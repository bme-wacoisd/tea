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1B447772" w14:textId="77777777" w:rsidR="006716A9" w:rsidRDefault="006716A9" w:rsidP="006716A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7.02</w:t>
      </w:r>
      <w:r w:rsidRPr="005F5393">
        <w:rPr>
          <w:shd w:val="clear" w:color="auto" w:fill="FFFFFF"/>
        </w:rPr>
        <w:t xml:space="preserve">: </w:t>
      </w:r>
      <w:r>
        <w:t>Focus on Instructional Outcomes</w:t>
      </w:r>
    </w:p>
    <w:p w14:paraId="29EE9F1C" w14:textId="77777777" w:rsidR="00B125BD" w:rsidRPr="006716A9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716A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6716A9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716A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2384D56" w14:textId="7B518B83" w:rsidR="00B125BD" w:rsidRDefault="00B125BD" w:rsidP="003514CB"/>
    <w:p w14:paraId="1F18371C" w14:textId="440C418E" w:rsidR="004231DE" w:rsidRDefault="004231DE" w:rsidP="00A352A3">
      <w:pPr>
        <w:pStyle w:val="ListParagraph"/>
        <w:numPr>
          <w:ilvl w:val="0"/>
          <w:numId w:val="39"/>
        </w:numPr>
      </w:pPr>
      <w:r>
        <w:t>Which of the following “I can” statements provided below does NOT meet the criteria for quality “I can” statements? Explain your rationale.</w:t>
      </w:r>
    </w:p>
    <w:p w14:paraId="022474D5" w14:textId="484186AE" w:rsidR="004231DE" w:rsidRDefault="001D654D" w:rsidP="001D654D">
      <w:pPr>
        <w:pStyle w:val="ListParagraph"/>
        <w:numPr>
          <w:ilvl w:val="0"/>
          <w:numId w:val="37"/>
        </w:numPr>
      </w:pPr>
      <w:r>
        <w:t xml:space="preserve"> I can </w:t>
      </w:r>
      <w:r w:rsidR="00C67FAE">
        <w:t>explain a story by referring to details and examples in a text.</w:t>
      </w:r>
    </w:p>
    <w:p w14:paraId="6AEF48D3" w14:textId="047FDC7A" w:rsidR="007E60E9" w:rsidRPr="00C53D41" w:rsidRDefault="007E60E9" w:rsidP="001D654D">
      <w:pPr>
        <w:pStyle w:val="ListParagraph"/>
        <w:numPr>
          <w:ilvl w:val="0"/>
          <w:numId w:val="37"/>
        </w:numPr>
        <w:rPr>
          <w:i/>
          <w:iCs/>
          <w:color w:val="008000"/>
        </w:rPr>
      </w:pPr>
      <w:r w:rsidRPr="00C53D41">
        <w:rPr>
          <w:i/>
          <w:iCs/>
          <w:color w:val="008000"/>
        </w:rPr>
        <w:t>I can add, subtract, multiply and divide decimals to the hu</w:t>
      </w:r>
      <w:r w:rsidR="00F32266" w:rsidRPr="00C53D41">
        <w:rPr>
          <w:i/>
          <w:iCs/>
          <w:color w:val="008000"/>
        </w:rPr>
        <w:t>ndredth’s place using strategies based on place value, the properties of operations, and the relationships between operations.</w:t>
      </w:r>
    </w:p>
    <w:p w14:paraId="2297D699" w14:textId="3E6D2AC2" w:rsidR="00F32266" w:rsidRDefault="00A25D2E" w:rsidP="001D654D">
      <w:pPr>
        <w:pStyle w:val="ListParagraph"/>
        <w:numPr>
          <w:ilvl w:val="0"/>
          <w:numId w:val="37"/>
        </w:numPr>
      </w:pPr>
      <w:r>
        <w:t>I can use three elements in my art to create unity.</w:t>
      </w:r>
    </w:p>
    <w:p w14:paraId="248F458A" w14:textId="4FB8ABD1" w:rsidR="00A25D2E" w:rsidRDefault="00181B43" w:rsidP="001D654D">
      <w:pPr>
        <w:pStyle w:val="ListParagraph"/>
        <w:numPr>
          <w:ilvl w:val="0"/>
          <w:numId w:val="37"/>
        </w:numPr>
      </w:pPr>
      <w:r>
        <w:t>I can identify ways that young plants resemble the parent plant.</w:t>
      </w:r>
    </w:p>
    <w:p w14:paraId="3C4B520E" w14:textId="3AF03AE7" w:rsidR="004231DE" w:rsidRDefault="00181B43" w:rsidP="00A352A3">
      <w:pPr>
        <w:ind w:left="720"/>
      </w:pPr>
      <w:r>
        <w:t>Rationale:</w:t>
      </w:r>
    </w:p>
    <w:p w14:paraId="6D95F3C0" w14:textId="28664E68" w:rsidR="00181B43" w:rsidRPr="00C53D41" w:rsidRDefault="00181B43" w:rsidP="00A352A3">
      <w:pPr>
        <w:ind w:left="720"/>
        <w:rPr>
          <w:i/>
          <w:iCs/>
          <w:color w:val="008000"/>
        </w:rPr>
      </w:pPr>
      <w:r w:rsidRPr="00C53D41">
        <w:rPr>
          <w:i/>
          <w:iCs/>
          <w:color w:val="008000"/>
        </w:rPr>
        <w:t>This statement</w:t>
      </w:r>
      <w:r w:rsidR="00130EC9" w:rsidRPr="00C53D41">
        <w:rPr>
          <w:i/>
          <w:iCs/>
          <w:color w:val="008000"/>
        </w:rPr>
        <w:t xml:space="preserve"> is not a quality I can statement because it includes multiple skills</w:t>
      </w:r>
      <w:r w:rsidR="00681FA6" w:rsidRPr="00C53D41">
        <w:rPr>
          <w:i/>
          <w:iCs/>
          <w:color w:val="008000"/>
        </w:rPr>
        <w:t>.  The language may also be difficult for a student to understand.</w:t>
      </w:r>
    </w:p>
    <w:p w14:paraId="105F3FEF" w14:textId="77777777" w:rsidR="00250087" w:rsidRPr="00A352A3" w:rsidRDefault="00250087" w:rsidP="00A352A3">
      <w:pPr>
        <w:pStyle w:val="ListParagraph"/>
        <w:numPr>
          <w:ilvl w:val="0"/>
          <w:numId w:val="39"/>
        </w:numPr>
        <w:rPr>
          <w:rFonts w:cstheme="minorHAnsi"/>
        </w:rPr>
      </w:pPr>
      <w:r w:rsidRPr="00A352A3">
        <w:rPr>
          <w:rFonts w:cstheme="minorHAnsi"/>
        </w:rPr>
        <w:t xml:space="preserve">How does using a strategy such as writing “I can” statements help teachers to communicate learning expectations to students? </w:t>
      </w:r>
    </w:p>
    <w:p w14:paraId="1EF33567" w14:textId="30F0F321" w:rsidR="00681FA6" w:rsidRPr="00C53D41" w:rsidRDefault="00681FA6" w:rsidP="00A352A3">
      <w:pPr>
        <w:pStyle w:val="Tabletext"/>
        <w:ind w:left="720"/>
        <w:rPr>
          <w:i/>
          <w:iCs/>
          <w:color w:val="008000"/>
        </w:rPr>
      </w:pPr>
      <w:r w:rsidRPr="00C53D41">
        <w:rPr>
          <w:i/>
          <w:iCs/>
          <w:color w:val="008000"/>
        </w:rPr>
        <w:t xml:space="preserve">It helps students to know what to expect throughout the lesson as well as what they will need to learn and be able to do at the end of the lesson. </w:t>
      </w:r>
      <w:r w:rsidR="00BA3DEE" w:rsidRPr="00C53D41">
        <w:rPr>
          <w:i/>
          <w:iCs/>
          <w:color w:val="008000"/>
        </w:rPr>
        <w:t xml:space="preserve">By making them visible to students, it allows students to take ownership of their learning and monitor progress toward the </w:t>
      </w:r>
      <w:r w:rsidR="00FF1B4D" w:rsidRPr="00C53D41">
        <w:rPr>
          <w:i/>
          <w:iCs/>
          <w:color w:val="008000"/>
        </w:rPr>
        <w:t>accomplishment of the skills/concepts.</w:t>
      </w:r>
    </w:p>
    <w:p w14:paraId="478B2987" w14:textId="77777777" w:rsidR="004231DE" w:rsidRDefault="004231DE" w:rsidP="004231DE"/>
    <w:p w14:paraId="3398C19B" w14:textId="77777777" w:rsidR="00C81EFE" w:rsidRPr="00D20D0B" w:rsidRDefault="00C81EFE" w:rsidP="003F7330"/>
    <w:sectPr w:rsidR="00C81EFE" w:rsidRPr="00D20D0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9050C" w14:textId="77777777" w:rsidR="008740FD" w:rsidRDefault="008740FD" w:rsidP="004C62A0">
      <w:pPr>
        <w:spacing w:after="0" w:line="240" w:lineRule="auto"/>
      </w:pPr>
      <w:r>
        <w:separator/>
      </w:r>
    </w:p>
  </w:endnote>
  <w:endnote w:type="continuationSeparator" w:id="0">
    <w:p w14:paraId="66C7ABE9" w14:textId="77777777" w:rsidR="008740FD" w:rsidRDefault="008740FD" w:rsidP="004C62A0">
      <w:pPr>
        <w:spacing w:after="0" w:line="240" w:lineRule="auto"/>
      </w:pPr>
      <w:r>
        <w:continuationSeparator/>
      </w:r>
    </w:p>
  </w:endnote>
  <w:endnote w:type="continuationNotice" w:id="1">
    <w:p w14:paraId="47F12B8A" w14:textId="77777777" w:rsidR="008740FD" w:rsidRDefault="008740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8A915E8" w:rsidR="00D96D8A" w:rsidRPr="00A352A3" w:rsidRDefault="00A352A3" w:rsidP="00A352A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C727A" w14:textId="77777777" w:rsidR="008740FD" w:rsidRDefault="008740FD" w:rsidP="004C62A0">
      <w:pPr>
        <w:spacing w:after="0" w:line="240" w:lineRule="auto"/>
      </w:pPr>
      <w:r>
        <w:separator/>
      </w:r>
    </w:p>
  </w:footnote>
  <w:footnote w:type="continuationSeparator" w:id="0">
    <w:p w14:paraId="3C8FE34A" w14:textId="77777777" w:rsidR="008740FD" w:rsidRDefault="008740FD" w:rsidP="004C62A0">
      <w:pPr>
        <w:spacing w:after="0" w:line="240" w:lineRule="auto"/>
      </w:pPr>
      <w:r>
        <w:continuationSeparator/>
      </w:r>
    </w:p>
  </w:footnote>
  <w:footnote w:type="continuationNotice" w:id="1">
    <w:p w14:paraId="25D723B4" w14:textId="77777777" w:rsidR="008740FD" w:rsidRDefault="008740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F7E9D9C" w:rsidR="004C62A0" w:rsidRPr="006716A9" w:rsidRDefault="006716A9" w:rsidP="006716A9">
    <w:pPr>
      <w:pStyle w:val="Header"/>
      <w:spacing w:after="120"/>
    </w:pPr>
    <w:r>
      <w:rPr>
        <w:noProof/>
      </w:rPr>
      <w:drawing>
        <wp:inline distT="0" distB="0" distL="0" distR="0" wp14:anchorId="3A3E03FE" wp14:editId="782BFA3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F2F"/>
    <w:multiLevelType w:val="hybridMultilevel"/>
    <w:tmpl w:val="5496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39FF"/>
    <w:multiLevelType w:val="hybridMultilevel"/>
    <w:tmpl w:val="219A5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64B56"/>
    <w:multiLevelType w:val="hybridMultilevel"/>
    <w:tmpl w:val="C504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02248"/>
    <w:multiLevelType w:val="hybridMultilevel"/>
    <w:tmpl w:val="D3C0E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B392573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8F64E8"/>
    <w:multiLevelType w:val="hybridMultilevel"/>
    <w:tmpl w:val="CD2E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B483B"/>
    <w:multiLevelType w:val="hybridMultilevel"/>
    <w:tmpl w:val="7D5A4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8A0EA9"/>
    <w:multiLevelType w:val="hybridMultilevel"/>
    <w:tmpl w:val="3BC8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01941"/>
    <w:multiLevelType w:val="hybridMultilevel"/>
    <w:tmpl w:val="BC2C6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C10D45"/>
    <w:multiLevelType w:val="hybridMultilevel"/>
    <w:tmpl w:val="94FAB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B19DA"/>
    <w:multiLevelType w:val="hybridMultilevel"/>
    <w:tmpl w:val="1070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444DF"/>
    <w:multiLevelType w:val="hybridMultilevel"/>
    <w:tmpl w:val="BF326E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649E47FE"/>
    <w:multiLevelType w:val="hybridMultilevel"/>
    <w:tmpl w:val="B6C8A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703A6"/>
    <w:multiLevelType w:val="hybridMultilevel"/>
    <w:tmpl w:val="F8D6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5D4E81"/>
    <w:multiLevelType w:val="hybridMultilevel"/>
    <w:tmpl w:val="C576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C25766"/>
    <w:multiLevelType w:val="hybridMultilevel"/>
    <w:tmpl w:val="C19863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A1535"/>
    <w:multiLevelType w:val="hybridMultilevel"/>
    <w:tmpl w:val="BC2C6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E973E4"/>
    <w:multiLevelType w:val="hybridMultilevel"/>
    <w:tmpl w:val="A87C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359258">
    <w:abstractNumId w:val="4"/>
  </w:num>
  <w:num w:numId="2" w16cid:durableId="1089346159">
    <w:abstractNumId w:val="10"/>
  </w:num>
  <w:num w:numId="3" w16cid:durableId="522549523">
    <w:abstractNumId w:val="7"/>
  </w:num>
  <w:num w:numId="4" w16cid:durableId="2080440809">
    <w:abstractNumId w:val="33"/>
  </w:num>
  <w:num w:numId="5" w16cid:durableId="1557742018">
    <w:abstractNumId w:val="22"/>
  </w:num>
  <w:num w:numId="6" w16cid:durableId="1213233747">
    <w:abstractNumId w:val="21"/>
  </w:num>
  <w:num w:numId="7" w16cid:durableId="362558416">
    <w:abstractNumId w:val="2"/>
  </w:num>
  <w:num w:numId="8" w16cid:durableId="252668515">
    <w:abstractNumId w:val="11"/>
  </w:num>
  <w:num w:numId="9" w16cid:durableId="942810599">
    <w:abstractNumId w:val="1"/>
  </w:num>
  <w:num w:numId="10" w16cid:durableId="756444397">
    <w:abstractNumId w:val="28"/>
  </w:num>
  <w:num w:numId="11" w16cid:durableId="143358808">
    <w:abstractNumId w:val="16"/>
  </w:num>
  <w:num w:numId="12" w16cid:durableId="683554904">
    <w:abstractNumId w:val="17"/>
  </w:num>
  <w:num w:numId="13" w16cid:durableId="1867252173">
    <w:abstractNumId w:val="23"/>
  </w:num>
  <w:num w:numId="14" w16cid:durableId="527765585">
    <w:abstractNumId w:val="20"/>
  </w:num>
  <w:num w:numId="15" w16cid:durableId="2027752925">
    <w:abstractNumId w:val="14"/>
  </w:num>
  <w:num w:numId="16" w16cid:durableId="1807313746">
    <w:abstractNumId w:val="34"/>
  </w:num>
  <w:num w:numId="17" w16cid:durableId="779572107">
    <w:abstractNumId w:val="30"/>
  </w:num>
  <w:num w:numId="18" w16cid:durableId="66463817">
    <w:abstractNumId w:val="19"/>
  </w:num>
  <w:num w:numId="19" w16cid:durableId="1835339761">
    <w:abstractNumId w:val="13"/>
  </w:num>
  <w:num w:numId="20" w16cid:durableId="420109362">
    <w:abstractNumId w:val="37"/>
  </w:num>
  <w:num w:numId="21" w16cid:durableId="868568296">
    <w:abstractNumId w:val="8"/>
  </w:num>
  <w:num w:numId="22" w16cid:durableId="22098997">
    <w:abstractNumId w:val="31"/>
  </w:num>
  <w:num w:numId="23" w16cid:durableId="1528564279">
    <w:abstractNumId w:val="12"/>
  </w:num>
  <w:num w:numId="24" w16cid:durableId="1183202858">
    <w:abstractNumId w:val="26"/>
  </w:num>
  <w:num w:numId="25" w16cid:durableId="198248194">
    <w:abstractNumId w:val="25"/>
  </w:num>
  <w:num w:numId="26" w16cid:durableId="246772747">
    <w:abstractNumId w:val="6"/>
  </w:num>
  <w:num w:numId="27" w16cid:durableId="510027208">
    <w:abstractNumId w:val="15"/>
  </w:num>
  <w:num w:numId="28" w16cid:durableId="183134490">
    <w:abstractNumId w:val="9"/>
  </w:num>
  <w:num w:numId="29" w16cid:durableId="1547376589">
    <w:abstractNumId w:val="36"/>
  </w:num>
  <w:num w:numId="30" w16cid:durableId="1103722551">
    <w:abstractNumId w:val="0"/>
  </w:num>
  <w:num w:numId="31" w16cid:durableId="1587152382">
    <w:abstractNumId w:val="5"/>
  </w:num>
  <w:num w:numId="32" w16cid:durableId="995570292">
    <w:abstractNumId w:val="18"/>
  </w:num>
  <w:num w:numId="33" w16cid:durableId="1659075498">
    <w:abstractNumId w:val="32"/>
  </w:num>
  <w:num w:numId="34" w16cid:durableId="1098915637">
    <w:abstractNumId w:val="29"/>
  </w:num>
  <w:num w:numId="35" w16cid:durableId="2090537658">
    <w:abstractNumId w:val="24"/>
  </w:num>
  <w:num w:numId="36" w16cid:durableId="988944355">
    <w:abstractNumId w:val="3"/>
  </w:num>
  <w:num w:numId="37" w16cid:durableId="823088842">
    <w:abstractNumId w:val="35"/>
  </w:num>
  <w:num w:numId="38" w16cid:durableId="2129470764">
    <w:abstractNumId w:val="38"/>
  </w:num>
  <w:num w:numId="39" w16cid:durableId="334766985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7318"/>
    <w:rsid w:val="00011233"/>
    <w:rsid w:val="00011E61"/>
    <w:rsid w:val="000133B3"/>
    <w:rsid w:val="00013AEC"/>
    <w:rsid w:val="00015EA8"/>
    <w:rsid w:val="000174FC"/>
    <w:rsid w:val="000229D7"/>
    <w:rsid w:val="00023196"/>
    <w:rsid w:val="00025E27"/>
    <w:rsid w:val="00041002"/>
    <w:rsid w:val="0004206A"/>
    <w:rsid w:val="0004215D"/>
    <w:rsid w:val="000427CE"/>
    <w:rsid w:val="00042A32"/>
    <w:rsid w:val="00043DDA"/>
    <w:rsid w:val="0004463E"/>
    <w:rsid w:val="000460B9"/>
    <w:rsid w:val="00047496"/>
    <w:rsid w:val="000509FC"/>
    <w:rsid w:val="00054DC9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61FC"/>
    <w:rsid w:val="00087C24"/>
    <w:rsid w:val="00087C6A"/>
    <w:rsid w:val="00087F0D"/>
    <w:rsid w:val="00097D52"/>
    <w:rsid w:val="00097EAA"/>
    <w:rsid w:val="00097FBC"/>
    <w:rsid w:val="000A0D14"/>
    <w:rsid w:val="000A3608"/>
    <w:rsid w:val="000A5534"/>
    <w:rsid w:val="000A70DF"/>
    <w:rsid w:val="000B3848"/>
    <w:rsid w:val="000B5088"/>
    <w:rsid w:val="000B5C9F"/>
    <w:rsid w:val="000B6345"/>
    <w:rsid w:val="000C3037"/>
    <w:rsid w:val="000D0A3B"/>
    <w:rsid w:val="000D148B"/>
    <w:rsid w:val="000D50E5"/>
    <w:rsid w:val="000E0777"/>
    <w:rsid w:val="000E1CA6"/>
    <w:rsid w:val="000F1007"/>
    <w:rsid w:val="000F2E0A"/>
    <w:rsid w:val="000F4753"/>
    <w:rsid w:val="000F51AB"/>
    <w:rsid w:val="000F6B2D"/>
    <w:rsid w:val="000F6CFD"/>
    <w:rsid w:val="000F6D4B"/>
    <w:rsid w:val="000F7B0A"/>
    <w:rsid w:val="001013E2"/>
    <w:rsid w:val="0010418B"/>
    <w:rsid w:val="001107C2"/>
    <w:rsid w:val="00111937"/>
    <w:rsid w:val="0011265A"/>
    <w:rsid w:val="00114E66"/>
    <w:rsid w:val="00121103"/>
    <w:rsid w:val="00121B66"/>
    <w:rsid w:val="00124F90"/>
    <w:rsid w:val="0012574F"/>
    <w:rsid w:val="00130EC9"/>
    <w:rsid w:val="00131003"/>
    <w:rsid w:val="00131696"/>
    <w:rsid w:val="001328C3"/>
    <w:rsid w:val="00137728"/>
    <w:rsid w:val="001449A3"/>
    <w:rsid w:val="00144F5B"/>
    <w:rsid w:val="0014531A"/>
    <w:rsid w:val="00145EA2"/>
    <w:rsid w:val="00150DA6"/>
    <w:rsid w:val="00151573"/>
    <w:rsid w:val="00161BCD"/>
    <w:rsid w:val="00161CA4"/>
    <w:rsid w:val="001625D8"/>
    <w:rsid w:val="001639FF"/>
    <w:rsid w:val="001642E6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1B43"/>
    <w:rsid w:val="001838F1"/>
    <w:rsid w:val="00183955"/>
    <w:rsid w:val="00183D43"/>
    <w:rsid w:val="001849B6"/>
    <w:rsid w:val="00185DE8"/>
    <w:rsid w:val="00186AAD"/>
    <w:rsid w:val="00192672"/>
    <w:rsid w:val="0019444C"/>
    <w:rsid w:val="00194E76"/>
    <w:rsid w:val="00195B7C"/>
    <w:rsid w:val="001960CD"/>
    <w:rsid w:val="00197504"/>
    <w:rsid w:val="00197839"/>
    <w:rsid w:val="001A0449"/>
    <w:rsid w:val="001A44AD"/>
    <w:rsid w:val="001A4C16"/>
    <w:rsid w:val="001A4CF4"/>
    <w:rsid w:val="001A7ECA"/>
    <w:rsid w:val="001B193C"/>
    <w:rsid w:val="001B3F2B"/>
    <w:rsid w:val="001B5294"/>
    <w:rsid w:val="001B7467"/>
    <w:rsid w:val="001C0441"/>
    <w:rsid w:val="001C0565"/>
    <w:rsid w:val="001C0F3F"/>
    <w:rsid w:val="001C11F8"/>
    <w:rsid w:val="001D21BD"/>
    <w:rsid w:val="001D594C"/>
    <w:rsid w:val="001D608C"/>
    <w:rsid w:val="001D654D"/>
    <w:rsid w:val="001E1984"/>
    <w:rsid w:val="001E1ECA"/>
    <w:rsid w:val="001E20D6"/>
    <w:rsid w:val="001E233E"/>
    <w:rsid w:val="001E356D"/>
    <w:rsid w:val="001E43CF"/>
    <w:rsid w:val="001F0285"/>
    <w:rsid w:val="001F0405"/>
    <w:rsid w:val="001F0FCE"/>
    <w:rsid w:val="001F3CE2"/>
    <w:rsid w:val="001F5072"/>
    <w:rsid w:val="002028B5"/>
    <w:rsid w:val="002049B5"/>
    <w:rsid w:val="0020509E"/>
    <w:rsid w:val="0020573E"/>
    <w:rsid w:val="00205E12"/>
    <w:rsid w:val="00207BF7"/>
    <w:rsid w:val="002113EC"/>
    <w:rsid w:val="002133F4"/>
    <w:rsid w:val="00213B34"/>
    <w:rsid w:val="00213BFD"/>
    <w:rsid w:val="00213E90"/>
    <w:rsid w:val="00215244"/>
    <w:rsid w:val="0022048E"/>
    <w:rsid w:val="00220BD1"/>
    <w:rsid w:val="00222FB7"/>
    <w:rsid w:val="00224925"/>
    <w:rsid w:val="00225C03"/>
    <w:rsid w:val="0022637A"/>
    <w:rsid w:val="00227E03"/>
    <w:rsid w:val="002314C1"/>
    <w:rsid w:val="00232F10"/>
    <w:rsid w:val="00234CB1"/>
    <w:rsid w:val="00235B94"/>
    <w:rsid w:val="00235E51"/>
    <w:rsid w:val="0023723D"/>
    <w:rsid w:val="00237EEE"/>
    <w:rsid w:val="00241CB1"/>
    <w:rsid w:val="0024645F"/>
    <w:rsid w:val="002467ED"/>
    <w:rsid w:val="00246C66"/>
    <w:rsid w:val="00250087"/>
    <w:rsid w:val="00250B95"/>
    <w:rsid w:val="0026414C"/>
    <w:rsid w:val="00265BC2"/>
    <w:rsid w:val="00265E1A"/>
    <w:rsid w:val="00266BCD"/>
    <w:rsid w:val="002706DC"/>
    <w:rsid w:val="00275EC2"/>
    <w:rsid w:val="00282B25"/>
    <w:rsid w:val="002913A3"/>
    <w:rsid w:val="00291649"/>
    <w:rsid w:val="00293953"/>
    <w:rsid w:val="002958C8"/>
    <w:rsid w:val="00295EE5"/>
    <w:rsid w:val="00296265"/>
    <w:rsid w:val="002A1BD6"/>
    <w:rsid w:val="002A2D88"/>
    <w:rsid w:val="002A5281"/>
    <w:rsid w:val="002B436A"/>
    <w:rsid w:val="002B5A55"/>
    <w:rsid w:val="002B7D38"/>
    <w:rsid w:val="002C08D1"/>
    <w:rsid w:val="002C0F69"/>
    <w:rsid w:val="002C2825"/>
    <w:rsid w:val="002C4D1A"/>
    <w:rsid w:val="002C4DFE"/>
    <w:rsid w:val="002C5214"/>
    <w:rsid w:val="002C68B2"/>
    <w:rsid w:val="002D2D9A"/>
    <w:rsid w:val="002D55BE"/>
    <w:rsid w:val="002D58FF"/>
    <w:rsid w:val="002E185D"/>
    <w:rsid w:val="002E2853"/>
    <w:rsid w:val="002E316C"/>
    <w:rsid w:val="002E502E"/>
    <w:rsid w:val="002E579B"/>
    <w:rsid w:val="002E58E1"/>
    <w:rsid w:val="002E75A1"/>
    <w:rsid w:val="002F1544"/>
    <w:rsid w:val="002F18F6"/>
    <w:rsid w:val="002F3341"/>
    <w:rsid w:val="002F3909"/>
    <w:rsid w:val="002F4FEF"/>
    <w:rsid w:val="003024A8"/>
    <w:rsid w:val="00302D49"/>
    <w:rsid w:val="00302F36"/>
    <w:rsid w:val="0030416B"/>
    <w:rsid w:val="00306C16"/>
    <w:rsid w:val="00310274"/>
    <w:rsid w:val="003108E8"/>
    <w:rsid w:val="00310F1A"/>
    <w:rsid w:val="00311142"/>
    <w:rsid w:val="0031131B"/>
    <w:rsid w:val="00314DEA"/>
    <w:rsid w:val="00314DFA"/>
    <w:rsid w:val="00321DAB"/>
    <w:rsid w:val="00323E80"/>
    <w:rsid w:val="0032534F"/>
    <w:rsid w:val="0032795E"/>
    <w:rsid w:val="00330D9D"/>
    <w:rsid w:val="0034004B"/>
    <w:rsid w:val="00340F20"/>
    <w:rsid w:val="00341525"/>
    <w:rsid w:val="00341F28"/>
    <w:rsid w:val="003447C7"/>
    <w:rsid w:val="00344846"/>
    <w:rsid w:val="003472BD"/>
    <w:rsid w:val="003472C7"/>
    <w:rsid w:val="00350A27"/>
    <w:rsid w:val="003514CB"/>
    <w:rsid w:val="00351AD7"/>
    <w:rsid w:val="00356660"/>
    <w:rsid w:val="00356C61"/>
    <w:rsid w:val="00361752"/>
    <w:rsid w:val="0036379C"/>
    <w:rsid w:val="00367254"/>
    <w:rsid w:val="003704F0"/>
    <w:rsid w:val="00370686"/>
    <w:rsid w:val="00372ECE"/>
    <w:rsid w:val="003733E4"/>
    <w:rsid w:val="003760AE"/>
    <w:rsid w:val="00380B43"/>
    <w:rsid w:val="003868BD"/>
    <w:rsid w:val="00390F9D"/>
    <w:rsid w:val="003919CF"/>
    <w:rsid w:val="003924EB"/>
    <w:rsid w:val="0039763C"/>
    <w:rsid w:val="003978B0"/>
    <w:rsid w:val="003A097F"/>
    <w:rsid w:val="003B3309"/>
    <w:rsid w:val="003B7AAB"/>
    <w:rsid w:val="003C1807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7197"/>
    <w:rsid w:val="003F71A0"/>
    <w:rsid w:val="003F7330"/>
    <w:rsid w:val="003F74A3"/>
    <w:rsid w:val="00403786"/>
    <w:rsid w:val="00403D3E"/>
    <w:rsid w:val="004043FE"/>
    <w:rsid w:val="004045D3"/>
    <w:rsid w:val="00405535"/>
    <w:rsid w:val="004079B1"/>
    <w:rsid w:val="00410645"/>
    <w:rsid w:val="00413E82"/>
    <w:rsid w:val="00413F8E"/>
    <w:rsid w:val="00414FC5"/>
    <w:rsid w:val="0041594F"/>
    <w:rsid w:val="0042156A"/>
    <w:rsid w:val="00422BBA"/>
    <w:rsid w:val="004231DE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3E01"/>
    <w:rsid w:val="00447D20"/>
    <w:rsid w:val="00447FE6"/>
    <w:rsid w:val="00450BF7"/>
    <w:rsid w:val="00450FE6"/>
    <w:rsid w:val="00456ACE"/>
    <w:rsid w:val="00461284"/>
    <w:rsid w:val="004636CF"/>
    <w:rsid w:val="0046460C"/>
    <w:rsid w:val="00466ABF"/>
    <w:rsid w:val="004675B4"/>
    <w:rsid w:val="00467678"/>
    <w:rsid w:val="00467B99"/>
    <w:rsid w:val="0047041C"/>
    <w:rsid w:val="00473CC6"/>
    <w:rsid w:val="00480463"/>
    <w:rsid w:val="00486352"/>
    <w:rsid w:val="004868C7"/>
    <w:rsid w:val="00487C55"/>
    <w:rsid w:val="00490658"/>
    <w:rsid w:val="00491A81"/>
    <w:rsid w:val="004925F3"/>
    <w:rsid w:val="00493E8B"/>
    <w:rsid w:val="00495557"/>
    <w:rsid w:val="004A15B3"/>
    <w:rsid w:val="004A1FFA"/>
    <w:rsid w:val="004A4E43"/>
    <w:rsid w:val="004A6FD4"/>
    <w:rsid w:val="004B0223"/>
    <w:rsid w:val="004B08E0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796E"/>
    <w:rsid w:val="004F0F83"/>
    <w:rsid w:val="004F1329"/>
    <w:rsid w:val="004F1FB1"/>
    <w:rsid w:val="004F4FA8"/>
    <w:rsid w:val="004F5691"/>
    <w:rsid w:val="004F6FEB"/>
    <w:rsid w:val="00500534"/>
    <w:rsid w:val="00500A85"/>
    <w:rsid w:val="00506240"/>
    <w:rsid w:val="005063B6"/>
    <w:rsid w:val="005063E3"/>
    <w:rsid w:val="00506BC5"/>
    <w:rsid w:val="00506C50"/>
    <w:rsid w:val="0052197B"/>
    <w:rsid w:val="00522337"/>
    <w:rsid w:val="005262BE"/>
    <w:rsid w:val="005266C1"/>
    <w:rsid w:val="005274CD"/>
    <w:rsid w:val="00532990"/>
    <w:rsid w:val="00532D67"/>
    <w:rsid w:val="00537175"/>
    <w:rsid w:val="00540DB3"/>
    <w:rsid w:val="00545A1B"/>
    <w:rsid w:val="00551096"/>
    <w:rsid w:val="00551544"/>
    <w:rsid w:val="00555F58"/>
    <w:rsid w:val="00556291"/>
    <w:rsid w:val="0055706D"/>
    <w:rsid w:val="00560143"/>
    <w:rsid w:val="00560CA9"/>
    <w:rsid w:val="00560E3F"/>
    <w:rsid w:val="005652DC"/>
    <w:rsid w:val="005726D9"/>
    <w:rsid w:val="0057276E"/>
    <w:rsid w:val="00572799"/>
    <w:rsid w:val="00575E2D"/>
    <w:rsid w:val="00581586"/>
    <w:rsid w:val="00581E8E"/>
    <w:rsid w:val="00581FFF"/>
    <w:rsid w:val="00584C49"/>
    <w:rsid w:val="00585937"/>
    <w:rsid w:val="0058621E"/>
    <w:rsid w:val="0058783B"/>
    <w:rsid w:val="005906C4"/>
    <w:rsid w:val="00594FE1"/>
    <w:rsid w:val="00595DC0"/>
    <w:rsid w:val="00596EF7"/>
    <w:rsid w:val="005974D0"/>
    <w:rsid w:val="005A491F"/>
    <w:rsid w:val="005A5079"/>
    <w:rsid w:val="005A5AC5"/>
    <w:rsid w:val="005A66C5"/>
    <w:rsid w:val="005A7028"/>
    <w:rsid w:val="005B0006"/>
    <w:rsid w:val="005B0527"/>
    <w:rsid w:val="005B05D3"/>
    <w:rsid w:val="005B082B"/>
    <w:rsid w:val="005C3E1F"/>
    <w:rsid w:val="005C4D38"/>
    <w:rsid w:val="005C5DB7"/>
    <w:rsid w:val="005C68B4"/>
    <w:rsid w:val="005D0957"/>
    <w:rsid w:val="005D19FF"/>
    <w:rsid w:val="005D5BD2"/>
    <w:rsid w:val="005D5F4D"/>
    <w:rsid w:val="005D7748"/>
    <w:rsid w:val="005D77AD"/>
    <w:rsid w:val="005E6172"/>
    <w:rsid w:val="005F02C0"/>
    <w:rsid w:val="005F0E0C"/>
    <w:rsid w:val="005F0E7A"/>
    <w:rsid w:val="005F20BF"/>
    <w:rsid w:val="005F2B17"/>
    <w:rsid w:val="005F5393"/>
    <w:rsid w:val="005F6BA7"/>
    <w:rsid w:val="0060246A"/>
    <w:rsid w:val="00602ABE"/>
    <w:rsid w:val="00605C8E"/>
    <w:rsid w:val="006063F6"/>
    <w:rsid w:val="00610A27"/>
    <w:rsid w:val="00611655"/>
    <w:rsid w:val="00615748"/>
    <w:rsid w:val="00616B4F"/>
    <w:rsid w:val="00617A10"/>
    <w:rsid w:val="00624BA0"/>
    <w:rsid w:val="00626ABE"/>
    <w:rsid w:val="00636D74"/>
    <w:rsid w:val="00642CFE"/>
    <w:rsid w:val="006444EE"/>
    <w:rsid w:val="00645A37"/>
    <w:rsid w:val="0064703A"/>
    <w:rsid w:val="00650106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16A9"/>
    <w:rsid w:val="00672F55"/>
    <w:rsid w:val="0067360E"/>
    <w:rsid w:val="00674574"/>
    <w:rsid w:val="0067468A"/>
    <w:rsid w:val="00681FA6"/>
    <w:rsid w:val="006873AA"/>
    <w:rsid w:val="0069033E"/>
    <w:rsid w:val="0069086C"/>
    <w:rsid w:val="006914EF"/>
    <w:rsid w:val="006941A1"/>
    <w:rsid w:val="00695397"/>
    <w:rsid w:val="006966B8"/>
    <w:rsid w:val="00697536"/>
    <w:rsid w:val="006A12C2"/>
    <w:rsid w:val="006A14A8"/>
    <w:rsid w:val="006A3493"/>
    <w:rsid w:val="006A4BEE"/>
    <w:rsid w:val="006A5B54"/>
    <w:rsid w:val="006B48EB"/>
    <w:rsid w:val="006B4D21"/>
    <w:rsid w:val="006B500E"/>
    <w:rsid w:val="006B7A91"/>
    <w:rsid w:val="006C0D9D"/>
    <w:rsid w:val="006C4522"/>
    <w:rsid w:val="006C517F"/>
    <w:rsid w:val="006C74A0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B8B"/>
    <w:rsid w:val="006E5C86"/>
    <w:rsid w:val="006E5EAB"/>
    <w:rsid w:val="006E7DC3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3158"/>
    <w:rsid w:val="0071563D"/>
    <w:rsid w:val="00715BF1"/>
    <w:rsid w:val="007169C3"/>
    <w:rsid w:val="00720297"/>
    <w:rsid w:val="00723156"/>
    <w:rsid w:val="00726FDF"/>
    <w:rsid w:val="00727354"/>
    <w:rsid w:val="0072758E"/>
    <w:rsid w:val="00731A8C"/>
    <w:rsid w:val="007347B5"/>
    <w:rsid w:val="007355E5"/>
    <w:rsid w:val="00737596"/>
    <w:rsid w:val="00740328"/>
    <w:rsid w:val="0074143F"/>
    <w:rsid w:val="00745F6F"/>
    <w:rsid w:val="0074632F"/>
    <w:rsid w:val="00746E56"/>
    <w:rsid w:val="00746ECC"/>
    <w:rsid w:val="00751A0C"/>
    <w:rsid w:val="0075236A"/>
    <w:rsid w:val="00752F00"/>
    <w:rsid w:val="00756D72"/>
    <w:rsid w:val="00757AB7"/>
    <w:rsid w:val="00763A74"/>
    <w:rsid w:val="00765EA4"/>
    <w:rsid w:val="0076649C"/>
    <w:rsid w:val="00771F56"/>
    <w:rsid w:val="00772A19"/>
    <w:rsid w:val="0077426E"/>
    <w:rsid w:val="00774C2C"/>
    <w:rsid w:val="007810B3"/>
    <w:rsid w:val="00782BDD"/>
    <w:rsid w:val="00784019"/>
    <w:rsid w:val="00785DB7"/>
    <w:rsid w:val="00786ADC"/>
    <w:rsid w:val="00787495"/>
    <w:rsid w:val="007905FB"/>
    <w:rsid w:val="00791C51"/>
    <w:rsid w:val="00792300"/>
    <w:rsid w:val="00795221"/>
    <w:rsid w:val="00797CD9"/>
    <w:rsid w:val="007A0951"/>
    <w:rsid w:val="007A0E38"/>
    <w:rsid w:val="007A2FC3"/>
    <w:rsid w:val="007A3BDC"/>
    <w:rsid w:val="007A499E"/>
    <w:rsid w:val="007A5DFF"/>
    <w:rsid w:val="007B0121"/>
    <w:rsid w:val="007B0E07"/>
    <w:rsid w:val="007B144E"/>
    <w:rsid w:val="007B1EE4"/>
    <w:rsid w:val="007B1F0B"/>
    <w:rsid w:val="007B28AE"/>
    <w:rsid w:val="007B2C81"/>
    <w:rsid w:val="007B4C57"/>
    <w:rsid w:val="007B668D"/>
    <w:rsid w:val="007C28B2"/>
    <w:rsid w:val="007C546D"/>
    <w:rsid w:val="007D2E0E"/>
    <w:rsid w:val="007D4DDF"/>
    <w:rsid w:val="007D5856"/>
    <w:rsid w:val="007D6340"/>
    <w:rsid w:val="007D6486"/>
    <w:rsid w:val="007D66A4"/>
    <w:rsid w:val="007D68CF"/>
    <w:rsid w:val="007D6F10"/>
    <w:rsid w:val="007E0660"/>
    <w:rsid w:val="007E11B2"/>
    <w:rsid w:val="007E3F44"/>
    <w:rsid w:val="007E60E9"/>
    <w:rsid w:val="007E66D3"/>
    <w:rsid w:val="007E77AA"/>
    <w:rsid w:val="007F0E3C"/>
    <w:rsid w:val="007F2BC2"/>
    <w:rsid w:val="007F3718"/>
    <w:rsid w:val="007F3A88"/>
    <w:rsid w:val="00800EC9"/>
    <w:rsid w:val="00800ECF"/>
    <w:rsid w:val="00800F18"/>
    <w:rsid w:val="00802464"/>
    <w:rsid w:val="00802A78"/>
    <w:rsid w:val="00803B6C"/>
    <w:rsid w:val="00804BBA"/>
    <w:rsid w:val="00807FA6"/>
    <w:rsid w:val="00810E80"/>
    <w:rsid w:val="008114E7"/>
    <w:rsid w:val="008115D7"/>
    <w:rsid w:val="008115E0"/>
    <w:rsid w:val="0081447C"/>
    <w:rsid w:val="00817582"/>
    <w:rsid w:val="00817A7D"/>
    <w:rsid w:val="008218DE"/>
    <w:rsid w:val="0082332E"/>
    <w:rsid w:val="00824158"/>
    <w:rsid w:val="00824534"/>
    <w:rsid w:val="008245CA"/>
    <w:rsid w:val="00824B99"/>
    <w:rsid w:val="00831955"/>
    <w:rsid w:val="0083488D"/>
    <w:rsid w:val="008350C5"/>
    <w:rsid w:val="00835544"/>
    <w:rsid w:val="00837AA9"/>
    <w:rsid w:val="00841ADA"/>
    <w:rsid w:val="00845AE2"/>
    <w:rsid w:val="00846F93"/>
    <w:rsid w:val="0084787B"/>
    <w:rsid w:val="00851692"/>
    <w:rsid w:val="0085227F"/>
    <w:rsid w:val="00860A50"/>
    <w:rsid w:val="0086131F"/>
    <w:rsid w:val="008620C1"/>
    <w:rsid w:val="00865272"/>
    <w:rsid w:val="008713DD"/>
    <w:rsid w:val="00872088"/>
    <w:rsid w:val="0087407C"/>
    <w:rsid w:val="008740FD"/>
    <w:rsid w:val="00875211"/>
    <w:rsid w:val="008759F3"/>
    <w:rsid w:val="008819D2"/>
    <w:rsid w:val="00881FBD"/>
    <w:rsid w:val="008832AA"/>
    <w:rsid w:val="00884EB1"/>
    <w:rsid w:val="00884F68"/>
    <w:rsid w:val="00885D96"/>
    <w:rsid w:val="008939E5"/>
    <w:rsid w:val="00895DB5"/>
    <w:rsid w:val="00896960"/>
    <w:rsid w:val="008A1C61"/>
    <w:rsid w:val="008A31B5"/>
    <w:rsid w:val="008A3302"/>
    <w:rsid w:val="008A3B43"/>
    <w:rsid w:val="008A3F4E"/>
    <w:rsid w:val="008A6F8D"/>
    <w:rsid w:val="008B07DE"/>
    <w:rsid w:val="008B099F"/>
    <w:rsid w:val="008B19AE"/>
    <w:rsid w:val="008B2B2E"/>
    <w:rsid w:val="008B4169"/>
    <w:rsid w:val="008B434B"/>
    <w:rsid w:val="008B5241"/>
    <w:rsid w:val="008C19E4"/>
    <w:rsid w:val="008C3A04"/>
    <w:rsid w:val="008C6A83"/>
    <w:rsid w:val="008D0398"/>
    <w:rsid w:val="008D3EDF"/>
    <w:rsid w:val="008D7B1C"/>
    <w:rsid w:val="008E067E"/>
    <w:rsid w:val="008E3252"/>
    <w:rsid w:val="008E4873"/>
    <w:rsid w:val="008E553B"/>
    <w:rsid w:val="008E798B"/>
    <w:rsid w:val="008F3027"/>
    <w:rsid w:val="008F3E0D"/>
    <w:rsid w:val="008F4F21"/>
    <w:rsid w:val="008F58E1"/>
    <w:rsid w:val="008F5D3C"/>
    <w:rsid w:val="00900973"/>
    <w:rsid w:val="009013D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5FD2"/>
    <w:rsid w:val="009461E7"/>
    <w:rsid w:val="00947026"/>
    <w:rsid w:val="0095192D"/>
    <w:rsid w:val="00952089"/>
    <w:rsid w:val="00953BF9"/>
    <w:rsid w:val="00955521"/>
    <w:rsid w:val="00957208"/>
    <w:rsid w:val="00960CC7"/>
    <w:rsid w:val="00963751"/>
    <w:rsid w:val="009652B6"/>
    <w:rsid w:val="00967C6F"/>
    <w:rsid w:val="0097044A"/>
    <w:rsid w:val="0097267D"/>
    <w:rsid w:val="009730AA"/>
    <w:rsid w:val="00975EC8"/>
    <w:rsid w:val="009766F3"/>
    <w:rsid w:val="00980F09"/>
    <w:rsid w:val="00980FF3"/>
    <w:rsid w:val="009811E9"/>
    <w:rsid w:val="00981F5D"/>
    <w:rsid w:val="009838A0"/>
    <w:rsid w:val="00984F7E"/>
    <w:rsid w:val="00985A3C"/>
    <w:rsid w:val="009872E9"/>
    <w:rsid w:val="00995675"/>
    <w:rsid w:val="0099599C"/>
    <w:rsid w:val="00996188"/>
    <w:rsid w:val="009A1771"/>
    <w:rsid w:val="009A2D1D"/>
    <w:rsid w:val="009A6D31"/>
    <w:rsid w:val="009B0A2A"/>
    <w:rsid w:val="009B3206"/>
    <w:rsid w:val="009B47A8"/>
    <w:rsid w:val="009B6889"/>
    <w:rsid w:val="009B711F"/>
    <w:rsid w:val="009C07A5"/>
    <w:rsid w:val="009C0E2B"/>
    <w:rsid w:val="009C561B"/>
    <w:rsid w:val="009C653C"/>
    <w:rsid w:val="009C6D2D"/>
    <w:rsid w:val="009D0A06"/>
    <w:rsid w:val="009D0DD8"/>
    <w:rsid w:val="009D0F65"/>
    <w:rsid w:val="009D319E"/>
    <w:rsid w:val="009D3595"/>
    <w:rsid w:val="009D590B"/>
    <w:rsid w:val="009D5F4C"/>
    <w:rsid w:val="009D7A7F"/>
    <w:rsid w:val="009E4364"/>
    <w:rsid w:val="009E7A6F"/>
    <w:rsid w:val="009F01D7"/>
    <w:rsid w:val="009F0796"/>
    <w:rsid w:val="009F16D3"/>
    <w:rsid w:val="009F36FC"/>
    <w:rsid w:val="009F3834"/>
    <w:rsid w:val="009F4119"/>
    <w:rsid w:val="009F54F2"/>
    <w:rsid w:val="009F7533"/>
    <w:rsid w:val="00A0624D"/>
    <w:rsid w:val="00A12808"/>
    <w:rsid w:val="00A15AC0"/>
    <w:rsid w:val="00A23042"/>
    <w:rsid w:val="00A233D6"/>
    <w:rsid w:val="00A25BB8"/>
    <w:rsid w:val="00A25D2E"/>
    <w:rsid w:val="00A25FE8"/>
    <w:rsid w:val="00A267B3"/>
    <w:rsid w:val="00A27019"/>
    <w:rsid w:val="00A324D9"/>
    <w:rsid w:val="00A3490B"/>
    <w:rsid w:val="00A352A3"/>
    <w:rsid w:val="00A40B94"/>
    <w:rsid w:val="00A41DF7"/>
    <w:rsid w:val="00A42862"/>
    <w:rsid w:val="00A4431B"/>
    <w:rsid w:val="00A44EF6"/>
    <w:rsid w:val="00A5078B"/>
    <w:rsid w:val="00A60388"/>
    <w:rsid w:val="00A6589D"/>
    <w:rsid w:val="00A658F6"/>
    <w:rsid w:val="00A72A7F"/>
    <w:rsid w:val="00A735A6"/>
    <w:rsid w:val="00A73EA1"/>
    <w:rsid w:val="00A74D93"/>
    <w:rsid w:val="00A75CBF"/>
    <w:rsid w:val="00A82790"/>
    <w:rsid w:val="00A829E7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A0CD5"/>
    <w:rsid w:val="00AA13A9"/>
    <w:rsid w:val="00AA2737"/>
    <w:rsid w:val="00AA4BB0"/>
    <w:rsid w:val="00AA6748"/>
    <w:rsid w:val="00AA7616"/>
    <w:rsid w:val="00AB2550"/>
    <w:rsid w:val="00AB3878"/>
    <w:rsid w:val="00AB4C94"/>
    <w:rsid w:val="00AB6A77"/>
    <w:rsid w:val="00AC1578"/>
    <w:rsid w:val="00AC2B47"/>
    <w:rsid w:val="00AC5742"/>
    <w:rsid w:val="00AC66C0"/>
    <w:rsid w:val="00AC69DF"/>
    <w:rsid w:val="00AD5706"/>
    <w:rsid w:val="00AD5E6D"/>
    <w:rsid w:val="00AD6EF3"/>
    <w:rsid w:val="00AD7315"/>
    <w:rsid w:val="00AD7348"/>
    <w:rsid w:val="00AD7EA6"/>
    <w:rsid w:val="00AE01B0"/>
    <w:rsid w:val="00AE0699"/>
    <w:rsid w:val="00AE1888"/>
    <w:rsid w:val="00AE18F2"/>
    <w:rsid w:val="00AE2792"/>
    <w:rsid w:val="00AE3C9D"/>
    <w:rsid w:val="00AF110D"/>
    <w:rsid w:val="00AF2E70"/>
    <w:rsid w:val="00AF3E04"/>
    <w:rsid w:val="00AF70D6"/>
    <w:rsid w:val="00AF7312"/>
    <w:rsid w:val="00B00A27"/>
    <w:rsid w:val="00B017A8"/>
    <w:rsid w:val="00B0201C"/>
    <w:rsid w:val="00B03D83"/>
    <w:rsid w:val="00B04323"/>
    <w:rsid w:val="00B047B7"/>
    <w:rsid w:val="00B057A4"/>
    <w:rsid w:val="00B06110"/>
    <w:rsid w:val="00B07E1F"/>
    <w:rsid w:val="00B125BD"/>
    <w:rsid w:val="00B13509"/>
    <w:rsid w:val="00B13769"/>
    <w:rsid w:val="00B14E0E"/>
    <w:rsid w:val="00B150A4"/>
    <w:rsid w:val="00B16F93"/>
    <w:rsid w:val="00B2040F"/>
    <w:rsid w:val="00B20684"/>
    <w:rsid w:val="00B227A4"/>
    <w:rsid w:val="00B23DAA"/>
    <w:rsid w:val="00B2448F"/>
    <w:rsid w:val="00B25708"/>
    <w:rsid w:val="00B2786F"/>
    <w:rsid w:val="00B278DE"/>
    <w:rsid w:val="00B27FDD"/>
    <w:rsid w:val="00B31BE8"/>
    <w:rsid w:val="00B32171"/>
    <w:rsid w:val="00B33846"/>
    <w:rsid w:val="00B36476"/>
    <w:rsid w:val="00B373DD"/>
    <w:rsid w:val="00B40776"/>
    <w:rsid w:val="00B418CC"/>
    <w:rsid w:val="00B41A04"/>
    <w:rsid w:val="00B423AE"/>
    <w:rsid w:val="00B44B0A"/>
    <w:rsid w:val="00B50571"/>
    <w:rsid w:val="00B56C55"/>
    <w:rsid w:val="00B600A3"/>
    <w:rsid w:val="00B60CAD"/>
    <w:rsid w:val="00B61A54"/>
    <w:rsid w:val="00B61FE0"/>
    <w:rsid w:val="00B62A84"/>
    <w:rsid w:val="00B66B83"/>
    <w:rsid w:val="00B67F78"/>
    <w:rsid w:val="00B71254"/>
    <w:rsid w:val="00B71C17"/>
    <w:rsid w:val="00B71C3E"/>
    <w:rsid w:val="00B71D94"/>
    <w:rsid w:val="00B72568"/>
    <w:rsid w:val="00B72D11"/>
    <w:rsid w:val="00B744A3"/>
    <w:rsid w:val="00B76FAE"/>
    <w:rsid w:val="00B81EAC"/>
    <w:rsid w:val="00B8254C"/>
    <w:rsid w:val="00B846DC"/>
    <w:rsid w:val="00B85112"/>
    <w:rsid w:val="00B8525B"/>
    <w:rsid w:val="00B85527"/>
    <w:rsid w:val="00B87087"/>
    <w:rsid w:val="00B87D01"/>
    <w:rsid w:val="00B91716"/>
    <w:rsid w:val="00B9177E"/>
    <w:rsid w:val="00B957A9"/>
    <w:rsid w:val="00BA0A8A"/>
    <w:rsid w:val="00BA1046"/>
    <w:rsid w:val="00BA3DEE"/>
    <w:rsid w:val="00BA44AB"/>
    <w:rsid w:val="00BA5CD4"/>
    <w:rsid w:val="00BA7995"/>
    <w:rsid w:val="00BB4227"/>
    <w:rsid w:val="00BB5211"/>
    <w:rsid w:val="00BB5ECA"/>
    <w:rsid w:val="00BC156E"/>
    <w:rsid w:val="00BC3A55"/>
    <w:rsid w:val="00BD17D4"/>
    <w:rsid w:val="00BD3491"/>
    <w:rsid w:val="00BD3846"/>
    <w:rsid w:val="00BD38DD"/>
    <w:rsid w:val="00BD7402"/>
    <w:rsid w:val="00BE4773"/>
    <w:rsid w:val="00BE5FCB"/>
    <w:rsid w:val="00BF2249"/>
    <w:rsid w:val="00C03274"/>
    <w:rsid w:val="00C0721A"/>
    <w:rsid w:val="00C106B8"/>
    <w:rsid w:val="00C1153D"/>
    <w:rsid w:val="00C13CFB"/>
    <w:rsid w:val="00C1440E"/>
    <w:rsid w:val="00C1470C"/>
    <w:rsid w:val="00C16B8D"/>
    <w:rsid w:val="00C16E6C"/>
    <w:rsid w:val="00C17F9B"/>
    <w:rsid w:val="00C261ED"/>
    <w:rsid w:val="00C271F8"/>
    <w:rsid w:val="00C27479"/>
    <w:rsid w:val="00C31ABF"/>
    <w:rsid w:val="00C40513"/>
    <w:rsid w:val="00C417F9"/>
    <w:rsid w:val="00C41FF8"/>
    <w:rsid w:val="00C4217E"/>
    <w:rsid w:val="00C47BAC"/>
    <w:rsid w:val="00C535AE"/>
    <w:rsid w:val="00C53D41"/>
    <w:rsid w:val="00C56FAB"/>
    <w:rsid w:val="00C57329"/>
    <w:rsid w:val="00C61DED"/>
    <w:rsid w:val="00C62B9F"/>
    <w:rsid w:val="00C64A91"/>
    <w:rsid w:val="00C65F56"/>
    <w:rsid w:val="00C66080"/>
    <w:rsid w:val="00C67FAE"/>
    <w:rsid w:val="00C7075B"/>
    <w:rsid w:val="00C73552"/>
    <w:rsid w:val="00C743D2"/>
    <w:rsid w:val="00C75C23"/>
    <w:rsid w:val="00C77E54"/>
    <w:rsid w:val="00C81EFE"/>
    <w:rsid w:val="00C81FAB"/>
    <w:rsid w:val="00C82C63"/>
    <w:rsid w:val="00C83FEA"/>
    <w:rsid w:val="00C863F7"/>
    <w:rsid w:val="00C86A1A"/>
    <w:rsid w:val="00C86CAC"/>
    <w:rsid w:val="00C87908"/>
    <w:rsid w:val="00C94D90"/>
    <w:rsid w:val="00C9670A"/>
    <w:rsid w:val="00C97EFE"/>
    <w:rsid w:val="00CA2AF0"/>
    <w:rsid w:val="00CA44F6"/>
    <w:rsid w:val="00CA468A"/>
    <w:rsid w:val="00CA7151"/>
    <w:rsid w:val="00CA7B4B"/>
    <w:rsid w:val="00CB2EA3"/>
    <w:rsid w:val="00CB3D3D"/>
    <w:rsid w:val="00CC0946"/>
    <w:rsid w:val="00CC3D57"/>
    <w:rsid w:val="00CC3EFC"/>
    <w:rsid w:val="00CC48DD"/>
    <w:rsid w:val="00CC599C"/>
    <w:rsid w:val="00CC6EAA"/>
    <w:rsid w:val="00CC6EAD"/>
    <w:rsid w:val="00CD1B8C"/>
    <w:rsid w:val="00CD2FAC"/>
    <w:rsid w:val="00CD4371"/>
    <w:rsid w:val="00CE19E6"/>
    <w:rsid w:val="00CE43A8"/>
    <w:rsid w:val="00CE573B"/>
    <w:rsid w:val="00CF2445"/>
    <w:rsid w:val="00CF5C81"/>
    <w:rsid w:val="00CF5F9F"/>
    <w:rsid w:val="00CF6C3E"/>
    <w:rsid w:val="00CF6C81"/>
    <w:rsid w:val="00D00AFC"/>
    <w:rsid w:val="00D00C5A"/>
    <w:rsid w:val="00D01524"/>
    <w:rsid w:val="00D01CA1"/>
    <w:rsid w:val="00D01FE2"/>
    <w:rsid w:val="00D02016"/>
    <w:rsid w:val="00D069C1"/>
    <w:rsid w:val="00D10E6B"/>
    <w:rsid w:val="00D15BCE"/>
    <w:rsid w:val="00D17E92"/>
    <w:rsid w:val="00D20345"/>
    <w:rsid w:val="00D20D0B"/>
    <w:rsid w:val="00D20DC1"/>
    <w:rsid w:val="00D21816"/>
    <w:rsid w:val="00D250BE"/>
    <w:rsid w:val="00D268F5"/>
    <w:rsid w:val="00D33CA1"/>
    <w:rsid w:val="00D3680A"/>
    <w:rsid w:val="00D40E9D"/>
    <w:rsid w:val="00D41AF7"/>
    <w:rsid w:val="00D423F3"/>
    <w:rsid w:val="00D425DF"/>
    <w:rsid w:val="00D449E9"/>
    <w:rsid w:val="00D45D66"/>
    <w:rsid w:val="00D4789E"/>
    <w:rsid w:val="00D56381"/>
    <w:rsid w:val="00D56A5B"/>
    <w:rsid w:val="00D64486"/>
    <w:rsid w:val="00D65AEE"/>
    <w:rsid w:val="00D66F2A"/>
    <w:rsid w:val="00D746C7"/>
    <w:rsid w:val="00D800CE"/>
    <w:rsid w:val="00D81C98"/>
    <w:rsid w:val="00D822C2"/>
    <w:rsid w:val="00D874DF"/>
    <w:rsid w:val="00D90258"/>
    <w:rsid w:val="00D91AAC"/>
    <w:rsid w:val="00D9546F"/>
    <w:rsid w:val="00D96D8A"/>
    <w:rsid w:val="00D96DA4"/>
    <w:rsid w:val="00DA0CA6"/>
    <w:rsid w:val="00DA2590"/>
    <w:rsid w:val="00DA5D7E"/>
    <w:rsid w:val="00DA6AE7"/>
    <w:rsid w:val="00DA79F8"/>
    <w:rsid w:val="00DB1BFF"/>
    <w:rsid w:val="00DB30C5"/>
    <w:rsid w:val="00DB54CD"/>
    <w:rsid w:val="00DB5B77"/>
    <w:rsid w:val="00DB7FD2"/>
    <w:rsid w:val="00DC0AF0"/>
    <w:rsid w:val="00DC0C6C"/>
    <w:rsid w:val="00DC4A1B"/>
    <w:rsid w:val="00DC4BFB"/>
    <w:rsid w:val="00DC4CCD"/>
    <w:rsid w:val="00DC5090"/>
    <w:rsid w:val="00DC5C91"/>
    <w:rsid w:val="00DC5F84"/>
    <w:rsid w:val="00DC73C1"/>
    <w:rsid w:val="00DD0E25"/>
    <w:rsid w:val="00DD0E43"/>
    <w:rsid w:val="00DD30A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4EA"/>
    <w:rsid w:val="00DE7B81"/>
    <w:rsid w:val="00DF2105"/>
    <w:rsid w:val="00DF6043"/>
    <w:rsid w:val="00DF63A6"/>
    <w:rsid w:val="00E01028"/>
    <w:rsid w:val="00E011C1"/>
    <w:rsid w:val="00E05CFB"/>
    <w:rsid w:val="00E07585"/>
    <w:rsid w:val="00E0770D"/>
    <w:rsid w:val="00E1055A"/>
    <w:rsid w:val="00E11940"/>
    <w:rsid w:val="00E120F3"/>
    <w:rsid w:val="00E12A55"/>
    <w:rsid w:val="00E15B05"/>
    <w:rsid w:val="00E17B59"/>
    <w:rsid w:val="00E220EB"/>
    <w:rsid w:val="00E22490"/>
    <w:rsid w:val="00E22B3E"/>
    <w:rsid w:val="00E22BAA"/>
    <w:rsid w:val="00E27AAB"/>
    <w:rsid w:val="00E3379C"/>
    <w:rsid w:val="00E35480"/>
    <w:rsid w:val="00E361C5"/>
    <w:rsid w:val="00E41129"/>
    <w:rsid w:val="00E47CDD"/>
    <w:rsid w:val="00E57C87"/>
    <w:rsid w:val="00E6080F"/>
    <w:rsid w:val="00E62812"/>
    <w:rsid w:val="00E65BDA"/>
    <w:rsid w:val="00E65F6B"/>
    <w:rsid w:val="00E72987"/>
    <w:rsid w:val="00E73B64"/>
    <w:rsid w:val="00E77CBF"/>
    <w:rsid w:val="00E8083A"/>
    <w:rsid w:val="00E8125A"/>
    <w:rsid w:val="00E81C73"/>
    <w:rsid w:val="00E845E5"/>
    <w:rsid w:val="00E85D4F"/>
    <w:rsid w:val="00E86629"/>
    <w:rsid w:val="00E93006"/>
    <w:rsid w:val="00E95891"/>
    <w:rsid w:val="00E95FA5"/>
    <w:rsid w:val="00E973AE"/>
    <w:rsid w:val="00E9767C"/>
    <w:rsid w:val="00EA1929"/>
    <w:rsid w:val="00EA3B36"/>
    <w:rsid w:val="00EA5C42"/>
    <w:rsid w:val="00EB08FD"/>
    <w:rsid w:val="00EB11D3"/>
    <w:rsid w:val="00EB19F4"/>
    <w:rsid w:val="00EB7407"/>
    <w:rsid w:val="00EC0B79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4F86"/>
    <w:rsid w:val="00ED53E2"/>
    <w:rsid w:val="00ED5A95"/>
    <w:rsid w:val="00ED6F87"/>
    <w:rsid w:val="00EE0128"/>
    <w:rsid w:val="00EE02DE"/>
    <w:rsid w:val="00EE1BEC"/>
    <w:rsid w:val="00EE38E0"/>
    <w:rsid w:val="00EF15BD"/>
    <w:rsid w:val="00EF48B6"/>
    <w:rsid w:val="00EF498B"/>
    <w:rsid w:val="00EF61E0"/>
    <w:rsid w:val="00EF72F5"/>
    <w:rsid w:val="00F00ECE"/>
    <w:rsid w:val="00F02843"/>
    <w:rsid w:val="00F1386C"/>
    <w:rsid w:val="00F20F09"/>
    <w:rsid w:val="00F214EC"/>
    <w:rsid w:val="00F222CC"/>
    <w:rsid w:val="00F32266"/>
    <w:rsid w:val="00F32762"/>
    <w:rsid w:val="00F32E82"/>
    <w:rsid w:val="00F341D5"/>
    <w:rsid w:val="00F35BC0"/>
    <w:rsid w:val="00F35BC5"/>
    <w:rsid w:val="00F36888"/>
    <w:rsid w:val="00F410A4"/>
    <w:rsid w:val="00F42273"/>
    <w:rsid w:val="00F42FE9"/>
    <w:rsid w:val="00F434FA"/>
    <w:rsid w:val="00F44682"/>
    <w:rsid w:val="00F448F3"/>
    <w:rsid w:val="00F478D3"/>
    <w:rsid w:val="00F54218"/>
    <w:rsid w:val="00F55C79"/>
    <w:rsid w:val="00F560E7"/>
    <w:rsid w:val="00F576F8"/>
    <w:rsid w:val="00F60BCD"/>
    <w:rsid w:val="00F61453"/>
    <w:rsid w:val="00F71980"/>
    <w:rsid w:val="00F730F8"/>
    <w:rsid w:val="00F7731C"/>
    <w:rsid w:val="00F773E3"/>
    <w:rsid w:val="00F77A93"/>
    <w:rsid w:val="00F81473"/>
    <w:rsid w:val="00F826BF"/>
    <w:rsid w:val="00F82BD2"/>
    <w:rsid w:val="00F84E18"/>
    <w:rsid w:val="00F85E75"/>
    <w:rsid w:val="00F87711"/>
    <w:rsid w:val="00F90556"/>
    <w:rsid w:val="00F96142"/>
    <w:rsid w:val="00F96F47"/>
    <w:rsid w:val="00FA157A"/>
    <w:rsid w:val="00FA2095"/>
    <w:rsid w:val="00FA517B"/>
    <w:rsid w:val="00FA574C"/>
    <w:rsid w:val="00FA7812"/>
    <w:rsid w:val="00FB0C66"/>
    <w:rsid w:val="00FB1127"/>
    <w:rsid w:val="00FB20FE"/>
    <w:rsid w:val="00FB3170"/>
    <w:rsid w:val="00FB31ED"/>
    <w:rsid w:val="00FB527B"/>
    <w:rsid w:val="00FB54DD"/>
    <w:rsid w:val="00FB7F0B"/>
    <w:rsid w:val="00FC09C1"/>
    <w:rsid w:val="00FC2B3B"/>
    <w:rsid w:val="00FC3E6D"/>
    <w:rsid w:val="00FC5092"/>
    <w:rsid w:val="00FD1525"/>
    <w:rsid w:val="00FD1782"/>
    <w:rsid w:val="00FD521C"/>
    <w:rsid w:val="00FD5E69"/>
    <w:rsid w:val="00FD69B7"/>
    <w:rsid w:val="00FD6B02"/>
    <w:rsid w:val="00FE38EB"/>
    <w:rsid w:val="00FE55DF"/>
    <w:rsid w:val="00FF08C3"/>
    <w:rsid w:val="00FF1B4D"/>
    <w:rsid w:val="00FF33F5"/>
    <w:rsid w:val="00FF3DE3"/>
    <w:rsid w:val="00FF4045"/>
    <w:rsid w:val="00FF6BED"/>
    <w:rsid w:val="00FF7EC0"/>
    <w:rsid w:val="0111FE48"/>
    <w:rsid w:val="028F67DB"/>
    <w:rsid w:val="0A613159"/>
    <w:rsid w:val="13B35027"/>
    <w:rsid w:val="1785662E"/>
    <w:rsid w:val="1A3B96F4"/>
    <w:rsid w:val="2530B1E5"/>
    <w:rsid w:val="25DA87F2"/>
    <w:rsid w:val="2D989224"/>
    <w:rsid w:val="3377DF27"/>
    <w:rsid w:val="33AA27AF"/>
    <w:rsid w:val="33AAEADC"/>
    <w:rsid w:val="33D4C94E"/>
    <w:rsid w:val="36391BDC"/>
    <w:rsid w:val="36B47C46"/>
    <w:rsid w:val="394F5D20"/>
    <w:rsid w:val="429AC5AB"/>
    <w:rsid w:val="459BD6C3"/>
    <w:rsid w:val="493434D4"/>
    <w:rsid w:val="4A813B08"/>
    <w:rsid w:val="4A9DFCBD"/>
    <w:rsid w:val="4DB724F9"/>
    <w:rsid w:val="4FBB1175"/>
    <w:rsid w:val="5211B960"/>
    <w:rsid w:val="59CBDC0B"/>
    <w:rsid w:val="5C65BFEC"/>
    <w:rsid w:val="635CC82D"/>
    <w:rsid w:val="64BFEFA3"/>
    <w:rsid w:val="6D35781C"/>
    <w:rsid w:val="6EA22334"/>
    <w:rsid w:val="6EE5CA54"/>
    <w:rsid w:val="70B9F933"/>
    <w:rsid w:val="71694043"/>
    <w:rsid w:val="743E4B11"/>
    <w:rsid w:val="762B7C99"/>
    <w:rsid w:val="776261F1"/>
    <w:rsid w:val="78BC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97FBC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ACEC66-2FDC-4E92-B28B-701FCECBB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12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7.02: Focus on Instructional Outcomes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7.02: Focus on Instructional Outcomes</dc:title>
  <dc:subject>Lesson 7.02: Focus on Instructional Outcomes</dc:subject>
  <dc:creator>Texas Education Agency</dc:creator>
  <cp:keywords/>
  <dc:description/>
  <cp:lastModifiedBy>White (she/her), Whitney</cp:lastModifiedBy>
  <cp:revision>11</cp:revision>
  <dcterms:created xsi:type="dcterms:W3CDTF">2022-02-18T17:40:00Z</dcterms:created>
  <dcterms:modified xsi:type="dcterms:W3CDTF">2023-08-30T02:55:00Z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