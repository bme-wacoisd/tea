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6AC8844F" w:rsidR="001B7467" w:rsidRDefault="007B668D" w:rsidP="002133F4">
      <w:pPr>
        <w:pStyle w:val="Heading1"/>
      </w:pPr>
      <w:r w:rsidRPr="002133F4">
        <w:t xml:space="preserve">Unit </w:t>
      </w:r>
      <w:r w:rsidR="004669C5">
        <w:t>3</w:t>
      </w:r>
      <w:r w:rsidRPr="002133F4">
        <w:t>:</w:t>
      </w:r>
      <w:r w:rsidR="00341F28">
        <w:t xml:space="preserve"> </w:t>
      </w:r>
      <w:r w:rsidR="004669C5">
        <w:t>K</w:t>
      </w:r>
      <w:r w:rsidR="000307B5">
        <w:t>n</w:t>
      </w:r>
      <w:r w:rsidR="004669C5">
        <w:t>owledge of Students to Drive Instruction</w:t>
      </w:r>
    </w:p>
    <w:p w14:paraId="4ED2FB9F" w14:textId="428C80ED" w:rsidR="007B668D" w:rsidRDefault="007B668D" w:rsidP="00A72A7F">
      <w:pPr>
        <w:pStyle w:val="Heading2"/>
        <w:spacing w:after="360"/>
      </w:pPr>
      <w:r w:rsidRPr="003B566B">
        <w:t>Lesson</w:t>
      </w:r>
      <w:r>
        <w:t xml:space="preserve"> </w:t>
      </w:r>
      <w:r w:rsidR="004669C5">
        <w:t>3.</w:t>
      </w:r>
      <w:r w:rsidR="00570554">
        <w:t>0</w:t>
      </w:r>
      <w:r w:rsidR="00216035">
        <w:t>9</w:t>
      </w:r>
      <w:r w:rsidR="00307F48">
        <w:t xml:space="preserve">: </w:t>
      </w:r>
      <w:r w:rsidR="006716CD">
        <w:t>Engaging Families to</w:t>
      </w:r>
      <w:r w:rsidR="007C112D">
        <w:t xml:space="preserve"> </w:t>
      </w:r>
      <w:r w:rsidR="00AB1DEB">
        <w:t>Improve Student Outcomes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03B2AF9B" w:rsidR="00A969C1" w:rsidRPr="00D268F5" w:rsidRDefault="00A969C1" w:rsidP="00D268F5">
            <w:pPr>
              <w:pStyle w:val="Tabletext"/>
            </w:pPr>
            <w:r w:rsidRPr="00D268F5">
              <w:t>Warm-Up (</w:t>
            </w:r>
            <w:r w:rsidR="00050887">
              <w:t>9</w:t>
            </w:r>
            <w:r w:rsidR="00C64A91">
              <w:t xml:space="preserve"> </w:t>
            </w:r>
            <w:r w:rsidRPr="00D268F5">
              <w:t>mins)</w:t>
            </w:r>
            <w:r w:rsidR="00B057A4">
              <w:t xml:space="preserve"> </w:t>
            </w:r>
          </w:p>
          <w:p w14:paraId="0F6383B9" w14:textId="154893E3" w:rsidR="00A969C1" w:rsidRDefault="00D03F87" w:rsidP="001C0565">
            <w:pPr>
              <w:pStyle w:val="Tabletextbullet"/>
              <w:numPr>
                <w:ilvl w:val="0"/>
                <w:numId w:val="3"/>
              </w:numPr>
            </w:pPr>
            <w:r>
              <w:t>Bellringer (5</w:t>
            </w:r>
            <w:r w:rsidR="001C6A12">
              <w:t xml:space="preserve"> min</w:t>
            </w:r>
            <w:r>
              <w:t>)</w:t>
            </w:r>
          </w:p>
          <w:p w14:paraId="1F81188F" w14:textId="79078427" w:rsidR="00D03F87" w:rsidRPr="00E73B64" w:rsidRDefault="00D03F87" w:rsidP="001C0565">
            <w:pPr>
              <w:pStyle w:val="Tabletextbullet"/>
              <w:numPr>
                <w:ilvl w:val="0"/>
                <w:numId w:val="3"/>
              </w:numPr>
            </w:pPr>
            <w:r>
              <w:t>Discussion (</w:t>
            </w:r>
            <w:r w:rsidR="00050887">
              <w:t>4</w:t>
            </w:r>
            <w:r w:rsidR="00065434">
              <w:t xml:space="preserve"> </w:t>
            </w:r>
            <w:r w:rsidR="001C6A12">
              <w:t>min</w:t>
            </w:r>
            <w:r>
              <w:t>)</w:t>
            </w:r>
          </w:p>
        </w:tc>
        <w:tc>
          <w:tcPr>
            <w:tcW w:w="1733" w:type="pct"/>
          </w:tcPr>
          <w:p w14:paraId="3697D814" w14:textId="126E955A" w:rsidR="00A969C1" w:rsidRPr="008A3F4E" w:rsidRDefault="00A969C1" w:rsidP="008A3F4E">
            <w:pPr>
              <w:pStyle w:val="Tabletext"/>
            </w:pPr>
            <w:r w:rsidRPr="008A3F4E">
              <w:t xml:space="preserve">Instruction </w:t>
            </w:r>
            <w:r w:rsidR="005556AE">
              <w:t>(1</w:t>
            </w:r>
            <w:r w:rsidR="0050245C">
              <w:t>1</w:t>
            </w:r>
            <w:r w:rsidR="00851692">
              <w:t xml:space="preserve"> mins</w:t>
            </w:r>
            <w:r w:rsidR="003E6C16">
              <w:t>)</w:t>
            </w:r>
          </w:p>
          <w:p w14:paraId="54C7D2BB" w14:textId="5A00EACD" w:rsidR="00AC5742" w:rsidRDefault="00A4512A" w:rsidP="00A72A7F">
            <w:pPr>
              <w:pStyle w:val="Tabletextbullet"/>
            </w:pPr>
            <w:r>
              <w:t xml:space="preserve">Notes: </w:t>
            </w:r>
            <w:r w:rsidR="00324F2C">
              <w:t xml:space="preserve">Family Communication Methods </w:t>
            </w:r>
            <w:r w:rsidR="009759F2">
              <w:t>(</w:t>
            </w:r>
            <w:r w:rsidR="00CF3A2F">
              <w:t>7</w:t>
            </w:r>
            <w:r w:rsidR="00D31630">
              <w:t xml:space="preserve"> min)</w:t>
            </w:r>
          </w:p>
          <w:p w14:paraId="1E7AFF28" w14:textId="54D89E93" w:rsidR="000A0F1C" w:rsidRPr="007113B9" w:rsidRDefault="009759F2" w:rsidP="00A72A7F">
            <w:pPr>
              <w:pStyle w:val="Tabletextbullet"/>
            </w:pPr>
            <w:r>
              <w:t>Tracking Family Communication</w:t>
            </w:r>
            <w:r w:rsidR="00D31630">
              <w:t xml:space="preserve"> (</w:t>
            </w:r>
            <w:r w:rsidR="0050245C">
              <w:t>4</w:t>
            </w:r>
            <w:r w:rsidR="00D31630">
              <w:t xml:space="preserve"> min)</w:t>
            </w:r>
          </w:p>
        </w:tc>
        <w:tc>
          <w:tcPr>
            <w:tcW w:w="1730" w:type="pct"/>
          </w:tcPr>
          <w:p w14:paraId="6F9B66EA" w14:textId="1E0D68D7" w:rsidR="00A969C1" w:rsidRPr="008A3F4E" w:rsidRDefault="00A969C1" w:rsidP="008A3F4E">
            <w:pPr>
              <w:pStyle w:val="Tabletext"/>
            </w:pPr>
            <w:r w:rsidRPr="008A3F4E">
              <w:t xml:space="preserve">Application </w:t>
            </w:r>
            <w:r w:rsidR="003E6C16">
              <w:t>(</w:t>
            </w:r>
            <w:r w:rsidR="005556AE">
              <w:t>2</w:t>
            </w:r>
            <w:r w:rsidR="00CF3A2F">
              <w:t>5</w:t>
            </w:r>
            <w:r w:rsidR="00851692">
              <w:t xml:space="preserve"> mins</w:t>
            </w:r>
            <w:r w:rsidR="003E6C16">
              <w:t>)</w:t>
            </w:r>
          </w:p>
          <w:p w14:paraId="46633C0E" w14:textId="296FF3DE" w:rsidR="001C6A12" w:rsidRPr="002530D5" w:rsidRDefault="001C6A12" w:rsidP="001C6A12">
            <w:pPr>
              <w:pStyle w:val="Tabletextbullet"/>
            </w:pPr>
            <w:r>
              <w:t xml:space="preserve">Practice 1: Communication </w:t>
            </w:r>
            <w:r w:rsidR="004447CF">
              <w:t>Role Play</w:t>
            </w:r>
            <w:r w:rsidRPr="002530D5">
              <w:t xml:space="preserve"> (12 min)</w:t>
            </w:r>
          </w:p>
          <w:p w14:paraId="55D1C052" w14:textId="6AE3BE23" w:rsidR="009B5644" w:rsidRPr="002530D5" w:rsidRDefault="009B5644" w:rsidP="009B5644">
            <w:pPr>
              <w:pStyle w:val="Tabletextbullet"/>
            </w:pPr>
            <w:r w:rsidRPr="002530D5">
              <w:t xml:space="preserve">Practice </w:t>
            </w:r>
            <w:r w:rsidR="000A0F1C" w:rsidRPr="002530D5">
              <w:t>2:</w:t>
            </w:r>
            <w:r w:rsidR="009759F2" w:rsidRPr="002530D5">
              <w:t xml:space="preserve"> Family Communication Tracking Log (</w:t>
            </w:r>
            <w:r w:rsidR="00CF3A2F">
              <w:t>7</w:t>
            </w:r>
            <w:r w:rsidR="00D31630" w:rsidRPr="002530D5">
              <w:t xml:space="preserve"> min)</w:t>
            </w:r>
          </w:p>
          <w:p w14:paraId="645E6807" w14:textId="3607C086" w:rsidR="00CD2975" w:rsidRDefault="00CD2975" w:rsidP="00A72A7F">
            <w:pPr>
              <w:pStyle w:val="Tabletextbullet"/>
            </w:pPr>
            <w:r w:rsidRPr="002530D5">
              <w:t>Debrief (</w:t>
            </w:r>
            <w:r w:rsidR="00065434">
              <w:t>2</w:t>
            </w:r>
            <w:r w:rsidR="009759F2" w:rsidRPr="002530D5">
              <w:t xml:space="preserve"> min</w:t>
            </w:r>
            <w:r>
              <w:t>)</w:t>
            </w:r>
          </w:p>
          <w:p w14:paraId="1B8734F9" w14:textId="1EA7CE20" w:rsidR="00CD2975" w:rsidRPr="007113B9" w:rsidRDefault="00CD2975" w:rsidP="00A72A7F">
            <w:pPr>
              <w:pStyle w:val="Tabletextbullet"/>
            </w:pPr>
            <w:r>
              <w:t>Exit ticket (</w:t>
            </w:r>
            <w:r w:rsidR="002530D5">
              <w:t>4</w:t>
            </w:r>
            <w:r w:rsidR="009759F2">
              <w:t xml:space="preserve"> min</w:t>
            </w:r>
            <w:r>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450"/>
        <w:gridCol w:w="7375"/>
      </w:tblGrid>
      <w:tr w:rsidR="00B07E1F" w:rsidRPr="00447D20" w14:paraId="2EC513B2" w14:textId="77777777" w:rsidTr="009378FE">
        <w:trPr>
          <w:cantSplit w:val="0"/>
        </w:trPr>
        <w:tc>
          <w:tcPr>
            <w:tcW w:w="1525"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450" w:type="dxa"/>
          </w:tcPr>
          <w:p w14:paraId="280881EF" w14:textId="7C47DAD7" w:rsidR="009C1428" w:rsidRPr="00447D20" w:rsidRDefault="000307B5" w:rsidP="009C1428">
            <w:pPr>
              <w:pStyle w:val="ListAlphaparens"/>
              <w:numPr>
                <w:ilvl w:val="0"/>
                <w:numId w:val="0"/>
              </w:numPr>
              <w:rPr>
                <w:rFonts w:eastAsia="Times New Roman"/>
                <w:color w:val="70AD47" w:themeColor="accent6"/>
              </w:rPr>
            </w:pPr>
            <w:r>
              <w:t>5</w:t>
            </w:r>
            <w:r w:rsidR="00B057A4">
              <w:br/>
            </w:r>
          </w:p>
          <w:p w14:paraId="48227220" w14:textId="681825A8" w:rsidR="00B07E1F" w:rsidRPr="00447D20" w:rsidRDefault="00B07E1F" w:rsidP="009C1428">
            <w:pPr>
              <w:pStyle w:val="Tabletext"/>
              <w:ind w:right="-105"/>
              <w:rPr>
                <w:rFonts w:eastAsia="Times New Roman"/>
                <w:color w:val="70AD47" w:themeColor="accent6"/>
              </w:rPr>
            </w:pPr>
          </w:p>
        </w:tc>
        <w:tc>
          <w:tcPr>
            <w:tcW w:w="7375" w:type="dxa"/>
          </w:tcPr>
          <w:p w14:paraId="6AED2341" w14:textId="77777777" w:rsidR="009C1428" w:rsidRDefault="009C1428" w:rsidP="009C1428">
            <w:pPr>
              <w:pStyle w:val="ListAlphaparens"/>
              <w:numPr>
                <w:ilvl w:val="0"/>
                <w:numId w:val="0"/>
              </w:numPr>
            </w:pPr>
            <w:r>
              <w:t>The student interacts effectively in the role of an educator.</w:t>
            </w:r>
            <w:r w:rsidRPr="00580DFF">
              <w:t xml:space="preserve"> The student is expected to:</w:t>
            </w:r>
          </w:p>
          <w:p w14:paraId="5389AE3F" w14:textId="0B48604E" w:rsidR="00693169" w:rsidRDefault="009C1428" w:rsidP="00693169">
            <w:pPr>
              <w:pStyle w:val="ListAlphaparens"/>
              <w:numPr>
                <w:ilvl w:val="0"/>
                <w:numId w:val="5"/>
              </w:numPr>
            </w:pPr>
            <w:r>
              <w:t>demonstrate effective interaction skills with stakeholders such as students, educators, parents/guardians, community members, and other professionals</w:t>
            </w:r>
            <w:r w:rsidR="008472D3">
              <w:t>;</w:t>
            </w:r>
          </w:p>
          <w:p w14:paraId="6C81130F" w14:textId="7F6CD1B3" w:rsidR="00693169" w:rsidRPr="003D0313" w:rsidRDefault="00693169" w:rsidP="00693169">
            <w:pPr>
              <w:pStyle w:val="ListAlphaparens"/>
              <w:numPr>
                <w:ilvl w:val="0"/>
                <w:numId w:val="5"/>
              </w:numPr>
            </w:pPr>
            <w:r w:rsidRPr="00E251DA">
              <w:t>demonstrate methods for promoting stakeholder partnerships in improving educational outcomes</w:t>
            </w:r>
            <w:r w:rsidR="008472D3">
              <w:t>;</w:t>
            </w:r>
          </w:p>
        </w:tc>
      </w:tr>
      <w:tr w:rsidR="00224925" w:rsidRPr="00447D20" w14:paraId="265F69C0" w14:textId="77777777" w:rsidTr="009378FE">
        <w:trPr>
          <w:cantSplit w:val="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2"/>
            <w:hideMark/>
          </w:tcPr>
          <w:p w14:paraId="22AE4F98" w14:textId="6B56273A" w:rsidR="007D3C18" w:rsidRDefault="0017083F" w:rsidP="00D918A7">
            <w:pPr>
              <w:pStyle w:val="Tabletextbullet"/>
            </w:pPr>
            <w:r>
              <w:t>Explain</w:t>
            </w:r>
            <w:r w:rsidR="00E66336">
              <w:t xml:space="preserve"> different methods of communication </w:t>
            </w:r>
            <w:r w:rsidR="007804E1">
              <w:t>used</w:t>
            </w:r>
            <w:r w:rsidR="00E66336">
              <w:t xml:space="preserve"> to effectively communicat</w:t>
            </w:r>
            <w:r w:rsidR="007804E1">
              <w:t>e</w:t>
            </w:r>
            <w:r w:rsidR="00E66336">
              <w:t xml:space="preserve"> with parents</w:t>
            </w:r>
            <w:r w:rsidR="003E4287">
              <w:t xml:space="preserve"> and caregivers</w:t>
            </w:r>
            <w:r w:rsidR="00E66336">
              <w:t xml:space="preserve">. </w:t>
            </w:r>
          </w:p>
          <w:p w14:paraId="1E9200DE" w14:textId="7F0F357B" w:rsidR="00EE217F" w:rsidRDefault="00EE217F" w:rsidP="00D918A7">
            <w:pPr>
              <w:pStyle w:val="Tabletextbullet"/>
            </w:pPr>
            <w:r>
              <w:t>Role play a teacher-family conversation.</w:t>
            </w:r>
          </w:p>
          <w:p w14:paraId="09D0B293" w14:textId="4BCF5FB3" w:rsidR="00E66336" w:rsidRPr="007113B9" w:rsidRDefault="003E1523" w:rsidP="00D918A7">
            <w:pPr>
              <w:pStyle w:val="Tabletextbullet"/>
            </w:pPr>
            <w:r>
              <w:t xml:space="preserve">Use a family communication tracking log to </w:t>
            </w:r>
            <w:r w:rsidR="00F84E8B">
              <w:t>document family contact.</w:t>
            </w:r>
          </w:p>
        </w:tc>
      </w:tr>
      <w:tr w:rsidR="00224925" w:rsidRPr="00D00C5A" w14:paraId="24AD592D" w14:textId="77777777" w:rsidTr="009378FE">
        <w:trPr>
          <w:cantSplit w:val="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2"/>
          </w:tcPr>
          <w:p w14:paraId="0CF4C16E" w14:textId="64478DC8" w:rsidR="00224925" w:rsidRPr="005E6172" w:rsidRDefault="00324F2C" w:rsidP="00224925">
            <w:pPr>
              <w:pStyle w:val="Tabletext"/>
            </w:pPr>
            <w:r w:rsidRPr="00324F2C">
              <w:t>Teachers are just one part of an ecosystem of support for students. Parents, families, and caregivers can be important partners in maximizing student growth and success. This can include leveraging their expertise in challenging situations, as well as celebrating in student success. In this lesson, students will examine different methods of communicating with parents and barriers to effective communication, then practice tracking this communication in a family communication tracking log.</w:t>
            </w:r>
          </w:p>
        </w:tc>
      </w:tr>
      <w:tr w:rsidR="00224925" w:rsidRPr="00447D20" w14:paraId="62447C42" w14:textId="77777777" w:rsidTr="009378FE">
        <w:trPr>
          <w:cantSplit w:val="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2"/>
          </w:tcPr>
          <w:p w14:paraId="6A8BC294" w14:textId="77777777" w:rsidR="00401CFD" w:rsidRPr="00294093" w:rsidRDefault="00401CFD" w:rsidP="00401CFD">
            <w:pPr>
              <w:rPr>
                <w:rFonts w:cstheme="minorHAnsi"/>
              </w:rPr>
            </w:pPr>
            <w:r w:rsidRPr="00294093">
              <w:rPr>
                <w:rFonts w:cstheme="minorHAnsi"/>
              </w:rPr>
              <w:t xml:space="preserve">Use the following scenario to complete questions 1 and 2. </w:t>
            </w:r>
          </w:p>
          <w:p w14:paraId="3E66D193" w14:textId="77777777" w:rsidR="008F0AF9" w:rsidRDefault="008F0AF9" w:rsidP="00401CFD">
            <w:pPr>
              <w:rPr>
                <w:rFonts w:cstheme="minorHAnsi"/>
                <w:i/>
                <w:iCs/>
              </w:rPr>
            </w:pPr>
          </w:p>
          <w:p w14:paraId="0EB497F0" w14:textId="2BAD9CD8" w:rsidR="00401CFD" w:rsidRPr="003A5F4D" w:rsidRDefault="00401CFD" w:rsidP="00401CFD">
            <w:pPr>
              <w:rPr>
                <w:rFonts w:cstheme="minorHAnsi"/>
                <w:i/>
                <w:iCs/>
              </w:rPr>
            </w:pPr>
            <w:r w:rsidRPr="003A5F4D">
              <w:rPr>
                <w:rFonts w:cstheme="minorHAnsi"/>
                <w:i/>
                <w:iCs/>
              </w:rPr>
              <w:t xml:space="preserve">Jasmine is a great student who is doing well in class, but recently has not turned in three homework assignments in the last two weeks. You have called home before but have had trouble getting someone on the phone. </w:t>
            </w:r>
          </w:p>
          <w:p w14:paraId="7C59B93B" w14:textId="187E2A19" w:rsidR="008F0AF9" w:rsidRDefault="008F0AF9" w:rsidP="008F0AF9">
            <w:pPr>
              <w:pStyle w:val="ListParagraph"/>
              <w:rPr>
                <w:rFonts w:cstheme="minorHAnsi"/>
              </w:rPr>
            </w:pPr>
          </w:p>
          <w:p w14:paraId="262A2CDD" w14:textId="77777777" w:rsidR="007804E1" w:rsidRDefault="007804E1" w:rsidP="007804E1">
            <w:pPr>
              <w:pStyle w:val="ListParagraph"/>
              <w:numPr>
                <w:ilvl w:val="0"/>
                <w:numId w:val="9"/>
              </w:numPr>
              <w:rPr>
                <w:rFonts w:cstheme="minorHAnsi"/>
              </w:rPr>
            </w:pPr>
            <w:r>
              <w:rPr>
                <w:rFonts w:cstheme="minorHAnsi"/>
              </w:rPr>
              <w:t xml:space="preserve">What other methods of communication can you use to contact Jasmine’s family? </w:t>
            </w:r>
          </w:p>
          <w:p w14:paraId="128B380E" w14:textId="77777777" w:rsidR="00401CFD" w:rsidRPr="00E3657A" w:rsidRDefault="00401CFD" w:rsidP="007804E1">
            <w:pPr>
              <w:pStyle w:val="ListParagraph"/>
              <w:numPr>
                <w:ilvl w:val="0"/>
                <w:numId w:val="9"/>
              </w:numPr>
              <w:rPr>
                <w:rFonts w:cstheme="minorHAnsi"/>
              </w:rPr>
            </w:pPr>
            <w:r w:rsidRPr="00E3657A">
              <w:rPr>
                <w:rFonts w:cstheme="minorHAnsi"/>
              </w:rPr>
              <w:t xml:space="preserve">Use your suggested communication method to complete the Family Communication Tracking Log below as if </w:t>
            </w:r>
            <w:r>
              <w:rPr>
                <w:rFonts w:cstheme="minorHAnsi"/>
              </w:rPr>
              <w:t>you</w:t>
            </w:r>
            <w:r w:rsidRPr="00E3657A">
              <w:rPr>
                <w:rFonts w:cstheme="minorHAnsi"/>
              </w:rPr>
              <w:t xml:space="preserve"> w</w:t>
            </w:r>
            <w:r>
              <w:rPr>
                <w:rFonts w:cstheme="minorHAnsi"/>
              </w:rPr>
              <w:t>ere</w:t>
            </w:r>
            <w:r w:rsidRPr="00E3657A">
              <w:rPr>
                <w:rFonts w:cstheme="minorHAnsi"/>
              </w:rPr>
              <w:t xml:space="preserve"> able to communicate with Jasmine’s family. Feel free to get creative with your notes and next steps!</w:t>
            </w:r>
          </w:p>
          <w:p w14:paraId="18B3B121" w14:textId="77777777" w:rsidR="00224925" w:rsidRDefault="00224925" w:rsidP="00401CFD"/>
          <w:p w14:paraId="681B0DC5" w14:textId="513EDC57" w:rsidR="008F0AF9" w:rsidRDefault="008F0AF9" w:rsidP="00401CFD">
            <w:pPr>
              <w:rPr>
                <w:rFonts w:eastAsia="Times New Roman" w:cstheme="minorHAnsi"/>
                <w:i/>
                <w:iCs/>
              </w:rPr>
            </w:pPr>
            <w:r w:rsidRPr="007C29F0">
              <w:rPr>
                <w:rFonts w:eastAsia="Times New Roman" w:cstheme="minorHAnsi"/>
                <w:i/>
                <w:iCs/>
              </w:rPr>
              <w:t>See Exit Ticket– Answer Key for exemplar response.</w:t>
            </w:r>
          </w:p>
          <w:p w14:paraId="05A6923A" w14:textId="1E10084C" w:rsidR="008F0AF9" w:rsidRPr="00DB54CD" w:rsidRDefault="008F0AF9" w:rsidP="00401CFD"/>
        </w:tc>
      </w:tr>
      <w:tr w:rsidR="000615FC" w:rsidRPr="00602ABE" w14:paraId="7DCEAEA0" w14:textId="77777777" w:rsidTr="009378FE">
        <w:trPr>
          <w:cantSplit w:val="0"/>
        </w:trPr>
        <w:tc>
          <w:tcPr>
            <w:tcW w:w="1525" w:type="dxa"/>
          </w:tcPr>
          <w:p w14:paraId="4D7BC820" w14:textId="5D955384" w:rsidR="000615FC" w:rsidRPr="00A72A7F" w:rsidRDefault="000615FC" w:rsidP="00224925">
            <w:pPr>
              <w:pStyle w:val="Tabletext"/>
              <w:rPr>
                <w:b/>
                <w:bCs/>
                <w:sz w:val="24"/>
                <w:szCs w:val="24"/>
              </w:rPr>
            </w:pPr>
            <w:r w:rsidRPr="00A72A7F">
              <w:rPr>
                <w:b/>
                <w:bCs/>
                <w:sz w:val="24"/>
                <w:szCs w:val="24"/>
              </w:rPr>
              <w:lastRenderedPageBreak/>
              <w:t xml:space="preserve">Vocabulary </w:t>
            </w:r>
          </w:p>
        </w:tc>
        <w:tc>
          <w:tcPr>
            <w:tcW w:w="7825" w:type="dxa"/>
            <w:gridSpan w:val="2"/>
          </w:tcPr>
          <w:p w14:paraId="01E308A1" w14:textId="36EA2FF7" w:rsidR="000615FC" w:rsidRPr="000615FC" w:rsidRDefault="000615FC" w:rsidP="00224925">
            <w:pPr>
              <w:pStyle w:val="Tabletext"/>
              <w:rPr>
                <w:i/>
                <w:iCs/>
              </w:rPr>
            </w:pPr>
          </w:p>
        </w:tc>
      </w:tr>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95"/>
        <w:gridCol w:w="6877"/>
        <w:gridCol w:w="1578"/>
      </w:tblGrid>
      <w:tr w:rsidR="00413E82" w:rsidRPr="00DB54CD" w14:paraId="65762ACA" w14:textId="77777777" w:rsidTr="009378FE">
        <w:trPr>
          <w:cantSplit w:val="0"/>
          <w:tblHeader/>
        </w:trPr>
        <w:tc>
          <w:tcPr>
            <w:tcW w:w="89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87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BF0F2F" w:rsidRPr="00447D20" w14:paraId="4F52F73F" w14:textId="77777777" w:rsidTr="009378FE">
        <w:trPr>
          <w:cantSplit w:val="0"/>
        </w:trPr>
        <w:tc>
          <w:tcPr>
            <w:tcW w:w="895" w:type="dxa"/>
          </w:tcPr>
          <w:p w14:paraId="48A16AFB" w14:textId="77777777" w:rsidR="00BF0F2F" w:rsidRDefault="00BF0F2F" w:rsidP="00205E12">
            <w:pPr>
              <w:pStyle w:val="Tabletext"/>
              <w:jc w:val="center"/>
            </w:pPr>
          </w:p>
        </w:tc>
        <w:tc>
          <w:tcPr>
            <w:tcW w:w="6877" w:type="dxa"/>
          </w:tcPr>
          <w:p w14:paraId="3CE40175" w14:textId="77777777" w:rsidR="00BF0F2F" w:rsidRDefault="00BF0F2F" w:rsidP="00BF0F2F">
            <w:pPr>
              <w:pStyle w:val="Tabletext"/>
              <w:rPr>
                <w:i/>
                <w:iCs/>
              </w:rPr>
            </w:pPr>
            <w:r>
              <w:rPr>
                <w:i/>
                <w:iCs/>
              </w:rPr>
              <w:t xml:space="preserve">Included here is a video of a current TX teacher. The video can be used in this lesson (or other lessons) to supplement your instruction with the voice of another Texas teacher from this program of study. </w:t>
            </w:r>
          </w:p>
          <w:p w14:paraId="73920229" w14:textId="462B2DBD" w:rsidR="00BF0F2F" w:rsidRPr="00FF5594" w:rsidRDefault="00FF5594" w:rsidP="00B125BD">
            <w:pPr>
              <w:pStyle w:val="Tabletext"/>
              <w:rPr>
                <w:i/>
                <w:iCs/>
              </w:rPr>
            </w:pPr>
            <w:hyperlink r:id="rId11" w:history="1">
              <w:r w:rsidRPr="00FF5594">
                <w:rPr>
                  <w:rStyle w:val="Hyperlink"/>
                  <w:i/>
                  <w:iCs/>
                </w:rPr>
                <w:t>Allison Smith-A Teacher's Impact</w:t>
              </w:r>
            </w:hyperlink>
          </w:p>
        </w:tc>
        <w:tc>
          <w:tcPr>
            <w:tcW w:w="1578" w:type="dxa"/>
          </w:tcPr>
          <w:p w14:paraId="4369DD13" w14:textId="77777777" w:rsidR="00BF0F2F" w:rsidRPr="00DB54CD" w:rsidRDefault="00BF0F2F" w:rsidP="00FD5E69">
            <w:pPr>
              <w:pStyle w:val="Tabletext"/>
              <w:jc w:val="center"/>
            </w:pPr>
          </w:p>
        </w:tc>
      </w:tr>
      <w:tr w:rsidR="00B41A04" w:rsidRPr="00447D20" w14:paraId="6EB25718" w14:textId="77777777" w:rsidTr="009378FE">
        <w:trPr>
          <w:cantSplit w:val="0"/>
        </w:trPr>
        <w:tc>
          <w:tcPr>
            <w:tcW w:w="895" w:type="dxa"/>
          </w:tcPr>
          <w:p w14:paraId="0A6D6130" w14:textId="0F838B46" w:rsidR="00B41A04" w:rsidRPr="00205E12" w:rsidRDefault="002313E4" w:rsidP="00205E12">
            <w:pPr>
              <w:pStyle w:val="Tabletext"/>
              <w:jc w:val="center"/>
            </w:pPr>
            <w:r>
              <w:t>5</w:t>
            </w:r>
            <w:r w:rsidR="00B125BD" w:rsidRPr="00205E12">
              <w:t xml:space="preserve"> mins</w:t>
            </w:r>
          </w:p>
        </w:tc>
        <w:tc>
          <w:tcPr>
            <w:tcW w:w="6877" w:type="dxa"/>
          </w:tcPr>
          <w:p w14:paraId="563A9FCE" w14:textId="77777777" w:rsidR="00E22B3E" w:rsidRDefault="00693169" w:rsidP="00B125BD">
            <w:pPr>
              <w:pStyle w:val="Tabletext"/>
            </w:pPr>
            <w:r>
              <w:t xml:space="preserve">Bellringer: </w:t>
            </w:r>
          </w:p>
          <w:p w14:paraId="1475F599" w14:textId="4F5FD4C4" w:rsidR="002313E4" w:rsidRPr="0045634D" w:rsidRDefault="009F6348" w:rsidP="00716C43">
            <w:pPr>
              <w:pStyle w:val="Tabletext"/>
              <w:numPr>
                <w:ilvl w:val="0"/>
                <w:numId w:val="7"/>
              </w:numPr>
            </w:pPr>
            <w:r w:rsidRPr="0045634D">
              <w:t xml:space="preserve">When was a time </w:t>
            </w:r>
            <w:r w:rsidR="00515704" w:rsidRPr="0045634D">
              <w:t>a</w:t>
            </w:r>
            <w:r w:rsidRPr="0045634D">
              <w:t xml:space="preserve"> teacher contacte</w:t>
            </w:r>
            <w:r w:rsidR="00515704" w:rsidRPr="0045634D">
              <w:t>d</w:t>
            </w:r>
            <w:r w:rsidRPr="0045634D">
              <w:t xml:space="preserve"> your parent</w:t>
            </w:r>
            <w:r w:rsidR="00515704" w:rsidRPr="0045634D">
              <w:t>?</w:t>
            </w:r>
            <w:r w:rsidRPr="0045634D">
              <w:t xml:space="preserve"> What did they talk about? </w:t>
            </w:r>
            <w:r w:rsidR="00C8703D">
              <w:t xml:space="preserve"> (If you can’t think of one, share an instance in which it may have been beneficial if a teacher had done so.) </w:t>
            </w:r>
            <w:r w:rsidR="00315FFA">
              <w:t xml:space="preserve"> </w:t>
            </w:r>
          </w:p>
          <w:p w14:paraId="213636D2" w14:textId="5E3C17F8" w:rsidR="00515704" w:rsidRPr="00DB54CD" w:rsidRDefault="002E5BC6" w:rsidP="00716C43">
            <w:pPr>
              <w:pStyle w:val="Tabletext"/>
              <w:numPr>
                <w:ilvl w:val="0"/>
                <w:numId w:val="7"/>
              </w:numPr>
            </w:pPr>
            <w:r>
              <w:t xml:space="preserve">List </w:t>
            </w:r>
            <w:r w:rsidR="003D6624">
              <w:t>4</w:t>
            </w:r>
            <w:r>
              <w:t xml:space="preserve"> scenarios in which a teacher may need to contact a parent.</w:t>
            </w:r>
            <w:r w:rsidR="00F82161">
              <w:t xml:space="preserve"> </w:t>
            </w:r>
          </w:p>
        </w:tc>
        <w:tc>
          <w:tcPr>
            <w:tcW w:w="1578" w:type="dxa"/>
          </w:tcPr>
          <w:p w14:paraId="37E1DB99" w14:textId="77777777" w:rsidR="00B41A04" w:rsidRPr="00DB54CD" w:rsidRDefault="00B41A04" w:rsidP="00FD5E69">
            <w:pPr>
              <w:pStyle w:val="Tabletext"/>
              <w:jc w:val="center"/>
            </w:pPr>
          </w:p>
        </w:tc>
      </w:tr>
      <w:tr w:rsidR="00413E82" w:rsidRPr="00447D20" w14:paraId="113F4BF7" w14:textId="77777777" w:rsidTr="009378FE">
        <w:trPr>
          <w:cantSplit w:val="0"/>
        </w:trPr>
        <w:tc>
          <w:tcPr>
            <w:tcW w:w="895" w:type="dxa"/>
          </w:tcPr>
          <w:p w14:paraId="01547575" w14:textId="4107E433" w:rsidR="00A85644" w:rsidRPr="00205E12" w:rsidRDefault="00EC0B79" w:rsidP="00A85644">
            <w:pPr>
              <w:pStyle w:val="Tabletext"/>
              <w:jc w:val="center"/>
            </w:pPr>
            <w:r w:rsidRPr="00205E12">
              <w:t xml:space="preserve"> </w:t>
            </w:r>
            <w:r w:rsidR="00050887">
              <w:t>4</w:t>
            </w:r>
            <w:r w:rsidR="001C6A12">
              <w:t xml:space="preserve"> </w:t>
            </w:r>
            <w:r w:rsidR="00443C89" w:rsidRPr="00205E12">
              <w:t>M</w:t>
            </w:r>
            <w:r w:rsidRPr="00205E12">
              <w:t>ins</w:t>
            </w:r>
          </w:p>
        </w:tc>
        <w:tc>
          <w:tcPr>
            <w:tcW w:w="6877" w:type="dxa"/>
          </w:tcPr>
          <w:p w14:paraId="32124D49" w14:textId="604C494A" w:rsidR="00413E82" w:rsidRDefault="002F5DBA" w:rsidP="005063E3">
            <w:pPr>
              <w:pStyle w:val="Tabletextbullet"/>
              <w:numPr>
                <w:ilvl w:val="0"/>
                <w:numId w:val="0"/>
              </w:numPr>
            </w:pPr>
            <w:r>
              <w:t xml:space="preserve">T: </w:t>
            </w:r>
            <w:r w:rsidR="007F3E38">
              <w:t xml:space="preserve">Can we have a volunteer to share their </w:t>
            </w:r>
            <w:r w:rsidR="00747FBF">
              <w:t xml:space="preserve">response to the first </w:t>
            </w:r>
            <w:r w:rsidR="005C4C0E">
              <w:t xml:space="preserve">bellringer with the class? </w:t>
            </w:r>
          </w:p>
          <w:p w14:paraId="3E9C8CFE" w14:textId="3DA413E0" w:rsidR="005C4C0E" w:rsidRDefault="005C4C0E" w:rsidP="005063E3">
            <w:pPr>
              <w:pStyle w:val="Tabletextbullet"/>
              <w:numPr>
                <w:ilvl w:val="0"/>
                <w:numId w:val="0"/>
              </w:numPr>
            </w:pPr>
          </w:p>
          <w:p w14:paraId="7DF70078" w14:textId="32A702B6" w:rsidR="005E2291" w:rsidRDefault="005E2291" w:rsidP="005E2291">
            <w:pPr>
              <w:pStyle w:val="Tabletextbullet"/>
              <w:numPr>
                <w:ilvl w:val="0"/>
                <w:numId w:val="0"/>
              </w:numPr>
            </w:pPr>
            <w:r>
              <w:t>S: (</w:t>
            </w:r>
            <w:r w:rsidR="00A05296">
              <w:t>Students will r</w:t>
            </w:r>
            <w:r>
              <w:t xml:space="preserve">aise hands to volunteer </w:t>
            </w:r>
            <w:r w:rsidR="00D92BF0">
              <w:t xml:space="preserve">2-3 </w:t>
            </w:r>
            <w:r>
              <w:t>responses. As they share, ask them</w:t>
            </w:r>
            <w:r w:rsidR="00C47ADE">
              <w:t xml:space="preserve"> </w:t>
            </w:r>
            <w:r>
              <w:t xml:space="preserve">how they felt after </w:t>
            </w:r>
            <w:r w:rsidR="00D92BF0">
              <w:t>that communication.</w:t>
            </w:r>
            <w:r>
              <w:t>)</w:t>
            </w:r>
          </w:p>
          <w:p w14:paraId="40C47EFC" w14:textId="49718316" w:rsidR="005E2291" w:rsidRDefault="005E2291" w:rsidP="005E2291">
            <w:pPr>
              <w:pStyle w:val="Tabletextbullet"/>
              <w:numPr>
                <w:ilvl w:val="0"/>
                <w:numId w:val="0"/>
              </w:numPr>
            </w:pPr>
          </w:p>
          <w:p w14:paraId="160979DB" w14:textId="0C520646" w:rsidR="002A2612" w:rsidRDefault="00D92BF0" w:rsidP="005E2291">
            <w:pPr>
              <w:pStyle w:val="Tabletextbullet"/>
              <w:numPr>
                <w:ilvl w:val="0"/>
                <w:numId w:val="0"/>
              </w:numPr>
            </w:pPr>
            <w:r>
              <w:t xml:space="preserve">T: </w:t>
            </w:r>
            <w:r w:rsidR="003D6624">
              <w:t>Let’s have some other volunteers share their responses to the second question: What are some scenarios in which a teacher may need to contact a parent</w:t>
            </w:r>
            <w:r w:rsidR="002A2612">
              <w:t xml:space="preserve"> or caregiver?</w:t>
            </w:r>
          </w:p>
          <w:p w14:paraId="22BEAEBF" w14:textId="21BE2120" w:rsidR="00D92BF0" w:rsidRDefault="003D6624" w:rsidP="005E2291">
            <w:pPr>
              <w:pStyle w:val="Tabletextbullet"/>
              <w:numPr>
                <w:ilvl w:val="0"/>
                <w:numId w:val="0"/>
              </w:numPr>
            </w:pPr>
            <w:r>
              <w:t xml:space="preserve"> </w:t>
            </w:r>
          </w:p>
          <w:p w14:paraId="63421813" w14:textId="51C3A0A9" w:rsidR="002A2612" w:rsidRDefault="002A2612" w:rsidP="002A2612">
            <w:pPr>
              <w:pStyle w:val="Tabletextbullet"/>
              <w:numPr>
                <w:ilvl w:val="0"/>
                <w:numId w:val="0"/>
              </w:numPr>
            </w:pPr>
            <w:r>
              <w:t xml:space="preserve">T: (Call on students to share. As they share, create a list of scenarios on the white board or chart paper where all students can see. Solicit additional responses </w:t>
            </w:r>
            <w:r w:rsidR="00FC1446">
              <w:t>if all</w:t>
            </w:r>
            <w:r w:rsidR="007E31E0">
              <w:t xml:space="preserve"> examples are a result of negative student behavior</w:t>
            </w:r>
            <w:r>
              <w:t>.)</w:t>
            </w:r>
          </w:p>
          <w:p w14:paraId="791F50D1" w14:textId="77777777" w:rsidR="00FC1446" w:rsidRDefault="00FC1446" w:rsidP="002A2612">
            <w:pPr>
              <w:pStyle w:val="Tabletextbullet"/>
              <w:numPr>
                <w:ilvl w:val="0"/>
                <w:numId w:val="0"/>
              </w:numPr>
            </w:pPr>
          </w:p>
          <w:p w14:paraId="78917391" w14:textId="5D81C2BB" w:rsidR="00ED1464" w:rsidRDefault="00151699" w:rsidP="005063E3">
            <w:pPr>
              <w:pStyle w:val="Tabletextbullet"/>
              <w:numPr>
                <w:ilvl w:val="0"/>
                <w:numId w:val="0"/>
              </w:numPr>
            </w:pPr>
            <w:r>
              <w:t xml:space="preserve">T: </w:t>
            </w:r>
            <w:r w:rsidR="00D90892">
              <w:t xml:space="preserve">Why is it important that teachers and </w:t>
            </w:r>
            <w:r w:rsidR="004B2484">
              <w:t>families</w:t>
            </w:r>
            <w:r w:rsidR="00D90892">
              <w:t xml:space="preserve"> </w:t>
            </w:r>
            <w:r w:rsidR="00D07623">
              <w:t xml:space="preserve">communicate frequently? </w:t>
            </w:r>
          </w:p>
          <w:p w14:paraId="255FA945" w14:textId="77777777" w:rsidR="00850236" w:rsidRDefault="00850236" w:rsidP="005063E3">
            <w:pPr>
              <w:pStyle w:val="Tabletextbullet"/>
              <w:numPr>
                <w:ilvl w:val="0"/>
                <w:numId w:val="0"/>
              </w:numPr>
            </w:pPr>
          </w:p>
          <w:p w14:paraId="6CEE3864" w14:textId="7E58D49F" w:rsidR="00850236" w:rsidRDefault="00850236" w:rsidP="005063E3">
            <w:pPr>
              <w:pStyle w:val="Tabletextbullet"/>
              <w:numPr>
                <w:ilvl w:val="0"/>
                <w:numId w:val="0"/>
              </w:numPr>
            </w:pPr>
            <w:r>
              <w:t>S:</w:t>
            </w:r>
            <w:r w:rsidR="00F713FC">
              <w:t xml:space="preserve"> </w:t>
            </w:r>
            <w:r w:rsidR="00D07623">
              <w:t>Families</w:t>
            </w:r>
            <w:r w:rsidR="00F713FC">
              <w:t xml:space="preserve"> can tell you things about your student that you do not know, provide help at home with </w:t>
            </w:r>
            <w:r w:rsidR="008A266F">
              <w:t>assignments</w:t>
            </w:r>
            <w:r w:rsidR="00526E37">
              <w:t xml:space="preserve">, or address challenging </w:t>
            </w:r>
            <w:r w:rsidR="008A266F">
              <w:t xml:space="preserve">behaviors. It also builds trust between </w:t>
            </w:r>
            <w:r w:rsidR="00D07623">
              <w:t xml:space="preserve">teachers and families to support student outcomes. </w:t>
            </w:r>
          </w:p>
          <w:p w14:paraId="71669D13" w14:textId="77777777" w:rsidR="00407361" w:rsidRDefault="00407361" w:rsidP="005063E3">
            <w:pPr>
              <w:pStyle w:val="Tabletextbullet"/>
              <w:numPr>
                <w:ilvl w:val="0"/>
                <w:numId w:val="0"/>
              </w:numPr>
            </w:pPr>
          </w:p>
          <w:p w14:paraId="202AB677" w14:textId="249F7A4A" w:rsidR="00ED1464" w:rsidRPr="00205E12" w:rsidRDefault="00AC71F1" w:rsidP="00443C89">
            <w:pPr>
              <w:pStyle w:val="Tabletextbullet"/>
              <w:numPr>
                <w:ilvl w:val="0"/>
                <w:numId w:val="0"/>
              </w:numPr>
            </w:pPr>
            <w:r>
              <w:t>T:</w:t>
            </w:r>
            <w:r w:rsidR="004C1FD8">
              <w:t xml:space="preserve"> </w:t>
            </w:r>
            <w:r w:rsidR="004C1FD8" w:rsidRPr="004C1FD8">
              <w:t xml:space="preserve">Parents know their students best, and they can provide context for misbehavior, strategies that have worked for students in the past, and </w:t>
            </w:r>
            <w:r w:rsidR="004C1FD8" w:rsidRPr="004C1FD8">
              <w:lastRenderedPageBreak/>
              <w:t>additional academic support at home. Leveraging their expertise is critical to helping all students grow and succeed.</w:t>
            </w:r>
            <w:r>
              <w:t xml:space="preserve"> </w:t>
            </w:r>
          </w:p>
        </w:tc>
        <w:tc>
          <w:tcPr>
            <w:tcW w:w="1578" w:type="dxa"/>
          </w:tcPr>
          <w:p w14:paraId="21A6A61C" w14:textId="0FE10982" w:rsidR="00413E82" w:rsidRPr="00205E12" w:rsidRDefault="00413E82" w:rsidP="00FD5E69">
            <w:pPr>
              <w:pStyle w:val="Tabletext"/>
              <w:jc w:val="center"/>
            </w:pPr>
          </w:p>
        </w:tc>
      </w:tr>
      <w:tr w:rsidR="00F44E92" w:rsidRPr="00447D20" w14:paraId="3C921C1F" w14:textId="77777777" w:rsidTr="009378FE">
        <w:trPr>
          <w:cantSplit w:val="0"/>
        </w:trPr>
        <w:tc>
          <w:tcPr>
            <w:tcW w:w="895" w:type="dxa"/>
          </w:tcPr>
          <w:p w14:paraId="28C163CB" w14:textId="64B157CD" w:rsidR="00F44E92" w:rsidRDefault="00A86645" w:rsidP="003706D6">
            <w:pPr>
              <w:pStyle w:val="Tabletext"/>
              <w:jc w:val="center"/>
            </w:pPr>
            <w:r>
              <w:t>7</w:t>
            </w:r>
            <w:r w:rsidR="00F44E92" w:rsidRPr="00205E12">
              <w:t xml:space="preserve"> mins</w:t>
            </w:r>
          </w:p>
        </w:tc>
        <w:tc>
          <w:tcPr>
            <w:tcW w:w="6877" w:type="dxa"/>
          </w:tcPr>
          <w:p w14:paraId="1E1E2968" w14:textId="158E142A" w:rsidR="00F44E92" w:rsidRDefault="00BB7AE1" w:rsidP="003706D6">
            <w:pPr>
              <w:pStyle w:val="Tabletextbullet"/>
              <w:numPr>
                <w:ilvl w:val="0"/>
                <w:numId w:val="0"/>
              </w:numPr>
              <w:rPr>
                <w:b/>
                <w:bCs/>
              </w:rPr>
            </w:pPr>
            <w:r>
              <w:rPr>
                <w:b/>
                <w:bCs/>
              </w:rPr>
              <w:t xml:space="preserve">Family Communication </w:t>
            </w:r>
            <w:r w:rsidR="004B2484">
              <w:rPr>
                <w:b/>
                <w:bCs/>
              </w:rPr>
              <w:t xml:space="preserve">Methods </w:t>
            </w:r>
          </w:p>
          <w:p w14:paraId="28AA7F47" w14:textId="77777777" w:rsidR="009B5644" w:rsidRPr="0070625E" w:rsidRDefault="009B5644" w:rsidP="003706D6">
            <w:pPr>
              <w:pStyle w:val="Tabletextbullet"/>
              <w:numPr>
                <w:ilvl w:val="0"/>
                <w:numId w:val="0"/>
              </w:numPr>
              <w:rPr>
                <w:b/>
                <w:bCs/>
              </w:rPr>
            </w:pPr>
          </w:p>
          <w:p w14:paraId="4263983F" w14:textId="550B5908" w:rsidR="00FB6FEE" w:rsidRDefault="00F44E92" w:rsidP="009B5644">
            <w:pPr>
              <w:pStyle w:val="Tabletextbullet"/>
              <w:numPr>
                <w:ilvl w:val="0"/>
                <w:numId w:val="0"/>
              </w:numPr>
            </w:pPr>
            <w:r>
              <w:t xml:space="preserve">T: </w:t>
            </w:r>
            <w:r w:rsidR="0005359A">
              <w:t>C</w:t>
            </w:r>
            <w:r w:rsidR="00863A13">
              <w:t>ommunicat</w:t>
            </w:r>
            <w:r w:rsidR="0005359A">
              <w:t>ing</w:t>
            </w:r>
            <w:r w:rsidR="00863A13">
              <w:t xml:space="preserve"> with families</w:t>
            </w:r>
            <w:r w:rsidR="00FB6FEE">
              <w:t xml:space="preserve"> </w:t>
            </w:r>
            <w:r w:rsidR="00FB6FEE" w:rsidRPr="00D72FB2">
              <w:t xml:space="preserve">it is a great way to </w:t>
            </w:r>
          </w:p>
          <w:p w14:paraId="2B26C9F2" w14:textId="0CB5CC12" w:rsidR="00FB6FEE" w:rsidRDefault="00FB6FEE" w:rsidP="00FB6FEE">
            <w:pPr>
              <w:pStyle w:val="Tabletextbullet"/>
              <w:numPr>
                <w:ilvl w:val="0"/>
                <w:numId w:val="14"/>
              </w:numPr>
            </w:pPr>
            <w:r w:rsidRPr="00D72FB2">
              <w:t>celebrate student success</w:t>
            </w:r>
            <w:r w:rsidR="008472D3">
              <w:t>.</w:t>
            </w:r>
          </w:p>
          <w:p w14:paraId="3CAEC75B" w14:textId="356294BF" w:rsidR="006E09FE" w:rsidRDefault="006E09FE" w:rsidP="00FB6FEE">
            <w:pPr>
              <w:pStyle w:val="Tabletextbullet"/>
              <w:numPr>
                <w:ilvl w:val="0"/>
                <w:numId w:val="14"/>
              </w:numPr>
            </w:pPr>
            <w:r>
              <w:t xml:space="preserve">get support in </w:t>
            </w:r>
            <w:r w:rsidR="00F512D6">
              <w:t>addressing students with academic or behavioral challenges</w:t>
            </w:r>
            <w:r w:rsidR="008472D3">
              <w:t>.</w:t>
            </w:r>
          </w:p>
          <w:p w14:paraId="11D74DD7" w14:textId="21F144CC" w:rsidR="00FB6FEE" w:rsidRDefault="00FB6FEE" w:rsidP="00F512D6">
            <w:pPr>
              <w:pStyle w:val="Tabletextbullet"/>
              <w:numPr>
                <w:ilvl w:val="0"/>
                <w:numId w:val="14"/>
              </w:numPr>
            </w:pPr>
            <w:r w:rsidRPr="00D72FB2">
              <w:t>build relationships with families and caretakers</w:t>
            </w:r>
            <w:r w:rsidR="008472D3">
              <w:t>.</w:t>
            </w:r>
          </w:p>
          <w:p w14:paraId="51894BD2" w14:textId="36E54560" w:rsidR="00F44E92" w:rsidRDefault="009B5644" w:rsidP="00C85878">
            <w:r>
              <w:t>T:</w:t>
            </w:r>
            <w:r w:rsidR="00711BF5">
              <w:t xml:space="preserve"> </w:t>
            </w:r>
            <w:r w:rsidR="00BF6BC5">
              <w:t>T</w:t>
            </w:r>
            <w:r w:rsidR="00711BF5">
              <w:t>here are many ways to communicate with families.</w:t>
            </w:r>
            <w:r w:rsidR="00C85878">
              <w:t xml:space="preserve"> Please find the </w:t>
            </w:r>
            <w:r w:rsidR="00C85878" w:rsidRPr="00C85878">
              <w:t xml:space="preserve">Family Communication Methods </w:t>
            </w:r>
            <w:r w:rsidR="00C85878">
              <w:t>section on your Student guide.</w:t>
            </w:r>
            <w:r w:rsidR="00306E71">
              <w:t xml:space="preserve"> Take one minute to turn and talk with your neighbor </w:t>
            </w:r>
            <w:r w:rsidR="00711BF5">
              <w:t>and</w:t>
            </w:r>
            <w:r w:rsidR="00306E71">
              <w:t xml:space="preserve"> create a list o</w:t>
            </w:r>
            <w:r w:rsidR="00E93D6A">
              <w:t>f ways teachers can communicate with families</w:t>
            </w:r>
            <w:r w:rsidR="00AB6C58">
              <w:t>.</w:t>
            </w:r>
          </w:p>
          <w:p w14:paraId="1B2EAB5B" w14:textId="77777777" w:rsidR="00F44E92" w:rsidRDefault="00F44E92" w:rsidP="003706D6">
            <w:pPr>
              <w:pStyle w:val="Tabletextbullet"/>
              <w:numPr>
                <w:ilvl w:val="0"/>
                <w:numId w:val="0"/>
              </w:numPr>
            </w:pPr>
          </w:p>
          <w:p w14:paraId="68708365" w14:textId="6F02D26D" w:rsidR="00F44E92" w:rsidRDefault="00F44E92" w:rsidP="003706D6">
            <w:pPr>
              <w:pStyle w:val="Tabletextbullet"/>
              <w:numPr>
                <w:ilvl w:val="0"/>
                <w:numId w:val="0"/>
              </w:numPr>
            </w:pPr>
            <w:r>
              <w:t xml:space="preserve">S: </w:t>
            </w:r>
            <w:r w:rsidR="00AD5D38">
              <w:t>(</w:t>
            </w:r>
            <w:r w:rsidR="009618D3">
              <w:t>T</w:t>
            </w:r>
            <w:r w:rsidR="00AD5D38">
              <w:t>urn and talk</w:t>
            </w:r>
            <w:r w:rsidR="009618D3">
              <w:t xml:space="preserve"> to</w:t>
            </w:r>
            <w:r w:rsidR="00AD5D38">
              <w:t xml:space="preserve"> </w:t>
            </w:r>
            <w:r w:rsidR="009618D3">
              <w:t xml:space="preserve">complete </w:t>
            </w:r>
            <w:r w:rsidR="00AD5D38">
              <w:t>graphic organizer</w:t>
            </w:r>
            <w:r w:rsidR="002C040F">
              <w:t>.)</w:t>
            </w:r>
            <w:r w:rsidR="00AD5D38">
              <w:t xml:space="preserve"> </w:t>
            </w:r>
          </w:p>
          <w:p w14:paraId="3F6DA284" w14:textId="77777777" w:rsidR="00F44E92" w:rsidRDefault="00F44E92" w:rsidP="003706D6">
            <w:pPr>
              <w:pStyle w:val="Tabletextbullet"/>
              <w:numPr>
                <w:ilvl w:val="0"/>
                <w:numId w:val="0"/>
              </w:numPr>
            </w:pPr>
          </w:p>
          <w:p w14:paraId="1627B16E" w14:textId="381F698E" w:rsidR="0000384F" w:rsidRDefault="00F44E92" w:rsidP="003706D6">
            <w:pPr>
              <w:pStyle w:val="Tabletextbullet"/>
              <w:numPr>
                <w:ilvl w:val="0"/>
                <w:numId w:val="0"/>
              </w:numPr>
            </w:pPr>
            <w:r>
              <w:t xml:space="preserve">T: </w:t>
            </w:r>
            <w:r w:rsidR="0000384F">
              <w:t xml:space="preserve">Let’s have a few groups share their </w:t>
            </w:r>
            <w:r w:rsidR="00551284">
              <w:t>ways to communicate with families.</w:t>
            </w:r>
            <w:r w:rsidR="00FB5E4C">
              <w:t xml:space="preserve"> I’m going to create a list here, if you hear </w:t>
            </w:r>
            <w:proofErr w:type="gramStart"/>
            <w:r w:rsidR="00EE2B57">
              <w:t>methods</w:t>
            </w:r>
            <w:proofErr w:type="gramEnd"/>
            <w:r w:rsidR="00FB5E4C">
              <w:t xml:space="preserve"> you did not consider, add them to your list. </w:t>
            </w:r>
          </w:p>
          <w:p w14:paraId="2A76F203" w14:textId="302F154A" w:rsidR="00FB5E4C" w:rsidRDefault="00FB5E4C" w:rsidP="003706D6">
            <w:pPr>
              <w:pStyle w:val="Tabletextbullet"/>
              <w:numPr>
                <w:ilvl w:val="0"/>
                <w:numId w:val="0"/>
              </w:numPr>
            </w:pPr>
          </w:p>
          <w:p w14:paraId="19507434" w14:textId="722019CE" w:rsidR="00FB5E4C" w:rsidRDefault="00FB5E4C" w:rsidP="003706D6">
            <w:pPr>
              <w:pStyle w:val="Tabletextbullet"/>
              <w:numPr>
                <w:ilvl w:val="0"/>
                <w:numId w:val="0"/>
              </w:numPr>
            </w:pPr>
            <w:r>
              <w:t xml:space="preserve">T: (Call on students to share. As they share, create a list of </w:t>
            </w:r>
            <w:r w:rsidR="00EE2B57">
              <w:t>methods</w:t>
            </w:r>
            <w:r>
              <w:t xml:space="preserve"> on the white board or chart paper where all students can see.)</w:t>
            </w:r>
          </w:p>
          <w:p w14:paraId="7F4A4661" w14:textId="5F7AEF1F" w:rsidR="00EA35F8" w:rsidRDefault="00EA35F8" w:rsidP="003706D6">
            <w:pPr>
              <w:pStyle w:val="Tabletextbullet"/>
              <w:numPr>
                <w:ilvl w:val="0"/>
                <w:numId w:val="0"/>
              </w:numPr>
            </w:pPr>
          </w:p>
          <w:p w14:paraId="74432E94" w14:textId="06F922A1" w:rsidR="00960404" w:rsidRDefault="00960404" w:rsidP="000D64D5">
            <w:pPr>
              <w:pStyle w:val="Tabletextbullet"/>
              <w:numPr>
                <w:ilvl w:val="0"/>
                <w:numId w:val="0"/>
              </w:numPr>
            </w:pPr>
            <w:r>
              <w:t xml:space="preserve">T: Not all parents and families are the same, </w:t>
            </w:r>
            <w:r w:rsidR="007F6A19">
              <w:t xml:space="preserve">so each may require different </w:t>
            </w:r>
            <w:r w:rsidR="00A8228D">
              <w:t>methods of communication. As a teacher, how might you find out what</w:t>
            </w:r>
            <w:r w:rsidR="00E427B6">
              <w:t xml:space="preserve"> method</w:t>
            </w:r>
            <w:r w:rsidR="00A8228D">
              <w:t xml:space="preserve"> </w:t>
            </w:r>
            <w:r w:rsidR="00E427B6">
              <w:t>families prefer to use to communicate?</w:t>
            </w:r>
          </w:p>
          <w:p w14:paraId="36FE72DB" w14:textId="77777777" w:rsidR="00E427B6" w:rsidRDefault="00E427B6" w:rsidP="000D64D5">
            <w:pPr>
              <w:pStyle w:val="Tabletextbullet"/>
              <w:numPr>
                <w:ilvl w:val="0"/>
                <w:numId w:val="0"/>
              </w:numPr>
            </w:pPr>
          </w:p>
          <w:p w14:paraId="58A4D49D" w14:textId="6B054DBB" w:rsidR="00E427B6" w:rsidRDefault="00E427B6" w:rsidP="000D64D5">
            <w:pPr>
              <w:pStyle w:val="Tabletextbullet"/>
              <w:numPr>
                <w:ilvl w:val="0"/>
                <w:numId w:val="0"/>
              </w:numPr>
            </w:pPr>
            <w:r>
              <w:t xml:space="preserve">S: </w:t>
            </w:r>
            <w:r w:rsidRPr="00E427B6">
              <w:t>Teachers can use a beginning of the year survey, reach out to the student’s previous teachers, or call to introduce themselves early in the year and find out what parents prefer.</w:t>
            </w:r>
          </w:p>
          <w:p w14:paraId="6100F7B7" w14:textId="77777777" w:rsidR="000D39D0" w:rsidRDefault="000D39D0" w:rsidP="000D64D5">
            <w:pPr>
              <w:pStyle w:val="Tabletextbullet"/>
              <w:numPr>
                <w:ilvl w:val="0"/>
                <w:numId w:val="0"/>
              </w:numPr>
            </w:pPr>
          </w:p>
          <w:p w14:paraId="3F0F205F" w14:textId="6CA9CE01" w:rsidR="003A2ED8" w:rsidRDefault="00F44E92" w:rsidP="000D64D5">
            <w:pPr>
              <w:pStyle w:val="Tabletextbullet"/>
              <w:numPr>
                <w:ilvl w:val="0"/>
                <w:numId w:val="0"/>
              </w:numPr>
            </w:pPr>
            <w:r>
              <w:t>T</w:t>
            </w:r>
            <w:r w:rsidR="000D64D5">
              <w:t xml:space="preserve">: </w:t>
            </w:r>
            <w:r w:rsidR="00427357">
              <w:t>Now w</w:t>
            </w:r>
            <w:r w:rsidR="000B767E">
              <w:t xml:space="preserve">e know the methods of communication </w:t>
            </w:r>
            <w:r w:rsidR="00427357">
              <w:t xml:space="preserve">used by teachers </w:t>
            </w:r>
            <w:r w:rsidR="000B767E">
              <w:t>to engag</w:t>
            </w:r>
            <w:r w:rsidR="00427357">
              <w:t>e</w:t>
            </w:r>
            <w:r w:rsidR="000B767E">
              <w:t xml:space="preserve"> with parents, but what should you do when you </w:t>
            </w:r>
            <w:proofErr w:type="gramStart"/>
            <w:r w:rsidR="000B767E">
              <w:t>actually have</w:t>
            </w:r>
            <w:proofErr w:type="gramEnd"/>
            <w:r w:rsidR="000B767E">
              <w:t xml:space="preserve"> that conversation with a parent? Let’s examine some success criteria for how to navigate that. </w:t>
            </w:r>
            <w:r w:rsidR="003A2ED8">
              <w:t>Please make note of these elements in your student guide. (Review success criteria from PowerPoint.)</w:t>
            </w:r>
          </w:p>
          <w:p w14:paraId="365FEAB4" w14:textId="77777777" w:rsidR="001A0807" w:rsidRPr="001A0807" w:rsidRDefault="001A0807" w:rsidP="001A0807">
            <w:pPr>
              <w:pStyle w:val="ListParagraph"/>
              <w:numPr>
                <w:ilvl w:val="0"/>
                <w:numId w:val="20"/>
              </w:numPr>
            </w:pPr>
            <w:r w:rsidRPr="001A0807">
              <w:rPr>
                <w:b/>
                <w:bCs/>
              </w:rPr>
              <w:t>Respect time and preferred method of contact</w:t>
            </w:r>
            <w:r w:rsidRPr="001A0807">
              <w:t>: Consider what requires a meeting, call, email, or text.</w:t>
            </w:r>
          </w:p>
          <w:p w14:paraId="18BBDAB4" w14:textId="77777777" w:rsidR="001A0807" w:rsidRPr="001A0807" w:rsidRDefault="001A0807" w:rsidP="001A0807">
            <w:pPr>
              <w:pStyle w:val="ListParagraph"/>
              <w:numPr>
                <w:ilvl w:val="0"/>
                <w:numId w:val="20"/>
              </w:numPr>
            </w:pPr>
            <w:proofErr w:type="gramStart"/>
            <w:r w:rsidRPr="001A0807">
              <w:rPr>
                <w:b/>
                <w:bCs/>
              </w:rPr>
              <w:t>Plan ahead</w:t>
            </w:r>
            <w:proofErr w:type="gramEnd"/>
            <w:r w:rsidRPr="001A0807">
              <w:t>: Ensure you have everything in place to have a productive meeting. This can include planning questions, preparing student work examples, arranging an interpreter, as needed.</w:t>
            </w:r>
          </w:p>
          <w:p w14:paraId="79C1E0A9" w14:textId="77777777" w:rsidR="001A0807" w:rsidRPr="001A0807" w:rsidRDefault="001A0807" w:rsidP="001A0807">
            <w:pPr>
              <w:pStyle w:val="ListParagraph"/>
              <w:numPr>
                <w:ilvl w:val="0"/>
                <w:numId w:val="20"/>
              </w:numPr>
              <w:rPr>
                <w:b/>
                <w:bCs/>
              </w:rPr>
            </w:pPr>
            <w:r w:rsidRPr="001A0807">
              <w:rPr>
                <w:b/>
                <w:bCs/>
              </w:rPr>
              <w:lastRenderedPageBreak/>
              <w:t>Develop a relationship with the parent/caregiver</w:t>
            </w:r>
          </w:p>
          <w:p w14:paraId="1DD4B938" w14:textId="77777777" w:rsidR="001A0807" w:rsidRPr="001A0807" w:rsidRDefault="001A0807" w:rsidP="001A0807">
            <w:pPr>
              <w:pStyle w:val="ListParagraph"/>
              <w:numPr>
                <w:ilvl w:val="1"/>
                <w:numId w:val="21"/>
              </w:numPr>
            </w:pPr>
            <w:r w:rsidRPr="001A0807">
              <w:t>Acknowledge that you both want the best for the student and seek out ways to collaborate to support their success.</w:t>
            </w:r>
          </w:p>
          <w:p w14:paraId="04D25CB5" w14:textId="77777777" w:rsidR="001A0807" w:rsidRPr="001A0807" w:rsidRDefault="001A0807" w:rsidP="001A0807">
            <w:pPr>
              <w:pStyle w:val="ListParagraph"/>
              <w:numPr>
                <w:ilvl w:val="1"/>
                <w:numId w:val="21"/>
              </w:numPr>
            </w:pPr>
            <w:r w:rsidRPr="001A0807">
              <w:t>Demonstrate professional behavior and language.</w:t>
            </w:r>
          </w:p>
          <w:p w14:paraId="05C1175D" w14:textId="3F6477E7" w:rsidR="003A2ED8" w:rsidRDefault="001A0807" w:rsidP="001A0807">
            <w:pPr>
              <w:pStyle w:val="ListParagraph"/>
              <w:numPr>
                <w:ilvl w:val="1"/>
                <w:numId w:val="21"/>
              </w:numPr>
            </w:pPr>
            <w:r w:rsidRPr="001A0807">
              <w:t>Listen actively and empathetically; avoid judgement.</w:t>
            </w:r>
          </w:p>
          <w:p w14:paraId="491AEA18" w14:textId="01B73E87" w:rsidR="00F44E92" w:rsidRPr="009B5644" w:rsidRDefault="003A2ED8" w:rsidP="000D64D5">
            <w:pPr>
              <w:pStyle w:val="Tabletextbullet"/>
              <w:numPr>
                <w:ilvl w:val="0"/>
                <w:numId w:val="0"/>
              </w:numPr>
            </w:pPr>
            <w:r>
              <w:t>S: (Take notes in student guide.)</w:t>
            </w:r>
            <w:r w:rsidR="00FE10C6">
              <w:t xml:space="preserve"> </w:t>
            </w:r>
          </w:p>
        </w:tc>
        <w:tc>
          <w:tcPr>
            <w:tcW w:w="1578" w:type="dxa"/>
          </w:tcPr>
          <w:p w14:paraId="289378E8" w14:textId="190AB80B" w:rsidR="00F44E92" w:rsidRPr="00205E12" w:rsidRDefault="001A0807" w:rsidP="003706D6">
            <w:pPr>
              <w:pStyle w:val="Tabletext"/>
              <w:jc w:val="center"/>
            </w:pPr>
            <w:r>
              <w:lastRenderedPageBreak/>
              <w:t>PPT, Student Guide</w:t>
            </w:r>
          </w:p>
        </w:tc>
      </w:tr>
      <w:tr w:rsidR="0038165F" w:rsidRPr="00447D20" w14:paraId="724FB1D9" w14:textId="77777777" w:rsidTr="009378FE">
        <w:trPr>
          <w:cantSplit w:val="0"/>
        </w:trPr>
        <w:tc>
          <w:tcPr>
            <w:tcW w:w="895" w:type="dxa"/>
          </w:tcPr>
          <w:p w14:paraId="60E87BEF" w14:textId="74F98ECD" w:rsidR="0038165F" w:rsidRDefault="00A86645" w:rsidP="003706D6">
            <w:pPr>
              <w:pStyle w:val="Tabletext"/>
              <w:jc w:val="center"/>
            </w:pPr>
            <w:r>
              <w:lastRenderedPageBreak/>
              <w:t>12</w:t>
            </w:r>
            <w:r w:rsidR="0038165F">
              <w:t xml:space="preserve"> mins</w:t>
            </w:r>
          </w:p>
        </w:tc>
        <w:tc>
          <w:tcPr>
            <w:tcW w:w="6877" w:type="dxa"/>
          </w:tcPr>
          <w:p w14:paraId="3A64AFB2" w14:textId="36C3A9EC" w:rsidR="0038165F" w:rsidRDefault="0038165F" w:rsidP="003706D6">
            <w:pPr>
              <w:pStyle w:val="Tabletextbullet"/>
              <w:numPr>
                <w:ilvl w:val="0"/>
                <w:numId w:val="0"/>
              </w:numPr>
              <w:rPr>
                <w:b/>
                <w:bCs/>
              </w:rPr>
            </w:pPr>
            <w:r>
              <w:rPr>
                <w:b/>
                <w:bCs/>
              </w:rPr>
              <w:t>Practice 1</w:t>
            </w:r>
            <w:r w:rsidR="00E714D7">
              <w:rPr>
                <w:b/>
                <w:bCs/>
              </w:rPr>
              <w:t xml:space="preserve">: </w:t>
            </w:r>
            <w:r w:rsidR="000E5233" w:rsidRPr="000E5233">
              <w:rPr>
                <w:b/>
                <w:bCs/>
              </w:rPr>
              <w:t>Communication Role Play</w:t>
            </w:r>
          </w:p>
          <w:p w14:paraId="15EAF82D" w14:textId="77777777" w:rsidR="0038165F" w:rsidRDefault="0038165F" w:rsidP="003706D6">
            <w:pPr>
              <w:pStyle w:val="Tabletextbullet"/>
              <w:numPr>
                <w:ilvl w:val="0"/>
                <w:numId w:val="0"/>
              </w:numPr>
              <w:rPr>
                <w:b/>
                <w:bCs/>
              </w:rPr>
            </w:pPr>
          </w:p>
          <w:p w14:paraId="737C0CAF" w14:textId="0F6E768D" w:rsidR="0038165F" w:rsidRDefault="0038165F" w:rsidP="003706D6">
            <w:pPr>
              <w:pStyle w:val="Tabletextbullet"/>
              <w:numPr>
                <w:ilvl w:val="0"/>
                <w:numId w:val="0"/>
              </w:numPr>
            </w:pPr>
            <w:r>
              <w:t xml:space="preserve">T: </w:t>
            </w:r>
            <w:r w:rsidR="000E5233">
              <w:t xml:space="preserve">Find Communication Role Play section of your student guide. </w:t>
            </w:r>
            <w:r>
              <w:t xml:space="preserve">Let’s </w:t>
            </w:r>
            <w:r w:rsidR="0018134A">
              <w:t>apply this success criteria to a specific situation. Can someone volunteer to read our scenario about Frankie?</w:t>
            </w:r>
            <w:r>
              <w:t xml:space="preserve"> </w:t>
            </w:r>
          </w:p>
          <w:p w14:paraId="7C870EA0" w14:textId="77777777" w:rsidR="0038165F" w:rsidRDefault="0038165F" w:rsidP="003706D6">
            <w:pPr>
              <w:pStyle w:val="Tabletextbullet"/>
              <w:numPr>
                <w:ilvl w:val="0"/>
                <w:numId w:val="0"/>
              </w:numPr>
            </w:pPr>
          </w:p>
          <w:p w14:paraId="3381B572" w14:textId="4FA70749" w:rsidR="0038165F" w:rsidRDefault="0038165F" w:rsidP="003706D6">
            <w:pPr>
              <w:pStyle w:val="Tabletextbullet"/>
              <w:numPr>
                <w:ilvl w:val="0"/>
                <w:numId w:val="0"/>
              </w:numPr>
            </w:pPr>
            <w:r>
              <w:t xml:space="preserve">S: (Find and read </w:t>
            </w:r>
            <w:r w:rsidR="0018134A">
              <w:t>scenario</w:t>
            </w:r>
            <w:r>
              <w:t>)</w:t>
            </w:r>
          </w:p>
          <w:p w14:paraId="25081DDD" w14:textId="77777777" w:rsidR="0038165F" w:rsidRDefault="0038165F" w:rsidP="003706D6">
            <w:pPr>
              <w:pStyle w:val="Tabletextbullet"/>
              <w:numPr>
                <w:ilvl w:val="0"/>
                <w:numId w:val="0"/>
              </w:numPr>
            </w:pPr>
          </w:p>
          <w:p w14:paraId="256A29F7" w14:textId="066762B0" w:rsidR="00CA38B9" w:rsidRDefault="0038165F" w:rsidP="00CA38B9">
            <w:pPr>
              <w:pStyle w:val="Tabletextbullet"/>
              <w:numPr>
                <w:ilvl w:val="0"/>
                <w:numId w:val="0"/>
              </w:numPr>
            </w:pPr>
            <w:r>
              <w:t xml:space="preserve">T: </w:t>
            </w:r>
            <w:r w:rsidR="0018134A">
              <w:t xml:space="preserve">We have a graphic organizer with five questions to consider as we plan for this conversation with Frankie’s parents. </w:t>
            </w:r>
            <w:r w:rsidR="00CA38B9">
              <w:t xml:space="preserve">These mirror some of our success criteria. Let’s look at the first question together. </w:t>
            </w:r>
            <w:r w:rsidR="00E563E8">
              <w:t>Based on the scenario, what method of communication would you choose?</w:t>
            </w:r>
          </w:p>
          <w:p w14:paraId="4A38F6F8" w14:textId="77777777" w:rsidR="00E563E8" w:rsidRPr="00E563E8" w:rsidRDefault="00E563E8" w:rsidP="00CA38B9">
            <w:pPr>
              <w:pStyle w:val="Tabletextbullet"/>
              <w:numPr>
                <w:ilvl w:val="0"/>
                <w:numId w:val="0"/>
              </w:numPr>
            </w:pPr>
          </w:p>
          <w:p w14:paraId="3A94AF25" w14:textId="7DE3BA2F" w:rsidR="0038165F" w:rsidRDefault="00E563E8" w:rsidP="003706D6">
            <w:pPr>
              <w:pStyle w:val="Tabletextbullet"/>
              <w:numPr>
                <w:ilvl w:val="0"/>
                <w:numId w:val="0"/>
              </w:numPr>
            </w:pPr>
            <w:r>
              <w:t xml:space="preserve">S: Phone call or home visit since Frankie doesn’t have consistent internet access at home for email. </w:t>
            </w:r>
          </w:p>
          <w:p w14:paraId="004A589E" w14:textId="77777777" w:rsidR="007F7722" w:rsidRDefault="007F7722" w:rsidP="003706D6">
            <w:pPr>
              <w:pStyle w:val="Tabletextbullet"/>
              <w:numPr>
                <w:ilvl w:val="0"/>
                <w:numId w:val="0"/>
              </w:numPr>
            </w:pPr>
          </w:p>
          <w:p w14:paraId="6FD06547" w14:textId="77777777" w:rsidR="007F7722" w:rsidRDefault="007F7722" w:rsidP="003706D6">
            <w:pPr>
              <w:pStyle w:val="Tabletextbullet"/>
              <w:numPr>
                <w:ilvl w:val="0"/>
                <w:numId w:val="0"/>
              </w:numPr>
            </w:pPr>
            <w:r>
              <w:t>T: How</w:t>
            </w:r>
            <w:r w:rsidRPr="007F7722">
              <w:t xml:space="preserve"> would you prepare for this parent meeting?</w:t>
            </w:r>
          </w:p>
          <w:p w14:paraId="73C71C6B" w14:textId="77777777" w:rsidR="007F7722" w:rsidRDefault="007F7722" w:rsidP="003706D6">
            <w:pPr>
              <w:pStyle w:val="Tabletextbullet"/>
              <w:numPr>
                <w:ilvl w:val="0"/>
                <w:numId w:val="0"/>
              </w:numPr>
            </w:pPr>
          </w:p>
          <w:p w14:paraId="0B9261AF" w14:textId="77777777" w:rsidR="007F7722" w:rsidRDefault="007F7722" w:rsidP="003706D6">
            <w:pPr>
              <w:pStyle w:val="Tabletextbullet"/>
              <w:numPr>
                <w:ilvl w:val="0"/>
                <w:numId w:val="0"/>
              </w:numPr>
            </w:pPr>
            <w:r>
              <w:t xml:space="preserve">S: </w:t>
            </w:r>
            <w:r w:rsidRPr="007F7722">
              <w:t>Frankie’s family does not speak English at home, so I would need to arrange for an interpreter. They do not have internet access (so no email). Have student work ready to show where he needs help.</w:t>
            </w:r>
          </w:p>
          <w:p w14:paraId="451D0FB5" w14:textId="77777777" w:rsidR="00962984" w:rsidRDefault="00962984" w:rsidP="003706D6">
            <w:pPr>
              <w:pStyle w:val="Tabletextbullet"/>
              <w:numPr>
                <w:ilvl w:val="0"/>
                <w:numId w:val="0"/>
              </w:numPr>
            </w:pPr>
          </w:p>
          <w:p w14:paraId="1E2EED54" w14:textId="5806E51D" w:rsidR="00962984" w:rsidRDefault="00962984" w:rsidP="003706D6">
            <w:pPr>
              <w:pStyle w:val="Tabletextbullet"/>
              <w:numPr>
                <w:ilvl w:val="0"/>
                <w:numId w:val="0"/>
              </w:numPr>
            </w:pPr>
            <w:r>
              <w:t>T: Take the next three minutes and independently respond to the remaining questions.</w:t>
            </w:r>
          </w:p>
          <w:p w14:paraId="5F3D399E" w14:textId="77777777" w:rsidR="00962984" w:rsidRDefault="00962984" w:rsidP="003706D6">
            <w:pPr>
              <w:pStyle w:val="Tabletextbullet"/>
              <w:numPr>
                <w:ilvl w:val="0"/>
                <w:numId w:val="0"/>
              </w:numPr>
            </w:pPr>
          </w:p>
          <w:p w14:paraId="119F593E" w14:textId="77777777" w:rsidR="00962984" w:rsidRDefault="00962984" w:rsidP="003706D6">
            <w:pPr>
              <w:pStyle w:val="Tabletextbullet"/>
              <w:numPr>
                <w:ilvl w:val="0"/>
                <w:numId w:val="0"/>
              </w:numPr>
            </w:pPr>
            <w:r>
              <w:t>S: (Complete the graphic organizer)</w:t>
            </w:r>
          </w:p>
          <w:p w14:paraId="18B80B5B" w14:textId="77777777" w:rsidR="00962984" w:rsidRDefault="00962984" w:rsidP="003706D6">
            <w:pPr>
              <w:pStyle w:val="Tabletextbullet"/>
              <w:numPr>
                <w:ilvl w:val="0"/>
                <w:numId w:val="0"/>
              </w:numPr>
            </w:pPr>
          </w:p>
          <w:p w14:paraId="0AE19FBC" w14:textId="77777777" w:rsidR="00962984" w:rsidRDefault="00962984" w:rsidP="003706D6">
            <w:pPr>
              <w:pStyle w:val="Tabletextbullet"/>
              <w:numPr>
                <w:ilvl w:val="0"/>
                <w:numId w:val="0"/>
              </w:numPr>
            </w:pPr>
            <w:r>
              <w:t xml:space="preserve">T: </w:t>
            </w:r>
            <w:r w:rsidR="00EB5393">
              <w:t>Can I have a volunteer to share their responses?</w:t>
            </w:r>
          </w:p>
          <w:p w14:paraId="49BA4B30" w14:textId="77777777" w:rsidR="00EB5393" w:rsidRDefault="00EB5393" w:rsidP="003706D6">
            <w:pPr>
              <w:pStyle w:val="Tabletextbullet"/>
              <w:numPr>
                <w:ilvl w:val="0"/>
                <w:numId w:val="0"/>
              </w:numPr>
            </w:pPr>
          </w:p>
          <w:p w14:paraId="0ACEC3ED" w14:textId="77777777" w:rsidR="00EB5393" w:rsidRDefault="00EB5393" w:rsidP="003706D6">
            <w:pPr>
              <w:pStyle w:val="Tabletextbullet"/>
              <w:numPr>
                <w:ilvl w:val="0"/>
                <w:numId w:val="0"/>
              </w:numPr>
            </w:pPr>
            <w:r>
              <w:t>S: (Shares responses to questions)</w:t>
            </w:r>
          </w:p>
          <w:p w14:paraId="42E85188" w14:textId="77777777" w:rsidR="00EB5393" w:rsidRDefault="00EB5393" w:rsidP="003706D6">
            <w:pPr>
              <w:pStyle w:val="Tabletextbullet"/>
              <w:numPr>
                <w:ilvl w:val="0"/>
                <w:numId w:val="0"/>
              </w:numPr>
            </w:pPr>
          </w:p>
          <w:p w14:paraId="509A169A" w14:textId="4754C8DA" w:rsidR="00EB5393" w:rsidRDefault="00EB5393" w:rsidP="003706D6">
            <w:pPr>
              <w:pStyle w:val="Tabletextbullet"/>
              <w:numPr>
                <w:ilvl w:val="0"/>
                <w:numId w:val="0"/>
              </w:numPr>
            </w:pPr>
            <w:r>
              <w:t xml:space="preserve">T: Now that we have prepared for this conversation, you will role play with a partner. One of you will pretend to be the parent and the other will pretend to be the teacher. </w:t>
            </w:r>
            <w:r w:rsidR="00731A08">
              <w:t xml:space="preserve">Each of you will have three minutes to </w:t>
            </w:r>
            <w:r w:rsidR="009F1D28">
              <w:t xml:space="preserve">role play as the teacher, then you will </w:t>
            </w:r>
            <w:r w:rsidR="00A00976">
              <w:t>switch,</w:t>
            </w:r>
            <w:r w:rsidR="009F1D28">
              <w:t xml:space="preserve"> and your partner will have three minutes to assume the teacher role. </w:t>
            </w:r>
            <w:r w:rsidR="0081654C">
              <w:t>Any questions?</w:t>
            </w:r>
          </w:p>
          <w:p w14:paraId="4168B226" w14:textId="77777777" w:rsidR="0081654C" w:rsidRDefault="0081654C" w:rsidP="003706D6">
            <w:pPr>
              <w:pStyle w:val="Tabletextbullet"/>
              <w:numPr>
                <w:ilvl w:val="0"/>
                <w:numId w:val="0"/>
              </w:numPr>
            </w:pPr>
          </w:p>
          <w:p w14:paraId="51E75C0F" w14:textId="637337DB" w:rsidR="0081654C" w:rsidRPr="0038165F" w:rsidRDefault="0081654C" w:rsidP="003706D6">
            <w:pPr>
              <w:pStyle w:val="Tabletextbullet"/>
              <w:numPr>
                <w:ilvl w:val="0"/>
                <w:numId w:val="0"/>
              </w:numPr>
            </w:pPr>
            <w:r>
              <w:lastRenderedPageBreak/>
              <w:t>S: (Ask clarifying questions, then begin role play.)</w:t>
            </w:r>
          </w:p>
        </w:tc>
        <w:tc>
          <w:tcPr>
            <w:tcW w:w="1578" w:type="dxa"/>
          </w:tcPr>
          <w:p w14:paraId="33C39C4B" w14:textId="0051F315" w:rsidR="0038165F" w:rsidRDefault="00A86645" w:rsidP="003706D6">
            <w:pPr>
              <w:pStyle w:val="Tabletext"/>
              <w:jc w:val="center"/>
            </w:pPr>
            <w:r>
              <w:lastRenderedPageBreak/>
              <w:t>PowerPoint, Student Guide</w:t>
            </w:r>
          </w:p>
        </w:tc>
      </w:tr>
      <w:tr w:rsidR="00902072" w:rsidRPr="00447D20" w14:paraId="3AB0AB53" w14:textId="77777777" w:rsidTr="009378FE">
        <w:trPr>
          <w:cantSplit w:val="0"/>
        </w:trPr>
        <w:tc>
          <w:tcPr>
            <w:tcW w:w="895" w:type="dxa"/>
          </w:tcPr>
          <w:p w14:paraId="7ADADA4A" w14:textId="5920833E" w:rsidR="00902072" w:rsidRDefault="00EE2B57" w:rsidP="009B5644">
            <w:pPr>
              <w:pStyle w:val="Tabletext"/>
              <w:jc w:val="center"/>
            </w:pPr>
            <w:r>
              <w:t>4</w:t>
            </w:r>
            <w:r w:rsidR="00920C8E">
              <w:t xml:space="preserve"> min</w:t>
            </w:r>
          </w:p>
        </w:tc>
        <w:tc>
          <w:tcPr>
            <w:tcW w:w="6877" w:type="dxa"/>
          </w:tcPr>
          <w:p w14:paraId="766705C3" w14:textId="77777777" w:rsidR="00902072" w:rsidRDefault="001C1238" w:rsidP="009B5644">
            <w:pPr>
              <w:pStyle w:val="Tabletextbullet"/>
              <w:numPr>
                <w:ilvl w:val="0"/>
                <w:numId w:val="0"/>
              </w:numPr>
              <w:rPr>
                <w:b/>
                <w:bCs/>
              </w:rPr>
            </w:pPr>
            <w:r w:rsidRPr="001C1238">
              <w:rPr>
                <w:b/>
                <w:bCs/>
              </w:rPr>
              <w:t>Family Communication Tracking Logs</w:t>
            </w:r>
          </w:p>
          <w:p w14:paraId="7F3E106E" w14:textId="77777777" w:rsidR="001C1238" w:rsidRDefault="001C1238" w:rsidP="009B5644">
            <w:pPr>
              <w:pStyle w:val="Tabletextbullet"/>
              <w:numPr>
                <w:ilvl w:val="0"/>
                <w:numId w:val="0"/>
              </w:numPr>
              <w:rPr>
                <w:b/>
                <w:bCs/>
              </w:rPr>
            </w:pPr>
          </w:p>
          <w:p w14:paraId="232C9B08" w14:textId="5BBE508C" w:rsidR="001C1238" w:rsidRDefault="001C1238" w:rsidP="009B5644">
            <w:pPr>
              <w:pStyle w:val="Tabletextbullet"/>
              <w:numPr>
                <w:ilvl w:val="0"/>
                <w:numId w:val="0"/>
              </w:numPr>
            </w:pPr>
            <w:r w:rsidRPr="001C1238">
              <w:t>T:</w:t>
            </w:r>
            <w:r>
              <w:t xml:space="preserve"> Now that we know how we </w:t>
            </w:r>
            <w:r w:rsidR="00451B81">
              <w:t>want to approach communicating with families, it is important to consider how we may want to track this</w:t>
            </w:r>
            <w:r w:rsidR="003A3208">
              <w:t>.</w:t>
            </w:r>
          </w:p>
          <w:p w14:paraId="33CBBF3A" w14:textId="77777777" w:rsidR="00451B81" w:rsidRDefault="00451B81" w:rsidP="009B5644">
            <w:pPr>
              <w:pStyle w:val="Tabletextbullet"/>
              <w:numPr>
                <w:ilvl w:val="0"/>
                <w:numId w:val="0"/>
              </w:numPr>
            </w:pPr>
          </w:p>
          <w:p w14:paraId="4AF8C6A1" w14:textId="1403C2A7" w:rsidR="00451B81" w:rsidRDefault="00451B81" w:rsidP="009B5644">
            <w:pPr>
              <w:pStyle w:val="Tabletextbullet"/>
              <w:numPr>
                <w:ilvl w:val="0"/>
                <w:numId w:val="0"/>
              </w:numPr>
            </w:pPr>
            <w:r>
              <w:t xml:space="preserve">T: </w:t>
            </w:r>
            <w:r w:rsidR="006D7E37">
              <w:t xml:space="preserve">Once you </w:t>
            </w:r>
            <w:proofErr w:type="gramStart"/>
            <w:r w:rsidR="006D7E37">
              <w:t>make contact with</w:t>
            </w:r>
            <w:proofErr w:type="gramEnd"/>
            <w:r w:rsidR="006D7E37">
              <w:t xml:space="preserve"> families, it is important that you have a way to track who you have contacted, how, and the result of the conversation. </w:t>
            </w:r>
            <w:r w:rsidR="0029424A">
              <w:t xml:space="preserve">Maintaining a thorough record of communication allows teachers to keep track of which families they have contacted, </w:t>
            </w:r>
            <w:r w:rsidR="00EA0602">
              <w:t xml:space="preserve">note preferred methods of communication, and </w:t>
            </w:r>
            <w:r w:rsidR="00E22B05">
              <w:t>note</w:t>
            </w:r>
            <w:r w:rsidR="00EA0602">
              <w:t xml:space="preserve"> important </w:t>
            </w:r>
            <w:r w:rsidR="009F6210">
              <w:t xml:space="preserve">information that only families can provide. </w:t>
            </w:r>
            <w:r w:rsidR="0029424A">
              <w:t>Finally, i</w:t>
            </w:r>
            <w:r w:rsidR="00CB7885">
              <w:t xml:space="preserve">f there is a recurring issue with a student, </w:t>
            </w:r>
            <w:r w:rsidR="009F6210">
              <w:t>tracking all communication</w:t>
            </w:r>
            <w:r w:rsidR="004437A5">
              <w:t xml:space="preserve"> ensures that there is no question that a teacher </w:t>
            </w:r>
            <w:r w:rsidR="004F4E59">
              <w:t xml:space="preserve">sought family support in resolving the </w:t>
            </w:r>
            <w:r w:rsidR="00C80ACC">
              <w:t xml:space="preserve">issue. </w:t>
            </w:r>
            <w:r w:rsidR="008002C5">
              <w:t xml:space="preserve">Please find the sample Family Communication Tracking log on your student guide. </w:t>
            </w:r>
          </w:p>
          <w:p w14:paraId="38113A13" w14:textId="77777777" w:rsidR="008002C5" w:rsidRDefault="008002C5" w:rsidP="009B5644">
            <w:pPr>
              <w:pStyle w:val="Tabletextbullet"/>
              <w:numPr>
                <w:ilvl w:val="0"/>
                <w:numId w:val="0"/>
              </w:numPr>
            </w:pPr>
          </w:p>
          <w:p w14:paraId="33A4946D" w14:textId="53EE464E" w:rsidR="009F4E7B" w:rsidRDefault="008002C5" w:rsidP="009B5644">
            <w:pPr>
              <w:pStyle w:val="Tabletextbullet"/>
              <w:numPr>
                <w:ilvl w:val="0"/>
                <w:numId w:val="0"/>
              </w:numPr>
            </w:pPr>
            <w:r>
              <w:t>T:</w:t>
            </w:r>
            <w:r w:rsidR="006B5C6B">
              <w:t xml:space="preserve"> Let’s walk through each column.</w:t>
            </w:r>
            <w:r w:rsidR="00D30F52">
              <w:t xml:space="preserve"> </w:t>
            </w:r>
            <w:r w:rsidR="009F4E7B">
              <w:t xml:space="preserve">This teacher needed to contact Alejandro’s </w:t>
            </w:r>
            <w:r w:rsidR="0033410A">
              <w:t>family and</w:t>
            </w:r>
            <w:r w:rsidR="009F4E7B">
              <w:t xml:space="preserve"> called on October 1</w:t>
            </w:r>
            <w:r w:rsidR="009F4E7B" w:rsidRPr="009F4E7B">
              <w:rPr>
                <w:vertAlign w:val="superscript"/>
              </w:rPr>
              <w:t>st</w:t>
            </w:r>
            <w:r w:rsidR="009F4E7B">
              <w:t>. They provided the reason for contact</w:t>
            </w:r>
            <w:r w:rsidR="00DC6599">
              <w:t>:</w:t>
            </w:r>
            <w:r w:rsidR="009F4E7B">
              <w:t xml:space="preserve"> </w:t>
            </w:r>
            <w:r w:rsidR="0033410A">
              <w:t xml:space="preserve">he is now reading on grade level. </w:t>
            </w:r>
            <w:r w:rsidR="00DC6599">
              <w:t>I</w:t>
            </w:r>
            <w:r w:rsidR="009F4E7B">
              <w:t xml:space="preserve">t looks like they had a great conversation with Alejandro’s dad. </w:t>
            </w:r>
          </w:p>
          <w:p w14:paraId="403143C3" w14:textId="77777777" w:rsidR="009F4E7B" w:rsidRDefault="009F4E7B" w:rsidP="009B5644">
            <w:pPr>
              <w:pStyle w:val="Tabletextbullet"/>
              <w:numPr>
                <w:ilvl w:val="0"/>
                <w:numId w:val="0"/>
              </w:numPr>
            </w:pPr>
          </w:p>
          <w:p w14:paraId="2F1EC104" w14:textId="334DBAD0" w:rsidR="00F84C65" w:rsidRDefault="009F4E7B" w:rsidP="009B5644">
            <w:pPr>
              <w:pStyle w:val="Tabletextbullet"/>
              <w:numPr>
                <w:ilvl w:val="0"/>
                <w:numId w:val="0"/>
              </w:numPr>
            </w:pPr>
            <w:r>
              <w:t xml:space="preserve">T: </w:t>
            </w:r>
            <w:r w:rsidR="00D27506">
              <w:t xml:space="preserve">I want to draw your attention to the last column—why would it be important for a teacher to include </w:t>
            </w:r>
            <w:r w:rsidR="00847615">
              <w:t xml:space="preserve">space to log </w:t>
            </w:r>
            <w:r w:rsidR="00D27506">
              <w:t>a</w:t>
            </w:r>
            <w:r w:rsidR="00847615">
              <w:t>ny</w:t>
            </w:r>
            <w:r w:rsidR="00D27506">
              <w:t xml:space="preserve"> next steps and follow up?</w:t>
            </w:r>
          </w:p>
          <w:p w14:paraId="205922CD" w14:textId="0BAEF5A7" w:rsidR="00F84C65" w:rsidRDefault="00F84C65" w:rsidP="009B5644">
            <w:pPr>
              <w:pStyle w:val="Tabletextbullet"/>
              <w:numPr>
                <w:ilvl w:val="0"/>
                <w:numId w:val="0"/>
              </w:numPr>
            </w:pPr>
          </w:p>
          <w:p w14:paraId="5212C017" w14:textId="34B8D057" w:rsidR="00D27506" w:rsidRDefault="00D27506" w:rsidP="009B5644">
            <w:pPr>
              <w:pStyle w:val="Tabletextbullet"/>
              <w:numPr>
                <w:ilvl w:val="0"/>
                <w:numId w:val="0"/>
              </w:numPr>
            </w:pPr>
            <w:r>
              <w:t xml:space="preserve">S: </w:t>
            </w:r>
            <w:r w:rsidR="009F5D58">
              <w:t>This h</w:t>
            </w:r>
            <w:r w:rsidR="00483E71">
              <w:t xml:space="preserve">elps teachers know what they will do differently </w:t>
            </w:r>
            <w:proofErr w:type="gramStart"/>
            <w:r w:rsidR="00483E71">
              <w:t>and also</w:t>
            </w:r>
            <w:proofErr w:type="gramEnd"/>
            <w:r w:rsidR="00483E71">
              <w:t xml:space="preserve"> what the parents are going to do to help the situation. </w:t>
            </w:r>
          </w:p>
          <w:p w14:paraId="20F80311" w14:textId="77777777" w:rsidR="00556494" w:rsidRDefault="00556494" w:rsidP="009B5644">
            <w:pPr>
              <w:pStyle w:val="Tabletextbullet"/>
              <w:numPr>
                <w:ilvl w:val="0"/>
                <w:numId w:val="0"/>
              </w:numPr>
            </w:pPr>
          </w:p>
          <w:p w14:paraId="31A142B4" w14:textId="517B5E8D" w:rsidR="003E0599" w:rsidRDefault="00F84C65" w:rsidP="009B5644">
            <w:pPr>
              <w:pStyle w:val="Tabletextbullet"/>
              <w:numPr>
                <w:ilvl w:val="0"/>
                <w:numId w:val="0"/>
              </w:numPr>
            </w:pPr>
            <w:r>
              <w:t xml:space="preserve">T: </w:t>
            </w:r>
            <w:r w:rsidR="00D30F52" w:rsidRPr="00D30F52">
              <w:t xml:space="preserve">This is </w:t>
            </w:r>
            <w:r w:rsidR="00556494">
              <w:t>a critical component of family communication—</w:t>
            </w:r>
            <w:r w:rsidR="00D30F52" w:rsidRPr="00D30F52">
              <w:t>working</w:t>
            </w:r>
            <w:r w:rsidR="00556494">
              <w:t xml:space="preserve"> </w:t>
            </w:r>
            <w:r w:rsidR="00D30F52" w:rsidRPr="00D30F52">
              <w:t>with families should be a partnership</w:t>
            </w:r>
            <w:r w:rsidR="00DC6599">
              <w:t>. T</w:t>
            </w:r>
            <w:r w:rsidR="00D30F52" w:rsidRPr="00D30F52">
              <w:t>he point of the conversation is t</w:t>
            </w:r>
            <w:r w:rsidR="0008785A">
              <w:t>o</w:t>
            </w:r>
            <w:r w:rsidR="00D30F52" w:rsidRPr="00D30F52">
              <w:t xml:space="preserve"> improve outcomes for students, so identifying what everyone can do to best support the students ensures the communication is productive.</w:t>
            </w:r>
            <w:r w:rsidR="00556494">
              <w:t xml:space="preserve"> </w:t>
            </w:r>
            <w:r w:rsidR="00A67A07">
              <w:t>Sometime</w:t>
            </w:r>
            <w:r w:rsidR="005E2A5B">
              <w:t>s</w:t>
            </w:r>
            <w:r w:rsidR="00A67A07">
              <w:t xml:space="preserve"> the teacher suggests the next step, other times, like in this situation, a parent makes a request. </w:t>
            </w:r>
            <w:r w:rsidR="005E2A5B">
              <w:t>Including next steps and follow up</w:t>
            </w:r>
            <w:r w:rsidR="00321D65">
              <w:t xml:space="preserve"> will make sure the conversation always leads somewhere productive.</w:t>
            </w:r>
          </w:p>
          <w:p w14:paraId="38F539CD" w14:textId="7779E06C" w:rsidR="003C6464" w:rsidRPr="001C1238" w:rsidRDefault="003C6464" w:rsidP="009B5644">
            <w:pPr>
              <w:pStyle w:val="Tabletextbullet"/>
              <w:numPr>
                <w:ilvl w:val="0"/>
                <w:numId w:val="0"/>
              </w:numPr>
            </w:pPr>
          </w:p>
        </w:tc>
        <w:tc>
          <w:tcPr>
            <w:tcW w:w="1578" w:type="dxa"/>
          </w:tcPr>
          <w:p w14:paraId="32B73D1F" w14:textId="77777777" w:rsidR="00902072" w:rsidRPr="00205E12" w:rsidRDefault="00902072" w:rsidP="009B5644">
            <w:pPr>
              <w:pStyle w:val="Tabletext"/>
              <w:jc w:val="center"/>
            </w:pPr>
          </w:p>
        </w:tc>
      </w:tr>
      <w:tr w:rsidR="00902072" w:rsidRPr="00447D20" w14:paraId="132A3095" w14:textId="77777777" w:rsidTr="009378FE">
        <w:trPr>
          <w:cantSplit w:val="0"/>
        </w:trPr>
        <w:tc>
          <w:tcPr>
            <w:tcW w:w="895" w:type="dxa"/>
          </w:tcPr>
          <w:p w14:paraId="748E9DC5" w14:textId="1E80527F" w:rsidR="00902072" w:rsidRDefault="00CF3A2F" w:rsidP="009B5644">
            <w:pPr>
              <w:pStyle w:val="Tabletext"/>
              <w:jc w:val="center"/>
            </w:pPr>
            <w:r>
              <w:t>7</w:t>
            </w:r>
            <w:r w:rsidR="00002938">
              <w:t xml:space="preserve"> min</w:t>
            </w:r>
          </w:p>
        </w:tc>
        <w:tc>
          <w:tcPr>
            <w:tcW w:w="6877" w:type="dxa"/>
          </w:tcPr>
          <w:p w14:paraId="7CF69181" w14:textId="6331ADEC" w:rsidR="00A86645" w:rsidRPr="00A86645" w:rsidRDefault="00A86645" w:rsidP="009B5644">
            <w:pPr>
              <w:pStyle w:val="Tabletextbullet"/>
              <w:numPr>
                <w:ilvl w:val="0"/>
                <w:numId w:val="0"/>
              </w:numPr>
              <w:rPr>
                <w:b/>
                <w:bCs/>
              </w:rPr>
            </w:pPr>
            <w:r w:rsidRPr="00A86645">
              <w:rPr>
                <w:b/>
                <w:bCs/>
              </w:rPr>
              <w:t>Practice 2: Family Communication Tracking Log</w:t>
            </w:r>
          </w:p>
          <w:p w14:paraId="18FCCD52" w14:textId="77777777" w:rsidR="00A86645" w:rsidRDefault="00A86645" w:rsidP="009B5644">
            <w:pPr>
              <w:pStyle w:val="Tabletextbullet"/>
              <w:numPr>
                <w:ilvl w:val="0"/>
                <w:numId w:val="0"/>
              </w:numPr>
            </w:pPr>
          </w:p>
          <w:p w14:paraId="36DBA679" w14:textId="77777777" w:rsidR="00902072" w:rsidRDefault="00E800D1" w:rsidP="009B5644">
            <w:pPr>
              <w:pStyle w:val="Tabletextbullet"/>
              <w:numPr>
                <w:ilvl w:val="0"/>
                <w:numId w:val="0"/>
              </w:numPr>
            </w:pPr>
            <w:r>
              <w:t xml:space="preserve">T: </w:t>
            </w:r>
            <w:r w:rsidR="003C6464">
              <w:t xml:space="preserve">Now that </w:t>
            </w:r>
            <w:r w:rsidR="00B379B1">
              <w:t xml:space="preserve">you’ve seen a completed example, </w:t>
            </w:r>
            <w:r>
              <w:t>take the next 5 minutes to read about Stephanie and Bryan</w:t>
            </w:r>
            <w:r w:rsidR="001D715E">
              <w:t>.</w:t>
            </w:r>
            <w:r>
              <w:t xml:space="preserve"> </w:t>
            </w:r>
            <w:r w:rsidR="001D715E">
              <w:t>T</w:t>
            </w:r>
            <w:r>
              <w:t>hen</w:t>
            </w:r>
            <w:r w:rsidR="001D715E">
              <w:t>,</w:t>
            </w:r>
            <w:r>
              <w:t xml:space="preserve"> complete the tracking log.</w:t>
            </w:r>
          </w:p>
          <w:p w14:paraId="33A77FC3" w14:textId="77777777" w:rsidR="00A86645" w:rsidRDefault="00A86645" w:rsidP="009B5644">
            <w:pPr>
              <w:pStyle w:val="Tabletextbullet"/>
              <w:numPr>
                <w:ilvl w:val="0"/>
                <w:numId w:val="0"/>
              </w:numPr>
            </w:pPr>
          </w:p>
          <w:p w14:paraId="2E223FC0" w14:textId="54DC6F90" w:rsidR="00A86645" w:rsidRDefault="00A86645" w:rsidP="009B5644">
            <w:pPr>
              <w:pStyle w:val="Tabletextbullet"/>
              <w:numPr>
                <w:ilvl w:val="0"/>
                <w:numId w:val="0"/>
              </w:numPr>
            </w:pPr>
            <w:r>
              <w:t>S: (Complete tracking log)</w:t>
            </w:r>
          </w:p>
          <w:p w14:paraId="24B1E8C9" w14:textId="77777777" w:rsidR="00A86645" w:rsidRDefault="00A86645" w:rsidP="009B5644">
            <w:pPr>
              <w:pStyle w:val="Tabletextbullet"/>
              <w:numPr>
                <w:ilvl w:val="0"/>
                <w:numId w:val="0"/>
              </w:numPr>
            </w:pPr>
          </w:p>
          <w:p w14:paraId="583C1A0B" w14:textId="77777777" w:rsidR="00A86645" w:rsidRDefault="00A86645" w:rsidP="00A86645">
            <w:pPr>
              <w:pStyle w:val="Tabletextbullet"/>
              <w:numPr>
                <w:ilvl w:val="0"/>
                <w:numId w:val="0"/>
              </w:numPr>
            </w:pPr>
            <w:r>
              <w:lastRenderedPageBreak/>
              <w:t>T: Let’s share our responses to these two scenarios. Who can volunteer to share their tracking logs?</w:t>
            </w:r>
          </w:p>
          <w:p w14:paraId="14C00C96" w14:textId="77777777" w:rsidR="00A86645" w:rsidRDefault="00A86645" w:rsidP="00A86645">
            <w:pPr>
              <w:pStyle w:val="Tabletextbullet"/>
              <w:numPr>
                <w:ilvl w:val="0"/>
                <w:numId w:val="0"/>
              </w:numPr>
            </w:pPr>
          </w:p>
          <w:p w14:paraId="26AFA23F" w14:textId="77777777" w:rsidR="00A86645" w:rsidRDefault="00A86645" w:rsidP="00A86645">
            <w:pPr>
              <w:pStyle w:val="Tabletextbullet"/>
              <w:numPr>
                <w:ilvl w:val="0"/>
                <w:numId w:val="0"/>
              </w:numPr>
            </w:pPr>
            <w:r>
              <w:t>S: (Volunteer responses.)</w:t>
            </w:r>
          </w:p>
          <w:p w14:paraId="3AF016DD" w14:textId="77777777" w:rsidR="00A86645" w:rsidRDefault="00A86645" w:rsidP="00A86645">
            <w:pPr>
              <w:pStyle w:val="Tabletextbullet"/>
              <w:numPr>
                <w:ilvl w:val="0"/>
                <w:numId w:val="0"/>
              </w:numPr>
            </w:pPr>
          </w:p>
          <w:p w14:paraId="1E479584" w14:textId="27A9FD2B" w:rsidR="00A86645" w:rsidRDefault="00A86645" w:rsidP="00A86645">
            <w:pPr>
              <w:pStyle w:val="Tabletextbullet"/>
              <w:numPr>
                <w:ilvl w:val="0"/>
                <w:numId w:val="0"/>
              </w:numPr>
            </w:pPr>
            <w:r>
              <w:t xml:space="preserve">T: (Provide follow up support and questions as necessary. </w:t>
            </w:r>
            <w:r>
              <w:rPr>
                <w:i/>
                <w:iCs/>
              </w:rPr>
              <w:t>Ensure students to include actionable items for both parent and teacher in the column “Next Steps/Follow Up.”</w:t>
            </w:r>
            <w:r>
              <w:t>)</w:t>
            </w:r>
          </w:p>
        </w:tc>
        <w:tc>
          <w:tcPr>
            <w:tcW w:w="1578" w:type="dxa"/>
          </w:tcPr>
          <w:p w14:paraId="3B3FA1AD" w14:textId="77777777" w:rsidR="00902072" w:rsidRPr="00205E12" w:rsidRDefault="00902072" w:rsidP="009B5644">
            <w:pPr>
              <w:pStyle w:val="Tabletext"/>
              <w:jc w:val="center"/>
            </w:pPr>
          </w:p>
        </w:tc>
      </w:tr>
      <w:tr w:rsidR="005942C1" w:rsidRPr="00447D20" w14:paraId="3DD30B26" w14:textId="77777777" w:rsidTr="009378FE">
        <w:trPr>
          <w:cantSplit w:val="0"/>
        </w:trPr>
        <w:tc>
          <w:tcPr>
            <w:tcW w:w="895" w:type="dxa"/>
          </w:tcPr>
          <w:p w14:paraId="2AB702F3" w14:textId="2007574D" w:rsidR="005942C1" w:rsidRDefault="004107B4" w:rsidP="009B5644">
            <w:pPr>
              <w:pStyle w:val="Tabletext"/>
              <w:jc w:val="center"/>
            </w:pPr>
            <w:r>
              <w:t>2 min</w:t>
            </w:r>
          </w:p>
        </w:tc>
        <w:tc>
          <w:tcPr>
            <w:tcW w:w="6877" w:type="dxa"/>
          </w:tcPr>
          <w:p w14:paraId="659D0D20" w14:textId="77777777" w:rsidR="005942C1" w:rsidRDefault="005942C1" w:rsidP="009B5644">
            <w:pPr>
              <w:pStyle w:val="Tabletextbullet"/>
              <w:numPr>
                <w:ilvl w:val="0"/>
                <w:numId w:val="0"/>
              </w:numPr>
              <w:rPr>
                <w:b/>
                <w:bCs/>
              </w:rPr>
            </w:pPr>
            <w:r w:rsidRPr="005942C1">
              <w:rPr>
                <w:b/>
                <w:bCs/>
              </w:rPr>
              <w:t>Debrief</w:t>
            </w:r>
          </w:p>
          <w:p w14:paraId="7F4F317B" w14:textId="77777777" w:rsidR="005942C1" w:rsidRDefault="005942C1" w:rsidP="009B5644">
            <w:pPr>
              <w:pStyle w:val="Tabletextbullet"/>
              <w:numPr>
                <w:ilvl w:val="0"/>
                <w:numId w:val="0"/>
              </w:numPr>
              <w:rPr>
                <w:b/>
                <w:bCs/>
              </w:rPr>
            </w:pPr>
          </w:p>
          <w:p w14:paraId="396D6434" w14:textId="20A305B3" w:rsidR="005942C1" w:rsidRDefault="005942C1" w:rsidP="009B5644">
            <w:pPr>
              <w:pStyle w:val="Tabletextbullet"/>
              <w:numPr>
                <w:ilvl w:val="0"/>
                <w:numId w:val="0"/>
              </w:numPr>
            </w:pPr>
            <w:r>
              <w:t>T:</w:t>
            </w:r>
            <w:r w:rsidR="00217BDA">
              <w:t xml:space="preserve"> In our bell ringer, s</w:t>
            </w:r>
            <w:r w:rsidR="00435C3C">
              <w:t xml:space="preserve">ome of you may have </w:t>
            </w:r>
            <w:r w:rsidR="00217BDA">
              <w:t>felt like teachers have</w:t>
            </w:r>
            <w:r w:rsidR="00106C81">
              <w:t>n’t</w:t>
            </w:r>
            <w:r w:rsidR="00217BDA">
              <w:t xml:space="preserve"> ever had a reason to contact your family</w:t>
            </w:r>
            <w:r w:rsidR="00106C81">
              <w:t>, or that they only contact in negative situations</w:t>
            </w:r>
            <w:r w:rsidR="00217BDA">
              <w:t xml:space="preserve">. </w:t>
            </w:r>
            <w:r w:rsidR="00525D96">
              <w:t xml:space="preserve">To wrap up our discussion today, </w:t>
            </w:r>
            <w:r w:rsidR="00CE7BAF">
              <w:t>why is it important</w:t>
            </w:r>
            <w:r w:rsidR="004014EF">
              <w:t xml:space="preserve"> </w:t>
            </w:r>
            <w:r w:rsidR="00CE7BAF">
              <w:t>for</w:t>
            </w:r>
            <w:r w:rsidR="004014EF">
              <w:t xml:space="preserve"> teachers </w:t>
            </w:r>
            <w:r w:rsidR="00217BDA">
              <w:t>to consistently contact families</w:t>
            </w:r>
            <w:r w:rsidR="00CE7BAF">
              <w:t>?</w:t>
            </w:r>
          </w:p>
          <w:p w14:paraId="786187F9" w14:textId="77777777" w:rsidR="00EF5C32" w:rsidRDefault="00EF5C32" w:rsidP="009B5644">
            <w:pPr>
              <w:pStyle w:val="Tabletextbullet"/>
              <w:numPr>
                <w:ilvl w:val="0"/>
                <w:numId w:val="0"/>
              </w:numPr>
            </w:pPr>
          </w:p>
          <w:p w14:paraId="49F8DF78" w14:textId="67C23AC8" w:rsidR="00EF5C32" w:rsidRPr="005942C1" w:rsidRDefault="00EF5C32" w:rsidP="009B5644">
            <w:pPr>
              <w:pStyle w:val="Tabletextbullet"/>
              <w:numPr>
                <w:ilvl w:val="0"/>
                <w:numId w:val="0"/>
              </w:numPr>
            </w:pPr>
            <w:r>
              <w:t xml:space="preserve">S: </w:t>
            </w:r>
            <w:r w:rsidR="00217BDA">
              <w:t xml:space="preserve">Teachers can share important updates, provide positive reinforcement, and get help from parents when students are struggling academically or behaviorally. </w:t>
            </w:r>
            <w:r w:rsidR="001A5E3A">
              <w:t xml:space="preserve">It also builds trust </w:t>
            </w:r>
            <w:r w:rsidR="0014357C">
              <w:t>that can help drive positive student outcomes.</w:t>
            </w:r>
          </w:p>
        </w:tc>
        <w:tc>
          <w:tcPr>
            <w:tcW w:w="1578" w:type="dxa"/>
          </w:tcPr>
          <w:p w14:paraId="6BA1EB76" w14:textId="77777777" w:rsidR="005942C1" w:rsidRPr="00205E12" w:rsidRDefault="005942C1" w:rsidP="009B5644">
            <w:pPr>
              <w:pStyle w:val="Tabletext"/>
              <w:jc w:val="center"/>
            </w:pPr>
          </w:p>
        </w:tc>
      </w:tr>
      <w:tr w:rsidR="009B5644" w:rsidRPr="00447D20" w14:paraId="567CF707" w14:textId="77777777" w:rsidTr="009378FE">
        <w:trPr>
          <w:cantSplit w:val="0"/>
        </w:trPr>
        <w:tc>
          <w:tcPr>
            <w:tcW w:w="895" w:type="dxa"/>
          </w:tcPr>
          <w:p w14:paraId="3880BC35" w14:textId="0D1017A9" w:rsidR="009B5644" w:rsidRDefault="00CF3A2F" w:rsidP="009B5644">
            <w:pPr>
              <w:pStyle w:val="Tabletext"/>
              <w:jc w:val="center"/>
            </w:pPr>
            <w:r>
              <w:t>4</w:t>
            </w:r>
            <w:r w:rsidR="009B5644" w:rsidRPr="00205E12">
              <w:t xml:space="preserve"> mins</w:t>
            </w:r>
          </w:p>
        </w:tc>
        <w:tc>
          <w:tcPr>
            <w:tcW w:w="6877" w:type="dxa"/>
          </w:tcPr>
          <w:p w14:paraId="3DC11166" w14:textId="03CAFBC2" w:rsidR="009B5644" w:rsidRPr="00A85644" w:rsidRDefault="009B5644" w:rsidP="009B5644">
            <w:pPr>
              <w:pStyle w:val="Tabletextbullet"/>
              <w:numPr>
                <w:ilvl w:val="0"/>
                <w:numId w:val="0"/>
              </w:numPr>
            </w:pPr>
            <w:r>
              <w:t>S: (Complete the exit ticket.)</w:t>
            </w:r>
          </w:p>
        </w:tc>
        <w:tc>
          <w:tcPr>
            <w:tcW w:w="1578" w:type="dxa"/>
          </w:tcPr>
          <w:p w14:paraId="32C54F38" w14:textId="07B80815" w:rsidR="009B5644" w:rsidRPr="00205E12" w:rsidRDefault="009378FE" w:rsidP="009B5644">
            <w:pPr>
              <w:pStyle w:val="Tabletext"/>
              <w:jc w:val="center"/>
            </w:pPr>
            <w:r>
              <w:t>Exit Ticket</w:t>
            </w:r>
          </w:p>
        </w:tc>
      </w:tr>
    </w:tbl>
    <w:p w14:paraId="21E47363" w14:textId="180A932D" w:rsidR="002D55BE" w:rsidRDefault="002D55BE" w:rsidP="00D20D0B"/>
    <w:p w14:paraId="68BCF25F" w14:textId="42F0383B" w:rsidR="00F97D41" w:rsidRDefault="00F97D41">
      <w:r>
        <w:br w:type="page"/>
      </w:r>
    </w:p>
    <w:sectPr w:rsidR="00F97D4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7EB01" w14:textId="77777777" w:rsidR="00951936" w:rsidRDefault="00951936" w:rsidP="004C62A0">
      <w:pPr>
        <w:spacing w:after="0" w:line="240" w:lineRule="auto"/>
      </w:pPr>
      <w:r>
        <w:separator/>
      </w:r>
    </w:p>
  </w:endnote>
  <w:endnote w:type="continuationSeparator" w:id="0">
    <w:p w14:paraId="23CB5031" w14:textId="77777777" w:rsidR="00951936" w:rsidRDefault="00951936" w:rsidP="004C62A0">
      <w:pPr>
        <w:spacing w:after="0" w:line="240" w:lineRule="auto"/>
      </w:pPr>
      <w:r>
        <w:continuationSeparator/>
      </w:r>
    </w:p>
  </w:endnote>
  <w:endnote w:type="continuationNotice" w:id="1">
    <w:p w14:paraId="51E0EB60" w14:textId="77777777" w:rsidR="00951936" w:rsidRDefault="009519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89880B8" w:rsidR="00D96D8A" w:rsidRPr="00960C3D" w:rsidRDefault="00960C3D" w:rsidP="00960C3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F9F07" w14:textId="77777777" w:rsidR="00951936" w:rsidRDefault="00951936" w:rsidP="004C62A0">
      <w:pPr>
        <w:spacing w:after="0" w:line="240" w:lineRule="auto"/>
      </w:pPr>
      <w:r>
        <w:separator/>
      </w:r>
    </w:p>
  </w:footnote>
  <w:footnote w:type="continuationSeparator" w:id="0">
    <w:p w14:paraId="3F5DD8D3" w14:textId="77777777" w:rsidR="00951936" w:rsidRDefault="00951936" w:rsidP="004C62A0">
      <w:pPr>
        <w:spacing w:after="0" w:line="240" w:lineRule="auto"/>
      </w:pPr>
      <w:r>
        <w:continuationSeparator/>
      </w:r>
    </w:p>
  </w:footnote>
  <w:footnote w:type="continuationNotice" w:id="1">
    <w:p w14:paraId="442FAF9A" w14:textId="77777777" w:rsidR="00951936" w:rsidRDefault="009519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74C4E46" w:rsidR="004C62A0" w:rsidRDefault="00B11D1F" w:rsidP="00B11D1F">
    <w:pPr>
      <w:pStyle w:val="Header"/>
      <w:spacing w:after="120"/>
    </w:pPr>
    <w:r>
      <w:rPr>
        <w:noProof/>
      </w:rPr>
      <w:drawing>
        <wp:inline distT="0" distB="0" distL="0" distR="0" wp14:anchorId="15638290" wp14:editId="25948B75">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0A55"/>
    <w:multiLevelType w:val="hybridMultilevel"/>
    <w:tmpl w:val="5B4E24A4"/>
    <w:lvl w:ilvl="0" w:tplc="4A285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B34CC"/>
    <w:multiLevelType w:val="hybridMultilevel"/>
    <w:tmpl w:val="31FE5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E508DF"/>
    <w:multiLevelType w:val="hybridMultilevel"/>
    <w:tmpl w:val="B6902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03CCB"/>
    <w:multiLevelType w:val="hybridMultilevel"/>
    <w:tmpl w:val="F4145670"/>
    <w:lvl w:ilvl="0" w:tplc="FFFFFFFF">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0D3592"/>
    <w:multiLevelType w:val="hybridMultilevel"/>
    <w:tmpl w:val="EE086CA2"/>
    <w:lvl w:ilvl="0" w:tplc="A03228A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5364804"/>
    <w:multiLevelType w:val="hybridMultilevel"/>
    <w:tmpl w:val="296ED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BE0099"/>
    <w:multiLevelType w:val="hybridMultilevel"/>
    <w:tmpl w:val="527847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F0348E"/>
    <w:multiLevelType w:val="hybridMultilevel"/>
    <w:tmpl w:val="EA240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625BDD"/>
    <w:multiLevelType w:val="hybridMultilevel"/>
    <w:tmpl w:val="5DA4D8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24238A"/>
    <w:multiLevelType w:val="hybridMultilevel"/>
    <w:tmpl w:val="31FE5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0D760A"/>
    <w:multiLevelType w:val="hybridMultilevel"/>
    <w:tmpl w:val="A0C4F322"/>
    <w:lvl w:ilvl="0" w:tplc="183AD094">
      <w:start w:val="1"/>
      <w:numFmt w:val="upperRoman"/>
      <w:lvlText w:val="%1."/>
      <w:lvlJc w:val="right"/>
      <w:pPr>
        <w:ind w:left="720" w:hanging="360"/>
      </w:pPr>
      <w:rPr>
        <w:b w:val="0"/>
        <w:bCs w:val="0"/>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941894"/>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2465BE"/>
    <w:multiLevelType w:val="hybridMultilevel"/>
    <w:tmpl w:val="DE66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634B54"/>
    <w:multiLevelType w:val="hybridMultilevel"/>
    <w:tmpl w:val="A0C4F322"/>
    <w:lvl w:ilvl="0" w:tplc="FFFFFFFF">
      <w:start w:val="1"/>
      <w:numFmt w:val="upperRoman"/>
      <w:lvlText w:val="%1."/>
      <w:lvlJc w:val="right"/>
      <w:pPr>
        <w:ind w:left="720" w:hanging="360"/>
      </w:pPr>
      <w:rPr>
        <w:b w:val="0"/>
        <w:bCs w:val="0"/>
        <w:i w:val="0"/>
        <w:iCs w:val="0"/>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C451D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863739">
    <w:abstractNumId w:val="1"/>
  </w:num>
  <w:num w:numId="2" w16cid:durableId="1840580708">
    <w:abstractNumId w:val="8"/>
  </w:num>
  <w:num w:numId="3" w16cid:durableId="142552828">
    <w:abstractNumId w:val="6"/>
  </w:num>
  <w:num w:numId="4" w16cid:durableId="2088963213">
    <w:abstractNumId w:val="14"/>
  </w:num>
  <w:num w:numId="5" w16cid:durableId="829371344">
    <w:abstractNumId w:val="0"/>
  </w:num>
  <w:num w:numId="6" w16cid:durableId="4209775">
    <w:abstractNumId w:val="8"/>
  </w:num>
  <w:num w:numId="7" w16cid:durableId="693070136">
    <w:abstractNumId w:val="18"/>
  </w:num>
  <w:num w:numId="8" w16cid:durableId="299195035">
    <w:abstractNumId w:val="16"/>
  </w:num>
  <w:num w:numId="9" w16cid:durableId="1881241652">
    <w:abstractNumId w:val="9"/>
  </w:num>
  <w:num w:numId="10" w16cid:durableId="602959928">
    <w:abstractNumId w:val="20"/>
  </w:num>
  <w:num w:numId="11" w16cid:durableId="1992439811">
    <w:abstractNumId w:val="17"/>
  </w:num>
  <w:num w:numId="12" w16cid:durableId="2027972800">
    <w:abstractNumId w:val="13"/>
  </w:num>
  <w:num w:numId="13" w16cid:durableId="1213735688">
    <w:abstractNumId w:val="2"/>
  </w:num>
  <w:num w:numId="14" w16cid:durableId="1522206371">
    <w:abstractNumId w:val="11"/>
  </w:num>
  <w:num w:numId="15" w16cid:durableId="1987465895">
    <w:abstractNumId w:val="3"/>
  </w:num>
  <w:num w:numId="16" w16cid:durableId="1617172723">
    <w:abstractNumId w:val="12"/>
  </w:num>
  <w:num w:numId="17" w16cid:durableId="1306202248">
    <w:abstractNumId w:val="10"/>
  </w:num>
  <w:num w:numId="18" w16cid:durableId="1260025312">
    <w:abstractNumId w:val="7"/>
  </w:num>
  <w:num w:numId="19" w16cid:durableId="2040423568">
    <w:abstractNumId w:val="5"/>
  </w:num>
  <w:num w:numId="20" w16cid:durableId="1595825756">
    <w:abstractNumId w:val="15"/>
  </w:num>
  <w:num w:numId="21" w16cid:durableId="2109889862">
    <w:abstractNumId w:val="4"/>
  </w:num>
  <w:num w:numId="22" w16cid:durableId="2025936832">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938"/>
    <w:rsid w:val="0000384F"/>
    <w:rsid w:val="0001111C"/>
    <w:rsid w:val="00011ABF"/>
    <w:rsid w:val="00011E61"/>
    <w:rsid w:val="000133B3"/>
    <w:rsid w:val="000158BA"/>
    <w:rsid w:val="00015EA8"/>
    <w:rsid w:val="000174FC"/>
    <w:rsid w:val="000178A9"/>
    <w:rsid w:val="000229D7"/>
    <w:rsid w:val="00024688"/>
    <w:rsid w:val="00025E27"/>
    <w:rsid w:val="000307B5"/>
    <w:rsid w:val="00036ACF"/>
    <w:rsid w:val="00041002"/>
    <w:rsid w:val="00041916"/>
    <w:rsid w:val="0004206A"/>
    <w:rsid w:val="0004215D"/>
    <w:rsid w:val="00042A32"/>
    <w:rsid w:val="0004463E"/>
    <w:rsid w:val="00047496"/>
    <w:rsid w:val="0005037E"/>
    <w:rsid w:val="00050887"/>
    <w:rsid w:val="0005359A"/>
    <w:rsid w:val="00056CE5"/>
    <w:rsid w:val="0006004B"/>
    <w:rsid w:val="000607C0"/>
    <w:rsid w:val="000615FC"/>
    <w:rsid w:val="00061EA3"/>
    <w:rsid w:val="000637A6"/>
    <w:rsid w:val="0006380B"/>
    <w:rsid w:val="00064F5A"/>
    <w:rsid w:val="00065434"/>
    <w:rsid w:val="000674E3"/>
    <w:rsid w:val="00070022"/>
    <w:rsid w:val="00075292"/>
    <w:rsid w:val="00076191"/>
    <w:rsid w:val="00080842"/>
    <w:rsid w:val="00080A97"/>
    <w:rsid w:val="00082554"/>
    <w:rsid w:val="0008785A"/>
    <w:rsid w:val="00087C6A"/>
    <w:rsid w:val="00091D8C"/>
    <w:rsid w:val="0009395E"/>
    <w:rsid w:val="00097D52"/>
    <w:rsid w:val="00097EAA"/>
    <w:rsid w:val="000A0D14"/>
    <w:rsid w:val="000A0F1C"/>
    <w:rsid w:val="000A3608"/>
    <w:rsid w:val="000A5534"/>
    <w:rsid w:val="000A70DF"/>
    <w:rsid w:val="000B3848"/>
    <w:rsid w:val="000B5088"/>
    <w:rsid w:val="000B5C9F"/>
    <w:rsid w:val="000B7577"/>
    <w:rsid w:val="000B767E"/>
    <w:rsid w:val="000C3037"/>
    <w:rsid w:val="000D0A3B"/>
    <w:rsid w:val="000D148B"/>
    <w:rsid w:val="000D39D0"/>
    <w:rsid w:val="000D64D5"/>
    <w:rsid w:val="000E1CA6"/>
    <w:rsid w:val="000E5233"/>
    <w:rsid w:val="000F1007"/>
    <w:rsid w:val="000F2E0A"/>
    <w:rsid w:val="000F69F6"/>
    <w:rsid w:val="000F6D4B"/>
    <w:rsid w:val="000F7B0A"/>
    <w:rsid w:val="000F7DC3"/>
    <w:rsid w:val="0010418B"/>
    <w:rsid w:val="00106C81"/>
    <w:rsid w:val="001107C2"/>
    <w:rsid w:val="00111937"/>
    <w:rsid w:val="0011265A"/>
    <w:rsid w:val="0011285C"/>
    <w:rsid w:val="00115242"/>
    <w:rsid w:val="00121103"/>
    <w:rsid w:val="00124F90"/>
    <w:rsid w:val="00125569"/>
    <w:rsid w:val="0012574F"/>
    <w:rsid w:val="00131003"/>
    <w:rsid w:val="00132408"/>
    <w:rsid w:val="0013497B"/>
    <w:rsid w:val="0013716E"/>
    <w:rsid w:val="00137728"/>
    <w:rsid w:val="0014357C"/>
    <w:rsid w:val="001449A3"/>
    <w:rsid w:val="00144F5B"/>
    <w:rsid w:val="00145EA2"/>
    <w:rsid w:val="00151699"/>
    <w:rsid w:val="00156C22"/>
    <w:rsid w:val="00161CA4"/>
    <w:rsid w:val="001620AB"/>
    <w:rsid w:val="00162D38"/>
    <w:rsid w:val="001639FF"/>
    <w:rsid w:val="0016517F"/>
    <w:rsid w:val="0016662C"/>
    <w:rsid w:val="00166962"/>
    <w:rsid w:val="00166CE0"/>
    <w:rsid w:val="00167350"/>
    <w:rsid w:val="0017075E"/>
    <w:rsid w:val="0017083F"/>
    <w:rsid w:val="00172582"/>
    <w:rsid w:val="00174340"/>
    <w:rsid w:val="00175B5B"/>
    <w:rsid w:val="00176A90"/>
    <w:rsid w:val="0017723D"/>
    <w:rsid w:val="00180C33"/>
    <w:rsid w:val="0018134A"/>
    <w:rsid w:val="00181FBA"/>
    <w:rsid w:val="001838F1"/>
    <w:rsid w:val="001849B6"/>
    <w:rsid w:val="0019444C"/>
    <w:rsid w:val="00195203"/>
    <w:rsid w:val="00197504"/>
    <w:rsid w:val="001A0449"/>
    <w:rsid w:val="001A0807"/>
    <w:rsid w:val="001A1370"/>
    <w:rsid w:val="001A403B"/>
    <w:rsid w:val="001A4CF4"/>
    <w:rsid w:val="001A5E3A"/>
    <w:rsid w:val="001A7ECA"/>
    <w:rsid w:val="001B0490"/>
    <w:rsid w:val="001B193C"/>
    <w:rsid w:val="001B3F2B"/>
    <w:rsid w:val="001B5294"/>
    <w:rsid w:val="001B5C84"/>
    <w:rsid w:val="001B61D5"/>
    <w:rsid w:val="001B7467"/>
    <w:rsid w:val="001C0565"/>
    <w:rsid w:val="001C11F8"/>
    <w:rsid w:val="001C1238"/>
    <w:rsid w:val="001C33C4"/>
    <w:rsid w:val="001C5C60"/>
    <w:rsid w:val="001C6A12"/>
    <w:rsid w:val="001D011A"/>
    <w:rsid w:val="001D21BD"/>
    <w:rsid w:val="001D4962"/>
    <w:rsid w:val="001D594C"/>
    <w:rsid w:val="001D608C"/>
    <w:rsid w:val="001D715E"/>
    <w:rsid w:val="001E1ECA"/>
    <w:rsid w:val="001E20D6"/>
    <w:rsid w:val="001E233E"/>
    <w:rsid w:val="001F0FCE"/>
    <w:rsid w:val="001F3CE2"/>
    <w:rsid w:val="001F5321"/>
    <w:rsid w:val="002028B5"/>
    <w:rsid w:val="0020573E"/>
    <w:rsid w:val="00205E12"/>
    <w:rsid w:val="002113EC"/>
    <w:rsid w:val="002133F4"/>
    <w:rsid w:val="00213B34"/>
    <w:rsid w:val="00216035"/>
    <w:rsid w:val="002163E6"/>
    <w:rsid w:val="00217BDA"/>
    <w:rsid w:val="00224925"/>
    <w:rsid w:val="00225C03"/>
    <w:rsid w:val="0022637A"/>
    <w:rsid w:val="002309FF"/>
    <w:rsid w:val="002313E4"/>
    <w:rsid w:val="002314C1"/>
    <w:rsid w:val="00235E51"/>
    <w:rsid w:val="0023723D"/>
    <w:rsid w:val="00237898"/>
    <w:rsid w:val="00237EEE"/>
    <w:rsid w:val="00241CB1"/>
    <w:rsid w:val="00241E31"/>
    <w:rsid w:val="002459C4"/>
    <w:rsid w:val="0024645F"/>
    <w:rsid w:val="002467ED"/>
    <w:rsid w:val="00246C66"/>
    <w:rsid w:val="00250B95"/>
    <w:rsid w:val="00251EBC"/>
    <w:rsid w:val="002530D5"/>
    <w:rsid w:val="00260CD3"/>
    <w:rsid w:val="00265E1A"/>
    <w:rsid w:val="00266BCD"/>
    <w:rsid w:val="002706DC"/>
    <w:rsid w:val="002706EA"/>
    <w:rsid w:val="00275EC2"/>
    <w:rsid w:val="002773CE"/>
    <w:rsid w:val="00281E56"/>
    <w:rsid w:val="00282B25"/>
    <w:rsid w:val="0028344B"/>
    <w:rsid w:val="00293953"/>
    <w:rsid w:val="0029424A"/>
    <w:rsid w:val="002958C8"/>
    <w:rsid w:val="00295EE5"/>
    <w:rsid w:val="00296033"/>
    <w:rsid w:val="002A0973"/>
    <w:rsid w:val="002A1BD6"/>
    <w:rsid w:val="002A2612"/>
    <w:rsid w:val="002A2D88"/>
    <w:rsid w:val="002A5281"/>
    <w:rsid w:val="002A63BD"/>
    <w:rsid w:val="002B5A55"/>
    <w:rsid w:val="002C040F"/>
    <w:rsid w:val="002C08D1"/>
    <w:rsid w:val="002C2C00"/>
    <w:rsid w:val="002C7E9F"/>
    <w:rsid w:val="002D27BC"/>
    <w:rsid w:val="002D2D9A"/>
    <w:rsid w:val="002D55BE"/>
    <w:rsid w:val="002D6F50"/>
    <w:rsid w:val="002E185D"/>
    <w:rsid w:val="002E2853"/>
    <w:rsid w:val="002E58E1"/>
    <w:rsid w:val="002E5BC6"/>
    <w:rsid w:val="002F18F6"/>
    <w:rsid w:val="002F4C5C"/>
    <w:rsid w:val="002F5DBA"/>
    <w:rsid w:val="003024A8"/>
    <w:rsid w:val="00302D49"/>
    <w:rsid w:val="00302F36"/>
    <w:rsid w:val="0030416B"/>
    <w:rsid w:val="003047AF"/>
    <w:rsid w:val="00306E71"/>
    <w:rsid w:val="00307F48"/>
    <w:rsid w:val="00310274"/>
    <w:rsid w:val="003108E8"/>
    <w:rsid w:val="0031448D"/>
    <w:rsid w:val="00315C98"/>
    <w:rsid w:val="00315FFA"/>
    <w:rsid w:val="00321D65"/>
    <w:rsid w:val="00322BDF"/>
    <w:rsid w:val="00323E80"/>
    <w:rsid w:val="00324F2C"/>
    <w:rsid w:val="0032534F"/>
    <w:rsid w:val="0032795E"/>
    <w:rsid w:val="00330D9D"/>
    <w:rsid w:val="0033410A"/>
    <w:rsid w:val="003344E3"/>
    <w:rsid w:val="00340F20"/>
    <w:rsid w:val="00341F28"/>
    <w:rsid w:val="00341FBC"/>
    <w:rsid w:val="003446B2"/>
    <w:rsid w:val="003472BD"/>
    <w:rsid w:val="00350A27"/>
    <w:rsid w:val="003514CB"/>
    <w:rsid w:val="00351AD7"/>
    <w:rsid w:val="00351EA9"/>
    <w:rsid w:val="00356660"/>
    <w:rsid w:val="00361414"/>
    <w:rsid w:val="00361752"/>
    <w:rsid w:val="00367254"/>
    <w:rsid w:val="00370686"/>
    <w:rsid w:val="003706D6"/>
    <w:rsid w:val="003712E5"/>
    <w:rsid w:val="0038165F"/>
    <w:rsid w:val="00390F9D"/>
    <w:rsid w:val="003924EB"/>
    <w:rsid w:val="003978B0"/>
    <w:rsid w:val="003A097F"/>
    <w:rsid w:val="003A2ED8"/>
    <w:rsid w:val="003A3208"/>
    <w:rsid w:val="003A5F4D"/>
    <w:rsid w:val="003B7596"/>
    <w:rsid w:val="003B7AAB"/>
    <w:rsid w:val="003C34D2"/>
    <w:rsid w:val="003C3DAC"/>
    <w:rsid w:val="003C4DEA"/>
    <w:rsid w:val="003C53E5"/>
    <w:rsid w:val="003C55E7"/>
    <w:rsid w:val="003C63C0"/>
    <w:rsid w:val="003C6464"/>
    <w:rsid w:val="003C7A74"/>
    <w:rsid w:val="003D0313"/>
    <w:rsid w:val="003D3572"/>
    <w:rsid w:val="003D57F9"/>
    <w:rsid w:val="003D6624"/>
    <w:rsid w:val="003D6728"/>
    <w:rsid w:val="003E0599"/>
    <w:rsid w:val="003E07C1"/>
    <w:rsid w:val="003E0872"/>
    <w:rsid w:val="003E1523"/>
    <w:rsid w:val="003E17DB"/>
    <w:rsid w:val="003E26E7"/>
    <w:rsid w:val="003E4287"/>
    <w:rsid w:val="003E650D"/>
    <w:rsid w:val="003E6C16"/>
    <w:rsid w:val="003E7898"/>
    <w:rsid w:val="003F3C99"/>
    <w:rsid w:val="003F7197"/>
    <w:rsid w:val="003F74A3"/>
    <w:rsid w:val="004014EF"/>
    <w:rsid w:val="00401CFD"/>
    <w:rsid w:val="00402D88"/>
    <w:rsid w:val="00403D3E"/>
    <w:rsid w:val="004043FE"/>
    <w:rsid w:val="004045D3"/>
    <w:rsid w:val="004052B1"/>
    <w:rsid w:val="00405535"/>
    <w:rsid w:val="00407361"/>
    <w:rsid w:val="004079B1"/>
    <w:rsid w:val="004107B4"/>
    <w:rsid w:val="00413E82"/>
    <w:rsid w:val="0041594F"/>
    <w:rsid w:val="00421521"/>
    <w:rsid w:val="0042156A"/>
    <w:rsid w:val="00422BBA"/>
    <w:rsid w:val="00423F9E"/>
    <w:rsid w:val="0042580A"/>
    <w:rsid w:val="00427357"/>
    <w:rsid w:val="00427C5A"/>
    <w:rsid w:val="00427D6D"/>
    <w:rsid w:val="00431330"/>
    <w:rsid w:val="00434F2A"/>
    <w:rsid w:val="00435C3C"/>
    <w:rsid w:val="00435D9B"/>
    <w:rsid w:val="0043631E"/>
    <w:rsid w:val="00437F51"/>
    <w:rsid w:val="004403E6"/>
    <w:rsid w:val="00441AC0"/>
    <w:rsid w:val="004437A5"/>
    <w:rsid w:val="00443C89"/>
    <w:rsid w:val="004447CF"/>
    <w:rsid w:val="00446A95"/>
    <w:rsid w:val="0044711E"/>
    <w:rsid w:val="00447D20"/>
    <w:rsid w:val="00450FE6"/>
    <w:rsid w:val="004512E3"/>
    <w:rsid w:val="00451B81"/>
    <w:rsid w:val="0045634D"/>
    <w:rsid w:val="00456ACE"/>
    <w:rsid w:val="004636CF"/>
    <w:rsid w:val="004659AB"/>
    <w:rsid w:val="004669C5"/>
    <w:rsid w:val="00466ABF"/>
    <w:rsid w:val="00467678"/>
    <w:rsid w:val="00467B99"/>
    <w:rsid w:val="00477C14"/>
    <w:rsid w:val="00481348"/>
    <w:rsid w:val="00482C21"/>
    <w:rsid w:val="00483995"/>
    <w:rsid w:val="00483E71"/>
    <w:rsid w:val="0048542E"/>
    <w:rsid w:val="0048589B"/>
    <w:rsid w:val="004868C7"/>
    <w:rsid w:val="00490658"/>
    <w:rsid w:val="00492C7D"/>
    <w:rsid w:val="00493E8B"/>
    <w:rsid w:val="004A6FD4"/>
    <w:rsid w:val="004A751D"/>
    <w:rsid w:val="004B0223"/>
    <w:rsid w:val="004B0AAC"/>
    <w:rsid w:val="004B14FF"/>
    <w:rsid w:val="004B2484"/>
    <w:rsid w:val="004B4A73"/>
    <w:rsid w:val="004C100F"/>
    <w:rsid w:val="004C1FD8"/>
    <w:rsid w:val="004C40BE"/>
    <w:rsid w:val="004C5F44"/>
    <w:rsid w:val="004C62A0"/>
    <w:rsid w:val="004C63F6"/>
    <w:rsid w:val="004C6595"/>
    <w:rsid w:val="004D4E9E"/>
    <w:rsid w:val="004D5E6B"/>
    <w:rsid w:val="004D6817"/>
    <w:rsid w:val="004D6E86"/>
    <w:rsid w:val="004E14F0"/>
    <w:rsid w:val="004E428B"/>
    <w:rsid w:val="004F0C39"/>
    <w:rsid w:val="004F0F83"/>
    <w:rsid w:val="004F16FA"/>
    <w:rsid w:val="004F1FB1"/>
    <w:rsid w:val="004F2EB4"/>
    <w:rsid w:val="004F4E59"/>
    <w:rsid w:val="0050007F"/>
    <w:rsid w:val="00500534"/>
    <w:rsid w:val="00500583"/>
    <w:rsid w:val="00500A85"/>
    <w:rsid w:val="00501B71"/>
    <w:rsid w:val="0050245C"/>
    <w:rsid w:val="00503151"/>
    <w:rsid w:val="00506148"/>
    <w:rsid w:val="005063B6"/>
    <w:rsid w:val="005063E3"/>
    <w:rsid w:val="00506C50"/>
    <w:rsid w:val="00515704"/>
    <w:rsid w:val="00515CC4"/>
    <w:rsid w:val="00515F6E"/>
    <w:rsid w:val="0052197B"/>
    <w:rsid w:val="00522337"/>
    <w:rsid w:val="0052443C"/>
    <w:rsid w:val="00525D96"/>
    <w:rsid w:val="005262BE"/>
    <w:rsid w:val="00526E37"/>
    <w:rsid w:val="005274CD"/>
    <w:rsid w:val="00532C4F"/>
    <w:rsid w:val="0053521B"/>
    <w:rsid w:val="00537175"/>
    <w:rsid w:val="005451A0"/>
    <w:rsid w:val="00545A1B"/>
    <w:rsid w:val="00551096"/>
    <w:rsid w:val="00551284"/>
    <w:rsid w:val="005556AE"/>
    <w:rsid w:val="00556494"/>
    <w:rsid w:val="00560143"/>
    <w:rsid w:val="00560CA9"/>
    <w:rsid w:val="005652DC"/>
    <w:rsid w:val="00570341"/>
    <w:rsid w:val="00570554"/>
    <w:rsid w:val="005726D9"/>
    <w:rsid w:val="0057276E"/>
    <w:rsid w:val="00572FBF"/>
    <w:rsid w:val="00576226"/>
    <w:rsid w:val="00580F28"/>
    <w:rsid w:val="00581FFF"/>
    <w:rsid w:val="00582561"/>
    <w:rsid w:val="0058425C"/>
    <w:rsid w:val="00584C49"/>
    <w:rsid w:val="00585937"/>
    <w:rsid w:val="0058621E"/>
    <w:rsid w:val="005874D4"/>
    <w:rsid w:val="00587F3E"/>
    <w:rsid w:val="005916A8"/>
    <w:rsid w:val="005942C1"/>
    <w:rsid w:val="00596BEB"/>
    <w:rsid w:val="00596EF7"/>
    <w:rsid w:val="005974D0"/>
    <w:rsid w:val="005A08E1"/>
    <w:rsid w:val="005A491F"/>
    <w:rsid w:val="005A5079"/>
    <w:rsid w:val="005B0527"/>
    <w:rsid w:val="005B05D3"/>
    <w:rsid w:val="005B1FAE"/>
    <w:rsid w:val="005B45CE"/>
    <w:rsid w:val="005B6CC2"/>
    <w:rsid w:val="005C4C0E"/>
    <w:rsid w:val="005C5DB7"/>
    <w:rsid w:val="005C68B4"/>
    <w:rsid w:val="005D0957"/>
    <w:rsid w:val="005D19FF"/>
    <w:rsid w:val="005D462F"/>
    <w:rsid w:val="005D5BD2"/>
    <w:rsid w:val="005D5F4D"/>
    <w:rsid w:val="005D6679"/>
    <w:rsid w:val="005D7748"/>
    <w:rsid w:val="005D7F8C"/>
    <w:rsid w:val="005E2291"/>
    <w:rsid w:val="005E2A5B"/>
    <w:rsid w:val="005E3C7D"/>
    <w:rsid w:val="005E6172"/>
    <w:rsid w:val="005F02C0"/>
    <w:rsid w:val="005F0E7A"/>
    <w:rsid w:val="005F5393"/>
    <w:rsid w:val="00602ABE"/>
    <w:rsid w:val="00603EBD"/>
    <w:rsid w:val="00605D81"/>
    <w:rsid w:val="00607686"/>
    <w:rsid w:val="00611655"/>
    <w:rsid w:val="00616B4F"/>
    <w:rsid w:val="00617A10"/>
    <w:rsid w:val="00622BBA"/>
    <w:rsid w:val="00626ABE"/>
    <w:rsid w:val="00630950"/>
    <w:rsid w:val="00630C67"/>
    <w:rsid w:val="00635378"/>
    <w:rsid w:val="006361E3"/>
    <w:rsid w:val="0063631A"/>
    <w:rsid w:val="0064151B"/>
    <w:rsid w:val="006416FC"/>
    <w:rsid w:val="00644036"/>
    <w:rsid w:val="00646EED"/>
    <w:rsid w:val="0065012A"/>
    <w:rsid w:val="00652F88"/>
    <w:rsid w:val="00654F3B"/>
    <w:rsid w:val="006554D9"/>
    <w:rsid w:val="0066141F"/>
    <w:rsid w:val="00661888"/>
    <w:rsid w:val="00661E1E"/>
    <w:rsid w:val="00662607"/>
    <w:rsid w:val="00662E94"/>
    <w:rsid w:val="00663143"/>
    <w:rsid w:val="00664BCD"/>
    <w:rsid w:val="00666802"/>
    <w:rsid w:val="006679B2"/>
    <w:rsid w:val="00670492"/>
    <w:rsid w:val="006716CD"/>
    <w:rsid w:val="00672F55"/>
    <w:rsid w:val="006743A0"/>
    <w:rsid w:val="00674574"/>
    <w:rsid w:val="0067468A"/>
    <w:rsid w:val="00680776"/>
    <w:rsid w:val="0068674E"/>
    <w:rsid w:val="006873AA"/>
    <w:rsid w:val="00693169"/>
    <w:rsid w:val="00694707"/>
    <w:rsid w:val="00695397"/>
    <w:rsid w:val="006966B8"/>
    <w:rsid w:val="00697877"/>
    <w:rsid w:val="006A12C2"/>
    <w:rsid w:val="006A14A8"/>
    <w:rsid w:val="006A3493"/>
    <w:rsid w:val="006A5B54"/>
    <w:rsid w:val="006B49D3"/>
    <w:rsid w:val="006B500E"/>
    <w:rsid w:val="006B5C6B"/>
    <w:rsid w:val="006C4522"/>
    <w:rsid w:val="006C6C68"/>
    <w:rsid w:val="006C7BA9"/>
    <w:rsid w:val="006C7F53"/>
    <w:rsid w:val="006D0E8D"/>
    <w:rsid w:val="006D2B7B"/>
    <w:rsid w:val="006D4EC7"/>
    <w:rsid w:val="006D656F"/>
    <w:rsid w:val="006D7C8E"/>
    <w:rsid w:val="006D7E37"/>
    <w:rsid w:val="006D7E8F"/>
    <w:rsid w:val="006D7FAB"/>
    <w:rsid w:val="006E0546"/>
    <w:rsid w:val="006E09FE"/>
    <w:rsid w:val="006E0D0B"/>
    <w:rsid w:val="006E4DDE"/>
    <w:rsid w:val="006E5534"/>
    <w:rsid w:val="006E73B3"/>
    <w:rsid w:val="006E7DC3"/>
    <w:rsid w:val="006F16D9"/>
    <w:rsid w:val="006F51A6"/>
    <w:rsid w:val="006F5438"/>
    <w:rsid w:val="006F5484"/>
    <w:rsid w:val="006F76E0"/>
    <w:rsid w:val="00704081"/>
    <w:rsid w:val="007053AA"/>
    <w:rsid w:val="0070625E"/>
    <w:rsid w:val="00706ABE"/>
    <w:rsid w:val="00707C3E"/>
    <w:rsid w:val="007113B9"/>
    <w:rsid w:val="00711BF5"/>
    <w:rsid w:val="00714D7B"/>
    <w:rsid w:val="00715BF1"/>
    <w:rsid w:val="007169C3"/>
    <w:rsid w:val="00716C43"/>
    <w:rsid w:val="00720297"/>
    <w:rsid w:val="00720D2E"/>
    <w:rsid w:val="00723156"/>
    <w:rsid w:val="00724C72"/>
    <w:rsid w:val="00726FDF"/>
    <w:rsid w:val="0072758E"/>
    <w:rsid w:val="007276FC"/>
    <w:rsid w:val="00731A08"/>
    <w:rsid w:val="00731A8C"/>
    <w:rsid w:val="007347B5"/>
    <w:rsid w:val="0074143F"/>
    <w:rsid w:val="00742A71"/>
    <w:rsid w:val="00745F6F"/>
    <w:rsid w:val="00746E56"/>
    <w:rsid w:val="00746ECC"/>
    <w:rsid w:val="00747FBF"/>
    <w:rsid w:val="00756D72"/>
    <w:rsid w:val="0076214D"/>
    <w:rsid w:val="00762263"/>
    <w:rsid w:val="0076649C"/>
    <w:rsid w:val="00771F56"/>
    <w:rsid w:val="00772A19"/>
    <w:rsid w:val="0077426E"/>
    <w:rsid w:val="007804E1"/>
    <w:rsid w:val="007810B3"/>
    <w:rsid w:val="007830F9"/>
    <w:rsid w:val="00784019"/>
    <w:rsid w:val="00784052"/>
    <w:rsid w:val="007844AF"/>
    <w:rsid w:val="0078567B"/>
    <w:rsid w:val="00786F16"/>
    <w:rsid w:val="007905FB"/>
    <w:rsid w:val="00790766"/>
    <w:rsid w:val="00792300"/>
    <w:rsid w:val="00793950"/>
    <w:rsid w:val="007A0E38"/>
    <w:rsid w:val="007A499E"/>
    <w:rsid w:val="007A51C3"/>
    <w:rsid w:val="007B0121"/>
    <w:rsid w:val="007B0E07"/>
    <w:rsid w:val="007B1EE4"/>
    <w:rsid w:val="007B1F0B"/>
    <w:rsid w:val="007B3DF8"/>
    <w:rsid w:val="007B4C57"/>
    <w:rsid w:val="007B50B5"/>
    <w:rsid w:val="007B5D4F"/>
    <w:rsid w:val="007B668D"/>
    <w:rsid w:val="007C112D"/>
    <w:rsid w:val="007C28B2"/>
    <w:rsid w:val="007C546D"/>
    <w:rsid w:val="007D2E0E"/>
    <w:rsid w:val="007D3C18"/>
    <w:rsid w:val="007D4DDF"/>
    <w:rsid w:val="007D5856"/>
    <w:rsid w:val="007D6340"/>
    <w:rsid w:val="007D6486"/>
    <w:rsid w:val="007D6F10"/>
    <w:rsid w:val="007E0660"/>
    <w:rsid w:val="007E11B2"/>
    <w:rsid w:val="007E31E0"/>
    <w:rsid w:val="007E3F44"/>
    <w:rsid w:val="007E77AA"/>
    <w:rsid w:val="007F0AB5"/>
    <w:rsid w:val="007F0E3C"/>
    <w:rsid w:val="007F2BC2"/>
    <w:rsid w:val="007F3A88"/>
    <w:rsid w:val="007F3E38"/>
    <w:rsid w:val="007F6A19"/>
    <w:rsid w:val="007F7722"/>
    <w:rsid w:val="008002C5"/>
    <w:rsid w:val="00800ECF"/>
    <w:rsid w:val="00802740"/>
    <w:rsid w:val="00802A78"/>
    <w:rsid w:val="00803B6C"/>
    <w:rsid w:val="0080558D"/>
    <w:rsid w:val="008115E0"/>
    <w:rsid w:val="0081447C"/>
    <w:rsid w:val="0081654C"/>
    <w:rsid w:val="00817582"/>
    <w:rsid w:val="00817A7D"/>
    <w:rsid w:val="0082173F"/>
    <w:rsid w:val="008218DE"/>
    <w:rsid w:val="00821AAE"/>
    <w:rsid w:val="00824158"/>
    <w:rsid w:val="00824534"/>
    <w:rsid w:val="008251C2"/>
    <w:rsid w:val="0083488D"/>
    <w:rsid w:val="00835544"/>
    <w:rsid w:val="00837AA9"/>
    <w:rsid w:val="008441A1"/>
    <w:rsid w:val="00845AE2"/>
    <w:rsid w:val="008472D3"/>
    <w:rsid w:val="00847615"/>
    <w:rsid w:val="00850236"/>
    <w:rsid w:val="00850CBC"/>
    <w:rsid w:val="00851692"/>
    <w:rsid w:val="0085282D"/>
    <w:rsid w:val="00860A50"/>
    <w:rsid w:val="0086131F"/>
    <w:rsid w:val="00861F76"/>
    <w:rsid w:val="008620C1"/>
    <w:rsid w:val="00862219"/>
    <w:rsid w:val="008637A6"/>
    <w:rsid w:val="00863A13"/>
    <w:rsid w:val="00865272"/>
    <w:rsid w:val="00871152"/>
    <w:rsid w:val="00871D94"/>
    <w:rsid w:val="00872088"/>
    <w:rsid w:val="0087407C"/>
    <w:rsid w:val="00875211"/>
    <w:rsid w:val="008819D2"/>
    <w:rsid w:val="00881FBD"/>
    <w:rsid w:val="008832AA"/>
    <w:rsid w:val="00884EB1"/>
    <w:rsid w:val="00885D96"/>
    <w:rsid w:val="008865A3"/>
    <w:rsid w:val="008939E5"/>
    <w:rsid w:val="008A1539"/>
    <w:rsid w:val="008A266F"/>
    <w:rsid w:val="008A3F4E"/>
    <w:rsid w:val="008B07DE"/>
    <w:rsid w:val="008B099F"/>
    <w:rsid w:val="008B19AE"/>
    <w:rsid w:val="008B23DC"/>
    <w:rsid w:val="008B30DA"/>
    <w:rsid w:val="008B3D85"/>
    <w:rsid w:val="008B434B"/>
    <w:rsid w:val="008B5241"/>
    <w:rsid w:val="008C0068"/>
    <w:rsid w:val="008C19E4"/>
    <w:rsid w:val="008C3A04"/>
    <w:rsid w:val="008C6606"/>
    <w:rsid w:val="008C6A83"/>
    <w:rsid w:val="008E3252"/>
    <w:rsid w:val="008E4873"/>
    <w:rsid w:val="008E553B"/>
    <w:rsid w:val="008F0AF9"/>
    <w:rsid w:val="008F3027"/>
    <w:rsid w:val="008F4F21"/>
    <w:rsid w:val="008F58E1"/>
    <w:rsid w:val="009013DE"/>
    <w:rsid w:val="00902072"/>
    <w:rsid w:val="009059F5"/>
    <w:rsid w:val="009076DB"/>
    <w:rsid w:val="00912447"/>
    <w:rsid w:val="009143F0"/>
    <w:rsid w:val="00917A14"/>
    <w:rsid w:val="00917EAF"/>
    <w:rsid w:val="00920021"/>
    <w:rsid w:val="00920C8E"/>
    <w:rsid w:val="009226F1"/>
    <w:rsid w:val="00923A6F"/>
    <w:rsid w:val="009249B0"/>
    <w:rsid w:val="009252F1"/>
    <w:rsid w:val="00927A56"/>
    <w:rsid w:val="0093114E"/>
    <w:rsid w:val="00933CC5"/>
    <w:rsid w:val="00936416"/>
    <w:rsid w:val="009378FE"/>
    <w:rsid w:val="009411D6"/>
    <w:rsid w:val="00944465"/>
    <w:rsid w:val="00944C02"/>
    <w:rsid w:val="0094539E"/>
    <w:rsid w:val="009461E7"/>
    <w:rsid w:val="00946A29"/>
    <w:rsid w:val="0095192D"/>
    <w:rsid w:val="00951936"/>
    <w:rsid w:val="0095258F"/>
    <w:rsid w:val="00954F03"/>
    <w:rsid w:val="00957208"/>
    <w:rsid w:val="00960404"/>
    <w:rsid w:val="00960C3D"/>
    <w:rsid w:val="009618D3"/>
    <w:rsid w:val="00962984"/>
    <w:rsid w:val="00963751"/>
    <w:rsid w:val="00966E15"/>
    <w:rsid w:val="00967DE8"/>
    <w:rsid w:val="00970A71"/>
    <w:rsid w:val="0097267D"/>
    <w:rsid w:val="009759F2"/>
    <w:rsid w:val="00975EC8"/>
    <w:rsid w:val="00980F09"/>
    <w:rsid w:val="00980FF3"/>
    <w:rsid w:val="00981F5D"/>
    <w:rsid w:val="00982418"/>
    <w:rsid w:val="0098280B"/>
    <w:rsid w:val="009838A0"/>
    <w:rsid w:val="00985A3C"/>
    <w:rsid w:val="0098685B"/>
    <w:rsid w:val="009872E9"/>
    <w:rsid w:val="00995675"/>
    <w:rsid w:val="0099599C"/>
    <w:rsid w:val="009A1771"/>
    <w:rsid w:val="009A2D1D"/>
    <w:rsid w:val="009A4870"/>
    <w:rsid w:val="009A4FB4"/>
    <w:rsid w:val="009A5323"/>
    <w:rsid w:val="009B0374"/>
    <w:rsid w:val="009B0A2A"/>
    <w:rsid w:val="009B2FCE"/>
    <w:rsid w:val="009B3206"/>
    <w:rsid w:val="009B47A8"/>
    <w:rsid w:val="009B5644"/>
    <w:rsid w:val="009B6889"/>
    <w:rsid w:val="009B711F"/>
    <w:rsid w:val="009C07A5"/>
    <w:rsid w:val="009C0E2B"/>
    <w:rsid w:val="009C1428"/>
    <w:rsid w:val="009C7985"/>
    <w:rsid w:val="009D0A06"/>
    <w:rsid w:val="009D0DD8"/>
    <w:rsid w:val="009D319E"/>
    <w:rsid w:val="009D3595"/>
    <w:rsid w:val="009D5F14"/>
    <w:rsid w:val="009E0BD8"/>
    <w:rsid w:val="009E4364"/>
    <w:rsid w:val="009E7A6F"/>
    <w:rsid w:val="009F01D7"/>
    <w:rsid w:val="009F0796"/>
    <w:rsid w:val="009F158F"/>
    <w:rsid w:val="009F1D28"/>
    <w:rsid w:val="009F4E7B"/>
    <w:rsid w:val="009F54F2"/>
    <w:rsid w:val="009F5D58"/>
    <w:rsid w:val="009F6210"/>
    <w:rsid w:val="009F6348"/>
    <w:rsid w:val="00A00976"/>
    <w:rsid w:val="00A0245A"/>
    <w:rsid w:val="00A05296"/>
    <w:rsid w:val="00A0624D"/>
    <w:rsid w:val="00A070C3"/>
    <w:rsid w:val="00A15AC0"/>
    <w:rsid w:val="00A233D6"/>
    <w:rsid w:val="00A26685"/>
    <w:rsid w:val="00A267B3"/>
    <w:rsid w:val="00A27497"/>
    <w:rsid w:val="00A313AF"/>
    <w:rsid w:val="00A32F75"/>
    <w:rsid w:val="00A35207"/>
    <w:rsid w:val="00A41DF7"/>
    <w:rsid w:val="00A4431B"/>
    <w:rsid w:val="00A44EF6"/>
    <w:rsid w:val="00A4512A"/>
    <w:rsid w:val="00A50426"/>
    <w:rsid w:val="00A51C39"/>
    <w:rsid w:val="00A546A0"/>
    <w:rsid w:val="00A60388"/>
    <w:rsid w:val="00A6115C"/>
    <w:rsid w:val="00A6636B"/>
    <w:rsid w:val="00A67A07"/>
    <w:rsid w:val="00A72A7F"/>
    <w:rsid w:val="00A74B2D"/>
    <w:rsid w:val="00A75170"/>
    <w:rsid w:val="00A80719"/>
    <w:rsid w:val="00A8228D"/>
    <w:rsid w:val="00A829E7"/>
    <w:rsid w:val="00A83D2C"/>
    <w:rsid w:val="00A85644"/>
    <w:rsid w:val="00A86261"/>
    <w:rsid w:val="00A864BE"/>
    <w:rsid w:val="00A86645"/>
    <w:rsid w:val="00A875C8"/>
    <w:rsid w:val="00A969C1"/>
    <w:rsid w:val="00A96C02"/>
    <w:rsid w:val="00A96E9C"/>
    <w:rsid w:val="00A9714E"/>
    <w:rsid w:val="00A97332"/>
    <w:rsid w:val="00AA1876"/>
    <w:rsid w:val="00AA2737"/>
    <w:rsid w:val="00AA2903"/>
    <w:rsid w:val="00AA425F"/>
    <w:rsid w:val="00AA4366"/>
    <w:rsid w:val="00AA4BB0"/>
    <w:rsid w:val="00AA6748"/>
    <w:rsid w:val="00AB110C"/>
    <w:rsid w:val="00AB1DEB"/>
    <w:rsid w:val="00AB2550"/>
    <w:rsid w:val="00AB4C94"/>
    <w:rsid w:val="00AB6A77"/>
    <w:rsid w:val="00AB6C58"/>
    <w:rsid w:val="00AC13D8"/>
    <w:rsid w:val="00AC1578"/>
    <w:rsid w:val="00AC1758"/>
    <w:rsid w:val="00AC19D2"/>
    <w:rsid w:val="00AC2B47"/>
    <w:rsid w:val="00AC3B6B"/>
    <w:rsid w:val="00AC5742"/>
    <w:rsid w:val="00AC71F1"/>
    <w:rsid w:val="00AD5706"/>
    <w:rsid w:val="00AD5D38"/>
    <w:rsid w:val="00AD5E6D"/>
    <w:rsid w:val="00AD7EA6"/>
    <w:rsid w:val="00AE0699"/>
    <w:rsid w:val="00AE2568"/>
    <w:rsid w:val="00AE77DE"/>
    <w:rsid w:val="00AF110D"/>
    <w:rsid w:val="00AF2E70"/>
    <w:rsid w:val="00AF7312"/>
    <w:rsid w:val="00B0201C"/>
    <w:rsid w:val="00B02A03"/>
    <w:rsid w:val="00B02AA7"/>
    <w:rsid w:val="00B03D83"/>
    <w:rsid w:val="00B047B7"/>
    <w:rsid w:val="00B057A4"/>
    <w:rsid w:val="00B065F6"/>
    <w:rsid w:val="00B07E1F"/>
    <w:rsid w:val="00B11D1F"/>
    <w:rsid w:val="00B11D8D"/>
    <w:rsid w:val="00B125BD"/>
    <w:rsid w:val="00B13509"/>
    <w:rsid w:val="00B13769"/>
    <w:rsid w:val="00B150A4"/>
    <w:rsid w:val="00B16F93"/>
    <w:rsid w:val="00B2040F"/>
    <w:rsid w:val="00B20684"/>
    <w:rsid w:val="00B227A4"/>
    <w:rsid w:val="00B25708"/>
    <w:rsid w:val="00B305F4"/>
    <w:rsid w:val="00B33846"/>
    <w:rsid w:val="00B35100"/>
    <w:rsid w:val="00B373DD"/>
    <w:rsid w:val="00B379B1"/>
    <w:rsid w:val="00B40E53"/>
    <w:rsid w:val="00B41A04"/>
    <w:rsid w:val="00B423AE"/>
    <w:rsid w:val="00B4255E"/>
    <w:rsid w:val="00B44B0A"/>
    <w:rsid w:val="00B46F89"/>
    <w:rsid w:val="00B50571"/>
    <w:rsid w:val="00B62A84"/>
    <w:rsid w:val="00B71C17"/>
    <w:rsid w:val="00B72568"/>
    <w:rsid w:val="00B744A3"/>
    <w:rsid w:val="00B75521"/>
    <w:rsid w:val="00B80F1F"/>
    <w:rsid w:val="00B81EAC"/>
    <w:rsid w:val="00B8254C"/>
    <w:rsid w:val="00B82B2B"/>
    <w:rsid w:val="00B83878"/>
    <w:rsid w:val="00B8525B"/>
    <w:rsid w:val="00B86595"/>
    <w:rsid w:val="00B91716"/>
    <w:rsid w:val="00B9177E"/>
    <w:rsid w:val="00B957A9"/>
    <w:rsid w:val="00B96C4F"/>
    <w:rsid w:val="00BA2E4D"/>
    <w:rsid w:val="00BA44AB"/>
    <w:rsid w:val="00BA5CD4"/>
    <w:rsid w:val="00BB2F57"/>
    <w:rsid w:val="00BB4227"/>
    <w:rsid w:val="00BB5211"/>
    <w:rsid w:val="00BB5ECA"/>
    <w:rsid w:val="00BB7AE1"/>
    <w:rsid w:val="00BC1246"/>
    <w:rsid w:val="00BD1FDF"/>
    <w:rsid w:val="00BD2AB6"/>
    <w:rsid w:val="00BD2B8F"/>
    <w:rsid w:val="00BD3491"/>
    <w:rsid w:val="00BD3846"/>
    <w:rsid w:val="00BD38DD"/>
    <w:rsid w:val="00BD4769"/>
    <w:rsid w:val="00BE1B97"/>
    <w:rsid w:val="00BE403C"/>
    <w:rsid w:val="00BE5C8F"/>
    <w:rsid w:val="00BE5FCB"/>
    <w:rsid w:val="00BF0F2F"/>
    <w:rsid w:val="00BF109A"/>
    <w:rsid w:val="00BF61D6"/>
    <w:rsid w:val="00BF673F"/>
    <w:rsid w:val="00BF6BC5"/>
    <w:rsid w:val="00C03274"/>
    <w:rsid w:val="00C0721A"/>
    <w:rsid w:val="00C106B8"/>
    <w:rsid w:val="00C14111"/>
    <w:rsid w:val="00C1470C"/>
    <w:rsid w:val="00C16E6C"/>
    <w:rsid w:val="00C170F0"/>
    <w:rsid w:val="00C17F9B"/>
    <w:rsid w:val="00C261ED"/>
    <w:rsid w:val="00C2683D"/>
    <w:rsid w:val="00C271F8"/>
    <w:rsid w:val="00C31ABF"/>
    <w:rsid w:val="00C36F13"/>
    <w:rsid w:val="00C417F9"/>
    <w:rsid w:val="00C41F3C"/>
    <w:rsid w:val="00C41FF8"/>
    <w:rsid w:val="00C46C5D"/>
    <w:rsid w:val="00C47ADE"/>
    <w:rsid w:val="00C47BAC"/>
    <w:rsid w:val="00C50D6B"/>
    <w:rsid w:val="00C535AE"/>
    <w:rsid w:val="00C53A43"/>
    <w:rsid w:val="00C55713"/>
    <w:rsid w:val="00C56FAB"/>
    <w:rsid w:val="00C57329"/>
    <w:rsid w:val="00C62B9F"/>
    <w:rsid w:val="00C64A91"/>
    <w:rsid w:val="00C65F56"/>
    <w:rsid w:val="00C7075B"/>
    <w:rsid w:val="00C72B44"/>
    <w:rsid w:val="00C73552"/>
    <w:rsid w:val="00C743D2"/>
    <w:rsid w:val="00C77E75"/>
    <w:rsid w:val="00C80A15"/>
    <w:rsid w:val="00C80ACC"/>
    <w:rsid w:val="00C81FAB"/>
    <w:rsid w:val="00C85878"/>
    <w:rsid w:val="00C86A1A"/>
    <w:rsid w:val="00C8703D"/>
    <w:rsid w:val="00C95237"/>
    <w:rsid w:val="00C97EFE"/>
    <w:rsid w:val="00CA2AF0"/>
    <w:rsid w:val="00CA38B9"/>
    <w:rsid w:val="00CA412B"/>
    <w:rsid w:val="00CA468A"/>
    <w:rsid w:val="00CA7B4B"/>
    <w:rsid w:val="00CB2EA3"/>
    <w:rsid w:val="00CB3D3D"/>
    <w:rsid w:val="00CB4487"/>
    <w:rsid w:val="00CB7885"/>
    <w:rsid w:val="00CC48DD"/>
    <w:rsid w:val="00CC599C"/>
    <w:rsid w:val="00CD16B6"/>
    <w:rsid w:val="00CD1B8C"/>
    <w:rsid w:val="00CD2975"/>
    <w:rsid w:val="00CD59C5"/>
    <w:rsid w:val="00CD6024"/>
    <w:rsid w:val="00CE0CDF"/>
    <w:rsid w:val="00CE19E6"/>
    <w:rsid w:val="00CE43A8"/>
    <w:rsid w:val="00CE7BAF"/>
    <w:rsid w:val="00CF2445"/>
    <w:rsid w:val="00CF3A2F"/>
    <w:rsid w:val="00CF5F9F"/>
    <w:rsid w:val="00CF6B13"/>
    <w:rsid w:val="00CF6C81"/>
    <w:rsid w:val="00D00AFC"/>
    <w:rsid w:val="00D00C5A"/>
    <w:rsid w:val="00D00D24"/>
    <w:rsid w:val="00D01CA1"/>
    <w:rsid w:val="00D02016"/>
    <w:rsid w:val="00D03F87"/>
    <w:rsid w:val="00D07623"/>
    <w:rsid w:val="00D10E6B"/>
    <w:rsid w:val="00D118A3"/>
    <w:rsid w:val="00D20345"/>
    <w:rsid w:val="00D20D0B"/>
    <w:rsid w:val="00D268F5"/>
    <w:rsid w:val="00D27506"/>
    <w:rsid w:val="00D30F52"/>
    <w:rsid w:val="00D31630"/>
    <w:rsid w:val="00D33CA1"/>
    <w:rsid w:val="00D35F0E"/>
    <w:rsid w:val="00D3731A"/>
    <w:rsid w:val="00D3767E"/>
    <w:rsid w:val="00D40E9D"/>
    <w:rsid w:val="00D41AF7"/>
    <w:rsid w:val="00D4253B"/>
    <w:rsid w:val="00D425DF"/>
    <w:rsid w:val="00D46306"/>
    <w:rsid w:val="00D463AD"/>
    <w:rsid w:val="00D508C4"/>
    <w:rsid w:val="00D53AF4"/>
    <w:rsid w:val="00D56381"/>
    <w:rsid w:val="00D64486"/>
    <w:rsid w:val="00D659CE"/>
    <w:rsid w:val="00D66F2A"/>
    <w:rsid w:val="00D71F72"/>
    <w:rsid w:val="00D72FB2"/>
    <w:rsid w:val="00D746C7"/>
    <w:rsid w:val="00D81C98"/>
    <w:rsid w:val="00D822C2"/>
    <w:rsid w:val="00D83374"/>
    <w:rsid w:val="00D83DAD"/>
    <w:rsid w:val="00D874DF"/>
    <w:rsid w:val="00D90258"/>
    <w:rsid w:val="00D90892"/>
    <w:rsid w:val="00D918A7"/>
    <w:rsid w:val="00D92BF0"/>
    <w:rsid w:val="00D94171"/>
    <w:rsid w:val="00D9546F"/>
    <w:rsid w:val="00D96D8A"/>
    <w:rsid w:val="00DA128D"/>
    <w:rsid w:val="00DA4925"/>
    <w:rsid w:val="00DA5D7E"/>
    <w:rsid w:val="00DA6AE7"/>
    <w:rsid w:val="00DA79F8"/>
    <w:rsid w:val="00DB30C5"/>
    <w:rsid w:val="00DB54CD"/>
    <w:rsid w:val="00DB5B77"/>
    <w:rsid w:val="00DB7FD2"/>
    <w:rsid w:val="00DC0AF0"/>
    <w:rsid w:val="00DC0C6C"/>
    <w:rsid w:val="00DC4A1B"/>
    <w:rsid w:val="00DC4CCD"/>
    <w:rsid w:val="00DC5090"/>
    <w:rsid w:val="00DC53F7"/>
    <w:rsid w:val="00DC5C91"/>
    <w:rsid w:val="00DC6599"/>
    <w:rsid w:val="00DC73C1"/>
    <w:rsid w:val="00DD0E25"/>
    <w:rsid w:val="00DD0E43"/>
    <w:rsid w:val="00DD3D30"/>
    <w:rsid w:val="00DD674D"/>
    <w:rsid w:val="00DE0416"/>
    <w:rsid w:val="00DE115C"/>
    <w:rsid w:val="00DE16AF"/>
    <w:rsid w:val="00DE24D5"/>
    <w:rsid w:val="00DE25C6"/>
    <w:rsid w:val="00DE53C0"/>
    <w:rsid w:val="00DE59D6"/>
    <w:rsid w:val="00DE6539"/>
    <w:rsid w:val="00DE6AD2"/>
    <w:rsid w:val="00DF175F"/>
    <w:rsid w:val="00DF2105"/>
    <w:rsid w:val="00E006C4"/>
    <w:rsid w:val="00E03D84"/>
    <w:rsid w:val="00E05CFB"/>
    <w:rsid w:val="00E07585"/>
    <w:rsid w:val="00E111C1"/>
    <w:rsid w:val="00E12A55"/>
    <w:rsid w:val="00E14240"/>
    <w:rsid w:val="00E15B05"/>
    <w:rsid w:val="00E17B59"/>
    <w:rsid w:val="00E22490"/>
    <w:rsid w:val="00E22B05"/>
    <w:rsid w:val="00E22B3E"/>
    <w:rsid w:val="00E22BAA"/>
    <w:rsid w:val="00E250EF"/>
    <w:rsid w:val="00E251DA"/>
    <w:rsid w:val="00E35480"/>
    <w:rsid w:val="00E35CED"/>
    <w:rsid w:val="00E35EAF"/>
    <w:rsid w:val="00E427B6"/>
    <w:rsid w:val="00E51456"/>
    <w:rsid w:val="00E563E8"/>
    <w:rsid w:val="00E6080F"/>
    <w:rsid w:val="00E66336"/>
    <w:rsid w:val="00E668BD"/>
    <w:rsid w:val="00E714D7"/>
    <w:rsid w:val="00E72987"/>
    <w:rsid w:val="00E73B64"/>
    <w:rsid w:val="00E73C87"/>
    <w:rsid w:val="00E77CBF"/>
    <w:rsid w:val="00E800D1"/>
    <w:rsid w:val="00E8083A"/>
    <w:rsid w:val="00E8125A"/>
    <w:rsid w:val="00E81C73"/>
    <w:rsid w:val="00E85D4F"/>
    <w:rsid w:val="00E93006"/>
    <w:rsid w:val="00E93D6A"/>
    <w:rsid w:val="00E949A9"/>
    <w:rsid w:val="00E95891"/>
    <w:rsid w:val="00E973AE"/>
    <w:rsid w:val="00E9767C"/>
    <w:rsid w:val="00EA0602"/>
    <w:rsid w:val="00EA07B7"/>
    <w:rsid w:val="00EA1929"/>
    <w:rsid w:val="00EA35F8"/>
    <w:rsid w:val="00EA3B36"/>
    <w:rsid w:val="00EA5C42"/>
    <w:rsid w:val="00EA6424"/>
    <w:rsid w:val="00EB08FD"/>
    <w:rsid w:val="00EB19F4"/>
    <w:rsid w:val="00EB5393"/>
    <w:rsid w:val="00EC0B79"/>
    <w:rsid w:val="00EC3592"/>
    <w:rsid w:val="00EC5AB4"/>
    <w:rsid w:val="00EC62CE"/>
    <w:rsid w:val="00EC6410"/>
    <w:rsid w:val="00ED0313"/>
    <w:rsid w:val="00ED0375"/>
    <w:rsid w:val="00ED1464"/>
    <w:rsid w:val="00ED1A88"/>
    <w:rsid w:val="00ED291D"/>
    <w:rsid w:val="00ED53E2"/>
    <w:rsid w:val="00ED5A95"/>
    <w:rsid w:val="00ED6F87"/>
    <w:rsid w:val="00EE18FF"/>
    <w:rsid w:val="00EE217F"/>
    <w:rsid w:val="00EE2B57"/>
    <w:rsid w:val="00EE7539"/>
    <w:rsid w:val="00EF0ABC"/>
    <w:rsid w:val="00EF15BD"/>
    <w:rsid w:val="00EF1763"/>
    <w:rsid w:val="00EF2FD8"/>
    <w:rsid w:val="00EF498B"/>
    <w:rsid w:val="00EF5C32"/>
    <w:rsid w:val="00F00ECE"/>
    <w:rsid w:val="00F01429"/>
    <w:rsid w:val="00F02843"/>
    <w:rsid w:val="00F10D2E"/>
    <w:rsid w:val="00F1386C"/>
    <w:rsid w:val="00F13A6C"/>
    <w:rsid w:val="00F14D67"/>
    <w:rsid w:val="00F20F09"/>
    <w:rsid w:val="00F341D5"/>
    <w:rsid w:val="00F35BC0"/>
    <w:rsid w:val="00F35BC5"/>
    <w:rsid w:val="00F36888"/>
    <w:rsid w:val="00F410A4"/>
    <w:rsid w:val="00F434FA"/>
    <w:rsid w:val="00F448F3"/>
    <w:rsid w:val="00F44E92"/>
    <w:rsid w:val="00F450D4"/>
    <w:rsid w:val="00F4568E"/>
    <w:rsid w:val="00F45882"/>
    <w:rsid w:val="00F45FD2"/>
    <w:rsid w:val="00F478D3"/>
    <w:rsid w:val="00F512D6"/>
    <w:rsid w:val="00F51C6E"/>
    <w:rsid w:val="00F54218"/>
    <w:rsid w:val="00F55C79"/>
    <w:rsid w:val="00F560E7"/>
    <w:rsid w:val="00F60BCD"/>
    <w:rsid w:val="00F61453"/>
    <w:rsid w:val="00F6458A"/>
    <w:rsid w:val="00F67CA7"/>
    <w:rsid w:val="00F713FC"/>
    <w:rsid w:val="00F730F8"/>
    <w:rsid w:val="00F7731C"/>
    <w:rsid w:val="00F82161"/>
    <w:rsid w:val="00F826BF"/>
    <w:rsid w:val="00F82BD2"/>
    <w:rsid w:val="00F84C65"/>
    <w:rsid w:val="00F84E18"/>
    <w:rsid w:val="00F84E8B"/>
    <w:rsid w:val="00F85E75"/>
    <w:rsid w:val="00F861EB"/>
    <w:rsid w:val="00F87711"/>
    <w:rsid w:val="00F87BA3"/>
    <w:rsid w:val="00F90556"/>
    <w:rsid w:val="00F910E3"/>
    <w:rsid w:val="00F91E17"/>
    <w:rsid w:val="00F96142"/>
    <w:rsid w:val="00F97D41"/>
    <w:rsid w:val="00FA157A"/>
    <w:rsid w:val="00FA2095"/>
    <w:rsid w:val="00FA3507"/>
    <w:rsid w:val="00FA7812"/>
    <w:rsid w:val="00FB0C66"/>
    <w:rsid w:val="00FB1127"/>
    <w:rsid w:val="00FB233B"/>
    <w:rsid w:val="00FB3170"/>
    <w:rsid w:val="00FB31ED"/>
    <w:rsid w:val="00FB538A"/>
    <w:rsid w:val="00FB5E4C"/>
    <w:rsid w:val="00FB6FEE"/>
    <w:rsid w:val="00FC09C1"/>
    <w:rsid w:val="00FC1446"/>
    <w:rsid w:val="00FC2B3B"/>
    <w:rsid w:val="00FD1782"/>
    <w:rsid w:val="00FD521C"/>
    <w:rsid w:val="00FD5E69"/>
    <w:rsid w:val="00FD69B7"/>
    <w:rsid w:val="00FE10C6"/>
    <w:rsid w:val="00FE1DD3"/>
    <w:rsid w:val="00FE38EB"/>
    <w:rsid w:val="00FF3DE3"/>
    <w:rsid w:val="00FF4045"/>
    <w:rsid w:val="00FF5594"/>
    <w:rsid w:val="00FF5652"/>
    <w:rsid w:val="00FF6205"/>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5B5A027-273D-4323-8E09-C5C04E48C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FF5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7l1qCB72fnZPjFnfR0GwF1z5n8WBZMNL/view?usp=shar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C544BA7E-E82B-400E-912F-B71057F3A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25</TotalTime>
  <Pages>7</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Lesson 3.09: Engaging Families to Improve Student Outcomes</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3.09: Engaging Families to Improve Student Outcomes</dc:title>
  <dc:subject>Lesson 3.09: Engaging Families to Improve Student Outcomes</dc:subject>
  <dc:creator>Texas Education Agency</dc:creator>
  <cp:keywords/>
  <dc:description/>
  <cp:lastModifiedBy>White (she/her), Whitney</cp:lastModifiedBy>
  <cp:revision>16</cp:revision>
  <dcterms:created xsi:type="dcterms:W3CDTF">2022-11-28T16:23:00Z</dcterms:created>
  <dcterms:modified xsi:type="dcterms:W3CDTF">2023-08-31T19:23:00Z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