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151CACB6" w:rsidR="001B7467" w:rsidRDefault="007B668D" w:rsidP="002133F4">
      <w:pPr>
        <w:pStyle w:val="Heading1"/>
      </w:pPr>
      <w:r w:rsidRPr="002133F4">
        <w:t xml:space="preserve">Unit </w:t>
      </w:r>
      <w:r w:rsidR="004E04E4">
        <w:t>10</w:t>
      </w:r>
      <w:r w:rsidRPr="002133F4">
        <w:t>:</w:t>
      </w:r>
      <w:r w:rsidR="00341F28">
        <w:t xml:space="preserve"> </w:t>
      </w:r>
      <w:r w:rsidR="004669C5">
        <w:t>K</w:t>
      </w:r>
      <w:r w:rsidR="000307B5">
        <w:t>n</w:t>
      </w:r>
      <w:r w:rsidR="004669C5">
        <w:t>owledge of Students to Drive Instruction</w:t>
      </w:r>
    </w:p>
    <w:p w14:paraId="4ED2FB9F" w14:textId="29A24FD9" w:rsidR="007B668D" w:rsidRDefault="007B668D" w:rsidP="00A72A7F">
      <w:pPr>
        <w:pStyle w:val="Heading2"/>
        <w:spacing w:after="360"/>
      </w:pPr>
      <w:bookmarkStart w:id="0" w:name="_Hlk125525738"/>
      <w:bookmarkStart w:id="1" w:name="_Hlk129001220"/>
      <w:r w:rsidRPr="003B566B">
        <w:t>Lesson</w:t>
      </w:r>
      <w:r>
        <w:t xml:space="preserve"> </w:t>
      </w:r>
      <w:r w:rsidR="00513A25">
        <w:t>10</w:t>
      </w:r>
      <w:r w:rsidR="004669C5">
        <w:t>.</w:t>
      </w:r>
      <w:r w:rsidR="00520AC7">
        <w:t>0</w:t>
      </w:r>
      <w:r w:rsidR="00880D42">
        <w:t>7</w:t>
      </w:r>
      <w:r w:rsidR="00520AC7" w:rsidRPr="00520AC7">
        <w:t xml:space="preserve">: </w:t>
      </w:r>
      <w:r w:rsidR="0050271E">
        <w:t xml:space="preserve">Reflective, Collegial Practices </w:t>
      </w:r>
      <w:r w:rsidR="00DA6526">
        <w:t xml:space="preserve">| </w:t>
      </w:r>
      <w:r w:rsidR="0050271E">
        <w:t xml:space="preserve">Growing </w:t>
      </w:r>
      <w:r w:rsidR="00DA6526">
        <w:t>C</w:t>
      </w:r>
      <w:r w:rsidR="0050271E">
        <w:t xml:space="preserve">ollaborative </w:t>
      </w:r>
      <w:r w:rsidR="00DA6526">
        <w:t>S</w:t>
      </w:r>
      <w:r w:rsidR="0050271E">
        <w:t xml:space="preserve">kills and </w:t>
      </w:r>
      <w:r w:rsidR="00DA6526">
        <w:t>M</w:t>
      </w:r>
      <w:r w:rsidR="0050271E">
        <w:t>indsets</w:t>
      </w:r>
      <w:bookmarkEnd w:id="0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bookmarkEnd w:id="1"/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0DC1AE5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0A70F1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440DD578" w14:textId="369828A6" w:rsidR="00D03F87" w:rsidRDefault="00D03F87" w:rsidP="000A70F1">
            <w:pPr>
              <w:pStyle w:val="Tabletextbullet"/>
              <w:numPr>
                <w:ilvl w:val="0"/>
                <w:numId w:val="3"/>
              </w:numPr>
            </w:pPr>
            <w:r>
              <w:t xml:space="preserve">Bellringer </w:t>
            </w:r>
            <w:r w:rsidR="0011400C">
              <w:t>(2)</w:t>
            </w:r>
          </w:p>
          <w:p w14:paraId="1F81188F" w14:textId="065C28AC" w:rsidR="0011400C" w:rsidRPr="00E73B64" w:rsidRDefault="0011400C" w:rsidP="000A70F1">
            <w:pPr>
              <w:pStyle w:val="Tabletextbullet"/>
              <w:numPr>
                <w:ilvl w:val="0"/>
                <w:numId w:val="3"/>
              </w:numPr>
            </w:pPr>
            <w:r>
              <w:t>Debrief (3)</w:t>
            </w:r>
          </w:p>
        </w:tc>
        <w:tc>
          <w:tcPr>
            <w:tcW w:w="1733" w:type="pct"/>
          </w:tcPr>
          <w:p w14:paraId="3697D814" w14:textId="5562FF60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5E3D93">
              <w:t>1</w:t>
            </w:r>
            <w:r w:rsidR="00FC4556">
              <w:t>5</w:t>
            </w:r>
            <w:r w:rsidR="00F54306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51DEEAC6" w14:textId="646105ED" w:rsidR="00270BC7" w:rsidRDefault="003C336C" w:rsidP="000A70F1">
            <w:pPr>
              <w:pStyle w:val="Tabletextbullet"/>
            </w:pPr>
            <w:r>
              <w:t xml:space="preserve">Notes: </w:t>
            </w:r>
            <w:r w:rsidR="00AF2BCD">
              <w:t xml:space="preserve">Importance of </w:t>
            </w:r>
            <w:r w:rsidR="00A71AB3">
              <w:t>Collegial Collaboration</w:t>
            </w:r>
            <w:r w:rsidR="00FC4556">
              <w:t xml:space="preserve"> (5)</w:t>
            </w:r>
          </w:p>
          <w:p w14:paraId="1E7AFF28" w14:textId="22F2184E" w:rsidR="005C5898" w:rsidRPr="007113B9" w:rsidRDefault="0065188F" w:rsidP="000A70F1">
            <w:pPr>
              <w:pStyle w:val="Tabletextbullet"/>
            </w:pPr>
            <w:r>
              <w:t>Notes: Common Practices for Collegial Collaboration</w:t>
            </w:r>
            <w:r w:rsidR="00FC4556">
              <w:t xml:space="preserve"> (10)</w:t>
            </w:r>
          </w:p>
        </w:tc>
        <w:tc>
          <w:tcPr>
            <w:tcW w:w="1730" w:type="pct"/>
          </w:tcPr>
          <w:p w14:paraId="6F9B66EA" w14:textId="713F77CB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353733">
              <w:t>2</w:t>
            </w:r>
            <w:r w:rsidR="00F526E3">
              <w:t>5</w:t>
            </w:r>
            <w:r w:rsidR="00851692">
              <w:t xml:space="preserve"> mins</w:t>
            </w:r>
            <w:r w:rsidR="003E6C16">
              <w:t>)</w:t>
            </w:r>
          </w:p>
          <w:p w14:paraId="01AB9C35" w14:textId="13967A30" w:rsidR="00353733" w:rsidRPr="00270BC7" w:rsidRDefault="00496F33" w:rsidP="00353733">
            <w:pPr>
              <w:pStyle w:val="Tabletextbullet"/>
            </w:pPr>
            <w:r>
              <w:t>Collaboration Scenarios</w:t>
            </w:r>
            <w:r w:rsidR="000A70F1">
              <w:t xml:space="preserve"> </w:t>
            </w:r>
            <w:r w:rsidR="00353733">
              <w:t>(</w:t>
            </w:r>
            <w:r w:rsidR="00B45127">
              <w:t>15</w:t>
            </w:r>
            <w:r w:rsidR="00353733">
              <w:t>)</w:t>
            </w:r>
          </w:p>
          <w:p w14:paraId="4BAB19E5" w14:textId="0EDA3591" w:rsidR="00353733" w:rsidRDefault="00496F33" w:rsidP="00353733">
            <w:pPr>
              <w:pStyle w:val="Tabletextbullet"/>
            </w:pPr>
            <w:r>
              <w:t>Debrief</w:t>
            </w:r>
            <w:r w:rsidR="00353733">
              <w:t xml:space="preserve"> (</w:t>
            </w:r>
            <w:r>
              <w:t>5</w:t>
            </w:r>
            <w:r w:rsidR="00353733">
              <w:t>)</w:t>
            </w:r>
          </w:p>
          <w:p w14:paraId="1B8734F9" w14:textId="6445C301" w:rsidR="00496F33" w:rsidRPr="007113B9" w:rsidRDefault="00496F33" w:rsidP="00353733">
            <w:pPr>
              <w:pStyle w:val="Tabletextbullet"/>
            </w:pPr>
            <w:r>
              <w:t>Exit Ticket (5)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630"/>
        <w:gridCol w:w="1080"/>
        <w:gridCol w:w="6115"/>
      </w:tblGrid>
      <w:tr w:rsidR="00B61702" w:rsidRPr="00447D20" w14:paraId="63947AD0" w14:textId="77777777" w:rsidTr="00B14000">
        <w:trPr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0D85B409" w14:textId="77777777" w:rsidR="00B61702" w:rsidRPr="00A72A7F" w:rsidRDefault="00B61702" w:rsidP="00B14000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</w:p>
        </w:tc>
        <w:tc>
          <w:tcPr>
            <w:tcW w:w="630" w:type="dxa"/>
          </w:tcPr>
          <w:p w14:paraId="5D587DDB" w14:textId="7FDE6A37" w:rsidR="00B61702" w:rsidRDefault="00AD560E" w:rsidP="00B14000">
            <w:pPr>
              <w:pStyle w:val="ListAlphaparens"/>
              <w:numPr>
                <w:ilvl w:val="0"/>
                <w:numId w:val="0"/>
              </w:numPr>
            </w:pPr>
            <w:r>
              <w:t>5</w:t>
            </w:r>
          </w:p>
        </w:tc>
        <w:tc>
          <w:tcPr>
            <w:tcW w:w="7195" w:type="dxa"/>
            <w:gridSpan w:val="2"/>
          </w:tcPr>
          <w:p w14:paraId="26E12A6E" w14:textId="5DDA5AB7" w:rsidR="00B61702" w:rsidRPr="00DB2B12" w:rsidRDefault="00AD560E" w:rsidP="00B14000">
            <w:r>
              <w:t>The student interacts effectively in the role of an educator</w:t>
            </w:r>
            <w:r w:rsidR="00642551">
              <w:t xml:space="preserve">. </w:t>
            </w:r>
            <w:r>
              <w:t>The student is expected to</w:t>
            </w:r>
            <w:r w:rsidR="00B61702" w:rsidRPr="00DB2B12">
              <w:t>:</w:t>
            </w:r>
          </w:p>
          <w:p w14:paraId="272578B5" w14:textId="3B26EBCF" w:rsidR="00B61702" w:rsidRDefault="007366EA" w:rsidP="00C95394">
            <w:pPr>
              <w:pStyle w:val="ListAlphaparens"/>
              <w:numPr>
                <w:ilvl w:val="0"/>
                <w:numId w:val="7"/>
              </w:numPr>
            </w:pPr>
            <w:r>
              <w:rPr>
                <w:rFonts w:cstheme="minorHAnsi"/>
              </w:rPr>
              <w:t>demonstrate effective interaction skills with stakeholders such as students, educators, parents/guardians, community members, and other professionals</w:t>
            </w:r>
            <w:r w:rsidR="005001FE">
              <w:rPr>
                <w:rFonts w:cstheme="minorHAnsi"/>
              </w:rPr>
              <w:t>;</w:t>
            </w:r>
            <w:r w:rsidR="00B61702" w:rsidRPr="00DE6CAB">
              <w:rPr>
                <w:rFonts w:cstheme="minorHAnsi"/>
              </w:rPr>
              <w:t xml:space="preserve"> </w:t>
            </w:r>
          </w:p>
        </w:tc>
      </w:tr>
      <w:tr w:rsidR="00F112D8" w:rsidRPr="00447D20" w14:paraId="39FB4B26" w14:textId="77777777" w:rsidTr="00B14000">
        <w:trPr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7EE0DDCC" w14:textId="77777777" w:rsidR="00F112D8" w:rsidRPr="00A72A7F" w:rsidRDefault="00F112D8" w:rsidP="00B14000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13A9EA13" w14:textId="2EF3D260" w:rsidR="00F112D8" w:rsidRDefault="00E27005" w:rsidP="00B14000">
            <w:pPr>
              <w:pStyle w:val="ListAlphaparens"/>
              <w:numPr>
                <w:ilvl w:val="0"/>
                <w:numId w:val="0"/>
              </w:numPr>
            </w:pPr>
            <w:r>
              <w:t>11</w:t>
            </w:r>
          </w:p>
        </w:tc>
        <w:tc>
          <w:tcPr>
            <w:tcW w:w="7195" w:type="dxa"/>
            <w:gridSpan w:val="2"/>
          </w:tcPr>
          <w:p w14:paraId="7C2BCD2A" w14:textId="7E51AFD6" w:rsidR="00F112D8" w:rsidRDefault="00E27005" w:rsidP="00B14000">
            <w:r>
              <w:t>The student understands the professional, ethical, and legal responsibilities in teaching and training</w:t>
            </w:r>
            <w:r w:rsidR="00642551">
              <w:t xml:space="preserve">. </w:t>
            </w:r>
            <w:r>
              <w:t>The student is expected to:</w:t>
            </w:r>
          </w:p>
          <w:p w14:paraId="14F74084" w14:textId="77777777" w:rsidR="00E27005" w:rsidRDefault="00E27005" w:rsidP="00B14000"/>
          <w:p w14:paraId="7885A441" w14:textId="5E27E271" w:rsidR="00E27005" w:rsidRDefault="005E7716" w:rsidP="00C95394">
            <w:pPr>
              <w:pStyle w:val="ListParagraph"/>
              <w:numPr>
                <w:ilvl w:val="0"/>
                <w:numId w:val="6"/>
              </w:numPr>
            </w:pPr>
            <w:r>
              <w:t xml:space="preserve">describe teacher and trainer </w:t>
            </w:r>
            <w:r w:rsidR="005001FE">
              <w:t>practices</w:t>
            </w:r>
            <w:r>
              <w:t xml:space="preserve"> that promote professional and ethical conduct</w:t>
            </w:r>
            <w:r w:rsidR="005001FE">
              <w:t>;</w:t>
            </w:r>
          </w:p>
        </w:tc>
      </w:tr>
      <w:tr w:rsidR="00224925" w:rsidRPr="00447D20" w14:paraId="265F69C0" w14:textId="77777777" w:rsidTr="00B125BD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51440518" w14:textId="77777777" w:rsidR="00926844" w:rsidRDefault="00926844" w:rsidP="00926844">
            <w:pPr>
              <w:pStyle w:val="Tabletextbullet"/>
            </w:pPr>
            <w:r>
              <w:rPr>
                <w:rStyle w:val="normaltextrun"/>
                <w:rFonts w:ascii="Calibri" w:hAnsi="Calibri" w:cs="Calibri"/>
              </w:rPr>
              <w:t>Identify why collaboration is necessary to improving practice.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09D0B293" w14:textId="23CFAFBA" w:rsidR="001627AE" w:rsidRPr="007113B9" w:rsidRDefault="00926844" w:rsidP="00926844">
            <w:pPr>
              <w:pStyle w:val="Tabletextbullet"/>
            </w:pPr>
            <w:r>
              <w:rPr>
                <w:rStyle w:val="normaltextrun"/>
                <w:rFonts w:ascii="Calibri" w:hAnsi="Calibri" w:cs="Calibri"/>
              </w:rPr>
              <w:t xml:space="preserve">Explain and identify dispositions and practices that are helpful for collaboration (protocols and professional learning communities, inviting feedback, being observed, </w:t>
            </w:r>
            <w:proofErr w:type="gramStart"/>
            <w:r>
              <w:rPr>
                <w:rStyle w:val="normaltextrun"/>
                <w:rFonts w:ascii="Calibri" w:hAnsi="Calibri" w:cs="Calibri"/>
              </w:rPr>
              <w:t>etc.</w:t>
            </w:r>
            <w:proofErr w:type="gramEnd"/>
            <w:r>
              <w:rPr>
                <w:rStyle w:val="normaltextrun"/>
                <w:rFonts w:ascii="Calibri" w:hAnsi="Calibri" w:cs="Calibri"/>
              </w:rPr>
              <w:t>)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224925" w:rsidRPr="00D00C5A" w14:paraId="24AD592D" w14:textId="77777777" w:rsidTr="00B125BD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61EDCC30" w:rsidR="00224925" w:rsidRPr="005E6172" w:rsidRDefault="00A97815" w:rsidP="00224925">
            <w:pPr>
              <w:pStyle w:val="Tabletext"/>
            </w:pPr>
            <w:r>
              <w:t>Collegial collaboration is critical in developing and improving practice as an educator</w:t>
            </w:r>
            <w:r w:rsidR="00642551">
              <w:t xml:space="preserve">. </w:t>
            </w:r>
            <w:r w:rsidR="00E43006">
              <w:t xml:space="preserve">Within schools there are </w:t>
            </w:r>
            <w:proofErr w:type="gramStart"/>
            <w:r w:rsidR="00E43006">
              <w:t>many</w:t>
            </w:r>
            <w:proofErr w:type="gramEnd"/>
            <w:r w:rsidR="00E43006">
              <w:t xml:space="preserve"> structures and practices that can support effective</w:t>
            </w:r>
            <w:r w:rsidR="00A44753">
              <w:t xml:space="preserve"> collegial collaboration</w:t>
            </w:r>
            <w:r w:rsidR="00642551">
              <w:t xml:space="preserve">. </w:t>
            </w:r>
            <w:r w:rsidR="00A44753">
              <w:t xml:space="preserve">In this lesson students </w:t>
            </w:r>
            <w:r w:rsidR="00F4607C">
              <w:t>will learn</w:t>
            </w:r>
            <w:r w:rsidR="00A44753">
              <w:t xml:space="preserve"> why collaboration is an important part of </w:t>
            </w:r>
            <w:r w:rsidR="00F4607C">
              <w:t xml:space="preserve">the role of an educator and </w:t>
            </w:r>
            <w:r w:rsidR="00C9055A">
              <w:t>identify and explain how teachers can engage in practices that promote effective collegial collaboration.</w:t>
            </w:r>
          </w:p>
        </w:tc>
      </w:tr>
      <w:tr w:rsidR="00224925" w:rsidRPr="00447D20" w14:paraId="62447C42" w14:textId="77777777" w:rsidTr="00B125BD">
        <w:trPr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</w:tcPr>
          <w:p w14:paraId="56344850" w14:textId="158B9B5A" w:rsidR="00E1512B" w:rsidRDefault="003B3E00" w:rsidP="00C95394">
            <w:pPr>
              <w:pStyle w:val="ListParagraph"/>
              <w:numPr>
                <w:ilvl w:val="0"/>
                <w:numId w:val="8"/>
              </w:numPr>
            </w:pPr>
            <w:r>
              <w:t xml:space="preserve"> Why is collaboration so important as an educator</w:t>
            </w:r>
            <w:r w:rsidR="00642551">
              <w:t xml:space="preserve">? </w:t>
            </w:r>
            <w:r>
              <w:t>List at least two benefits of collegial collaboration.</w:t>
            </w:r>
          </w:p>
          <w:p w14:paraId="155592B0" w14:textId="727BAC8F" w:rsidR="003B3E00" w:rsidRPr="00B45127" w:rsidRDefault="00925423" w:rsidP="00C95394">
            <w:pPr>
              <w:pStyle w:val="ListParagraph"/>
              <w:numPr>
                <w:ilvl w:val="0"/>
                <w:numId w:val="8"/>
              </w:numPr>
            </w:pPr>
            <w:r>
              <w:t>Identify and explain</w:t>
            </w:r>
            <w:r w:rsidR="007D18FB">
              <w:t xml:space="preserve"> at least three common practices for collegial collaboration</w:t>
            </w:r>
            <w:r>
              <w:t>.</w:t>
            </w:r>
          </w:p>
          <w:p w14:paraId="038FEF53" w14:textId="77777777" w:rsidR="00B45127" w:rsidRDefault="00B45127" w:rsidP="00E1512B">
            <w:pPr>
              <w:rPr>
                <w:i/>
                <w:iCs/>
              </w:rPr>
            </w:pPr>
          </w:p>
          <w:p w14:paraId="05A6923A" w14:textId="57842518" w:rsidR="00224925" w:rsidRPr="00E1512B" w:rsidRDefault="00E1512B" w:rsidP="00E1512B">
            <w:pPr>
              <w:rPr>
                <w:i/>
                <w:iCs/>
              </w:rPr>
            </w:pPr>
            <w:r w:rsidRPr="00E1512B">
              <w:rPr>
                <w:i/>
                <w:iCs/>
              </w:rPr>
              <w:t>See Exit Ticket Answer Key for exemplar responses.</w:t>
            </w:r>
          </w:p>
        </w:tc>
      </w:tr>
      <w:tr w:rsidR="00E81F66" w:rsidRPr="00602ABE" w14:paraId="7DCEAEA0" w14:textId="77777777" w:rsidTr="00E81F66">
        <w:trPr>
          <w:trHeight w:val="701"/>
        </w:trPr>
        <w:tc>
          <w:tcPr>
            <w:tcW w:w="1525" w:type="dxa"/>
          </w:tcPr>
          <w:p w14:paraId="4D7BC820" w14:textId="5D955384" w:rsidR="00E81F66" w:rsidRPr="00A72A7F" w:rsidRDefault="00E81F66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5EB89A34" w:rsidR="00E81F66" w:rsidRPr="00DB54CD" w:rsidRDefault="00A71AB3" w:rsidP="00224925">
            <w:pPr>
              <w:pStyle w:val="Tabletext"/>
            </w:pPr>
            <w:r>
              <w:t>Collegial Collaboration</w:t>
            </w:r>
          </w:p>
        </w:tc>
        <w:tc>
          <w:tcPr>
            <w:tcW w:w="6115" w:type="dxa"/>
          </w:tcPr>
          <w:p w14:paraId="01E308A1" w14:textId="5E504A43" w:rsidR="00E81F66" w:rsidRPr="00DB54CD" w:rsidRDefault="005E52DA" w:rsidP="00224925">
            <w:pPr>
              <w:pStyle w:val="Tabletext"/>
            </w:pPr>
            <w:r>
              <w:t xml:space="preserve">Cooperative relationship of colleagues working together </w:t>
            </w:r>
            <w:r w:rsidR="00503CBE">
              <w:t>for toward the pursuit of shared goals and outcomes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95"/>
        <w:gridCol w:w="6877"/>
        <w:gridCol w:w="1578"/>
      </w:tblGrid>
      <w:tr w:rsidR="00E81F66" w:rsidRPr="00DB54CD" w14:paraId="5043BB16" w14:textId="77777777" w:rsidTr="00642551">
        <w:trPr>
          <w:cantSplit w:val="0"/>
          <w:trHeight w:val="420"/>
          <w:tblHeader/>
        </w:trPr>
        <w:tc>
          <w:tcPr>
            <w:tcW w:w="895" w:type="dxa"/>
            <w:vAlign w:val="center"/>
            <w:hideMark/>
          </w:tcPr>
          <w:p w14:paraId="5993D65C" w14:textId="77777777" w:rsidR="00E81F66" w:rsidRPr="00205E12" w:rsidRDefault="00E81F66" w:rsidP="00B14000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lastRenderedPageBreak/>
              <w:t>Est Time</w:t>
            </w:r>
          </w:p>
        </w:tc>
        <w:tc>
          <w:tcPr>
            <w:tcW w:w="6877" w:type="dxa"/>
            <w:vAlign w:val="center"/>
          </w:tcPr>
          <w:p w14:paraId="17935ECB" w14:textId="77777777" w:rsidR="00E81F66" w:rsidRPr="00DB54CD" w:rsidRDefault="00E81F66" w:rsidP="00B14000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0BA83D48" w14:textId="77777777" w:rsidR="00E81F66" w:rsidRPr="00DB54CD" w:rsidRDefault="00E81F66" w:rsidP="00B14000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E81F66" w:rsidRPr="00DB54CD" w14:paraId="466032B1" w14:textId="77777777" w:rsidTr="00642551">
        <w:trPr>
          <w:cantSplit w:val="0"/>
          <w:trHeight w:val="420"/>
        </w:trPr>
        <w:tc>
          <w:tcPr>
            <w:tcW w:w="895" w:type="dxa"/>
            <w:vAlign w:val="center"/>
          </w:tcPr>
          <w:p w14:paraId="516D2337" w14:textId="77777777" w:rsidR="00E81F66" w:rsidRPr="00205E12" w:rsidRDefault="00E81F66" w:rsidP="00B14000">
            <w:pPr>
              <w:pStyle w:val="Tabletext"/>
              <w:jc w:val="center"/>
              <w:rPr>
                <w:b/>
                <w:bCs/>
              </w:rPr>
            </w:pPr>
          </w:p>
        </w:tc>
        <w:tc>
          <w:tcPr>
            <w:tcW w:w="6877" w:type="dxa"/>
            <w:vAlign w:val="center"/>
          </w:tcPr>
          <w:p w14:paraId="62ECE838" w14:textId="31190B43" w:rsidR="00E81F66" w:rsidRPr="000E4909" w:rsidRDefault="00082A90" w:rsidP="00B14000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As discussion progresses around </w:t>
            </w:r>
            <w:r w:rsidR="008E1C01">
              <w:rPr>
                <w:i/>
                <w:iCs/>
              </w:rPr>
              <w:t xml:space="preserve">effective collegial collaboration, there may be an opportunity for you, as a teacher, to share the ways that collaboration amongst colleagues happens within your school building and ways in which you have benefited the most from </w:t>
            </w:r>
            <w:r w:rsidR="00005DF4">
              <w:rPr>
                <w:i/>
                <w:iCs/>
              </w:rPr>
              <w:t>collaboration with colleagues.</w:t>
            </w:r>
          </w:p>
        </w:tc>
        <w:tc>
          <w:tcPr>
            <w:tcW w:w="1578" w:type="dxa"/>
            <w:vAlign w:val="center"/>
          </w:tcPr>
          <w:p w14:paraId="3595941F" w14:textId="77777777" w:rsidR="00E81F66" w:rsidRPr="00DB54CD" w:rsidRDefault="00E81F66" w:rsidP="00B14000">
            <w:pPr>
              <w:pStyle w:val="Tabletext"/>
              <w:jc w:val="center"/>
              <w:rPr>
                <w:b/>
                <w:bCs/>
              </w:rPr>
            </w:pPr>
          </w:p>
        </w:tc>
      </w:tr>
      <w:tr w:rsidR="00E81F66" w:rsidRPr="00447D20" w14:paraId="1218F45E" w14:textId="77777777" w:rsidTr="00642551">
        <w:trPr>
          <w:cantSplit w:val="0"/>
          <w:trHeight w:val="420"/>
        </w:trPr>
        <w:tc>
          <w:tcPr>
            <w:tcW w:w="895" w:type="dxa"/>
          </w:tcPr>
          <w:p w14:paraId="73858A70" w14:textId="3A9CC751" w:rsidR="00E81F66" w:rsidRPr="00205E12" w:rsidRDefault="00800463" w:rsidP="00B14000">
            <w:pPr>
              <w:pStyle w:val="Tabletext"/>
              <w:jc w:val="center"/>
            </w:pPr>
            <w:r>
              <w:t>2</w:t>
            </w:r>
            <w:r w:rsidR="00E81F66" w:rsidRPr="00205E12">
              <w:t>mins</w:t>
            </w:r>
          </w:p>
        </w:tc>
        <w:tc>
          <w:tcPr>
            <w:tcW w:w="6877" w:type="dxa"/>
          </w:tcPr>
          <w:p w14:paraId="651CD83B" w14:textId="77777777" w:rsidR="00E81F66" w:rsidRPr="00EC78E3" w:rsidRDefault="00E81F66" w:rsidP="00B14000">
            <w:pPr>
              <w:pStyle w:val="Tabletext"/>
              <w:rPr>
                <w:b/>
                <w:bCs/>
              </w:rPr>
            </w:pPr>
            <w:r w:rsidRPr="00EC78E3">
              <w:rPr>
                <w:b/>
                <w:bCs/>
              </w:rPr>
              <w:t>Bellringer</w:t>
            </w:r>
          </w:p>
          <w:p w14:paraId="1EA03EDB" w14:textId="22ADDB1D" w:rsidR="00E81F66" w:rsidRDefault="005456DA" w:rsidP="00B14000">
            <w:r>
              <w:t>How do you define effective collaboration? In what ways has collaborating with another person helped you to grow or improve in the past?</w:t>
            </w:r>
          </w:p>
          <w:p w14:paraId="04980EDC" w14:textId="77777777" w:rsidR="00E81F66" w:rsidRPr="00DB54CD" w:rsidRDefault="00E81F66" w:rsidP="00B14000"/>
        </w:tc>
        <w:tc>
          <w:tcPr>
            <w:tcW w:w="1578" w:type="dxa"/>
          </w:tcPr>
          <w:p w14:paraId="587EC358" w14:textId="77777777" w:rsidR="00E81F66" w:rsidRPr="00DB54CD" w:rsidRDefault="00E81F66" w:rsidP="00B14000">
            <w:pPr>
              <w:pStyle w:val="Tabletext"/>
              <w:jc w:val="center"/>
            </w:pPr>
          </w:p>
        </w:tc>
      </w:tr>
      <w:tr w:rsidR="00D91C10" w:rsidRPr="00447D20" w14:paraId="474EB360" w14:textId="77777777" w:rsidTr="00642551">
        <w:trPr>
          <w:cantSplit w:val="0"/>
          <w:trHeight w:val="420"/>
        </w:trPr>
        <w:tc>
          <w:tcPr>
            <w:tcW w:w="895" w:type="dxa"/>
          </w:tcPr>
          <w:p w14:paraId="48FF086A" w14:textId="4EF68D1B" w:rsidR="00D91C10" w:rsidRDefault="0011400C" w:rsidP="00B14000">
            <w:pPr>
              <w:pStyle w:val="Tabletext"/>
              <w:jc w:val="center"/>
            </w:pPr>
            <w:r>
              <w:t>3 mins</w:t>
            </w:r>
          </w:p>
        </w:tc>
        <w:tc>
          <w:tcPr>
            <w:tcW w:w="6877" w:type="dxa"/>
          </w:tcPr>
          <w:p w14:paraId="261A2CC3" w14:textId="77777777" w:rsidR="00D91C10" w:rsidRDefault="0011400C" w:rsidP="00B14000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Bellringer Debrief</w:t>
            </w:r>
          </w:p>
          <w:p w14:paraId="5616A3DE" w14:textId="78AE420C" w:rsidR="0011400C" w:rsidRDefault="006340C9" w:rsidP="00B14000">
            <w:pPr>
              <w:pStyle w:val="Tabletext"/>
            </w:pPr>
            <w:r>
              <w:t xml:space="preserve">T: Turn to a partner and share your </w:t>
            </w:r>
            <w:r w:rsidR="00E56C36">
              <w:t>response to the bellringer</w:t>
            </w:r>
            <w:r w:rsidR="00642551">
              <w:t xml:space="preserve">. </w:t>
            </w:r>
            <w:r w:rsidR="00E56C36">
              <w:t>What similarities do you see in your definitions or experiences?</w:t>
            </w:r>
            <w:r w:rsidR="00DD32B5">
              <w:t xml:space="preserve"> (Set timer for 2 minutes.)</w:t>
            </w:r>
          </w:p>
          <w:p w14:paraId="19B46824" w14:textId="77777777" w:rsidR="00E56C36" w:rsidRDefault="00E56C36" w:rsidP="00B14000">
            <w:pPr>
              <w:pStyle w:val="Tabletext"/>
            </w:pPr>
            <w:r>
              <w:t>S: (</w:t>
            </w:r>
            <w:r w:rsidR="00DD32B5">
              <w:t>Share with a partner.)</w:t>
            </w:r>
          </w:p>
          <w:p w14:paraId="2A760BDB" w14:textId="77777777" w:rsidR="00DD32B5" w:rsidRDefault="00DD32B5" w:rsidP="00B14000">
            <w:pPr>
              <w:pStyle w:val="Tabletext"/>
            </w:pPr>
            <w:r>
              <w:t>T: Can someone share any similarities they identified in talking with their partner? (Call on one or two students to share highlights from the discussion.)</w:t>
            </w:r>
          </w:p>
          <w:p w14:paraId="7AF2A8C4" w14:textId="7946046E" w:rsidR="00DD32B5" w:rsidRPr="006340C9" w:rsidRDefault="00DD32B5" w:rsidP="00B14000">
            <w:pPr>
              <w:pStyle w:val="Tabletext"/>
            </w:pPr>
            <w:r>
              <w:t>S: (</w:t>
            </w:r>
            <w:r w:rsidR="00800463">
              <w:t>Responses will vary.)</w:t>
            </w:r>
          </w:p>
        </w:tc>
        <w:tc>
          <w:tcPr>
            <w:tcW w:w="1578" w:type="dxa"/>
          </w:tcPr>
          <w:p w14:paraId="4A415460" w14:textId="77777777" w:rsidR="00D91C10" w:rsidRPr="00DB54CD" w:rsidRDefault="00D91C10" w:rsidP="00B14000">
            <w:pPr>
              <w:pStyle w:val="Tabletext"/>
              <w:jc w:val="center"/>
            </w:pPr>
          </w:p>
        </w:tc>
      </w:tr>
      <w:tr w:rsidR="00E81F66" w:rsidRPr="00447D20" w14:paraId="4B6C89EA" w14:textId="77777777" w:rsidTr="00642551">
        <w:trPr>
          <w:cantSplit w:val="0"/>
          <w:trHeight w:val="420"/>
        </w:trPr>
        <w:tc>
          <w:tcPr>
            <w:tcW w:w="895" w:type="dxa"/>
          </w:tcPr>
          <w:p w14:paraId="59CF9FE3" w14:textId="1A5B25C9" w:rsidR="005E3D93" w:rsidRDefault="005A7586" w:rsidP="00B14000">
            <w:pPr>
              <w:pStyle w:val="Tabletext"/>
              <w:jc w:val="center"/>
            </w:pPr>
            <w:r>
              <w:t>5</w:t>
            </w:r>
          </w:p>
          <w:p w14:paraId="6263751D" w14:textId="6055E218" w:rsidR="00E81F66" w:rsidRDefault="00E81F66" w:rsidP="00B14000">
            <w:pPr>
              <w:pStyle w:val="Tabletext"/>
              <w:jc w:val="center"/>
            </w:pPr>
            <w:r>
              <w:t>min</w:t>
            </w:r>
          </w:p>
        </w:tc>
        <w:tc>
          <w:tcPr>
            <w:tcW w:w="6877" w:type="dxa"/>
          </w:tcPr>
          <w:p w14:paraId="1C90D7DE" w14:textId="556E4BD5" w:rsidR="00E81F66" w:rsidRPr="003B12AC" w:rsidRDefault="00F92FE9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Notes: Importance of Collegial Collaboration</w:t>
            </w:r>
          </w:p>
          <w:p w14:paraId="7BB61C90" w14:textId="77777777" w:rsidR="00E81F66" w:rsidRDefault="00E81F66" w:rsidP="00B14000"/>
          <w:p w14:paraId="1472B401" w14:textId="485EC829" w:rsidR="00E81F66" w:rsidRDefault="00E81F66" w:rsidP="00B14000">
            <w:r>
              <w:t xml:space="preserve">T: </w:t>
            </w:r>
            <w:r w:rsidR="00F92FE9">
              <w:t>As you noted in your responses</w:t>
            </w:r>
            <w:r w:rsidR="00152BB5">
              <w:t xml:space="preserve"> to the bellringer today, collaboration can be an important part of growing and improving</w:t>
            </w:r>
            <w:r w:rsidR="00642551">
              <w:t xml:space="preserve">. </w:t>
            </w:r>
            <w:r w:rsidR="00152BB5">
              <w:t>As an educator,</w:t>
            </w:r>
            <w:r w:rsidR="00B742C5">
              <w:t xml:space="preserve"> collegial collaboration, or the cooperative relationship of colleagues working together toward the pursuit of shared goals and outcomes, </w:t>
            </w:r>
            <w:r w:rsidR="0032440F">
              <w:t>is a professional expectation as you continue to grow and develop.</w:t>
            </w:r>
          </w:p>
          <w:p w14:paraId="0F704F3A" w14:textId="77777777" w:rsidR="00E81F66" w:rsidRDefault="00E81F66" w:rsidP="00B14000"/>
          <w:p w14:paraId="629C14C6" w14:textId="1FB9BC8D" w:rsidR="00E81F66" w:rsidRDefault="00496F33" w:rsidP="00B14000">
            <w:r>
              <w:t xml:space="preserve">T: </w:t>
            </w:r>
            <w:r w:rsidR="005A12E4">
              <w:t>In fact, both the T-TESS rubric</w:t>
            </w:r>
            <w:r w:rsidR="00C503A6">
              <w:t xml:space="preserve">, </w:t>
            </w:r>
            <w:r w:rsidR="00A643F5">
              <w:t>e</w:t>
            </w:r>
            <w:r w:rsidR="00C503A6">
              <w:t>dTPA</w:t>
            </w:r>
            <w:r w:rsidR="00C55D55">
              <w:t xml:space="preserve">, and the National Board </w:t>
            </w:r>
            <w:r w:rsidR="0077165D">
              <w:t xml:space="preserve">of Professional Teaching Standards (NBPTS) all include </w:t>
            </w:r>
            <w:r w:rsidR="001F66CC">
              <w:t xml:space="preserve">collaboration </w:t>
            </w:r>
            <w:r w:rsidR="00F47630">
              <w:t>with other education professionals as a key part of their process or expectations</w:t>
            </w:r>
            <w:r w:rsidR="00642551">
              <w:t xml:space="preserve">. </w:t>
            </w:r>
            <w:r w:rsidR="00F47630">
              <w:t>Why do you think that might be?</w:t>
            </w:r>
          </w:p>
          <w:p w14:paraId="66C2A624" w14:textId="546CB108" w:rsidR="00F47630" w:rsidRDefault="00F47630" w:rsidP="00B14000"/>
          <w:p w14:paraId="68D066B5" w14:textId="7613D121" w:rsidR="00F47630" w:rsidRDefault="00F47630" w:rsidP="00B14000">
            <w:r>
              <w:t xml:space="preserve">S: </w:t>
            </w:r>
            <w:r w:rsidR="005E3D93">
              <w:t xml:space="preserve">Teachers get better when they </w:t>
            </w:r>
            <w:proofErr w:type="gramStart"/>
            <w:r w:rsidR="005E3D93">
              <w:t>work</w:t>
            </w:r>
            <w:proofErr w:type="gramEnd"/>
            <w:r w:rsidR="005E3D93">
              <w:t xml:space="preserve"> with other teachers.</w:t>
            </w:r>
          </w:p>
          <w:p w14:paraId="714AC989" w14:textId="5D2271FF" w:rsidR="005E3D93" w:rsidRDefault="005E3D93" w:rsidP="00B14000"/>
          <w:p w14:paraId="0D7C2CC4" w14:textId="16314AF4" w:rsidR="005E3D93" w:rsidRDefault="005E3D93" w:rsidP="00B14000">
            <w:r>
              <w:t xml:space="preserve">T: </w:t>
            </w:r>
            <w:r w:rsidR="00211DA8">
              <w:t xml:space="preserve">There are </w:t>
            </w:r>
            <w:proofErr w:type="gramStart"/>
            <w:r w:rsidR="005F108F">
              <w:t>many</w:t>
            </w:r>
            <w:proofErr w:type="gramEnd"/>
            <w:r w:rsidR="00211DA8">
              <w:t xml:space="preserve"> benefits to collegial collaboration</w:t>
            </w:r>
            <w:r w:rsidR="00642551">
              <w:t xml:space="preserve">. </w:t>
            </w:r>
          </w:p>
          <w:p w14:paraId="6DBA579C" w14:textId="52921C80" w:rsidR="0012350A" w:rsidRDefault="00A773CA" w:rsidP="00C95394">
            <w:pPr>
              <w:pStyle w:val="ListParagraph"/>
              <w:numPr>
                <w:ilvl w:val="0"/>
                <w:numId w:val="9"/>
              </w:numPr>
            </w:pPr>
            <w:r>
              <w:t>Helps to build relationships</w:t>
            </w:r>
            <w:r w:rsidR="00642551">
              <w:t xml:space="preserve">. </w:t>
            </w:r>
            <w:r>
              <w:t xml:space="preserve">As teachers work </w:t>
            </w:r>
            <w:r w:rsidR="004466E1">
              <w:t>together,</w:t>
            </w:r>
            <w:r>
              <w:t xml:space="preserve"> they begin to rely on </w:t>
            </w:r>
            <w:r w:rsidR="004466E1">
              <w:t>each other,</w:t>
            </w:r>
            <w:r>
              <w:t xml:space="preserve"> and </w:t>
            </w:r>
            <w:r w:rsidR="00322579">
              <w:t>you get the sense you are not in it alone.</w:t>
            </w:r>
          </w:p>
          <w:p w14:paraId="0246E3F4" w14:textId="4FE32D2C" w:rsidR="00F0472A" w:rsidRDefault="00322579" w:rsidP="00C95394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Creates a sense of shared responsibility</w:t>
            </w:r>
            <w:r w:rsidR="00642551">
              <w:t xml:space="preserve">. </w:t>
            </w:r>
            <w:r w:rsidR="009D6151">
              <w:t xml:space="preserve">In working together, teachers </w:t>
            </w:r>
            <w:r w:rsidR="00F0472A">
              <w:t>learn that they share the responsibility for student learning and can work to share the burdens as well.</w:t>
            </w:r>
          </w:p>
          <w:p w14:paraId="2FDF0521" w14:textId="584F15AF" w:rsidR="00F0472A" w:rsidRDefault="00F0472A" w:rsidP="00C95394">
            <w:pPr>
              <w:pStyle w:val="ListParagraph"/>
              <w:numPr>
                <w:ilvl w:val="0"/>
                <w:numId w:val="9"/>
              </w:numPr>
            </w:pPr>
            <w:r>
              <w:t>Strengthens each other</w:t>
            </w:r>
            <w:r w:rsidR="00642551">
              <w:t xml:space="preserve">. </w:t>
            </w:r>
            <w:r w:rsidR="000B1E22">
              <w:t>As teachers work together, they learn to effectively leverage the strengths that each bring to achieve their goals.</w:t>
            </w:r>
          </w:p>
          <w:p w14:paraId="137033E4" w14:textId="2D36E473" w:rsidR="000B1E22" w:rsidRDefault="00CE30EB" w:rsidP="00C95394">
            <w:pPr>
              <w:pStyle w:val="ListParagraph"/>
              <w:numPr>
                <w:ilvl w:val="0"/>
                <w:numId w:val="9"/>
              </w:numPr>
            </w:pPr>
            <w:r>
              <w:t>Increases knowledge</w:t>
            </w:r>
            <w:r w:rsidR="00642551">
              <w:t xml:space="preserve">. </w:t>
            </w:r>
            <w:r>
              <w:t xml:space="preserve">Teachers who collaborate </w:t>
            </w:r>
            <w:r w:rsidR="00765EBE">
              <w:t>can</w:t>
            </w:r>
            <w:r>
              <w:t xml:space="preserve"> share best practices and learn from others</w:t>
            </w:r>
            <w:r w:rsidR="00125530">
              <w:t>’</w:t>
            </w:r>
            <w:r>
              <w:t xml:space="preserve"> experiences and knowledge.</w:t>
            </w:r>
          </w:p>
          <w:p w14:paraId="4B8FFA27" w14:textId="0EBFA286" w:rsidR="00CE30EB" w:rsidRDefault="003E4BBF" w:rsidP="00C95394">
            <w:pPr>
              <w:pStyle w:val="ListParagraph"/>
              <w:numPr>
                <w:ilvl w:val="0"/>
                <w:numId w:val="9"/>
              </w:numPr>
            </w:pPr>
            <w:r>
              <w:t>Increases student achievement</w:t>
            </w:r>
            <w:r w:rsidR="00642551">
              <w:t xml:space="preserve">. </w:t>
            </w:r>
            <w:proofErr w:type="gramStart"/>
            <w:r>
              <w:t>Many</w:t>
            </w:r>
            <w:proofErr w:type="gramEnd"/>
            <w:r>
              <w:t xml:space="preserve"> research studies have shown that </w:t>
            </w:r>
            <w:r w:rsidR="00CC136B">
              <w:t xml:space="preserve">students had higher achievement gains in schools with </w:t>
            </w:r>
            <w:r w:rsidR="005F108F">
              <w:t>strong collaborative environments.</w:t>
            </w:r>
          </w:p>
          <w:p w14:paraId="18D5CC52" w14:textId="77777777" w:rsidR="00E81F66" w:rsidRDefault="00E81F66" w:rsidP="00B14000"/>
          <w:p w14:paraId="69269F33" w14:textId="3F00FE1F" w:rsidR="00DF6017" w:rsidRDefault="00E81F66" w:rsidP="005A7586">
            <w:r>
              <w:t xml:space="preserve">T: </w:t>
            </w:r>
            <w:r w:rsidR="005A7586">
              <w:t>Think back to your bellringer and the experiences that you shared at the beginning of the lesson</w:t>
            </w:r>
            <w:r w:rsidR="00642551">
              <w:t xml:space="preserve">. </w:t>
            </w:r>
            <w:r w:rsidR="00DF6017">
              <w:t>How did you see any of these benefits result from your collaboration experience?</w:t>
            </w:r>
          </w:p>
          <w:p w14:paraId="3F13BFC3" w14:textId="73B068A3" w:rsidR="00DF6017" w:rsidRDefault="00DF6017" w:rsidP="005A7586"/>
          <w:p w14:paraId="51AB3C62" w14:textId="0417FA8F" w:rsidR="00DF6017" w:rsidRDefault="00DF6017" w:rsidP="005A7586">
            <w:r>
              <w:t>S: (Responses will vary.)</w:t>
            </w:r>
          </w:p>
          <w:p w14:paraId="647439D3" w14:textId="72BA320A" w:rsidR="00E81F66" w:rsidRPr="00E229C4" w:rsidRDefault="00E81F66" w:rsidP="00B14000"/>
        </w:tc>
        <w:tc>
          <w:tcPr>
            <w:tcW w:w="1578" w:type="dxa"/>
          </w:tcPr>
          <w:p w14:paraId="4BBD7F50" w14:textId="77777777" w:rsidR="00E81F66" w:rsidRDefault="00026FC1" w:rsidP="00B14000">
            <w:pPr>
              <w:pStyle w:val="Tabletext"/>
              <w:jc w:val="center"/>
            </w:pPr>
            <w:r>
              <w:lastRenderedPageBreak/>
              <w:t xml:space="preserve">Include </w:t>
            </w:r>
            <w:hyperlink r:id="rId11" w:history="1">
              <w:r w:rsidRPr="00026FC1">
                <w:rPr>
                  <w:rStyle w:val="Hyperlink"/>
                </w:rPr>
                <w:t>image</w:t>
              </w:r>
            </w:hyperlink>
            <w:r>
              <w:t xml:space="preserve"> of Dimension 4.3 TTESS in Slides</w:t>
            </w:r>
          </w:p>
          <w:p w14:paraId="59DB417F" w14:textId="5BCC8BFA" w:rsidR="00B57678" w:rsidRDefault="00B57678" w:rsidP="00B14000">
            <w:pPr>
              <w:pStyle w:val="Tabletext"/>
              <w:jc w:val="center"/>
            </w:pPr>
            <w:r>
              <w:t xml:space="preserve">Include </w:t>
            </w:r>
            <w:hyperlink r:id="rId12" w:history="1">
              <w:r w:rsidRPr="009851C7">
                <w:rPr>
                  <w:rStyle w:val="Hyperlink"/>
                </w:rPr>
                <w:t>image</w:t>
              </w:r>
            </w:hyperlink>
            <w:r>
              <w:t xml:space="preserve"> of National Board 5 core P</w:t>
            </w:r>
            <w:r w:rsidR="009851C7">
              <w:t>ropositions in slide</w:t>
            </w:r>
          </w:p>
        </w:tc>
      </w:tr>
      <w:tr w:rsidR="00E81F66" w:rsidRPr="00447D20" w14:paraId="10DDFA96" w14:textId="77777777" w:rsidTr="00642551">
        <w:trPr>
          <w:cantSplit w:val="0"/>
          <w:trHeight w:val="420"/>
        </w:trPr>
        <w:tc>
          <w:tcPr>
            <w:tcW w:w="895" w:type="dxa"/>
          </w:tcPr>
          <w:p w14:paraId="1DF3BB9D" w14:textId="0DB982D8" w:rsidR="00E81F66" w:rsidRDefault="00E81F66" w:rsidP="00B14000">
            <w:pPr>
              <w:pStyle w:val="Tabletext"/>
              <w:jc w:val="center"/>
            </w:pPr>
            <w:r>
              <w:t>1</w:t>
            </w:r>
            <w:r w:rsidR="007403B9">
              <w:t>0</w:t>
            </w:r>
            <w:r>
              <w:t xml:space="preserve"> min</w:t>
            </w:r>
          </w:p>
        </w:tc>
        <w:tc>
          <w:tcPr>
            <w:tcW w:w="6877" w:type="dxa"/>
          </w:tcPr>
          <w:p w14:paraId="2A713534" w14:textId="74540828" w:rsidR="00E81F66" w:rsidRDefault="007403B9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Notes: Common Practices for Collegial Collaboration</w:t>
            </w:r>
          </w:p>
          <w:p w14:paraId="5412C416" w14:textId="77777777" w:rsidR="00E81F66" w:rsidRDefault="00E81F66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EF962AC" w14:textId="4F2BCC88" w:rsidR="00E81F66" w:rsidRDefault="00E81F66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 w:rsidRPr="00E229C4">
              <w:rPr>
                <w:bCs/>
              </w:rPr>
              <w:t xml:space="preserve">T: </w:t>
            </w:r>
            <w:r w:rsidR="00A22C73">
              <w:rPr>
                <w:bCs/>
              </w:rPr>
              <w:t xml:space="preserve">Now that we know about </w:t>
            </w:r>
            <w:r w:rsidR="001E1BD3">
              <w:rPr>
                <w:bCs/>
              </w:rPr>
              <w:t xml:space="preserve">why collaboration is important, </w:t>
            </w:r>
            <w:proofErr w:type="gramStart"/>
            <w:r w:rsidR="001E1BD3">
              <w:rPr>
                <w:bCs/>
              </w:rPr>
              <w:t>let’s</w:t>
            </w:r>
            <w:proofErr w:type="gramEnd"/>
            <w:r w:rsidR="001E1BD3">
              <w:rPr>
                <w:bCs/>
              </w:rPr>
              <w:t xml:space="preserve"> talk about ways that collegial collaboration often occurs in a school building.</w:t>
            </w:r>
            <w:r w:rsidR="005A132B">
              <w:rPr>
                <w:bCs/>
              </w:rPr>
              <w:t xml:space="preserve"> In your student guide</w:t>
            </w:r>
            <w:r w:rsidR="00571A8B">
              <w:rPr>
                <w:bCs/>
              </w:rPr>
              <w:t xml:space="preserve">, you have five common strategies or </w:t>
            </w:r>
            <w:r w:rsidR="00866684">
              <w:rPr>
                <w:bCs/>
              </w:rPr>
              <w:t>practices</w:t>
            </w:r>
            <w:r w:rsidR="00571A8B">
              <w:rPr>
                <w:bCs/>
              </w:rPr>
              <w:t xml:space="preserve"> listed that promote collaboration in a school</w:t>
            </w:r>
            <w:r w:rsidR="00642551">
              <w:rPr>
                <w:bCs/>
              </w:rPr>
              <w:t xml:space="preserve">. </w:t>
            </w:r>
            <w:r w:rsidR="00866684">
              <w:rPr>
                <w:bCs/>
              </w:rPr>
              <w:t xml:space="preserve">Turn to a partner and see if you can work together to match the strategy or practice with </w:t>
            </w:r>
            <w:r w:rsidR="00125530">
              <w:rPr>
                <w:bCs/>
              </w:rPr>
              <w:t>its</w:t>
            </w:r>
            <w:r w:rsidR="00866684">
              <w:rPr>
                <w:bCs/>
              </w:rPr>
              <w:t xml:space="preserve"> appropriate description</w:t>
            </w:r>
            <w:r w:rsidR="00642551">
              <w:rPr>
                <w:bCs/>
              </w:rPr>
              <w:t xml:space="preserve">. </w:t>
            </w:r>
            <w:r w:rsidR="00866684">
              <w:rPr>
                <w:bCs/>
              </w:rPr>
              <w:t>You will have 5 minutes to work together</w:t>
            </w:r>
            <w:r w:rsidR="00642551">
              <w:rPr>
                <w:bCs/>
              </w:rPr>
              <w:t xml:space="preserve">. </w:t>
            </w:r>
            <w:r w:rsidR="00866684">
              <w:rPr>
                <w:bCs/>
              </w:rPr>
              <w:t>(Set timer for 5 minutes.)</w:t>
            </w:r>
          </w:p>
          <w:p w14:paraId="53E4A17A" w14:textId="079BA668" w:rsidR="00866684" w:rsidRDefault="0086668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>S: (Work with partner to match strategies to descriptions.)</w:t>
            </w:r>
          </w:p>
          <w:p w14:paraId="794B9EBF" w14:textId="651603B7" w:rsidR="00866684" w:rsidRDefault="0086668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7F0F92D5" w14:textId="7B343927" w:rsidR="00D43AB5" w:rsidRDefault="0086668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 xml:space="preserve">T: Now </w:t>
            </w:r>
            <w:proofErr w:type="gramStart"/>
            <w:r>
              <w:rPr>
                <w:bCs/>
              </w:rPr>
              <w:t>let’s</w:t>
            </w:r>
            <w:proofErr w:type="gramEnd"/>
            <w:r>
              <w:rPr>
                <w:bCs/>
              </w:rPr>
              <w:t xml:space="preserve"> check our answers.</w:t>
            </w:r>
            <w:r w:rsidR="00EC6001">
              <w:rPr>
                <w:bCs/>
              </w:rPr>
              <w:t xml:space="preserve"> (Display ppt slide with </w:t>
            </w:r>
            <w:r w:rsidR="00341963">
              <w:rPr>
                <w:bCs/>
              </w:rPr>
              <w:t xml:space="preserve">answers.)  </w:t>
            </w:r>
            <w:r w:rsidR="00D43AB5">
              <w:rPr>
                <w:bCs/>
              </w:rPr>
              <w:t xml:space="preserve">How did </w:t>
            </w:r>
            <w:proofErr w:type="gramStart"/>
            <w:r w:rsidR="004C3443">
              <w:rPr>
                <w:bCs/>
              </w:rPr>
              <w:t>working</w:t>
            </w:r>
            <w:proofErr w:type="gramEnd"/>
            <w:r w:rsidR="004C3443">
              <w:rPr>
                <w:bCs/>
              </w:rPr>
              <w:t xml:space="preserve"> with a partner make you more successful at this task?</w:t>
            </w:r>
          </w:p>
          <w:p w14:paraId="1D8196F7" w14:textId="1848B94B" w:rsidR="004C3443" w:rsidRDefault="004C3443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 xml:space="preserve">S: There were some descriptions that were </w:t>
            </w:r>
            <w:proofErr w:type="gramStart"/>
            <w:r>
              <w:rPr>
                <w:bCs/>
              </w:rPr>
              <w:t xml:space="preserve">very </w:t>
            </w:r>
            <w:r w:rsidR="00A233A4">
              <w:rPr>
                <w:bCs/>
              </w:rPr>
              <w:t>close</w:t>
            </w:r>
            <w:proofErr w:type="gramEnd"/>
            <w:r w:rsidR="00642551">
              <w:rPr>
                <w:bCs/>
              </w:rPr>
              <w:t xml:space="preserve">. </w:t>
            </w:r>
            <w:r w:rsidR="00A233A4">
              <w:rPr>
                <w:bCs/>
              </w:rPr>
              <w:t>We were able to discuss together our thinking and use prior knowledge that we had to best match the descriptions.</w:t>
            </w:r>
          </w:p>
          <w:p w14:paraId="7B0A10D7" w14:textId="4C34F7F9" w:rsidR="00A233A4" w:rsidRDefault="00A233A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2719ECA4" w14:textId="0A8FF419" w:rsidR="00A233A4" w:rsidRDefault="00A233A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 xml:space="preserve">T: </w:t>
            </w:r>
            <w:r w:rsidR="00201718">
              <w:rPr>
                <w:bCs/>
              </w:rPr>
              <w:t xml:space="preserve">Do you think task </w:t>
            </w:r>
            <w:proofErr w:type="gramStart"/>
            <w:r w:rsidR="00201718">
              <w:rPr>
                <w:bCs/>
              </w:rPr>
              <w:t>would’ve</w:t>
            </w:r>
            <w:proofErr w:type="gramEnd"/>
            <w:r w:rsidR="00201718">
              <w:rPr>
                <w:bCs/>
              </w:rPr>
              <w:t xml:space="preserve"> been harder to do alone?  </w:t>
            </w:r>
          </w:p>
          <w:p w14:paraId="4F9428C4" w14:textId="01ECBE33" w:rsidR="000665ED" w:rsidRDefault="000665ED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72495994" w14:textId="5B9FB22F" w:rsidR="000665ED" w:rsidRDefault="000665ED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>S: (Responses will vary.)</w:t>
            </w:r>
          </w:p>
          <w:p w14:paraId="18839BA7" w14:textId="0BF722B3" w:rsidR="000665ED" w:rsidRDefault="000665ED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22FAD604" w14:textId="53516A5F" w:rsidR="000665ED" w:rsidRDefault="00885751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 xml:space="preserve">T: </w:t>
            </w:r>
            <w:proofErr w:type="gramStart"/>
            <w:r>
              <w:rPr>
                <w:bCs/>
              </w:rPr>
              <w:t>Let’s</w:t>
            </w:r>
            <w:proofErr w:type="gramEnd"/>
            <w:r>
              <w:rPr>
                <w:bCs/>
              </w:rPr>
              <w:t xml:space="preserve"> talk through these examples to provide additional clarification.  Professional learning communities are a common collaborative group within schools</w:t>
            </w:r>
            <w:r w:rsidR="00642551">
              <w:rPr>
                <w:bCs/>
              </w:rPr>
              <w:t xml:space="preserve">. </w:t>
            </w:r>
            <w:r>
              <w:rPr>
                <w:bCs/>
              </w:rPr>
              <w:t xml:space="preserve">A PLC is </w:t>
            </w:r>
            <w:r w:rsidR="00F629CE">
              <w:rPr>
                <w:bCs/>
              </w:rPr>
              <w:t>often teachers who teach the same subject</w:t>
            </w:r>
            <w:r w:rsidR="00642551">
              <w:rPr>
                <w:bCs/>
              </w:rPr>
              <w:t xml:space="preserve">. </w:t>
            </w:r>
            <w:r w:rsidR="00F629CE">
              <w:rPr>
                <w:bCs/>
              </w:rPr>
              <w:t xml:space="preserve">This </w:t>
            </w:r>
            <w:r w:rsidR="00F629CE">
              <w:rPr>
                <w:bCs/>
              </w:rPr>
              <w:lastRenderedPageBreak/>
              <w:t xml:space="preserve">team works together to collect and analyze student data with the purpose of determining how effective instruction was and what can be done to support learners who did not master </w:t>
            </w:r>
            <w:r w:rsidR="00477893">
              <w:rPr>
                <w:bCs/>
              </w:rPr>
              <w:t>the content</w:t>
            </w:r>
            <w:r w:rsidR="00642551">
              <w:rPr>
                <w:bCs/>
              </w:rPr>
              <w:t xml:space="preserve">. </w:t>
            </w:r>
            <w:r w:rsidR="00CA7ACA">
              <w:rPr>
                <w:bCs/>
              </w:rPr>
              <w:t>Based on this description how does a PLC differ from common planning time?</w:t>
            </w:r>
          </w:p>
          <w:p w14:paraId="5AE4E514" w14:textId="3922808E" w:rsidR="00CA7ACA" w:rsidRDefault="00CA7ACA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 xml:space="preserve">S: </w:t>
            </w:r>
            <w:r w:rsidR="0097313C">
              <w:rPr>
                <w:bCs/>
              </w:rPr>
              <w:t>Grade level teams</w:t>
            </w:r>
            <w:r>
              <w:rPr>
                <w:bCs/>
              </w:rPr>
              <w:t xml:space="preserve"> looks like it is a group of teachers who </w:t>
            </w:r>
            <w:proofErr w:type="gramStart"/>
            <w:r>
              <w:rPr>
                <w:bCs/>
              </w:rPr>
              <w:t>don’t</w:t>
            </w:r>
            <w:proofErr w:type="gramEnd"/>
            <w:r>
              <w:rPr>
                <w:bCs/>
              </w:rPr>
              <w:t xml:space="preserve"> necessarily teach the same thing.</w:t>
            </w:r>
          </w:p>
          <w:p w14:paraId="704B42CA" w14:textId="12669E5B" w:rsidR="00E81F66" w:rsidRDefault="00E81F66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05D5C681" w14:textId="101BA08D" w:rsidR="00CA7ACA" w:rsidRDefault="00CA7ACA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 xml:space="preserve">T: </w:t>
            </w:r>
            <w:r w:rsidR="0097313C">
              <w:rPr>
                <w:bCs/>
              </w:rPr>
              <w:t>Grade level teams</w:t>
            </w:r>
            <w:r>
              <w:rPr>
                <w:bCs/>
              </w:rPr>
              <w:t xml:space="preserve"> </w:t>
            </w:r>
            <w:r w:rsidR="00940FA4">
              <w:rPr>
                <w:bCs/>
              </w:rPr>
              <w:t>are</w:t>
            </w:r>
            <w:r>
              <w:rPr>
                <w:bCs/>
              </w:rPr>
              <w:t xml:space="preserve"> a group of teachers who share a similar set of students</w:t>
            </w:r>
            <w:r w:rsidR="00642551">
              <w:rPr>
                <w:bCs/>
              </w:rPr>
              <w:t xml:space="preserve">. </w:t>
            </w:r>
            <w:r>
              <w:rPr>
                <w:bCs/>
              </w:rPr>
              <w:t>An example might be an 8</w:t>
            </w:r>
            <w:r w:rsidRPr="00CA7ACA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grade team of middle school teachers</w:t>
            </w:r>
            <w:r w:rsidR="00940FA4">
              <w:rPr>
                <w:bCs/>
              </w:rPr>
              <w:t xml:space="preserve"> who teach different subjects</w:t>
            </w:r>
            <w:r w:rsidR="0046452E">
              <w:rPr>
                <w:bCs/>
              </w:rPr>
              <w:t xml:space="preserve"> but share the same students</w:t>
            </w:r>
            <w:r w:rsidR="00642551">
              <w:rPr>
                <w:bCs/>
              </w:rPr>
              <w:t xml:space="preserve">. </w:t>
            </w:r>
            <w:r>
              <w:rPr>
                <w:bCs/>
              </w:rPr>
              <w:t xml:space="preserve">These teachers gather at a common time to focus on </w:t>
            </w:r>
            <w:r w:rsidR="00695F85">
              <w:rPr>
                <w:bCs/>
              </w:rPr>
              <w:t>coordinating common practices, procedures, activities, and more for the group of students</w:t>
            </w:r>
            <w:r w:rsidR="00642551">
              <w:rPr>
                <w:bCs/>
              </w:rPr>
              <w:t xml:space="preserve">. </w:t>
            </w:r>
            <w:r w:rsidR="0046452E">
              <w:rPr>
                <w:bCs/>
              </w:rPr>
              <w:t xml:space="preserve">How are grade level teams and PLC’s different from </w:t>
            </w:r>
            <w:r w:rsidR="0027786C">
              <w:rPr>
                <w:bCs/>
              </w:rPr>
              <w:t>critical friend groups?</w:t>
            </w:r>
          </w:p>
          <w:p w14:paraId="491C1808" w14:textId="280A79A9" w:rsidR="0027786C" w:rsidRDefault="0027786C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 xml:space="preserve">S: Critical friend groups are voluntary </w:t>
            </w:r>
            <w:r w:rsidR="00F77254">
              <w:rPr>
                <w:bCs/>
              </w:rPr>
              <w:t>groups, and they utilize protocols and a coach to focus on improving practices.</w:t>
            </w:r>
          </w:p>
          <w:p w14:paraId="0F08BB78" w14:textId="5D0CB5AC" w:rsidR="00F77254" w:rsidRDefault="00F7725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4BA26179" w14:textId="6C784602" w:rsidR="00F77254" w:rsidRDefault="00F77254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 xml:space="preserve">T: The key to critical </w:t>
            </w:r>
            <w:r w:rsidR="009751D4">
              <w:rPr>
                <w:bCs/>
              </w:rPr>
              <w:t>friends’</w:t>
            </w:r>
            <w:r>
              <w:rPr>
                <w:bCs/>
              </w:rPr>
              <w:t xml:space="preserve"> groups is that they are a group of teachers that come together to learn from and with each other</w:t>
            </w:r>
            <w:r w:rsidR="00642551">
              <w:rPr>
                <w:bCs/>
              </w:rPr>
              <w:t xml:space="preserve">. </w:t>
            </w:r>
            <w:r>
              <w:rPr>
                <w:bCs/>
              </w:rPr>
              <w:t>Their interactions are structured with specific protocols that facilitate reflection and discussion</w:t>
            </w:r>
            <w:r w:rsidR="00642551">
              <w:rPr>
                <w:bCs/>
              </w:rPr>
              <w:t xml:space="preserve">. </w:t>
            </w:r>
            <w:r w:rsidR="00561873">
              <w:rPr>
                <w:bCs/>
              </w:rPr>
              <w:t xml:space="preserve">Sometimes coaches help to facilitate the learning and the discussion. </w:t>
            </w:r>
          </w:p>
          <w:p w14:paraId="505FD40B" w14:textId="07568137" w:rsidR="00145F5F" w:rsidRDefault="00145F5F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  <w:p w14:paraId="1CA7DEF1" w14:textId="13B2C487" w:rsidR="00145F5F" w:rsidRDefault="00145F5F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t>T: Peer observations and co-teaching are both left</w:t>
            </w:r>
            <w:r w:rsidR="00642551">
              <w:rPr>
                <w:bCs/>
              </w:rPr>
              <w:t xml:space="preserve">. </w:t>
            </w:r>
            <w:r>
              <w:rPr>
                <w:bCs/>
              </w:rPr>
              <w:t xml:space="preserve">They are a little different because they </w:t>
            </w:r>
            <w:proofErr w:type="gramStart"/>
            <w:r w:rsidR="00764AAE">
              <w:rPr>
                <w:bCs/>
              </w:rPr>
              <w:t>don’t</w:t>
            </w:r>
            <w:proofErr w:type="gramEnd"/>
            <w:r w:rsidR="00764AAE">
              <w:rPr>
                <w:bCs/>
              </w:rPr>
              <w:t xml:space="preserve"> necessarily involve teams, but rather are </w:t>
            </w:r>
            <w:r w:rsidR="003938AE">
              <w:rPr>
                <w:bCs/>
              </w:rPr>
              <w:t>two teachers who collaborate.  How are peer observations different from co-teaching?</w:t>
            </w:r>
          </w:p>
          <w:p w14:paraId="24BBAD03" w14:textId="0921A6FB" w:rsidR="003938AE" w:rsidRDefault="003938AE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>S: Peer observations are one teacher visiting another’s classroom to learn by watching the instruction</w:t>
            </w:r>
            <w:r w:rsidR="00642551">
              <w:rPr>
                <w:bCs/>
              </w:rPr>
              <w:t xml:space="preserve">. </w:t>
            </w:r>
            <w:r w:rsidR="00E66AAD">
              <w:rPr>
                <w:bCs/>
              </w:rPr>
              <w:t>With co-teaching, two teachers work together to teach the same group of students in the same classroom.</w:t>
            </w:r>
          </w:p>
          <w:p w14:paraId="3A9FE6E0" w14:textId="5268DE01" w:rsidR="00E66AAD" w:rsidRDefault="00E66AAD" w:rsidP="00B14000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  <w:r>
              <w:rPr>
                <w:bCs/>
              </w:rPr>
              <w:br/>
              <w:t xml:space="preserve">T: </w:t>
            </w:r>
            <w:r w:rsidR="00D83262">
              <w:rPr>
                <w:bCs/>
              </w:rPr>
              <w:t>In peer observations the purpose is from one teacher to learn from another</w:t>
            </w:r>
            <w:r w:rsidR="00642551">
              <w:rPr>
                <w:bCs/>
              </w:rPr>
              <w:t xml:space="preserve">. </w:t>
            </w:r>
            <w:r w:rsidR="00D83262">
              <w:rPr>
                <w:bCs/>
              </w:rPr>
              <w:t xml:space="preserve">In co-teaching, the teachers are </w:t>
            </w:r>
            <w:r w:rsidR="003A40D4">
              <w:rPr>
                <w:bCs/>
              </w:rPr>
              <w:t>working together to plan, instruct, and assess the same group of students.</w:t>
            </w:r>
          </w:p>
          <w:p w14:paraId="3CF010A5" w14:textId="77777777" w:rsidR="00E81F66" w:rsidRPr="00E229C4" w:rsidRDefault="00E81F66" w:rsidP="00A40196">
            <w:pPr>
              <w:pStyle w:val="Tabletextbullet"/>
              <w:numPr>
                <w:ilvl w:val="0"/>
                <w:numId w:val="0"/>
              </w:numPr>
              <w:rPr>
                <w:bCs/>
              </w:rPr>
            </w:pPr>
          </w:p>
        </w:tc>
        <w:tc>
          <w:tcPr>
            <w:tcW w:w="1578" w:type="dxa"/>
          </w:tcPr>
          <w:p w14:paraId="60BB69FD" w14:textId="77777777" w:rsidR="00E81F66" w:rsidRDefault="00E81F66" w:rsidP="00B14000">
            <w:pPr>
              <w:pStyle w:val="Tabletext"/>
              <w:jc w:val="center"/>
            </w:pPr>
          </w:p>
        </w:tc>
      </w:tr>
      <w:tr w:rsidR="00A40196" w:rsidRPr="00447D20" w14:paraId="090B9C87" w14:textId="77777777" w:rsidTr="00642551">
        <w:trPr>
          <w:cantSplit w:val="0"/>
          <w:trHeight w:val="420"/>
        </w:trPr>
        <w:tc>
          <w:tcPr>
            <w:tcW w:w="895" w:type="dxa"/>
          </w:tcPr>
          <w:p w14:paraId="2E820FCD" w14:textId="1FAC0356" w:rsidR="00A40196" w:rsidRDefault="005A3883" w:rsidP="00B14000">
            <w:pPr>
              <w:pStyle w:val="Tabletext"/>
              <w:jc w:val="center"/>
            </w:pPr>
            <w:r>
              <w:t>15 mins</w:t>
            </w:r>
          </w:p>
        </w:tc>
        <w:tc>
          <w:tcPr>
            <w:tcW w:w="6877" w:type="dxa"/>
          </w:tcPr>
          <w:p w14:paraId="001C4EB7" w14:textId="77777777" w:rsidR="00A40196" w:rsidRDefault="005A3883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Practice: Collaboration Scenarios</w:t>
            </w:r>
          </w:p>
          <w:p w14:paraId="54B9D82C" w14:textId="77777777" w:rsidR="00B93D82" w:rsidRDefault="00B93D82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0174AA63" w14:textId="1FD8E141" w:rsidR="00A9371D" w:rsidRDefault="00A9371D" w:rsidP="00B14000">
            <w:pPr>
              <w:pStyle w:val="Tabletextbullet"/>
              <w:numPr>
                <w:ilvl w:val="0"/>
                <w:numId w:val="0"/>
              </w:numPr>
            </w:pPr>
            <w:r w:rsidRPr="00A9371D">
              <w:t xml:space="preserve">T: </w:t>
            </w:r>
            <w:r>
              <w:t>In just a minute, you are going to get a chance to practice what it feels like to collaborate with colleagues in a scenario role play</w:t>
            </w:r>
            <w:r w:rsidR="00642551">
              <w:t xml:space="preserve">. </w:t>
            </w:r>
            <w:r w:rsidR="001F22EC">
              <w:t xml:space="preserve">Please locate the scenarios provided on your student guide under the section titled “Practice: Collaboration Scenarios.”  </w:t>
            </w:r>
          </w:p>
          <w:p w14:paraId="26289B61" w14:textId="77777777" w:rsidR="00301D5C" w:rsidRDefault="00301D5C" w:rsidP="00B14000">
            <w:pPr>
              <w:pStyle w:val="Tabletextbullet"/>
              <w:numPr>
                <w:ilvl w:val="0"/>
                <w:numId w:val="0"/>
              </w:numPr>
            </w:pPr>
          </w:p>
          <w:p w14:paraId="65B27C66" w14:textId="77777777" w:rsidR="00301D5C" w:rsidRDefault="00301D5C" w:rsidP="00B14000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S: (Locate the collaboration scenarios in </w:t>
            </w:r>
            <w:r w:rsidR="009E5A8F">
              <w:t>the student guide.)</w:t>
            </w:r>
          </w:p>
          <w:p w14:paraId="45FD2386" w14:textId="77777777" w:rsidR="009E5A8F" w:rsidRDefault="009E5A8F" w:rsidP="00B14000">
            <w:pPr>
              <w:pStyle w:val="Tabletextbullet"/>
              <w:numPr>
                <w:ilvl w:val="0"/>
                <w:numId w:val="0"/>
              </w:numPr>
            </w:pPr>
          </w:p>
          <w:p w14:paraId="26C7AEDC" w14:textId="3C9F3855" w:rsidR="009E5A8F" w:rsidRDefault="009E5A8F" w:rsidP="00B14000">
            <w:pPr>
              <w:pStyle w:val="Tabletextbullet"/>
              <w:numPr>
                <w:ilvl w:val="0"/>
                <w:numId w:val="0"/>
              </w:numPr>
            </w:pPr>
            <w:r>
              <w:t xml:space="preserve">T: We </w:t>
            </w:r>
            <w:r w:rsidR="00A35C38">
              <w:t>are going to work in groups of 3-4 to role play these scenarios</w:t>
            </w:r>
            <w:r w:rsidR="00642551">
              <w:t xml:space="preserve">. </w:t>
            </w:r>
            <w:r w:rsidR="0034484E">
              <w:t>(Arrange students into groups of 3-4)</w:t>
            </w:r>
            <w:r w:rsidR="00642551">
              <w:t xml:space="preserve">. </w:t>
            </w:r>
            <w:r w:rsidR="0034484E">
              <w:t xml:space="preserve">Half of the groups will role play scenario 1 and the other half will role play scenario 2. (Assign scenarios to groups). </w:t>
            </w:r>
            <w:r w:rsidR="009E2202">
              <w:t>Each scenario will pose a question or a problem that might need to be addressed through collegial collaboration</w:t>
            </w:r>
            <w:r w:rsidR="00642551">
              <w:t xml:space="preserve">. </w:t>
            </w:r>
            <w:r w:rsidR="00A35C38">
              <w:t xml:space="preserve">As you </w:t>
            </w:r>
            <w:r w:rsidR="00CA30FB">
              <w:t>work as a team to design a solution or address the challenge</w:t>
            </w:r>
            <w:r w:rsidR="00A35C38">
              <w:t xml:space="preserve">, I want you to think about what type of collegial collaboration you might be engaging in and what the benefit would be </w:t>
            </w:r>
            <w:r w:rsidR="0034484E">
              <w:t>of this collaboration</w:t>
            </w:r>
            <w:r w:rsidR="00642551">
              <w:t xml:space="preserve">. </w:t>
            </w:r>
            <w:r w:rsidR="0034484E">
              <w:t>You will role play for about 5 minutes and then you will work as a group to reflect on that experience by completing the reflection questions</w:t>
            </w:r>
            <w:r w:rsidR="00626C3D">
              <w:t xml:space="preserve"> on your student guide below the scenarios</w:t>
            </w:r>
            <w:r w:rsidR="00642551">
              <w:t xml:space="preserve">. </w:t>
            </w:r>
            <w:r w:rsidR="00626C3D">
              <w:t xml:space="preserve">Remember, during this time you are going to take on the role of the teacher so be sure to work to exhibit </w:t>
            </w:r>
            <w:r w:rsidR="009E2202">
              <w:t>professional communication and behavior</w:t>
            </w:r>
            <w:r w:rsidR="00642551">
              <w:t xml:space="preserve">. </w:t>
            </w:r>
            <w:r w:rsidR="009E2202">
              <w:t>What questions do you have for me?</w:t>
            </w:r>
          </w:p>
          <w:p w14:paraId="395890CF" w14:textId="77777777" w:rsidR="009E2202" w:rsidRDefault="009E2202" w:rsidP="00B14000">
            <w:pPr>
              <w:pStyle w:val="Tabletextbullet"/>
              <w:numPr>
                <w:ilvl w:val="0"/>
                <w:numId w:val="0"/>
              </w:numPr>
            </w:pPr>
            <w:r>
              <w:br/>
              <w:t>S: (Ask clarifying questions.)</w:t>
            </w:r>
          </w:p>
          <w:p w14:paraId="0D2329CE" w14:textId="77777777" w:rsidR="00DC6DCC" w:rsidRDefault="00DC6DCC" w:rsidP="00B14000">
            <w:pPr>
              <w:pStyle w:val="Tabletextbullet"/>
              <w:numPr>
                <w:ilvl w:val="0"/>
                <w:numId w:val="0"/>
              </w:numPr>
            </w:pPr>
          </w:p>
          <w:p w14:paraId="6F8D99D1" w14:textId="2E912951" w:rsidR="00DC6DCC" w:rsidRDefault="00DC6DCC" w:rsidP="00B14000">
            <w:pPr>
              <w:pStyle w:val="Tabletextbullet"/>
              <w:numPr>
                <w:ilvl w:val="0"/>
                <w:numId w:val="0"/>
              </w:numPr>
            </w:pPr>
            <w:r>
              <w:t xml:space="preserve">T:  I will keep time and let you know when you should transition to the </w:t>
            </w:r>
            <w:r w:rsidR="00FB5F90">
              <w:t>reflection questions</w:t>
            </w:r>
            <w:r w:rsidR="00642551">
              <w:t xml:space="preserve">. </w:t>
            </w:r>
            <w:r w:rsidR="00FB5F90">
              <w:t>You may begin now. (Set timer for 5 minutes.)</w:t>
            </w:r>
          </w:p>
          <w:p w14:paraId="52A82F1F" w14:textId="77777777" w:rsidR="00EB09A5" w:rsidRDefault="00EB09A5" w:rsidP="00B14000">
            <w:pPr>
              <w:pStyle w:val="Tabletextbullet"/>
              <w:numPr>
                <w:ilvl w:val="0"/>
                <w:numId w:val="0"/>
              </w:numPr>
            </w:pPr>
          </w:p>
          <w:p w14:paraId="5C81BB36" w14:textId="77777777" w:rsidR="00EB09A5" w:rsidRDefault="00EB09A5" w:rsidP="00B14000">
            <w:pPr>
              <w:pStyle w:val="Tabletextbullet"/>
              <w:numPr>
                <w:ilvl w:val="0"/>
                <w:numId w:val="0"/>
              </w:numPr>
            </w:pPr>
            <w:r>
              <w:t>S: (Engage in role play scenarios.)</w:t>
            </w:r>
          </w:p>
          <w:p w14:paraId="21FB56D4" w14:textId="793F5029" w:rsidR="00EB09A5" w:rsidRDefault="00EB09A5" w:rsidP="00B14000">
            <w:pPr>
              <w:pStyle w:val="Tabletextbullet"/>
              <w:numPr>
                <w:ilvl w:val="0"/>
                <w:numId w:val="0"/>
              </w:numPr>
            </w:pPr>
            <w:r>
              <w:br/>
              <w:t>T: Time is up for the role play</w:t>
            </w:r>
            <w:r w:rsidR="00642551">
              <w:t xml:space="preserve">. </w:t>
            </w:r>
            <w:r>
              <w:t>Now you will have about 7-8 minutes to complete the reflection questions as a group that are found below the scenarios</w:t>
            </w:r>
            <w:r w:rsidR="007251AD">
              <w:t xml:space="preserve"> on your student guide. (Set timer for 7 minutes.)</w:t>
            </w:r>
          </w:p>
          <w:p w14:paraId="7568414A" w14:textId="77777777" w:rsidR="007251AD" w:rsidRDefault="007251AD" w:rsidP="00B14000">
            <w:pPr>
              <w:pStyle w:val="Tabletextbullet"/>
              <w:numPr>
                <w:ilvl w:val="0"/>
                <w:numId w:val="0"/>
              </w:numPr>
            </w:pPr>
            <w:r>
              <w:br/>
              <w:t>S: (Complete reflection questions.)</w:t>
            </w:r>
          </w:p>
          <w:p w14:paraId="4EA4F4FA" w14:textId="524C6774" w:rsidR="007251AD" w:rsidRPr="00A9371D" w:rsidRDefault="007251AD" w:rsidP="00B14000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2956FBEE" w14:textId="77777777" w:rsidR="00A40196" w:rsidRDefault="00A40196" w:rsidP="00B14000">
            <w:pPr>
              <w:pStyle w:val="Tabletext"/>
              <w:jc w:val="center"/>
            </w:pPr>
          </w:p>
        </w:tc>
      </w:tr>
      <w:tr w:rsidR="005A3883" w:rsidRPr="00447D20" w14:paraId="051A7DF8" w14:textId="77777777" w:rsidTr="00642551">
        <w:trPr>
          <w:cantSplit w:val="0"/>
          <w:trHeight w:val="420"/>
        </w:trPr>
        <w:tc>
          <w:tcPr>
            <w:tcW w:w="895" w:type="dxa"/>
          </w:tcPr>
          <w:p w14:paraId="7C121934" w14:textId="674C2476" w:rsidR="005A3883" w:rsidRDefault="005A3883" w:rsidP="00B14000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6877" w:type="dxa"/>
          </w:tcPr>
          <w:p w14:paraId="52253949" w14:textId="77777777" w:rsidR="005A3883" w:rsidRDefault="005A3883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25FF2617" w14:textId="77777777" w:rsidR="005A3883" w:rsidRDefault="005A3883" w:rsidP="00B14000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CDF7863" w14:textId="167FACC3" w:rsidR="00271E4C" w:rsidRDefault="00271E4C" w:rsidP="00B14000">
            <w:pPr>
              <w:pStyle w:val="Tabletextbullet"/>
              <w:numPr>
                <w:ilvl w:val="0"/>
                <w:numId w:val="0"/>
              </w:numPr>
            </w:pPr>
            <w:r w:rsidRPr="00271E4C">
              <w:t>T:</w:t>
            </w:r>
            <w:r>
              <w:t xml:space="preserve"> How did it feel to collaborate in the scenario</w:t>
            </w:r>
            <w:r w:rsidR="00642551">
              <w:t xml:space="preserve">? </w:t>
            </w:r>
            <w:r w:rsidR="009A077D">
              <w:t xml:space="preserve">Were you able to identify </w:t>
            </w:r>
            <w:proofErr w:type="gramStart"/>
            <w:r w:rsidR="009A077D">
              <w:t>some</w:t>
            </w:r>
            <w:proofErr w:type="gramEnd"/>
            <w:r w:rsidR="009A077D">
              <w:t xml:space="preserve"> solutions or next steps to address the scenario problem? (Call on 1-2 groups to share thoughts.)</w:t>
            </w:r>
          </w:p>
          <w:p w14:paraId="42806169" w14:textId="77777777" w:rsidR="00271E4C" w:rsidRDefault="00271E4C" w:rsidP="00B14000">
            <w:pPr>
              <w:pStyle w:val="Tabletextbullet"/>
              <w:numPr>
                <w:ilvl w:val="0"/>
                <w:numId w:val="0"/>
              </w:numPr>
            </w:pPr>
            <w:r>
              <w:br/>
              <w:t>S: (Responses will vary.)</w:t>
            </w:r>
          </w:p>
          <w:p w14:paraId="68E31958" w14:textId="77777777" w:rsidR="00271E4C" w:rsidRDefault="00271E4C" w:rsidP="00B14000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T: </w:t>
            </w:r>
            <w:r w:rsidR="009A077D">
              <w:t>Did you experience any benefits from this collaboration in terms of addressing the scenario problem?</w:t>
            </w:r>
          </w:p>
          <w:p w14:paraId="00132AD4" w14:textId="77777777" w:rsidR="009A077D" w:rsidRDefault="009A077D" w:rsidP="00B14000">
            <w:pPr>
              <w:pStyle w:val="Tabletextbullet"/>
              <w:numPr>
                <w:ilvl w:val="0"/>
                <w:numId w:val="0"/>
              </w:numPr>
            </w:pPr>
          </w:p>
          <w:p w14:paraId="42087AC6" w14:textId="77777777" w:rsidR="009A077D" w:rsidRDefault="009A077D" w:rsidP="00B14000">
            <w:pPr>
              <w:pStyle w:val="Tabletextbullet"/>
              <w:numPr>
                <w:ilvl w:val="0"/>
                <w:numId w:val="0"/>
              </w:numPr>
            </w:pPr>
            <w:r>
              <w:t>S: (Responses will vary.)</w:t>
            </w:r>
          </w:p>
          <w:p w14:paraId="6B64DA1C" w14:textId="77777777" w:rsidR="009A077D" w:rsidRDefault="009A077D" w:rsidP="00B14000">
            <w:pPr>
              <w:pStyle w:val="Tabletextbullet"/>
              <w:numPr>
                <w:ilvl w:val="0"/>
                <w:numId w:val="0"/>
              </w:numPr>
            </w:pPr>
          </w:p>
          <w:p w14:paraId="32D30C70" w14:textId="77777777" w:rsidR="009A077D" w:rsidRDefault="009A077D" w:rsidP="00B14000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are </w:t>
            </w:r>
            <w:proofErr w:type="gramStart"/>
            <w:r>
              <w:t>some of</w:t>
            </w:r>
            <w:proofErr w:type="gramEnd"/>
            <w:r>
              <w:t xml:space="preserve"> the other benefits that we identified as </w:t>
            </w:r>
            <w:r w:rsidR="009D1062">
              <w:t>the result of collegial collaboration?</w:t>
            </w:r>
          </w:p>
          <w:p w14:paraId="1E1D1CD9" w14:textId="77777777" w:rsidR="00A60C5D" w:rsidRDefault="00A60C5D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</w:p>
          <w:p w14:paraId="41D96194" w14:textId="12EFFEB4" w:rsidR="009D1062" w:rsidRDefault="009D1062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>
              <w:t xml:space="preserve">S: (Responses may vary but should include: </w:t>
            </w:r>
            <w:r w:rsidR="00A60C5D">
              <w:t>Helps to build relationships, Creates a sense of shared responsibility, Strengthens each other, Increases knowledge, Increases student achievement)</w:t>
            </w:r>
          </w:p>
          <w:p w14:paraId="1C0AF2B8" w14:textId="6B0E4094" w:rsidR="00FC4266" w:rsidRDefault="00FC4266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</w:p>
          <w:p w14:paraId="1CD04F66" w14:textId="71878940" w:rsidR="00FC4266" w:rsidRDefault="00FC4266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>
              <w:t>T: Did anyone experience any challenges</w:t>
            </w:r>
            <w:r w:rsidR="00642551">
              <w:t xml:space="preserve">? </w:t>
            </w:r>
            <w:r>
              <w:t>If so, what were they?</w:t>
            </w:r>
          </w:p>
          <w:p w14:paraId="781D40CC" w14:textId="59524226" w:rsidR="00FC4266" w:rsidRDefault="00FC4266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</w:p>
          <w:p w14:paraId="43C08AE4" w14:textId="6C30882E" w:rsidR="00FC4266" w:rsidRDefault="00FC4266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>
              <w:t>S: (Responses will vary.)</w:t>
            </w:r>
          </w:p>
          <w:p w14:paraId="360CE431" w14:textId="77777777" w:rsidR="00D3200A" w:rsidRDefault="00D3200A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</w:p>
          <w:p w14:paraId="481ADCFE" w14:textId="37CB1A33" w:rsidR="00D3200A" w:rsidRDefault="00D3200A" w:rsidP="00A60C5D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>
              <w:t xml:space="preserve">T: During the scenario role play you experienced collaboration as a grade level team and a </w:t>
            </w:r>
            <w:r w:rsidR="00642551">
              <w:t xml:space="preserve">PLC. </w:t>
            </w:r>
            <w:r>
              <w:t>What are the other three types of collegial collaboration we discussed today?</w:t>
            </w:r>
          </w:p>
          <w:p w14:paraId="5ECFFD48" w14:textId="77777777" w:rsidR="00D3200A" w:rsidRDefault="00D3200A" w:rsidP="00D3200A">
            <w:pPr>
              <w:pStyle w:val="Tabletextbullet"/>
              <w:numPr>
                <w:ilvl w:val="0"/>
                <w:numId w:val="0"/>
              </w:numPr>
            </w:pPr>
          </w:p>
          <w:p w14:paraId="5D5DE6AF" w14:textId="6CC03194" w:rsidR="00D3200A" w:rsidRPr="00271E4C" w:rsidRDefault="00D3200A" w:rsidP="00D3200A">
            <w:pPr>
              <w:pStyle w:val="Tabletextbullet"/>
              <w:numPr>
                <w:ilvl w:val="0"/>
                <w:numId w:val="0"/>
              </w:numPr>
            </w:pPr>
            <w:r>
              <w:t xml:space="preserve">S: Peer observation, Co-teaching, and Critical </w:t>
            </w:r>
            <w:r w:rsidR="009751D4">
              <w:t>friends’</w:t>
            </w:r>
            <w:r>
              <w:t xml:space="preserve"> groups</w:t>
            </w:r>
          </w:p>
        </w:tc>
        <w:tc>
          <w:tcPr>
            <w:tcW w:w="1578" w:type="dxa"/>
          </w:tcPr>
          <w:p w14:paraId="7667BF15" w14:textId="77777777" w:rsidR="005A3883" w:rsidRDefault="005A3883" w:rsidP="00B14000">
            <w:pPr>
              <w:pStyle w:val="Tabletext"/>
              <w:jc w:val="center"/>
            </w:pPr>
          </w:p>
        </w:tc>
      </w:tr>
      <w:tr w:rsidR="00E81F66" w:rsidRPr="00447D20" w14:paraId="4FACCD45" w14:textId="77777777" w:rsidTr="00642551">
        <w:trPr>
          <w:cantSplit w:val="0"/>
          <w:trHeight w:val="420"/>
        </w:trPr>
        <w:tc>
          <w:tcPr>
            <w:tcW w:w="895" w:type="dxa"/>
          </w:tcPr>
          <w:p w14:paraId="2EE300A5" w14:textId="7934EBC7" w:rsidR="00E81F66" w:rsidRDefault="00A40196" w:rsidP="00B14000">
            <w:pPr>
              <w:pStyle w:val="Tabletext"/>
              <w:jc w:val="center"/>
            </w:pPr>
            <w:r>
              <w:t>5</w:t>
            </w:r>
            <w:r w:rsidR="00E81F66">
              <w:t xml:space="preserve"> </w:t>
            </w:r>
            <w:r w:rsidR="00E81F66" w:rsidRPr="00205E12">
              <w:t>mins</w:t>
            </w:r>
          </w:p>
        </w:tc>
        <w:tc>
          <w:tcPr>
            <w:tcW w:w="6877" w:type="dxa"/>
          </w:tcPr>
          <w:p w14:paraId="559C7D9A" w14:textId="77777777" w:rsidR="00E81F66" w:rsidRPr="00A85644" w:rsidRDefault="00E81F66" w:rsidP="00B14000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6F8B579B" w14:textId="7C5A51E8" w:rsidR="00E81F66" w:rsidRPr="00205E12" w:rsidRDefault="00642551" w:rsidP="00B14000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21E47363" w14:textId="180A932D" w:rsidR="002D55BE" w:rsidRDefault="002D55BE" w:rsidP="00D20D0B"/>
    <w:p w14:paraId="0B3A0D5E" w14:textId="28AD3C9D" w:rsidR="007936FE" w:rsidRPr="007A1CB0" w:rsidRDefault="007936FE" w:rsidP="00A92ED6"/>
    <w:sectPr w:rsidR="007936FE" w:rsidRPr="007A1CB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1FC1" w14:textId="77777777" w:rsidR="003F150E" w:rsidRDefault="003F150E" w:rsidP="004C62A0">
      <w:pPr>
        <w:spacing w:after="0" w:line="240" w:lineRule="auto"/>
      </w:pPr>
      <w:r>
        <w:separator/>
      </w:r>
    </w:p>
  </w:endnote>
  <w:endnote w:type="continuationSeparator" w:id="0">
    <w:p w14:paraId="7E24B206" w14:textId="77777777" w:rsidR="003F150E" w:rsidRDefault="003F150E" w:rsidP="004C62A0">
      <w:pPr>
        <w:spacing w:after="0" w:line="240" w:lineRule="auto"/>
      </w:pPr>
      <w:r>
        <w:continuationSeparator/>
      </w:r>
    </w:p>
  </w:endnote>
  <w:endnote w:type="continuationNotice" w:id="1">
    <w:p w14:paraId="6D976797" w14:textId="77777777" w:rsidR="003F150E" w:rsidRDefault="003F15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5B50D0C" w:rsidR="00D96D8A" w:rsidRPr="00642551" w:rsidRDefault="00642551" w:rsidP="0064255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D8E42" w14:textId="77777777" w:rsidR="003F150E" w:rsidRDefault="003F150E" w:rsidP="004C62A0">
      <w:pPr>
        <w:spacing w:after="0" w:line="240" w:lineRule="auto"/>
      </w:pPr>
      <w:r>
        <w:separator/>
      </w:r>
    </w:p>
  </w:footnote>
  <w:footnote w:type="continuationSeparator" w:id="0">
    <w:p w14:paraId="23E8D49E" w14:textId="77777777" w:rsidR="003F150E" w:rsidRDefault="003F150E" w:rsidP="004C62A0">
      <w:pPr>
        <w:spacing w:after="0" w:line="240" w:lineRule="auto"/>
      </w:pPr>
      <w:r>
        <w:continuationSeparator/>
      </w:r>
    </w:p>
  </w:footnote>
  <w:footnote w:type="continuationNotice" w:id="1">
    <w:p w14:paraId="21818555" w14:textId="77777777" w:rsidR="003F150E" w:rsidRDefault="003F15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B33DD48" w:rsidR="004C62A0" w:rsidRDefault="00051946" w:rsidP="00051946">
    <w:pPr>
      <w:pStyle w:val="Header"/>
      <w:spacing w:after="120"/>
    </w:pPr>
    <w:r>
      <w:rPr>
        <w:noProof/>
      </w:rPr>
      <w:drawing>
        <wp:inline distT="0" distB="0" distL="0" distR="0" wp14:anchorId="1FBCF65D" wp14:editId="2F44142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91B53C9"/>
    <w:multiLevelType w:val="hybridMultilevel"/>
    <w:tmpl w:val="B0A671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C610F"/>
    <w:multiLevelType w:val="hybridMultilevel"/>
    <w:tmpl w:val="8264C34C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43FEF"/>
    <w:multiLevelType w:val="hybridMultilevel"/>
    <w:tmpl w:val="ECFE6358"/>
    <w:lvl w:ilvl="0" w:tplc="63287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07B5"/>
    <w:multiLevelType w:val="hybridMultilevel"/>
    <w:tmpl w:val="B282A51A"/>
    <w:lvl w:ilvl="0" w:tplc="A12A76B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6D48AF"/>
    <w:multiLevelType w:val="hybridMultilevel"/>
    <w:tmpl w:val="85EEA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333A7"/>
    <w:multiLevelType w:val="hybridMultilevel"/>
    <w:tmpl w:val="ACA250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25010"/>
    <w:multiLevelType w:val="hybridMultilevel"/>
    <w:tmpl w:val="85EEA074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64035"/>
    <w:multiLevelType w:val="hybridMultilevel"/>
    <w:tmpl w:val="E4566E5C"/>
    <w:lvl w:ilvl="0" w:tplc="A12A76B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EA0E49"/>
    <w:multiLevelType w:val="hybridMultilevel"/>
    <w:tmpl w:val="8F6E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2696294">
    <w:abstractNumId w:val="0"/>
  </w:num>
  <w:num w:numId="2" w16cid:durableId="1879508091">
    <w:abstractNumId w:val="4"/>
  </w:num>
  <w:num w:numId="3" w16cid:durableId="1591549023">
    <w:abstractNumId w:val="2"/>
  </w:num>
  <w:num w:numId="4" w16cid:durableId="878738595">
    <w:abstractNumId w:val="1"/>
  </w:num>
  <w:num w:numId="5" w16cid:durableId="1326663316">
    <w:abstractNumId w:val="8"/>
  </w:num>
  <w:num w:numId="6" w16cid:durableId="1193962416">
    <w:abstractNumId w:val="10"/>
  </w:num>
  <w:num w:numId="7" w16cid:durableId="764964276">
    <w:abstractNumId w:val="6"/>
  </w:num>
  <w:num w:numId="8" w16cid:durableId="1599362053">
    <w:abstractNumId w:val="9"/>
  </w:num>
  <w:num w:numId="9" w16cid:durableId="962998253">
    <w:abstractNumId w:val="5"/>
  </w:num>
  <w:num w:numId="10" w16cid:durableId="1007712992">
    <w:abstractNumId w:val="7"/>
  </w:num>
  <w:num w:numId="11" w16cid:durableId="849029737">
    <w:abstractNumId w:val="11"/>
  </w:num>
  <w:num w:numId="12" w16cid:durableId="65322415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3B2"/>
    <w:rsid w:val="00002DDD"/>
    <w:rsid w:val="00003F7C"/>
    <w:rsid w:val="00005DF4"/>
    <w:rsid w:val="00010589"/>
    <w:rsid w:val="0001111C"/>
    <w:rsid w:val="00011256"/>
    <w:rsid w:val="00011E49"/>
    <w:rsid w:val="00011E61"/>
    <w:rsid w:val="00011FDB"/>
    <w:rsid w:val="000133B3"/>
    <w:rsid w:val="000145CC"/>
    <w:rsid w:val="0001474B"/>
    <w:rsid w:val="00015AEF"/>
    <w:rsid w:val="00015EA8"/>
    <w:rsid w:val="000174FC"/>
    <w:rsid w:val="000178A9"/>
    <w:rsid w:val="00021E04"/>
    <w:rsid w:val="000229D7"/>
    <w:rsid w:val="00023FF9"/>
    <w:rsid w:val="00025846"/>
    <w:rsid w:val="00025E27"/>
    <w:rsid w:val="00026FC1"/>
    <w:rsid w:val="000307B5"/>
    <w:rsid w:val="000331F6"/>
    <w:rsid w:val="00034006"/>
    <w:rsid w:val="00035216"/>
    <w:rsid w:val="00035BED"/>
    <w:rsid w:val="00036747"/>
    <w:rsid w:val="000371CA"/>
    <w:rsid w:val="0003769A"/>
    <w:rsid w:val="00041002"/>
    <w:rsid w:val="0004206A"/>
    <w:rsid w:val="0004215D"/>
    <w:rsid w:val="00042480"/>
    <w:rsid w:val="0004294B"/>
    <w:rsid w:val="00042A32"/>
    <w:rsid w:val="0004377C"/>
    <w:rsid w:val="0004463E"/>
    <w:rsid w:val="00045D2F"/>
    <w:rsid w:val="00047496"/>
    <w:rsid w:val="00051708"/>
    <w:rsid w:val="00051946"/>
    <w:rsid w:val="00053102"/>
    <w:rsid w:val="000570DC"/>
    <w:rsid w:val="0006004B"/>
    <w:rsid w:val="000607C0"/>
    <w:rsid w:val="00061EA3"/>
    <w:rsid w:val="000634BA"/>
    <w:rsid w:val="000637A6"/>
    <w:rsid w:val="0006380B"/>
    <w:rsid w:val="00064F5A"/>
    <w:rsid w:val="000665ED"/>
    <w:rsid w:val="000669E8"/>
    <w:rsid w:val="00067EA3"/>
    <w:rsid w:val="00070022"/>
    <w:rsid w:val="00072DEF"/>
    <w:rsid w:val="00075368"/>
    <w:rsid w:val="00076191"/>
    <w:rsid w:val="00076289"/>
    <w:rsid w:val="00076814"/>
    <w:rsid w:val="000773F7"/>
    <w:rsid w:val="00080842"/>
    <w:rsid w:val="00080A97"/>
    <w:rsid w:val="00081103"/>
    <w:rsid w:val="0008138D"/>
    <w:rsid w:val="00082554"/>
    <w:rsid w:val="00082A90"/>
    <w:rsid w:val="00082B2F"/>
    <w:rsid w:val="00082D6A"/>
    <w:rsid w:val="00083960"/>
    <w:rsid w:val="000865D6"/>
    <w:rsid w:val="0008681B"/>
    <w:rsid w:val="00087293"/>
    <w:rsid w:val="00087C6A"/>
    <w:rsid w:val="00087D13"/>
    <w:rsid w:val="000918F2"/>
    <w:rsid w:val="00091E1F"/>
    <w:rsid w:val="0009236E"/>
    <w:rsid w:val="00095421"/>
    <w:rsid w:val="00096E58"/>
    <w:rsid w:val="00096EAF"/>
    <w:rsid w:val="00097D52"/>
    <w:rsid w:val="00097EAA"/>
    <w:rsid w:val="000A0D14"/>
    <w:rsid w:val="000A0F54"/>
    <w:rsid w:val="000A1D0A"/>
    <w:rsid w:val="000A3608"/>
    <w:rsid w:val="000A4E87"/>
    <w:rsid w:val="000A5238"/>
    <w:rsid w:val="000A5534"/>
    <w:rsid w:val="000A70DF"/>
    <w:rsid w:val="000A70F1"/>
    <w:rsid w:val="000A7B21"/>
    <w:rsid w:val="000B0707"/>
    <w:rsid w:val="000B1AB0"/>
    <w:rsid w:val="000B1E22"/>
    <w:rsid w:val="000B2EE6"/>
    <w:rsid w:val="000B3848"/>
    <w:rsid w:val="000B5088"/>
    <w:rsid w:val="000B50D3"/>
    <w:rsid w:val="000B5C9F"/>
    <w:rsid w:val="000B7577"/>
    <w:rsid w:val="000B7AED"/>
    <w:rsid w:val="000C219E"/>
    <w:rsid w:val="000C2E98"/>
    <w:rsid w:val="000C3037"/>
    <w:rsid w:val="000C36E2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5397"/>
    <w:rsid w:val="000D6091"/>
    <w:rsid w:val="000D6186"/>
    <w:rsid w:val="000D7EEE"/>
    <w:rsid w:val="000E091F"/>
    <w:rsid w:val="000E1CA6"/>
    <w:rsid w:val="000E2D37"/>
    <w:rsid w:val="000F06F1"/>
    <w:rsid w:val="000F1007"/>
    <w:rsid w:val="000F1564"/>
    <w:rsid w:val="000F1CB4"/>
    <w:rsid w:val="000F1FCD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7FD"/>
    <w:rsid w:val="0010418B"/>
    <w:rsid w:val="00105A05"/>
    <w:rsid w:val="001107C2"/>
    <w:rsid w:val="00110D31"/>
    <w:rsid w:val="00111937"/>
    <w:rsid w:val="0011265A"/>
    <w:rsid w:val="0011285C"/>
    <w:rsid w:val="00112946"/>
    <w:rsid w:val="00112AF0"/>
    <w:rsid w:val="001130DD"/>
    <w:rsid w:val="00113C02"/>
    <w:rsid w:val="00113E11"/>
    <w:rsid w:val="0011400C"/>
    <w:rsid w:val="00115717"/>
    <w:rsid w:val="00121103"/>
    <w:rsid w:val="00121E5C"/>
    <w:rsid w:val="00122DC8"/>
    <w:rsid w:val="0012350A"/>
    <w:rsid w:val="00124D62"/>
    <w:rsid w:val="00124F90"/>
    <w:rsid w:val="00125530"/>
    <w:rsid w:val="0012574F"/>
    <w:rsid w:val="00126794"/>
    <w:rsid w:val="00127E44"/>
    <w:rsid w:val="00130EAC"/>
    <w:rsid w:val="00131003"/>
    <w:rsid w:val="001338DB"/>
    <w:rsid w:val="00136980"/>
    <w:rsid w:val="00137559"/>
    <w:rsid w:val="00137728"/>
    <w:rsid w:val="00137CFF"/>
    <w:rsid w:val="00140407"/>
    <w:rsid w:val="00142CF3"/>
    <w:rsid w:val="00143970"/>
    <w:rsid w:val="00144050"/>
    <w:rsid w:val="001449A3"/>
    <w:rsid w:val="00144F5B"/>
    <w:rsid w:val="00145EA2"/>
    <w:rsid w:val="00145F5F"/>
    <w:rsid w:val="00147E70"/>
    <w:rsid w:val="00151699"/>
    <w:rsid w:val="001518CD"/>
    <w:rsid w:val="00152BB5"/>
    <w:rsid w:val="00153F6F"/>
    <w:rsid w:val="00154896"/>
    <w:rsid w:val="00154EA4"/>
    <w:rsid w:val="001550E1"/>
    <w:rsid w:val="00155A5C"/>
    <w:rsid w:val="0015768C"/>
    <w:rsid w:val="0015779B"/>
    <w:rsid w:val="00160723"/>
    <w:rsid w:val="00160EAD"/>
    <w:rsid w:val="00161CA4"/>
    <w:rsid w:val="001627AE"/>
    <w:rsid w:val="001639FF"/>
    <w:rsid w:val="00164A03"/>
    <w:rsid w:val="00166A76"/>
    <w:rsid w:val="00166CE0"/>
    <w:rsid w:val="00167350"/>
    <w:rsid w:val="00167CF2"/>
    <w:rsid w:val="00167FEB"/>
    <w:rsid w:val="0017075E"/>
    <w:rsid w:val="00171D75"/>
    <w:rsid w:val="00172582"/>
    <w:rsid w:val="0017269B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DB3"/>
    <w:rsid w:val="001838F1"/>
    <w:rsid w:val="00183BF4"/>
    <w:rsid w:val="001849B6"/>
    <w:rsid w:val="00187897"/>
    <w:rsid w:val="00190CE4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33A9"/>
    <w:rsid w:val="001B3F2B"/>
    <w:rsid w:val="001B4BCE"/>
    <w:rsid w:val="001B5294"/>
    <w:rsid w:val="001B52BB"/>
    <w:rsid w:val="001B5E20"/>
    <w:rsid w:val="001B65DF"/>
    <w:rsid w:val="001B7467"/>
    <w:rsid w:val="001C0565"/>
    <w:rsid w:val="001C0A48"/>
    <w:rsid w:val="001C11F8"/>
    <w:rsid w:val="001C33C4"/>
    <w:rsid w:val="001C471E"/>
    <w:rsid w:val="001C4C90"/>
    <w:rsid w:val="001C6672"/>
    <w:rsid w:val="001D09E7"/>
    <w:rsid w:val="001D21BD"/>
    <w:rsid w:val="001D3279"/>
    <w:rsid w:val="001D4962"/>
    <w:rsid w:val="001D548F"/>
    <w:rsid w:val="001D594C"/>
    <w:rsid w:val="001D608C"/>
    <w:rsid w:val="001D6EE1"/>
    <w:rsid w:val="001E0F01"/>
    <w:rsid w:val="001E1BD3"/>
    <w:rsid w:val="001E1ECA"/>
    <w:rsid w:val="001E20D6"/>
    <w:rsid w:val="001E2335"/>
    <w:rsid w:val="001E233E"/>
    <w:rsid w:val="001E24FB"/>
    <w:rsid w:val="001E2943"/>
    <w:rsid w:val="001E2B55"/>
    <w:rsid w:val="001E4F93"/>
    <w:rsid w:val="001E769C"/>
    <w:rsid w:val="001F0FCE"/>
    <w:rsid w:val="001F15D1"/>
    <w:rsid w:val="001F1629"/>
    <w:rsid w:val="001F22EC"/>
    <w:rsid w:val="001F2D24"/>
    <w:rsid w:val="001F2FF8"/>
    <w:rsid w:val="001F3CE2"/>
    <w:rsid w:val="001F3DF7"/>
    <w:rsid w:val="001F66CC"/>
    <w:rsid w:val="001F7C1F"/>
    <w:rsid w:val="0020112D"/>
    <w:rsid w:val="002013CB"/>
    <w:rsid w:val="00201718"/>
    <w:rsid w:val="002028B5"/>
    <w:rsid w:val="0020573E"/>
    <w:rsid w:val="00205E12"/>
    <w:rsid w:val="00206871"/>
    <w:rsid w:val="00210EA4"/>
    <w:rsid w:val="002111E1"/>
    <w:rsid w:val="00211288"/>
    <w:rsid w:val="002113EC"/>
    <w:rsid w:val="00211DA8"/>
    <w:rsid w:val="002133F4"/>
    <w:rsid w:val="00213B34"/>
    <w:rsid w:val="00214261"/>
    <w:rsid w:val="00214F80"/>
    <w:rsid w:val="0021510B"/>
    <w:rsid w:val="00221010"/>
    <w:rsid w:val="00224925"/>
    <w:rsid w:val="00225C03"/>
    <w:rsid w:val="00226194"/>
    <w:rsid w:val="0022637A"/>
    <w:rsid w:val="002313E4"/>
    <w:rsid w:val="002314C1"/>
    <w:rsid w:val="0023188B"/>
    <w:rsid w:val="00232F09"/>
    <w:rsid w:val="00232F7B"/>
    <w:rsid w:val="00233AA1"/>
    <w:rsid w:val="002358ED"/>
    <w:rsid w:val="00235E51"/>
    <w:rsid w:val="00237209"/>
    <w:rsid w:val="0023723D"/>
    <w:rsid w:val="00237EEE"/>
    <w:rsid w:val="0024129A"/>
    <w:rsid w:val="00241AAB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50B95"/>
    <w:rsid w:val="00251C49"/>
    <w:rsid w:val="00251C9B"/>
    <w:rsid w:val="00254D1F"/>
    <w:rsid w:val="00254DDB"/>
    <w:rsid w:val="00254E62"/>
    <w:rsid w:val="00264267"/>
    <w:rsid w:val="0026553C"/>
    <w:rsid w:val="00265E1A"/>
    <w:rsid w:val="00266BCD"/>
    <w:rsid w:val="00267A85"/>
    <w:rsid w:val="002706DC"/>
    <w:rsid w:val="00270BC7"/>
    <w:rsid w:val="00271773"/>
    <w:rsid w:val="00271E4C"/>
    <w:rsid w:val="00274404"/>
    <w:rsid w:val="00275EC2"/>
    <w:rsid w:val="00275EFF"/>
    <w:rsid w:val="00276A6C"/>
    <w:rsid w:val="00276CDE"/>
    <w:rsid w:val="0027786C"/>
    <w:rsid w:val="00277940"/>
    <w:rsid w:val="00282B25"/>
    <w:rsid w:val="0028319B"/>
    <w:rsid w:val="0028344B"/>
    <w:rsid w:val="00284746"/>
    <w:rsid w:val="00284BDA"/>
    <w:rsid w:val="00284C71"/>
    <w:rsid w:val="00290227"/>
    <w:rsid w:val="00291F90"/>
    <w:rsid w:val="002922E2"/>
    <w:rsid w:val="00293953"/>
    <w:rsid w:val="002958C8"/>
    <w:rsid w:val="00295EE5"/>
    <w:rsid w:val="002A053F"/>
    <w:rsid w:val="002A1BD6"/>
    <w:rsid w:val="002A2D88"/>
    <w:rsid w:val="002A5281"/>
    <w:rsid w:val="002A574F"/>
    <w:rsid w:val="002A5FDE"/>
    <w:rsid w:val="002B0DF1"/>
    <w:rsid w:val="002B1C7C"/>
    <w:rsid w:val="002B1EFD"/>
    <w:rsid w:val="002B2DF8"/>
    <w:rsid w:val="002B5A55"/>
    <w:rsid w:val="002C0276"/>
    <w:rsid w:val="002C0605"/>
    <w:rsid w:val="002C08D1"/>
    <w:rsid w:val="002C39F2"/>
    <w:rsid w:val="002C3F63"/>
    <w:rsid w:val="002C48EF"/>
    <w:rsid w:val="002D0171"/>
    <w:rsid w:val="002D274C"/>
    <w:rsid w:val="002D2D9A"/>
    <w:rsid w:val="002D2ED0"/>
    <w:rsid w:val="002D55BE"/>
    <w:rsid w:val="002D5920"/>
    <w:rsid w:val="002D6F50"/>
    <w:rsid w:val="002E185D"/>
    <w:rsid w:val="002E21C7"/>
    <w:rsid w:val="002E2853"/>
    <w:rsid w:val="002E3948"/>
    <w:rsid w:val="002E3C91"/>
    <w:rsid w:val="002E58E1"/>
    <w:rsid w:val="002E5C51"/>
    <w:rsid w:val="002E5D38"/>
    <w:rsid w:val="002E61F2"/>
    <w:rsid w:val="002F0E84"/>
    <w:rsid w:val="002F18F6"/>
    <w:rsid w:val="002F2A1C"/>
    <w:rsid w:val="002F2D7A"/>
    <w:rsid w:val="002F2ED4"/>
    <w:rsid w:val="002F5DBA"/>
    <w:rsid w:val="002F6918"/>
    <w:rsid w:val="002F781D"/>
    <w:rsid w:val="003007CF"/>
    <w:rsid w:val="00301D5C"/>
    <w:rsid w:val="003024A8"/>
    <w:rsid w:val="00302D49"/>
    <w:rsid w:val="00302F36"/>
    <w:rsid w:val="003033E5"/>
    <w:rsid w:val="0030416B"/>
    <w:rsid w:val="003044F9"/>
    <w:rsid w:val="0030558F"/>
    <w:rsid w:val="0030783A"/>
    <w:rsid w:val="00307F48"/>
    <w:rsid w:val="00310274"/>
    <w:rsid w:val="003108E8"/>
    <w:rsid w:val="00310CDB"/>
    <w:rsid w:val="00312712"/>
    <w:rsid w:val="0031325C"/>
    <w:rsid w:val="0031460A"/>
    <w:rsid w:val="00314E62"/>
    <w:rsid w:val="00315E5A"/>
    <w:rsid w:val="00320232"/>
    <w:rsid w:val="00320B0F"/>
    <w:rsid w:val="00321091"/>
    <w:rsid w:val="00322579"/>
    <w:rsid w:val="003232FD"/>
    <w:rsid w:val="00323E80"/>
    <w:rsid w:val="00324018"/>
    <w:rsid w:val="0032440F"/>
    <w:rsid w:val="0032534F"/>
    <w:rsid w:val="00326F10"/>
    <w:rsid w:val="0032795E"/>
    <w:rsid w:val="00327DF1"/>
    <w:rsid w:val="0033024C"/>
    <w:rsid w:val="003304CD"/>
    <w:rsid w:val="003306B1"/>
    <w:rsid w:val="00330D9D"/>
    <w:rsid w:val="003337AF"/>
    <w:rsid w:val="003339FE"/>
    <w:rsid w:val="003344AD"/>
    <w:rsid w:val="003344F3"/>
    <w:rsid w:val="0033453E"/>
    <w:rsid w:val="00336F0E"/>
    <w:rsid w:val="003401A5"/>
    <w:rsid w:val="00340F20"/>
    <w:rsid w:val="003418FE"/>
    <w:rsid w:val="00341963"/>
    <w:rsid w:val="00341F28"/>
    <w:rsid w:val="0034484E"/>
    <w:rsid w:val="00345ECC"/>
    <w:rsid w:val="003472BD"/>
    <w:rsid w:val="00350A27"/>
    <w:rsid w:val="00350C73"/>
    <w:rsid w:val="003514CB"/>
    <w:rsid w:val="00351AD7"/>
    <w:rsid w:val="00352049"/>
    <w:rsid w:val="00352B99"/>
    <w:rsid w:val="00353733"/>
    <w:rsid w:val="00355442"/>
    <w:rsid w:val="00356660"/>
    <w:rsid w:val="0035723F"/>
    <w:rsid w:val="003606C5"/>
    <w:rsid w:val="00360C46"/>
    <w:rsid w:val="00361752"/>
    <w:rsid w:val="00362B11"/>
    <w:rsid w:val="0036467B"/>
    <w:rsid w:val="0036487D"/>
    <w:rsid w:val="00365C84"/>
    <w:rsid w:val="00366AFD"/>
    <w:rsid w:val="00367254"/>
    <w:rsid w:val="003674A1"/>
    <w:rsid w:val="00370436"/>
    <w:rsid w:val="00370686"/>
    <w:rsid w:val="003724C2"/>
    <w:rsid w:val="00372F26"/>
    <w:rsid w:val="0037326B"/>
    <w:rsid w:val="00373E5C"/>
    <w:rsid w:val="00374CB1"/>
    <w:rsid w:val="003752D9"/>
    <w:rsid w:val="003764C1"/>
    <w:rsid w:val="0038165F"/>
    <w:rsid w:val="00382813"/>
    <w:rsid w:val="00386F5D"/>
    <w:rsid w:val="0039042C"/>
    <w:rsid w:val="00390F9D"/>
    <w:rsid w:val="003914D8"/>
    <w:rsid w:val="00391EA1"/>
    <w:rsid w:val="003924EB"/>
    <w:rsid w:val="003938AE"/>
    <w:rsid w:val="00395CDB"/>
    <w:rsid w:val="003978B0"/>
    <w:rsid w:val="00397B04"/>
    <w:rsid w:val="003A097F"/>
    <w:rsid w:val="003A17B3"/>
    <w:rsid w:val="003A40D4"/>
    <w:rsid w:val="003A4C33"/>
    <w:rsid w:val="003A51AC"/>
    <w:rsid w:val="003B12AC"/>
    <w:rsid w:val="003B189C"/>
    <w:rsid w:val="003B345E"/>
    <w:rsid w:val="003B3E00"/>
    <w:rsid w:val="003B4D39"/>
    <w:rsid w:val="003B5757"/>
    <w:rsid w:val="003B6EBC"/>
    <w:rsid w:val="003B7596"/>
    <w:rsid w:val="003B7885"/>
    <w:rsid w:val="003B7AAB"/>
    <w:rsid w:val="003C2913"/>
    <w:rsid w:val="003C336C"/>
    <w:rsid w:val="003C34D2"/>
    <w:rsid w:val="003C35D4"/>
    <w:rsid w:val="003C3DAC"/>
    <w:rsid w:val="003C4AC8"/>
    <w:rsid w:val="003C5163"/>
    <w:rsid w:val="003C53E5"/>
    <w:rsid w:val="003C63C0"/>
    <w:rsid w:val="003C7A74"/>
    <w:rsid w:val="003D0313"/>
    <w:rsid w:val="003D0596"/>
    <w:rsid w:val="003D06A5"/>
    <w:rsid w:val="003D19FF"/>
    <w:rsid w:val="003D3572"/>
    <w:rsid w:val="003D4112"/>
    <w:rsid w:val="003D47F1"/>
    <w:rsid w:val="003D57F9"/>
    <w:rsid w:val="003E121F"/>
    <w:rsid w:val="003E131D"/>
    <w:rsid w:val="003E17DB"/>
    <w:rsid w:val="003E2BDE"/>
    <w:rsid w:val="003E4BBF"/>
    <w:rsid w:val="003E650D"/>
    <w:rsid w:val="003E6C16"/>
    <w:rsid w:val="003E7898"/>
    <w:rsid w:val="003F14FC"/>
    <w:rsid w:val="003F150E"/>
    <w:rsid w:val="003F24E9"/>
    <w:rsid w:val="003F34D3"/>
    <w:rsid w:val="003F3C99"/>
    <w:rsid w:val="003F57AA"/>
    <w:rsid w:val="003F6151"/>
    <w:rsid w:val="003F6A8D"/>
    <w:rsid w:val="003F7197"/>
    <w:rsid w:val="003F74A3"/>
    <w:rsid w:val="0040194B"/>
    <w:rsid w:val="00403228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CA1"/>
    <w:rsid w:val="00415E08"/>
    <w:rsid w:val="00417209"/>
    <w:rsid w:val="00420E78"/>
    <w:rsid w:val="00420E88"/>
    <w:rsid w:val="0042156A"/>
    <w:rsid w:val="00421FBD"/>
    <w:rsid w:val="00422BAF"/>
    <w:rsid w:val="00422BBA"/>
    <w:rsid w:val="00423828"/>
    <w:rsid w:val="00423F9E"/>
    <w:rsid w:val="00424A4E"/>
    <w:rsid w:val="0042580A"/>
    <w:rsid w:val="00427597"/>
    <w:rsid w:val="00427C5A"/>
    <w:rsid w:val="00432F98"/>
    <w:rsid w:val="00433396"/>
    <w:rsid w:val="004339E3"/>
    <w:rsid w:val="00433D0E"/>
    <w:rsid w:val="00434F2A"/>
    <w:rsid w:val="00435D9B"/>
    <w:rsid w:val="0043631E"/>
    <w:rsid w:val="00437F51"/>
    <w:rsid w:val="0044171C"/>
    <w:rsid w:val="00441795"/>
    <w:rsid w:val="00441AC0"/>
    <w:rsid w:val="00441F3D"/>
    <w:rsid w:val="00442D71"/>
    <w:rsid w:val="00443C89"/>
    <w:rsid w:val="004442BB"/>
    <w:rsid w:val="004466E1"/>
    <w:rsid w:val="00447D20"/>
    <w:rsid w:val="00450FE6"/>
    <w:rsid w:val="0045231B"/>
    <w:rsid w:val="004548D6"/>
    <w:rsid w:val="00455DD1"/>
    <w:rsid w:val="00456ACE"/>
    <w:rsid w:val="004604DF"/>
    <w:rsid w:val="00461EC9"/>
    <w:rsid w:val="004636CF"/>
    <w:rsid w:val="00464261"/>
    <w:rsid w:val="0046452E"/>
    <w:rsid w:val="00464A6C"/>
    <w:rsid w:val="004659AB"/>
    <w:rsid w:val="004669C5"/>
    <w:rsid w:val="00466ABF"/>
    <w:rsid w:val="00466F1B"/>
    <w:rsid w:val="00467678"/>
    <w:rsid w:val="00467B99"/>
    <w:rsid w:val="004711E1"/>
    <w:rsid w:val="004713AE"/>
    <w:rsid w:val="00471743"/>
    <w:rsid w:val="0047580D"/>
    <w:rsid w:val="00477893"/>
    <w:rsid w:val="004817FB"/>
    <w:rsid w:val="00482D68"/>
    <w:rsid w:val="0048589B"/>
    <w:rsid w:val="00485AE5"/>
    <w:rsid w:val="004868C7"/>
    <w:rsid w:val="00490658"/>
    <w:rsid w:val="0049076C"/>
    <w:rsid w:val="0049221E"/>
    <w:rsid w:val="004928A1"/>
    <w:rsid w:val="00493E8B"/>
    <w:rsid w:val="00496F33"/>
    <w:rsid w:val="00497A26"/>
    <w:rsid w:val="004A10B8"/>
    <w:rsid w:val="004A462B"/>
    <w:rsid w:val="004A6FD4"/>
    <w:rsid w:val="004A751D"/>
    <w:rsid w:val="004B0223"/>
    <w:rsid w:val="004B0AAC"/>
    <w:rsid w:val="004B3A79"/>
    <w:rsid w:val="004B428D"/>
    <w:rsid w:val="004B48CE"/>
    <w:rsid w:val="004B4A73"/>
    <w:rsid w:val="004B5FFC"/>
    <w:rsid w:val="004B6B7E"/>
    <w:rsid w:val="004B7D19"/>
    <w:rsid w:val="004C100F"/>
    <w:rsid w:val="004C1957"/>
    <w:rsid w:val="004C2B6B"/>
    <w:rsid w:val="004C3443"/>
    <w:rsid w:val="004C3E7A"/>
    <w:rsid w:val="004C3F6A"/>
    <w:rsid w:val="004C49EB"/>
    <w:rsid w:val="004C5F44"/>
    <w:rsid w:val="004C62A0"/>
    <w:rsid w:val="004C63F6"/>
    <w:rsid w:val="004D14E4"/>
    <w:rsid w:val="004D16BC"/>
    <w:rsid w:val="004D2946"/>
    <w:rsid w:val="004D4103"/>
    <w:rsid w:val="004D466A"/>
    <w:rsid w:val="004D607D"/>
    <w:rsid w:val="004D6E86"/>
    <w:rsid w:val="004E04E4"/>
    <w:rsid w:val="004E1271"/>
    <w:rsid w:val="004E14F0"/>
    <w:rsid w:val="004E1866"/>
    <w:rsid w:val="004E1E1E"/>
    <w:rsid w:val="004E32BC"/>
    <w:rsid w:val="004E358C"/>
    <w:rsid w:val="004E4F8D"/>
    <w:rsid w:val="004E52E2"/>
    <w:rsid w:val="004F01FB"/>
    <w:rsid w:val="004F08ED"/>
    <w:rsid w:val="004F0F83"/>
    <w:rsid w:val="004F16FA"/>
    <w:rsid w:val="004F1FB1"/>
    <w:rsid w:val="004F3682"/>
    <w:rsid w:val="005001FE"/>
    <w:rsid w:val="00500534"/>
    <w:rsid w:val="00500583"/>
    <w:rsid w:val="00500A85"/>
    <w:rsid w:val="005024DB"/>
    <w:rsid w:val="0050271E"/>
    <w:rsid w:val="00503B7C"/>
    <w:rsid w:val="00503CBE"/>
    <w:rsid w:val="005063B6"/>
    <w:rsid w:val="005063E3"/>
    <w:rsid w:val="00506C50"/>
    <w:rsid w:val="00507073"/>
    <w:rsid w:val="00507A57"/>
    <w:rsid w:val="00510B3F"/>
    <w:rsid w:val="005110EA"/>
    <w:rsid w:val="005118C0"/>
    <w:rsid w:val="00511B16"/>
    <w:rsid w:val="00512E2D"/>
    <w:rsid w:val="00513A25"/>
    <w:rsid w:val="00515852"/>
    <w:rsid w:val="00515B72"/>
    <w:rsid w:val="00515CC4"/>
    <w:rsid w:val="00520AC7"/>
    <w:rsid w:val="005213D3"/>
    <w:rsid w:val="005218DD"/>
    <w:rsid w:val="0052197B"/>
    <w:rsid w:val="00522337"/>
    <w:rsid w:val="00524B51"/>
    <w:rsid w:val="005262BE"/>
    <w:rsid w:val="0052727A"/>
    <w:rsid w:val="0052741A"/>
    <w:rsid w:val="005274CD"/>
    <w:rsid w:val="00527542"/>
    <w:rsid w:val="005304F9"/>
    <w:rsid w:val="00530BDE"/>
    <w:rsid w:val="00533D1D"/>
    <w:rsid w:val="00536625"/>
    <w:rsid w:val="00537175"/>
    <w:rsid w:val="00542377"/>
    <w:rsid w:val="00542996"/>
    <w:rsid w:val="0054339E"/>
    <w:rsid w:val="00544254"/>
    <w:rsid w:val="0054438E"/>
    <w:rsid w:val="005456DA"/>
    <w:rsid w:val="00545A1B"/>
    <w:rsid w:val="005479A6"/>
    <w:rsid w:val="0055015A"/>
    <w:rsid w:val="00551096"/>
    <w:rsid w:val="00552FBE"/>
    <w:rsid w:val="005537FE"/>
    <w:rsid w:val="005549EF"/>
    <w:rsid w:val="00554EDE"/>
    <w:rsid w:val="00555212"/>
    <w:rsid w:val="00556D0D"/>
    <w:rsid w:val="00557642"/>
    <w:rsid w:val="00557E00"/>
    <w:rsid w:val="00560143"/>
    <w:rsid w:val="00560CA9"/>
    <w:rsid w:val="00561873"/>
    <w:rsid w:val="0056256F"/>
    <w:rsid w:val="005625CD"/>
    <w:rsid w:val="005632E9"/>
    <w:rsid w:val="00563674"/>
    <w:rsid w:val="00563830"/>
    <w:rsid w:val="00564C43"/>
    <w:rsid w:val="005652DC"/>
    <w:rsid w:val="0056551D"/>
    <w:rsid w:val="00565E9A"/>
    <w:rsid w:val="0056687F"/>
    <w:rsid w:val="0056689D"/>
    <w:rsid w:val="0057027C"/>
    <w:rsid w:val="00571A8B"/>
    <w:rsid w:val="005726D9"/>
    <w:rsid w:val="0057276E"/>
    <w:rsid w:val="00572FA7"/>
    <w:rsid w:val="0057319C"/>
    <w:rsid w:val="005733AD"/>
    <w:rsid w:val="0057344C"/>
    <w:rsid w:val="00573F0D"/>
    <w:rsid w:val="005754CC"/>
    <w:rsid w:val="00581FFF"/>
    <w:rsid w:val="00582055"/>
    <w:rsid w:val="00582561"/>
    <w:rsid w:val="00583B1B"/>
    <w:rsid w:val="00584C49"/>
    <w:rsid w:val="00585937"/>
    <w:rsid w:val="0058621E"/>
    <w:rsid w:val="005936DA"/>
    <w:rsid w:val="0059677A"/>
    <w:rsid w:val="00596EF7"/>
    <w:rsid w:val="00596F54"/>
    <w:rsid w:val="0059714B"/>
    <w:rsid w:val="005974D0"/>
    <w:rsid w:val="005A0FE6"/>
    <w:rsid w:val="005A10B4"/>
    <w:rsid w:val="005A10D7"/>
    <w:rsid w:val="005A12E4"/>
    <w:rsid w:val="005A132B"/>
    <w:rsid w:val="005A187C"/>
    <w:rsid w:val="005A3883"/>
    <w:rsid w:val="005A3A87"/>
    <w:rsid w:val="005A491F"/>
    <w:rsid w:val="005A4FEF"/>
    <w:rsid w:val="005A5079"/>
    <w:rsid w:val="005A603F"/>
    <w:rsid w:val="005A6AC6"/>
    <w:rsid w:val="005A7586"/>
    <w:rsid w:val="005B0527"/>
    <w:rsid w:val="005B05D3"/>
    <w:rsid w:val="005B167D"/>
    <w:rsid w:val="005B45CE"/>
    <w:rsid w:val="005B4B33"/>
    <w:rsid w:val="005B6CC2"/>
    <w:rsid w:val="005C0A0A"/>
    <w:rsid w:val="005C4411"/>
    <w:rsid w:val="005C4C0E"/>
    <w:rsid w:val="005C5898"/>
    <w:rsid w:val="005C5DB7"/>
    <w:rsid w:val="005C678E"/>
    <w:rsid w:val="005C68B4"/>
    <w:rsid w:val="005D0957"/>
    <w:rsid w:val="005D0AF6"/>
    <w:rsid w:val="005D19FF"/>
    <w:rsid w:val="005D4752"/>
    <w:rsid w:val="005D5BD2"/>
    <w:rsid w:val="005D5F4D"/>
    <w:rsid w:val="005D6E91"/>
    <w:rsid w:val="005D755F"/>
    <w:rsid w:val="005D7748"/>
    <w:rsid w:val="005E3C7D"/>
    <w:rsid w:val="005E3D93"/>
    <w:rsid w:val="005E4B8A"/>
    <w:rsid w:val="005E52DA"/>
    <w:rsid w:val="005E6172"/>
    <w:rsid w:val="005E7716"/>
    <w:rsid w:val="005F02C0"/>
    <w:rsid w:val="005F0E7A"/>
    <w:rsid w:val="005F108F"/>
    <w:rsid w:val="005F1810"/>
    <w:rsid w:val="005F1C4D"/>
    <w:rsid w:val="005F41FE"/>
    <w:rsid w:val="005F5393"/>
    <w:rsid w:val="00600E17"/>
    <w:rsid w:val="00602596"/>
    <w:rsid w:val="00602ABE"/>
    <w:rsid w:val="00602C4F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6B4F"/>
    <w:rsid w:val="00617A10"/>
    <w:rsid w:val="00620D64"/>
    <w:rsid w:val="0062333F"/>
    <w:rsid w:val="006258C2"/>
    <w:rsid w:val="00626913"/>
    <w:rsid w:val="00626ABE"/>
    <w:rsid w:val="00626C3D"/>
    <w:rsid w:val="0062799B"/>
    <w:rsid w:val="00630C67"/>
    <w:rsid w:val="0063203B"/>
    <w:rsid w:val="006340C9"/>
    <w:rsid w:val="00634DBA"/>
    <w:rsid w:val="00635481"/>
    <w:rsid w:val="00637A1F"/>
    <w:rsid w:val="00637EDD"/>
    <w:rsid w:val="00642551"/>
    <w:rsid w:val="0064548C"/>
    <w:rsid w:val="00645BE2"/>
    <w:rsid w:val="0064700B"/>
    <w:rsid w:val="0064717C"/>
    <w:rsid w:val="00647927"/>
    <w:rsid w:val="0065012A"/>
    <w:rsid w:val="00650AA0"/>
    <w:rsid w:val="00650D38"/>
    <w:rsid w:val="0065188F"/>
    <w:rsid w:val="00651E2F"/>
    <w:rsid w:val="0065211A"/>
    <w:rsid w:val="00652F88"/>
    <w:rsid w:val="006554D9"/>
    <w:rsid w:val="00660075"/>
    <w:rsid w:val="0066141F"/>
    <w:rsid w:val="00662607"/>
    <w:rsid w:val="00662759"/>
    <w:rsid w:val="00663143"/>
    <w:rsid w:val="00664BCD"/>
    <w:rsid w:val="006677F3"/>
    <w:rsid w:val="006679B2"/>
    <w:rsid w:val="0067095E"/>
    <w:rsid w:val="006719FC"/>
    <w:rsid w:val="00672EB7"/>
    <w:rsid w:val="00672F55"/>
    <w:rsid w:val="00674574"/>
    <w:rsid w:val="0067468A"/>
    <w:rsid w:val="0067587C"/>
    <w:rsid w:val="006803B4"/>
    <w:rsid w:val="00680565"/>
    <w:rsid w:val="00680B2C"/>
    <w:rsid w:val="00685ABF"/>
    <w:rsid w:val="006873AA"/>
    <w:rsid w:val="00691F5C"/>
    <w:rsid w:val="00693169"/>
    <w:rsid w:val="00693E43"/>
    <w:rsid w:val="00695221"/>
    <w:rsid w:val="00695397"/>
    <w:rsid w:val="00695F85"/>
    <w:rsid w:val="006966B8"/>
    <w:rsid w:val="006A12C2"/>
    <w:rsid w:val="006A14A8"/>
    <w:rsid w:val="006A2960"/>
    <w:rsid w:val="006A3493"/>
    <w:rsid w:val="006A5B54"/>
    <w:rsid w:val="006A5B73"/>
    <w:rsid w:val="006A5D9A"/>
    <w:rsid w:val="006A66E7"/>
    <w:rsid w:val="006A6CF5"/>
    <w:rsid w:val="006A7238"/>
    <w:rsid w:val="006B04AC"/>
    <w:rsid w:val="006B20DE"/>
    <w:rsid w:val="006B4EE4"/>
    <w:rsid w:val="006B500E"/>
    <w:rsid w:val="006B5114"/>
    <w:rsid w:val="006B5D7B"/>
    <w:rsid w:val="006B7528"/>
    <w:rsid w:val="006C1E07"/>
    <w:rsid w:val="006C2BC4"/>
    <w:rsid w:val="006C3CF4"/>
    <w:rsid w:val="006C4522"/>
    <w:rsid w:val="006C4EFB"/>
    <w:rsid w:val="006C63D5"/>
    <w:rsid w:val="006C7018"/>
    <w:rsid w:val="006C7BA9"/>
    <w:rsid w:val="006C7E3E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6A02"/>
    <w:rsid w:val="006D70A1"/>
    <w:rsid w:val="006D7C8E"/>
    <w:rsid w:val="006D7FAB"/>
    <w:rsid w:val="006E0546"/>
    <w:rsid w:val="006E0D0B"/>
    <w:rsid w:val="006E4DDE"/>
    <w:rsid w:val="006E53C3"/>
    <w:rsid w:val="006E5BBE"/>
    <w:rsid w:val="006E5D86"/>
    <w:rsid w:val="006E7DC3"/>
    <w:rsid w:val="006F0220"/>
    <w:rsid w:val="006F0AEE"/>
    <w:rsid w:val="006F2DF7"/>
    <w:rsid w:val="006F3630"/>
    <w:rsid w:val="006F51A6"/>
    <w:rsid w:val="006F5438"/>
    <w:rsid w:val="006F5484"/>
    <w:rsid w:val="006F76E0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99E"/>
    <w:rsid w:val="00712903"/>
    <w:rsid w:val="00714D7B"/>
    <w:rsid w:val="00715BF1"/>
    <w:rsid w:val="007169C3"/>
    <w:rsid w:val="00717D22"/>
    <w:rsid w:val="00720297"/>
    <w:rsid w:val="007205E1"/>
    <w:rsid w:val="00720B1F"/>
    <w:rsid w:val="00721F04"/>
    <w:rsid w:val="007226E2"/>
    <w:rsid w:val="00723156"/>
    <w:rsid w:val="00724C72"/>
    <w:rsid w:val="007251AD"/>
    <w:rsid w:val="00726FDF"/>
    <w:rsid w:val="0072758E"/>
    <w:rsid w:val="00730F46"/>
    <w:rsid w:val="0073155F"/>
    <w:rsid w:val="00731A8C"/>
    <w:rsid w:val="00732C2D"/>
    <w:rsid w:val="00732E5C"/>
    <w:rsid w:val="00734664"/>
    <w:rsid w:val="007347B5"/>
    <w:rsid w:val="00735A20"/>
    <w:rsid w:val="007366EA"/>
    <w:rsid w:val="00736C26"/>
    <w:rsid w:val="007403B9"/>
    <w:rsid w:val="007403FE"/>
    <w:rsid w:val="0074143F"/>
    <w:rsid w:val="007444FE"/>
    <w:rsid w:val="00745F6F"/>
    <w:rsid w:val="00746E56"/>
    <w:rsid w:val="00746ECC"/>
    <w:rsid w:val="0075266B"/>
    <w:rsid w:val="00753F13"/>
    <w:rsid w:val="0075548D"/>
    <w:rsid w:val="00756D72"/>
    <w:rsid w:val="007576EE"/>
    <w:rsid w:val="007605D6"/>
    <w:rsid w:val="007634E1"/>
    <w:rsid w:val="00763B7F"/>
    <w:rsid w:val="00764AAE"/>
    <w:rsid w:val="00765EBE"/>
    <w:rsid w:val="0076649C"/>
    <w:rsid w:val="00770DAF"/>
    <w:rsid w:val="00771245"/>
    <w:rsid w:val="0077165D"/>
    <w:rsid w:val="00771F56"/>
    <w:rsid w:val="00772A19"/>
    <w:rsid w:val="0077426E"/>
    <w:rsid w:val="00777EFF"/>
    <w:rsid w:val="007809A5"/>
    <w:rsid w:val="007810B3"/>
    <w:rsid w:val="00781302"/>
    <w:rsid w:val="00784019"/>
    <w:rsid w:val="007844AF"/>
    <w:rsid w:val="007847A7"/>
    <w:rsid w:val="007868CB"/>
    <w:rsid w:val="00786F16"/>
    <w:rsid w:val="007905FB"/>
    <w:rsid w:val="00792300"/>
    <w:rsid w:val="007936FE"/>
    <w:rsid w:val="00793950"/>
    <w:rsid w:val="007949D5"/>
    <w:rsid w:val="00794A70"/>
    <w:rsid w:val="00795B9F"/>
    <w:rsid w:val="0079672D"/>
    <w:rsid w:val="007975EF"/>
    <w:rsid w:val="007A0D0E"/>
    <w:rsid w:val="007A0E38"/>
    <w:rsid w:val="007A1CB0"/>
    <w:rsid w:val="007A3064"/>
    <w:rsid w:val="007A3818"/>
    <w:rsid w:val="007A499E"/>
    <w:rsid w:val="007B0121"/>
    <w:rsid w:val="007B0A93"/>
    <w:rsid w:val="007B0E07"/>
    <w:rsid w:val="007B1EE4"/>
    <w:rsid w:val="007B1F0B"/>
    <w:rsid w:val="007B2573"/>
    <w:rsid w:val="007B2F1C"/>
    <w:rsid w:val="007B38C4"/>
    <w:rsid w:val="007B3A5D"/>
    <w:rsid w:val="007B420C"/>
    <w:rsid w:val="007B4C57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4D3B"/>
    <w:rsid w:val="007C546D"/>
    <w:rsid w:val="007C6731"/>
    <w:rsid w:val="007C7BA1"/>
    <w:rsid w:val="007D18FB"/>
    <w:rsid w:val="007D2D74"/>
    <w:rsid w:val="007D2E0E"/>
    <w:rsid w:val="007D424E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3F44"/>
    <w:rsid w:val="007E6707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463"/>
    <w:rsid w:val="00800930"/>
    <w:rsid w:val="00800ECF"/>
    <w:rsid w:val="0080209D"/>
    <w:rsid w:val="00802A78"/>
    <w:rsid w:val="00803168"/>
    <w:rsid w:val="008036C3"/>
    <w:rsid w:val="0080392E"/>
    <w:rsid w:val="00803B6C"/>
    <w:rsid w:val="00806376"/>
    <w:rsid w:val="00810B8A"/>
    <w:rsid w:val="008115E0"/>
    <w:rsid w:val="0081174A"/>
    <w:rsid w:val="00811F7F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5C68"/>
    <w:rsid w:val="008261AB"/>
    <w:rsid w:val="00826A5D"/>
    <w:rsid w:val="00827931"/>
    <w:rsid w:val="00830338"/>
    <w:rsid w:val="00832225"/>
    <w:rsid w:val="0083488D"/>
    <w:rsid w:val="00835491"/>
    <w:rsid w:val="00835544"/>
    <w:rsid w:val="00837AA9"/>
    <w:rsid w:val="00841B2C"/>
    <w:rsid w:val="00842BD4"/>
    <w:rsid w:val="00843469"/>
    <w:rsid w:val="00843A72"/>
    <w:rsid w:val="00845AE2"/>
    <w:rsid w:val="00850236"/>
    <w:rsid w:val="00851323"/>
    <w:rsid w:val="00851692"/>
    <w:rsid w:val="00860A50"/>
    <w:rsid w:val="0086131F"/>
    <w:rsid w:val="008620C1"/>
    <w:rsid w:val="0086349E"/>
    <w:rsid w:val="008650AE"/>
    <w:rsid w:val="00865272"/>
    <w:rsid w:val="008654BB"/>
    <w:rsid w:val="00865CCB"/>
    <w:rsid w:val="00866684"/>
    <w:rsid w:val="008715A4"/>
    <w:rsid w:val="00872088"/>
    <w:rsid w:val="00873766"/>
    <w:rsid w:val="0087407C"/>
    <w:rsid w:val="00875211"/>
    <w:rsid w:val="00876E0D"/>
    <w:rsid w:val="00880D42"/>
    <w:rsid w:val="008819D2"/>
    <w:rsid w:val="00881BEB"/>
    <w:rsid w:val="00881FBD"/>
    <w:rsid w:val="008832AA"/>
    <w:rsid w:val="00884382"/>
    <w:rsid w:val="00884EB1"/>
    <w:rsid w:val="00885751"/>
    <w:rsid w:val="00885B1D"/>
    <w:rsid w:val="00885D96"/>
    <w:rsid w:val="008865A3"/>
    <w:rsid w:val="008911E0"/>
    <w:rsid w:val="0089228A"/>
    <w:rsid w:val="0089235F"/>
    <w:rsid w:val="00892B73"/>
    <w:rsid w:val="008939E5"/>
    <w:rsid w:val="00893EE7"/>
    <w:rsid w:val="00896341"/>
    <w:rsid w:val="00897177"/>
    <w:rsid w:val="008A1539"/>
    <w:rsid w:val="008A25E9"/>
    <w:rsid w:val="008A3F4E"/>
    <w:rsid w:val="008A4FEB"/>
    <w:rsid w:val="008A5E47"/>
    <w:rsid w:val="008A6648"/>
    <w:rsid w:val="008A77F2"/>
    <w:rsid w:val="008B07DE"/>
    <w:rsid w:val="008B099F"/>
    <w:rsid w:val="008B0AE8"/>
    <w:rsid w:val="008B19AE"/>
    <w:rsid w:val="008B3A70"/>
    <w:rsid w:val="008B3D85"/>
    <w:rsid w:val="008B434B"/>
    <w:rsid w:val="008B4566"/>
    <w:rsid w:val="008B5241"/>
    <w:rsid w:val="008B54AD"/>
    <w:rsid w:val="008B6E43"/>
    <w:rsid w:val="008C19E4"/>
    <w:rsid w:val="008C3A04"/>
    <w:rsid w:val="008C5104"/>
    <w:rsid w:val="008C5F9D"/>
    <w:rsid w:val="008C6A83"/>
    <w:rsid w:val="008D1EA7"/>
    <w:rsid w:val="008D3FCE"/>
    <w:rsid w:val="008D401A"/>
    <w:rsid w:val="008D4467"/>
    <w:rsid w:val="008D6715"/>
    <w:rsid w:val="008E1C01"/>
    <w:rsid w:val="008E325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900801"/>
    <w:rsid w:val="00900EB9"/>
    <w:rsid w:val="009013C5"/>
    <w:rsid w:val="009013DE"/>
    <w:rsid w:val="009029C6"/>
    <w:rsid w:val="00902B62"/>
    <w:rsid w:val="00902B76"/>
    <w:rsid w:val="00903B7C"/>
    <w:rsid w:val="00904B82"/>
    <w:rsid w:val="00906FC8"/>
    <w:rsid w:val="009075C3"/>
    <w:rsid w:val="009105CD"/>
    <w:rsid w:val="009107FA"/>
    <w:rsid w:val="0091167F"/>
    <w:rsid w:val="00912215"/>
    <w:rsid w:val="00912447"/>
    <w:rsid w:val="00916FE7"/>
    <w:rsid w:val="00917A14"/>
    <w:rsid w:val="00917EAF"/>
    <w:rsid w:val="00920021"/>
    <w:rsid w:val="009226F1"/>
    <w:rsid w:val="00922AE8"/>
    <w:rsid w:val="00923A6F"/>
    <w:rsid w:val="00923D11"/>
    <w:rsid w:val="009249B0"/>
    <w:rsid w:val="009252F1"/>
    <w:rsid w:val="00925423"/>
    <w:rsid w:val="00926844"/>
    <w:rsid w:val="0092698F"/>
    <w:rsid w:val="00927A56"/>
    <w:rsid w:val="00930561"/>
    <w:rsid w:val="0093114E"/>
    <w:rsid w:val="00931AB4"/>
    <w:rsid w:val="009327B1"/>
    <w:rsid w:val="009353C7"/>
    <w:rsid w:val="00936416"/>
    <w:rsid w:val="009406DA"/>
    <w:rsid w:val="00940FA4"/>
    <w:rsid w:val="009411D6"/>
    <w:rsid w:val="0094243B"/>
    <w:rsid w:val="00942A5B"/>
    <w:rsid w:val="0094321E"/>
    <w:rsid w:val="00944C02"/>
    <w:rsid w:val="009450E0"/>
    <w:rsid w:val="009461E7"/>
    <w:rsid w:val="00947826"/>
    <w:rsid w:val="00947D7E"/>
    <w:rsid w:val="0095192D"/>
    <w:rsid w:val="009536C9"/>
    <w:rsid w:val="0095434F"/>
    <w:rsid w:val="00955ADE"/>
    <w:rsid w:val="00957208"/>
    <w:rsid w:val="009573EF"/>
    <w:rsid w:val="00957415"/>
    <w:rsid w:val="00957A96"/>
    <w:rsid w:val="00961A72"/>
    <w:rsid w:val="009628CB"/>
    <w:rsid w:val="00963751"/>
    <w:rsid w:val="00966E15"/>
    <w:rsid w:val="00967D13"/>
    <w:rsid w:val="00970B87"/>
    <w:rsid w:val="0097267D"/>
    <w:rsid w:val="0097313C"/>
    <w:rsid w:val="00973D5F"/>
    <w:rsid w:val="009751D4"/>
    <w:rsid w:val="009754D8"/>
    <w:rsid w:val="00975EC8"/>
    <w:rsid w:val="00976206"/>
    <w:rsid w:val="00980F09"/>
    <w:rsid w:val="00980FF3"/>
    <w:rsid w:val="00981732"/>
    <w:rsid w:val="00981F5D"/>
    <w:rsid w:val="00982418"/>
    <w:rsid w:val="009838A0"/>
    <w:rsid w:val="0098436F"/>
    <w:rsid w:val="009851C7"/>
    <w:rsid w:val="00985A3C"/>
    <w:rsid w:val="00986A9C"/>
    <w:rsid w:val="009872E9"/>
    <w:rsid w:val="00987B7C"/>
    <w:rsid w:val="00990F9E"/>
    <w:rsid w:val="009913EA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077D"/>
    <w:rsid w:val="009A1771"/>
    <w:rsid w:val="009A2548"/>
    <w:rsid w:val="009A2ABD"/>
    <w:rsid w:val="009A2D1D"/>
    <w:rsid w:val="009A377B"/>
    <w:rsid w:val="009A4870"/>
    <w:rsid w:val="009A5323"/>
    <w:rsid w:val="009B0A2A"/>
    <w:rsid w:val="009B1826"/>
    <w:rsid w:val="009B2FCE"/>
    <w:rsid w:val="009B30F8"/>
    <w:rsid w:val="009B316A"/>
    <w:rsid w:val="009B3206"/>
    <w:rsid w:val="009B47A8"/>
    <w:rsid w:val="009B5644"/>
    <w:rsid w:val="009B6304"/>
    <w:rsid w:val="009B6468"/>
    <w:rsid w:val="009B66EE"/>
    <w:rsid w:val="009B6889"/>
    <w:rsid w:val="009B711F"/>
    <w:rsid w:val="009B77E8"/>
    <w:rsid w:val="009C07A5"/>
    <w:rsid w:val="009C0E2B"/>
    <w:rsid w:val="009C1428"/>
    <w:rsid w:val="009C2FD1"/>
    <w:rsid w:val="009C61A3"/>
    <w:rsid w:val="009D0A06"/>
    <w:rsid w:val="009D0DD8"/>
    <w:rsid w:val="009D1062"/>
    <w:rsid w:val="009D319E"/>
    <w:rsid w:val="009D3595"/>
    <w:rsid w:val="009D3C1A"/>
    <w:rsid w:val="009D44F3"/>
    <w:rsid w:val="009D4E16"/>
    <w:rsid w:val="009D6151"/>
    <w:rsid w:val="009D7D1F"/>
    <w:rsid w:val="009E1583"/>
    <w:rsid w:val="009E2202"/>
    <w:rsid w:val="009E2691"/>
    <w:rsid w:val="009E4364"/>
    <w:rsid w:val="009E4725"/>
    <w:rsid w:val="009E5A8F"/>
    <w:rsid w:val="009E6F34"/>
    <w:rsid w:val="009E7A6F"/>
    <w:rsid w:val="009F01D7"/>
    <w:rsid w:val="009F0796"/>
    <w:rsid w:val="009F3F7A"/>
    <w:rsid w:val="009F3F82"/>
    <w:rsid w:val="009F54F2"/>
    <w:rsid w:val="009F5ACC"/>
    <w:rsid w:val="00A005C6"/>
    <w:rsid w:val="00A04D33"/>
    <w:rsid w:val="00A050CD"/>
    <w:rsid w:val="00A0624D"/>
    <w:rsid w:val="00A0717D"/>
    <w:rsid w:val="00A07AEA"/>
    <w:rsid w:val="00A07FBE"/>
    <w:rsid w:val="00A10AFE"/>
    <w:rsid w:val="00A11033"/>
    <w:rsid w:val="00A15349"/>
    <w:rsid w:val="00A15AC0"/>
    <w:rsid w:val="00A17AF4"/>
    <w:rsid w:val="00A21CF2"/>
    <w:rsid w:val="00A225F1"/>
    <w:rsid w:val="00A22C73"/>
    <w:rsid w:val="00A23395"/>
    <w:rsid w:val="00A233A4"/>
    <w:rsid w:val="00A233D6"/>
    <w:rsid w:val="00A23621"/>
    <w:rsid w:val="00A26685"/>
    <w:rsid w:val="00A267B3"/>
    <w:rsid w:val="00A26BC8"/>
    <w:rsid w:val="00A27C79"/>
    <w:rsid w:val="00A35C38"/>
    <w:rsid w:val="00A40196"/>
    <w:rsid w:val="00A41C64"/>
    <w:rsid w:val="00A41DF7"/>
    <w:rsid w:val="00A41F8E"/>
    <w:rsid w:val="00A43C5E"/>
    <w:rsid w:val="00A4431B"/>
    <w:rsid w:val="00A44753"/>
    <w:rsid w:val="00A44EF6"/>
    <w:rsid w:val="00A45C11"/>
    <w:rsid w:val="00A50434"/>
    <w:rsid w:val="00A51EB3"/>
    <w:rsid w:val="00A52673"/>
    <w:rsid w:val="00A539BE"/>
    <w:rsid w:val="00A53BE9"/>
    <w:rsid w:val="00A546A0"/>
    <w:rsid w:val="00A57361"/>
    <w:rsid w:val="00A60388"/>
    <w:rsid w:val="00A60C5D"/>
    <w:rsid w:val="00A643F5"/>
    <w:rsid w:val="00A645DA"/>
    <w:rsid w:val="00A6544C"/>
    <w:rsid w:val="00A6786B"/>
    <w:rsid w:val="00A7135E"/>
    <w:rsid w:val="00A71763"/>
    <w:rsid w:val="00A71AB3"/>
    <w:rsid w:val="00A7262F"/>
    <w:rsid w:val="00A72A7F"/>
    <w:rsid w:val="00A7301B"/>
    <w:rsid w:val="00A74B2D"/>
    <w:rsid w:val="00A7639C"/>
    <w:rsid w:val="00A76A86"/>
    <w:rsid w:val="00A773CA"/>
    <w:rsid w:val="00A7781E"/>
    <w:rsid w:val="00A80F19"/>
    <w:rsid w:val="00A823DB"/>
    <w:rsid w:val="00A829E7"/>
    <w:rsid w:val="00A83D2C"/>
    <w:rsid w:val="00A83D82"/>
    <w:rsid w:val="00A84021"/>
    <w:rsid w:val="00A85597"/>
    <w:rsid w:val="00A85644"/>
    <w:rsid w:val="00A85EFA"/>
    <w:rsid w:val="00A864BE"/>
    <w:rsid w:val="00A874A0"/>
    <w:rsid w:val="00A875C8"/>
    <w:rsid w:val="00A87A26"/>
    <w:rsid w:val="00A908C0"/>
    <w:rsid w:val="00A91C23"/>
    <w:rsid w:val="00A92ED6"/>
    <w:rsid w:val="00A9371D"/>
    <w:rsid w:val="00A96849"/>
    <w:rsid w:val="00A969C1"/>
    <w:rsid w:val="00A96C02"/>
    <w:rsid w:val="00A96E9C"/>
    <w:rsid w:val="00A96F5B"/>
    <w:rsid w:val="00A9714E"/>
    <w:rsid w:val="00A97332"/>
    <w:rsid w:val="00A97815"/>
    <w:rsid w:val="00AA02AA"/>
    <w:rsid w:val="00AA1876"/>
    <w:rsid w:val="00AA2737"/>
    <w:rsid w:val="00AA3C46"/>
    <w:rsid w:val="00AA4BB0"/>
    <w:rsid w:val="00AA5E72"/>
    <w:rsid w:val="00AA6748"/>
    <w:rsid w:val="00AA75C0"/>
    <w:rsid w:val="00AB003F"/>
    <w:rsid w:val="00AB0D0B"/>
    <w:rsid w:val="00AB1E29"/>
    <w:rsid w:val="00AB2550"/>
    <w:rsid w:val="00AB49B5"/>
    <w:rsid w:val="00AB4C94"/>
    <w:rsid w:val="00AB4D79"/>
    <w:rsid w:val="00AB6A77"/>
    <w:rsid w:val="00AC1578"/>
    <w:rsid w:val="00AC1C26"/>
    <w:rsid w:val="00AC1E31"/>
    <w:rsid w:val="00AC2B47"/>
    <w:rsid w:val="00AC2F41"/>
    <w:rsid w:val="00AC525B"/>
    <w:rsid w:val="00AC5742"/>
    <w:rsid w:val="00AC6A1D"/>
    <w:rsid w:val="00AC7029"/>
    <w:rsid w:val="00AC71F1"/>
    <w:rsid w:val="00AD04C7"/>
    <w:rsid w:val="00AD20CD"/>
    <w:rsid w:val="00AD560E"/>
    <w:rsid w:val="00AD5706"/>
    <w:rsid w:val="00AD5E6D"/>
    <w:rsid w:val="00AD613C"/>
    <w:rsid w:val="00AD6A25"/>
    <w:rsid w:val="00AD76D8"/>
    <w:rsid w:val="00AD7EA6"/>
    <w:rsid w:val="00AE04DA"/>
    <w:rsid w:val="00AE05E6"/>
    <w:rsid w:val="00AE0699"/>
    <w:rsid w:val="00AE1620"/>
    <w:rsid w:val="00AE3FDD"/>
    <w:rsid w:val="00AE77DE"/>
    <w:rsid w:val="00AF0D6F"/>
    <w:rsid w:val="00AF0D89"/>
    <w:rsid w:val="00AF110D"/>
    <w:rsid w:val="00AF2BC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25BD"/>
    <w:rsid w:val="00B13509"/>
    <w:rsid w:val="00B13769"/>
    <w:rsid w:val="00B13E3C"/>
    <w:rsid w:val="00B150A4"/>
    <w:rsid w:val="00B15D97"/>
    <w:rsid w:val="00B1634E"/>
    <w:rsid w:val="00B16F93"/>
    <w:rsid w:val="00B2040F"/>
    <w:rsid w:val="00B20684"/>
    <w:rsid w:val="00B215E2"/>
    <w:rsid w:val="00B22157"/>
    <w:rsid w:val="00B22691"/>
    <w:rsid w:val="00B227A4"/>
    <w:rsid w:val="00B235A6"/>
    <w:rsid w:val="00B25708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1BBE"/>
    <w:rsid w:val="00B423AE"/>
    <w:rsid w:val="00B437BF"/>
    <w:rsid w:val="00B439FA"/>
    <w:rsid w:val="00B44B0A"/>
    <w:rsid w:val="00B45127"/>
    <w:rsid w:val="00B46403"/>
    <w:rsid w:val="00B46BF3"/>
    <w:rsid w:val="00B47360"/>
    <w:rsid w:val="00B50571"/>
    <w:rsid w:val="00B5146F"/>
    <w:rsid w:val="00B51AAF"/>
    <w:rsid w:val="00B53C36"/>
    <w:rsid w:val="00B55CB1"/>
    <w:rsid w:val="00B5637C"/>
    <w:rsid w:val="00B57678"/>
    <w:rsid w:val="00B61702"/>
    <w:rsid w:val="00B6277F"/>
    <w:rsid w:val="00B62A84"/>
    <w:rsid w:val="00B6335A"/>
    <w:rsid w:val="00B6367D"/>
    <w:rsid w:val="00B65484"/>
    <w:rsid w:val="00B66E18"/>
    <w:rsid w:val="00B71C17"/>
    <w:rsid w:val="00B72204"/>
    <w:rsid w:val="00B72568"/>
    <w:rsid w:val="00B73BBC"/>
    <w:rsid w:val="00B742C5"/>
    <w:rsid w:val="00B743D5"/>
    <w:rsid w:val="00B744A3"/>
    <w:rsid w:val="00B74946"/>
    <w:rsid w:val="00B75291"/>
    <w:rsid w:val="00B757D7"/>
    <w:rsid w:val="00B8168D"/>
    <w:rsid w:val="00B81EAC"/>
    <w:rsid w:val="00B8254C"/>
    <w:rsid w:val="00B84AF7"/>
    <w:rsid w:val="00B8525B"/>
    <w:rsid w:val="00B8531E"/>
    <w:rsid w:val="00B86595"/>
    <w:rsid w:val="00B91716"/>
    <w:rsid w:val="00B9177E"/>
    <w:rsid w:val="00B927C8"/>
    <w:rsid w:val="00B92CAC"/>
    <w:rsid w:val="00B93D82"/>
    <w:rsid w:val="00B957A9"/>
    <w:rsid w:val="00BA1E88"/>
    <w:rsid w:val="00BA24B1"/>
    <w:rsid w:val="00BA44AB"/>
    <w:rsid w:val="00BA4CAA"/>
    <w:rsid w:val="00BA5CD4"/>
    <w:rsid w:val="00BA60E3"/>
    <w:rsid w:val="00BA72C2"/>
    <w:rsid w:val="00BA7DBB"/>
    <w:rsid w:val="00BB0F6B"/>
    <w:rsid w:val="00BB10BC"/>
    <w:rsid w:val="00BB37AF"/>
    <w:rsid w:val="00BB3991"/>
    <w:rsid w:val="00BB3EA4"/>
    <w:rsid w:val="00BB4227"/>
    <w:rsid w:val="00BB50EA"/>
    <w:rsid w:val="00BB5211"/>
    <w:rsid w:val="00BB5ECA"/>
    <w:rsid w:val="00BB682C"/>
    <w:rsid w:val="00BB68D2"/>
    <w:rsid w:val="00BC03E8"/>
    <w:rsid w:val="00BC053F"/>
    <w:rsid w:val="00BC0C10"/>
    <w:rsid w:val="00BC1246"/>
    <w:rsid w:val="00BC1812"/>
    <w:rsid w:val="00BC2CEB"/>
    <w:rsid w:val="00BC5A38"/>
    <w:rsid w:val="00BC5E9B"/>
    <w:rsid w:val="00BC68A8"/>
    <w:rsid w:val="00BC795D"/>
    <w:rsid w:val="00BD3491"/>
    <w:rsid w:val="00BD3846"/>
    <w:rsid w:val="00BD38DD"/>
    <w:rsid w:val="00BD4769"/>
    <w:rsid w:val="00BD70EF"/>
    <w:rsid w:val="00BE1B97"/>
    <w:rsid w:val="00BE22F6"/>
    <w:rsid w:val="00BE2C96"/>
    <w:rsid w:val="00BE49B8"/>
    <w:rsid w:val="00BE54B0"/>
    <w:rsid w:val="00BE5FCB"/>
    <w:rsid w:val="00BF2CC8"/>
    <w:rsid w:val="00BF380C"/>
    <w:rsid w:val="00BF6A76"/>
    <w:rsid w:val="00BF7F7C"/>
    <w:rsid w:val="00C00FDA"/>
    <w:rsid w:val="00C02010"/>
    <w:rsid w:val="00C03274"/>
    <w:rsid w:val="00C03BB5"/>
    <w:rsid w:val="00C03EDB"/>
    <w:rsid w:val="00C0721A"/>
    <w:rsid w:val="00C07B14"/>
    <w:rsid w:val="00C106B8"/>
    <w:rsid w:val="00C11523"/>
    <w:rsid w:val="00C13B48"/>
    <w:rsid w:val="00C14380"/>
    <w:rsid w:val="00C1470C"/>
    <w:rsid w:val="00C15797"/>
    <w:rsid w:val="00C16E6C"/>
    <w:rsid w:val="00C17F9B"/>
    <w:rsid w:val="00C21F6C"/>
    <w:rsid w:val="00C22F01"/>
    <w:rsid w:val="00C2572D"/>
    <w:rsid w:val="00C261ED"/>
    <w:rsid w:val="00C271F8"/>
    <w:rsid w:val="00C277BF"/>
    <w:rsid w:val="00C3009E"/>
    <w:rsid w:val="00C31ABF"/>
    <w:rsid w:val="00C333B5"/>
    <w:rsid w:val="00C33E76"/>
    <w:rsid w:val="00C344D6"/>
    <w:rsid w:val="00C34689"/>
    <w:rsid w:val="00C37EE7"/>
    <w:rsid w:val="00C40C93"/>
    <w:rsid w:val="00C417F9"/>
    <w:rsid w:val="00C41FF8"/>
    <w:rsid w:val="00C446D1"/>
    <w:rsid w:val="00C46BD4"/>
    <w:rsid w:val="00C46C5D"/>
    <w:rsid w:val="00C47BAC"/>
    <w:rsid w:val="00C503A6"/>
    <w:rsid w:val="00C51A62"/>
    <w:rsid w:val="00C535AE"/>
    <w:rsid w:val="00C53C9D"/>
    <w:rsid w:val="00C55D55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67DEC"/>
    <w:rsid w:val="00C7075B"/>
    <w:rsid w:val="00C73552"/>
    <w:rsid w:val="00C743D2"/>
    <w:rsid w:val="00C77011"/>
    <w:rsid w:val="00C77E37"/>
    <w:rsid w:val="00C81FAB"/>
    <w:rsid w:val="00C8272B"/>
    <w:rsid w:val="00C83972"/>
    <w:rsid w:val="00C842F1"/>
    <w:rsid w:val="00C84364"/>
    <w:rsid w:val="00C85DC7"/>
    <w:rsid w:val="00C86A1A"/>
    <w:rsid w:val="00C9055A"/>
    <w:rsid w:val="00C91249"/>
    <w:rsid w:val="00C95394"/>
    <w:rsid w:val="00C9748E"/>
    <w:rsid w:val="00C97EFE"/>
    <w:rsid w:val="00CA04A0"/>
    <w:rsid w:val="00CA04A6"/>
    <w:rsid w:val="00CA2AF0"/>
    <w:rsid w:val="00CA30DD"/>
    <w:rsid w:val="00CA30FB"/>
    <w:rsid w:val="00CA468A"/>
    <w:rsid w:val="00CA7ACA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0D6C"/>
    <w:rsid w:val="00CC136B"/>
    <w:rsid w:val="00CC36B6"/>
    <w:rsid w:val="00CC3EAF"/>
    <w:rsid w:val="00CC45D8"/>
    <w:rsid w:val="00CC48DD"/>
    <w:rsid w:val="00CC53D3"/>
    <w:rsid w:val="00CC599C"/>
    <w:rsid w:val="00CC66CE"/>
    <w:rsid w:val="00CC6E78"/>
    <w:rsid w:val="00CD0672"/>
    <w:rsid w:val="00CD1B8C"/>
    <w:rsid w:val="00CD28D0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30EB"/>
    <w:rsid w:val="00CE43A8"/>
    <w:rsid w:val="00CE4BA5"/>
    <w:rsid w:val="00CE79A7"/>
    <w:rsid w:val="00CF2445"/>
    <w:rsid w:val="00CF2F88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F87"/>
    <w:rsid w:val="00D043F9"/>
    <w:rsid w:val="00D0604A"/>
    <w:rsid w:val="00D07074"/>
    <w:rsid w:val="00D108CA"/>
    <w:rsid w:val="00D10E6B"/>
    <w:rsid w:val="00D11094"/>
    <w:rsid w:val="00D139A5"/>
    <w:rsid w:val="00D17F5B"/>
    <w:rsid w:val="00D20345"/>
    <w:rsid w:val="00D20D0B"/>
    <w:rsid w:val="00D21260"/>
    <w:rsid w:val="00D226E1"/>
    <w:rsid w:val="00D23CB6"/>
    <w:rsid w:val="00D241F5"/>
    <w:rsid w:val="00D268F5"/>
    <w:rsid w:val="00D26B0F"/>
    <w:rsid w:val="00D272AE"/>
    <w:rsid w:val="00D27A18"/>
    <w:rsid w:val="00D302B4"/>
    <w:rsid w:val="00D31621"/>
    <w:rsid w:val="00D31D10"/>
    <w:rsid w:val="00D3200A"/>
    <w:rsid w:val="00D33BEC"/>
    <w:rsid w:val="00D33CA1"/>
    <w:rsid w:val="00D35E0A"/>
    <w:rsid w:val="00D37B08"/>
    <w:rsid w:val="00D40577"/>
    <w:rsid w:val="00D40E9D"/>
    <w:rsid w:val="00D41AF7"/>
    <w:rsid w:val="00D425DF"/>
    <w:rsid w:val="00D43AB5"/>
    <w:rsid w:val="00D4420D"/>
    <w:rsid w:val="00D46AA4"/>
    <w:rsid w:val="00D47C9F"/>
    <w:rsid w:val="00D506D2"/>
    <w:rsid w:val="00D54057"/>
    <w:rsid w:val="00D54153"/>
    <w:rsid w:val="00D559D5"/>
    <w:rsid w:val="00D56381"/>
    <w:rsid w:val="00D56F01"/>
    <w:rsid w:val="00D6088D"/>
    <w:rsid w:val="00D6298B"/>
    <w:rsid w:val="00D64486"/>
    <w:rsid w:val="00D6477A"/>
    <w:rsid w:val="00D649A1"/>
    <w:rsid w:val="00D659CE"/>
    <w:rsid w:val="00D66662"/>
    <w:rsid w:val="00D66F2A"/>
    <w:rsid w:val="00D72E27"/>
    <w:rsid w:val="00D72FF0"/>
    <w:rsid w:val="00D746C7"/>
    <w:rsid w:val="00D75AA0"/>
    <w:rsid w:val="00D80762"/>
    <w:rsid w:val="00D80A08"/>
    <w:rsid w:val="00D80BAB"/>
    <w:rsid w:val="00D812B2"/>
    <w:rsid w:val="00D81C98"/>
    <w:rsid w:val="00D81ED4"/>
    <w:rsid w:val="00D822C2"/>
    <w:rsid w:val="00D82B9C"/>
    <w:rsid w:val="00D83262"/>
    <w:rsid w:val="00D840C2"/>
    <w:rsid w:val="00D859CD"/>
    <w:rsid w:val="00D874DF"/>
    <w:rsid w:val="00D90258"/>
    <w:rsid w:val="00D91C10"/>
    <w:rsid w:val="00D931DF"/>
    <w:rsid w:val="00D93DBF"/>
    <w:rsid w:val="00D94606"/>
    <w:rsid w:val="00D9546F"/>
    <w:rsid w:val="00D964CC"/>
    <w:rsid w:val="00D96D8A"/>
    <w:rsid w:val="00D97519"/>
    <w:rsid w:val="00DA0A51"/>
    <w:rsid w:val="00DA1DDF"/>
    <w:rsid w:val="00DA5533"/>
    <w:rsid w:val="00DA5D7E"/>
    <w:rsid w:val="00DA6526"/>
    <w:rsid w:val="00DA68F6"/>
    <w:rsid w:val="00DA6AE7"/>
    <w:rsid w:val="00DA79F8"/>
    <w:rsid w:val="00DB30C5"/>
    <w:rsid w:val="00DB427E"/>
    <w:rsid w:val="00DB54CD"/>
    <w:rsid w:val="00DB5B77"/>
    <w:rsid w:val="00DB7F36"/>
    <w:rsid w:val="00DB7FD2"/>
    <w:rsid w:val="00DC0AF0"/>
    <w:rsid w:val="00DC0C6C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6DCC"/>
    <w:rsid w:val="00DC73C1"/>
    <w:rsid w:val="00DD0E25"/>
    <w:rsid w:val="00DD0E43"/>
    <w:rsid w:val="00DD114F"/>
    <w:rsid w:val="00DD2D9F"/>
    <w:rsid w:val="00DD32B5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5EF3"/>
    <w:rsid w:val="00DE6539"/>
    <w:rsid w:val="00DE6AD2"/>
    <w:rsid w:val="00DE7C56"/>
    <w:rsid w:val="00DF06AF"/>
    <w:rsid w:val="00DF2105"/>
    <w:rsid w:val="00DF6017"/>
    <w:rsid w:val="00DF7D0E"/>
    <w:rsid w:val="00DF7DCA"/>
    <w:rsid w:val="00E00372"/>
    <w:rsid w:val="00E0072C"/>
    <w:rsid w:val="00E01AA9"/>
    <w:rsid w:val="00E04095"/>
    <w:rsid w:val="00E04D6C"/>
    <w:rsid w:val="00E05CFB"/>
    <w:rsid w:val="00E07585"/>
    <w:rsid w:val="00E101D6"/>
    <w:rsid w:val="00E111C1"/>
    <w:rsid w:val="00E11FB7"/>
    <w:rsid w:val="00E12386"/>
    <w:rsid w:val="00E12A55"/>
    <w:rsid w:val="00E1512B"/>
    <w:rsid w:val="00E15B05"/>
    <w:rsid w:val="00E16AFC"/>
    <w:rsid w:val="00E17B59"/>
    <w:rsid w:val="00E214F6"/>
    <w:rsid w:val="00E21AFF"/>
    <w:rsid w:val="00E22490"/>
    <w:rsid w:val="00E22781"/>
    <w:rsid w:val="00E22B3E"/>
    <w:rsid w:val="00E22BAA"/>
    <w:rsid w:val="00E22DAF"/>
    <w:rsid w:val="00E231E4"/>
    <w:rsid w:val="00E250EF"/>
    <w:rsid w:val="00E251DA"/>
    <w:rsid w:val="00E27005"/>
    <w:rsid w:val="00E27739"/>
    <w:rsid w:val="00E3126E"/>
    <w:rsid w:val="00E33E7A"/>
    <w:rsid w:val="00E35480"/>
    <w:rsid w:val="00E3786A"/>
    <w:rsid w:val="00E40172"/>
    <w:rsid w:val="00E43006"/>
    <w:rsid w:val="00E435EB"/>
    <w:rsid w:val="00E43632"/>
    <w:rsid w:val="00E43A2A"/>
    <w:rsid w:val="00E4453B"/>
    <w:rsid w:val="00E52709"/>
    <w:rsid w:val="00E55D9C"/>
    <w:rsid w:val="00E56C36"/>
    <w:rsid w:val="00E60546"/>
    <w:rsid w:val="00E6080F"/>
    <w:rsid w:val="00E61B58"/>
    <w:rsid w:val="00E63220"/>
    <w:rsid w:val="00E64959"/>
    <w:rsid w:val="00E654A6"/>
    <w:rsid w:val="00E668BD"/>
    <w:rsid w:val="00E66AAD"/>
    <w:rsid w:val="00E67743"/>
    <w:rsid w:val="00E71963"/>
    <w:rsid w:val="00E72987"/>
    <w:rsid w:val="00E72C52"/>
    <w:rsid w:val="00E73B64"/>
    <w:rsid w:val="00E7557A"/>
    <w:rsid w:val="00E77AE6"/>
    <w:rsid w:val="00E77CBF"/>
    <w:rsid w:val="00E8083A"/>
    <w:rsid w:val="00E8125A"/>
    <w:rsid w:val="00E81C73"/>
    <w:rsid w:val="00E81F66"/>
    <w:rsid w:val="00E83798"/>
    <w:rsid w:val="00E83A76"/>
    <w:rsid w:val="00E84E9B"/>
    <w:rsid w:val="00E85D4F"/>
    <w:rsid w:val="00E87349"/>
    <w:rsid w:val="00E90ECD"/>
    <w:rsid w:val="00E92DC2"/>
    <w:rsid w:val="00E93006"/>
    <w:rsid w:val="00E940F9"/>
    <w:rsid w:val="00E95891"/>
    <w:rsid w:val="00E96FF9"/>
    <w:rsid w:val="00E973AE"/>
    <w:rsid w:val="00E9767C"/>
    <w:rsid w:val="00EA1929"/>
    <w:rsid w:val="00EA1D2F"/>
    <w:rsid w:val="00EA3B36"/>
    <w:rsid w:val="00EA3EAA"/>
    <w:rsid w:val="00EA4E2D"/>
    <w:rsid w:val="00EA5C42"/>
    <w:rsid w:val="00EA7837"/>
    <w:rsid w:val="00EB08FD"/>
    <w:rsid w:val="00EB09A5"/>
    <w:rsid w:val="00EB19F4"/>
    <w:rsid w:val="00EB4F1B"/>
    <w:rsid w:val="00EB6B89"/>
    <w:rsid w:val="00EB6C9B"/>
    <w:rsid w:val="00EC0B79"/>
    <w:rsid w:val="00EC3592"/>
    <w:rsid w:val="00EC6001"/>
    <w:rsid w:val="00EC62CE"/>
    <w:rsid w:val="00EC6410"/>
    <w:rsid w:val="00ED0313"/>
    <w:rsid w:val="00ED0375"/>
    <w:rsid w:val="00ED0EC8"/>
    <w:rsid w:val="00ED1282"/>
    <w:rsid w:val="00ED1464"/>
    <w:rsid w:val="00ED1A88"/>
    <w:rsid w:val="00ED291D"/>
    <w:rsid w:val="00ED53E2"/>
    <w:rsid w:val="00ED5594"/>
    <w:rsid w:val="00ED5A95"/>
    <w:rsid w:val="00ED65CB"/>
    <w:rsid w:val="00ED65E9"/>
    <w:rsid w:val="00ED6BF5"/>
    <w:rsid w:val="00ED6F87"/>
    <w:rsid w:val="00ED7AB9"/>
    <w:rsid w:val="00EE005D"/>
    <w:rsid w:val="00EE1AAD"/>
    <w:rsid w:val="00EE3057"/>
    <w:rsid w:val="00EE3511"/>
    <w:rsid w:val="00EE439E"/>
    <w:rsid w:val="00EE532A"/>
    <w:rsid w:val="00EE53CA"/>
    <w:rsid w:val="00EE69EE"/>
    <w:rsid w:val="00EF15BD"/>
    <w:rsid w:val="00EF1D85"/>
    <w:rsid w:val="00EF2B67"/>
    <w:rsid w:val="00EF474A"/>
    <w:rsid w:val="00EF498B"/>
    <w:rsid w:val="00EF6A7F"/>
    <w:rsid w:val="00F00ECE"/>
    <w:rsid w:val="00F011BD"/>
    <w:rsid w:val="00F02843"/>
    <w:rsid w:val="00F02A93"/>
    <w:rsid w:val="00F0383E"/>
    <w:rsid w:val="00F045EB"/>
    <w:rsid w:val="00F0472A"/>
    <w:rsid w:val="00F04C70"/>
    <w:rsid w:val="00F07BAE"/>
    <w:rsid w:val="00F10D2E"/>
    <w:rsid w:val="00F112D8"/>
    <w:rsid w:val="00F1137B"/>
    <w:rsid w:val="00F12D0E"/>
    <w:rsid w:val="00F13001"/>
    <w:rsid w:val="00F13733"/>
    <w:rsid w:val="00F1386C"/>
    <w:rsid w:val="00F14408"/>
    <w:rsid w:val="00F20C9F"/>
    <w:rsid w:val="00F20F09"/>
    <w:rsid w:val="00F23A1E"/>
    <w:rsid w:val="00F32AF4"/>
    <w:rsid w:val="00F341D5"/>
    <w:rsid w:val="00F35BC0"/>
    <w:rsid w:val="00F35BC5"/>
    <w:rsid w:val="00F36888"/>
    <w:rsid w:val="00F372CA"/>
    <w:rsid w:val="00F3758A"/>
    <w:rsid w:val="00F40175"/>
    <w:rsid w:val="00F410A4"/>
    <w:rsid w:val="00F42ADD"/>
    <w:rsid w:val="00F42EC2"/>
    <w:rsid w:val="00F434FA"/>
    <w:rsid w:val="00F448F3"/>
    <w:rsid w:val="00F44E92"/>
    <w:rsid w:val="00F4568E"/>
    <w:rsid w:val="00F45882"/>
    <w:rsid w:val="00F45FD2"/>
    <w:rsid w:val="00F4607C"/>
    <w:rsid w:val="00F467DE"/>
    <w:rsid w:val="00F47630"/>
    <w:rsid w:val="00F478D3"/>
    <w:rsid w:val="00F5106B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7CA5"/>
    <w:rsid w:val="00F60BCD"/>
    <w:rsid w:val="00F61453"/>
    <w:rsid w:val="00F61AE4"/>
    <w:rsid w:val="00F629CE"/>
    <w:rsid w:val="00F6360B"/>
    <w:rsid w:val="00F63FE4"/>
    <w:rsid w:val="00F64413"/>
    <w:rsid w:val="00F6479F"/>
    <w:rsid w:val="00F65775"/>
    <w:rsid w:val="00F70206"/>
    <w:rsid w:val="00F70772"/>
    <w:rsid w:val="00F72266"/>
    <w:rsid w:val="00F730F8"/>
    <w:rsid w:val="00F73A82"/>
    <w:rsid w:val="00F75972"/>
    <w:rsid w:val="00F763CD"/>
    <w:rsid w:val="00F77201"/>
    <w:rsid w:val="00F77254"/>
    <w:rsid w:val="00F7731C"/>
    <w:rsid w:val="00F826BF"/>
    <w:rsid w:val="00F8279C"/>
    <w:rsid w:val="00F82BD2"/>
    <w:rsid w:val="00F84738"/>
    <w:rsid w:val="00F84795"/>
    <w:rsid w:val="00F84A32"/>
    <w:rsid w:val="00F84E18"/>
    <w:rsid w:val="00F859AA"/>
    <w:rsid w:val="00F85E75"/>
    <w:rsid w:val="00F861EB"/>
    <w:rsid w:val="00F87711"/>
    <w:rsid w:val="00F90556"/>
    <w:rsid w:val="00F90FC3"/>
    <w:rsid w:val="00F910E3"/>
    <w:rsid w:val="00F92FE9"/>
    <w:rsid w:val="00F93A4F"/>
    <w:rsid w:val="00F93AFB"/>
    <w:rsid w:val="00F949EB"/>
    <w:rsid w:val="00F953F8"/>
    <w:rsid w:val="00F96142"/>
    <w:rsid w:val="00F96B87"/>
    <w:rsid w:val="00FA0593"/>
    <w:rsid w:val="00FA0BEE"/>
    <w:rsid w:val="00FA146C"/>
    <w:rsid w:val="00FA157A"/>
    <w:rsid w:val="00FA164A"/>
    <w:rsid w:val="00FA1948"/>
    <w:rsid w:val="00FA2095"/>
    <w:rsid w:val="00FA4A9B"/>
    <w:rsid w:val="00FA5072"/>
    <w:rsid w:val="00FA57C6"/>
    <w:rsid w:val="00FA57F3"/>
    <w:rsid w:val="00FA59DC"/>
    <w:rsid w:val="00FA7414"/>
    <w:rsid w:val="00FA7812"/>
    <w:rsid w:val="00FA79F9"/>
    <w:rsid w:val="00FA7E5F"/>
    <w:rsid w:val="00FB0C66"/>
    <w:rsid w:val="00FB1127"/>
    <w:rsid w:val="00FB2CF6"/>
    <w:rsid w:val="00FB3170"/>
    <w:rsid w:val="00FB31ED"/>
    <w:rsid w:val="00FB4CCA"/>
    <w:rsid w:val="00FB5A18"/>
    <w:rsid w:val="00FB5F90"/>
    <w:rsid w:val="00FB6DC3"/>
    <w:rsid w:val="00FB7F26"/>
    <w:rsid w:val="00FC09C1"/>
    <w:rsid w:val="00FC1577"/>
    <w:rsid w:val="00FC2B3B"/>
    <w:rsid w:val="00FC2F92"/>
    <w:rsid w:val="00FC3ACD"/>
    <w:rsid w:val="00FC4266"/>
    <w:rsid w:val="00FC4556"/>
    <w:rsid w:val="00FC4615"/>
    <w:rsid w:val="00FD0573"/>
    <w:rsid w:val="00FD1782"/>
    <w:rsid w:val="00FD1F8C"/>
    <w:rsid w:val="00FD2992"/>
    <w:rsid w:val="00FD31A8"/>
    <w:rsid w:val="00FD521C"/>
    <w:rsid w:val="00FD5E69"/>
    <w:rsid w:val="00FD619F"/>
    <w:rsid w:val="00FD69B7"/>
    <w:rsid w:val="00FE1875"/>
    <w:rsid w:val="00FE1DB2"/>
    <w:rsid w:val="00FE1DD3"/>
    <w:rsid w:val="00FE2E86"/>
    <w:rsid w:val="00FE38EB"/>
    <w:rsid w:val="00FE54F0"/>
    <w:rsid w:val="00FE598B"/>
    <w:rsid w:val="00FE5C9D"/>
    <w:rsid w:val="00FF1A55"/>
    <w:rsid w:val="00FF1D1A"/>
    <w:rsid w:val="00FF2086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82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aragraph">
    <w:name w:val="paragraph"/>
    <w:basedOn w:val="Normal"/>
    <w:rsid w:val="00926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nbpts.org/certification/five-core-propostion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chfortexas.org/Resource_Files/Guides/T-TESS_Rubric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53669-BE7A-46B0-B152-F931D5000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</TotalTime>
  <Pages>6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10.07: Reflective, Collegial Practices | Growing Collaborative Skills and Mindsets</vt:lpstr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10.07: Reflective, Collegial Practices | Growing Collaborative Skills and Mindsets</dc:title>
  <dc:subject>Lesson 10.07: Reflective, Collegial Practices | Growing Collaborative Skills and Mindsets</dc:subject>
  <dc:creator>Texas Education Agency</dc:creator>
  <cp:keywords/>
  <dc:description/>
  <cp:lastModifiedBy>White (she/her), Whitney</cp:lastModifiedBy>
  <cp:revision>8</cp:revision>
  <dcterms:created xsi:type="dcterms:W3CDTF">2023-03-06T19:25:00Z</dcterms:created>
  <dcterms:modified xsi:type="dcterms:W3CDTF">2023-08-29T20:11:00Z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