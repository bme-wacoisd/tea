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38B7C855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11B8B914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997138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1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9C0541">
        <w:t>Types and Elements of Effective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8C5E30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C5E3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8C5E30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C5E3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D9B2735" w14:textId="47785CF2" w:rsidR="003F0E51" w:rsidRPr="008C5E30" w:rsidRDefault="006B0A53" w:rsidP="00911463">
      <w:pPr>
        <w:rPr>
          <w:rStyle w:val="eop"/>
          <w:rFonts w:cstheme="minorHAnsi"/>
          <w:color w:val="000000"/>
          <w:shd w:val="clear" w:color="auto" w:fill="FFFFFF"/>
        </w:rPr>
      </w:pPr>
      <w:r w:rsidRPr="008C5E30">
        <w:rPr>
          <w:rStyle w:val="eop"/>
          <w:rFonts w:cstheme="minorHAnsi"/>
          <w:color w:val="000000"/>
          <w:shd w:val="clear" w:color="auto" w:fill="FFFFFF"/>
        </w:rPr>
        <w:t>Match each of the different types of feedback below with the statement that best describes them.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11"/>
        <w:gridCol w:w="1874"/>
        <w:gridCol w:w="270"/>
        <w:gridCol w:w="6390"/>
      </w:tblGrid>
      <w:tr w:rsidR="00051181" w:rsidRPr="008C5E30" w14:paraId="029517E2" w14:textId="4C971767" w:rsidTr="0040096F">
        <w:tc>
          <w:tcPr>
            <w:tcW w:w="911" w:type="dxa"/>
          </w:tcPr>
          <w:p w14:paraId="4395C72F" w14:textId="75D169C4" w:rsidR="00051181" w:rsidRPr="008C5E30" w:rsidRDefault="00051181" w:rsidP="00343439">
            <w:p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Answer</w:t>
            </w:r>
          </w:p>
        </w:tc>
        <w:tc>
          <w:tcPr>
            <w:tcW w:w="1874" w:type="dxa"/>
          </w:tcPr>
          <w:p w14:paraId="64072EA3" w14:textId="45633886" w:rsidR="00051181" w:rsidRPr="008C5E30" w:rsidRDefault="00051181" w:rsidP="00343439">
            <w:p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Type of Feedback</w:t>
            </w:r>
          </w:p>
        </w:tc>
        <w:tc>
          <w:tcPr>
            <w:tcW w:w="270" w:type="dxa"/>
            <w:vMerge w:val="restart"/>
          </w:tcPr>
          <w:p w14:paraId="766A3901" w14:textId="77777777" w:rsidR="00051181" w:rsidRPr="008C5E30" w:rsidRDefault="00051181" w:rsidP="00343439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6390" w:type="dxa"/>
          </w:tcPr>
          <w:p w14:paraId="5B699BA4" w14:textId="427B2713" w:rsidR="00051181" w:rsidRPr="008C5E30" w:rsidRDefault="00051181" w:rsidP="00343439">
            <w:p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Descriptions</w:t>
            </w:r>
          </w:p>
        </w:tc>
      </w:tr>
      <w:tr w:rsidR="00051181" w:rsidRPr="008C5E30" w14:paraId="200B5C78" w14:textId="26AEF9B9" w:rsidTr="0040096F">
        <w:tc>
          <w:tcPr>
            <w:tcW w:w="911" w:type="dxa"/>
          </w:tcPr>
          <w:p w14:paraId="2CC1E576" w14:textId="6FA8585B" w:rsidR="00051181" w:rsidRPr="008C5E30" w:rsidRDefault="00051181" w:rsidP="00061529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1874" w:type="dxa"/>
          </w:tcPr>
          <w:p w14:paraId="258CA7BA" w14:textId="19D9C38C" w:rsidR="00051181" w:rsidRPr="008C5E30" w:rsidRDefault="00051181" w:rsidP="00394DA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Informal</w:t>
            </w:r>
          </w:p>
        </w:tc>
        <w:tc>
          <w:tcPr>
            <w:tcW w:w="270" w:type="dxa"/>
            <w:vMerge/>
          </w:tcPr>
          <w:p w14:paraId="435F700F" w14:textId="77777777" w:rsidR="00051181" w:rsidRPr="008C5E30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21AEF6E4" w14:textId="5DCEFE5F" w:rsidR="00051181" w:rsidRPr="008C5E30" w:rsidRDefault="0020690A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</w:rPr>
              <w:t>Immediate and instantaneous feedback spoken to a student during instruction</w:t>
            </w:r>
          </w:p>
        </w:tc>
      </w:tr>
      <w:tr w:rsidR="00051181" w:rsidRPr="008C5E30" w14:paraId="2DCA043C" w14:textId="7B820566" w:rsidTr="0040096F">
        <w:tc>
          <w:tcPr>
            <w:tcW w:w="911" w:type="dxa"/>
          </w:tcPr>
          <w:p w14:paraId="6EE72F86" w14:textId="28528D07" w:rsidR="00051181" w:rsidRPr="008C5E30" w:rsidRDefault="00051181" w:rsidP="00061529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1874" w:type="dxa"/>
          </w:tcPr>
          <w:p w14:paraId="36170FE8" w14:textId="51E14AAD" w:rsidR="00051181" w:rsidRPr="008C5E30" w:rsidRDefault="00051181" w:rsidP="00C63B10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Formal</w:t>
            </w:r>
          </w:p>
        </w:tc>
        <w:tc>
          <w:tcPr>
            <w:tcW w:w="270" w:type="dxa"/>
            <w:vMerge/>
          </w:tcPr>
          <w:p w14:paraId="4CDE1813" w14:textId="77777777" w:rsidR="00051181" w:rsidRPr="008C5E30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46160CFF" w14:textId="50939527" w:rsidR="00051181" w:rsidRPr="008C5E30" w:rsidRDefault="0086143C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Feedback that is provided in the moment and is tailored to the situation.</w:t>
            </w:r>
          </w:p>
        </w:tc>
      </w:tr>
      <w:tr w:rsidR="00051181" w:rsidRPr="008C5E30" w14:paraId="71C6E654" w14:textId="4A4EAEC8" w:rsidTr="0040096F">
        <w:tc>
          <w:tcPr>
            <w:tcW w:w="911" w:type="dxa"/>
          </w:tcPr>
          <w:p w14:paraId="3A113A2E" w14:textId="01F903AA" w:rsidR="00051181" w:rsidRPr="008C5E30" w:rsidRDefault="00051181" w:rsidP="00061529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1874" w:type="dxa"/>
          </w:tcPr>
          <w:p w14:paraId="41F1BC05" w14:textId="0BFB8C94" w:rsidR="00051181" w:rsidRPr="008C5E30" w:rsidRDefault="00051181" w:rsidP="00C63B10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Written</w:t>
            </w:r>
          </w:p>
        </w:tc>
        <w:tc>
          <w:tcPr>
            <w:tcW w:w="270" w:type="dxa"/>
            <w:vMerge/>
          </w:tcPr>
          <w:p w14:paraId="7507AC30" w14:textId="77777777" w:rsidR="00051181" w:rsidRPr="008C5E30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479404AC" w14:textId="0075F3DA" w:rsidR="00051181" w:rsidRPr="008C5E30" w:rsidRDefault="003D4B21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 xml:space="preserve">Feedback that </w:t>
            </w:r>
            <w:r w:rsidR="0020690A" w:rsidRPr="008C5E30">
              <w:rPr>
                <w:rFonts w:cstheme="minorHAnsi"/>
                <w:shd w:val="clear" w:color="auto" w:fill="FFFFFF"/>
              </w:rPr>
              <w:t>recorded and given to students after a task is completed.</w:t>
            </w:r>
          </w:p>
        </w:tc>
      </w:tr>
      <w:tr w:rsidR="00051181" w:rsidRPr="008C5E30" w14:paraId="72E8CA24" w14:textId="2F2DA3BE" w:rsidTr="0040096F">
        <w:tc>
          <w:tcPr>
            <w:tcW w:w="911" w:type="dxa"/>
          </w:tcPr>
          <w:p w14:paraId="0456579F" w14:textId="490E3420" w:rsidR="00051181" w:rsidRPr="008C5E30" w:rsidRDefault="00051181" w:rsidP="00061529">
            <w:pPr>
              <w:jc w:val="center"/>
              <w:rPr>
                <w:rFonts w:cstheme="minorHAnsi"/>
                <w:color w:val="008000"/>
                <w:shd w:val="clear" w:color="auto" w:fill="FFFFFF"/>
              </w:rPr>
            </w:pPr>
          </w:p>
        </w:tc>
        <w:tc>
          <w:tcPr>
            <w:tcW w:w="1874" w:type="dxa"/>
          </w:tcPr>
          <w:p w14:paraId="7F6C2588" w14:textId="63EED18C" w:rsidR="00051181" w:rsidRPr="008C5E30" w:rsidRDefault="00051181" w:rsidP="00C63B10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Verbal</w:t>
            </w:r>
          </w:p>
        </w:tc>
        <w:tc>
          <w:tcPr>
            <w:tcW w:w="270" w:type="dxa"/>
            <w:vMerge/>
          </w:tcPr>
          <w:p w14:paraId="707FBB89" w14:textId="77777777" w:rsidR="00051181" w:rsidRPr="008C5E30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04EF6F91" w14:textId="7BD3D443" w:rsidR="00051181" w:rsidRPr="008C5E30" w:rsidRDefault="006A36A8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8C5E30">
              <w:rPr>
                <w:rFonts w:cstheme="minorHAnsi"/>
                <w:shd w:val="clear" w:color="auto" w:fill="FFFFFF"/>
              </w:rPr>
              <w:t>Feedback that is scheduled and given to all students consistently</w:t>
            </w:r>
          </w:p>
        </w:tc>
      </w:tr>
    </w:tbl>
    <w:p w14:paraId="72C40EA3" w14:textId="754F86B2" w:rsidR="00A220CD" w:rsidRPr="008C5E30" w:rsidRDefault="00A220CD" w:rsidP="00343439">
      <w:pPr>
        <w:rPr>
          <w:rFonts w:cstheme="minorHAnsi"/>
          <w:i/>
          <w:iCs/>
          <w:shd w:val="clear" w:color="auto" w:fill="FFFFFF"/>
        </w:rPr>
      </w:pPr>
    </w:p>
    <w:p w14:paraId="32750BC8" w14:textId="72467844" w:rsidR="00146ED4" w:rsidRPr="008C5E30" w:rsidRDefault="00146ED4" w:rsidP="00146ED4">
      <w:pPr>
        <w:pStyle w:val="ListParagraph"/>
        <w:ind w:left="360"/>
        <w:rPr>
          <w:rFonts w:cstheme="minorHAnsi"/>
          <w:shd w:val="clear" w:color="auto" w:fill="FFFFFF"/>
        </w:rPr>
      </w:pPr>
    </w:p>
    <w:p w14:paraId="10D06775" w14:textId="4102F957" w:rsidR="00146ED4" w:rsidRPr="008C5E30" w:rsidRDefault="00C63B10" w:rsidP="009F5B45">
      <w:pPr>
        <w:pStyle w:val="ListParagraph"/>
        <w:numPr>
          <w:ilvl w:val="0"/>
          <w:numId w:val="15"/>
        </w:numPr>
        <w:rPr>
          <w:rFonts w:cstheme="minorHAnsi"/>
          <w:shd w:val="clear" w:color="auto" w:fill="FFFFFF"/>
        </w:rPr>
      </w:pPr>
      <w:r w:rsidRPr="008C5E30">
        <w:rPr>
          <w:rFonts w:cstheme="minorHAnsi"/>
          <w:shd w:val="clear" w:color="auto" w:fill="FFFFFF"/>
        </w:rPr>
        <w:t>What are the four key characteristics of effective feedback?</w:t>
      </w:r>
    </w:p>
    <w:p w14:paraId="10FDF39F" w14:textId="77777777" w:rsidR="00C63B10" w:rsidRPr="008C5E30" w:rsidRDefault="00C63B10" w:rsidP="00146ED4">
      <w:pPr>
        <w:pStyle w:val="ListParagraph"/>
        <w:ind w:left="360"/>
        <w:rPr>
          <w:rFonts w:cstheme="minorHAnsi"/>
          <w:shd w:val="clear" w:color="auto" w:fill="FFFFFF"/>
        </w:rPr>
      </w:pPr>
    </w:p>
    <w:p w14:paraId="5DA0FA11" w14:textId="77777777" w:rsidR="00146ED4" w:rsidRDefault="00146ED4" w:rsidP="00146ED4">
      <w:pPr>
        <w:pStyle w:val="ListParagraph"/>
        <w:ind w:left="360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1B46DD0D" w14:textId="77777777" w:rsidR="00146ED4" w:rsidRDefault="00146ED4" w:rsidP="00146ED4">
      <w:pPr>
        <w:pStyle w:val="ListParagraph"/>
        <w:ind w:left="360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0DF0950" w14:textId="77777777" w:rsidR="00146ED4" w:rsidRPr="00146ED4" w:rsidRDefault="00146ED4" w:rsidP="00146ED4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1C1F3A38" w14:textId="77777777" w:rsidR="004C1C3D" w:rsidRDefault="004C1C3D" w:rsidP="004C1C3D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7C6ADD10" w14:textId="77777777" w:rsidR="00146ED4" w:rsidRPr="004C1C3D" w:rsidRDefault="00146ED4" w:rsidP="004C1C3D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6BBC50CE" w14:textId="77777777" w:rsidR="004F2BF1" w:rsidRDefault="004F2BF1" w:rsidP="004F2BF1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1A9582F" w14:textId="77777777" w:rsidR="004F2BF1" w:rsidRPr="004F2BF1" w:rsidRDefault="004F2BF1" w:rsidP="004F2BF1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4F2BF1" w:rsidRPr="004F2BF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B6656" w14:textId="77777777" w:rsidR="00FA1CBD" w:rsidRDefault="00FA1CBD" w:rsidP="004C62A0">
      <w:pPr>
        <w:spacing w:after="0" w:line="240" w:lineRule="auto"/>
      </w:pPr>
      <w:r>
        <w:separator/>
      </w:r>
    </w:p>
  </w:endnote>
  <w:endnote w:type="continuationSeparator" w:id="0">
    <w:p w14:paraId="14CB04FE" w14:textId="77777777" w:rsidR="00FA1CBD" w:rsidRDefault="00FA1CBD" w:rsidP="004C62A0">
      <w:pPr>
        <w:spacing w:after="0" w:line="240" w:lineRule="auto"/>
      </w:pPr>
      <w:r>
        <w:continuationSeparator/>
      </w:r>
    </w:p>
  </w:endnote>
  <w:endnote w:type="continuationNotice" w:id="1">
    <w:p w14:paraId="359081D0" w14:textId="77777777" w:rsidR="00FA1CBD" w:rsidRDefault="00FA1C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D863FF2" w:rsidR="00D96D8A" w:rsidRPr="008C5E30" w:rsidRDefault="008C5E30" w:rsidP="008C5E3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FB24C" w14:textId="77777777" w:rsidR="00FA1CBD" w:rsidRDefault="00FA1CBD" w:rsidP="004C62A0">
      <w:pPr>
        <w:spacing w:after="0" w:line="240" w:lineRule="auto"/>
      </w:pPr>
      <w:r>
        <w:separator/>
      </w:r>
    </w:p>
  </w:footnote>
  <w:footnote w:type="continuationSeparator" w:id="0">
    <w:p w14:paraId="4D35F54A" w14:textId="77777777" w:rsidR="00FA1CBD" w:rsidRDefault="00FA1CBD" w:rsidP="004C62A0">
      <w:pPr>
        <w:spacing w:after="0" w:line="240" w:lineRule="auto"/>
      </w:pPr>
      <w:r>
        <w:continuationSeparator/>
      </w:r>
    </w:p>
  </w:footnote>
  <w:footnote w:type="continuationNotice" w:id="1">
    <w:p w14:paraId="4065BBA1" w14:textId="77777777" w:rsidR="00FA1CBD" w:rsidRDefault="00FA1C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3E25C2B9" w:rsidR="004C62A0" w:rsidRDefault="00BB5E3B" w:rsidP="00BB5E3B">
    <w:pPr>
      <w:pStyle w:val="Header"/>
      <w:spacing w:after="120"/>
    </w:pPr>
    <w:r>
      <w:rPr>
        <w:noProof/>
      </w:rPr>
      <w:drawing>
        <wp:inline distT="0" distB="0" distL="0" distR="0" wp14:anchorId="49ABFAB0" wp14:editId="65BD16B7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671844385" textId="1529486892" start="128" length="25" invalidationStart="128" invalidationLength="25" id="1aVjoabb"/>
  </int:Manifest>
  <int:Observations>
    <int:Content id="1aVjoabb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531"/>
    <w:multiLevelType w:val="hybridMultilevel"/>
    <w:tmpl w:val="6EB4529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817580"/>
    <w:multiLevelType w:val="hybridMultilevel"/>
    <w:tmpl w:val="A844D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910A6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E03DE"/>
    <w:multiLevelType w:val="hybridMultilevel"/>
    <w:tmpl w:val="64A6BE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075A4"/>
    <w:multiLevelType w:val="hybridMultilevel"/>
    <w:tmpl w:val="B830B788"/>
    <w:lvl w:ilvl="0" w:tplc="898664D4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85200">
    <w:abstractNumId w:val="4"/>
  </w:num>
  <w:num w:numId="2" w16cid:durableId="2098092193">
    <w:abstractNumId w:val="8"/>
  </w:num>
  <w:num w:numId="3" w16cid:durableId="431904357">
    <w:abstractNumId w:val="6"/>
  </w:num>
  <w:num w:numId="4" w16cid:durableId="545261414">
    <w:abstractNumId w:val="13"/>
  </w:num>
  <w:num w:numId="5" w16cid:durableId="755788795">
    <w:abstractNumId w:val="15"/>
  </w:num>
  <w:num w:numId="6" w16cid:durableId="1078018255">
    <w:abstractNumId w:val="3"/>
  </w:num>
  <w:num w:numId="7" w16cid:durableId="401417351">
    <w:abstractNumId w:val="12"/>
  </w:num>
  <w:num w:numId="8" w16cid:durableId="1422141031">
    <w:abstractNumId w:val="10"/>
  </w:num>
  <w:num w:numId="9" w16cid:durableId="285310468">
    <w:abstractNumId w:val="5"/>
  </w:num>
  <w:num w:numId="10" w16cid:durableId="1619868671">
    <w:abstractNumId w:val="2"/>
  </w:num>
  <w:num w:numId="11" w16cid:durableId="1792358352">
    <w:abstractNumId w:val="9"/>
  </w:num>
  <w:num w:numId="12" w16cid:durableId="1353150503">
    <w:abstractNumId w:val="7"/>
  </w:num>
  <w:num w:numId="13" w16cid:durableId="1618755211">
    <w:abstractNumId w:val="11"/>
  </w:num>
  <w:num w:numId="14" w16cid:durableId="122236501">
    <w:abstractNumId w:val="0"/>
  </w:num>
  <w:num w:numId="15" w16cid:durableId="197620703">
    <w:abstractNumId w:val="14"/>
  </w:num>
  <w:num w:numId="16" w16cid:durableId="1604268029">
    <w:abstractNumId w:val="1"/>
  </w:num>
  <w:num w:numId="17" w16cid:durableId="1482884861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0FB8"/>
    <w:rsid w:val="00075DD3"/>
    <w:rsid w:val="00076191"/>
    <w:rsid w:val="00080842"/>
    <w:rsid w:val="00080A97"/>
    <w:rsid w:val="00082554"/>
    <w:rsid w:val="00083138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BA4"/>
    <w:rsid w:val="000A70DF"/>
    <w:rsid w:val="000B1C97"/>
    <w:rsid w:val="000B2A8D"/>
    <w:rsid w:val="000B319B"/>
    <w:rsid w:val="000B37DC"/>
    <w:rsid w:val="000B3848"/>
    <w:rsid w:val="000B5088"/>
    <w:rsid w:val="000B5280"/>
    <w:rsid w:val="000B5C9F"/>
    <w:rsid w:val="000B6757"/>
    <w:rsid w:val="000B75C6"/>
    <w:rsid w:val="000C0380"/>
    <w:rsid w:val="000C0C31"/>
    <w:rsid w:val="000C1714"/>
    <w:rsid w:val="000C3037"/>
    <w:rsid w:val="000C5658"/>
    <w:rsid w:val="000C57B4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6642"/>
    <w:rsid w:val="000E6CBD"/>
    <w:rsid w:val="000F0241"/>
    <w:rsid w:val="000F0745"/>
    <w:rsid w:val="000F1007"/>
    <w:rsid w:val="000F2E0A"/>
    <w:rsid w:val="000F3F6C"/>
    <w:rsid w:val="000F5453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4C8E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ED4"/>
    <w:rsid w:val="00146F9B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75E"/>
    <w:rsid w:val="00172438"/>
    <w:rsid w:val="001724A1"/>
    <w:rsid w:val="00172582"/>
    <w:rsid w:val="00174340"/>
    <w:rsid w:val="001743CF"/>
    <w:rsid w:val="00176A90"/>
    <w:rsid w:val="0017723D"/>
    <w:rsid w:val="001778BE"/>
    <w:rsid w:val="00180C33"/>
    <w:rsid w:val="00181174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1DE5"/>
    <w:rsid w:val="0019444C"/>
    <w:rsid w:val="00194C8D"/>
    <w:rsid w:val="001960CD"/>
    <w:rsid w:val="001969EB"/>
    <w:rsid w:val="00197504"/>
    <w:rsid w:val="001A0449"/>
    <w:rsid w:val="001A1A23"/>
    <w:rsid w:val="001A3CAB"/>
    <w:rsid w:val="001A4CF4"/>
    <w:rsid w:val="001A7ECA"/>
    <w:rsid w:val="001B0704"/>
    <w:rsid w:val="001B193C"/>
    <w:rsid w:val="001B1B34"/>
    <w:rsid w:val="001B23CA"/>
    <w:rsid w:val="001B3CF0"/>
    <w:rsid w:val="001B3F2B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4192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44C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0F26"/>
    <w:rsid w:val="002023B9"/>
    <w:rsid w:val="002028B5"/>
    <w:rsid w:val="002037A5"/>
    <w:rsid w:val="00204DD5"/>
    <w:rsid w:val="0020509E"/>
    <w:rsid w:val="00205490"/>
    <w:rsid w:val="0020573E"/>
    <w:rsid w:val="00205E12"/>
    <w:rsid w:val="00206035"/>
    <w:rsid w:val="0020690A"/>
    <w:rsid w:val="002113EC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941"/>
    <w:rsid w:val="00250B95"/>
    <w:rsid w:val="00251F45"/>
    <w:rsid w:val="002520DE"/>
    <w:rsid w:val="00256705"/>
    <w:rsid w:val="00256A01"/>
    <w:rsid w:val="00260DB8"/>
    <w:rsid w:val="0026414C"/>
    <w:rsid w:val="00265CB0"/>
    <w:rsid w:val="00265E1A"/>
    <w:rsid w:val="00266BCD"/>
    <w:rsid w:val="002670C1"/>
    <w:rsid w:val="00270074"/>
    <w:rsid w:val="002706DC"/>
    <w:rsid w:val="00271F00"/>
    <w:rsid w:val="00272C6E"/>
    <w:rsid w:val="0027352C"/>
    <w:rsid w:val="002743A9"/>
    <w:rsid w:val="002756B7"/>
    <w:rsid w:val="00275EC2"/>
    <w:rsid w:val="00276B2F"/>
    <w:rsid w:val="00276D10"/>
    <w:rsid w:val="00281D77"/>
    <w:rsid w:val="002829E3"/>
    <w:rsid w:val="00282B25"/>
    <w:rsid w:val="00284680"/>
    <w:rsid w:val="00285179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11C6"/>
    <w:rsid w:val="002A157E"/>
    <w:rsid w:val="002A1BD6"/>
    <w:rsid w:val="002A2B86"/>
    <w:rsid w:val="002A2D88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35C7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853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43B2"/>
    <w:rsid w:val="00355C4F"/>
    <w:rsid w:val="00356558"/>
    <w:rsid w:val="00356660"/>
    <w:rsid w:val="00356C61"/>
    <w:rsid w:val="00357D43"/>
    <w:rsid w:val="00361752"/>
    <w:rsid w:val="00361CB9"/>
    <w:rsid w:val="00362AF9"/>
    <w:rsid w:val="0036379C"/>
    <w:rsid w:val="00364694"/>
    <w:rsid w:val="00367254"/>
    <w:rsid w:val="003703CB"/>
    <w:rsid w:val="00370686"/>
    <w:rsid w:val="0037122D"/>
    <w:rsid w:val="00371DE2"/>
    <w:rsid w:val="00371F3C"/>
    <w:rsid w:val="0037258B"/>
    <w:rsid w:val="003727D9"/>
    <w:rsid w:val="00372A13"/>
    <w:rsid w:val="00372ECE"/>
    <w:rsid w:val="003733E4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4DAF"/>
    <w:rsid w:val="00396ADE"/>
    <w:rsid w:val="003978B0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3309"/>
    <w:rsid w:val="003B6763"/>
    <w:rsid w:val="003B6CAA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972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054"/>
    <w:rsid w:val="00427C5A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1463"/>
    <w:rsid w:val="00472358"/>
    <w:rsid w:val="00473CC6"/>
    <w:rsid w:val="00474A33"/>
    <w:rsid w:val="00477CBA"/>
    <w:rsid w:val="00480463"/>
    <w:rsid w:val="00480926"/>
    <w:rsid w:val="004825F7"/>
    <w:rsid w:val="004828CC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363"/>
    <w:rsid w:val="004A0663"/>
    <w:rsid w:val="004A1490"/>
    <w:rsid w:val="004A1DD6"/>
    <w:rsid w:val="004A2190"/>
    <w:rsid w:val="004A42E0"/>
    <w:rsid w:val="004A4446"/>
    <w:rsid w:val="004A4E43"/>
    <w:rsid w:val="004A6FD4"/>
    <w:rsid w:val="004B0223"/>
    <w:rsid w:val="004B0AAC"/>
    <w:rsid w:val="004B4A73"/>
    <w:rsid w:val="004C100F"/>
    <w:rsid w:val="004C1C3D"/>
    <w:rsid w:val="004C1D4A"/>
    <w:rsid w:val="004C3D80"/>
    <w:rsid w:val="004C5F44"/>
    <w:rsid w:val="004C62A0"/>
    <w:rsid w:val="004C63F6"/>
    <w:rsid w:val="004C6587"/>
    <w:rsid w:val="004C69A2"/>
    <w:rsid w:val="004C79EF"/>
    <w:rsid w:val="004D1313"/>
    <w:rsid w:val="004D29E3"/>
    <w:rsid w:val="004D3279"/>
    <w:rsid w:val="004D3BBA"/>
    <w:rsid w:val="004D4146"/>
    <w:rsid w:val="004D6E86"/>
    <w:rsid w:val="004D7ED5"/>
    <w:rsid w:val="004E2B4B"/>
    <w:rsid w:val="004E42D6"/>
    <w:rsid w:val="004E4645"/>
    <w:rsid w:val="004E4DCD"/>
    <w:rsid w:val="004E796E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1477B"/>
    <w:rsid w:val="0052023F"/>
    <w:rsid w:val="00520642"/>
    <w:rsid w:val="00521011"/>
    <w:rsid w:val="0052197B"/>
    <w:rsid w:val="00522337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63CF"/>
    <w:rsid w:val="00536C94"/>
    <w:rsid w:val="00537175"/>
    <w:rsid w:val="00540235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F58"/>
    <w:rsid w:val="00560143"/>
    <w:rsid w:val="00560CA9"/>
    <w:rsid w:val="0056156C"/>
    <w:rsid w:val="00563D8F"/>
    <w:rsid w:val="0056404E"/>
    <w:rsid w:val="00564589"/>
    <w:rsid w:val="005652DC"/>
    <w:rsid w:val="00565935"/>
    <w:rsid w:val="00567A33"/>
    <w:rsid w:val="00570387"/>
    <w:rsid w:val="005726D9"/>
    <w:rsid w:val="0057276E"/>
    <w:rsid w:val="00572A7C"/>
    <w:rsid w:val="00575E2D"/>
    <w:rsid w:val="00576363"/>
    <w:rsid w:val="00580445"/>
    <w:rsid w:val="0058087C"/>
    <w:rsid w:val="00580E85"/>
    <w:rsid w:val="00581586"/>
    <w:rsid w:val="00581FFF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5F2C"/>
    <w:rsid w:val="005B62C9"/>
    <w:rsid w:val="005B7153"/>
    <w:rsid w:val="005B717A"/>
    <w:rsid w:val="005C04A4"/>
    <w:rsid w:val="005C162F"/>
    <w:rsid w:val="005C3E1F"/>
    <w:rsid w:val="005C4D38"/>
    <w:rsid w:val="005C5DB7"/>
    <w:rsid w:val="005C61AB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613D"/>
    <w:rsid w:val="005E6172"/>
    <w:rsid w:val="005E695D"/>
    <w:rsid w:val="005F02C0"/>
    <w:rsid w:val="005F0E7A"/>
    <w:rsid w:val="005F2201"/>
    <w:rsid w:val="005F3E78"/>
    <w:rsid w:val="005F48BD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CDA"/>
    <w:rsid w:val="00614FBF"/>
    <w:rsid w:val="00616B4F"/>
    <w:rsid w:val="00617A10"/>
    <w:rsid w:val="00621CDA"/>
    <w:rsid w:val="006220EB"/>
    <w:rsid w:val="00623DC5"/>
    <w:rsid w:val="00626ABE"/>
    <w:rsid w:val="00627663"/>
    <w:rsid w:val="006308B5"/>
    <w:rsid w:val="00630C42"/>
    <w:rsid w:val="00631387"/>
    <w:rsid w:val="00635A0F"/>
    <w:rsid w:val="00635B98"/>
    <w:rsid w:val="0063662B"/>
    <w:rsid w:val="00636D74"/>
    <w:rsid w:val="00637526"/>
    <w:rsid w:val="006375F3"/>
    <w:rsid w:val="00641783"/>
    <w:rsid w:val="006426C2"/>
    <w:rsid w:val="00642FFB"/>
    <w:rsid w:val="00644D81"/>
    <w:rsid w:val="00645A37"/>
    <w:rsid w:val="00646858"/>
    <w:rsid w:val="0064703A"/>
    <w:rsid w:val="0065012A"/>
    <w:rsid w:val="00651041"/>
    <w:rsid w:val="00652F88"/>
    <w:rsid w:val="00653704"/>
    <w:rsid w:val="00653B91"/>
    <w:rsid w:val="0065540D"/>
    <w:rsid w:val="006554D9"/>
    <w:rsid w:val="006558DA"/>
    <w:rsid w:val="00655A1D"/>
    <w:rsid w:val="00656813"/>
    <w:rsid w:val="00657CE3"/>
    <w:rsid w:val="006610B0"/>
    <w:rsid w:val="006613D7"/>
    <w:rsid w:val="00662335"/>
    <w:rsid w:val="00662607"/>
    <w:rsid w:val="00663143"/>
    <w:rsid w:val="00664BCD"/>
    <w:rsid w:val="00665F6F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4BB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2EC9"/>
    <w:rsid w:val="00695397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A7C"/>
    <w:rsid w:val="006A5B54"/>
    <w:rsid w:val="006A654B"/>
    <w:rsid w:val="006B0A53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FBC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30B7F"/>
    <w:rsid w:val="00731A8C"/>
    <w:rsid w:val="007320D1"/>
    <w:rsid w:val="00732652"/>
    <w:rsid w:val="007347B5"/>
    <w:rsid w:val="00735ACE"/>
    <w:rsid w:val="00736D62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7F9"/>
    <w:rsid w:val="00790F9B"/>
    <w:rsid w:val="00791C51"/>
    <w:rsid w:val="00792300"/>
    <w:rsid w:val="00793F9F"/>
    <w:rsid w:val="00793FC2"/>
    <w:rsid w:val="0079485F"/>
    <w:rsid w:val="00794E3D"/>
    <w:rsid w:val="00794EE7"/>
    <w:rsid w:val="0079789D"/>
    <w:rsid w:val="00797CD9"/>
    <w:rsid w:val="007A0951"/>
    <w:rsid w:val="007A0E38"/>
    <w:rsid w:val="007A199B"/>
    <w:rsid w:val="007A19BF"/>
    <w:rsid w:val="007A1B4C"/>
    <w:rsid w:val="007A3CB1"/>
    <w:rsid w:val="007A499E"/>
    <w:rsid w:val="007A502E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0B36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F10"/>
    <w:rsid w:val="007E0660"/>
    <w:rsid w:val="007E11B2"/>
    <w:rsid w:val="007E219A"/>
    <w:rsid w:val="007E3F44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673C"/>
    <w:rsid w:val="008071CF"/>
    <w:rsid w:val="008103D1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6194"/>
    <w:rsid w:val="008575C0"/>
    <w:rsid w:val="00860A50"/>
    <w:rsid w:val="0086131F"/>
    <w:rsid w:val="0086142A"/>
    <w:rsid w:val="0086143C"/>
    <w:rsid w:val="0086202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6D5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C19E4"/>
    <w:rsid w:val="008C3A04"/>
    <w:rsid w:val="008C4300"/>
    <w:rsid w:val="008C5E30"/>
    <w:rsid w:val="008C66AE"/>
    <w:rsid w:val="008C6A83"/>
    <w:rsid w:val="008D0FF6"/>
    <w:rsid w:val="008D257A"/>
    <w:rsid w:val="008D5179"/>
    <w:rsid w:val="008D5B6F"/>
    <w:rsid w:val="008D5C3F"/>
    <w:rsid w:val="008D6BAE"/>
    <w:rsid w:val="008D7732"/>
    <w:rsid w:val="008E067E"/>
    <w:rsid w:val="008E1AFF"/>
    <w:rsid w:val="008E2662"/>
    <w:rsid w:val="008E285A"/>
    <w:rsid w:val="008E3252"/>
    <w:rsid w:val="008E3E9C"/>
    <w:rsid w:val="008E41B1"/>
    <w:rsid w:val="008E476D"/>
    <w:rsid w:val="008E4873"/>
    <w:rsid w:val="008E553B"/>
    <w:rsid w:val="008E6008"/>
    <w:rsid w:val="008E6AE8"/>
    <w:rsid w:val="008F049C"/>
    <w:rsid w:val="008F272F"/>
    <w:rsid w:val="008F3027"/>
    <w:rsid w:val="008F36C1"/>
    <w:rsid w:val="008F3E0D"/>
    <w:rsid w:val="008F4F21"/>
    <w:rsid w:val="008F58E1"/>
    <w:rsid w:val="008F5D3C"/>
    <w:rsid w:val="009013DE"/>
    <w:rsid w:val="00911463"/>
    <w:rsid w:val="00913121"/>
    <w:rsid w:val="00917A14"/>
    <w:rsid w:val="00917D85"/>
    <w:rsid w:val="009206FA"/>
    <w:rsid w:val="00920747"/>
    <w:rsid w:val="009220BD"/>
    <w:rsid w:val="009221F5"/>
    <w:rsid w:val="009226F1"/>
    <w:rsid w:val="00923362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375FD"/>
    <w:rsid w:val="009411D6"/>
    <w:rsid w:val="009413FD"/>
    <w:rsid w:val="00941AC3"/>
    <w:rsid w:val="00944C02"/>
    <w:rsid w:val="009451C5"/>
    <w:rsid w:val="009461E7"/>
    <w:rsid w:val="009475F1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64A4A"/>
    <w:rsid w:val="009703F5"/>
    <w:rsid w:val="0097044A"/>
    <w:rsid w:val="00970DAD"/>
    <w:rsid w:val="00970FA4"/>
    <w:rsid w:val="0097267D"/>
    <w:rsid w:val="009737DD"/>
    <w:rsid w:val="00973BC9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57D"/>
    <w:rsid w:val="00986AFD"/>
    <w:rsid w:val="00986FA4"/>
    <w:rsid w:val="009872E9"/>
    <w:rsid w:val="0099078A"/>
    <w:rsid w:val="00990F56"/>
    <w:rsid w:val="00991D8B"/>
    <w:rsid w:val="00993A3E"/>
    <w:rsid w:val="00995151"/>
    <w:rsid w:val="00995675"/>
    <w:rsid w:val="0099599C"/>
    <w:rsid w:val="00996278"/>
    <w:rsid w:val="00996485"/>
    <w:rsid w:val="00997138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7E3E"/>
    <w:rsid w:val="009B0A2A"/>
    <w:rsid w:val="009B1934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D0272"/>
    <w:rsid w:val="009D0A06"/>
    <w:rsid w:val="009D0DD8"/>
    <w:rsid w:val="009D0E20"/>
    <w:rsid w:val="009D0F65"/>
    <w:rsid w:val="009D293F"/>
    <w:rsid w:val="009D2F8F"/>
    <w:rsid w:val="009D319E"/>
    <w:rsid w:val="009D3595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1521"/>
    <w:rsid w:val="009F16D3"/>
    <w:rsid w:val="009F36FC"/>
    <w:rsid w:val="009F4119"/>
    <w:rsid w:val="009F4DFE"/>
    <w:rsid w:val="009F5395"/>
    <w:rsid w:val="009F543C"/>
    <w:rsid w:val="009F54F2"/>
    <w:rsid w:val="009F5B45"/>
    <w:rsid w:val="009F70FC"/>
    <w:rsid w:val="009F7533"/>
    <w:rsid w:val="009F7B8F"/>
    <w:rsid w:val="00A0211D"/>
    <w:rsid w:val="00A02EC7"/>
    <w:rsid w:val="00A038F6"/>
    <w:rsid w:val="00A05909"/>
    <w:rsid w:val="00A0624D"/>
    <w:rsid w:val="00A06413"/>
    <w:rsid w:val="00A10D69"/>
    <w:rsid w:val="00A13B88"/>
    <w:rsid w:val="00A147DF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4116"/>
    <w:rsid w:val="00A355BA"/>
    <w:rsid w:val="00A35EFD"/>
    <w:rsid w:val="00A3691A"/>
    <w:rsid w:val="00A36ACF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A8C"/>
    <w:rsid w:val="00A60388"/>
    <w:rsid w:val="00A61E04"/>
    <w:rsid w:val="00A62308"/>
    <w:rsid w:val="00A63DA3"/>
    <w:rsid w:val="00A6589D"/>
    <w:rsid w:val="00A658F6"/>
    <w:rsid w:val="00A66CCB"/>
    <w:rsid w:val="00A70FB7"/>
    <w:rsid w:val="00A71938"/>
    <w:rsid w:val="00A7214C"/>
    <w:rsid w:val="00A72A7F"/>
    <w:rsid w:val="00A72CA7"/>
    <w:rsid w:val="00A73736"/>
    <w:rsid w:val="00A74D93"/>
    <w:rsid w:val="00A74DA2"/>
    <w:rsid w:val="00A74FEB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546"/>
    <w:rsid w:val="00AA6748"/>
    <w:rsid w:val="00AA7062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1578"/>
    <w:rsid w:val="00AC21DF"/>
    <w:rsid w:val="00AC2B47"/>
    <w:rsid w:val="00AC39E8"/>
    <w:rsid w:val="00AC51E3"/>
    <w:rsid w:val="00AC5742"/>
    <w:rsid w:val="00AC66A7"/>
    <w:rsid w:val="00AC66C0"/>
    <w:rsid w:val="00AC66E5"/>
    <w:rsid w:val="00AC69DF"/>
    <w:rsid w:val="00AD077D"/>
    <w:rsid w:val="00AD1D91"/>
    <w:rsid w:val="00AD30CF"/>
    <w:rsid w:val="00AD385A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2B0F"/>
    <w:rsid w:val="00AE3E85"/>
    <w:rsid w:val="00AE4188"/>
    <w:rsid w:val="00AE4B9A"/>
    <w:rsid w:val="00AE5F64"/>
    <w:rsid w:val="00AE63E1"/>
    <w:rsid w:val="00AE66AF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172"/>
    <w:rsid w:val="00B16D99"/>
    <w:rsid w:val="00B16F93"/>
    <w:rsid w:val="00B17FC1"/>
    <w:rsid w:val="00B2040F"/>
    <w:rsid w:val="00B20684"/>
    <w:rsid w:val="00B21C3C"/>
    <w:rsid w:val="00B21F71"/>
    <w:rsid w:val="00B2258E"/>
    <w:rsid w:val="00B22598"/>
    <w:rsid w:val="00B227A4"/>
    <w:rsid w:val="00B2448F"/>
    <w:rsid w:val="00B245BB"/>
    <w:rsid w:val="00B2550B"/>
    <w:rsid w:val="00B25708"/>
    <w:rsid w:val="00B25D0B"/>
    <w:rsid w:val="00B2672D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79D5"/>
    <w:rsid w:val="00B607A1"/>
    <w:rsid w:val="00B617F5"/>
    <w:rsid w:val="00B62A84"/>
    <w:rsid w:val="00B636B1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60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134C"/>
    <w:rsid w:val="00BA172B"/>
    <w:rsid w:val="00BA2142"/>
    <w:rsid w:val="00BA3A0F"/>
    <w:rsid w:val="00BA44AB"/>
    <w:rsid w:val="00BA523E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3B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959"/>
    <w:rsid w:val="00BE1AA0"/>
    <w:rsid w:val="00BE3CD8"/>
    <w:rsid w:val="00BE4773"/>
    <w:rsid w:val="00BE5FCB"/>
    <w:rsid w:val="00BE643C"/>
    <w:rsid w:val="00BE698E"/>
    <w:rsid w:val="00BF2249"/>
    <w:rsid w:val="00BF6177"/>
    <w:rsid w:val="00C027CB"/>
    <w:rsid w:val="00C03274"/>
    <w:rsid w:val="00C0369A"/>
    <w:rsid w:val="00C052F3"/>
    <w:rsid w:val="00C059DA"/>
    <w:rsid w:val="00C06493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A87"/>
    <w:rsid w:val="00C261ED"/>
    <w:rsid w:val="00C271F8"/>
    <w:rsid w:val="00C30DCE"/>
    <w:rsid w:val="00C31ABF"/>
    <w:rsid w:val="00C408B8"/>
    <w:rsid w:val="00C417F9"/>
    <w:rsid w:val="00C41FF8"/>
    <w:rsid w:val="00C42A15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2625"/>
    <w:rsid w:val="00C62B9F"/>
    <w:rsid w:val="00C63B10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4D90"/>
    <w:rsid w:val="00C94F19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0110"/>
    <w:rsid w:val="00CB2EA3"/>
    <w:rsid w:val="00CB3D3D"/>
    <w:rsid w:val="00CB45C0"/>
    <w:rsid w:val="00CB4EB9"/>
    <w:rsid w:val="00CB690F"/>
    <w:rsid w:val="00CC0946"/>
    <w:rsid w:val="00CC35E8"/>
    <w:rsid w:val="00CC3EFC"/>
    <w:rsid w:val="00CC432E"/>
    <w:rsid w:val="00CC48DD"/>
    <w:rsid w:val="00CC599C"/>
    <w:rsid w:val="00CC68A8"/>
    <w:rsid w:val="00CC6FD4"/>
    <w:rsid w:val="00CD0015"/>
    <w:rsid w:val="00CD1B8C"/>
    <w:rsid w:val="00CD3080"/>
    <w:rsid w:val="00CD381F"/>
    <w:rsid w:val="00CD4371"/>
    <w:rsid w:val="00CD4718"/>
    <w:rsid w:val="00CE17D8"/>
    <w:rsid w:val="00CE19E6"/>
    <w:rsid w:val="00CE3F7F"/>
    <w:rsid w:val="00CE43A8"/>
    <w:rsid w:val="00CE7FF3"/>
    <w:rsid w:val="00CF03C1"/>
    <w:rsid w:val="00CF2445"/>
    <w:rsid w:val="00CF2539"/>
    <w:rsid w:val="00CF28E3"/>
    <w:rsid w:val="00CF48EC"/>
    <w:rsid w:val="00CF4FF1"/>
    <w:rsid w:val="00CF5C81"/>
    <w:rsid w:val="00CF5F9F"/>
    <w:rsid w:val="00CF6C0C"/>
    <w:rsid w:val="00CF6C81"/>
    <w:rsid w:val="00CF75EA"/>
    <w:rsid w:val="00D00AFC"/>
    <w:rsid w:val="00D00C5A"/>
    <w:rsid w:val="00D01CA1"/>
    <w:rsid w:val="00D02016"/>
    <w:rsid w:val="00D028A8"/>
    <w:rsid w:val="00D069C1"/>
    <w:rsid w:val="00D06AF0"/>
    <w:rsid w:val="00D0769E"/>
    <w:rsid w:val="00D10B12"/>
    <w:rsid w:val="00D10E6B"/>
    <w:rsid w:val="00D1190C"/>
    <w:rsid w:val="00D1325A"/>
    <w:rsid w:val="00D1334B"/>
    <w:rsid w:val="00D13FC4"/>
    <w:rsid w:val="00D14F4E"/>
    <w:rsid w:val="00D151E1"/>
    <w:rsid w:val="00D17E92"/>
    <w:rsid w:val="00D20345"/>
    <w:rsid w:val="00D20D0B"/>
    <w:rsid w:val="00D21A27"/>
    <w:rsid w:val="00D240FA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30D2"/>
    <w:rsid w:val="00D64486"/>
    <w:rsid w:val="00D65AEE"/>
    <w:rsid w:val="00D66F2A"/>
    <w:rsid w:val="00D70DB0"/>
    <w:rsid w:val="00D71E10"/>
    <w:rsid w:val="00D72BFC"/>
    <w:rsid w:val="00D746C7"/>
    <w:rsid w:val="00D77168"/>
    <w:rsid w:val="00D771D8"/>
    <w:rsid w:val="00D81C98"/>
    <w:rsid w:val="00D822C2"/>
    <w:rsid w:val="00D83258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2590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3381"/>
    <w:rsid w:val="00DC3AB0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460A"/>
    <w:rsid w:val="00DD52A9"/>
    <w:rsid w:val="00DD5CAF"/>
    <w:rsid w:val="00DD5E9E"/>
    <w:rsid w:val="00DD674D"/>
    <w:rsid w:val="00DE115C"/>
    <w:rsid w:val="00DE1477"/>
    <w:rsid w:val="00DE1C93"/>
    <w:rsid w:val="00DE24D5"/>
    <w:rsid w:val="00DE3312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E4A"/>
    <w:rsid w:val="00E15B05"/>
    <w:rsid w:val="00E178E7"/>
    <w:rsid w:val="00E17B59"/>
    <w:rsid w:val="00E220EB"/>
    <w:rsid w:val="00E22490"/>
    <w:rsid w:val="00E22B3E"/>
    <w:rsid w:val="00E22BAA"/>
    <w:rsid w:val="00E230B4"/>
    <w:rsid w:val="00E2424B"/>
    <w:rsid w:val="00E25A87"/>
    <w:rsid w:val="00E2734D"/>
    <w:rsid w:val="00E27AAB"/>
    <w:rsid w:val="00E326FB"/>
    <w:rsid w:val="00E35480"/>
    <w:rsid w:val="00E35B0C"/>
    <w:rsid w:val="00E361C5"/>
    <w:rsid w:val="00E37A83"/>
    <w:rsid w:val="00E37C2B"/>
    <w:rsid w:val="00E430E7"/>
    <w:rsid w:val="00E4376E"/>
    <w:rsid w:val="00E43D56"/>
    <w:rsid w:val="00E442DF"/>
    <w:rsid w:val="00E444FE"/>
    <w:rsid w:val="00E44B95"/>
    <w:rsid w:val="00E46EA4"/>
    <w:rsid w:val="00E47CDD"/>
    <w:rsid w:val="00E525F2"/>
    <w:rsid w:val="00E552FA"/>
    <w:rsid w:val="00E56D64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3344"/>
    <w:rsid w:val="00E951C4"/>
    <w:rsid w:val="00E95891"/>
    <w:rsid w:val="00E96F0B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0ED"/>
    <w:rsid w:val="00EB0748"/>
    <w:rsid w:val="00EB08FD"/>
    <w:rsid w:val="00EB0F1B"/>
    <w:rsid w:val="00EB19F4"/>
    <w:rsid w:val="00EB1EBC"/>
    <w:rsid w:val="00EB202D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503B"/>
    <w:rsid w:val="00EE55AA"/>
    <w:rsid w:val="00EE5F12"/>
    <w:rsid w:val="00EF15BD"/>
    <w:rsid w:val="00EF1D7B"/>
    <w:rsid w:val="00EF45FF"/>
    <w:rsid w:val="00EF48B6"/>
    <w:rsid w:val="00EF498B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2E6D"/>
    <w:rsid w:val="00F434FA"/>
    <w:rsid w:val="00F44682"/>
    <w:rsid w:val="00F448DF"/>
    <w:rsid w:val="00F448F3"/>
    <w:rsid w:val="00F45A8B"/>
    <w:rsid w:val="00F462B5"/>
    <w:rsid w:val="00F478D3"/>
    <w:rsid w:val="00F47E20"/>
    <w:rsid w:val="00F501CA"/>
    <w:rsid w:val="00F5227A"/>
    <w:rsid w:val="00F5381A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D81"/>
    <w:rsid w:val="00F813C9"/>
    <w:rsid w:val="00F81473"/>
    <w:rsid w:val="00F819DE"/>
    <w:rsid w:val="00F826BF"/>
    <w:rsid w:val="00F82BD2"/>
    <w:rsid w:val="00F84C22"/>
    <w:rsid w:val="00F84E18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CBD"/>
    <w:rsid w:val="00FA2095"/>
    <w:rsid w:val="00FA2F56"/>
    <w:rsid w:val="00FA3EAA"/>
    <w:rsid w:val="00FA5D9D"/>
    <w:rsid w:val="00FA5E45"/>
    <w:rsid w:val="00FA7812"/>
    <w:rsid w:val="00FB0C66"/>
    <w:rsid w:val="00FB1127"/>
    <w:rsid w:val="00FB1307"/>
    <w:rsid w:val="00FB15BB"/>
    <w:rsid w:val="00FB20FE"/>
    <w:rsid w:val="00FB22E3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6A285A9"/>
    <w:rsid w:val="283CFC4E"/>
    <w:rsid w:val="28609C89"/>
    <w:rsid w:val="29354D63"/>
    <w:rsid w:val="2A16DC7F"/>
    <w:rsid w:val="2AB7E26D"/>
    <w:rsid w:val="2C2D718E"/>
    <w:rsid w:val="2E6BB52B"/>
    <w:rsid w:val="2FE88502"/>
    <w:rsid w:val="30E87E0A"/>
    <w:rsid w:val="3174434B"/>
    <w:rsid w:val="33AA27AF"/>
    <w:rsid w:val="39F96857"/>
    <w:rsid w:val="42F83D2F"/>
    <w:rsid w:val="432839D0"/>
    <w:rsid w:val="43D5F3DC"/>
    <w:rsid w:val="48EA2EAC"/>
    <w:rsid w:val="49D0897F"/>
    <w:rsid w:val="4E06B8A7"/>
    <w:rsid w:val="503F82E9"/>
    <w:rsid w:val="527D4EBE"/>
    <w:rsid w:val="53E0F8C0"/>
    <w:rsid w:val="576FA92E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DE079A6"/>
    <w:rsid w:val="6ED589C2"/>
    <w:rsid w:val="6F0B3F1D"/>
    <w:rsid w:val="7074A688"/>
    <w:rsid w:val="72E411C4"/>
    <w:rsid w:val="734E6773"/>
    <w:rsid w:val="78209727"/>
    <w:rsid w:val="7920D64B"/>
    <w:rsid w:val="79CDCB47"/>
    <w:rsid w:val="7AFA21E5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8df3700487884b2b" Type="http://schemas.microsoft.com/office/2019/09/relationships/intelligence" Target="intelligenc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E7B52F-CB67-4A4D-8ADE-0F3549C31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9.01: Types &amp; Characteristics of Effective Academic Feedback</vt:lpstr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9.01: Types &amp; Characteristics of Effective Academic Feedback</dc:title>
  <dc:subject>Lesson 9.01: Types &amp; Characteristics of Effective Academic Feedback</dc:subject>
  <dc:creator>Texas Education Agency</dc:creator>
  <cp:keywords/>
  <dc:description/>
  <cp:lastModifiedBy>White (she/her), Whitney</cp:lastModifiedBy>
  <cp:revision>4</cp:revision>
  <dcterms:created xsi:type="dcterms:W3CDTF">2023-01-01T19:11:00Z</dcterms:created>
  <dcterms:modified xsi:type="dcterms:W3CDTF">2023-08-30T02:18:00Z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