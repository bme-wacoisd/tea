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DC0A6" w14:textId="1C3D7011" w:rsidR="00243C3A" w:rsidRPr="000100DD" w:rsidRDefault="00243C3A" w:rsidP="000100DD">
      <w:pPr>
        <w:rPr>
          <w:rFonts w:asciiTheme="majorHAnsi" w:hAnsiTheme="majorHAnsi" w:cstheme="majorHAnsi"/>
          <w:sz w:val="28"/>
          <w:szCs w:val="28"/>
        </w:rPr>
      </w:pPr>
      <w:r w:rsidRPr="000100DD">
        <w:rPr>
          <w:rFonts w:asciiTheme="majorHAnsi" w:hAnsiTheme="majorHAnsi" w:cstheme="majorHAnsi"/>
          <w:sz w:val="28"/>
          <w:szCs w:val="28"/>
        </w:rPr>
        <w:t xml:space="preserve">Student Guide – Answer Key </w:t>
      </w:r>
    </w:p>
    <w:p w14:paraId="44544997" w14:textId="19553805" w:rsidR="00243C3A" w:rsidRPr="00243C3A" w:rsidRDefault="00243C3A" w:rsidP="00243C3A">
      <w:pPr>
        <w:pStyle w:val="Heading2"/>
        <w:pBdr>
          <w:bottom w:val="single" w:sz="6" w:space="1" w:color="auto"/>
        </w:pBdr>
        <w:spacing w:after="160"/>
      </w:pPr>
      <w:r w:rsidRPr="005F5393">
        <w:rPr>
          <w:shd w:val="clear" w:color="auto" w:fill="FFFFFF"/>
        </w:rPr>
        <w:t>Lesson </w:t>
      </w:r>
      <w:r w:rsidR="003C2D06" w:rsidRPr="003C2D06">
        <w:rPr>
          <w:shd w:val="clear" w:color="auto" w:fill="FFFFFF"/>
        </w:rPr>
        <w:t>10.1</w:t>
      </w:r>
      <w:r w:rsidR="006116C7">
        <w:rPr>
          <w:shd w:val="clear" w:color="auto" w:fill="FFFFFF"/>
        </w:rPr>
        <w:t>8</w:t>
      </w:r>
      <w:r w:rsidR="003C2D06" w:rsidRPr="003C2D06">
        <w:rPr>
          <w:shd w:val="clear" w:color="auto" w:fill="FFFFFF"/>
        </w:rPr>
        <w:t xml:space="preserve">: </w:t>
      </w:r>
      <w:r w:rsidR="005B2092" w:rsidRPr="005B2092">
        <w:rPr>
          <w:shd w:val="clear" w:color="auto" w:fill="FFFFFF"/>
        </w:rPr>
        <w:t>Professional Portfolio</w:t>
      </w:r>
      <w:r w:rsidR="0096460E">
        <w:rPr>
          <w:shd w:val="clear" w:color="auto" w:fill="FFFFFF"/>
        </w:rPr>
        <w:t xml:space="preserve"> |</w:t>
      </w:r>
      <w:r w:rsidR="005B2092" w:rsidRPr="005B2092">
        <w:rPr>
          <w:shd w:val="clear" w:color="auto" w:fill="FFFFFF"/>
        </w:rPr>
        <w:t xml:space="preserve"> Personal Philosophy</w:t>
      </w:r>
      <w:r w:rsidR="0096460E">
        <w:rPr>
          <w:shd w:val="clear" w:color="auto" w:fill="FFFFFF"/>
        </w:rPr>
        <w:t xml:space="preserve"> </w:t>
      </w:r>
      <w:r w:rsidR="005B2092" w:rsidRPr="005B2092">
        <w:rPr>
          <w:shd w:val="clear" w:color="auto" w:fill="FFFFFF"/>
        </w:rPr>
        <w:t>Presentations</w:t>
      </w:r>
    </w:p>
    <w:p w14:paraId="709802EA" w14:textId="77777777" w:rsidR="00243C3A" w:rsidRPr="005F5393" w:rsidRDefault="00243C3A" w:rsidP="00243C3A">
      <w:r w:rsidRPr="005F5393">
        <w:t xml:space="preserve">Name: </w:t>
      </w:r>
    </w:p>
    <w:p w14:paraId="12B4BBC7" w14:textId="77777777" w:rsidR="00243C3A" w:rsidRPr="005F5393" w:rsidRDefault="00243C3A" w:rsidP="00243C3A">
      <w:r w:rsidRPr="005F5393">
        <w:t xml:space="preserve">Date: </w:t>
      </w:r>
    </w:p>
    <w:p w14:paraId="3A948301" w14:textId="77777777" w:rsidR="00243C3A" w:rsidRDefault="00243C3A" w:rsidP="00243C3A">
      <w:r>
        <w:rPr>
          <w:b/>
          <w:bCs/>
        </w:rPr>
        <w:t>Bellringer:</w:t>
      </w:r>
    </w:p>
    <w:p w14:paraId="22B0F3B6" w14:textId="033FB108" w:rsidR="00E77AE6" w:rsidRDefault="004403E8" w:rsidP="00C0699A">
      <w:pPr>
        <w:pStyle w:val="CommentText"/>
        <w:rPr>
          <w:sz w:val="22"/>
          <w:szCs w:val="22"/>
        </w:rPr>
      </w:pPr>
      <w:r>
        <w:rPr>
          <w:sz w:val="22"/>
          <w:szCs w:val="22"/>
        </w:rPr>
        <w:t xml:space="preserve">Compare your Portfolio Presentation </w:t>
      </w:r>
      <w:r w:rsidR="00C80EA4">
        <w:rPr>
          <w:sz w:val="22"/>
          <w:szCs w:val="22"/>
        </w:rPr>
        <w:t xml:space="preserve">to the Presentation </w:t>
      </w:r>
      <w:r>
        <w:rPr>
          <w:sz w:val="22"/>
          <w:szCs w:val="22"/>
        </w:rPr>
        <w:t>Checklist</w:t>
      </w:r>
      <w:r w:rsidR="00C80EA4">
        <w:rPr>
          <w:sz w:val="22"/>
          <w:szCs w:val="22"/>
        </w:rPr>
        <w:t xml:space="preserve"> </w:t>
      </w:r>
      <w:r w:rsidR="00517BF7">
        <w:rPr>
          <w:sz w:val="22"/>
          <w:szCs w:val="22"/>
        </w:rPr>
        <w:t>to make sure all components are included</w:t>
      </w:r>
      <w:r w:rsidR="00C80EA4">
        <w:rPr>
          <w:sz w:val="22"/>
          <w:szCs w:val="22"/>
        </w:rPr>
        <w:t xml:space="preserve"> in your PowerPoint. </w:t>
      </w:r>
    </w:p>
    <w:p w14:paraId="249EE669" w14:textId="25620B1E" w:rsidR="00517BF7" w:rsidRPr="00463481" w:rsidRDefault="00463481" w:rsidP="00517BF7">
      <w:pPr>
        <w:pStyle w:val="CommentText"/>
        <w:rPr>
          <w:b/>
          <w:bCs/>
          <w:sz w:val="22"/>
          <w:szCs w:val="22"/>
          <w:u w:val="single"/>
        </w:rPr>
      </w:pPr>
      <w:r w:rsidRPr="00463481">
        <w:rPr>
          <w:b/>
          <w:bCs/>
          <w:sz w:val="22"/>
          <w:szCs w:val="22"/>
          <w:u w:val="single"/>
        </w:rPr>
        <w:t>Presentation Checklist</w:t>
      </w:r>
    </w:p>
    <w:p w14:paraId="2B0FB6D4" w14:textId="77777777" w:rsidR="00517BF7" w:rsidRDefault="00517BF7" w:rsidP="00517BF7">
      <w:pPr>
        <w:pStyle w:val="ListParagraph"/>
        <w:numPr>
          <w:ilvl w:val="0"/>
          <w:numId w:val="40"/>
        </w:numPr>
      </w:pPr>
      <w:r>
        <w:t xml:space="preserve">Your “Why” as it relates to teaching. (Why the profession matters, why you are considering pursuing the profession.) </w:t>
      </w:r>
    </w:p>
    <w:p w14:paraId="14E5AD7F" w14:textId="45D6BB6D" w:rsidR="00517BF7" w:rsidRDefault="00517BF7" w:rsidP="00517BF7">
      <w:pPr>
        <w:pStyle w:val="ListParagraph"/>
        <w:numPr>
          <w:ilvl w:val="0"/>
          <w:numId w:val="40"/>
        </w:numPr>
      </w:pPr>
      <w:r>
        <w:t>A Personal Philosophy of Education</w:t>
      </w:r>
    </w:p>
    <w:p w14:paraId="4A3DA9BE" w14:textId="77777777" w:rsidR="00517BF7" w:rsidRDefault="00517BF7" w:rsidP="00517BF7">
      <w:pPr>
        <w:pStyle w:val="ListParagraph"/>
        <w:numPr>
          <w:ilvl w:val="0"/>
          <w:numId w:val="40"/>
        </w:numPr>
      </w:pPr>
      <w:r>
        <w:t>Reflections on your practice through your field experiences, including:</w:t>
      </w:r>
    </w:p>
    <w:p w14:paraId="3AA5B83D" w14:textId="77777777" w:rsidR="00517BF7" w:rsidRDefault="00517BF7" w:rsidP="00517BF7">
      <w:pPr>
        <w:pStyle w:val="ListParagraph"/>
        <w:numPr>
          <w:ilvl w:val="1"/>
          <w:numId w:val="40"/>
        </w:numPr>
      </w:pPr>
      <w:r>
        <w:t>one situation that demonstrates a personal strength in your approach to teaching.</w:t>
      </w:r>
    </w:p>
    <w:p w14:paraId="0299CA50" w14:textId="77777777" w:rsidR="00517BF7" w:rsidRDefault="00517BF7" w:rsidP="00517BF7">
      <w:pPr>
        <w:pStyle w:val="ListParagraph"/>
        <w:numPr>
          <w:ilvl w:val="1"/>
          <w:numId w:val="40"/>
        </w:numPr>
      </w:pPr>
      <w:r>
        <w:t xml:space="preserve">one situation where you see an area where you grew in your approach to teaching through this course. </w:t>
      </w:r>
    </w:p>
    <w:p w14:paraId="60F323D8" w14:textId="77777777" w:rsidR="00517BF7" w:rsidRDefault="00517BF7" w:rsidP="00517BF7">
      <w:pPr>
        <w:pStyle w:val="ListParagraph"/>
        <w:numPr>
          <w:ilvl w:val="0"/>
          <w:numId w:val="40"/>
        </w:numPr>
      </w:pPr>
      <w:r>
        <w:t>Identify at least 2 artifacts that reflect the values you shared in your philosophy of education and explain how they do so. This may include:</w:t>
      </w:r>
    </w:p>
    <w:p w14:paraId="6AB30BEE" w14:textId="77777777" w:rsidR="00517BF7" w:rsidRDefault="00517BF7" w:rsidP="00517BF7">
      <w:pPr>
        <w:pStyle w:val="ListParagraph"/>
        <w:numPr>
          <w:ilvl w:val="1"/>
          <w:numId w:val="40"/>
        </w:numPr>
      </w:pPr>
      <w:r>
        <w:t>Classroom Management Plan</w:t>
      </w:r>
    </w:p>
    <w:p w14:paraId="71DDA0F8" w14:textId="77777777" w:rsidR="00517BF7" w:rsidRDefault="00517BF7" w:rsidP="00517BF7">
      <w:pPr>
        <w:pStyle w:val="ListParagraph"/>
        <w:numPr>
          <w:ilvl w:val="1"/>
          <w:numId w:val="40"/>
        </w:numPr>
      </w:pPr>
      <w:r>
        <w:t>Lesson Plans</w:t>
      </w:r>
    </w:p>
    <w:p w14:paraId="5E753F6E" w14:textId="77777777" w:rsidR="00517BF7" w:rsidRDefault="00517BF7" w:rsidP="00517BF7">
      <w:pPr>
        <w:pStyle w:val="ListParagraph"/>
        <w:numPr>
          <w:ilvl w:val="1"/>
          <w:numId w:val="40"/>
        </w:numPr>
      </w:pPr>
      <w:r>
        <w:t>Sample Assessments</w:t>
      </w:r>
    </w:p>
    <w:p w14:paraId="530F4A2F" w14:textId="77777777" w:rsidR="00517BF7" w:rsidRDefault="00517BF7" w:rsidP="00517BF7">
      <w:pPr>
        <w:pStyle w:val="ListParagraph"/>
        <w:numPr>
          <w:ilvl w:val="0"/>
          <w:numId w:val="40"/>
        </w:numPr>
      </w:pPr>
      <w:r>
        <w:t>Outline your goals for pursuing a career in education and a plan for how you hope to achieve these goals.</w:t>
      </w:r>
    </w:p>
    <w:p w14:paraId="5D268D83" w14:textId="77777777" w:rsidR="00517BF7" w:rsidRPr="008A4B5E" w:rsidRDefault="00517BF7" w:rsidP="00517BF7">
      <w:pPr>
        <w:pStyle w:val="CommentText"/>
        <w:rPr>
          <w:sz w:val="22"/>
          <w:szCs w:val="22"/>
        </w:rPr>
      </w:pPr>
    </w:p>
    <w:p w14:paraId="79824CCE" w14:textId="7444EBAD" w:rsidR="00E77AE6" w:rsidRPr="00E064B5" w:rsidRDefault="00E77AE6" w:rsidP="00E77AE6">
      <w:pPr>
        <w:pStyle w:val="CommentText"/>
        <w:rPr>
          <w:sz w:val="22"/>
          <w:szCs w:val="22"/>
        </w:rPr>
      </w:pPr>
      <w:r w:rsidRPr="00E064B5">
        <w:rPr>
          <w:i/>
          <w:iCs/>
          <w:color w:val="008000"/>
          <w:sz w:val="22"/>
          <w:szCs w:val="22"/>
        </w:rPr>
        <w:t>Responses will vary</w:t>
      </w:r>
      <w:r w:rsidR="0093375F">
        <w:rPr>
          <w:i/>
          <w:iCs/>
          <w:color w:val="008000"/>
          <w:sz w:val="22"/>
          <w:szCs w:val="22"/>
        </w:rPr>
        <w:t>.</w:t>
      </w:r>
    </w:p>
    <w:p w14:paraId="6CCFEE5F" w14:textId="0EE74997" w:rsidR="0062074C" w:rsidRPr="00C0699A" w:rsidRDefault="0062074C" w:rsidP="00E77AE6">
      <w:pPr>
        <w:rPr>
          <w:rFonts w:eastAsia="Times New Roman" w:cstheme="minorHAnsi"/>
          <w:color w:val="000000"/>
        </w:rPr>
      </w:pPr>
    </w:p>
    <w:p w14:paraId="1BF90901" w14:textId="77777777" w:rsidR="00643CB4" w:rsidRDefault="00643CB4" w:rsidP="00E77AE6">
      <w:pPr>
        <w:rPr>
          <w:rFonts w:eastAsia="Times New Roman" w:cstheme="minorHAnsi"/>
          <w:b/>
          <w:bCs/>
          <w:color w:val="000000"/>
        </w:rPr>
      </w:pPr>
    </w:p>
    <w:p w14:paraId="448BAF04" w14:textId="77777777" w:rsidR="00643CB4" w:rsidRDefault="00643CB4" w:rsidP="00E77AE6">
      <w:pPr>
        <w:rPr>
          <w:rFonts w:eastAsia="Times New Roman" w:cstheme="minorHAnsi"/>
          <w:b/>
          <w:bCs/>
          <w:color w:val="000000"/>
        </w:rPr>
      </w:pPr>
    </w:p>
    <w:p w14:paraId="7164F77C" w14:textId="77777777" w:rsidR="00643CB4" w:rsidRDefault="00643CB4" w:rsidP="00E77AE6">
      <w:pPr>
        <w:rPr>
          <w:rFonts w:eastAsia="Times New Roman" w:cstheme="minorHAnsi"/>
          <w:b/>
          <w:bCs/>
          <w:color w:val="000000"/>
        </w:rPr>
      </w:pPr>
    </w:p>
    <w:p w14:paraId="7E4C1BA7" w14:textId="77777777" w:rsidR="00643CB4" w:rsidRDefault="00643CB4" w:rsidP="00E77AE6">
      <w:pPr>
        <w:rPr>
          <w:rFonts w:eastAsia="Times New Roman" w:cstheme="minorHAnsi"/>
          <w:b/>
          <w:bCs/>
          <w:color w:val="000000"/>
        </w:rPr>
      </w:pPr>
    </w:p>
    <w:p w14:paraId="1B56408D" w14:textId="77777777" w:rsidR="00643CB4" w:rsidRDefault="00643CB4" w:rsidP="00E77AE6">
      <w:pPr>
        <w:rPr>
          <w:rFonts w:eastAsia="Times New Roman" w:cstheme="minorHAnsi"/>
          <w:b/>
          <w:bCs/>
          <w:color w:val="000000"/>
        </w:rPr>
      </w:pPr>
    </w:p>
    <w:p w14:paraId="336A3BFC" w14:textId="59FEDC07" w:rsidR="0091264B" w:rsidRPr="00BC5327" w:rsidRDefault="0091264B" w:rsidP="00E77AE6">
      <w:pPr>
        <w:rPr>
          <w:rFonts w:eastAsia="Times New Roman" w:cstheme="minorHAnsi"/>
          <w:color w:val="000000"/>
        </w:rPr>
      </w:pPr>
    </w:p>
    <w:p w14:paraId="786C11C9" w14:textId="77777777" w:rsidR="00C0699A" w:rsidRDefault="00C0699A" w:rsidP="00066212">
      <w:pPr>
        <w:tabs>
          <w:tab w:val="left" w:pos="1275"/>
        </w:tabs>
      </w:pPr>
    </w:p>
    <w:p w14:paraId="329DED4A" w14:textId="77777777" w:rsidR="0096460E" w:rsidRDefault="0096460E">
      <w:pPr>
        <w:rPr>
          <w:b/>
          <w:bCs/>
        </w:rPr>
      </w:pPr>
      <w:r>
        <w:rPr>
          <w:b/>
          <w:bCs/>
        </w:rPr>
        <w:br w:type="page"/>
      </w:r>
    </w:p>
    <w:p w14:paraId="51F5311A" w14:textId="732020F9" w:rsidR="00C0699A" w:rsidRPr="00726F5F" w:rsidRDefault="0075347C" w:rsidP="00066212">
      <w:pPr>
        <w:tabs>
          <w:tab w:val="left" w:pos="1275"/>
        </w:tabs>
        <w:rPr>
          <w:b/>
          <w:bCs/>
        </w:rPr>
      </w:pPr>
      <w:r>
        <w:rPr>
          <w:b/>
          <w:bCs/>
        </w:rPr>
        <w:lastRenderedPageBreak/>
        <w:t xml:space="preserve">Final </w:t>
      </w:r>
      <w:r w:rsidR="00726F5F" w:rsidRPr="00726F5F">
        <w:rPr>
          <w:b/>
          <w:bCs/>
        </w:rPr>
        <w:t xml:space="preserve">Review and </w:t>
      </w:r>
      <w:r>
        <w:rPr>
          <w:b/>
          <w:bCs/>
        </w:rPr>
        <w:t>Practice of</w:t>
      </w:r>
      <w:r w:rsidR="00726F5F" w:rsidRPr="00726F5F">
        <w:rPr>
          <w:b/>
          <w:bCs/>
        </w:rPr>
        <w:t xml:space="preserve"> Portfolio Presentation</w:t>
      </w:r>
    </w:p>
    <w:p w14:paraId="5DACF65C" w14:textId="16C6B18A" w:rsidR="00C0699A" w:rsidRPr="00726F5F" w:rsidRDefault="00726F5F" w:rsidP="00066212">
      <w:pPr>
        <w:tabs>
          <w:tab w:val="left" w:pos="1275"/>
        </w:tabs>
      </w:pPr>
      <w:r>
        <w:rPr>
          <w:b/>
          <w:bCs/>
        </w:rPr>
        <w:t xml:space="preserve">Directions: </w:t>
      </w:r>
      <w:r w:rsidR="008826ED">
        <w:t xml:space="preserve"> Use </w:t>
      </w:r>
      <w:r w:rsidR="008D1E19">
        <w:t xml:space="preserve">the next few minutes </w:t>
      </w:r>
      <w:r w:rsidR="008826ED">
        <w:t xml:space="preserve">to </w:t>
      </w:r>
      <w:r w:rsidR="00507F8A">
        <w:t xml:space="preserve">silently </w:t>
      </w:r>
      <w:r w:rsidR="008826ED">
        <w:t xml:space="preserve">review </w:t>
      </w:r>
      <w:r w:rsidR="008D1E19">
        <w:t xml:space="preserve">and </w:t>
      </w:r>
      <w:r w:rsidR="00507F8A">
        <w:t>practice</w:t>
      </w:r>
      <w:r w:rsidR="008D1E19">
        <w:t xml:space="preserve"> your Portfolio Presentation.</w:t>
      </w:r>
      <w:r w:rsidR="00507F8A">
        <w:t xml:space="preserve"> Refer to the “Components of an Effective Presentation”</w:t>
      </w:r>
      <w:r w:rsidR="003E7532">
        <w:t xml:space="preserve"> and/or your Checklist above to </w:t>
      </w:r>
      <w:r w:rsidR="00507F8A">
        <w:t>make any small changes or revisions.</w:t>
      </w:r>
      <w:r w:rsidR="008D1E19">
        <w:t xml:space="preserve"> </w:t>
      </w:r>
    </w:p>
    <w:p w14:paraId="5B5C227C" w14:textId="0572A004" w:rsidR="00C33A52" w:rsidRPr="003876A0" w:rsidRDefault="008D1E19" w:rsidP="00066212">
      <w:pPr>
        <w:tabs>
          <w:tab w:val="left" w:pos="1275"/>
        </w:tabs>
      </w:pPr>
      <w:r>
        <w:t xml:space="preserve">Components of an Effective Presentation: </w:t>
      </w:r>
    </w:p>
    <w:p w14:paraId="63C4B7DA" w14:textId="1E3BCCED" w:rsidR="00EF3682" w:rsidRPr="00A868FC" w:rsidRDefault="00EF3682" w:rsidP="00C33A52">
      <w:pPr>
        <w:pStyle w:val="ListParagraph"/>
        <w:numPr>
          <w:ilvl w:val="0"/>
          <w:numId w:val="31"/>
        </w:numPr>
        <w:tabs>
          <w:tab w:val="left" w:pos="1275"/>
        </w:tabs>
        <w:rPr>
          <w:b/>
          <w:bCs/>
        </w:rPr>
      </w:pPr>
      <w:r w:rsidRPr="00094EA4">
        <w:rPr>
          <w:b/>
          <w:bCs/>
          <w:i/>
          <w:iCs/>
        </w:rPr>
        <w:t>Organization and Structure</w:t>
      </w:r>
      <w:r w:rsidR="00A868FC" w:rsidRPr="00094EA4">
        <w:rPr>
          <w:b/>
          <w:bCs/>
          <w:i/>
          <w:iCs/>
        </w:rPr>
        <w:t>:</w:t>
      </w:r>
      <w:r w:rsidR="00393E6A">
        <w:rPr>
          <w:b/>
          <w:bCs/>
        </w:rPr>
        <w:t xml:space="preserve"> </w:t>
      </w:r>
      <w:r w:rsidR="00C04253" w:rsidRPr="00C04253">
        <w:t>The</w:t>
      </w:r>
      <w:r w:rsidR="00C04253">
        <w:t xml:space="preserve"> p</w:t>
      </w:r>
      <w:r w:rsidR="00C04253" w:rsidRPr="00C04253">
        <w:t>r</w:t>
      </w:r>
      <w:r w:rsidR="00C04253">
        <w:t>e</w:t>
      </w:r>
      <w:r w:rsidR="00C04253" w:rsidRPr="00C04253">
        <w:t xml:space="preserve">sentation is developed in a </w:t>
      </w:r>
      <w:r w:rsidR="006A126E">
        <w:t xml:space="preserve">focused, </w:t>
      </w:r>
      <w:r w:rsidR="00C04253" w:rsidRPr="00C04253">
        <w:t xml:space="preserve">creative, </w:t>
      </w:r>
      <w:r w:rsidR="006A126E">
        <w:t xml:space="preserve">and </w:t>
      </w:r>
      <w:r w:rsidR="00C04253" w:rsidRPr="00C04253">
        <w:t>coherent way</w:t>
      </w:r>
      <w:r w:rsidR="006A126E">
        <w:t>.</w:t>
      </w:r>
    </w:p>
    <w:p w14:paraId="1A63CB38" w14:textId="35A6E973" w:rsidR="00EF3682" w:rsidRPr="00677224" w:rsidRDefault="00EF3682" w:rsidP="00C33A52">
      <w:pPr>
        <w:pStyle w:val="ListParagraph"/>
        <w:numPr>
          <w:ilvl w:val="0"/>
          <w:numId w:val="31"/>
        </w:numPr>
        <w:tabs>
          <w:tab w:val="left" w:pos="1275"/>
        </w:tabs>
        <w:rPr>
          <w:b/>
          <w:bCs/>
        </w:rPr>
      </w:pPr>
      <w:r w:rsidRPr="00094EA4">
        <w:rPr>
          <w:b/>
          <w:bCs/>
          <w:i/>
          <w:iCs/>
        </w:rPr>
        <w:t>Content</w:t>
      </w:r>
      <w:r w:rsidR="00A868FC" w:rsidRPr="00094EA4">
        <w:rPr>
          <w:b/>
          <w:bCs/>
          <w:i/>
          <w:iCs/>
        </w:rPr>
        <w:t>:</w:t>
      </w:r>
      <w:r w:rsidR="006A126E">
        <w:rPr>
          <w:b/>
          <w:bCs/>
        </w:rPr>
        <w:t xml:space="preserve"> </w:t>
      </w:r>
      <w:r w:rsidR="001F33D7" w:rsidRPr="001F33D7">
        <w:t xml:space="preserve">The presentation addresses all required </w:t>
      </w:r>
      <w:r w:rsidR="001F33D7">
        <w:t>components</w:t>
      </w:r>
      <w:r w:rsidR="001F33D7" w:rsidRPr="001F33D7">
        <w:t xml:space="preserve"> and p</w:t>
      </w:r>
      <w:r w:rsidR="00AD2228" w:rsidRPr="00AD2228">
        <w:t xml:space="preserve">rovides </w:t>
      </w:r>
      <w:r w:rsidR="001F33D7">
        <w:t>appropriate</w:t>
      </w:r>
      <w:r w:rsidR="00AD2228" w:rsidRPr="00AD2228">
        <w:t xml:space="preserve"> </w:t>
      </w:r>
      <w:r w:rsidR="001F33D7">
        <w:t xml:space="preserve">elaboration around each element. </w:t>
      </w:r>
    </w:p>
    <w:p w14:paraId="2E116686" w14:textId="6333BEBE" w:rsidR="00C37FC7" w:rsidRPr="00597286" w:rsidRDefault="00677224" w:rsidP="00597286">
      <w:pPr>
        <w:pStyle w:val="ListParagraph"/>
        <w:numPr>
          <w:ilvl w:val="0"/>
          <w:numId w:val="31"/>
        </w:numPr>
        <w:tabs>
          <w:tab w:val="left" w:pos="1275"/>
        </w:tabs>
        <w:rPr>
          <w:b/>
          <w:bCs/>
        </w:rPr>
      </w:pPr>
      <w:r>
        <w:rPr>
          <w:b/>
          <w:bCs/>
          <w:i/>
          <w:iCs/>
        </w:rPr>
        <w:t>Design:</w:t>
      </w:r>
      <w:r>
        <w:rPr>
          <w:b/>
          <w:bCs/>
        </w:rPr>
        <w:t xml:space="preserve"> </w:t>
      </w:r>
      <w:r>
        <w:t xml:space="preserve">The presentation is visually appealing, using colors, images, and graphics to </w:t>
      </w:r>
      <w:r w:rsidR="00B64C25">
        <w:t xml:space="preserve">strengthen the quality of the final product. </w:t>
      </w:r>
    </w:p>
    <w:p w14:paraId="06809BE5" w14:textId="77777777" w:rsidR="00AE3F90" w:rsidRPr="00A868FC" w:rsidRDefault="00AE3F90" w:rsidP="00AE3F90">
      <w:pPr>
        <w:pStyle w:val="ListParagraph"/>
        <w:numPr>
          <w:ilvl w:val="0"/>
          <w:numId w:val="31"/>
        </w:numPr>
        <w:tabs>
          <w:tab w:val="left" w:pos="1275"/>
        </w:tabs>
        <w:rPr>
          <w:b/>
          <w:bCs/>
        </w:rPr>
      </w:pPr>
      <w:r w:rsidRPr="00094EA4">
        <w:rPr>
          <w:b/>
          <w:bCs/>
          <w:i/>
          <w:iCs/>
        </w:rPr>
        <w:t>Language and Delivery</w:t>
      </w:r>
      <w:r w:rsidRPr="00094EA4">
        <w:rPr>
          <w:b/>
          <w:bCs/>
        </w:rPr>
        <w:t>:</w:t>
      </w:r>
      <w:r w:rsidRPr="00094EA4">
        <w:t xml:space="preserve"> </w:t>
      </w:r>
      <w:r>
        <w:t>The presenter s</w:t>
      </w:r>
      <w:r w:rsidRPr="00982D99">
        <w:t xml:space="preserve">peaks clearly, effectively, and confidently (e.g., volume, pace, articulation) </w:t>
      </w:r>
      <w:r>
        <w:t>in a presentation that does not exceed 10 minutes.</w:t>
      </w:r>
    </w:p>
    <w:p w14:paraId="5F8C07CD" w14:textId="77777777" w:rsidR="00BE213D" w:rsidRDefault="00BE213D">
      <w:pPr>
        <w:rPr>
          <w:rFonts w:asciiTheme="majorHAnsi" w:hAnsiTheme="majorHAnsi" w:cs="Open Sans"/>
          <w:bCs/>
          <w:sz w:val="28"/>
          <w:szCs w:val="20"/>
        </w:rPr>
      </w:pPr>
    </w:p>
    <w:p w14:paraId="7FB39F4A" w14:textId="425EF8DB" w:rsidR="00846BBA" w:rsidRDefault="00846BBA">
      <w:pPr>
        <w:rPr>
          <w:b/>
          <w:bCs/>
        </w:rPr>
      </w:pPr>
      <w:r>
        <w:rPr>
          <w:b/>
          <w:bCs/>
        </w:rPr>
        <w:t>Portfolio Presentation Norms</w:t>
      </w:r>
    </w:p>
    <w:p w14:paraId="3BC9CA08" w14:textId="77777777" w:rsidR="00B40079" w:rsidRDefault="00846BBA" w:rsidP="00B40079">
      <w:r>
        <w:t xml:space="preserve">As you are an audience member of Portfolio Presentations, please use the following Norms: </w:t>
      </w:r>
    </w:p>
    <w:p w14:paraId="3C3981CD" w14:textId="06094456" w:rsidR="00FB5C33" w:rsidRDefault="00B40079" w:rsidP="00471281">
      <w:pPr>
        <w:pStyle w:val="ListParagraph"/>
        <w:numPr>
          <w:ilvl w:val="0"/>
          <w:numId w:val="43"/>
        </w:numPr>
      </w:pPr>
      <w:r>
        <w:t>Listen actively</w:t>
      </w:r>
    </w:p>
    <w:p w14:paraId="457DE5C0" w14:textId="13C60768" w:rsidR="00FB5C33" w:rsidRDefault="00FB5C33" w:rsidP="00471281">
      <w:pPr>
        <w:pStyle w:val="ListParagraph"/>
        <w:numPr>
          <w:ilvl w:val="0"/>
          <w:numId w:val="43"/>
        </w:numPr>
      </w:pPr>
      <w:r>
        <w:t>Remain engaged and focused on the presenter</w:t>
      </w:r>
    </w:p>
    <w:p w14:paraId="2F16E737" w14:textId="4900EA8F" w:rsidR="00471281" w:rsidRDefault="00E37AA6" w:rsidP="00471281">
      <w:pPr>
        <w:pStyle w:val="ListParagraph"/>
        <w:numPr>
          <w:ilvl w:val="0"/>
          <w:numId w:val="43"/>
        </w:numPr>
      </w:pPr>
      <w:r>
        <w:t>Respect the presenter</w:t>
      </w:r>
    </w:p>
    <w:p w14:paraId="43333B67" w14:textId="711A4E4E" w:rsidR="00E37AA6" w:rsidRDefault="00E37AA6" w:rsidP="00471281">
      <w:pPr>
        <w:pStyle w:val="ListParagraph"/>
        <w:numPr>
          <w:ilvl w:val="0"/>
          <w:numId w:val="43"/>
        </w:numPr>
      </w:pPr>
      <w:r>
        <w:t>Raise your hand to ask relevant questions</w:t>
      </w:r>
    </w:p>
    <w:p w14:paraId="193AF0D0" w14:textId="50832194" w:rsidR="0010613B" w:rsidRDefault="0010613B" w:rsidP="0010613B"/>
    <w:p w14:paraId="51AC0876" w14:textId="4FCD895B" w:rsidR="0010613B" w:rsidRDefault="0010613B" w:rsidP="0010613B"/>
    <w:p w14:paraId="6CB935C1" w14:textId="77777777" w:rsidR="0010613B" w:rsidRDefault="0010613B">
      <w:pPr>
        <w:rPr>
          <w:b/>
          <w:bCs/>
        </w:rPr>
      </w:pPr>
      <w:r>
        <w:rPr>
          <w:b/>
          <w:bCs/>
        </w:rPr>
        <w:br w:type="page"/>
      </w:r>
    </w:p>
    <w:p w14:paraId="02E0C205" w14:textId="64D223ED" w:rsidR="0010613B" w:rsidRPr="00667FA0" w:rsidRDefault="0010613B" w:rsidP="0010613B">
      <w:pPr>
        <w:pStyle w:val="Tabletext"/>
        <w:rPr>
          <w:b/>
          <w:bCs/>
        </w:rPr>
      </w:pPr>
      <w:r w:rsidRPr="00667FA0">
        <w:rPr>
          <w:b/>
          <w:bCs/>
        </w:rPr>
        <w:lastRenderedPageBreak/>
        <w:t>Portfolio Presentation Feedback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5125"/>
      </w:tblGrid>
      <w:tr w:rsidR="0010613B" w14:paraId="5D9C2905" w14:textId="77777777" w:rsidTr="00C03CDF">
        <w:tc>
          <w:tcPr>
            <w:tcW w:w="4225" w:type="dxa"/>
          </w:tcPr>
          <w:p w14:paraId="037FE9D9" w14:textId="77777777" w:rsidR="0010613B" w:rsidRPr="00667FA0" w:rsidRDefault="0010613B" w:rsidP="00C03CDF">
            <w:pPr>
              <w:pStyle w:val="Tabletext"/>
              <w:rPr>
                <w:b/>
                <w:bCs/>
              </w:rPr>
            </w:pPr>
            <w:r w:rsidRPr="00667FA0">
              <w:rPr>
                <w:b/>
                <w:bCs/>
              </w:rPr>
              <w:t>Name of Presenter</w:t>
            </w:r>
          </w:p>
        </w:tc>
        <w:tc>
          <w:tcPr>
            <w:tcW w:w="5125" w:type="dxa"/>
          </w:tcPr>
          <w:p w14:paraId="5D3AEDDE" w14:textId="29D435A9" w:rsidR="0010613B" w:rsidRDefault="000100DD" w:rsidP="00C03CDF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Responses will vary</w:t>
            </w:r>
          </w:p>
          <w:p w14:paraId="38C44BC9" w14:textId="77777777" w:rsidR="0010613B" w:rsidRDefault="0010613B" w:rsidP="00C03CDF">
            <w:pPr>
              <w:pStyle w:val="Tabletext"/>
            </w:pPr>
          </w:p>
        </w:tc>
      </w:tr>
      <w:tr w:rsidR="0010613B" w14:paraId="60B6B526" w14:textId="77777777" w:rsidTr="00C03CDF">
        <w:tc>
          <w:tcPr>
            <w:tcW w:w="4225" w:type="dxa"/>
          </w:tcPr>
          <w:p w14:paraId="4ADE9E33" w14:textId="3BDF3565" w:rsidR="0010613B" w:rsidRPr="00EE28D8" w:rsidRDefault="0010613B" w:rsidP="00C03CDF">
            <w:pPr>
              <w:pStyle w:val="Tabletext"/>
              <w:rPr>
                <w:b/>
                <w:bCs/>
              </w:rPr>
            </w:pPr>
            <w:r w:rsidRPr="00EE28D8">
              <w:rPr>
                <w:b/>
                <w:bCs/>
              </w:rPr>
              <w:t xml:space="preserve">Did the presenter </w:t>
            </w:r>
            <w:r w:rsidR="005D3823">
              <w:rPr>
                <w:b/>
                <w:bCs/>
              </w:rPr>
              <w:t xml:space="preserve">incorporate all of </w:t>
            </w:r>
            <w:r w:rsidR="00B939C2">
              <w:rPr>
                <w:b/>
                <w:bCs/>
              </w:rPr>
              <w:t>components</w:t>
            </w:r>
            <w:r w:rsidR="005D3823">
              <w:rPr>
                <w:b/>
                <w:bCs/>
              </w:rPr>
              <w:t xml:space="preserve"> included in the Portfolio Presentation Checklist?</w:t>
            </w:r>
          </w:p>
        </w:tc>
        <w:tc>
          <w:tcPr>
            <w:tcW w:w="5125" w:type="dxa"/>
          </w:tcPr>
          <w:p w14:paraId="5967EE41" w14:textId="77777777" w:rsidR="0010613B" w:rsidRDefault="0010613B" w:rsidP="00C03CDF">
            <w:pPr>
              <w:pStyle w:val="Tabletext"/>
            </w:pPr>
            <w:r>
              <w:t>Yes                              No</w:t>
            </w:r>
          </w:p>
          <w:p w14:paraId="032C2AC1" w14:textId="248F1F77" w:rsidR="0010613B" w:rsidRDefault="0010613B" w:rsidP="00C03CDF">
            <w:pPr>
              <w:pStyle w:val="Tabletext"/>
            </w:pPr>
            <w:r>
              <w:t xml:space="preserve">If no, which </w:t>
            </w:r>
            <w:r w:rsidR="00B939C2">
              <w:t xml:space="preserve">components from the Checklist </w:t>
            </w:r>
            <w:r>
              <w:t>were missing?</w:t>
            </w:r>
          </w:p>
          <w:p w14:paraId="5070DA3F" w14:textId="2E5E3CDE" w:rsidR="0010613B" w:rsidRDefault="000100DD" w:rsidP="00C03CDF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Responses will vary</w:t>
            </w:r>
          </w:p>
          <w:p w14:paraId="14717C35" w14:textId="77777777" w:rsidR="0010613B" w:rsidRDefault="0010613B" w:rsidP="00C03CDF">
            <w:pPr>
              <w:pStyle w:val="Tabletext"/>
            </w:pPr>
          </w:p>
        </w:tc>
      </w:tr>
      <w:tr w:rsidR="0010613B" w14:paraId="4031839F" w14:textId="77777777" w:rsidTr="00C03CDF">
        <w:tc>
          <w:tcPr>
            <w:tcW w:w="4225" w:type="dxa"/>
          </w:tcPr>
          <w:p w14:paraId="5C505FF9" w14:textId="2BF1EA26" w:rsidR="0010613B" w:rsidRDefault="0010613B" w:rsidP="00C03CDF">
            <w:pPr>
              <w:pStyle w:val="Tabletext"/>
            </w:pPr>
            <w:r w:rsidRPr="00CD1AD4">
              <w:rPr>
                <w:b/>
                <w:bCs/>
              </w:rPr>
              <w:t xml:space="preserve">Did the presenter share meaningful </w:t>
            </w:r>
            <w:r w:rsidR="00B939C2">
              <w:rPr>
                <w:b/>
                <w:bCs/>
              </w:rPr>
              <w:t xml:space="preserve">values and experiences, relevant to their </w:t>
            </w:r>
            <w:r w:rsidR="007825AA" w:rsidRPr="007825AA">
              <w:rPr>
                <w:b/>
                <w:bCs/>
              </w:rPr>
              <w:t>Personal Philosophy of Education</w:t>
            </w:r>
            <w:r w:rsidR="007825AA">
              <w:rPr>
                <w:b/>
                <w:bCs/>
              </w:rPr>
              <w:t>?</w:t>
            </w:r>
          </w:p>
        </w:tc>
        <w:tc>
          <w:tcPr>
            <w:tcW w:w="5125" w:type="dxa"/>
          </w:tcPr>
          <w:p w14:paraId="127EC640" w14:textId="77777777" w:rsidR="0010613B" w:rsidRDefault="0010613B" w:rsidP="00C03CDF">
            <w:pPr>
              <w:pStyle w:val="Tabletext"/>
            </w:pPr>
            <w:proofErr w:type="gramStart"/>
            <w:r>
              <w:t>Yes</w:t>
            </w:r>
            <w:proofErr w:type="gramEnd"/>
            <w:r>
              <w:t xml:space="preserve">                             Somewhat                           No</w:t>
            </w:r>
          </w:p>
          <w:p w14:paraId="24884338" w14:textId="77777777" w:rsidR="0010613B" w:rsidRDefault="0010613B" w:rsidP="00C03CDF">
            <w:pPr>
              <w:pStyle w:val="Tabletext"/>
            </w:pPr>
            <w:r>
              <w:t>Please explain.</w:t>
            </w:r>
          </w:p>
          <w:p w14:paraId="1A877724" w14:textId="5A2D9DA8" w:rsidR="0010613B" w:rsidRDefault="000100DD" w:rsidP="00C03CDF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Responses will vary</w:t>
            </w:r>
          </w:p>
          <w:p w14:paraId="59F2519B" w14:textId="77777777" w:rsidR="0010613B" w:rsidRDefault="0010613B" w:rsidP="00C03CDF">
            <w:pPr>
              <w:pStyle w:val="Tabletext"/>
            </w:pPr>
          </w:p>
        </w:tc>
      </w:tr>
      <w:tr w:rsidR="0010613B" w14:paraId="1630CBE7" w14:textId="77777777" w:rsidTr="00C03CDF">
        <w:tc>
          <w:tcPr>
            <w:tcW w:w="4225" w:type="dxa"/>
          </w:tcPr>
          <w:p w14:paraId="46933C35" w14:textId="77777777" w:rsidR="0010613B" w:rsidRPr="00523251" w:rsidRDefault="0010613B" w:rsidP="00C03CDF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What advice do you have for the presenter?</w:t>
            </w:r>
          </w:p>
        </w:tc>
        <w:tc>
          <w:tcPr>
            <w:tcW w:w="5125" w:type="dxa"/>
          </w:tcPr>
          <w:p w14:paraId="287F561A" w14:textId="77777777" w:rsidR="0010613B" w:rsidRPr="000100DD" w:rsidRDefault="000100DD" w:rsidP="00C03CDF">
            <w:pPr>
              <w:pStyle w:val="Tabletext"/>
              <w:rPr>
                <w:i/>
                <w:iCs/>
                <w:color w:val="007F00"/>
              </w:rPr>
            </w:pPr>
            <w:r w:rsidRPr="000100DD">
              <w:rPr>
                <w:i/>
                <w:iCs/>
                <w:color w:val="007F00"/>
              </w:rPr>
              <w:t>Responses will vary</w:t>
            </w:r>
          </w:p>
          <w:p w14:paraId="6B32C808" w14:textId="0EA9F096" w:rsidR="000100DD" w:rsidRPr="000100DD" w:rsidRDefault="000100DD" w:rsidP="00C03CDF">
            <w:pPr>
              <w:pStyle w:val="Tabletext"/>
              <w:rPr>
                <w:i/>
                <w:iCs/>
              </w:rPr>
            </w:pPr>
          </w:p>
        </w:tc>
      </w:tr>
    </w:tbl>
    <w:p w14:paraId="1B1B56E1" w14:textId="77777777" w:rsidR="0010613B" w:rsidRDefault="0010613B" w:rsidP="0010613B"/>
    <w:p w14:paraId="0DE50108" w14:textId="49F05BBE" w:rsidR="00276D92" w:rsidRDefault="00276D92" w:rsidP="00B40079"/>
    <w:p w14:paraId="4408C6ED" w14:textId="49FC8950" w:rsidR="003E2BDE" w:rsidRPr="002109B1" w:rsidRDefault="000142FC" w:rsidP="002109B1">
      <w:r w:rsidRPr="000142FC">
        <w:rPr>
          <w:b/>
          <w:bCs/>
          <w:i/>
          <w:iCs/>
        </w:rPr>
        <w:t xml:space="preserve"> </w:t>
      </w:r>
    </w:p>
    <w:sectPr w:rsidR="003E2BDE" w:rsidRPr="002109B1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DB47E" w14:textId="77777777" w:rsidR="00041106" w:rsidRDefault="00041106" w:rsidP="004C62A0">
      <w:pPr>
        <w:spacing w:after="0" w:line="240" w:lineRule="auto"/>
      </w:pPr>
      <w:r>
        <w:separator/>
      </w:r>
    </w:p>
  </w:endnote>
  <w:endnote w:type="continuationSeparator" w:id="0">
    <w:p w14:paraId="7594D4C7" w14:textId="77777777" w:rsidR="00041106" w:rsidRDefault="00041106" w:rsidP="004C62A0">
      <w:pPr>
        <w:spacing w:after="0" w:line="240" w:lineRule="auto"/>
      </w:pPr>
      <w:r>
        <w:continuationSeparator/>
      </w:r>
    </w:p>
  </w:endnote>
  <w:endnote w:type="continuationNotice" w:id="1">
    <w:p w14:paraId="313BCEDA" w14:textId="77777777" w:rsidR="00041106" w:rsidRDefault="000411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04C33345" w:rsidR="00D96D8A" w:rsidRPr="0093375F" w:rsidRDefault="0093375F" w:rsidP="0093375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317EC" w14:textId="77777777" w:rsidR="00041106" w:rsidRDefault="00041106" w:rsidP="004C62A0">
      <w:pPr>
        <w:spacing w:after="0" w:line="240" w:lineRule="auto"/>
      </w:pPr>
      <w:r>
        <w:separator/>
      </w:r>
    </w:p>
  </w:footnote>
  <w:footnote w:type="continuationSeparator" w:id="0">
    <w:p w14:paraId="1B28DCED" w14:textId="77777777" w:rsidR="00041106" w:rsidRDefault="00041106" w:rsidP="004C62A0">
      <w:pPr>
        <w:spacing w:after="0" w:line="240" w:lineRule="auto"/>
      </w:pPr>
      <w:r>
        <w:continuationSeparator/>
      </w:r>
    </w:p>
  </w:footnote>
  <w:footnote w:type="continuationNotice" w:id="1">
    <w:p w14:paraId="47095C4A" w14:textId="77777777" w:rsidR="00041106" w:rsidRDefault="000411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6FF2C786" w:rsidR="004C62A0" w:rsidRPr="0096460E" w:rsidRDefault="0096460E" w:rsidP="0096460E">
    <w:pPr>
      <w:pStyle w:val="Header"/>
      <w:spacing w:after="120"/>
    </w:pPr>
    <w:r>
      <w:rPr>
        <w:noProof/>
      </w:rPr>
      <w:drawing>
        <wp:inline distT="0" distB="0" distL="0" distR="0" wp14:anchorId="59706045" wp14:editId="472A0D9C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039F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3452E"/>
    <w:multiLevelType w:val="hybridMultilevel"/>
    <w:tmpl w:val="6D389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1305F"/>
    <w:multiLevelType w:val="hybridMultilevel"/>
    <w:tmpl w:val="CAB29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D041F"/>
    <w:multiLevelType w:val="hybridMultilevel"/>
    <w:tmpl w:val="79F66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5" w15:restartNumberingAfterBreak="0">
    <w:nsid w:val="14331732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90E35"/>
    <w:multiLevelType w:val="hybridMultilevel"/>
    <w:tmpl w:val="FEA84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E77B5"/>
    <w:multiLevelType w:val="hybridMultilevel"/>
    <w:tmpl w:val="51826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E44AE"/>
    <w:multiLevelType w:val="multilevel"/>
    <w:tmpl w:val="F5B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40675"/>
    <w:multiLevelType w:val="hybridMultilevel"/>
    <w:tmpl w:val="E4566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9F7C4C"/>
    <w:multiLevelType w:val="hybridMultilevel"/>
    <w:tmpl w:val="CBA61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31824"/>
    <w:multiLevelType w:val="hybridMultilevel"/>
    <w:tmpl w:val="2E025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86483"/>
    <w:multiLevelType w:val="hybridMultilevel"/>
    <w:tmpl w:val="82C89F96"/>
    <w:lvl w:ilvl="0" w:tplc="5BF64F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43DD6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9F0B4E"/>
    <w:multiLevelType w:val="hybridMultilevel"/>
    <w:tmpl w:val="A20C1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DF52A7"/>
    <w:multiLevelType w:val="hybridMultilevel"/>
    <w:tmpl w:val="34C85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9C1113"/>
    <w:multiLevelType w:val="hybridMultilevel"/>
    <w:tmpl w:val="76700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EC1CA6"/>
    <w:multiLevelType w:val="multilevel"/>
    <w:tmpl w:val="0E9A9372"/>
    <w:lvl w:ilvl="0">
      <w:start w:val="1"/>
      <w:numFmt w:val="decimal"/>
      <w:lvlText w:val="4.%1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3B1C5B31"/>
    <w:multiLevelType w:val="hybridMultilevel"/>
    <w:tmpl w:val="76DC4238"/>
    <w:lvl w:ilvl="0" w:tplc="17545882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3CC10497"/>
    <w:multiLevelType w:val="hybridMultilevel"/>
    <w:tmpl w:val="DE4E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003DE4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296FC7"/>
    <w:multiLevelType w:val="multilevel"/>
    <w:tmpl w:val="41F81556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Theme="minorHAnsi" w:hAnsiTheme="minorHAnsi" w:cstheme="minorHAnsi" w:hint="default"/>
        <w:i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Theme="minorHAnsi" w:hAnsiTheme="minorHAnsi" w:cstheme="minorHAnsi" w:hint="default"/>
        <w:i/>
        <w:sz w:val="2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Theme="minorHAnsi" w:hAnsiTheme="minorHAnsi" w:cstheme="minorHAnsi" w:hint="default"/>
        <w:i/>
        <w:sz w:val="2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Theme="minorHAnsi" w:hAnsiTheme="minorHAnsi" w:cstheme="minorHAnsi" w:hint="default"/>
        <w:i/>
        <w:sz w:val="22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Theme="minorHAnsi" w:hAnsiTheme="minorHAnsi" w:cstheme="minorHAnsi" w:hint="default"/>
        <w:i/>
        <w:sz w:val="2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Theme="minorHAnsi" w:hAnsiTheme="minorHAnsi" w:cstheme="minorHAnsi" w:hint="default"/>
        <w:i/>
        <w:sz w:val="22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Theme="minorHAnsi" w:hAnsiTheme="minorHAnsi" w:cstheme="minorHAnsi" w:hint="default"/>
        <w:i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Theme="minorHAnsi" w:hAnsiTheme="minorHAnsi" w:cstheme="minorHAnsi" w:hint="default"/>
        <w:i/>
        <w:sz w:val="22"/>
      </w:rPr>
    </w:lvl>
  </w:abstractNum>
  <w:abstractNum w:abstractNumId="23" w15:restartNumberingAfterBreak="0">
    <w:nsid w:val="3F044617"/>
    <w:multiLevelType w:val="multilevel"/>
    <w:tmpl w:val="685E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C61F2"/>
    <w:multiLevelType w:val="hybridMultilevel"/>
    <w:tmpl w:val="0D28117A"/>
    <w:lvl w:ilvl="0" w:tplc="0DEEA5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CD510C"/>
    <w:multiLevelType w:val="hybridMultilevel"/>
    <w:tmpl w:val="4FB2B98C"/>
    <w:lvl w:ilvl="0" w:tplc="E9F64A0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8C6980"/>
    <w:multiLevelType w:val="multilevel"/>
    <w:tmpl w:val="412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156AB7"/>
    <w:multiLevelType w:val="hybridMultilevel"/>
    <w:tmpl w:val="D65AB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02530"/>
    <w:multiLevelType w:val="hybridMultilevel"/>
    <w:tmpl w:val="5FB2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0B7DC7"/>
    <w:multiLevelType w:val="hybridMultilevel"/>
    <w:tmpl w:val="9B28F5B4"/>
    <w:lvl w:ilvl="0" w:tplc="9E245886">
      <w:start w:val="1"/>
      <w:numFmt w:val="decimal"/>
      <w:lvlText w:val="5.%1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F4E18C2"/>
    <w:multiLevelType w:val="hybridMultilevel"/>
    <w:tmpl w:val="03F07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C145D6"/>
    <w:multiLevelType w:val="hybridMultilevel"/>
    <w:tmpl w:val="8E828A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452108C"/>
    <w:multiLevelType w:val="multilevel"/>
    <w:tmpl w:val="F954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BE3851"/>
    <w:multiLevelType w:val="hybridMultilevel"/>
    <w:tmpl w:val="D92286DC"/>
    <w:lvl w:ilvl="0" w:tplc="064E369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D47560"/>
    <w:multiLevelType w:val="hybridMultilevel"/>
    <w:tmpl w:val="3AE2625C"/>
    <w:lvl w:ilvl="0" w:tplc="8C68EA7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2954A5"/>
    <w:multiLevelType w:val="multilevel"/>
    <w:tmpl w:val="03C29E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6" w15:restartNumberingAfterBreak="0">
    <w:nsid w:val="61346060"/>
    <w:multiLevelType w:val="hybridMultilevel"/>
    <w:tmpl w:val="B3C05B18"/>
    <w:lvl w:ilvl="0" w:tplc="1754588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754588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5330E2"/>
    <w:multiLevelType w:val="multilevel"/>
    <w:tmpl w:val="3594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E80445"/>
    <w:multiLevelType w:val="hybridMultilevel"/>
    <w:tmpl w:val="A956E194"/>
    <w:lvl w:ilvl="0" w:tplc="6DDE5036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D85849"/>
    <w:multiLevelType w:val="hybridMultilevel"/>
    <w:tmpl w:val="92BE2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283EF6"/>
    <w:multiLevelType w:val="hybridMultilevel"/>
    <w:tmpl w:val="8C2268E8"/>
    <w:lvl w:ilvl="0" w:tplc="F94A20F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9F17C1"/>
    <w:multiLevelType w:val="multilevel"/>
    <w:tmpl w:val="652C9E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2" w15:restartNumberingAfterBreak="0">
    <w:nsid w:val="7C8E36D9"/>
    <w:multiLevelType w:val="hybridMultilevel"/>
    <w:tmpl w:val="B852C8D6"/>
    <w:lvl w:ilvl="0" w:tplc="28909056">
      <w:start w:val="1"/>
      <w:numFmt w:val="upperLetter"/>
      <w:lvlText w:val="(%1)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3F57A0"/>
    <w:multiLevelType w:val="hybridMultilevel"/>
    <w:tmpl w:val="FC889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485987">
    <w:abstractNumId w:val="4"/>
  </w:num>
  <w:num w:numId="2" w16cid:durableId="942688343">
    <w:abstractNumId w:val="12"/>
  </w:num>
  <w:num w:numId="3" w16cid:durableId="428239763">
    <w:abstractNumId w:val="9"/>
  </w:num>
  <w:num w:numId="4" w16cid:durableId="1669208958">
    <w:abstractNumId w:val="43"/>
  </w:num>
  <w:num w:numId="5" w16cid:durableId="1365666449">
    <w:abstractNumId w:val="16"/>
  </w:num>
  <w:num w:numId="6" w16cid:durableId="57286637">
    <w:abstractNumId w:val="41"/>
  </w:num>
  <w:num w:numId="7" w16cid:durableId="74935072">
    <w:abstractNumId w:val="39"/>
  </w:num>
  <w:num w:numId="8" w16cid:durableId="1619486190">
    <w:abstractNumId w:val="23"/>
  </w:num>
  <w:num w:numId="9" w16cid:durableId="29384850">
    <w:abstractNumId w:val="35"/>
  </w:num>
  <w:num w:numId="10" w16cid:durableId="1313874166">
    <w:abstractNumId w:val="22"/>
  </w:num>
  <w:num w:numId="11" w16cid:durableId="386492986">
    <w:abstractNumId w:val="32"/>
  </w:num>
  <w:num w:numId="12" w16cid:durableId="107430248">
    <w:abstractNumId w:val="26"/>
  </w:num>
  <w:num w:numId="13" w16cid:durableId="1722289266">
    <w:abstractNumId w:val="8"/>
  </w:num>
  <w:num w:numId="14" w16cid:durableId="13504111">
    <w:abstractNumId w:val="37"/>
  </w:num>
  <w:num w:numId="15" w16cid:durableId="162860820">
    <w:abstractNumId w:val="18"/>
  </w:num>
  <w:num w:numId="16" w16cid:durableId="1387725750">
    <w:abstractNumId w:val="29"/>
  </w:num>
  <w:num w:numId="17" w16cid:durableId="2140297958">
    <w:abstractNumId w:val="38"/>
  </w:num>
  <w:num w:numId="18" w16cid:durableId="1127357987">
    <w:abstractNumId w:val="25"/>
  </w:num>
  <w:num w:numId="19" w16cid:durableId="2065907444">
    <w:abstractNumId w:val="13"/>
  </w:num>
  <w:num w:numId="20" w16cid:durableId="874005589">
    <w:abstractNumId w:val="6"/>
  </w:num>
  <w:num w:numId="21" w16cid:durableId="1849253176">
    <w:abstractNumId w:val="14"/>
  </w:num>
  <w:num w:numId="22" w16cid:durableId="789930470">
    <w:abstractNumId w:val="5"/>
  </w:num>
  <w:num w:numId="23" w16cid:durableId="1319529318">
    <w:abstractNumId w:val="21"/>
  </w:num>
  <w:num w:numId="24" w16cid:durableId="1499882964">
    <w:abstractNumId w:val="0"/>
  </w:num>
  <w:num w:numId="25" w16cid:durableId="1369448131">
    <w:abstractNumId w:val="11"/>
  </w:num>
  <w:num w:numId="26" w16cid:durableId="560024542">
    <w:abstractNumId w:val="40"/>
  </w:num>
  <w:num w:numId="27" w16cid:durableId="1905408108">
    <w:abstractNumId w:val="1"/>
  </w:num>
  <w:num w:numId="28" w16cid:durableId="1077746085">
    <w:abstractNumId w:val="2"/>
  </w:num>
  <w:num w:numId="29" w16cid:durableId="747192166">
    <w:abstractNumId w:val="34"/>
  </w:num>
  <w:num w:numId="30" w16cid:durableId="335114097">
    <w:abstractNumId w:val="33"/>
  </w:num>
  <w:num w:numId="31" w16cid:durableId="941033586">
    <w:abstractNumId w:val="27"/>
  </w:num>
  <w:num w:numId="32" w16cid:durableId="1356156310">
    <w:abstractNumId w:val="42"/>
  </w:num>
  <w:num w:numId="33" w16cid:durableId="1389837808">
    <w:abstractNumId w:val="3"/>
  </w:num>
  <w:num w:numId="34" w16cid:durableId="2065792123">
    <w:abstractNumId w:val="15"/>
  </w:num>
  <w:num w:numId="35" w16cid:durableId="1856071690">
    <w:abstractNumId w:val="30"/>
  </w:num>
  <w:num w:numId="36" w16cid:durableId="1386949473">
    <w:abstractNumId w:val="28"/>
  </w:num>
  <w:num w:numId="37" w16cid:durableId="1396775920">
    <w:abstractNumId w:val="7"/>
  </w:num>
  <w:num w:numId="38" w16cid:durableId="575552469">
    <w:abstractNumId w:val="10"/>
  </w:num>
  <w:num w:numId="39" w16cid:durableId="1071270339">
    <w:abstractNumId w:val="20"/>
  </w:num>
  <w:num w:numId="40" w16cid:durableId="1385837483">
    <w:abstractNumId w:val="36"/>
  </w:num>
  <w:num w:numId="41" w16cid:durableId="967706305">
    <w:abstractNumId w:val="19"/>
  </w:num>
  <w:num w:numId="42" w16cid:durableId="1465466380">
    <w:abstractNumId w:val="31"/>
  </w:num>
  <w:num w:numId="43" w16cid:durableId="2065910770">
    <w:abstractNumId w:val="17"/>
  </w:num>
  <w:num w:numId="44" w16cid:durableId="949313899">
    <w:abstractNumId w:val="2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65D"/>
    <w:rsid w:val="00002DDD"/>
    <w:rsid w:val="00003F7C"/>
    <w:rsid w:val="000100DD"/>
    <w:rsid w:val="0001111C"/>
    <w:rsid w:val="00011256"/>
    <w:rsid w:val="00011E49"/>
    <w:rsid w:val="00011E61"/>
    <w:rsid w:val="000133B3"/>
    <w:rsid w:val="000142FC"/>
    <w:rsid w:val="000145CC"/>
    <w:rsid w:val="0001474B"/>
    <w:rsid w:val="00015EA8"/>
    <w:rsid w:val="000174FC"/>
    <w:rsid w:val="000178A9"/>
    <w:rsid w:val="000229D7"/>
    <w:rsid w:val="00023FF9"/>
    <w:rsid w:val="00025846"/>
    <w:rsid w:val="00025E27"/>
    <w:rsid w:val="000307B5"/>
    <w:rsid w:val="000331F6"/>
    <w:rsid w:val="00033361"/>
    <w:rsid w:val="00034006"/>
    <w:rsid w:val="00035216"/>
    <w:rsid w:val="00036747"/>
    <w:rsid w:val="00036D51"/>
    <w:rsid w:val="00036E81"/>
    <w:rsid w:val="000371CA"/>
    <w:rsid w:val="00041002"/>
    <w:rsid w:val="00041106"/>
    <w:rsid w:val="0004206A"/>
    <w:rsid w:val="0004215D"/>
    <w:rsid w:val="00042480"/>
    <w:rsid w:val="0004294B"/>
    <w:rsid w:val="00042A32"/>
    <w:rsid w:val="0004463E"/>
    <w:rsid w:val="00045D2F"/>
    <w:rsid w:val="000460AB"/>
    <w:rsid w:val="00047496"/>
    <w:rsid w:val="00051708"/>
    <w:rsid w:val="00053102"/>
    <w:rsid w:val="00054427"/>
    <w:rsid w:val="000555B1"/>
    <w:rsid w:val="0006004B"/>
    <w:rsid w:val="000607C0"/>
    <w:rsid w:val="00060BD2"/>
    <w:rsid w:val="00061EA3"/>
    <w:rsid w:val="000634BA"/>
    <w:rsid w:val="000637A6"/>
    <w:rsid w:val="0006380B"/>
    <w:rsid w:val="00064F5A"/>
    <w:rsid w:val="00066212"/>
    <w:rsid w:val="00067EA3"/>
    <w:rsid w:val="00070022"/>
    <w:rsid w:val="00072DEF"/>
    <w:rsid w:val="00075368"/>
    <w:rsid w:val="00076191"/>
    <w:rsid w:val="00076289"/>
    <w:rsid w:val="00076814"/>
    <w:rsid w:val="000773F7"/>
    <w:rsid w:val="0007764E"/>
    <w:rsid w:val="00080842"/>
    <w:rsid w:val="00080A97"/>
    <w:rsid w:val="00081103"/>
    <w:rsid w:val="00082554"/>
    <w:rsid w:val="0008392E"/>
    <w:rsid w:val="00084C80"/>
    <w:rsid w:val="000865D6"/>
    <w:rsid w:val="0008681B"/>
    <w:rsid w:val="00087293"/>
    <w:rsid w:val="00087AE2"/>
    <w:rsid w:val="00087C6A"/>
    <w:rsid w:val="00087D13"/>
    <w:rsid w:val="000918F2"/>
    <w:rsid w:val="0009236E"/>
    <w:rsid w:val="00094EA4"/>
    <w:rsid w:val="00095421"/>
    <w:rsid w:val="00096628"/>
    <w:rsid w:val="00096E58"/>
    <w:rsid w:val="00097D52"/>
    <w:rsid w:val="00097E27"/>
    <w:rsid w:val="00097EAA"/>
    <w:rsid w:val="000A0931"/>
    <w:rsid w:val="000A0D14"/>
    <w:rsid w:val="000A0F54"/>
    <w:rsid w:val="000A3608"/>
    <w:rsid w:val="000A4E87"/>
    <w:rsid w:val="000A5534"/>
    <w:rsid w:val="000A70DF"/>
    <w:rsid w:val="000A7B21"/>
    <w:rsid w:val="000B0707"/>
    <w:rsid w:val="000B3848"/>
    <w:rsid w:val="000B4BA5"/>
    <w:rsid w:val="000B5088"/>
    <w:rsid w:val="000B50D3"/>
    <w:rsid w:val="000B5C9F"/>
    <w:rsid w:val="000B7577"/>
    <w:rsid w:val="000B7AED"/>
    <w:rsid w:val="000C219E"/>
    <w:rsid w:val="000C2394"/>
    <w:rsid w:val="000C3037"/>
    <w:rsid w:val="000C36E2"/>
    <w:rsid w:val="000C4136"/>
    <w:rsid w:val="000C569A"/>
    <w:rsid w:val="000C5789"/>
    <w:rsid w:val="000C7DF6"/>
    <w:rsid w:val="000D05E8"/>
    <w:rsid w:val="000D0A3B"/>
    <w:rsid w:val="000D148B"/>
    <w:rsid w:val="000D1733"/>
    <w:rsid w:val="000D3596"/>
    <w:rsid w:val="000D3659"/>
    <w:rsid w:val="000D6091"/>
    <w:rsid w:val="000D6186"/>
    <w:rsid w:val="000D6FB9"/>
    <w:rsid w:val="000D7EEE"/>
    <w:rsid w:val="000E091F"/>
    <w:rsid w:val="000E1CA6"/>
    <w:rsid w:val="000E2D37"/>
    <w:rsid w:val="000E2E5A"/>
    <w:rsid w:val="000E4777"/>
    <w:rsid w:val="000F1007"/>
    <w:rsid w:val="000F1134"/>
    <w:rsid w:val="000F1FCD"/>
    <w:rsid w:val="000F2411"/>
    <w:rsid w:val="000F2E0A"/>
    <w:rsid w:val="000F40FB"/>
    <w:rsid w:val="000F5275"/>
    <w:rsid w:val="000F6675"/>
    <w:rsid w:val="000F675A"/>
    <w:rsid w:val="000F69F6"/>
    <w:rsid w:val="000F6D4B"/>
    <w:rsid w:val="000F7B0A"/>
    <w:rsid w:val="0010087A"/>
    <w:rsid w:val="00101237"/>
    <w:rsid w:val="00102927"/>
    <w:rsid w:val="00103CF7"/>
    <w:rsid w:val="0010418B"/>
    <w:rsid w:val="00105A05"/>
    <w:rsid w:val="0010613B"/>
    <w:rsid w:val="001107C2"/>
    <w:rsid w:val="00110D31"/>
    <w:rsid w:val="00111937"/>
    <w:rsid w:val="00112157"/>
    <w:rsid w:val="0011265A"/>
    <w:rsid w:val="0011285C"/>
    <w:rsid w:val="00112946"/>
    <w:rsid w:val="001130DD"/>
    <w:rsid w:val="00115717"/>
    <w:rsid w:val="00121103"/>
    <w:rsid w:val="00121DE0"/>
    <w:rsid w:val="00121E5C"/>
    <w:rsid w:val="00122DC8"/>
    <w:rsid w:val="001236B0"/>
    <w:rsid w:val="00124D62"/>
    <w:rsid w:val="00124F90"/>
    <w:rsid w:val="0012574F"/>
    <w:rsid w:val="00126794"/>
    <w:rsid w:val="00127E44"/>
    <w:rsid w:val="00130EAC"/>
    <w:rsid w:val="00131003"/>
    <w:rsid w:val="001338DB"/>
    <w:rsid w:val="00134416"/>
    <w:rsid w:val="00135273"/>
    <w:rsid w:val="00137559"/>
    <w:rsid w:val="00137728"/>
    <w:rsid w:val="00137CE0"/>
    <w:rsid w:val="00140407"/>
    <w:rsid w:val="00142CF3"/>
    <w:rsid w:val="00143970"/>
    <w:rsid w:val="001449A3"/>
    <w:rsid w:val="00144F5B"/>
    <w:rsid w:val="00145EA2"/>
    <w:rsid w:val="00147E70"/>
    <w:rsid w:val="00151591"/>
    <w:rsid w:val="00151699"/>
    <w:rsid w:val="001518CD"/>
    <w:rsid w:val="00153F6F"/>
    <w:rsid w:val="00154896"/>
    <w:rsid w:val="00154EA4"/>
    <w:rsid w:val="001550E1"/>
    <w:rsid w:val="00155A5C"/>
    <w:rsid w:val="0015768C"/>
    <w:rsid w:val="00160455"/>
    <w:rsid w:val="00160EAD"/>
    <w:rsid w:val="00161A92"/>
    <w:rsid w:val="00161CA4"/>
    <w:rsid w:val="001635B7"/>
    <w:rsid w:val="001639FF"/>
    <w:rsid w:val="00164A03"/>
    <w:rsid w:val="00165940"/>
    <w:rsid w:val="00166B81"/>
    <w:rsid w:val="00166CE0"/>
    <w:rsid w:val="00167350"/>
    <w:rsid w:val="0017075E"/>
    <w:rsid w:val="00171149"/>
    <w:rsid w:val="00171D75"/>
    <w:rsid w:val="00172582"/>
    <w:rsid w:val="00172C5E"/>
    <w:rsid w:val="00173CE3"/>
    <w:rsid w:val="00174340"/>
    <w:rsid w:val="00174B5E"/>
    <w:rsid w:val="00174C27"/>
    <w:rsid w:val="00176A90"/>
    <w:rsid w:val="0017723D"/>
    <w:rsid w:val="00180C33"/>
    <w:rsid w:val="00181431"/>
    <w:rsid w:val="00181A66"/>
    <w:rsid w:val="0018244E"/>
    <w:rsid w:val="001838F1"/>
    <w:rsid w:val="00183BF4"/>
    <w:rsid w:val="0018443F"/>
    <w:rsid w:val="001849B6"/>
    <w:rsid w:val="00187626"/>
    <w:rsid w:val="00187897"/>
    <w:rsid w:val="00190CE4"/>
    <w:rsid w:val="00190F13"/>
    <w:rsid w:val="00191AB0"/>
    <w:rsid w:val="0019444C"/>
    <w:rsid w:val="001948CF"/>
    <w:rsid w:val="001948E7"/>
    <w:rsid w:val="00197504"/>
    <w:rsid w:val="001A0449"/>
    <w:rsid w:val="001A1EEB"/>
    <w:rsid w:val="001A2BD1"/>
    <w:rsid w:val="001A368A"/>
    <w:rsid w:val="001A4CF4"/>
    <w:rsid w:val="001A7ECA"/>
    <w:rsid w:val="001B193C"/>
    <w:rsid w:val="001B23BF"/>
    <w:rsid w:val="001B23C8"/>
    <w:rsid w:val="001B2E3B"/>
    <w:rsid w:val="001B33A9"/>
    <w:rsid w:val="001B3F2B"/>
    <w:rsid w:val="001B4017"/>
    <w:rsid w:val="001B4BCE"/>
    <w:rsid w:val="001B5294"/>
    <w:rsid w:val="001B52BB"/>
    <w:rsid w:val="001B5E20"/>
    <w:rsid w:val="001B65DF"/>
    <w:rsid w:val="001B7467"/>
    <w:rsid w:val="001B7A0C"/>
    <w:rsid w:val="001C0565"/>
    <w:rsid w:val="001C0A48"/>
    <w:rsid w:val="001C11F8"/>
    <w:rsid w:val="001C1A89"/>
    <w:rsid w:val="001C25A8"/>
    <w:rsid w:val="001C33C4"/>
    <w:rsid w:val="001C4C90"/>
    <w:rsid w:val="001D0E36"/>
    <w:rsid w:val="001D21BD"/>
    <w:rsid w:val="001D4962"/>
    <w:rsid w:val="001D548F"/>
    <w:rsid w:val="001D594C"/>
    <w:rsid w:val="001D608C"/>
    <w:rsid w:val="001D6EE1"/>
    <w:rsid w:val="001E0F01"/>
    <w:rsid w:val="001E1ECA"/>
    <w:rsid w:val="001E20D6"/>
    <w:rsid w:val="001E2335"/>
    <w:rsid w:val="001E233E"/>
    <w:rsid w:val="001E24FB"/>
    <w:rsid w:val="001E2B55"/>
    <w:rsid w:val="001E769C"/>
    <w:rsid w:val="001F0FCE"/>
    <w:rsid w:val="001F15D1"/>
    <w:rsid w:val="001F1629"/>
    <w:rsid w:val="001F2D24"/>
    <w:rsid w:val="001F2FF8"/>
    <w:rsid w:val="001F33D7"/>
    <w:rsid w:val="001F3CE2"/>
    <w:rsid w:val="001F3DF7"/>
    <w:rsid w:val="001F5BCF"/>
    <w:rsid w:val="001F7C1F"/>
    <w:rsid w:val="0020112D"/>
    <w:rsid w:val="002013CB"/>
    <w:rsid w:val="002028B5"/>
    <w:rsid w:val="0020573E"/>
    <w:rsid w:val="00205E12"/>
    <w:rsid w:val="00206871"/>
    <w:rsid w:val="00210309"/>
    <w:rsid w:val="002109B1"/>
    <w:rsid w:val="00210EA4"/>
    <w:rsid w:val="002111E1"/>
    <w:rsid w:val="00211288"/>
    <w:rsid w:val="002113EC"/>
    <w:rsid w:val="002133F4"/>
    <w:rsid w:val="00213B34"/>
    <w:rsid w:val="00214261"/>
    <w:rsid w:val="00214F80"/>
    <w:rsid w:val="0021510B"/>
    <w:rsid w:val="002161C2"/>
    <w:rsid w:val="00221010"/>
    <w:rsid w:val="00224925"/>
    <w:rsid w:val="00225C03"/>
    <w:rsid w:val="0022637A"/>
    <w:rsid w:val="002313E4"/>
    <w:rsid w:val="002314C1"/>
    <w:rsid w:val="0023188B"/>
    <w:rsid w:val="00232F09"/>
    <w:rsid w:val="00232F7B"/>
    <w:rsid w:val="00233AA1"/>
    <w:rsid w:val="00234062"/>
    <w:rsid w:val="00234919"/>
    <w:rsid w:val="002358ED"/>
    <w:rsid w:val="00235E51"/>
    <w:rsid w:val="00237209"/>
    <w:rsid w:val="0023723D"/>
    <w:rsid w:val="00237EEE"/>
    <w:rsid w:val="00237FD8"/>
    <w:rsid w:val="0024131E"/>
    <w:rsid w:val="00241CB1"/>
    <w:rsid w:val="00241D50"/>
    <w:rsid w:val="00241E31"/>
    <w:rsid w:val="00242DD9"/>
    <w:rsid w:val="00243560"/>
    <w:rsid w:val="00243C3A"/>
    <w:rsid w:val="00244CB3"/>
    <w:rsid w:val="00244CFD"/>
    <w:rsid w:val="00244D52"/>
    <w:rsid w:val="0024645F"/>
    <w:rsid w:val="002467ED"/>
    <w:rsid w:val="00246C66"/>
    <w:rsid w:val="00247E96"/>
    <w:rsid w:val="00250B95"/>
    <w:rsid w:val="00250C23"/>
    <w:rsid w:val="00251C49"/>
    <w:rsid w:val="00251C9B"/>
    <w:rsid w:val="00253546"/>
    <w:rsid w:val="00254DDB"/>
    <w:rsid w:val="00263B62"/>
    <w:rsid w:val="00264267"/>
    <w:rsid w:val="0026553C"/>
    <w:rsid w:val="00265CB7"/>
    <w:rsid w:val="00265E1A"/>
    <w:rsid w:val="00266BCD"/>
    <w:rsid w:val="002706DC"/>
    <w:rsid w:val="00270BC7"/>
    <w:rsid w:val="00270FD9"/>
    <w:rsid w:val="00271773"/>
    <w:rsid w:val="00274404"/>
    <w:rsid w:val="0027448C"/>
    <w:rsid w:val="00275579"/>
    <w:rsid w:val="00275EC2"/>
    <w:rsid w:val="00275EFF"/>
    <w:rsid w:val="00276A6C"/>
    <w:rsid w:val="00276CDE"/>
    <w:rsid w:val="00276D92"/>
    <w:rsid w:val="00276EF8"/>
    <w:rsid w:val="00282B25"/>
    <w:rsid w:val="0028319B"/>
    <w:rsid w:val="0028344B"/>
    <w:rsid w:val="00284BDA"/>
    <w:rsid w:val="00284C71"/>
    <w:rsid w:val="00290227"/>
    <w:rsid w:val="002922E2"/>
    <w:rsid w:val="00293953"/>
    <w:rsid w:val="002958C8"/>
    <w:rsid w:val="00295EE5"/>
    <w:rsid w:val="002A053F"/>
    <w:rsid w:val="002A0F2A"/>
    <w:rsid w:val="002A1BD6"/>
    <w:rsid w:val="002A2D45"/>
    <w:rsid w:val="002A2D88"/>
    <w:rsid w:val="002A5281"/>
    <w:rsid w:val="002A574F"/>
    <w:rsid w:val="002A6438"/>
    <w:rsid w:val="002A71A9"/>
    <w:rsid w:val="002B04CF"/>
    <w:rsid w:val="002B090E"/>
    <w:rsid w:val="002B0DF1"/>
    <w:rsid w:val="002B1EFD"/>
    <w:rsid w:val="002B1F5C"/>
    <w:rsid w:val="002B2DF8"/>
    <w:rsid w:val="002B5A55"/>
    <w:rsid w:val="002C0605"/>
    <w:rsid w:val="002C08D1"/>
    <w:rsid w:val="002C1EE6"/>
    <w:rsid w:val="002C29E8"/>
    <w:rsid w:val="002C39F2"/>
    <w:rsid w:val="002C48EF"/>
    <w:rsid w:val="002C608D"/>
    <w:rsid w:val="002D0171"/>
    <w:rsid w:val="002D274C"/>
    <w:rsid w:val="002D2D9A"/>
    <w:rsid w:val="002D2ED0"/>
    <w:rsid w:val="002D4A90"/>
    <w:rsid w:val="002D55BE"/>
    <w:rsid w:val="002D5920"/>
    <w:rsid w:val="002D6F50"/>
    <w:rsid w:val="002D6FB8"/>
    <w:rsid w:val="002E185D"/>
    <w:rsid w:val="002E21C7"/>
    <w:rsid w:val="002E2853"/>
    <w:rsid w:val="002E3948"/>
    <w:rsid w:val="002E3C91"/>
    <w:rsid w:val="002E58E1"/>
    <w:rsid w:val="002E5C51"/>
    <w:rsid w:val="002E5D38"/>
    <w:rsid w:val="002E5FDB"/>
    <w:rsid w:val="002E61F2"/>
    <w:rsid w:val="002E67D8"/>
    <w:rsid w:val="002E6E62"/>
    <w:rsid w:val="002F0E84"/>
    <w:rsid w:val="002F18F6"/>
    <w:rsid w:val="002F2D7A"/>
    <w:rsid w:val="002F3ACE"/>
    <w:rsid w:val="002F5DBA"/>
    <w:rsid w:val="002F6918"/>
    <w:rsid w:val="002F781D"/>
    <w:rsid w:val="003007CF"/>
    <w:rsid w:val="003024A8"/>
    <w:rsid w:val="00302D49"/>
    <w:rsid w:val="00302F36"/>
    <w:rsid w:val="0030416B"/>
    <w:rsid w:val="00304451"/>
    <w:rsid w:val="003044F9"/>
    <w:rsid w:val="0030558F"/>
    <w:rsid w:val="00305F6F"/>
    <w:rsid w:val="0030783A"/>
    <w:rsid w:val="00307F48"/>
    <w:rsid w:val="00310274"/>
    <w:rsid w:val="003108E8"/>
    <w:rsid w:val="00310CDB"/>
    <w:rsid w:val="003115E9"/>
    <w:rsid w:val="00312712"/>
    <w:rsid w:val="003129D4"/>
    <w:rsid w:val="0031325C"/>
    <w:rsid w:val="0031460A"/>
    <w:rsid w:val="00314E62"/>
    <w:rsid w:val="003156FB"/>
    <w:rsid w:val="003159D9"/>
    <w:rsid w:val="00315E5A"/>
    <w:rsid w:val="00320232"/>
    <w:rsid w:val="00321091"/>
    <w:rsid w:val="003232FD"/>
    <w:rsid w:val="00323E80"/>
    <w:rsid w:val="0032534F"/>
    <w:rsid w:val="00326F10"/>
    <w:rsid w:val="0032795E"/>
    <w:rsid w:val="00327DF1"/>
    <w:rsid w:val="0033024C"/>
    <w:rsid w:val="003304CD"/>
    <w:rsid w:val="003306B1"/>
    <w:rsid w:val="00330D9D"/>
    <w:rsid w:val="00331CC1"/>
    <w:rsid w:val="003337AF"/>
    <w:rsid w:val="003339FE"/>
    <w:rsid w:val="0033408E"/>
    <w:rsid w:val="003344AD"/>
    <w:rsid w:val="003344F3"/>
    <w:rsid w:val="0033453E"/>
    <w:rsid w:val="00336F0E"/>
    <w:rsid w:val="003401A5"/>
    <w:rsid w:val="00340F20"/>
    <w:rsid w:val="003418FE"/>
    <w:rsid w:val="00341F28"/>
    <w:rsid w:val="00345ECC"/>
    <w:rsid w:val="0034707C"/>
    <w:rsid w:val="003472BD"/>
    <w:rsid w:val="00350A27"/>
    <w:rsid w:val="00350C73"/>
    <w:rsid w:val="003514CB"/>
    <w:rsid w:val="00351AD7"/>
    <w:rsid w:val="00352049"/>
    <w:rsid w:val="00353733"/>
    <w:rsid w:val="00355442"/>
    <w:rsid w:val="00355FB7"/>
    <w:rsid w:val="00356660"/>
    <w:rsid w:val="0035723F"/>
    <w:rsid w:val="003606C5"/>
    <w:rsid w:val="00360714"/>
    <w:rsid w:val="00360C46"/>
    <w:rsid w:val="00361752"/>
    <w:rsid w:val="00362B11"/>
    <w:rsid w:val="00363B0C"/>
    <w:rsid w:val="00366AFD"/>
    <w:rsid w:val="00367254"/>
    <w:rsid w:val="0036726C"/>
    <w:rsid w:val="00370436"/>
    <w:rsid w:val="00370686"/>
    <w:rsid w:val="0037326B"/>
    <w:rsid w:val="00373CA0"/>
    <w:rsid w:val="00373E5C"/>
    <w:rsid w:val="003752D9"/>
    <w:rsid w:val="00375F46"/>
    <w:rsid w:val="00376016"/>
    <w:rsid w:val="003764C1"/>
    <w:rsid w:val="003776A1"/>
    <w:rsid w:val="0038165F"/>
    <w:rsid w:val="0038392A"/>
    <w:rsid w:val="00386F5D"/>
    <w:rsid w:val="003876A0"/>
    <w:rsid w:val="0039042C"/>
    <w:rsid w:val="00390F9D"/>
    <w:rsid w:val="003914D8"/>
    <w:rsid w:val="00391EA1"/>
    <w:rsid w:val="003924EB"/>
    <w:rsid w:val="00393E6A"/>
    <w:rsid w:val="0039519F"/>
    <w:rsid w:val="00395A7C"/>
    <w:rsid w:val="00395CDB"/>
    <w:rsid w:val="003978B0"/>
    <w:rsid w:val="00397B04"/>
    <w:rsid w:val="003A097F"/>
    <w:rsid w:val="003A2381"/>
    <w:rsid w:val="003A51AC"/>
    <w:rsid w:val="003A6043"/>
    <w:rsid w:val="003B189C"/>
    <w:rsid w:val="003B345E"/>
    <w:rsid w:val="003B4D39"/>
    <w:rsid w:val="003B5757"/>
    <w:rsid w:val="003B6EBC"/>
    <w:rsid w:val="003B7596"/>
    <w:rsid w:val="003B7885"/>
    <w:rsid w:val="003B7AAB"/>
    <w:rsid w:val="003C06DB"/>
    <w:rsid w:val="003C0DA5"/>
    <w:rsid w:val="003C2913"/>
    <w:rsid w:val="003C2D06"/>
    <w:rsid w:val="003C34D2"/>
    <w:rsid w:val="003C35D4"/>
    <w:rsid w:val="003C3DAC"/>
    <w:rsid w:val="003C5163"/>
    <w:rsid w:val="003C53E5"/>
    <w:rsid w:val="003C63C0"/>
    <w:rsid w:val="003C7A74"/>
    <w:rsid w:val="003C7DEC"/>
    <w:rsid w:val="003D0313"/>
    <w:rsid w:val="003D0596"/>
    <w:rsid w:val="003D06A5"/>
    <w:rsid w:val="003D19FF"/>
    <w:rsid w:val="003D1AC9"/>
    <w:rsid w:val="003D3572"/>
    <w:rsid w:val="003D4112"/>
    <w:rsid w:val="003D57F9"/>
    <w:rsid w:val="003D5CDC"/>
    <w:rsid w:val="003E121F"/>
    <w:rsid w:val="003E131D"/>
    <w:rsid w:val="003E17DB"/>
    <w:rsid w:val="003E2BDE"/>
    <w:rsid w:val="003E650D"/>
    <w:rsid w:val="003E6C16"/>
    <w:rsid w:val="003E7532"/>
    <w:rsid w:val="003E7898"/>
    <w:rsid w:val="003F0FA6"/>
    <w:rsid w:val="003F14FC"/>
    <w:rsid w:val="003F22F0"/>
    <w:rsid w:val="003F24E9"/>
    <w:rsid w:val="003F34D3"/>
    <w:rsid w:val="003F3C99"/>
    <w:rsid w:val="003F57AA"/>
    <w:rsid w:val="003F6151"/>
    <w:rsid w:val="003F69AF"/>
    <w:rsid w:val="003F6D7B"/>
    <w:rsid w:val="003F7197"/>
    <w:rsid w:val="003F74A3"/>
    <w:rsid w:val="00401493"/>
    <w:rsid w:val="0040194B"/>
    <w:rsid w:val="00402320"/>
    <w:rsid w:val="00403B95"/>
    <w:rsid w:val="00403D3E"/>
    <w:rsid w:val="004043FE"/>
    <w:rsid w:val="004045D3"/>
    <w:rsid w:val="00405239"/>
    <w:rsid w:val="00405535"/>
    <w:rsid w:val="00407361"/>
    <w:rsid w:val="004079B1"/>
    <w:rsid w:val="00413E82"/>
    <w:rsid w:val="0041594F"/>
    <w:rsid w:val="00415E08"/>
    <w:rsid w:val="00417209"/>
    <w:rsid w:val="00420E78"/>
    <w:rsid w:val="00420E88"/>
    <w:rsid w:val="0042156A"/>
    <w:rsid w:val="00421FBD"/>
    <w:rsid w:val="00422BAF"/>
    <w:rsid w:val="00422BBA"/>
    <w:rsid w:val="004239DA"/>
    <w:rsid w:val="00423F9E"/>
    <w:rsid w:val="00424A4E"/>
    <w:rsid w:val="0042580A"/>
    <w:rsid w:val="00427C5A"/>
    <w:rsid w:val="00431F11"/>
    <w:rsid w:val="00432F98"/>
    <w:rsid w:val="00433396"/>
    <w:rsid w:val="00433B00"/>
    <w:rsid w:val="00433D0E"/>
    <w:rsid w:val="00434F2A"/>
    <w:rsid w:val="00435D9B"/>
    <w:rsid w:val="0043631E"/>
    <w:rsid w:val="00437F51"/>
    <w:rsid w:val="004403E8"/>
    <w:rsid w:val="00441100"/>
    <w:rsid w:val="0044171C"/>
    <w:rsid w:val="00441AC0"/>
    <w:rsid w:val="00442D71"/>
    <w:rsid w:val="00443C89"/>
    <w:rsid w:val="004442BB"/>
    <w:rsid w:val="00444BF8"/>
    <w:rsid w:val="00445E85"/>
    <w:rsid w:val="00447D20"/>
    <w:rsid w:val="00450FE6"/>
    <w:rsid w:val="004548D6"/>
    <w:rsid w:val="00455DD1"/>
    <w:rsid w:val="00456ACE"/>
    <w:rsid w:val="004602C3"/>
    <w:rsid w:val="004604DF"/>
    <w:rsid w:val="00461EC9"/>
    <w:rsid w:val="00463389"/>
    <w:rsid w:val="00463481"/>
    <w:rsid w:val="004636CF"/>
    <w:rsid w:val="00464261"/>
    <w:rsid w:val="00464A6C"/>
    <w:rsid w:val="004659AB"/>
    <w:rsid w:val="004669C5"/>
    <w:rsid w:val="00466ABF"/>
    <w:rsid w:val="00466F1B"/>
    <w:rsid w:val="00467678"/>
    <w:rsid w:val="00467B99"/>
    <w:rsid w:val="00470B12"/>
    <w:rsid w:val="004711E1"/>
    <w:rsid w:val="00471281"/>
    <w:rsid w:val="004713AE"/>
    <w:rsid w:val="00471743"/>
    <w:rsid w:val="0047580D"/>
    <w:rsid w:val="00475884"/>
    <w:rsid w:val="00475FCF"/>
    <w:rsid w:val="00481555"/>
    <w:rsid w:val="004817FB"/>
    <w:rsid w:val="00482717"/>
    <w:rsid w:val="00482D68"/>
    <w:rsid w:val="0048589B"/>
    <w:rsid w:val="004868C7"/>
    <w:rsid w:val="00490658"/>
    <w:rsid w:val="0049076C"/>
    <w:rsid w:val="0049221E"/>
    <w:rsid w:val="00493E8B"/>
    <w:rsid w:val="00494324"/>
    <w:rsid w:val="00494A87"/>
    <w:rsid w:val="00495B8D"/>
    <w:rsid w:val="00497A26"/>
    <w:rsid w:val="004A31A3"/>
    <w:rsid w:val="004A462B"/>
    <w:rsid w:val="004A6FD4"/>
    <w:rsid w:val="004A751D"/>
    <w:rsid w:val="004B0223"/>
    <w:rsid w:val="004B0AAC"/>
    <w:rsid w:val="004B2157"/>
    <w:rsid w:val="004B3A79"/>
    <w:rsid w:val="004B428D"/>
    <w:rsid w:val="004B4533"/>
    <w:rsid w:val="004B4A73"/>
    <w:rsid w:val="004B5FFC"/>
    <w:rsid w:val="004B6B7E"/>
    <w:rsid w:val="004B7D19"/>
    <w:rsid w:val="004C100F"/>
    <w:rsid w:val="004C1957"/>
    <w:rsid w:val="004C1B72"/>
    <w:rsid w:val="004C3E7A"/>
    <w:rsid w:val="004C3F6A"/>
    <w:rsid w:val="004C49EB"/>
    <w:rsid w:val="004C5F44"/>
    <w:rsid w:val="004C62A0"/>
    <w:rsid w:val="004C63F6"/>
    <w:rsid w:val="004D0E5F"/>
    <w:rsid w:val="004D14E4"/>
    <w:rsid w:val="004D2946"/>
    <w:rsid w:val="004D4C05"/>
    <w:rsid w:val="004D5EF0"/>
    <w:rsid w:val="004D607D"/>
    <w:rsid w:val="004D6E86"/>
    <w:rsid w:val="004E04E4"/>
    <w:rsid w:val="004E1271"/>
    <w:rsid w:val="004E14F0"/>
    <w:rsid w:val="004E1E1E"/>
    <w:rsid w:val="004E27E7"/>
    <w:rsid w:val="004E3EC9"/>
    <w:rsid w:val="004E4F8D"/>
    <w:rsid w:val="004E5CB3"/>
    <w:rsid w:val="004E6082"/>
    <w:rsid w:val="004F01FB"/>
    <w:rsid w:val="004F08ED"/>
    <w:rsid w:val="004F0F83"/>
    <w:rsid w:val="004F16FA"/>
    <w:rsid w:val="004F1FB1"/>
    <w:rsid w:val="004F2D6F"/>
    <w:rsid w:val="004F343B"/>
    <w:rsid w:val="004F6406"/>
    <w:rsid w:val="004F76F6"/>
    <w:rsid w:val="004F7B79"/>
    <w:rsid w:val="00500534"/>
    <w:rsid w:val="00500583"/>
    <w:rsid w:val="00500A85"/>
    <w:rsid w:val="005024DB"/>
    <w:rsid w:val="005027AF"/>
    <w:rsid w:val="00504A60"/>
    <w:rsid w:val="005063B6"/>
    <w:rsid w:val="005063E3"/>
    <w:rsid w:val="00506C50"/>
    <w:rsid w:val="00507073"/>
    <w:rsid w:val="00507A57"/>
    <w:rsid w:val="00507F8A"/>
    <w:rsid w:val="005110EA"/>
    <w:rsid w:val="005118C0"/>
    <w:rsid w:val="00511B16"/>
    <w:rsid w:val="00511E90"/>
    <w:rsid w:val="00512E2D"/>
    <w:rsid w:val="00513A25"/>
    <w:rsid w:val="00515CC4"/>
    <w:rsid w:val="00517BF7"/>
    <w:rsid w:val="005213D3"/>
    <w:rsid w:val="005218DD"/>
    <w:rsid w:val="0052197B"/>
    <w:rsid w:val="00522337"/>
    <w:rsid w:val="00523D8A"/>
    <w:rsid w:val="00524B51"/>
    <w:rsid w:val="005262BE"/>
    <w:rsid w:val="0052727A"/>
    <w:rsid w:val="0052741A"/>
    <w:rsid w:val="005274CD"/>
    <w:rsid w:val="00527542"/>
    <w:rsid w:val="00527609"/>
    <w:rsid w:val="00527D40"/>
    <w:rsid w:val="005304F9"/>
    <w:rsid w:val="00530BDE"/>
    <w:rsid w:val="00536625"/>
    <w:rsid w:val="00536637"/>
    <w:rsid w:val="00537175"/>
    <w:rsid w:val="00541706"/>
    <w:rsid w:val="00541C20"/>
    <w:rsid w:val="00542377"/>
    <w:rsid w:val="00542996"/>
    <w:rsid w:val="00542C39"/>
    <w:rsid w:val="0054339E"/>
    <w:rsid w:val="00544254"/>
    <w:rsid w:val="0054438E"/>
    <w:rsid w:val="00545A1B"/>
    <w:rsid w:val="005479A6"/>
    <w:rsid w:val="0055015A"/>
    <w:rsid w:val="00551096"/>
    <w:rsid w:val="00552FBE"/>
    <w:rsid w:val="005537FE"/>
    <w:rsid w:val="00554EDE"/>
    <w:rsid w:val="00555212"/>
    <w:rsid w:val="00556302"/>
    <w:rsid w:val="00556D0D"/>
    <w:rsid w:val="00557E00"/>
    <w:rsid w:val="00560143"/>
    <w:rsid w:val="005609EB"/>
    <w:rsid w:val="00560CA9"/>
    <w:rsid w:val="005623DD"/>
    <w:rsid w:val="0056256F"/>
    <w:rsid w:val="005625CD"/>
    <w:rsid w:val="005632E9"/>
    <w:rsid w:val="00563674"/>
    <w:rsid w:val="00564C43"/>
    <w:rsid w:val="005652DC"/>
    <w:rsid w:val="00565E9A"/>
    <w:rsid w:val="0056689D"/>
    <w:rsid w:val="00566B46"/>
    <w:rsid w:val="00567565"/>
    <w:rsid w:val="00567A8E"/>
    <w:rsid w:val="00567B65"/>
    <w:rsid w:val="0057027C"/>
    <w:rsid w:val="0057162A"/>
    <w:rsid w:val="005726D9"/>
    <w:rsid w:val="0057276E"/>
    <w:rsid w:val="0057319C"/>
    <w:rsid w:val="005733AD"/>
    <w:rsid w:val="0057344C"/>
    <w:rsid w:val="00573F0D"/>
    <w:rsid w:val="00581D14"/>
    <w:rsid w:val="00581FFF"/>
    <w:rsid w:val="00582055"/>
    <w:rsid w:val="00582561"/>
    <w:rsid w:val="00583B1B"/>
    <w:rsid w:val="00584C49"/>
    <w:rsid w:val="00585937"/>
    <w:rsid w:val="0058621E"/>
    <w:rsid w:val="00595060"/>
    <w:rsid w:val="00595A7B"/>
    <w:rsid w:val="0059677A"/>
    <w:rsid w:val="00596EF7"/>
    <w:rsid w:val="00596F54"/>
    <w:rsid w:val="0059714B"/>
    <w:rsid w:val="00597286"/>
    <w:rsid w:val="005974D0"/>
    <w:rsid w:val="005A0FE6"/>
    <w:rsid w:val="005A10D7"/>
    <w:rsid w:val="005A3A87"/>
    <w:rsid w:val="005A3C42"/>
    <w:rsid w:val="005A491F"/>
    <w:rsid w:val="005A4FEF"/>
    <w:rsid w:val="005A5079"/>
    <w:rsid w:val="005A603F"/>
    <w:rsid w:val="005A6AB2"/>
    <w:rsid w:val="005A6AC6"/>
    <w:rsid w:val="005B0527"/>
    <w:rsid w:val="005B05D3"/>
    <w:rsid w:val="005B2092"/>
    <w:rsid w:val="005B45CE"/>
    <w:rsid w:val="005B4B33"/>
    <w:rsid w:val="005B6AA9"/>
    <w:rsid w:val="005B6CC2"/>
    <w:rsid w:val="005C0A0A"/>
    <w:rsid w:val="005C1496"/>
    <w:rsid w:val="005C4411"/>
    <w:rsid w:val="005C4C0E"/>
    <w:rsid w:val="005C5DB7"/>
    <w:rsid w:val="005C678E"/>
    <w:rsid w:val="005C68B4"/>
    <w:rsid w:val="005D0957"/>
    <w:rsid w:val="005D0AF6"/>
    <w:rsid w:val="005D19FF"/>
    <w:rsid w:val="005D3823"/>
    <w:rsid w:val="005D5B25"/>
    <w:rsid w:val="005D5BD2"/>
    <w:rsid w:val="005D5F4D"/>
    <w:rsid w:val="005D6E91"/>
    <w:rsid w:val="005D755F"/>
    <w:rsid w:val="005D7748"/>
    <w:rsid w:val="005E3C7D"/>
    <w:rsid w:val="005E4221"/>
    <w:rsid w:val="005E6172"/>
    <w:rsid w:val="005F02C0"/>
    <w:rsid w:val="005F0E7A"/>
    <w:rsid w:val="005F1C4D"/>
    <w:rsid w:val="005F41FE"/>
    <w:rsid w:val="005F5393"/>
    <w:rsid w:val="005F657D"/>
    <w:rsid w:val="00600E17"/>
    <w:rsid w:val="00602ABE"/>
    <w:rsid w:val="00602C4F"/>
    <w:rsid w:val="00603796"/>
    <w:rsid w:val="006037B2"/>
    <w:rsid w:val="00603EBD"/>
    <w:rsid w:val="00605B31"/>
    <w:rsid w:val="006061BB"/>
    <w:rsid w:val="00606ACB"/>
    <w:rsid w:val="0060753C"/>
    <w:rsid w:val="00607686"/>
    <w:rsid w:val="00611655"/>
    <w:rsid w:val="006116C7"/>
    <w:rsid w:val="006132E1"/>
    <w:rsid w:val="006134BD"/>
    <w:rsid w:val="00616B4F"/>
    <w:rsid w:val="00617A10"/>
    <w:rsid w:val="0062074C"/>
    <w:rsid w:val="00620D64"/>
    <w:rsid w:val="0062333F"/>
    <w:rsid w:val="006258C2"/>
    <w:rsid w:val="00626913"/>
    <w:rsid w:val="00626ABE"/>
    <w:rsid w:val="00627990"/>
    <w:rsid w:val="0062799B"/>
    <w:rsid w:val="00630C67"/>
    <w:rsid w:val="00631D6D"/>
    <w:rsid w:val="0063203B"/>
    <w:rsid w:val="00634DBA"/>
    <w:rsid w:val="00635481"/>
    <w:rsid w:val="00637A1F"/>
    <w:rsid w:val="006411A7"/>
    <w:rsid w:val="00643CB4"/>
    <w:rsid w:val="0064548C"/>
    <w:rsid w:val="00645BE2"/>
    <w:rsid w:val="00647927"/>
    <w:rsid w:val="0065012A"/>
    <w:rsid w:val="00650AA0"/>
    <w:rsid w:val="00650D38"/>
    <w:rsid w:val="00651E2F"/>
    <w:rsid w:val="0065211A"/>
    <w:rsid w:val="00652A50"/>
    <w:rsid w:val="00652F88"/>
    <w:rsid w:val="006554D9"/>
    <w:rsid w:val="00660075"/>
    <w:rsid w:val="0066141F"/>
    <w:rsid w:val="006624DB"/>
    <w:rsid w:val="00662607"/>
    <w:rsid w:val="00662759"/>
    <w:rsid w:val="00663143"/>
    <w:rsid w:val="00664BCD"/>
    <w:rsid w:val="00667180"/>
    <w:rsid w:val="006677F3"/>
    <w:rsid w:val="0066789E"/>
    <w:rsid w:val="006679B2"/>
    <w:rsid w:val="006679F2"/>
    <w:rsid w:val="0067095E"/>
    <w:rsid w:val="006719FC"/>
    <w:rsid w:val="00672EB7"/>
    <w:rsid w:val="00672F55"/>
    <w:rsid w:val="00673BCB"/>
    <w:rsid w:val="00674574"/>
    <w:rsid w:val="0067468A"/>
    <w:rsid w:val="0067587C"/>
    <w:rsid w:val="00677224"/>
    <w:rsid w:val="00680B2C"/>
    <w:rsid w:val="00682B7E"/>
    <w:rsid w:val="006831BB"/>
    <w:rsid w:val="00683A30"/>
    <w:rsid w:val="00685ABF"/>
    <w:rsid w:val="006873AA"/>
    <w:rsid w:val="00691F5C"/>
    <w:rsid w:val="00693169"/>
    <w:rsid w:val="00695221"/>
    <w:rsid w:val="00695397"/>
    <w:rsid w:val="006966B8"/>
    <w:rsid w:val="006A126E"/>
    <w:rsid w:val="006A12C2"/>
    <w:rsid w:val="006A14A8"/>
    <w:rsid w:val="006A2960"/>
    <w:rsid w:val="006A347D"/>
    <w:rsid w:val="006A3493"/>
    <w:rsid w:val="006A45CE"/>
    <w:rsid w:val="006A5B54"/>
    <w:rsid w:val="006A5B73"/>
    <w:rsid w:val="006A5D9A"/>
    <w:rsid w:val="006A66E7"/>
    <w:rsid w:val="006A6CF5"/>
    <w:rsid w:val="006A70CB"/>
    <w:rsid w:val="006B04AC"/>
    <w:rsid w:val="006B20DE"/>
    <w:rsid w:val="006B4EE4"/>
    <w:rsid w:val="006B500E"/>
    <w:rsid w:val="006B5989"/>
    <w:rsid w:val="006B5D7B"/>
    <w:rsid w:val="006B7528"/>
    <w:rsid w:val="006C1E07"/>
    <w:rsid w:val="006C2BC4"/>
    <w:rsid w:val="006C3CF4"/>
    <w:rsid w:val="006C4522"/>
    <w:rsid w:val="006C4EFB"/>
    <w:rsid w:val="006C4FA0"/>
    <w:rsid w:val="006C63D5"/>
    <w:rsid w:val="006C7018"/>
    <w:rsid w:val="006C7BA9"/>
    <w:rsid w:val="006C7F53"/>
    <w:rsid w:val="006D01B0"/>
    <w:rsid w:val="006D0E8D"/>
    <w:rsid w:val="006D2A06"/>
    <w:rsid w:val="006D2B7B"/>
    <w:rsid w:val="006D4EC7"/>
    <w:rsid w:val="006D621E"/>
    <w:rsid w:val="006D656F"/>
    <w:rsid w:val="006D65EB"/>
    <w:rsid w:val="006D70A1"/>
    <w:rsid w:val="006D7C8E"/>
    <w:rsid w:val="006D7FAB"/>
    <w:rsid w:val="006E0546"/>
    <w:rsid w:val="006E0D0B"/>
    <w:rsid w:val="006E1C0A"/>
    <w:rsid w:val="006E4DDE"/>
    <w:rsid w:val="006E53C3"/>
    <w:rsid w:val="006E5517"/>
    <w:rsid w:val="006E5BBE"/>
    <w:rsid w:val="006E5D86"/>
    <w:rsid w:val="006E7DC3"/>
    <w:rsid w:val="006F0AEE"/>
    <w:rsid w:val="006F2DF7"/>
    <w:rsid w:val="006F3630"/>
    <w:rsid w:val="006F51A6"/>
    <w:rsid w:val="006F5438"/>
    <w:rsid w:val="006F5484"/>
    <w:rsid w:val="006F76E0"/>
    <w:rsid w:val="0070120C"/>
    <w:rsid w:val="00704081"/>
    <w:rsid w:val="007041A0"/>
    <w:rsid w:val="007041BB"/>
    <w:rsid w:val="00704F2A"/>
    <w:rsid w:val="007053AA"/>
    <w:rsid w:val="0070625E"/>
    <w:rsid w:val="007064F8"/>
    <w:rsid w:val="00706ABE"/>
    <w:rsid w:val="00706AF7"/>
    <w:rsid w:val="007077D6"/>
    <w:rsid w:val="00707C3E"/>
    <w:rsid w:val="00707F88"/>
    <w:rsid w:val="00710864"/>
    <w:rsid w:val="00710EC9"/>
    <w:rsid w:val="007113B9"/>
    <w:rsid w:val="00711535"/>
    <w:rsid w:val="00712903"/>
    <w:rsid w:val="00714D7B"/>
    <w:rsid w:val="00715BF1"/>
    <w:rsid w:val="007169C3"/>
    <w:rsid w:val="007178FA"/>
    <w:rsid w:val="00720297"/>
    <w:rsid w:val="007205E1"/>
    <w:rsid w:val="00720B1F"/>
    <w:rsid w:val="007226E2"/>
    <w:rsid w:val="00723156"/>
    <w:rsid w:val="00724C72"/>
    <w:rsid w:val="00726F5F"/>
    <w:rsid w:val="00726FDF"/>
    <w:rsid w:val="0072758E"/>
    <w:rsid w:val="007305C8"/>
    <w:rsid w:val="00730F46"/>
    <w:rsid w:val="0073155F"/>
    <w:rsid w:val="00731A8C"/>
    <w:rsid w:val="00732C2D"/>
    <w:rsid w:val="00732E5C"/>
    <w:rsid w:val="00733F4D"/>
    <w:rsid w:val="00734664"/>
    <w:rsid w:val="007347B5"/>
    <w:rsid w:val="00735A20"/>
    <w:rsid w:val="00736C26"/>
    <w:rsid w:val="007403FE"/>
    <w:rsid w:val="0074143F"/>
    <w:rsid w:val="007416F6"/>
    <w:rsid w:val="00742882"/>
    <w:rsid w:val="007444FE"/>
    <w:rsid w:val="0074486F"/>
    <w:rsid w:val="00745F6F"/>
    <w:rsid w:val="00746E56"/>
    <w:rsid w:val="00746ECC"/>
    <w:rsid w:val="0075347C"/>
    <w:rsid w:val="00753A45"/>
    <w:rsid w:val="00753F13"/>
    <w:rsid w:val="0075548D"/>
    <w:rsid w:val="00756D72"/>
    <w:rsid w:val="007576EE"/>
    <w:rsid w:val="00757764"/>
    <w:rsid w:val="007605D6"/>
    <w:rsid w:val="007634E1"/>
    <w:rsid w:val="00763B7F"/>
    <w:rsid w:val="00764475"/>
    <w:rsid w:val="0076649C"/>
    <w:rsid w:val="0076695C"/>
    <w:rsid w:val="00770DAF"/>
    <w:rsid w:val="00771245"/>
    <w:rsid w:val="00771F56"/>
    <w:rsid w:val="00772A19"/>
    <w:rsid w:val="007735F4"/>
    <w:rsid w:val="00773BD9"/>
    <w:rsid w:val="0077420E"/>
    <w:rsid w:val="0077426E"/>
    <w:rsid w:val="00777EFF"/>
    <w:rsid w:val="0078037F"/>
    <w:rsid w:val="007810B3"/>
    <w:rsid w:val="007825AA"/>
    <w:rsid w:val="00784019"/>
    <w:rsid w:val="007844AF"/>
    <w:rsid w:val="007847A7"/>
    <w:rsid w:val="00786F16"/>
    <w:rsid w:val="00790026"/>
    <w:rsid w:val="007905FB"/>
    <w:rsid w:val="00792300"/>
    <w:rsid w:val="00793950"/>
    <w:rsid w:val="00793955"/>
    <w:rsid w:val="00794A70"/>
    <w:rsid w:val="00795B9F"/>
    <w:rsid w:val="0079672D"/>
    <w:rsid w:val="007975EF"/>
    <w:rsid w:val="007A0E38"/>
    <w:rsid w:val="007A499E"/>
    <w:rsid w:val="007B0121"/>
    <w:rsid w:val="007B0A93"/>
    <w:rsid w:val="007B0E07"/>
    <w:rsid w:val="007B1EE4"/>
    <w:rsid w:val="007B1F0B"/>
    <w:rsid w:val="007B2F1C"/>
    <w:rsid w:val="007B38C4"/>
    <w:rsid w:val="007B3A5D"/>
    <w:rsid w:val="007B420C"/>
    <w:rsid w:val="007B4C57"/>
    <w:rsid w:val="007B508E"/>
    <w:rsid w:val="007B50B5"/>
    <w:rsid w:val="007B5D4F"/>
    <w:rsid w:val="007B6406"/>
    <w:rsid w:val="007B668D"/>
    <w:rsid w:val="007B6BB7"/>
    <w:rsid w:val="007C05BF"/>
    <w:rsid w:val="007C0F0C"/>
    <w:rsid w:val="007C112D"/>
    <w:rsid w:val="007C1B53"/>
    <w:rsid w:val="007C28B2"/>
    <w:rsid w:val="007C546D"/>
    <w:rsid w:val="007C6731"/>
    <w:rsid w:val="007D251A"/>
    <w:rsid w:val="007D2E0E"/>
    <w:rsid w:val="007D4B95"/>
    <w:rsid w:val="007D4DDD"/>
    <w:rsid w:val="007D4DDF"/>
    <w:rsid w:val="007D5856"/>
    <w:rsid w:val="007D6324"/>
    <w:rsid w:val="007D6340"/>
    <w:rsid w:val="007D6486"/>
    <w:rsid w:val="007D6F10"/>
    <w:rsid w:val="007D7343"/>
    <w:rsid w:val="007D7465"/>
    <w:rsid w:val="007D789B"/>
    <w:rsid w:val="007E0660"/>
    <w:rsid w:val="007E11B2"/>
    <w:rsid w:val="007E1635"/>
    <w:rsid w:val="007E3F44"/>
    <w:rsid w:val="007E77AA"/>
    <w:rsid w:val="007F0AB5"/>
    <w:rsid w:val="007F0E3C"/>
    <w:rsid w:val="007F15A2"/>
    <w:rsid w:val="007F2BC2"/>
    <w:rsid w:val="007F31D5"/>
    <w:rsid w:val="007F3A88"/>
    <w:rsid w:val="007F417E"/>
    <w:rsid w:val="007F793F"/>
    <w:rsid w:val="007F7DE2"/>
    <w:rsid w:val="00800930"/>
    <w:rsid w:val="00800ECF"/>
    <w:rsid w:val="0080170D"/>
    <w:rsid w:val="0080209D"/>
    <w:rsid w:val="00802A78"/>
    <w:rsid w:val="00803168"/>
    <w:rsid w:val="008036C3"/>
    <w:rsid w:val="00803B6C"/>
    <w:rsid w:val="00806376"/>
    <w:rsid w:val="0080697D"/>
    <w:rsid w:val="00810B8A"/>
    <w:rsid w:val="008115E0"/>
    <w:rsid w:val="0081174A"/>
    <w:rsid w:val="00812F82"/>
    <w:rsid w:val="008135A7"/>
    <w:rsid w:val="0081447C"/>
    <w:rsid w:val="00814818"/>
    <w:rsid w:val="00817582"/>
    <w:rsid w:val="00817A7D"/>
    <w:rsid w:val="0082173F"/>
    <w:rsid w:val="008218DE"/>
    <w:rsid w:val="00824158"/>
    <w:rsid w:val="00824534"/>
    <w:rsid w:val="00826734"/>
    <w:rsid w:val="00826A5D"/>
    <w:rsid w:val="00832225"/>
    <w:rsid w:val="0083488D"/>
    <w:rsid w:val="00835491"/>
    <w:rsid w:val="00835544"/>
    <w:rsid w:val="00837AA9"/>
    <w:rsid w:val="00842BD4"/>
    <w:rsid w:val="00843469"/>
    <w:rsid w:val="00843A72"/>
    <w:rsid w:val="00845AE2"/>
    <w:rsid w:val="008462DF"/>
    <w:rsid w:val="00846BBA"/>
    <w:rsid w:val="008471CC"/>
    <w:rsid w:val="00847A8B"/>
    <w:rsid w:val="00847CBB"/>
    <w:rsid w:val="00850236"/>
    <w:rsid w:val="00850B5E"/>
    <w:rsid w:val="00851429"/>
    <w:rsid w:val="00851692"/>
    <w:rsid w:val="00851864"/>
    <w:rsid w:val="00854EAE"/>
    <w:rsid w:val="00860A50"/>
    <w:rsid w:val="0086131F"/>
    <w:rsid w:val="008620C1"/>
    <w:rsid w:val="0086349E"/>
    <w:rsid w:val="008650AE"/>
    <w:rsid w:val="00865272"/>
    <w:rsid w:val="008654BB"/>
    <w:rsid w:val="00865E0E"/>
    <w:rsid w:val="00867CD5"/>
    <w:rsid w:val="008715A4"/>
    <w:rsid w:val="00872088"/>
    <w:rsid w:val="00873766"/>
    <w:rsid w:val="0087407C"/>
    <w:rsid w:val="00875211"/>
    <w:rsid w:val="00876363"/>
    <w:rsid w:val="00876E0D"/>
    <w:rsid w:val="008819D2"/>
    <w:rsid w:val="00881BEB"/>
    <w:rsid w:val="00881E88"/>
    <w:rsid w:val="00881FBD"/>
    <w:rsid w:val="008826ED"/>
    <w:rsid w:val="008832AA"/>
    <w:rsid w:val="00884EB1"/>
    <w:rsid w:val="00885D96"/>
    <w:rsid w:val="008865A3"/>
    <w:rsid w:val="00887257"/>
    <w:rsid w:val="0089186E"/>
    <w:rsid w:val="00891894"/>
    <w:rsid w:val="0089228A"/>
    <w:rsid w:val="0089235F"/>
    <w:rsid w:val="008939E5"/>
    <w:rsid w:val="00896341"/>
    <w:rsid w:val="00896C3D"/>
    <w:rsid w:val="00897177"/>
    <w:rsid w:val="008A1539"/>
    <w:rsid w:val="008A25E9"/>
    <w:rsid w:val="008A3F4E"/>
    <w:rsid w:val="008A4FEB"/>
    <w:rsid w:val="008A5E47"/>
    <w:rsid w:val="008A6648"/>
    <w:rsid w:val="008A6985"/>
    <w:rsid w:val="008B07DE"/>
    <w:rsid w:val="008B099F"/>
    <w:rsid w:val="008B0AE8"/>
    <w:rsid w:val="008B19AE"/>
    <w:rsid w:val="008B1E3F"/>
    <w:rsid w:val="008B3D85"/>
    <w:rsid w:val="008B434B"/>
    <w:rsid w:val="008B4566"/>
    <w:rsid w:val="008B5241"/>
    <w:rsid w:val="008B54AD"/>
    <w:rsid w:val="008B69F8"/>
    <w:rsid w:val="008B6E43"/>
    <w:rsid w:val="008C0103"/>
    <w:rsid w:val="008C10AF"/>
    <w:rsid w:val="008C11A5"/>
    <w:rsid w:val="008C19E4"/>
    <w:rsid w:val="008C3A04"/>
    <w:rsid w:val="008C5F9D"/>
    <w:rsid w:val="008C6A83"/>
    <w:rsid w:val="008D1E19"/>
    <w:rsid w:val="008D1EA7"/>
    <w:rsid w:val="008D4467"/>
    <w:rsid w:val="008D7181"/>
    <w:rsid w:val="008E0978"/>
    <w:rsid w:val="008E0A42"/>
    <w:rsid w:val="008E3252"/>
    <w:rsid w:val="008E3FE2"/>
    <w:rsid w:val="008E4873"/>
    <w:rsid w:val="008E4940"/>
    <w:rsid w:val="008E553B"/>
    <w:rsid w:val="008F085D"/>
    <w:rsid w:val="008F1C5B"/>
    <w:rsid w:val="008F3027"/>
    <w:rsid w:val="008F3F14"/>
    <w:rsid w:val="008F4392"/>
    <w:rsid w:val="008F4D0D"/>
    <w:rsid w:val="008F4F21"/>
    <w:rsid w:val="008F58E1"/>
    <w:rsid w:val="008F7508"/>
    <w:rsid w:val="008F756E"/>
    <w:rsid w:val="00900EB9"/>
    <w:rsid w:val="009013C5"/>
    <w:rsid w:val="009013DE"/>
    <w:rsid w:val="009029C6"/>
    <w:rsid w:val="00902B62"/>
    <w:rsid w:val="00903B7C"/>
    <w:rsid w:val="00904B82"/>
    <w:rsid w:val="00906FC8"/>
    <w:rsid w:val="009075C3"/>
    <w:rsid w:val="009107FA"/>
    <w:rsid w:val="0091167F"/>
    <w:rsid w:val="00912215"/>
    <w:rsid w:val="00912447"/>
    <w:rsid w:val="0091264B"/>
    <w:rsid w:val="0091446F"/>
    <w:rsid w:val="00916FE7"/>
    <w:rsid w:val="00917A14"/>
    <w:rsid w:val="00917EAF"/>
    <w:rsid w:val="00920021"/>
    <w:rsid w:val="00920C70"/>
    <w:rsid w:val="009226F1"/>
    <w:rsid w:val="00923A6F"/>
    <w:rsid w:val="00923D11"/>
    <w:rsid w:val="009249B0"/>
    <w:rsid w:val="009252F1"/>
    <w:rsid w:val="00925DBF"/>
    <w:rsid w:val="0092698F"/>
    <w:rsid w:val="00927A56"/>
    <w:rsid w:val="00930561"/>
    <w:rsid w:val="0093114E"/>
    <w:rsid w:val="00931AB4"/>
    <w:rsid w:val="009327B1"/>
    <w:rsid w:val="00932845"/>
    <w:rsid w:val="0093375F"/>
    <w:rsid w:val="009353C7"/>
    <w:rsid w:val="00936416"/>
    <w:rsid w:val="009411D6"/>
    <w:rsid w:val="00941BEB"/>
    <w:rsid w:val="0094243B"/>
    <w:rsid w:val="00942A5B"/>
    <w:rsid w:val="00944C02"/>
    <w:rsid w:val="009450E0"/>
    <w:rsid w:val="009461E7"/>
    <w:rsid w:val="00947826"/>
    <w:rsid w:val="0095192D"/>
    <w:rsid w:val="009536C9"/>
    <w:rsid w:val="009539B8"/>
    <w:rsid w:val="0095434F"/>
    <w:rsid w:val="009548A1"/>
    <w:rsid w:val="00955ADE"/>
    <w:rsid w:val="00955D79"/>
    <w:rsid w:val="00957208"/>
    <w:rsid w:val="009573EF"/>
    <w:rsid w:val="00957415"/>
    <w:rsid w:val="00957A96"/>
    <w:rsid w:val="00961A72"/>
    <w:rsid w:val="009628CB"/>
    <w:rsid w:val="00963751"/>
    <w:rsid w:val="0096460E"/>
    <w:rsid w:val="00965BDF"/>
    <w:rsid w:val="00966E15"/>
    <w:rsid w:val="009674A6"/>
    <w:rsid w:val="00970B87"/>
    <w:rsid w:val="0097267D"/>
    <w:rsid w:val="00975EC8"/>
    <w:rsid w:val="00976206"/>
    <w:rsid w:val="00976347"/>
    <w:rsid w:val="00980F09"/>
    <w:rsid w:val="00980FF3"/>
    <w:rsid w:val="00981732"/>
    <w:rsid w:val="0098194A"/>
    <w:rsid w:val="00981F5D"/>
    <w:rsid w:val="00982418"/>
    <w:rsid w:val="00982D99"/>
    <w:rsid w:val="009838A0"/>
    <w:rsid w:val="0098436F"/>
    <w:rsid w:val="00985214"/>
    <w:rsid w:val="00985A3C"/>
    <w:rsid w:val="00986A9C"/>
    <w:rsid w:val="009872E9"/>
    <w:rsid w:val="0099146F"/>
    <w:rsid w:val="00991677"/>
    <w:rsid w:val="00992022"/>
    <w:rsid w:val="00993C59"/>
    <w:rsid w:val="00994D96"/>
    <w:rsid w:val="00995675"/>
    <w:rsid w:val="0099599C"/>
    <w:rsid w:val="00996943"/>
    <w:rsid w:val="00997B35"/>
    <w:rsid w:val="009A1771"/>
    <w:rsid w:val="009A2548"/>
    <w:rsid w:val="009A2D1D"/>
    <w:rsid w:val="009A377B"/>
    <w:rsid w:val="009A4870"/>
    <w:rsid w:val="009A5323"/>
    <w:rsid w:val="009A5B55"/>
    <w:rsid w:val="009B0A2A"/>
    <w:rsid w:val="009B1826"/>
    <w:rsid w:val="009B2FCE"/>
    <w:rsid w:val="009B30F8"/>
    <w:rsid w:val="009B316A"/>
    <w:rsid w:val="009B3206"/>
    <w:rsid w:val="009B47A8"/>
    <w:rsid w:val="009B5644"/>
    <w:rsid w:val="009B6468"/>
    <w:rsid w:val="009B66EE"/>
    <w:rsid w:val="009B6889"/>
    <w:rsid w:val="009B711F"/>
    <w:rsid w:val="009C07A5"/>
    <w:rsid w:val="009C0E2B"/>
    <w:rsid w:val="009C1428"/>
    <w:rsid w:val="009C2FD1"/>
    <w:rsid w:val="009C61A3"/>
    <w:rsid w:val="009C7E59"/>
    <w:rsid w:val="009D0A06"/>
    <w:rsid w:val="009D0DD8"/>
    <w:rsid w:val="009D319E"/>
    <w:rsid w:val="009D3595"/>
    <w:rsid w:val="009D3C1A"/>
    <w:rsid w:val="009D44F3"/>
    <w:rsid w:val="009D4EA1"/>
    <w:rsid w:val="009D66C4"/>
    <w:rsid w:val="009D7D1F"/>
    <w:rsid w:val="009E1583"/>
    <w:rsid w:val="009E2691"/>
    <w:rsid w:val="009E4364"/>
    <w:rsid w:val="009E4725"/>
    <w:rsid w:val="009E5589"/>
    <w:rsid w:val="009E6F34"/>
    <w:rsid w:val="009E7A6F"/>
    <w:rsid w:val="009F01D7"/>
    <w:rsid w:val="009F0796"/>
    <w:rsid w:val="009F3F82"/>
    <w:rsid w:val="009F54F2"/>
    <w:rsid w:val="009F5ACC"/>
    <w:rsid w:val="00A005C6"/>
    <w:rsid w:val="00A03A2B"/>
    <w:rsid w:val="00A0624D"/>
    <w:rsid w:val="00A07AEA"/>
    <w:rsid w:val="00A07FBE"/>
    <w:rsid w:val="00A10AFE"/>
    <w:rsid w:val="00A11033"/>
    <w:rsid w:val="00A13CC2"/>
    <w:rsid w:val="00A13E66"/>
    <w:rsid w:val="00A15AC0"/>
    <w:rsid w:val="00A15E4A"/>
    <w:rsid w:val="00A17AF4"/>
    <w:rsid w:val="00A21CF2"/>
    <w:rsid w:val="00A225F1"/>
    <w:rsid w:val="00A23395"/>
    <w:rsid w:val="00A233D6"/>
    <w:rsid w:val="00A26685"/>
    <w:rsid w:val="00A267B3"/>
    <w:rsid w:val="00A26BC8"/>
    <w:rsid w:val="00A27C79"/>
    <w:rsid w:val="00A30889"/>
    <w:rsid w:val="00A35B79"/>
    <w:rsid w:val="00A41C64"/>
    <w:rsid w:val="00A41DF7"/>
    <w:rsid w:val="00A41F8E"/>
    <w:rsid w:val="00A42312"/>
    <w:rsid w:val="00A4270F"/>
    <w:rsid w:val="00A43C5E"/>
    <w:rsid w:val="00A4431B"/>
    <w:rsid w:val="00A44EF6"/>
    <w:rsid w:val="00A45C11"/>
    <w:rsid w:val="00A47C99"/>
    <w:rsid w:val="00A50434"/>
    <w:rsid w:val="00A51EB3"/>
    <w:rsid w:val="00A52673"/>
    <w:rsid w:val="00A53BE9"/>
    <w:rsid w:val="00A5405A"/>
    <w:rsid w:val="00A546A0"/>
    <w:rsid w:val="00A57361"/>
    <w:rsid w:val="00A60388"/>
    <w:rsid w:val="00A60FFF"/>
    <w:rsid w:val="00A6544C"/>
    <w:rsid w:val="00A65A9F"/>
    <w:rsid w:val="00A667DA"/>
    <w:rsid w:val="00A6786B"/>
    <w:rsid w:val="00A7135E"/>
    <w:rsid w:val="00A71763"/>
    <w:rsid w:val="00A7262F"/>
    <w:rsid w:val="00A72A7F"/>
    <w:rsid w:val="00A7301B"/>
    <w:rsid w:val="00A74B2D"/>
    <w:rsid w:val="00A7639C"/>
    <w:rsid w:val="00A7781E"/>
    <w:rsid w:val="00A80F19"/>
    <w:rsid w:val="00A82608"/>
    <w:rsid w:val="00A829E7"/>
    <w:rsid w:val="00A83D2C"/>
    <w:rsid w:val="00A84021"/>
    <w:rsid w:val="00A85597"/>
    <w:rsid w:val="00A85644"/>
    <w:rsid w:val="00A85EFA"/>
    <w:rsid w:val="00A864BE"/>
    <w:rsid w:val="00A868FC"/>
    <w:rsid w:val="00A875C8"/>
    <w:rsid w:val="00A87A26"/>
    <w:rsid w:val="00A91C23"/>
    <w:rsid w:val="00A96849"/>
    <w:rsid w:val="00A969C1"/>
    <w:rsid w:val="00A96C02"/>
    <w:rsid w:val="00A96E9C"/>
    <w:rsid w:val="00A9714E"/>
    <w:rsid w:val="00A97332"/>
    <w:rsid w:val="00A97AE5"/>
    <w:rsid w:val="00AA02AA"/>
    <w:rsid w:val="00AA1876"/>
    <w:rsid w:val="00AA2737"/>
    <w:rsid w:val="00AA4BB0"/>
    <w:rsid w:val="00AA6748"/>
    <w:rsid w:val="00AB003F"/>
    <w:rsid w:val="00AB0D0B"/>
    <w:rsid w:val="00AB0E07"/>
    <w:rsid w:val="00AB2489"/>
    <w:rsid w:val="00AB2550"/>
    <w:rsid w:val="00AB3207"/>
    <w:rsid w:val="00AB49B5"/>
    <w:rsid w:val="00AB4C94"/>
    <w:rsid w:val="00AB6A77"/>
    <w:rsid w:val="00AC0E24"/>
    <w:rsid w:val="00AC1578"/>
    <w:rsid w:val="00AC1C26"/>
    <w:rsid w:val="00AC1E31"/>
    <w:rsid w:val="00AC240B"/>
    <w:rsid w:val="00AC2B47"/>
    <w:rsid w:val="00AC2F41"/>
    <w:rsid w:val="00AC525B"/>
    <w:rsid w:val="00AC5742"/>
    <w:rsid w:val="00AC6A1D"/>
    <w:rsid w:val="00AC7029"/>
    <w:rsid w:val="00AC71F1"/>
    <w:rsid w:val="00AD20CD"/>
    <w:rsid w:val="00AD2228"/>
    <w:rsid w:val="00AD223A"/>
    <w:rsid w:val="00AD5706"/>
    <w:rsid w:val="00AD5E6D"/>
    <w:rsid w:val="00AD613C"/>
    <w:rsid w:val="00AD6A25"/>
    <w:rsid w:val="00AD76D8"/>
    <w:rsid w:val="00AD77A1"/>
    <w:rsid w:val="00AD7EA6"/>
    <w:rsid w:val="00AE04DA"/>
    <w:rsid w:val="00AE05E6"/>
    <w:rsid w:val="00AE0699"/>
    <w:rsid w:val="00AE3F90"/>
    <w:rsid w:val="00AE3FDD"/>
    <w:rsid w:val="00AE77DE"/>
    <w:rsid w:val="00AE7BBA"/>
    <w:rsid w:val="00AF0D6F"/>
    <w:rsid w:val="00AF0D89"/>
    <w:rsid w:val="00AF110D"/>
    <w:rsid w:val="00AF2E70"/>
    <w:rsid w:val="00AF39BB"/>
    <w:rsid w:val="00AF5227"/>
    <w:rsid w:val="00AF7312"/>
    <w:rsid w:val="00B01A26"/>
    <w:rsid w:val="00B01D78"/>
    <w:rsid w:val="00B0201C"/>
    <w:rsid w:val="00B030D5"/>
    <w:rsid w:val="00B03D83"/>
    <w:rsid w:val="00B047B7"/>
    <w:rsid w:val="00B057A4"/>
    <w:rsid w:val="00B065F6"/>
    <w:rsid w:val="00B07E1F"/>
    <w:rsid w:val="00B10FBD"/>
    <w:rsid w:val="00B11D43"/>
    <w:rsid w:val="00B125BD"/>
    <w:rsid w:val="00B13509"/>
    <w:rsid w:val="00B13769"/>
    <w:rsid w:val="00B13E3C"/>
    <w:rsid w:val="00B150A4"/>
    <w:rsid w:val="00B15D97"/>
    <w:rsid w:val="00B16F93"/>
    <w:rsid w:val="00B2040F"/>
    <w:rsid w:val="00B20684"/>
    <w:rsid w:val="00B21164"/>
    <w:rsid w:val="00B22157"/>
    <w:rsid w:val="00B22691"/>
    <w:rsid w:val="00B227A4"/>
    <w:rsid w:val="00B235A6"/>
    <w:rsid w:val="00B25708"/>
    <w:rsid w:val="00B25C4E"/>
    <w:rsid w:val="00B272A8"/>
    <w:rsid w:val="00B27A96"/>
    <w:rsid w:val="00B31732"/>
    <w:rsid w:val="00B33846"/>
    <w:rsid w:val="00B35100"/>
    <w:rsid w:val="00B35A84"/>
    <w:rsid w:val="00B37283"/>
    <w:rsid w:val="00B373DD"/>
    <w:rsid w:val="00B3785B"/>
    <w:rsid w:val="00B3791B"/>
    <w:rsid w:val="00B40079"/>
    <w:rsid w:val="00B4071C"/>
    <w:rsid w:val="00B41A04"/>
    <w:rsid w:val="00B423AE"/>
    <w:rsid w:val="00B437BF"/>
    <w:rsid w:val="00B44B0A"/>
    <w:rsid w:val="00B45589"/>
    <w:rsid w:val="00B46403"/>
    <w:rsid w:val="00B46BF3"/>
    <w:rsid w:val="00B47360"/>
    <w:rsid w:val="00B50571"/>
    <w:rsid w:val="00B5146F"/>
    <w:rsid w:val="00B53AC1"/>
    <w:rsid w:val="00B53C36"/>
    <w:rsid w:val="00B55CB1"/>
    <w:rsid w:val="00B5637C"/>
    <w:rsid w:val="00B62A84"/>
    <w:rsid w:val="00B6335A"/>
    <w:rsid w:val="00B6367D"/>
    <w:rsid w:val="00B64C25"/>
    <w:rsid w:val="00B65484"/>
    <w:rsid w:val="00B6692D"/>
    <w:rsid w:val="00B66E18"/>
    <w:rsid w:val="00B67910"/>
    <w:rsid w:val="00B71C17"/>
    <w:rsid w:val="00B72568"/>
    <w:rsid w:val="00B73BBC"/>
    <w:rsid w:val="00B743D5"/>
    <w:rsid w:val="00B744A3"/>
    <w:rsid w:val="00B74946"/>
    <w:rsid w:val="00B74B8F"/>
    <w:rsid w:val="00B75291"/>
    <w:rsid w:val="00B757D7"/>
    <w:rsid w:val="00B75F1A"/>
    <w:rsid w:val="00B8168D"/>
    <w:rsid w:val="00B819BC"/>
    <w:rsid w:val="00B81E32"/>
    <w:rsid w:val="00B81EAC"/>
    <w:rsid w:val="00B8254C"/>
    <w:rsid w:val="00B82F77"/>
    <w:rsid w:val="00B84AF7"/>
    <w:rsid w:val="00B8525B"/>
    <w:rsid w:val="00B8531E"/>
    <w:rsid w:val="00B86595"/>
    <w:rsid w:val="00B910DE"/>
    <w:rsid w:val="00B91716"/>
    <w:rsid w:val="00B9177E"/>
    <w:rsid w:val="00B927C8"/>
    <w:rsid w:val="00B92CAC"/>
    <w:rsid w:val="00B9300F"/>
    <w:rsid w:val="00B939C2"/>
    <w:rsid w:val="00B957A9"/>
    <w:rsid w:val="00B95BB8"/>
    <w:rsid w:val="00BA1E88"/>
    <w:rsid w:val="00BA44AB"/>
    <w:rsid w:val="00BA4CAA"/>
    <w:rsid w:val="00BA5CD4"/>
    <w:rsid w:val="00BA60E3"/>
    <w:rsid w:val="00BA72C2"/>
    <w:rsid w:val="00BA7DBB"/>
    <w:rsid w:val="00BB0F6B"/>
    <w:rsid w:val="00BB3991"/>
    <w:rsid w:val="00BB4227"/>
    <w:rsid w:val="00BB50EA"/>
    <w:rsid w:val="00BB5211"/>
    <w:rsid w:val="00BB5ECA"/>
    <w:rsid w:val="00BB68D2"/>
    <w:rsid w:val="00BC03E8"/>
    <w:rsid w:val="00BC053F"/>
    <w:rsid w:val="00BC0C10"/>
    <w:rsid w:val="00BC1246"/>
    <w:rsid w:val="00BC1812"/>
    <w:rsid w:val="00BC1B37"/>
    <w:rsid w:val="00BC2CEB"/>
    <w:rsid w:val="00BC5327"/>
    <w:rsid w:val="00BC68A8"/>
    <w:rsid w:val="00BC795D"/>
    <w:rsid w:val="00BD064A"/>
    <w:rsid w:val="00BD3491"/>
    <w:rsid w:val="00BD3846"/>
    <w:rsid w:val="00BD38DD"/>
    <w:rsid w:val="00BD4769"/>
    <w:rsid w:val="00BD6C0C"/>
    <w:rsid w:val="00BD70EF"/>
    <w:rsid w:val="00BE1B97"/>
    <w:rsid w:val="00BE213D"/>
    <w:rsid w:val="00BE22F6"/>
    <w:rsid w:val="00BE3A69"/>
    <w:rsid w:val="00BE3FAB"/>
    <w:rsid w:val="00BE49B8"/>
    <w:rsid w:val="00BE54B0"/>
    <w:rsid w:val="00BE55C5"/>
    <w:rsid w:val="00BE5FCB"/>
    <w:rsid w:val="00BF6A76"/>
    <w:rsid w:val="00BF7F7C"/>
    <w:rsid w:val="00C00FDA"/>
    <w:rsid w:val="00C03274"/>
    <w:rsid w:val="00C03BB5"/>
    <w:rsid w:val="00C03EDB"/>
    <w:rsid w:val="00C04253"/>
    <w:rsid w:val="00C04A1B"/>
    <w:rsid w:val="00C061CD"/>
    <w:rsid w:val="00C0699A"/>
    <w:rsid w:val="00C0721A"/>
    <w:rsid w:val="00C07B14"/>
    <w:rsid w:val="00C106B8"/>
    <w:rsid w:val="00C14380"/>
    <w:rsid w:val="00C1470C"/>
    <w:rsid w:val="00C15797"/>
    <w:rsid w:val="00C16E6C"/>
    <w:rsid w:val="00C17F9B"/>
    <w:rsid w:val="00C20585"/>
    <w:rsid w:val="00C21C12"/>
    <w:rsid w:val="00C21F6C"/>
    <w:rsid w:val="00C22F01"/>
    <w:rsid w:val="00C24950"/>
    <w:rsid w:val="00C2572D"/>
    <w:rsid w:val="00C259B7"/>
    <w:rsid w:val="00C261ED"/>
    <w:rsid w:val="00C271F8"/>
    <w:rsid w:val="00C3009E"/>
    <w:rsid w:val="00C31029"/>
    <w:rsid w:val="00C31ABF"/>
    <w:rsid w:val="00C33761"/>
    <w:rsid w:val="00C33A52"/>
    <w:rsid w:val="00C344D6"/>
    <w:rsid w:val="00C34689"/>
    <w:rsid w:val="00C37EE7"/>
    <w:rsid w:val="00C37FC7"/>
    <w:rsid w:val="00C40C93"/>
    <w:rsid w:val="00C417F9"/>
    <w:rsid w:val="00C41FF8"/>
    <w:rsid w:val="00C446D1"/>
    <w:rsid w:val="00C4480C"/>
    <w:rsid w:val="00C45C08"/>
    <w:rsid w:val="00C46C5D"/>
    <w:rsid w:val="00C47A47"/>
    <w:rsid w:val="00C47BAC"/>
    <w:rsid w:val="00C51A62"/>
    <w:rsid w:val="00C535AE"/>
    <w:rsid w:val="00C53C9D"/>
    <w:rsid w:val="00C55AD8"/>
    <w:rsid w:val="00C56CEE"/>
    <w:rsid w:val="00C56FAB"/>
    <w:rsid w:val="00C57329"/>
    <w:rsid w:val="00C6079F"/>
    <w:rsid w:val="00C60EE8"/>
    <w:rsid w:val="00C62B9F"/>
    <w:rsid w:val="00C62EB4"/>
    <w:rsid w:val="00C63062"/>
    <w:rsid w:val="00C6337E"/>
    <w:rsid w:val="00C64A91"/>
    <w:rsid w:val="00C65864"/>
    <w:rsid w:val="00C65F56"/>
    <w:rsid w:val="00C6790D"/>
    <w:rsid w:val="00C7075B"/>
    <w:rsid w:val="00C721BF"/>
    <w:rsid w:val="00C73552"/>
    <w:rsid w:val="00C743D2"/>
    <w:rsid w:val="00C76749"/>
    <w:rsid w:val="00C77011"/>
    <w:rsid w:val="00C77E37"/>
    <w:rsid w:val="00C80EA4"/>
    <w:rsid w:val="00C81FAB"/>
    <w:rsid w:val="00C8272B"/>
    <w:rsid w:val="00C84364"/>
    <w:rsid w:val="00C85DC7"/>
    <w:rsid w:val="00C86A1A"/>
    <w:rsid w:val="00C91515"/>
    <w:rsid w:val="00C96B54"/>
    <w:rsid w:val="00C9748E"/>
    <w:rsid w:val="00C97EFE"/>
    <w:rsid w:val="00CA04A0"/>
    <w:rsid w:val="00CA04A6"/>
    <w:rsid w:val="00CA2AF0"/>
    <w:rsid w:val="00CA468A"/>
    <w:rsid w:val="00CA4B93"/>
    <w:rsid w:val="00CA590F"/>
    <w:rsid w:val="00CA7B4B"/>
    <w:rsid w:val="00CA7BD0"/>
    <w:rsid w:val="00CB00DA"/>
    <w:rsid w:val="00CB0D5B"/>
    <w:rsid w:val="00CB2EA3"/>
    <w:rsid w:val="00CB308A"/>
    <w:rsid w:val="00CB3327"/>
    <w:rsid w:val="00CB3D3D"/>
    <w:rsid w:val="00CB70EE"/>
    <w:rsid w:val="00CC33E6"/>
    <w:rsid w:val="00CC36B6"/>
    <w:rsid w:val="00CC48DD"/>
    <w:rsid w:val="00CC599C"/>
    <w:rsid w:val="00CC60A7"/>
    <w:rsid w:val="00CC66CE"/>
    <w:rsid w:val="00CC6E78"/>
    <w:rsid w:val="00CD0672"/>
    <w:rsid w:val="00CD1B8C"/>
    <w:rsid w:val="00CD1FB5"/>
    <w:rsid w:val="00CD2975"/>
    <w:rsid w:val="00CD32D0"/>
    <w:rsid w:val="00CD4293"/>
    <w:rsid w:val="00CD52BE"/>
    <w:rsid w:val="00CD5DE9"/>
    <w:rsid w:val="00CD64D0"/>
    <w:rsid w:val="00CD6B27"/>
    <w:rsid w:val="00CD6D1B"/>
    <w:rsid w:val="00CD7C97"/>
    <w:rsid w:val="00CE19E6"/>
    <w:rsid w:val="00CE43A8"/>
    <w:rsid w:val="00CE4BA5"/>
    <w:rsid w:val="00CE6D7F"/>
    <w:rsid w:val="00CE79A7"/>
    <w:rsid w:val="00CE7ED1"/>
    <w:rsid w:val="00CF0C38"/>
    <w:rsid w:val="00CF2445"/>
    <w:rsid w:val="00CF2F88"/>
    <w:rsid w:val="00CF4123"/>
    <w:rsid w:val="00CF483B"/>
    <w:rsid w:val="00CF594F"/>
    <w:rsid w:val="00CF5F9F"/>
    <w:rsid w:val="00CF6C81"/>
    <w:rsid w:val="00D001EE"/>
    <w:rsid w:val="00D0094B"/>
    <w:rsid w:val="00D00AFC"/>
    <w:rsid w:val="00D00C5A"/>
    <w:rsid w:val="00D0129B"/>
    <w:rsid w:val="00D01A59"/>
    <w:rsid w:val="00D01CA1"/>
    <w:rsid w:val="00D02016"/>
    <w:rsid w:val="00D0220A"/>
    <w:rsid w:val="00D034BE"/>
    <w:rsid w:val="00D03C10"/>
    <w:rsid w:val="00D03F87"/>
    <w:rsid w:val="00D043F9"/>
    <w:rsid w:val="00D0604A"/>
    <w:rsid w:val="00D07074"/>
    <w:rsid w:val="00D102F0"/>
    <w:rsid w:val="00D108CA"/>
    <w:rsid w:val="00D10E6B"/>
    <w:rsid w:val="00D11094"/>
    <w:rsid w:val="00D139A5"/>
    <w:rsid w:val="00D13E7D"/>
    <w:rsid w:val="00D16B55"/>
    <w:rsid w:val="00D17644"/>
    <w:rsid w:val="00D20345"/>
    <w:rsid w:val="00D20D0B"/>
    <w:rsid w:val="00D21260"/>
    <w:rsid w:val="00D214E8"/>
    <w:rsid w:val="00D241F5"/>
    <w:rsid w:val="00D259D5"/>
    <w:rsid w:val="00D268F5"/>
    <w:rsid w:val="00D26B0F"/>
    <w:rsid w:val="00D272AE"/>
    <w:rsid w:val="00D27A18"/>
    <w:rsid w:val="00D31516"/>
    <w:rsid w:val="00D31621"/>
    <w:rsid w:val="00D31D10"/>
    <w:rsid w:val="00D33BEC"/>
    <w:rsid w:val="00D33CA1"/>
    <w:rsid w:val="00D35E0A"/>
    <w:rsid w:val="00D371A9"/>
    <w:rsid w:val="00D4011C"/>
    <w:rsid w:val="00D4059C"/>
    <w:rsid w:val="00D40E9D"/>
    <w:rsid w:val="00D4108A"/>
    <w:rsid w:val="00D41AF7"/>
    <w:rsid w:val="00D425DF"/>
    <w:rsid w:val="00D4420D"/>
    <w:rsid w:val="00D462E4"/>
    <w:rsid w:val="00D46458"/>
    <w:rsid w:val="00D469CB"/>
    <w:rsid w:val="00D46AA4"/>
    <w:rsid w:val="00D50257"/>
    <w:rsid w:val="00D50504"/>
    <w:rsid w:val="00D5265B"/>
    <w:rsid w:val="00D54153"/>
    <w:rsid w:val="00D559D5"/>
    <w:rsid w:val="00D56381"/>
    <w:rsid w:val="00D6088D"/>
    <w:rsid w:val="00D6298B"/>
    <w:rsid w:val="00D64486"/>
    <w:rsid w:val="00D649A1"/>
    <w:rsid w:val="00D659CE"/>
    <w:rsid w:val="00D65AE8"/>
    <w:rsid w:val="00D66662"/>
    <w:rsid w:val="00D66F2A"/>
    <w:rsid w:val="00D6742F"/>
    <w:rsid w:val="00D729C4"/>
    <w:rsid w:val="00D72E27"/>
    <w:rsid w:val="00D72FF0"/>
    <w:rsid w:val="00D746C7"/>
    <w:rsid w:val="00D764BC"/>
    <w:rsid w:val="00D76F96"/>
    <w:rsid w:val="00D80762"/>
    <w:rsid w:val="00D80A08"/>
    <w:rsid w:val="00D812B2"/>
    <w:rsid w:val="00D81C98"/>
    <w:rsid w:val="00D81ED4"/>
    <w:rsid w:val="00D822C2"/>
    <w:rsid w:val="00D82B9C"/>
    <w:rsid w:val="00D840C2"/>
    <w:rsid w:val="00D859CD"/>
    <w:rsid w:val="00D874DF"/>
    <w:rsid w:val="00D87CC5"/>
    <w:rsid w:val="00D90258"/>
    <w:rsid w:val="00D92CDB"/>
    <w:rsid w:val="00D93DBF"/>
    <w:rsid w:val="00D94606"/>
    <w:rsid w:val="00D9546F"/>
    <w:rsid w:val="00D95CC1"/>
    <w:rsid w:val="00D964CC"/>
    <w:rsid w:val="00D96D8A"/>
    <w:rsid w:val="00D97519"/>
    <w:rsid w:val="00DA5533"/>
    <w:rsid w:val="00DA5D7E"/>
    <w:rsid w:val="00DA68F6"/>
    <w:rsid w:val="00DA6AE7"/>
    <w:rsid w:val="00DA79F8"/>
    <w:rsid w:val="00DB30C5"/>
    <w:rsid w:val="00DB427E"/>
    <w:rsid w:val="00DB54CD"/>
    <w:rsid w:val="00DB598E"/>
    <w:rsid w:val="00DB5B77"/>
    <w:rsid w:val="00DB64FB"/>
    <w:rsid w:val="00DB7F36"/>
    <w:rsid w:val="00DB7FD2"/>
    <w:rsid w:val="00DC0AF0"/>
    <w:rsid w:val="00DC0C6C"/>
    <w:rsid w:val="00DC1071"/>
    <w:rsid w:val="00DC1081"/>
    <w:rsid w:val="00DC3B10"/>
    <w:rsid w:val="00DC4748"/>
    <w:rsid w:val="00DC4A1B"/>
    <w:rsid w:val="00DC4CCD"/>
    <w:rsid w:val="00DC5090"/>
    <w:rsid w:val="00DC53F7"/>
    <w:rsid w:val="00DC54F6"/>
    <w:rsid w:val="00DC5C91"/>
    <w:rsid w:val="00DC6B2E"/>
    <w:rsid w:val="00DC73C1"/>
    <w:rsid w:val="00DD050C"/>
    <w:rsid w:val="00DD0E25"/>
    <w:rsid w:val="00DD0E43"/>
    <w:rsid w:val="00DD2D9F"/>
    <w:rsid w:val="00DD3D30"/>
    <w:rsid w:val="00DD4927"/>
    <w:rsid w:val="00DD674D"/>
    <w:rsid w:val="00DE0FF4"/>
    <w:rsid w:val="00DE115C"/>
    <w:rsid w:val="00DE1FC6"/>
    <w:rsid w:val="00DE2013"/>
    <w:rsid w:val="00DE24D5"/>
    <w:rsid w:val="00DE25C6"/>
    <w:rsid w:val="00DE2841"/>
    <w:rsid w:val="00DE4CFB"/>
    <w:rsid w:val="00DE59D6"/>
    <w:rsid w:val="00DE6539"/>
    <w:rsid w:val="00DE6AD2"/>
    <w:rsid w:val="00DF06AF"/>
    <w:rsid w:val="00DF2105"/>
    <w:rsid w:val="00DF60F3"/>
    <w:rsid w:val="00DF71CA"/>
    <w:rsid w:val="00DF7D0E"/>
    <w:rsid w:val="00E00372"/>
    <w:rsid w:val="00E0072C"/>
    <w:rsid w:val="00E01AA9"/>
    <w:rsid w:val="00E035A2"/>
    <w:rsid w:val="00E04D6C"/>
    <w:rsid w:val="00E05CFB"/>
    <w:rsid w:val="00E069D9"/>
    <w:rsid w:val="00E07585"/>
    <w:rsid w:val="00E101D6"/>
    <w:rsid w:val="00E111C1"/>
    <w:rsid w:val="00E12386"/>
    <w:rsid w:val="00E12A55"/>
    <w:rsid w:val="00E1481D"/>
    <w:rsid w:val="00E14962"/>
    <w:rsid w:val="00E15B05"/>
    <w:rsid w:val="00E16AFC"/>
    <w:rsid w:val="00E17B59"/>
    <w:rsid w:val="00E21AFF"/>
    <w:rsid w:val="00E22490"/>
    <w:rsid w:val="00E22781"/>
    <w:rsid w:val="00E22B3E"/>
    <w:rsid w:val="00E22BAA"/>
    <w:rsid w:val="00E22DAF"/>
    <w:rsid w:val="00E231E4"/>
    <w:rsid w:val="00E24515"/>
    <w:rsid w:val="00E250EF"/>
    <w:rsid w:val="00E251DA"/>
    <w:rsid w:val="00E3126E"/>
    <w:rsid w:val="00E32E58"/>
    <w:rsid w:val="00E33E7A"/>
    <w:rsid w:val="00E35480"/>
    <w:rsid w:val="00E3786A"/>
    <w:rsid w:val="00E37AA6"/>
    <w:rsid w:val="00E40172"/>
    <w:rsid w:val="00E435EB"/>
    <w:rsid w:val="00E43632"/>
    <w:rsid w:val="00E43A2A"/>
    <w:rsid w:val="00E47F0F"/>
    <w:rsid w:val="00E50C9D"/>
    <w:rsid w:val="00E5788B"/>
    <w:rsid w:val="00E60546"/>
    <w:rsid w:val="00E6080F"/>
    <w:rsid w:val="00E629C7"/>
    <w:rsid w:val="00E63220"/>
    <w:rsid w:val="00E63A5B"/>
    <w:rsid w:val="00E6441B"/>
    <w:rsid w:val="00E64959"/>
    <w:rsid w:val="00E654A6"/>
    <w:rsid w:val="00E66334"/>
    <w:rsid w:val="00E668BD"/>
    <w:rsid w:val="00E67743"/>
    <w:rsid w:val="00E72987"/>
    <w:rsid w:val="00E72C52"/>
    <w:rsid w:val="00E73B64"/>
    <w:rsid w:val="00E7557A"/>
    <w:rsid w:val="00E76D17"/>
    <w:rsid w:val="00E77AE6"/>
    <w:rsid w:val="00E77CBF"/>
    <w:rsid w:val="00E8083A"/>
    <w:rsid w:val="00E8125A"/>
    <w:rsid w:val="00E81C73"/>
    <w:rsid w:val="00E81EEE"/>
    <w:rsid w:val="00E83165"/>
    <w:rsid w:val="00E83A76"/>
    <w:rsid w:val="00E83EC1"/>
    <w:rsid w:val="00E84E9B"/>
    <w:rsid w:val="00E85D4F"/>
    <w:rsid w:val="00E86073"/>
    <w:rsid w:val="00E87349"/>
    <w:rsid w:val="00E90ECD"/>
    <w:rsid w:val="00E92DC2"/>
    <w:rsid w:val="00E93006"/>
    <w:rsid w:val="00E940F9"/>
    <w:rsid w:val="00E95891"/>
    <w:rsid w:val="00E973AE"/>
    <w:rsid w:val="00E9767C"/>
    <w:rsid w:val="00EA1929"/>
    <w:rsid w:val="00EA1D2F"/>
    <w:rsid w:val="00EA3B36"/>
    <w:rsid w:val="00EA3CC5"/>
    <w:rsid w:val="00EA3EAA"/>
    <w:rsid w:val="00EA5C42"/>
    <w:rsid w:val="00EA5DE6"/>
    <w:rsid w:val="00EA7837"/>
    <w:rsid w:val="00EB0198"/>
    <w:rsid w:val="00EB08FD"/>
    <w:rsid w:val="00EB19F4"/>
    <w:rsid w:val="00EB4F1B"/>
    <w:rsid w:val="00EB6B89"/>
    <w:rsid w:val="00EB6C9B"/>
    <w:rsid w:val="00EB77E5"/>
    <w:rsid w:val="00EC020F"/>
    <w:rsid w:val="00EC0B79"/>
    <w:rsid w:val="00EC3592"/>
    <w:rsid w:val="00EC45E1"/>
    <w:rsid w:val="00EC5145"/>
    <w:rsid w:val="00EC62CE"/>
    <w:rsid w:val="00EC6410"/>
    <w:rsid w:val="00ED0313"/>
    <w:rsid w:val="00ED0375"/>
    <w:rsid w:val="00ED0EC8"/>
    <w:rsid w:val="00ED1282"/>
    <w:rsid w:val="00ED1464"/>
    <w:rsid w:val="00ED1A88"/>
    <w:rsid w:val="00ED1ACA"/>
    <w:rsid w:val="00ED291D"/>
    <w:rsid w:val="00ED3213"/>
    <w:rsid w:val="00ED53E2"/>
    <w:rsid w:val="00ED5594"/>
    <w:rsid w:val="00ED5A95"/>
    <w:rsid w:val="00ED65E9"/>
    <w:rsid w:val="00ED6BF5"/>
    <w:rsid w:val="00ED6F87"/>
    <w:rsid w:val="00EE005D"/>
    <w:rsid w:val="00EE1AAD"/>
    <w:rsid w:val="00EE1DFA"/>
    <w:rsid w:val="00EE2E10"/>
    <w:rsid w:val="00EE3057"/>
    <w:rsid w:val="00EE3511"/>
    <w:rsid w:val="00EE439E"/>
    <w:rsid w:val="00EE532A"/>
    <w:rsid w:val="00EE53CA"/>
    <w:rsid w:val="00EE69EE"/>
    <w:rsid w:val="00EF11A6"/>
    <w:rsid w:val="00EF15BD"/>
    <w:rsid w:val="00EF1D85"/>
    <w:rsid w:val="00EF3682"/>
    <w:rsid w:val="00EF3A24"/>
    <w:rsid w:val="00EF498B"/>
    <w:rsid w:val="00EF6D84"/>
    <w:rsid w:val="00F00DC2"/>
    <w:rsid w:val="00F00ECE"/>
    <w:rsid w:val="00F011BD"/>
    <w:rsid w:val="00F02843"/>
    <w:rsid w:val="00F0383E"/>
    <w:rsid w:val="00F045EB"/>
    <w:rsid w:val="00F04C70"/>
    <w:rsid w:val="00F060C5"/>
    <w:rsid w:val="00F07BAE"/>
    <w:rsid w:val="00F10D2E"/>
    <w:rsid w:val="00F111C0"/>
    <w:rsid w:val="00F12D0E"/>
    <w:rsid w:val="00F13001"/>
    <w:rsid w:val="00F13733"/>
    <w:rsid w:val="00F1386C"/>
    <w:rsid w:val="00F1599E"/>
    <w:rsid w:val="00F16A76"/>
    <w:rsid w:val="00F17FB2"/>
    <w:rsid w:val="00F20C9F"/>
    <w:rsid w:val="00F20F09"/>
    <w:rsid w:val="00F26247"/>
    <w:rsid w:val="00F27EB8"/>
    <w:rsid w:val="00F32AF4"/>
    <w:rsid w:val="00F341D5"/>
    <w:rsid w:val="00F35BC0"/>
    <w:rsid w:val="00F35BC5"/>
    <w:rsid w:val="00F36888"/>
    <w:rsid w:val="00F3758A"/>
    <w:rsid w:val="00F40175"/>
    <w:rsid w:val="00F410A4"/>
    <w:rsid w:val="00F434FA"/>
    <w:rsid w:val="00F448F3"/>
    <w:rsid w:val="00F44E92"/>
    <w:rsid w:val="00F4568E"/>
    <w:rsid w:val="00F45882"/>
    <w:rsid w:val="00F45FD2"/>
    <w:rsid w:val="00F467DE"/>
    <w:rsid w:val="00F478D3"/>
    <w:rsid w:val="00F5106B"/>
    <w:rsid w:val="00F51107"/>
    <w:rsid w:val="00F52526"/>
    <w:rsid w:val="00F526E3"/>
    <w:rsid w:val="00F52939"/>
    <w:rsid w:val="00F538ED"/>
    <w:rsid w:val="00F54218"/>
    <w:rsid w:val="00F54306"/>
    <w:rsid w:val="00F553CC"/>
    <w:rsid w:val="00F55C79"/>
    <w:rsid w:val="00F560E7"/>
    <w:rsid w:val="00F56CBD"/>
    <w:rsid w:val="00F57CA5"/>
    <w:rsid w:val="00F60BCD"/>
    <w:rsid w:val="00F61453"/>
    <w:rsid w:val="00F61AE4"/>
    <w:rsid w:val="00F61EE8"/>
    <w:rsid w:val="00F6360B"/>
    <w:rsid w:val="00F63FE4"/>
    <w:rsid w:val="00F64413"/>
    <w:rsid w:val="00F64472"/>
    <w:rsid w:val="00F65775"/>
    <w:rsid w:val="00F6586D"/>
    <w:rsid w:val="00F658A9"/>
    <w:rsid w:val="00F70206"/>
    <w:rsid w:val="00F72266"/>
    <w:rsid w:val="00F730F8"/>
    <w:rsid w:val="00F73A82"/>
    <w:rsid w:val="00F75972"/>
    <w:rsid w:val="00F763CD"/>
    <w:rsid w:val="00F77201"/>
    <w:rsid w:val="00F7731C"/>
    <w:rsid w:val="00F826BF"/>
    <w:rsid w:val="00F8279C"/>
    <w:rsid w:val="00F82BD2"/>
    <w:rsid w:val="00F84738"/>
    <w:rsid w:val="00F84795"/>
    <w:rsid w:val="00F84E18"/>
    <w:rsid w:val="00F859AA"/>
    <w:rsid w:val="00F85E75"/>
    <w:rsid w:val="00F861EB"/>
    <w:rsid w:val="00F87711"/>
    <w:rsid w:val="00F90556"/>
    <w:rsid w:val="00F910E3"/>
    <w:rsid w:val="00F93A4F"/>
    <w:rsid w:val="00F93AFB"/>
    <w:rsid w:val="00F949EB"/>
    <w:rsid w:val="00F96142"/>
    <w:rsid w:val="00F96B87"/>
    <w:rsid w:val="00F97DFF"/>
    <w:rsid w:val="00FA0593"/>
    <w:rsid w:val="00FA0BEE"/>
    <w:rsid w:val="00FA146C"/>
    <w:rsid w:val="00FA157A"/>
    <w:rsid w:val="00FA164A"/>
    <w:rsid w:val="00FA1948"/>
    <w:rsid w:val="00FA2095"/>
    <w:rsid w:val="00FA3464"/>
    <w:rsid w:val="00FA4A9B"/>
    <w:rsid w:val="00FA5072"/>
    <w:rsid w:val="00FA5590"/>
    <w:rsid w:val="00FA57F3"/>
    <w:rsid w:val="00FA59DC"/>
    <w:rsid w:val="00FA7414"/>
    <w:rsid w:val="00FA7812"/>
    <w:rsid w:val="00FA79F9"/>
    <w:rsid w:val="00FB0C66"/>
    <w:rsid w:val="00FB1127"/>
    <w:rsid w:val="00FB2CF6"/>
    <w:rsid w:val="00FB2E59"/>
    <w:rsid w:val="00FB3170"/>
    <w:rsid w:val="00FB31ED"/>
    <w:rsid w:val="00FB499B"/>
    <w:rsid w:val="00FB4CCA"/>
    <w:rsid w:val="00FB5A18"/>
    <w:rsid w:val="00FB5C33"/>
    <w:rsid w:val="00FB6DC3"/>
    <w:rsid w:val="00FB7154"/>
    <w:rsid w:val="00FB7F26"/>
    <w:rsid w:val="00FC09C1"/>
    <w:rsid w:val="00FC0D4E"/>
    <w:rsid w:val="00FC1577"/>
    <w:rsid w:val="00FC2467"/>
    <w:rsid w:val="00FC2B3B"/>
    <w:rsid w:val="00FC2F92"/>
    <w:rsid w:val="00FC39D1"/>
    <w:rsid w:val="00FC4615"/>
    <w:rsid w:val="00FC527F"/>
    <w:rsid w:val="00FC64F7"/>
    <w:rsid w:val="00FD1782"/>
    <w:rsid w:val="00FD1F8C"/>
    <w:rsid w:val="00FD2147"/>
    <w:rsid w:val="00FD2992"/>
    <w:rsid w:val="00FD31A8"/>
    <w:rsid w:val="00FD3CAF"/>
    <w:rsid w:val="00FD4507"/>
    <w:rsid w:val="00FD45AB"/>
    <w:rsid w:val="00FD521C"/>
    <w:rsid w:val="00FD5E69"/>
    <w:rsid w:val="00FD619F"/>
    <w:rsid w:val="00FD69B7"/>
    <w:rsid w:val="00FD6B85"/>
    <w:rsid w:val="00FD7B05"/>
    <w:rsid w:val="00FE1875"/>
    <w:rsid w:val="00FE1DB2"/>
    <w:rsid w:val="00FE1DD3"/>
    <w:rsid w:val="00FE2E86"/>
    <w:rsid w:val="00FE38EB"/>
    <w:rsid w:val="00FE3F5A"/>
    <w:rsid w:val="00FE54F0"/>
    <w:rsid w:val="00FE598B"/>
    <w:rsid w:val="00FE5B4C"/>
    <w:rsid w:val="00FE5C95"/>
    <w:rsid w:val="00FE5C9D"/>
    <w:rsid w:val="00FE7B26"/>
    <w:rsid w:val="00FF0423"/>
    <w:rsid w:val="00FF1A55"/>
    <w:rsid w:val="00FF1D1A"/>
    <w:rsid w:val="00FF3187"/>
    <w:rsid w:val="00FF3DE3"/>
    <w:rsid w:val="00FF4045"/>
    <w:rsid w:val="00FF564E"/>
    <w:rsid w:val="00FF5652"/>
    <w:rsid w:val="00FF656C"/>
    <w:rsid w:val="00FF6861"/>
    <w:rsid w:val="00FF6BED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8CFA8DA0-F703-4198-9D84-67E14463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6C7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E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paragraph" w:styleId="Revision">
    <w:name w:val="Revision"/>
    <w:hidden/>
    <w:uiPriority w:val="99"/>
    <w:semiHidden/>
    <w:rsid w:val="004442B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605B31"/>
    <w:rPr>
      <w:color w:val="954F72" w:themeColor="followedHyperlink"/>
      <w:u w:val="single"/>
    </w:rPr>
  </w:style>
  <w:style w:type="paragraph" w:customStyle="1" w:styleId="p2">
    <w:name w:val="p2"/>
    <w:basedOn w:val="Normal"/>
    <w:rsid w:val="001F2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EE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SUBPARAGRAPHA">
    <w:name w:val="*SUBPARAGRAPH (A)"/>
    <w:link w:val="SUBPARAGRAPHAChar"/>
    <w:rsid w:val="00171149"/>
    <w:pPr>
      <w:tabs>
        <w:tab w:val="left" w:pos="2160"/>
      </w:tabs>
      <w:spacing w:before="120" w:after="200" w:line="276" w:lineRule="auto"/>
      <w:ind w:left="2160" w:hanging="720"/>
    </w:pPr>
    <w:rPr>
      <w:rFonts w:ascii="Calibri" w:eastAsia="Calibri" w:hAnsi="Calibri" w:cs="Times New Roman"/>
    </w:rPr>
  </w:style>
  <w:style w:type="character" w:customStyle="1" w:styleId="SUBPARAGRAPHAChar">
    <w:name w:val="*SUBPARAGRAPH (A) Char"/>
    <w:link w:val="SUBPARAGRAPHA"/>
    <w:rsid w:val="0017114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3910">
          <w:marLeft w:val="0"/>
          <w:marRight w:val="0"/>
          <w:marTop w:val="0"/>
          <w:marBottom w:val="41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299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935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098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9583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37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58097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56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1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10128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549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5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72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970794">
              <w:marLeft w:val="0"/>
              <w:marRight w:val="0"/>
              <w:marTop w:val="10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16890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42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2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529533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11857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0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8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00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690401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83981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22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1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3456094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2" w:space="23" w:color="0C496D"/>
                <w:right w:val="single" w:sz="2" w:space="0" w:color="333333"/>
              </w:divBdr>
              <w:divsChild>
                <w:div w:id="98828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6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7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81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98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02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567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5275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2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529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9630">
          <w:marLeft w:val="0"/>
          <w:marRight w:val="0"/>
          <w:marTop w:val="10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16868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2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1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3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54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5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752314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6019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1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4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8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482243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12231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7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2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0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9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25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810805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2" w:space="23" w:color="0C496D"/>
            <w:right w:val="single" w:sz="2" w:space="0" w:color="333333"/>
          </w:divBdr>
          <w:divsChild>
            <w:div w:id="1859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2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17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53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62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6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7744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2708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0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226637">
          <w:marLeft w:val="0"/>
          <w:marRight w:val="0"/>
          <w:marTop w:val="100"/>
          <w:marBottom w:val="100"/>
          <w:divBdr>
            <w:top w:val="single" w:sz="2" w:space="19" w:color="333333"/>
            <w:left w:val="single" w:sz="2" w:space="0" w:color="333333"/>
            <w:bottom w:val="single" w:sz="2" w:space="19" w:color="0C496D"/>
            <w:right w:val="single" w:sz="2" w:space="0" w:color="333333"/>
          </w:divBdr>
          <w:divsChild>
            <w:div w:id="827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08505">
                  <w:marLeft w:val="0"/>
                  <w:marRight w:val="15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1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04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6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33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27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5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163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2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898550">
          <w:marLeft w:val="0"/>
          <w:marRight w:val="0"/>
          <w:marTop w:val="100"/>
          <w:marBottom w:val="100"/>
          <w:divBdr>
            <w:top w:val="single" w:sz="2" w:space="20" w:color="333333"/>
            <w:left w:val="single" w:sz="2" w:space="0" w:color="333333"/>
            <w:bottom w:val="single" w:sz="6" w:space="20" w:color="0C496D"/>
            <w:right w:val="single" w:sz="2" w:space="0" w:color="333333"/>
          </w:divBdr>
          <w:divsChild>
            <w:div w:id="1707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0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8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9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916573">
          <w:marLeft w:val="0"/>
          <w:marRight w:val="0"/>
          <w:marTop w:val="0"/>
          <w:marBottom w:val="100"/>
          <w:divBdr>
            <w:top w:val="single" w:sz="2" w:space="20" w:color="333333"/>
            <w:left w:val="single" w:sz="2" w:space="0" w:color="333333"/>
            <w:bottom w:val="single" w:sz="2" w:space="20" w:color="0C496D"/>
            <w:right w:val="single" w:sz="2" w:space="0" w:color="333333"/>
          </w:divBdr>
          <w:divsChild>
            <w:div w:id="3580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2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9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FAE3757-2AD1-45C8-8E7A-B1B9E4C052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3</TotalTime>
  <Pages>3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10.18: Professional Portfolio: Personal Philosophy--Presentations</vt:lpstr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10.18: Professional Portfolio: Personal Philosophy--Presentations</dc:title>
  <dc:subject>Lesson 10.18: Professional Portfolio: Personal Philosophy--Presentations</dc:subject>
  <dc:creator>Texas Education Agency</dc:creator>
  <cp:keywords/>
  <dc:description/>
  <cp:lastModifiedBy>White (she/her), Whitney</cp:lastModifiedBy>
  <cp:revision>5</cp:revision>
  <dcterms:created xsi:type="dcterms:W3CDTF">2023-02-20T17:12:00Z</dcterms:created>
  <dcterms:modified xsi:type="dcterms:W3CDTF">2023-08-29T20:44:00Z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