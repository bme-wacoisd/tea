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34C0E34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351631E1" w:rsidR="00B125BD" w:rsidRPr="007562FC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7562FC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241E31" w:rsidRPr="007562FC">
        <w:rPr>
          <w:rStyle w:val="normaltextrun"/>
          <w:rFonts w:cstheme="minorHAnsi"/>
          <w:color w:val="000000"/>
          <w:szCs w:val="24"/>
          <w:shd w:val="clear" w:color="auto" w:fill="FFFFFF"/>
        </w:rPr>
        <w:t>3.</w:t>
      </w:r>
      <w:r w:rsidR="00244ED8" w:rsidRPr="007562FC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="00241E31" w:rsidRPr="007562FC">
        <w:rPr>
          <w:rStyle w:val="normaltextrun"/>
          <w:rFonts w:cstheme="minorHAnsi"/>
          <w:color w:val="000000"/>
          <w:szCs w:val="24"/>
          <w:shd w:val="clear" w:color="auto" w:fill="FFFFFF"/>
        </w:rPr>
        <w:t>8: Leveraging School Community to Support Instruction</w:t>
      </w:r>
    </w:p>
    <w:p w14:paraId="29EE9F1C" w14:textId="77777777" w:rsidR="00B125BD" w:rsidRPr="00244ED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244ED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244ED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244ED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2384D56" w14:textId="77777777" w:rsidR="00B125BD" w:rsidRDefault="00B125BD" w:rsidP="003514CB"/>
    <w:p w14:paraId="2DEE48FA" w14:textId="7F42BAA7" w:rsidR="004E14F0" w:rsidRDefault="004E14F0" w:rsidP="00DC53F7">
      <w:pPr>
        <w:pStyle w:val="ListParagraph"/>
        <w:numPr>
          <w:ilvl w:val="0"/>
          <w:numId w:val="10"/>
        </w:numPr>
      </w:pPr>
      <w:r>
        <w:t xml:space="preserve">Why is it important to develop relationships with colleagues throughout the school community? </w:t>
      </w:r>
    </w:p>
    <w:p w14:paraId="5D001D59" w14:textId="2B0E6EAB" w:rsidR="004E14F0" w:rsidRPr="00ED5A26" w:rsidRDefault="004E14F0" w:rsidP="007562FC">
      <w:pPr>
        <w:ind w:left="360"/>
        <w:rPr>
          <w:i/>
          <w:iCs/>
          <w:color w:val="008000"/>
        </w:rPr>
      </w:pPr>
    </w:p>
    <w:p w14:paraId="18BFEA69" w14:textId="77777777" w:rsidR="004E14F0" w:rsidRDefault="004E14F0" w:rsidP="004E14F0"/>
    <w:p w14:paraId="12E5E5C2" w14:textId="6EC36C35" w:rsidR="004E14F0" w:rsidRDefault="004E14F0" w:rsidP="00DC53F7">
      <w:pPr>
        <w:pStyle w:val="ListParagraph"/>
        <w:numPr>
          <w:ilvl w:val="0"/>
          <w:numId w:val="10"/>
        </w:numPr>
      </w:pPr>
      <w:r>
        <w:t xml:space="preserve">Who are some of the colleagues that can help you to support your students instructionally? </w:t>
      </w:r>
    </w:p>
    <w:p w14:paraId="6DC68D9A" w14:textId="77777777" w:rsidR="00786F16" w:rsidRDefault="00786F16" w:rsidP="00786F16">
      <w:pPr>
        <w:pStyle w:val="ListParagraph"/>
      </w:pPr>
    </w:p>
    <w:p w14:paraId="02723F7F" w14:textId="77777777" w:rsidR="00B86595" w:rsidRDefault="00B86595" w:rsidP="00B86595"/>
    <w:p w14:paraId="440D825F" w14:textId="028F1208" w:rsidR="003C143A" w:rsidRDefault="00990D2E" w:rsidP="003C143A">
      <w:pPr>
        <w:pStyle w:val="ListParagraph"/>
        <w:numPr>
          <w:ilvl w:val="0"/>
          <w:numId w:val="10"/>
        </w:numPr>
      </w:pPr>
      <w:r>
        <w:t>Given the following scenario, who might the teacher go to for help? What questions might the teacher ask?</w:t>
      </w:r>
    </w:p>
    <w:p w14:paraId="35539D74" w14:textId="07597A5A" w:rsidR="00E34DB3" w:rsidRDefault="003C143A" w:rsidP="00E34DB3">
      <w:pPr>
        <w:ind w:left="720"/>
        <w:rPr>
          <w:b/>
          <w:bCs/>
          <w:i/>
          <w:iCs/>
        </w:rPr>
      </w:pPr>
      <w:r w:rsidRPr="00411A80">
        <w:rPr>
          <w:b/>
          <w:bCs/>
          <w:i/>
          <w:iCs/>
        </w:rPr>
        <w:t>Sofia is a new student in Ms. K’s 4</w:t>
      </w:r>
      <w:r w:rsidRPr="00411A80">
        <w:rPr>
          <w:b/>
          <w:bCs/>
          <w:i/>
          <w:iCs/>
          <w:vertAlign w:val="superscript"/>
        </w:rPr>
        <w:t>th</w:t>
      </w:r>
      <w:r w:rsidRPr="00411A80">
        <w:rPr>
          <w:b/>
          <w:bCs/>
          <w:i/>
          <w:iCs/>
        </w:rPr>
        <w:t xml:space="preserve"> grade class. Sofia</w:t>
      </w:r>
      <w:r w:rsidR="00E34DB3" w:rsidRPr="00411A80">
        <w:rPr>
          <w:b/>
          <w:bCs/>
          <w:i/>
          <w:iCs/>
        </w:rPr>
        <w:t>’s has quickly made friends and adapted to her new school. Ms. K is surprised when she doesn’t do well on her first test because</w:t>
      </w:r>
      <w:r w:rsidR="002F680D" w:rsidRPr="00411A80">
        <w:rPr>
          <w:b/>
          <w:bCs/>
          <w:i/>
          <w:iCs/>
        </w:rPr>
        <w:t>,</w:t>
      </w:r>
      <w:r w:rsidR="00E34DB3" w:rsidRPr="00411A80">
        <w:rPr>
          <w:b/>
          <w:bCs/>
          <w:i/>
          <w:iCs/>
        </w:rPr>
        <w:t xml:space="preserve"> based on what Ms. K saw in class, Sofia was understanding the material. </w:t>
      </w:r>
      <w:r w:rsidR="00181F92" w:rsidRPr="00411A80">
        <w:rPr>
          <w:b/>
          <w:bCs/>
          <w:i/>
          <w:iCs/>
        </w:rPr>
        <w:t>Since Sofia is new, there are no previous teachers Ms. K can speak to that might be able to help her.</w:t>
      </w:r>
      <w:r w:rsidR="00E34DB3" w:rsidRPr="00411A80">
        <w:rPr>
          <w:b/>
          <w:bCs/>
          <w:i/>
          <w:iCs/>
        </w:rPr>
        <w:t xml:space="preserve"> </w:t>
      </w:r>
      <w:r w:rsidR="00181F92" w:rsidRPr="00411A80">
        <w:rPr>
          <w:b/>
          <w:bCs/>
          <w:i/>
          <w:iCs/>
        </w:rPr>
        <w:t xml:space="preserve">What should Ms. K do next, and </w:t>
      </w:r>
      <w:r w:rsidR="00E34DB3" w:rsidRPr="00411A80">
        <w:rPr>
          <w:b/>
          <w:bCs/>
          <w:i/>
          <w:iCs/>
        </w:rPr>
        <w:t xml:space="preserve">what questions might Ms. K ask? </w:t>
      </w:r>
    </w:p>
    <w:p w14:paraId="34684BD0" w14:textId="77777777" w:rsidR="00A71756" w:rsidRPr="00A71756" w:rsidRDefault="00A71756" w:rsidP="00A71756"/>
    <w:p w14:paraId="1BAFC563" w14:textId="77777777" w:rsidR="00A71756" w:rsidRPr="00A71756" w:rsidRDefault="00A71756" w:rsidP="00A71756"/>
    <w:p w14:paraId="09E99011" w14:textId="77777777" w:rsidR="00A71756" w:rsidRPr="00A71756" w:rsidRDefault="00A71756" w:rsidP="00A71756"/>
    <w:p w14:paraId="5BE0FE26" w14:textId="77777777" w:rsidR="00A71756" w:rsidRPr="00A71756" w:rsidRDefault="00A71756" w:rsidP="00A71756"/>
    <w:p w14:paraId="72DF768B" w14:textId="77777777" w:rsidR="00A71756" w:rsidRPr="00A71756" w:rsidRDefault="00A71756" w:rsidP="00A71756"/>
    <w:p w14:paraId="2D483F25" w14:textId="77777777" w:rsidR="00A71756" w:rsidRPr="00A71756" w:rsidRDefault="00A71756" w:rsidP="00A71756"/>
    <w:p w14:paraId="0D3DE629" w14:textId="77777777" w:rsidR="00A71756" w:rsidRPr="00A71756" w:rsidRDefault="00A71756" w:rsidP="00A71756"/>
    <w:p w14:paraId="6DE9ED83" w14:textId="77777777" w:rsidR="00A71756" w:rsidRPr="00A71756" w:rsidRDefault="00A71756" w:rsidP="00A71756"/>
    <w:p w14:paraId="1E03785D" w14:textId="77777777" w:rsidR="00A71756" w:rsidRPr="00A71756" w:rsidRDefault="00A71756" w:rsidP="00A71756"/>
    <w:p w14:paraId="10F0E362" w14:textId="77777777" w:rsidR="00A71756" w:rsidRPr="00A71756" w:rsidRDefault="00A71756" w:rsidP="00A71756"/>
    <w:p w14:paraId="0A2B37E0" w14:textId="77777777" w:rsidR="00A71756" w:rsidRPr="00A71756" w:rsidRDefault="00A71756" w:rsidP="00A71756"/>
    <w:p w14:paraId="46DC7183" w14:textId="77777777" w:rsidR="00A71756" w:rsidRPr="00A71756" w:rsidRDefault="00A71756" w:rsidP="00A71756">
      <w:pPr>
        <w:jc w:val="center"/>
      </w:pPr>
    </w:p>
    <w:sectPr w:rsidR="00A71756" w:rsidRPr="00A7175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16A9F" w14:textId="77777777" w:rsidR="00156303" w:rsidRDefault="00156303" w:rsidP="004C62A0">
      <w:pPr>
        <w:spacing w:after="0" w:line="240" w:lineRule="auto"/>
      </w:pPr>
      <w:r>
        <w:separator/>
      </w:r>
    </w:p>
  </w:endnote>
  <w:endnote w:type="continuationSeparator" w:id="0">
    <w:p w14:paraId="08AC252A" w14:textId="77777777" w:rsidR="00156303" w:rsidRDefault="00156303" w:rsidP="004C62A0">
      <w:pPr>
        <w:spacing w:after="0" w:line="240" w:lineRule="auto"/>
      </w:pPr>
      <w:r>
        <w:continuationSeparator/>
      </w:r>
    </w:p>
  </w:endnote>
  <w:endnote w:type="continuationNotice" w:id="1">
    <w:p w14:paraId="469615F1" w14:textId="77777777" w:rsidR="00156303" w:rsidRDefault="001563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5841265" w:rsidR="00D96D8A" w:rsidRPr="00A71756" w:rsidRDefault="00A71756" w:rsidP="00A7175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22642" w14:textId="77777777" w:rsidR="00156303" w:rsidRDefault="00156303" w:rsidP="004C62A0">
      <w:pPr>
        <w:spacing w:after="0" w:line="240" w:lineRule="auto"/>
      </w:pPr>
      <w:r>
        <w:separator/>
      </w:r>
    </w:p>
  </w:footnote>
  <w:footnote w:type="continuationSeparator" w:id="0">
    <w:p w14:paraId="5A289620" w14:textId="77777777" w:rsidR="00156303" w:rsidRDefault="00156303" w:rsidP="004C62A0">
      <w:pPr>
        <w:spacing w:after="0" w:line="240" w:lineRule="auto"/>
      </w:pPr>
      <w:r>
        <w:continuationSeparator/>
      </w:r>
    </w:p>
  </w:footnote>
  <w:footnote w:type="continuationNotice" w:id="1">
    <w:p w14:paraId="3AD4F011" w14:textId="77777777" w:rsidR="00156303" w:rsidRDefault="001563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2648003" w:rsidR="004C62A0" w:rsidRPr="00F4620E" w:rsidRDefault="00F4620E" w:rsidP="00F4620E">
    <w:pPr>
      <w:pStyle w:val="Header"/>
      <w:spacing w:after="120"/>
    </w:pPr>
    <w:r>
      <w:rPr>
        <w:noProof/>
      </w:rPr>
      <w:drawing>
        <wp:inline distT="0" distB="0" distL="0" distR="0" wp14:anchorId="1AE5AE6C" wp14:editId="78612A17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0A55"/>
    <w:multiLevelType w:val="hybridMultilevel"/>
    <w:tmpl w:val="5B4E24A4"/>
    <w:lvl w:ilvl="0" w:tplc="4A28542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907D1"/>
    <w:multiLevelType w:val="hybridMultilevel"/>
    <w:tmpl w:val="2B525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C0020"/>
    <w:multiLevelType w:val="hybridMultilevel"/>
    <w:tmpl w:val="FBD4A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971587"/>
    <w:multiLevelType w:val="hybridMultilevel"/>
    <w:tmpl w:val="365A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E03E4"/>
    <w:multiLevelType w:val="hybridMultilevel"/>
    <w:tmpl w:val="E96678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2593F"/>
    <w:multiLevelType w:val="hybridMultilevel"/>
    <w:tmpl w:val="FB26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12857"/>
    <w:multiLevelType w:val="hybridMultilevel"/>
    <w:tmpl w:val="B3184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074F1"/>
    <w:multiLevelType w:val="hybridMultilevel"/>
    <w:tmpl w:val="0CC66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F14065"/>
    <w:multiLevelType w:val="hybridMultilevel"/>
    <w:tmpl w:val="68C27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7B6726"/>
    <w:multiLevelType w:val="hybridMultilevel"/>
    <w:tmpl w:val="C554C7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47D5A63"/>
    <w:multiLevelType w:val="hybridMultilevel"/>
    <w:tmpl w:val="E96678AE"/>
    <w:lvl w:ilvl="0" w:tplc="F1C600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123E31"/>
    <w:multiLevelType w:val="hybridMultilevel"/>
    <w:tmpl w:val="633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41894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451D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507979">
    <w:abstractNumId w:val="3"/>
  </w:num>
  <w:num w:numId="2" w16cid:durableId="103040037">
    <w:abstractNumId w:val="6"/>
  </w:num>
  <w:num w:numId="3" w16cid:durableId="693918231">
    <w:abstractNumId w:val="4"/>
  </w:num>
  <w:num w:numId="4" w16cid:durableId="1163811844">
    <w:abstractNumId w:val="16"/>
  </w:num>
  <w:num w:numId="5" w16cid:durableId="668101960">
    <w:abstractNumId w:val="0"/>
  </w:num>
  <w:num w:numId="6" w16cid:durableId="1818917932">
    <w:abstractNumId w:val="6"/>
  </w:num>
  <w:num w:numId="7" w16cid:durableId="134614551">
    <w:abstractNumId w:val="18"/>
  </w:num>
  <w:num w:numId="8" w16cid:durableId="1297025502">
    <w:abstractNumId w:val="17"/>
  </w:num>
  <w:num w:numId="9" w16cid:durableId="1633754388">
    <w:abstractNumId w:val="8"/>
  </w:num>
  <w:num w:numId="10" w16cid:durableId="352533052">
    <w:abstractNumId w:val="19"/>
  </w:num>
  <w:num w:numId="11" w16cid:durableId="1830632786">
    <w:abstractNumId w:val="11"/>
  </w:num>
  <w:num w:numId="12" w16cid:durableId="1335524419">
    <w:abstractNumId w:val="1"/>
  </w:num>
  <w:num w:numId="13" w16cid:durableId="226116982">
    <w:abstractNumId w:val="2"/>
  </w:num>
  <w:num w:numId="14" w16cid:durableId="407845654">
    <w:abstractNumId w:val="5"/>
  </w:num>
  <w:num w:numId="15" w16cid:durableId="1771389439">
    <w:abstractNumId w:val="15"/>
  </w:num>
  <w:num w:numId="16" w16cid:durableId="435712991">
    <w:abstractNumId w:val="10"/>
  </w:num>
  <w:num w:numId="17" w16cid:durableId="451946665">
    <w:abstractNumId w:val="13"/>
  </w:num>
  <w:num w:numId="18" w16cid:durableId="465855010">
    <w:abstractNumId w:val="12"/>
  </w:num>
  <w:num w:numId="19" w16cid:durableId="45954857">
    <w:abstractNumId w:val="14"/>
  </w:num>
  <w:num w:numId="20" w16cid:durableId="1282568812">
    <w:abstractNumId w:val="7"/>
  </w:num>
  <w:num w:numId="21" w16cid:durableId="206675901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5966"/>
    <w:rsid w:val="00006C25"/>
    <w:rsid w:val="0001111C"/>
    <w:rsid w:val="00011E61"/>
    <w:rsid w:val="000133B3"/>
    <w:rsid w:val="00015EA8"/>
    <w:rsid w:val="000174FC"/>
    <w:rsid w:val="000178A9"/>
    <w:rsid w:val="00022641"/>
    <w:rsid w:val="000229D7"/>
    <w:rsid w:val="0002454C"/>
    <w:rsid w:val="00025E27"/>
    <w:rsid w:val="000307B5"/>
    <w:rsid w:val="00041002"/>
    <w:rsid w:val="0004206A"/>
    <w:rsid w:val="0004215D"/>
    <w:rsid w:val="00042A32"/>
    <w:rsid w:val="0004463E"/>
    <w:rsid w:val="00047496"/>
    <w:rsid w:val="000533EF"/>
    <w:rsid w:val="00055313"/>
    <w:rsid w:val="0006004B"/>
    <w:rsid w:val="00060630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7C6A"/>
    <w:rsid w:val="00087EC3"/>
    <w:rsid w:val="0009472D"/>
    <w:rsid w:val="0009586A"/>
    <w:rsid w:val="00097D52"/>
    <w:rsid w:val="00097EAA"/>
    <w:rsid w:val="000A0D14"/>
    <w:rsid w:val="000A3608"/>
    <w:rsid w:val="000A5534"/>
    <w:rsid w:val="000A70DF"/>
    <w:rsid w:val="000B3848"/>
    <w:rsid w:val="000B5088"/>
    <w:rsid w:val="000B5C9F"/>
    <w:rsid w:val="000B7577"/>
    <w:rsid w:val="000C3037"/>
    <w:rsid w:val="000D0A3B"/>
    <w:rsid w:val="000D148B"/>
    <w:rsid w:val="000E1CA6"/>
    <w:rsid w:val="000E2B7B"/>
    <w:rsid w:val="000F1007"/>
    <w:rsid w:val="000F2E0A"/>
    <w:rsid w:val="000F69F6"/>
    <w:rsid w:val="000F6D4B"/>
    <w:rsid w:val="000F7B0A"/>
    <w:rsid w:val="0010418B"/>
    <w:rsid w:val="001107C2"/>
    <w:rsid w:val="00111937"/>
    <w:rsid w:val="0011265A"/>
    <w:rsid w:val="0011285C"/>
    <w:rsid w:val="00121103"/>
    <w:rsid w:val="001237D3"/>
    <w:rsid w:val="00124F90"/>
    <w:rsid w:val="0012574F"/>
    <w:rsid w:val="00131003"/>
    <w:rsid w:val="00133291"/>
    <w:rsid w:val="00137308"/>
    <w:rsid w:val="00137728"/>
    <w:rsid w:val="001449A3"/>
    <w:rsid w:val="00144F5B"/>
    <w:rsid w:val="00145EA2"/>
    <w:rsid w:val="00151699"/>
    <w:rsid w:val="00156303"/>
    <w:rsid w:val="00161CA4"/>
    <w:rsid w:val="00161FB8"/>
    <w:rsid w:val="001639FF"/>
    <w:rsid w:val="00164ADB"/>
    <w:rsid w:val="00166CE0"/>
    <w:rsid w:val="00167233"/>
    <w:rsid w:val="00167350"/>
    <w:rsid w:val="0017075E"/>
    <w:rsid w:val="00172582"/>
    <w:rsid w:val="00174340"/>
    <w:rsid w:val="00176A90"/>
    <w:rsid w:val="0017723D"/>
    <w:rsid w:val="00177C1A"/>
    <w:rsid w:val="00180C33"/>
    <w:rsid w:val="00181F92"/>
    <w:rsid w:val="001838F1"/>
    <w:rsid w:val="001849B6"/>
    <w:rsid w:val="0019444C"/>
    <w:rsid w:val="00197504"/>
    <w:rsid w:val="001A0449"/>
    <w:rsid w:val="001A3180"/>
    <w:rsid w:val="001A4CF4"/>
    <w:rsid w:val="001A7ECA"/>
    <w:rsid w:val="001B193C"/>
    <w:rsid w:val="001B3F2B"/>
    <w:rsid w:val="001B5294"/>
    <w:rsid w:val="001B57EA"/>
    <w:rsid w:val="001B7467"/>
    <w:rsid w:val="001C0565"/>
    <w:rsid w:val="001C11F8"/>
    <w:rsid w:val="001C33C4"/>
    <w:rsid w:val="001C4AA1"/>
    <w:rsid w:val="001D21BD"/>
    <w:rsid w:val="001D4962"/>
    <w:rsid w:val="001D594C"/>
    <w:rsid w:val="001D608C"/>
    <w:rsid w:val="001E1ECA"/>
    <w:rsid w:val="001E20D6"/>
    <w:rsid w:val="001E233E"/>
    <w:rsid w:val="001E6E6D"/>
    <w:rsid w:val="001F0FCE"/>
    <w:rsid w:val="001F3CE2"/>
    <w:rsid w:val="002028B5"/>
    <w:rsid w:val="0020573E"/>
    <w:rsid w:val="00205E12"/>
    <w:rsid w:val="002113EC"/>
    <w:rsid w:val="002133F4"/>
    <w:rsid w:val="00213B34"/>
    <w:rsid w:val="00224925"/>
    <w:rsid w:val="00225C03"/>
    <w:rsid w:val="0022637A"/>
    <w:rsid w:val="002313E4"/>
    <w:rsid w:val="002314C1"/>
    <w:rsid w:val="00232D86"/>
    <w:rsid w:val="00235E51"/>
    <w:rsid w:val="0023723D"/>
    <w:rsid w:val="00237EEE"/>
    <w:rsid w:val="00241CB1"/>
    <w:rsid w:val="00241E31"/>
    <w:rsid w:val="002426EF"/>
    <w:rsid w:val="00244ED8"/>
    <w:rsid w:val="0024645F"/>
    <w:rsid w:val="002467ED"/>
    <w:rsid w:val="00246C66"/>
    <w:rsid w:val="00250B95"/>
    <w:rsid w:val="00265E1A"/>
    <w:rsid w:val="00266BCD"/>
    <w:rsid w:val="002706DC"/>
    <w:rsid w:val="00275EC2"/>
    <w:rsid w:val="00282B25"/>
    <w:rsid w:val="0028344B"/>
    <w:rsid w:val="00285A39"/>
    <w:rsid w:val="00293953"/>
    <w:rsid w:val="002958C8"/>
    <w:rsid w:val="00295EE5"/>
    <w:rsid w:val="002A1BD6"/>
    <w:rsid w:val="002A2D88"/>
    <w:rsid w:val="002A3F27"/>
    <w:rsid w:val="002A5281"/>
    <w:rsid w:val="002A71BB"/>
    <w:rsid w:val="002A779F"/>
    <w:rsid w:val="002B5A55"/>
    <w:rsid w:val="002C08D1"/>
    <w:rsid w:val="002C34E3"/>
    <w:rsid w:val="002D2D9A"/>
    <w:rsid w:val="002D55BE"/>
    <w:rsid w:val="002D6F50"/>
    <w:rsid w:val="002E185D"/>
    <w:rsid w:val="002E2853"/>
    <w:rsid w:val="002E58E1"/>
    <w:rsid w:val="002E7734"/>
    <w:rsid w:val="002F18F6"/>
    <w:rsid w:val="002F5DBA"/>
    <w:rsid w:val="002F680D"/>
    <w:rsid w:val="00300525"/>
    <w:rsid w:val="003024A8"/>
    <w:rsid w:val="00302D49"/>
    <w:rsid w:val="00302F36"/>
    <w:rsid w:val="0030416B"/>
    <w:rsid w:val="00305300"/>
    <w:rsid w:val="00307F48"/>
    <w:rsid w:val="00310274"/>
    <w:rsid w:val="003108E8"/>
    <w:rsid w:val="003136E4"/>
    <w:rsid w:val="00323E80"/>
    <w:rsid w:val="0032534F"/>
    <w:rsid w:val="0032795E"/>
    <w:rsid w:val="00330D9D"/>
    <w:rsid w:val="00334EA9"/>
    <w:rsid w:val="00340F20"/>
    <w:rsid w:val="00341F28"/>
    <w:rsid w:val="003443F0"/>
    <w:rsid w:val="003472BD"/>
    <w:rsid w:val="00350A27"/>
    <w:rsid w:val="003514CB"/>
    <w:rsid w:val="00351AD7"/>
    <w:rsid w:val="00353BA9"/>
    <w:rsid w:val="0035536A"/>
    <w:rsid w:val="00356660"/>
    <w:rsid w:val="00357D7E"/>
    <w:rsid w:val="00361752"/>
    <w:rsid w:val="003623FA"/>
    <w:rsid w:val="00366DAA"/>
    <w:rsid w:val="00367254"/>
    <w:rsid w:val="00370686"/>
    <w:rsid w:val="00377FB7"/>
    <w:rsid w:val="0038165F"/>
    <w:rsid w:val="003853AE"/>
    <w:rsid w:val="0039079A"/>
    <w:rsid w:val="00390F9D"/>
    <w:rsid w:val="003924EB"/>
    <w:rsid w:val="003978B0"/>
    <w:rsid w:val="003A097F"/>
    <w:rsid w:val="003A73D8"/>
    <w:rsid w:val="003B160D"/>
    <w:rsid w:val="003B7596"/>
    <w:rsid w:val="003B7AAB"/>
    <w:rsid w:val="003C143A"/>
    <w:rsid w:val="003C34D2"/>
    <w:rsid w:val="003C3DAC"/>
    <w:rsid w:val="003C53E5"/>
    <w:rsid w:val="003C5541"/>
    <w:rsid w:val="003C63C0"/>
    <w:rsid w:val="003C7A74"/>
    <w:rsid w:val="003D0313"/>
    <w:rsid w:val="003D3572"/>
    <w:rsid w:val="003D5145"/>
    <w:rsid w:val="003D57F9"/>
    <w:rsid w:val="003E17DB"/>
    <w:rsid w:val="003E51EC"/>
    <w:rsid w:val="003E5A16"/>
    <w:rsid w:val="003E650D"/>
    <w:rsid w:val="003E6C16"/>
    <w:rsid w:val="003E7898"/>
    <w:rsid w:val="003F3C00"/>
    <w:rsid w:val="003F3C99"/>
    <w:rsid w:val="003F7197"/>
    <w:rsid w:val="003F74A3"/>
    <w:rsid w:val="00403D3E"/>
    <w:rsid w:val="004043FE"/>
    <w:rsid w:val="004045D3"/>
    <w:rsid w:val="00405535"/>
    <w:rsid w:val="00407361"/>
    <w:rsid w:val="004079B1"/>
    <w:rsid w:val="00411A80"/>
    <w:rsid w:val="00413E82"/>
    <w:rsid w:val="0041594F"/>
    <w:rsid w:val="00415D7A"/>
    <w:rsid w:val="00417C23"/>
    <w:rsid w:val="0042156A"/>
    <w:rsid w:val="00422BBA"/>
    <w:rsid w:val="00423F9E"/>
    <w:rsid w:val="0042580A"/>
    <w:rsid w:val="00427C5A"/>
    <w:rsid w:val="00434F2A"/>
    <w:rsid w:val="00435D9B"/>
    <w:rsid w:val="0043631E"/>
    <w:rsid w:val="00437F51"/>
    <w:rsid w:val="00441AC0"/>
    <w:rsid w:val="00441FAC"/>
    <w:rsid w:val="00443C89"/>
    <w:rsid w:val="00447D20"/>
    <w:rsid w:val="00450FE6"/>
    <w:rsid w:val="00455EFF"/>
    <w:rsid w:val="00456ACE"/>
    <w:rsid w:val="004636CF"/>
    <w:rsid w:val="004659AB"/>
    <w:rsid w:val="004669C5"/>
    <w:rsid w:val="00466ABF"/>
    <w:rsid w:val="00467678"/>
    <w:rsid w:val="00467B99"/>
    <w:rsid w:val="00470F37"/>
    <w:rsid w:val="0048589B"/>
    <w:rsid w:val="004868C7"/>
    <w:rsid w:val="00490658"/>
    <w:rsid w:val="00493E8B"/>
    <w:rsid w:val="004A6FD4"/>
    <w:rsid w:val="004A751D"/>
    <w:rsid w:val="004A7698"/>
    <w:rsid w:val="004A7844"/>
    <w:rsid w:val="004B0223"/>
    <w:rsid w:val="004B0AAC"/>
    <w:rsid w:val="004B4A73"/>
    <w:rsid w:val="004C100F"/>
    <w:rsid w:val="004C134C"/>
    <w:rsid w:val="004C5F44"/>
    <w:rsid w:val="004C62A0"/>
    <w:rsid w:val="004C63F6"/>
    <w:rsid w:val="004D1E3E"/>
    <w:rsid w:val="004D6E86"/>
    <w:rsid w:val="004E14F0"/>
    <w:rsid w:val="004F0F83"/>
    <w:rsid w:val="004F16FA"/>
    <w:rsid w:val="004F1FB1"/>
    <w:rsid w:val="004F664B"/>
    <w:rsid w:val="004F7DE4"/>
    <w:rsid w:val="00500534"/>
    <w:rsid w:val="00500583"/>
    <w:rsid w:val="00500A85"/>
    <w:rsid w:val="005063B6"/>
    <w:rsid w:val="005063E3"/>
    <w:rsid w:val="005067BA"/>
    <w:rsid w:val="00506C50"/>
    <w:rsid w:val="005148A4"/>
    <w:rsid w:val="00515CC4"/>
    <w:rsid w:val="0052197B"/>
    <w:rsid w:val="00522337"/>
    <w:rsid w:val="005262BE"/>
    <w:rsid w:val="005274CD"/>
    <w:rsid w:val="00537089"/>
    <w:rsid w:val="00537175"/>
    <w:rsid w:val="005417C0"/>
    <w:rsid w:val="00545A1B"/>
    <w:rsid w:val="00551096"/>
    <w:rsid w:val="00551A3B"/>
    <w:rsid w:val="00560143"/>
    <w:rsid w:val="00560CA9"/>
    <w:rsid w:val="005652DC"/>
    <w:rsid w:val="0057085D"/>
    <w:rsid w:val="0057087B"/>
    <w:rsid w:val="005726D9"/>
    <w:rsid w:val="0057276E"/>
    <w:rsid w:val="00575986"/>
    <w:rsid w:val="00581FFF"/>
    <w:rsid w:val="00582561"/>
    <w:rsid w:val="00584192"/>
    <w:rsid w:val="00584C49"/>
    <w:rsid w:val="00585937"/>
    <w:rsid w:val="0058621E"/>
    <w:rsid w:val="005868F3"/>
    <w:rsid w:val="00596EF7"/>
    <w:rsid w:val="005974D0"/>
    <w:rsid w:val="005A491F"/>
    <w:rsid w:val="005A5079"/>
    <w:rsid w:val="005A5B09"/>
    <w:rsid w:val="005B0527"/>
    <w:rsid w:val="005B05D3"/>
    <w:rsid w:val="005B45CE"/>
    <w:rsid w:val="005B6CC2"/>
    <w:rsid w:val="005C4C0E"/>
    <w:rsid w:val="005C5DB7"/>
    <w:rsid w:val="005C68B4"/>
    <w:rsid w:val="005D0957"/>
    <w:rsid w:val="005D19FF"/>
    <w:rsid w:val="005D332F"/>
    <w:rsid w:val="005D5BD2"/>
    <w:rsid w:val="005D5F4D"/>
    <w:rsid w:val="005D7748"/>
    <w:rsid w:val="005E3C7D"/>
    <w:rsid w:val="005E6172"/>
    <w:rsid w:val="005F02C0"/>
    <w:rsid w:val="005F0E7A"/>
    <w:rsid w:val="005F5393"/>
    <w:rsid w:val="00602ABE"/>
    <w:rsid w:val="00603EBD"/>
    <w:rsid w:val="00607686"/>
    <w:rsid w:val="00611655"/>
    <w:rsid w:val="00616B4F"/>
    <w:rsid w:val="00617A10"/>
    <w:rsid w:val="00626ABE"/>
    <w:rsid w:val="00630C67"/>
    <w:rsid w:val="00646682"/>
    <w:rsid w:val="00646FE8"/>
    <w:rsid w:val="0065012A"/>
    <w:rsid w:val="00652F88"/>
    <w:rsid w:val="006554D9"/>
    <w:rsid w:val="0066141F"/>
    <w:rsid w:val="00662607"/>
    <w:rsid w:val="00663143"/>
    <w:rsid w:val="00664BCD"/>
    <w:rsid w:val="006679B2"/>
    <w:rsid w:val="00672F55"/>
    <w:rsid w:val="00673C47"/>
    <w:rsid w:val="00674574"/>
    <w:rsid w:val="0067468A"/>
    <w:rsid w:val="00674E44"/>
    <w:rsid w:val="00674FFD"/>
    <w:rsid w:val="00675EA9"/>
    <w:rsid w:val="006873AA"/>
    <w:rsid w:val="00693169"/>
    <w:rsid w:val="006931F1"/>
    <w:rsid w:val="00695397"/>
    <w:rsid w:val="006966B8"/>
    <w:rsid w:val="006A12C2"/>
    <w:rsid w:val="006A14A8"/>
    <w:rsid w:val="006A3493"/>
    <w:rsid w:val="006A5B54"/>
    <w:rsid w:val="006B500E"/>
    <w:rsid w:val="006C3824"/>
    <w:rsid w:val="006C4522"/>
    <w:rsid w:val="006C7BA9"/>
    <w:rsid w:val="006C7F53"/>
    <w:rsid w:val="006D0E8D"/>
    <w:rsid w:val="006D2B7B"/>
    <w:rsid w:val="006D4EC7"/>
    <w:rsid w:val="006D656F"/>
    <w:rsid w:val="006D7C8E"/>
    <w:rsid w:val="006D7FAB"/>
    <w:rsid w:val="006E0546"/>
    <w:rsid w:val="006E0D0B"/>
    <w:rsid w:val="006E4DDE"/>
    <w:rsid w:val="006E7DC3"/>
    <w:rsid w:val="006F51A6"/>
    <w:rsid w:val="006F5438"/>
    <w:rsid w:val="006F5484"/>
    <w:rsid w:val="006F76E0"/>
    <w:rsid w:val="006F7862"/>
    <w:rsid w:val="00704081"/>
    <w:rsid w:val="007053AA"/>
    <w:rsid w:val="0070625E"/>
    <w:rsid w:val="00706ABE"/>
    <w:rsid w:val="00707C3E"/>
    <w:rsid w:val="007113B9"/>
    <w:rsid w:val="00714D7B"/>
    <w:rsid w:val="00715BF1"/>
    <w:rsid w:val="007169C3"/>
    <w:rsid w:val="00717647"/>
    <w:rsid w:val="00720297"/>
    <w:rsid w:val="00723156"/>
    <w:rsid w:val="00724C72"/>
    <w:rsid w:val="0072560A"/>
    <w:rsid w:val="00726FDF"/>
    <w:rsid w:val="0072758E"/>
    <w:rsid w:val="00727AA2"/>
    <w:rsid w:val="00731A8C"/>
    <w:rsid w:val="007347B5"/>
    <w:rsid w:val="0074143F"/>
    <w:rsid w:val="007445F5"/>
    <w:rsid w:val="00745F6F"/>
    <w:rsid w:val="00746E56"/>
    <w:rsid w:val="00746ECC"/>
    <w:rsid w:val="007562FC"/>
    <w:rsid w:val="00756D72"/>
    <w:rsid w:val="007602CC"/>
    <w:rsid w:val="007644D4"/>
    <w:rsid w:val="0076649C"/>
    <w:rsid w:val="00771F56"/>
    <w:rsid w:val="00772A19"/>
    <w:rsid w:val="0077426E"/>
    <w:rsid w:val="007810B3"/>
    <w:rsid w:val="00784019"/>
    <w:rsid w:val="007844AF"/>
    <w:rsid w:val="00786F16"/>
    <w:rsid w:val="007905FB"/>
    <w:rsid w:val="00792300"/>
    <w:rsid w:val="00793950"/>
    <w:rsid w:val="00795DD8"/>
    <w:rsid w:val="007A0E38"/>
    <w:rsid w:val="007A499E"/>
    <w:rsid w:val="007B0121"/>
    <w:rsid w:val="007B0E07"/>
    <w:rsid w:val="007B15BE"/>
    <w:rsid w:val="007B1EE4"/>
    <w:rsid w:val="007B1F0B"/>
    <w:rsid w:val="007B4C57"/>
    <w:rsid w:val="007B50B5"/>
    <w:rsid w:val="007B5D4F"/>
    <w:rsid w:val="007B668D"/>
    <w:rsid w:val="007C112D"/>
    <w:rsid w:val="007C28B2"/>
    <w:rsid w:val="007C546D"/>
    <w:rsid w:val="007D2E0E"/>
    <w:rsid w:val="007D4DDF"/>
    <w:rsid w:val="007D5856"/>
    <w:rsid w:val="007D6340"/>
    <w:rsid w:val="007D6486"/>
    <w:rsid w:val="007D6F10"/>
    <w:rsid w:val="007E0660"/>
    <w:rsid w:val="007E11B2"/>
    <w:rsid w:val="007E3F44"/>
    <w:rsid w:val="007E77AA"/>
    <w:rsid w:val="007F0AB5"/>
    <w:rsid w:val="007F0E3C"/>
    <w:rsid w:val="007F2BC2"/>
    <w:rsid w:val="007F3A88"/>
    <w:rsid w:val="00800ECF"/>
    <w:rsid w:val="00801F71"/>
    <w:rsid w:val="00802A78"/>
    <w:rsid w:val="00803B6C"/>
    <w:rsid w:val="008115E0"/>
    <w:rsid w:val="0081447C"/>
    <w:rsid w:val="00817582"/>
    <w:rsid w:val="00817A7D"/>
    <w:rsid w:val="0082173F"/>
    <w:rsid w:val="008218DE"/>
    <w:rsid w:val="00824158"/>
    <w:rsid w:val="00824534"/>
    <w:rsid w:val="00825F44"/>
    <w:rsid w:val="00826497"/>
    <w:rsid w:val="00833B35"/>
    <w:rsid w:val="0083488D"/>
    <w:rsid w:val="00835544"/>
    <w:rsid w:val="00837AA9"/>
    <w:rsid w:val="008456A4"/>
    <w:rsid w:val="00845AE2"/>
    <w:rsid w:val="00846D48"/>
    <w:rsid w:val="00850236"/>
    <w:rsid w:val="00851692"/>
    <w:rsid w:val="00860A50"/>
    <w:rsid w:val="0086131F"/>
    <w:rsid w:val="008620C1"/>
    <w:rsid w:val="00865272"/>
    <w:rsid w:val="00865E2C"/>
    <w:rsid w:val="008667B0"/>
    <w:rsid w:val="00872088"/>
    <w:rsid w:val="0087407C"/>
    <w:rsid w:val="00875211"/>
    <w:rsid w:val="008773B7"/>
    <w:rsid w:val="008819D2"/>
    <w:rsid w:val="00881FBD"/>
    <w:rsid w:val="008823BA"/>
    <w:rsid w:val="008832AA"/>
    <w:rsid w:val="00884EB1"/>
    <w:rsid w:val="00885D96"/>
    <w:rsid w:val="008865A3"/>
    <w:rsid w:val="0089145B"/>
    <w:rsid w:val="008919B7"/>
    <w:rsid w:val="008939E5"/>
    <w:rsid w:val="008A1302"/>
    <w:rsid w:val="008A1539"/>
    <w:rsid w:val="008A3F4E"/>
    <w:rsid w:val="008A59EA"/>
    <w:rsid w:val="008A6161"/>
    <w:rsid w:val="008B07DE"/>
    <w:rsid w:val="008B099F"/>
    <w:rsid w:val="008B19AE"/>
    <w:rsid w:val="008B3D85"/>
    <w:rsid w:val="008B434B"/>
    <w:rsid w:val="008B5241"/>
    <w:rsid w:val="008B59D6"/>
    <w:rsid w:val="008B77F7"/>
    <w:rsid w:val="008C19E4"/>
    <w:rsid w:val="008C3A04"/>
    <w:rsid w:val="008C6A83"/>
    <w:rsid w:val="008C6E20"/>
    <w:rsid w:val="008D4016"/>
    <w:rsid w:val="008E2E02"/>
    <w:rsid w:val="008E3252"/>
    <w:rsid w:val="008E4873"/>
    <w:rsid w:val="008E553B"/>
    <w:rsid w:val="008F3027"/>
    <w:rsid w:val="008F4F21"/>
    <w:rsid w:val="008F58E1"/>
    <w:rsid w:val="0090007D"/>
    <w:rsid w:val="009013DE"/>
    <w:rsid w:val="00912447"/>
    <w:rsid w:val="00917A14"/>
    <w:rsid w:val="00917EAF"/>
    <w:rsid w:val="00920021"/>
    <w:rsid w:val="009226F1"/>
    <w:rsid w:val="00923A6F"/>
    <w:rsid w:val="009249B0"/>
    <w:rsid w:val="009252F1"/>
    <w:rsid w:val="00927A56"/>
    <w:rsid w:val="0093114E"/>
    <w:rsid w:val="00936416"/>
    <w:rsid w:val="00940942"/>
    <w:rsid w:val="009411D6"/>
    <w:rsid w:val="00944C02"/>
    <w:rsid w:val="00944E29"/>
    <w:rsid w:val="009461E7"/>
    <w:rsid w:val="0095192D"/>
    <w:rsid w:val="00952C9B"/>
    <w:rsid w:val="00954824"/>
    <w:rsid w:val="00957208"/>
    <w:rsid w:val="00963751"/>
    <w:rsid w:val="00966E15"/>
    <w:rsid w:val="0097267D"/>
    <w:rsid w:val="00974D3C"/>
    <w:rsid w:val="00975554"/>
    <w:rsid w:val="00975EC8"/>
    <w:rsid w:val="00980F09"/>
    <w:rsid w:val="00980FF3"/>
    <w:rsid w:val="00981074"/>
    <w:rsid w:val="00981F5D"/>
    <w:rsid w:val="00982418"/>
    <w:rsid w:val="009838A0"/>
    <w:rsid w:val="00985A3C"/>
    <w:rsid w:val="009872E9"/>
    <w:rsid w:val="00990D2E"/>
    <w:rsid w:val="00995675"/>
    <w:rsid w:val="009958E0"/>
    <w:rsid w:val="0099599C"/>
    <w:rsid w:val="009A1771"/>
    <w:rsid w:val="009A2D1D"/>
    <w:rsid w:val="009A4870"/>
    <w:rsid w:val="009A5323"/>
    <w:rsid w:val="009A569D"/>
    <w:rsid w:val="009B0A2A"/>
    <w:rsid w:val="009B2FCE"/>
    <w:rsid w:val="009B3206"/>
    <w:rsid w:val="009B47A8"/>
    <w:rsid w:val="009B5644"/>
    <w:rsid w:val="009B6889"/>
    <w:rsid w:val="009B7070"/>
    <w:rsid w:val="009B711F"/>
    <w:rsid w:val="009C07A5"/>
    <w:rsid w:val="009C0E2B"/>
    <w:rsid w:val="009C1428"/>
    <w:rsid w:val="009D0A06"/>
    <w:rsid w:val="009D0DD8"/>
    <w:rsid w:val="009D319E"/>
    <w:rsid w:val="009D3595"/>
    <w:rsid w:val="009D67EB"/>
    <w:rsid w:val="009E2C94"/>
    <w:rsid w:val="009E4364"/>
    <w:rsid w:val="009E7A6F"/>
    <w:rsid w:val="009F01D7"/>
    <w:rsid w:val="009F0796"/>
    <w:rsid w:val="009F54F2"/>
    <w:rsid w:val="00A01BCB"/>
    <w:rsid w:val="00A0624D"/>
    <w:rsid w:val="00A1095E"/>
    <w:rsid w:val="00A15AC0"/>
    <w:rsid w:val="00A16A72"/>
    <w:rsid w:val="00A17DDA"/>
    <w:rsid w:val="00A233D6"/>
    <w:rsid w:val="00A26685"/>
    <w:rsid w:val="00A267B3"/>
    <w:rsid w:val="00A36716"/>
    <w:rsid w:val="00A41DF7"/>
    <w:rsid w:val="00A4431B"/>
    <w:rsid w:val="00A44EF6"/>
    <w:rsid w:val="00A46AF6"/>
    <w:rsid w:val="00A546A0"/>
    <w:rsid w:val="00A60388"/>
    <w:rsid w:val="00A60C72"/>
    <w:rsid w:val="00A71756"/>
    <w:rsid w:val="00A72A7F"/>
    <w:rsid w:val="00A73D44"/>
    <w:rsid w:val="00A74B2D"/>
    <w:rsid w:val="00A8146E"/>
    <w:rsid w:val="00A829E7"/>
    <w:rsid w:val="00A83D2C"/>
    <w:rsid w:val="00A85644"/>
    <w:rsid w:val="00A86405"/>
    <w:rsid w:val="00A864BE"/>
    <w:rsid w:val="00A875C8"/>
    <w:rsid w:val="00A969C1"/>
    <w:rsid w:val="00A96C02"/>
    <w:rsid w:val="00A96E9C"/>
    <w:rsid w:val="00A9714E"/>
    <w:rsid w:val="00A97332"/>
    <w:rsid w:val="00AA1876"/>
    <w:rsid w:val="00AA2737"/>
    <w:rsid w:val="00AA4BB0"/>
    <w:rsid w:val="00AA6748"/>
    <w:rsid w:val="00AB2550"/>
    <w:rsid w:val="00AB4A4A"/>
    <w:rsid w:val="00AB4C94"/>
    <w:rsid w:val="00AB6A77"/>
    <w:rsid w:val="00AC1578"/>
    <w:rsid w:val="00AC15F9"/>
    <w:rsid w:val="00AC2B47"/>
    <w:rsid w:val="00AC5742"/>
    <w:rsid w:val="00AC71F1"/>
    <w:rsid w:val="00AC7A5E"/>
    <w:rsid w:val="00AD5706"/>
    <w:rsid w:val="00AD5E6D"/>
    <w:rsid w:val="00AD7EA6"/>
    <w:rsid w:val="00AE0699"/>
    <w:rsid w:val="00AE77DE"/>
    <w:rsid w:val="00AF110D"/>
    <w:rsid w:val="00AF2E70"/>
    <w:rsid w:val="00AF7312"/>
    <w:rsid w:val="00B0201C"/>
    <w:rsid w:val="00B03D83"/>
    <w:rsid w:val="00B047B7"/>
    <w:rsid w:val="00B057A4"/>
    <w:rsid w:val="00B065F6"/>
    <w:rsid w:val="00B07E1F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30C46"/>
    <w:rsid w:val="00B33846"/>
    <w:rsid w:val="00B3498E"/>
    <w:rsid w:val="00B35100"/>
    <w:rsid w:val="00B373DD"/>
    <w:rsid w:val="00B40CBC"/>
    <w:rsid w:val="00B41A04"/>
    <w:rsid w:val="00B423AE"/>
    <w:rsid w:val="00B43B9D"/>
    <w:rsid w:val="00B44B0A"/>
    <w:rsid w:val="00B50571"/>
    <w:rsid w:val="00B57B9E"/>
    <w:rsid w:val="00B62A84"/>
    <w:rsid w:val="00B71C17"/>
    <w:rsid w:val="00B72568"/>
    <w:rsid w:val="00B744A3"/>
    <w:rsid w:val="00B76D12"/>
    <w:rsid w:val="00B81EAC"/>
    <w:rsid w:val="00B8254C"/>
    <w:rsid w:val="00B8525B"/>
    <w:rsid w:val="00B86595"/>
    <w:rsid w:val="00B91716"/>
    <w:rsid w:val="00B9177E"/>
    <w:rsid w:val="00B957A9"/>
    <w:rsid w:val="00B962E8"/>
    <w:rsid w:val="00BA44AB"/>
    <w:rsid w:val="00BA5CD4"/>
    <w:rsid w:val="00BA5D8F"/>
    <w:rsid w:val="00BB134D"/>
    <w:rsid w:val="00BB4227"/>
    <w:rsid w:val="00BB5211"/>
    <w:rsid w:val="00BB5AF2"/>
    <w:rsid w:val="00BB5ECA"/>
    <w:rsid w:val="00BC1246"/>
    <w:rsid w:val="00BC227E"/>
    <w:rsid w:val="00BD3491"/>
    <w:rsid w:val="00BD3846"/>
    <w:rsid w:val="00BD38DD"/>
    <w:rsid w:val="00BD4769"/>
    <w:rsid w:val="00BE1B97"/>
    <w:rsid w:val="00BE3C6B"/>
    <w:rsid w:val="00BE5FCB"/>
    <w:rsid w:val="00C03274"/>
    <w:rsid w:val="00C0721A"/>
    <w:rsid w:val="00C106B8"/>
    <w:rsid w:val="00C1470C"/>
    <w:rsid w:val="00C16E6C"/>
    <w:rsid w:val="00C17F9B"/>
    <w:rsid w:val="00C261ED"/>
    <w:rsid w:val="00C26F30"/>
    <w:rsid w:val="00C271F8"/>
    <w:rsid w:val="00C27CAF"/>
    <w:rsid w:val="00C31ABF"/>
    <w:rsid w:val="00C412D1"/>
    <w:rsid w:val="00C417F9"/>
    <w:rsid w:val="00C41FF8"/>
    <w:rsid w:val="00C46C5D"/>
    <w:rsid w:val="00C47BAC"/>
    <w:rsid w:val="00C5215E"/>
    <w:rsid w:val="00C535AE"/>
    <w:rsid w:val="00C56FAB"/>
    <w:rsid w:val="00C57329"/>
    <w:rsid w:val="00C62481"/>
    <w:rsid w:val="00C62B9F"/>
    <w:rsid w:val="00C64A91"/>
    <w:rsid w:val="00C65F56"/>
    <w:rsid w:val="00C7075B"/>
    <w:rsid w:val="00C73552"/>
    <w:rsid w:val="00C743D2"/>
    <w:rsid w:val="00C81FAB"/>
    <w:rsid w:val="00C86A1A"/>
    <w:rsid w:val="00C97EFE"/>
    <w:rsid w:val="00CA2AF0"/>
    <w:rsid w:val="00CA42CD"/>
    <w:rsid w:val="00CA468A"/>
    <w:rsid w:val="00CA7B4B"/>
    <w:rsid w:val="00CB2EA3"/>
    <w:rsid w:val="00CB3D3D"/>
    <w:rsid w:val="00CB4510"/>
    <w:rsid w:val="00CC48DD"/>
    <w:rsid w:val="00CC599C"/>
    <w:rsid w:val="00CD1B8C"/>
    <w:rsid w:val="00CD2975"/>
    <w:rsid w:val="00CE1160"/>
    <w:rsid w:val="00CE19E6"/>
    <w:rsid w:val="00CE32D8"/>
    <w:rsid w:val="00CE43A8"/>
    <w:rsid w:val="00CF2445"/>
    <w:rsid w:val="00CF5F9F"/>
    <w:rsid w:val="00CF6C81"/>
    <w:rsid w:val="00D00AFC"/>
    <w:rsid w:val="00D00C5A"/>
    <w:rsid w:val="00D01CA1"/>
    <w:rsid w:val="00D02016"/>
    <w:rsid w:val="00D03F87"/>
    <w:rsid w:val="00D10E6B"/>
    <w:rsid w:val="00D20345"/>
    <w:rsid w:val="00D20D0B"/>
    <w:rsid w:val="00D23600"/>
    <w:rsid w:val="00D268F5"/>
    <w:rsid w:val="00D33CA1"/>
    <w:rsid w:val="00D40E9D"/>
    <w:rsid w:val="00D41AF7"/>
    <w:rsid w:val="00D425DF"/>
    <w:rsid w:val="00D44843"/>
    <w:rsid w:val="00D46D48"/>
    <w:rsid w:val="00D56381"/>
    <w:rsid w:val="00D64486"/>
    <w:rsid w:val="00D659CE"/>
    <w:rsid w:val="00D66F2A"/>
    <w:rsid w:val="00D746C7"/>
    <w:rsid w:val="00D81C98"/>
    <w:rsid w:val="00D822C2"/>
    <w:rsid w:val="00D874DF"/>
    <w:rsid w:val="00D90258"/>
    <w:rsid w:val="00D92610"/>
    <w:rsid w:val="00D9453D"/>
    <w:rsid w:val="00D9546F"/>
    <w:rsid w:val="00D96D8A"/>
    <w:rsid w:val="00DA5D7E"/>
    <w:rsid w:val="00DA6AE7"/>
    <w:rsid w:val="00DA79F8"/>
    <w:rsid w:val="00DB30C5"/>
    <w:rsid w:val="00DB5191"/>
    <w:rsid w:val="00DB54CD"/>
    <w:rsid w:val="00DB55E9"/>
    <w:rsid w:val="00DB5B77"/>
    <w:rsid w:val="00DB7FD2"/>
    <w:rsid w:val="00DC0AF0"/>
    <w:rsid w:val="00DC0C6C"/>
    <w:rsid w:val="00DC4A1B"/>
    <w:rsid w:val="00DC4CCD"/>
    <w:rsid w:val="00DC5090"/>
    <w:rsid w:val="00DC53F7"/>
    <w:rsid w:val="00DC5C91"/>
    <w:rsid w:val="00DC73C1"/>
    <w:rsid w:val="00DD0E25"/>
    <w:rsid w:val="00DD0E43"/>
    <w:rsid w:val="00DD3D30"/>
    <w:rsid w:val="00DD674D"/>
    <w:rsid w:val="00DE115C"/>
    <w:rsid w:val="00DE24D5"/>
    <w:rsid w:val="00DE25C6"/>
    <w:rsid w:val="00DE59D6"/>
    <w:rsid w:val="00DE6539"/>
    <w:rsid w:val="00DE6AD2"/>
    <w:rsid w:val="00DF2105"/>
    <w:rsid w:val="00E05CFB"/>
    <w:rsid w:val="00E07585"/>
    <w:rsid w:val="00E111C1"/>
    <w:rsid w:val="00E12A55"/>
    <w:rsid w:val="00E15B05"/>
    <w:rsid w:val="00E17B59"/>
    <w:rsid w:val="00E21609"/>
    <w:rsid w:val="00E22490"/>
    <w:rsid w:val="00E22B3E"/>
    <w:rsid w:val="00E22BAA"/>
    <w:rsid w:val="00E250EF"/>
    <w:rsid w:val="00E251DA"/>
    <w:rsid w:val="00E30951"/>
    <w:rsid w:val="00E34DB3"/>
    <w:rsid w:val="00E35480"/>
    <w:rsid w:val="00E3565A"/>
    <w:rsid w:val="00E35BA1"/>
    <w:rsid w:val="00E6080F"/>
    <w:rsid w:val="00E625FE"/>
    <w:rsid w:val="00E668BD"/>
    <w:rsid w:val="00E66A45"/>
    <w:rsid w:val="00E72090"/>
    <w:rsid w:val="00E72987"/>
    <w:rsid w:val="00E73B64"/>
    <w:rsid w:val="00E77CBF"/>
    <w:rsid w:val="00E8083A"/>
    <w:rsid w:val="00E8125A"/>
    <w:rsid w:val="00E81C73"/>
    <w:rsid w:val="00E85D4F"/>
    <w:rsid w:val="00E85ED4"/>
    <w:rsid w:val="00E92700"/>
    <w:rsid w:val="00E93006"/>
    <w:rsid w:val="00E94DF9"/>
    <w:rsid w:val="00E95891"/>
    <w:rsid w:val="00E973AE"/>
    <w:rsid w:val="00E9767C"/>
    <w:rsid w:val="00EA1929"/>
    <w:rsid w:val="00EA3B36"/>
    <w:rsid w:val="00EA53B9"/>
    <w:rsid w:val="00EA5C42"/>
    <w:rsid w:val="00EA7BE8"/>
    <w:rsid w:val="00EB08FD"/>
    <w:rsid w:val="00EB19F4"/>
    <w:rsid w:val="00EB2761"/>
    <w:rsid w:val="00EB4ABC"/>
    <w:rsid w:val="00EC0B79"/>
    <w:rsid w:val="00EC3592"/>
    <w:rsid w:val="00EC62CE"/>
    <w:rsid w:val="00EC6410"/>
    <w:rsid w:val="00ED0313"/>
    <w:rsid w:val="00ED0375"/>
    <w:rsid w:val="00ED1464"/>
    <w:rsid w:val="00ED1A88"/>
    <w:rsid w:val="00ED291D"/>
    <w:rsid w:val="00ED53E2"/>
    <w:rsid w:val="00ED5A26"/>
    <w:rsid w:val="00ED5A95"/>
    <w:rsid w:val="00ED6F87"/>
    <w:rsid w:val="00EF15BD"/>
    <w:rsid w:val="00EF498B"/>
    <w:rsid w:val="00F00ECE"/>
    <w:rsid w:val="00F02843"/>
    <w:rsid w:val="00F042E8"/>
    <w:rsid w:val="00F10D2E"/>
    <w:rsid w:val="00F1386C"/>
    <w:rsid w:val="00F20F09"/>
    <w:rsid w:val="00F2277B"/>
    <w:rsid w:val="00F341D5"/>
    <w:rsid w:val="00F35BC0"/>
    <w:rsid w:val="00F35BC5"/>
    <w:rsid w:val="00F36888"/>
    <w:rsid w:val="00F410A4"/>
    <w:rsid w:val="00F434FA"/>
    <w:rsid w:val="00F448F3"/>
    <w:rsid w:val="00F44E92"/>
    <w:rsid w:val="00F4568E"/>
    <w:rsid w:val="00F45882"/>
    <w:rsid w:val="00F45FD2"/>
    <w:rsid w:val="00F4620E"/>
    <w:rsid w:val="00F478D3"/>
    <w:rsid w:val="00F53D73"/>
    <w:rsid w:val="00F54218"/>
    <w:rsid w:val="00F55C79"/>
    <w:rsid w:val="00F560E7"/>
    <w:rsid w:val="00F60BCD"/>
    <w:rsid w:val="00F61453"/>
    <w:rsid w:val="00F63CFB"/>
    <w:rsid w:val="00F730F8"/>
    <w:rsid w:val="00F74104"/>
    <w:rsid w:val="00F7731C"/>
    <w:rsid w:val="00F826BF"/>
    <w:rsid w:val="00F82BD2"/>
    <w:rsid w:val="00F84E18"/>
    <w:rsid w:val="00F85E75"/>
    <w:rsid w:val="00F861EB"/>
    <w:rsid w:val="00F87711"/>
    <w:rsid w:val="00F90556"/>
    <w:rsid w:val="00F910E3"/>
    <w:rsid w:val="00F96142"/>
    <w:rsid w:val="00FA157A"/>
    <w:rsid w:val="00FA2095"/>
    <w:rsid w:val="00FA7812"/>
    <w:rsid w:val="00FB0C66"/>
    <w:rsid w:val="00FB1127"/>
    <w:rsid w:val="00FB3170"/>
    <w:rsid w:val="00FB31ED"/>
    <w:rsid w:val="00FC09C1"/>
    <w:rsid w:val="00FC2B3B"/>
    <w:rsid w:val="00FC4DA7"/>
    <w:rsid w:val="00FD1782"/>
    <w:rsid w:val="00FD521C"/>
    <w:rsid w:val="00FD5E69"/>
    <w:rsid w:val="00FD69B7"/>
    <w:rsid w:val="00FE1DD3"/>
    <w:rsid w:val="00FE38EB"/>
    <w:rsid w:val="00FE4EAB"/>
    <w:rsid w:val="00FE78C4"/>
    <w:rsid w:val="00FF3DE3"/>
    <w:rsid w:val="00FF4045"/>
    <w:rsid w:val="00FF5652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A8802D51-BF7F-40D3-B662-4D072E02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C6E7A9-DCDF-42E2-B866-516848684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202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3.08: Leveraging School Community to Support Instruction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3.08: Leveraging School Community to Support Instruction</dc:title>
  <dc:subject>Lesson 3.08: Leveraging School Community to Support Instruction</dc:subject>
  <dc:creator>Texas Education Agency</dc:creator>
  <cp:keywords/>
  <dc:description/>
  <cp:lastModifiedBy>White (she/her), Whitney</cp:lastModifiedBy>
  <cp:revision>168</cp:revision>
  <dcterms:created xsi:type="dcterms:W3CDTF">2022-03-31T21:20:00Z</dcterms:created>
  <dcterms:modified xsi:type="dcterms:W3CDTF">2023-08-28T20:57:00Z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