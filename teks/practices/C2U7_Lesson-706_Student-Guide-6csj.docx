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67C331E8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25B82356" w14:textId="1226D029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8F5D3C">
        <w:rPr>
          <w:shd w:val="clear" w:color="auto" w:fill="FFFFFF"/>
        </w:rPr>
        <w:t>7</w:t>
      </w:r>
      <w:r w:rsidR="007E4EA5">
        <w:rPr>
          <w:shd w:val="clear" w:color="auto" w:fill="FFFFFF"/>
        </w:rPr>
        <w:t>.06</w:t>
      </w:r>
      <w:r w:rsidRPr="005F5393">
        <w:rPr>
          <w:shd w:val="clear" w:color="auto" w:fill="FFFFFF"/>
        </w:rPr>
        <w:t xml:space="preserve">: </w:t>
      </w:r>
      <w:r w:rsidR="00E05ECF">
        <w:t>Worked Examples</w:t>
      </w:r>
    </w:p>
    <w:p w14:paraId="243071FC" w14:textId="760C8032" w:rsidR="005F5393" w:rsidRPr="005F5393" w:rsidRDefault="005F5393" w:rsidP="007B1F0B">
      <w:r w:rsidRPr="005F5393">
        <w:t xml:space="preserve">Name: </w:t>
      </w:r>
    </w:p>
    <w:p w14:paraId="71919EEB" w14:textId="589EED0F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7163B7D9" w14:textId="77777777" w:rsidR="00177647" w:rsidRPr="00177647" w:rsidRDefault="000B5C9F" w:rsidP="00177647">
      <w:pPr>
        <w:pStyle w:val="Tabletext"/>
      </w:pPr>
      <w:r>
        <w:rPr>
          <w:b/>
          <w:bCs/>
        </w:rPr>
        <w:t>Be</w:t>
      </w:r>
      <w:r w:rsidR="00BA5CD4">
        <w:rPr>
          <w:b/>
          <w:bCs/>
        </w:rPr>
        <w:t>llringer</w:t>
      </w:r>
      <w:r w:rsidR="00BA5CD4" w:rsidRPr="00177647">
        <w:t>:</w:t>
      </w:r>
      <w:r w:rsidR="009E7A6F" w:rsidRPr="00177647">
        <w:t xml:space="preserve"> </w:t>
      </w:r>
      <w:r w:rsidR="00177647" w:rsidRPr="00177647">
        <w:t>Describe each of the key practices in an effective model and explain why they help learning.</w:t>
      </w:r>
    </w:p>
    <w:p w14:paraId="5D7EEE25" w14:textId="1990F625" w:rsidR="00FA157A" w:rsidRDefault="00FA157A" w:rsidP="00E05ECF">
      <w:pPr>
        <w:pStyle w:val="Tabletext"/>
        <w:rPr>
          <w:b/>
          <w:bCs/>
        </w:rPr>
      </w:pPr>
    </w:p>
    <w:tbl>
      <w:tblPr>
        <w:tblStyle w:val="TableGrid"/>
        <w:tblW w:w="10620" w:type="dxa"/>
        <w:tblInd w:w="-545" w:type="dxa"/>
        <w:tblLook w:val="04A0" w:firstRow="1" w:lastRow="0" w:firstColumn="1" w:lastColumn="0" w:noHBand="0" w:noVBand="1"/>
      </w:tblPr>
      <w:tblGrid>
        <w:gridCol w:w="2757"/>
        <w:gridCol w:w="3723"/>
        <w:gridCol w:w="4140"/>
      </w:tblGrid>
      <w:tr w:rsidR="001C0BE8" w:rsidRPr="00631387" w14:paraId="0B4B15EC" w14:textId="4748893D" w:rsidTr="002A0C57">
        <w:trPr>
          <w:cantSplit w:val="0"/>
        </w:trPr>
        <w:tc>
          <w:tcPr>
            <w:tcW w:w="2757" w:type="dxa"/>
            <w:shd w:val="clear" w:color="auto" w:fill="auto"/>
          </w:tcPr>
          <w:p w14:paraId="74505506" w14:textId="77777777" w:rsidR="001C0BE8" w:rsidRPr="00631387" w:rsidRDefault="001C0BE8" w:rsidP="00662E35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63138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3723" w:type="dxa"/>
            <w:shd w:val="clear" w:color="auto" w:fill="auto"/>
          </w:tcPr>
          <w:p w14:paraId="48DAC1D6" w14:textId="08F1A8CA" w:rsidR="001C0BE8" w:rsidRPr="00631387" w:rsidRDefault="001C0BE8" w:rsidP="00662E35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Description</w:t>
            </w:r>
          </w:p>
        </w:tc>
        <w:tc>
          <w:tcPr>
            <w:tcW w:w="4140" w:type="dxa"/>
            <w:shd w:val="clear" w:color="auto" w:fill="auto"/>
          </w:tcPr>
          <w:p w14:paraId="44C5BF67" w14:textId="48C606AF" w:rsidR="001C0BE8" w:rsidRDefault="001C0BE8" w:rsidP="00662E35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How does it help learning?</w:t>
            </w:r>
          </w:p>
        </w:tc>
      </w:tr>
      <w:tr w:rsidR="001C0BE8" w:rsidRPr="007A5F93" w14:paraId="0737929B" w14:textId="491300F1" w:rsidTr="002A0C57">
        <w:trPr>
          <w:cantSplit w:val="0"/>
        </w:trPr>
        <w:tc>
          <w:tcPr>
            <w:tcW w:w="2757" w:type="dxa"/>
          </w:tcPr>
          <w:p w14:paraId="5A94B6C8" w14:textId="77777777" w:rsidR="001C0BE8" w:rsidRPr="00F71665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F71665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3723" w:type="dxa"/>
          </w:tcPr>
          <w:p w14:paraId="21409D13" w14:textId="77777777" w:rsidR="001C0BE8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1634EB67" w14:textId="106C2E80" w:rsidR="0097410C" w:rsidRPr="0097410C" w:rsidRDefault="0097410C" w:rsidP="0097410C"/>
        </w:tc>
        <w:tc>
          <w:tcPr>
            <w:tcW w:w="4140" w:type="dxa"/>
          </w:tcPr>
          <w:p w14:paraId="7917FFDB" w14:textId="16898C5A" w:rsidR="001C0BE8" w:rsidRPr="00177647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1C0BE8" w:rsidRPr="007A5F93" w14:paraId="02F68A4B" w14:textId="79097755" w:rsidTr="002A0C57">
        <w:trPr>
          <w:cantSplit w:val="0"/>
        </w:trPr>
        <w:tc>
          <w:tcPr>
            <w:tcW w:w="2757" w:type="dxa"/>
          </w:tcPr>
          <w:p w14:paraId="7A000305" w14:textId="77777777" w:rsidR="001C0BE8" w:rsidRPr="00F71665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3723" w:type="dxa"/>
          </w:tcPr>
          <w:p w14:paraId="31F992BB" w14:textId="77777777" w:rsidR="001C0BE8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6D80D84A" w14:textId="46D69AB3" w:rsidR="0097410C" w:rsidRPr="0097410C" w:rsidRDefault="0097410C" w:rsidP="0097410C"/>
        </w:tc>
        <w:tc>
          <w:tcPr>
            <w:tcW w:w="4140" w:type="dxa"/>
          </w:tcPr>
          <w:p w14:paraId="7B33FDEC" w14:textId="0CF74449" w:rsidR="001C0BE8" w:rsidRPr="00177647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1C0BE8" w:rsidRPr="007A5F93" w14:paraId="171BAAF3" w14:textId="3CDA3597" w:rsidTr="002A0C57">
        <w:trPr>
          <w:cantSplit w:val="0"/>
        </w:trPr>
        <w:tc>
          <w:tcPr>
            <w:tcW w:w="2757" w:type="dxa"/>
          </w:tcPr>
          <w:p w14:paraId="47241904" w14:textId="77777777" w:rsidR="001C0BE8" w:rsidRPr="00F71665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3723" w:type="dxa"/>
          </w:tcPr>
          <w:p w14:paraId="722F2CE3" w14:textId="77777777" w:rsidR="001C0BE8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4EE08A04" w14:textId="4E7ED145" w:rsidR="0097410C" w:rsidRPr="0097410C" w:rsidRDefault="0097410C" w:rsidP="0097410C"/>
        </w:tc>
        <w:tc>
          <w:tcPr>
            <w:tcW w:w="4140" w:type="dxa"/>
          </w:tcPr>
          <w:p w14:paraId="1A46A3B8" w14:textId="6CE07CF8" w:rsidR="001C0BE8" w:rsidRPr="00177647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1C0BE8" w:rsidRPr="007A5F93" w14:paraId="205148AB" w14:textId="0883B532" w:rsidTr="002A0C57">
        <w:trPr>
          <w:cantSplit w:val="0"/>
        </w:trPr>
        <w:tc>
          <w:tcPr>
            <w:tcW w:w="2757" w:type="dxa"/>
          </w:tcPr>
          <w:p w14:paraId="1B79EA8C" w14:textId="77777777" w:rsidR="001C0BE8" w:rsidRPr="00F71665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3723" w:type="dxa"/>
          </w:tcPr>
          <w:p w14:paraId="45020A50" w14:textId="77777777" w:rsidR="001C0BE8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2F27AE2A" w14:textId="16DA0517" w:rsidR="0097410C" w:rsidRPr="0097410C" w:rsidRDefault="0097410C" w:rsidP="0097410C"/>
        </w:tc>
        <w:tc>
          <w:tcPr>
            <w:tcW w:w="4140" w:type="dxa"/>
          </w:tcPr>
          <w:p w14:paraId="3FCAF2F1" w14:textId="28C585AB" w:rsidR="001C0BE8" w:rsidRPr="00177647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1C0BE8" w:rsidRPr="007A5F93" w14:paraId="1D357936" w14:textId="5D11599D" w:rsidTr="002A0C57">
        <w:trPr>
          <w:cantSplit w:val="0"/>
        </w:trPr>
        <w:tc>
          <w:tcPr>
            <w:tcW w:w="2757" w:type="dxa"/>
          </w:tcPr>
          <w:p w14:paraId="695D7F91" w14:textId="77777777" w:rsidR="001C0BE8" w:rsidRPr="00F71665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3723" w:type="dxa"/>
          </w:tcPr>
          <w:p w14:paraId="490926AF" w14:textId="77777777" w:rsidR="001C0BE8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  <w:p w14:paraId="42F3C766" w14:textId="7A52796C" w:rsidR="0097410C" w:rsidRPr="0097410C" w:rsidRDefault="0097410C" w:rsidP="0097410C"/>
        </w:tc>
        <w:tc>
          <w:tcPr>
            <w:tcW w:w="4140" w:type="dxa"/>
          </w:tcPr>
          <w:p w14:paraId="7DA7C010" w14:textId="3C883226" w:rsidR="001C0BE8" w:rsidRPr="00177647" w:rsidRDefault="001C0BE8" w:rsidP="00662E35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</w:tbl>
    <w:p w14:paraId="52D9459C" w14:textId="77777777" w:rsidR="00AE5F64" w:rsidRDefault="00AE5F64" w:rsidP="00E05ECF">
      <w:pPr>
        <w:pStyle w:val="Tabletext"/>
      </w:pPr>
    </w:p>
    <w:p w14:paraId="35AD6CB3" w14:textId="77777777" w:rsidR="00E05ECF" w:rsidRPr="00811E9C" w:rsidRDefault="00E05ECF" w:rsidP="00E05ECF">
      <w:pPr>
        <w:pStyle w:val="Tabletext"/>
        <w:rPr>
          <w:i/>
          <w:iCs/>
          <w:color w:val="70AD47" w:themeColor="accent6"/>
        </w:rPr>
      </w:pPr>
    </w:p>
    <w:p w14:paraId="739090F7" w14:textId="77777777" w:rsidR="006118EF" w:rsidRDefault="006118EF">
      <w:pPr>
        <w:rPr>
          <w:rFonts w:eastAsiaTheme="majorEastAsia" w:cstheme="majorBidi"/>
          <w:b/>
          <w:szCs w:val="24"/>
        </w:rPr>
      </w:pPr>
      <w:r>
        <w:br w:type="page"/>
      </w:r>
    </w:p>
    <w:p w14:paraId="7FFB6BE9" w14:textId="7609DDD8" w:rsidR="009D0A06" w:rsidRPr="00FA157A" w:rsidRDefault="000301C6" w:rsidP="00FA157A">
      <w:pPr>
        <w:pStyle w:val="Heading3"/>
      </w:pPr>
      <w:r>
        <w:lastRenderedPageBreak/>
        <w:t xml:space="preserve">Introduction to </w:t>
      </w:r>
      <w:r w:rsidR="00E05ECF">
        <w:t>Worked Examples</w:t>
      </w:r>
    </w:p>
    <w:p w14:paraId="0544B7C7" w14:textId="1D751A8C" w:rsidR="009D0A06" w:rsidRDefault="009D0A06" w:rsidP="00FA157A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0301C6" w14:paraId="2CA5E22B" w14:textId="77777777" w:rsidTr="002316F8">
        <w:tc>
          <w:tcPr>
            <w:tcW w:w="2515" w:type="dxa"/>
          </w:tcPr>
          <w:p w14:paraId="75F95E14" w14:textId="4018FE9A" w:rsidR="000301C6" w:rsidRPr="00E27AAB" w:rsidRDefault="00E05ECF" w:rsidP="000301C6">
            <w:pPr>
              <w:rPr>
                <w:rFonts w:cstheme="minorHAnsi"/>
              </w:rPr>
            </w:pPr>
            <w:r>
              <w:rPr>
                <w:rFonts w:cstheme="minorHAnsi"/>
              </w:rPr>
              <w:t>Worked Examples</w:t>
            </w:r>
          </w:p>
        </w:tc>
        <w:tc>
          <w:tcPr>
            <w:tcW w:w="6840" w:type="dxa"/>
          </w:tcPr>
          <w:p w14:paraId="7A9B234B" w14:textId="7F1DEA8D" w:rsidR="000301C6" w:rsidRPr="00177647" w:rsidRDefault="000301C6" w:rsidP="000301C6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30882D39" w14:textId="2547CFC3" w:rsidR="002C0F69" w:rsidRDefault="002C0F69" w:rsidP="00FA157A"/>
    <w:p w14:paraId="3CB8FA1F" w14:textId="4DCB4257" w:rsidR="004828CC" w:rsidRDefault="00F26A17" w:rsidP="00FA157A">
      <w:r>
        <w:t xml:space="preserve">Benefits of </w:t>
      </w:r>
      <w:r w:rsidR="00B10CF4">
        <w:t>Worked Examples</w:t>
      </w:r>
      <w:r w:rsidR="001B47A9">
        <w:t>:</w:t>
      </w:r>
    </w:p>
    <w:p w14:paraId="4158F241" w14:textId="77777777" w:rsidR="0097410C" w:rsidRDefault="0097410C" w:rsidP="00FA157A"/>
    <w:p w14:paraId="569E7565" w14:textId="77777777" w:rsidR="0097410C" w:rsidRDefault="0097410C" w:rsidP="00FA157A"/>
    <w:p w14:paraId="66BACDDA" w14:textId="77777777" w:rsidR="0097410C" w:rsidRDefault="0097410C" w:rsidP="00FA157A"/>
    <w:p w14:paraId="68A554FF" w14:textId="180A85C6" w:rsidR="004828CC" w:rsidRDefault="00B10CF4" w:rsidP="00FA157A">
      <w:r>
        <w:t>Criteria for effective worked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B10CF4" w14:paraId="74FE095D" w14:textId="77777777" w:rsidTr="009A189F">
        <w:tc>
          <w:tcPr>
            <w:tcW w:w="2785" w:type="dxa"/>
          </w:tcPr>
          <w:p w14:paraId="2D48F41E" w14:textId="3724A625" w:rsidR="00B10CF4" w:rsidRPr="00182531" w:rsidRDefault="00B10CF4" w:rsidP="00182531">
            <w:pPr>
              <w:jc w:val="center"/>
              <w:rPr>
                <w:b/>
                <w:bCs/>
              </w:rPr>
            </w:pPr>
            <w:bookmarkStart w:id="0" w:name="_Hlk95067588"/>
            <w:r w:rsidRPr="00182531">
              <w:rPr>
                <w:b/>
                <w:bCs/>
              </w:rPr>
              <w:t>Criteria</w:t>
            </w:r>
          </w:p>
        </w:tc>
        <w:tc>
          <w:tcPr>
            <w:tcW w:w="6565" w:type="dxa"/>
          </w:tcPr>
          <w:p w14:paraId="62C9DBB1" w14:textId="30C580D1" w:rsidR="00B10CF4" w:rsidRPr="00182531" w:rsidRDefault="00B10CF4" w:rsidP="00182531">
            <w:pPr>
              <w:jc w:val="center"/>
              <w:rPr>
                <w:b/>
                <w:bCs/>
              </w:rPr>
            </w:pPr>
            <w:r w:rsidRPr="00182531">
              <w:rPr>
                <w:b/>
                <w:bCs/>
              </w:rPr>
              <w:t>Description</w:t>
            </w:r>
          </w:p>
        </w:tc>
      </w:tr>
      <w:tr w:rsidR="00B10CF4" w14:paraId="4EF8AE45" w14:textId="77777777" w:rsidTr="009A189F">
        <w:tc>
          <w:tcPr>
            <w:tcW w:w="2785" w:type="dxa"/>
          </w:tcPr>
          <w:p w14:paraId="50BA1C7C" w14:textId="04450F74" w:rsidR="00B10CF4" w:rsidRDefault="00B10CF4" w:rsidP="00FA157A">
            <w:r>
              <w:t>Focus on Process</w:t>
            </w:r>
          </w:p>
        </w:tc>
        <w:tc>
          <w:tcPr>
            <w:tcW w:w="6565" w:type="dxa"/>
          </w:tcPr>
          <w:p w14:paraId="056A5B85" w14:textId="77777777" w:rsidR="00B10CF4" w:rsidRDefault="00B10CF4" w:rsidP="00FA157A">
            <w:pPr>
              <w:rPr>
                <w:i/>
                <w:iCs/>
                <w:color w:val="008000"/>
              </w:rPr>
            </w:pPr>
          </w:p>
          <w:p w14:paraId="0EE3A9E0" w14:textId="49A2CB9E" w:rsidR="0097410C" w:rsidRPr="00177647" w:rsidRDefault="0097410C" w:rsidP="00FA157A">
            <w:pPr>
              <w:rPr>
                <w:i/>
                <w:iCs/>
                <w:color w:val="008000"/>
              </w:rPr>
            </w:pPr>
          </w:p>
        </w:tc>
      </w:tr>
      <w:tr w:rsidR="00B10CF4" w14:paraId="1EFF58D3" w14:textId="77777777" w:rsidTr="009A189F">
        <w:tc>
          <w:tcPr>
            <w:tcW w:w="2785" w:type="dxa"/>
          </w:tcPr>
          <w:p w14:paraId="35427A3D" w14:textId="338A7241" w:rsidR="00B10CF4" w:rsidRDefault="009A189F" w:rsidP="00FA157A">
            <w:r>
              <w:t>Provides steps &amp; rationale</w:t>
            </w:r>
          </w:p>
        </w:tc>
        <w:tc>
          <w:tcPr>
            <w:tcW w:w="6565" w:type="dxa"/>
          </w:tcPr>
          <w:p w14:paraId="7AC134B7" w14:textId="77777777" w:rsidR="00B10CF4" w:rsidRDefault="00B10CF4" w:rsidP="00FA157A">
            <w:pPr>
              <w:rPr>
                <w:i/>
                <w:iCs/>
                <w:color w:val="008000"/>
              </w:rPr>
            </w:pPr>
          </w:p>
          <w:p w14:paraId="52584296" w14:textId="5C45BF1A" w:rsidR="0097410C" w:rsidRPr="00177647" w:rsidRDefault="0097410C" w:rsidP="00FA157A">
            <w:pPr>
              <w:rPr>
                <w:i/>
                <w:iCs/>
                <w:color w:val="008000"/>
              </w:rPr>
            </w:pPr>
          </w:p>
        </w:tc>
      </w:tr>
      <w:tr w:rsidR="00B10CF4" w14:paraId="402707A6" w14:textId="77777777" w:rsidTr="009A189F">
        <w:tc>
          <w:tcPr>
            <w:tcW w:w="2785" w:type="dxa"/>
          </w:tcPr>
          <w:p w14:paraId="44FF5272" w14:textId="23EFA471" w:rsidR="00B10CF4" w:rsidRDefault="009A189F" w:rsidP="00FA157A">
            <w:r>
              <w:t>Increasing complexity</w:t>
            </w:r>
          </w:p>
        </w:tc>
        <w:tc>
          <w:tcPr>
            <w:tcW w:w="6565" w:type="dxa"/>
          </w:tcPr>
          <w:p w14:paraId="46E91E4B" w14:textId="77777777" w:rsidR="00B10CF4" w:rsidRDefault="00B10CF4" w:rsidP="00FA157A">
            <w:pPr>
              <w:rPr>
                <w:i/>
                <w:iCs/>
                <w:color w:val="008000"/>
              </w:rPr>
            </w:pPr>
          </w:p>
          <w:p w14:paraId="120AB74F" w14:textId="61103C60" w:rsidR="0097410C" w:rsidRPr="00177647" w:rsidRDefault="0097410C" w:rsidP="00FA157A">
            <w:pPr>
              <w:rPr>
                <w:i/>
                <w:iCs/>
                <w:color w:val="008000"/>
              </w:rPr>
            </w:pPr>
          </w:p>
        </w:tc>
      </w:tr>
      <w:bookmarkEnd w:id="0"/>
    </w:tbl>
    <w:p w14:paraId="6F52A847" w14:textId="77777777" w:rsidR="00237E66" w:rsidRDefault="00237E66" w:rsidP="00237E66">
      <w:pPr>
        <w:pStyle w:val="Heading3"/>
      </w:pPr>
    </w:p>
    <w:p w14:paraId="1622F2F5" w14:textId="624A7A52" w:rsidR="0086142A" w:rsidRDefault="00056D87" w:rsidP="0086142A">
      <w:pPr>
        <w:pStyle w:val="Heading3"/>
      </w:pPr>
      <w:r>
        <w:t xml:space="preserve">Example: </w:t>
      </w:r>
      <w:r w:rsidR="00756910">
        <w:t>Worked Example</w:t>
      </w:r>
    </w:p>
    <w:p w14:paraId="26D9574E" w14:textId="57BB9B79" w:rsidR="00CA4562" w:rsidRDefault="00501F82" w:rsidP="00756910">
      <w:r>
        <w:t>Mr. Brooks, a</w:t>
      </w:r>
      <w:r w:rsidR="00CA4562">
        <w:t xml:space="preserve"> high school algebra teacher </w:t>
      </w:r>
      <w:r>
        <w:t xml:space="preserve">is teaching students how to solve for an unknown variable.  He began by </w:t>
      </w:r>
      <w:r w:rsidR="00EA1C1B">
        <w:t>using the example below</w:t>
      </w:r>
      <w:r w:rsidR="002B04A8">
        <w:t>.  He walked the students through the example providing the explanations of each step listed.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EA1C1B" w14:paraId="643071C8" w14:textId="77777777" w:rsidTr="00EA1C1B">
        <w:tc>
          <w:tcPr>
            <w:tcW w:w="4585" w:type="dxa"/>
          </w:tcPr>
          <w:p w14:paraId="0E3D0E10" w14:textId="64BB4366" w:rsidR="00EA1C1B" w:rsidRDefault="00427DC6" w:rsidP="00756910">
            <w:r>
              <w:t>8x + 3 = 1</w:t>
            </w:r>
            <w:r w:rsidR="00536C94">
              <w:t>7 + x</w:t>
            </w:r>
          </w:p>
        </w:tc>
        <w:tc>
          <w:tcPr>
            <w:tcW w:w="4765" w:type="dxa"/>
          </w:tcPr>
          <w:p w14:paraId="5751477D" w14:textId="4F31EDD8" w:rsidR="00EA1C1B" w:rsidRDefault="00DC3381" w:rsidP="00756910">
            <w:r>
              <w:t>The goal is to figure out what x must be.</w:t>
            </w:r>
          </w:p>
        </w:tc>
      </w:tr>
      <w:tr w:rsidR="00EA1C1B" w14:paraId="6ED26C4C" w14:textId="77777777" w:rsidTr="00EA1C1B">
        <w:tc>
          <w:tcPr>
            <w:tcW w:w="4585" w:type="dxa"/>
          </w:tcPr>
          <w:p w14:paraId="2DA86F54" w14:textId="77777777" w:rsidR="00EA1C1B" w:rsidRDefault="00536C94" w:rsidP="00756910">
            <w:r>
              <w:t>8x + 3</w:t>
            </w:r>
            <w:r w:rsidR="00260DB8">
              <w:t xml:space="preserve"> – (x) = </w:t>
            </w:r>
            <w:r w:rsidR="004F167B">
              <w:t>17 + x – (x)</w:t>
            </w:r>
          </w:p>
          <w:p w14:paraId="3189EAA9" w14:textId="6CC8BA30" w:rsidR="004F167B" w:rsidRDefault="004F167B" w:rsidP="00756910">
            <w:r>
              <w:t>7x + 3 = 17</w:t>
            </w:r>
          </w:p>
        </w:tc>
        <w:tc>
          <w:tcPr>
            <w:tcW w:w="4765" w:type="dxa"/>
          </w:tcPr>
          <w:p w14:paraId="12FC298B" w14:textId="2D41DA23" w:rsidR="00EA1C1B" w:rsidRDefault="004F167B" w:rsidP="00756910">
            <w:r>
              <w:t>Subtract x from both sides to remove x from the right side.</w:t>
            </w:r>
            <w:r w:rsidR="004D4146">
              <w:t xml:space="preserve"> The goal is to get the x’s on only one side of the equation.</w:t>
            </w:r>
          </w:p>
        </w:tc>
      </w:tr>
      <w:tr w:rsidR="00EA1C1B" w14:paraId="44FAF282" w14:textId="77777777" w:rsidTr="00EA1C1B">
        <w:tc>
          <w:tcPr>
            <w:tcW w:w="4585" w:type="dxa"/>
          </w:tcPr>
          <w:p w14:paraId="0ADDA2E4" w14:textId="77777777" w:rsidR="00EA1C1B" w:rsidRDefault="00204DD5" w:rsidP="00756910">
            <w:r>
              <w:t>7x + 3 – (3) = 17 – (3)</w:t>
            </w:r>
          </w:p>
          <w:p w14:paraId="19917F4C" w14:textId="4A200453" w:rsidR="00204DD5" w:rsidRDefault="00204DD5" w:rsidP="00756910">
            <w:r>
              <w:t>7x = 14</w:t>
            </w:r>
          </w:p>
        </w:tc>
        <w:tc>
          <w:tcPr>
            <w:tcW w:w="4765" w:type="dxa"/>
          </w:tcPr>
          <w:p w14:paraId="7DCD386F" w14:textId="29EC33BD" w:rsidR="00EA1C1B" w:rsidRDefault="00204DD5" w:rsidP="00756910">
            <w:r>
              <w:t>Subtract 3 from both sides to further isolate the x</w:t>
            </w:r>
            <w:r w:rsidR="00DE1477">
              <w:t>.  We need to get x by itself on one side of the equation.</w:t>
            </w:r>
          </w:p>
        </w:tc>
      </w:tr>
      <w:tr w:rsidR="00EA1C1B" w14:paraId="332D128B" w14:textId="77777777" w:rsidTr="00EA1C1B">
        <w:tc>
          <w:tcPr>
            <w:tcW w:w="4585" w:type="dxa"/>
          </w:tcPr>
          <w:p w14:paraId="31E1C2F5" w14:textId="77777777" w:rsidR="00EA1C1B" w:rsidRDefault="00156FFE" w:rsidP="00756910">
            <w:r>
              <w:t xml:space="preserve">7x </w:t>
            </w:r>
            <w:r w:rsidR="00551F05">
              <w:t>/7 = 14/7</w:t>
            </w:r>
          </w:p>
          <w:p w14:paraId="6A364C8D" w14:textId="4480E6D7" w:rsidR="00551F05" w:rsidRDefault="00551F05" w:rsidP="00756910">
            <w:r>
              <w:t>X = 2</w:t>
            </w:r>
          </w:p>
        </w:tc>
        <w:tc>
          <w:tcPr>
            <w:tcW w:w="4765" w:type="dxa"/>
          </w:tcPr>
          <w:p w14:paraId="4023A992" w14:textId="4D34FDF8" w:rsidR="00EA1C1B" w:rsidRDefault="00551F05" w:rsidP="00756910">
            <w:r>
              <w:t xml:space="preserve">Divide both sides by </w:t>
            </w:r>
            <w:r w:rsidR="002B04A8">
              <w:t>7 to solve for the value of x</w:t>
            </w:r>
          </w:p>
        </w:tc>
      </w:tr>
    </w:tbl>
    <w:p w14:paraId="553119E7" w14:textId="77777777" w:rsidR="007012AF" w:rsidRDefault="007012AF" w:rsidP="00756910"/>
    <w:p w14:paraId="4E2EDA20" w14:textId="77777777" w:rsidR="006118EF" w:rsidRDefault="006118EF">
      <w:r>
        <w:br w:type="page"/>
      </w:r>
    </w:p>
    <w:p w14:paraId="094DA2D4" w14:textId="0C164A58" w:rsidR="002B04A8" w:rsidRDefault="002B04A8" w:rsidP="00756910">
      <w:r>
        <w:lastRenderedPageBreak/>
        <w:t>He then moved to a practice set where he walked the students through the examples below as a clas</w:t>
      </w:r>
      <w:r w:rsidR="00290507">
        <w:t>s before asking the students to solve the last problem independently.</w:t>
      </w:r>
    </w:p>
    <w:p w14:paraId="7F0FE826" w14:textId="56A52289" w:rsidR="00756910" w:rsidRPr="00756910" w:rsidRDefault="007E4F45" w:rsidP="00756910">
      <w:r w:rsidRPr="007E4F45">
        <w:rPr>
          <w:noProof/>
        </w:rPr>
        <w:drawing>
          <wp:inline distT="0" distB="0" distL="0" distR="0" wp14:anchorId="182ABC49" wp14:editId="04387C38">
            <wp:extent cx="5943600" cy="2288540"/>
            <wp:effectExtent l="0" t="0" r="0" b="0"/>
            <wp:docPr id="1" name="Picture 1" descr="A progressive problem in mathematics, showing how three students approached a math problem and asking the student to solve the problem to find the create think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rogressive problem in mathematics, showing how three students approached a math problem and asking the student to solve the problem to find the create thinking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7C6" w14:textId="3241F305" w:rsidR="0086142A" w:rsidRPr="00C16463" w:rsidRDefault="00E05151" w:rsidP="0086142A">
      <w:pPr>
        <w:rPr>
          <w:sz w:val="20"/>
          <w:szCs w:val="20"/>
        </w:rPr>
      </w:pPr>
      <w:r w:rsidRPr="00C16463">
        <w:rPr>
          <w:sz w:val="20"/>
          <w:szCs w:val="20"/>
        </w:rPr>
        <w:t xml:space="preserve">Resource: Booth, J. L., McGinn, K. M., Young, L. K., &amp; Barbieri, C. (2015). Simple Practice Doesn’t Always Make Perfect Evidence </w:t>
      </w:r>
      <w:r w:rsidR="00C16463" w:rsidRPr="00C16463">
        <w:rPr>
          <w:sz w:val="20"/>
          <w:szCs w:val="20"/>
        </w:rPr>
        <w:t>from</w:t>
      </w:r>
      <w:r w:rsidRPr="00C16463">
        <w:rPr>
          <w:sz w:val="20"/>
          <w:szCs w:val="20"/>
        </w:rPr>
        <w:t xml:space="preserve"> the Worked Example Effect. Policy Insights from the Behavioral and Brain Sciences, 2(1), 24-32.</w:t>
      </w:r>
    </w:p>
    <w:p w14:paraId="49D6D6F4" w14:textId="04DBBED0" w:rsidR="00F773E3" w:rsidRDefault="00AC0461" w:rsidP="003514CB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  <w:bookmarkStart w:id="1" w:name="_Hlk95068884"/>
      <w:r>
        <w:rPr>
          <w:rFonts w:asciiTheme="minorHAnsi" w:hAnsiTheme="minorHAnsi" w:cstheme="minorHAnsi"/>
          <w:sz w:val="22"/>
          <w:szCs w:val="22"/>
        </w:rPr>
        <w:t xml:space="preserve">What evidence </w:t>
      </w:r>
      <w:r w:rsidR="00E442DF">
        <w:rPr>
          <w:rFonts w:asciiTheme="minorHAnsi" w:hAnsiTheme="minorHAnsi" w:cstheme="minorHAnsi"/>
          <w:sz w:val="22"/>
          <w:szCs w:val="22"/>
        </w:rPr>
        <w:t>supports that this is an example of an effective worked example?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E442DF" w14:paraId="47E53109" w14:textId="77777777" w:rsidTr="00421047">
        <w:tc>
          <w:tcPr>
            <w:tcW w:w="2785" w:type="dxa"/>
          </w:tcPr>
          <w:p w14:paraId="30EA79CF" w14:textId="77777777" w:rsidR="00E442DF" w:rsidRPr="00182531" w:rsidRDefault="00E442DF" w:rsidP="00182531">
            <w:pPr>
              <w:jc w:val="center"/>
              <w:rPr>
                <w:b/>
                <w:bCs/>
              </w:rPr>
            </w:pPr>
            <w:r w:rsidRPr="00182531">
              <w:rPr>
                <w:b/>
                <w:bCs/>
              </w:rPr>
              <w:t>Criteria</w:t>
            </w:r>
          </w:p>
        </w:tc>
        <w:tc>
          <w:tcPr>
            <w:tcW w:w="6565" w:type="dxa"/>
          </w:tcPr>
          <w:p w14:paraId="2E4FD683" w14:textId="78682ED0" w:rsidR="00E442DF" w:rsidRPr="00182531" w:rsidRDefault="00E442DF" w:rsidP="00182531">
            <w:pPr>
              <w:jc w:val="center"/>
              <w:rPr>
                <w:b/>
                <w:bCs/>
              </w:rPr>
            </w:pPr>
            <w:r w:rsidRPr="00182531">
              <w:rPr>
                <w:b/>
                <w:bCs/>
              </w:rPr>
              <w:t>Evidence</w:t>
            </w:r>
          </w:p>
        </w:tc>
      </w:tr>
      <w:tr w:rsidR="00E442DF" w:rsidRPr="009A189F" w14:paraId="5ECC340A" w14:textId="77777777" w:rsidTr="00421047">
        <w:tc>
          <w:tcPr>
            <w:tcW w:w="2785" w:type="dxa"/>
          </w:tcPr>
          <w:p w14:paraId="3E97111E" w14:textId="77777777" w:rsidR="00E442DF" w:rsidRDefault="00E442DF" w:rsidP="00421047">
            <w:r>
              <w:t>Focus on Process</w:t>
            </w:r>
          </w:p>
        </w:tc>
        <w:tc>
          <w:tcPr>
            <w:tcW w:w="6565" w:type="dxa"/>
          </w:tcPr>
          <w:p w14:paraId="6A33195E" w14:textId="77777777" w:rsidR="00E442DF" w:rsidRDefault="00E442DF" w:rsidP="00421047">
            <w:pPr>
              <w:rPr>
                <w:i/>
                <w:iCs/>
                <w:color w:val="008000"/>
              </w:rPr>
            </w:pPr>
          </w:p>
          <w:p w14:paraId="4478867D" w14:textId="566B373E" w:rsidR="0097410C" w:rsidRPr="00177647" w:rsidRDefault="0097410C" w:rsidP="00421047">
            <w:pPr>
              <w:rPr>
                <w:i/>
                <w:iCs/>
                <w:color w:val="008000"/>
              </w:rPr>
            </w:pPr>
          </w:p>
        </w:tc>
      </w:tr>
      <w:tr w:rsidR="00E442DF" w:rsidRPr="009A189F" w14:paraId="14F0F2B1" w14:textId="77777777" w:rsidTr="00421047">
        <w:tc>
          <w:tcPr>
            <w:tcW w:w="2785" w:type="dxa"/>
          </w:tcPr>
          <w:p w14:paraId="5AF53A2C" w14:textId="77777777" w:rsidR="00E442DF" w:rsidRDefault="00E442DF" w:rsidP="00421047">
            <w:r>
              <w:t>Provides steps &amp; rationale</w:t>
            </w:r>
          </w:p>
        </w:tc>
        <w:tc>
          <w:tcPr>
            <w:tcW w:w="6565" w:type="dxa"/>
          </w:tcPr>
          <w:p w14:paraId="3781BEA4" w14:textId="77777777" w:rsidR="00E442DF" w:rsidRDefault="00E442DF" w:rsidP="00421047">
            <w:pPr>
              <w:rPr>
                <w:i/>
                <w:iCs/>
                <w:color w:val="008000"/>
              </w:rPr>
            </w:pPr>
          </w:p>
          <w:p w14:paraId="0CC5A253" w14:textId="45610ECE" w:rsidR="0097410C" w:rsidRPr="00177647" w:rsidRDefault="0097410C" w:rsidP="00421047">
            <w:pPr>
              <w:rPr>
                <w:i/>
                <w:iCs/>
                <w:color w:val="008000"/>
              </w:rPr>
            </w:pPr>
          </w:p>
        </w:tc>
      </w:tr>
      <w:tr w:rsidR="00E442DF" w:rsidRPr="009A189F" w14:paraId="3B353A37" w14:textId="77777777" w:rsidTr="00421047">
        <w:tc>
          <w:tcPr>
            <w:tcW w:w="2785" w:type="dxa"/>
          </w:tcPr>
          <w:p w14:paraId="7A9B2E0A" w14:textId="77777777" w:rsidR="00E442DF" w:rsidRDefault="00E442DF" w:rsidP="00421047">
            <w:r>
              <w:t>Increasing complexity</w:t>
            </w:r>
          </w:p>
        </w:tc>
        <w:tc>
          <w:tcPr>
            <w:tcW w:w="6565" w:type="dxa"/>
          </w:tcPr>
          <w:p w14:paraId="258C071B" w14:textId="77777777" w:rsidR="00E442DF" w:rsidRDefault="00E442DF" w:rsidP="00421047">
            <w:pPr>
              <w:rPr>
                <w:i/>
                <w:iCs/>
                <w:color w:val="008000"/>
              </w:rPr>
            </w:pPr>
          </w:p>
          <w:p w14:paraId="2E422940" w14:textId="077B7033" w:rsidR="0097410C" w:rsidRPr="00177647" w:rsidRDefault="0097410C" w:rsidP="00421047">
            <w:pPr>
              <w:rPr>
                <w:i/>
                <w:iCs/>
                <w:color w:val="008000"/>
              </w:rPr>
            </w:pPr>
          </w:p>
        </w:tc>
      </w:tr>
      <w:bookmarkEnd w:id="1"/>
    </w:tbl>
    <w:p w14:paraId="4AE0C290" w14:textId="77777777" w:rsidR="00E442DF" w:rsidRPr="00E442DF" w:rsidRDefault="00E442DF" w:rsidP="00E442DF"/>
    <w:p w14:paraId="2E4AE735" w14:textId="77777777" w:rsidR="006118EF" w:rsidRDefault="006118EF">
      <w:pPr>
        <w:rPr>
          <w:b/>
          <w:bCs/>
        </w:rPr>
      </w:pPr>
      <w:r>
        <w:rPr>
          <w:b/>
          <w:bCs/>
        </w:rPr>
        <w:br w:type="page"/>
      </w:r>
    </w:p>
    <w:p w14:paraId="6442C785" w14:textId="7672D464" w:rsidR="0037122D" w:rsidRDefault="009B34E3" w:rsidP="005446E7">
      <w:r>
        <w:rPr>
          <w:b/>
          <w:bCs/>
        </w:rPr>
        <w:lastRenderedPageBreak/>
        <w:t xml:space="preserve">Non-Example: </w:t>
      </w:r>
    </w:p>
    <w:p w14:paraId="2E54D1DC" w14:textId="21A75328" w:rsidR="00AD30CF" w:rsidRDefault="00AA4AA8" w:rsidP="00436C96">
      <w:r>
        <w:t xml:space="preserve">Mr. Jones, a </w:t>
      </w:r>
      <w:r w:rsidR="00B701A2">
        <w:t>science</w:t>
      </w:r>
      <w:r>
        <w:t xml:space="preserve"> teache</w:t>
      </w:r>
      <w:r w:rsidR="00E1431A">
        <w:t>r</w:t>
      </w:r>
      <w:r w:rsidR="00B701A2">
        <w:t>,</w:t>
      </w:r>
      <w:r w:rsidR="00DE1477">
        <w:t xml:space="preserve"> is teaching students how to convert </w:t>
      </w:r>
      <w:r w:rsidR="00B701A2">
        <w:t xml:space="preserve">one unit of measure to another in the metric system.  The students </w:t>
      </w:r>
      <w:r w:rsidR="00657CE3">
        <w:t xml:space="preserve">are new to the concept of converting units.  He stared by demonstrating how to convert </w:t>
      </w:r>
      <w:r w:rsidR="00304622">
        <w:t>kilograms to grams using the problem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112A" w14:paraId="7340E8C1" w14:textId="77777777" w:rsidTr="00FF112A">
        <w:tc>
          <w:tcPr>
            <w:tcW w:w="4675" w:type="dxa"/>
          </w:tcPr>
          <w:p w14:paraId="1251C6B9" w14:textId="4C1E84E3" w:rsidR="00FF112A" w:rsidRDefault="008E3E9C" w:rsidP="00436C96">
            <w:r>
              <w:t>4.8 kilograms</w:t>
            </w:r>
          </w:p>
        </w:tc>
        <w:tc>
          <w:tcPr>
            <w:tcW w:w="4675" w:type="dxa"/>
          </w:tcPr>
          <w:p w14:paraId="66415403" w14:textId="4BD3C35A" w:rsidR="00FF112A" w:rsidRDefault="008E3E9C" w:rsidP="00436C96">
            <w:r>
              <w:t>The goal is to convert kilograms to grams</w:t>
            </w:r>
          </w:p>
        </w:tc>
      </w:tr>
      <w:tr w:rsidR="00FF112A" w14:paraId="2EA0E0BB" w14:textId="77777777" w:rsidTr="00FF112A">
        <w:tc>
          <w:tcPr>
            <w:tcW w:w="4675" w:type="dxa"/>
          </w:tcPr>
          <w:p w14:paraId="1BBD7DE0" w14:textId="5110E708" w:rsidR="00FF112A" w:rsidRDefault="00BC3D2E" w:rsidP="00436C96">
            <w:r w:rsidRPr="002E3766">
              <w:rPr>
                <w:u w:val="single"/>
              </w:rPr>
              <w:t>4.8 kg</w:t>
            </w:r>
            <w:r>
              <w:t xml:space="preserve"> x </w:t>
            </w:r>
            <w:r w:rsidRPr="002E3766">
              <w:rPr>
                <w:u w:val="single"/>
              </w:rPr>
              <w:t xml:space="preserve">1000 </w:t>
            </w:r>
            <w:r w:rsidR="002E3766" w:rsidRPr="002E3766">
              <w:rPr>
                <w:u w:val="single"/>
              </w:rPr>
              <w:t>g</w:t>
            </w:r>
          </w:p>
          <w:p w14:paraId="1C2E2302" w14:textId="519CBF0B" w:rsidR="002E3766" w:rsidRDefault="002E3766" w:rsidP="00436C96">
            <w:r>
              <w:t xml:space="preserve">   1            1 kg</w:t>
            </w:r>
          </w:p>
        </w:tc>
        <w:tc>
          <w:tcPr>
            <w:tcW w:w="4675" w:type="dxa"/>
          </w:tcPr>
          <w:p w14:paraId="3101D6F9" w14:textId="04EE9439" w:rsidR="00FF112A" w:rsidRDefault="00BC3D2E" w:rsidP="00436C96">
            <w:r>
              <w:t>To convert kg to grams multiply by 1000.</w:t>
            </w:r>
          </w:p>
        </w:tc>
      </w:tr>
      <w:tr w:rsidR="00FF112A" w14:paraId="2E55809B" w14:textId="77777777" w:rsidTr="00FF112A">
        <w:tc>
          <w:tcPr>
            <w:tcW w:w="4675" w:type="dxa"/>
          </w:tcPr>
          <w:p w14:paraId="6CDA2A57" w14:textId="3BC05B90" w:rsidR="00FF112A" w:rsidRDefault="002E3766" w:rsidP="00436C96">
            <w:r>
              <w:t xml:space="preserve">4.8 x 1000 </w:t>
            </w:r>
            <w:r w:rsidR="00F634F2">
              <w:t>= 4800</w:t>
            </w:r>
          </w:p>
        </w:tc>
        <w:tc>
          <w:tcPr>
            <w:tcW w:w="4675" w:type="dxa"/>
          </w:tcPr>
          <w:p w14:paraId="08974598" w14:textId="1EEFC995" w:rsidR="00FF112A" w:rsidRDefault="00F634F2" w:rsidP="00436C96">
            <w:r>
              <w:t>You get 4,800 g</w:t>
            </w:r>
          </w:p>
        </w:tc>
      </w:tr>
    </w:tbl>
    <w:p w14:paraId="1E03F8B0" w14:textId="77777777" w:rsidR="00304622" w:rsidRDefault="00304622" w:rsidP="00436C96"/>
    <w:p w14:paraId="775F3226" w14:textId="22ED6066" w:rsidR="00F634F2" w:rsidRDefault="00F634F2" w:rsidP="00436C96">
      <w:r>
        <w:t xml:space="preserve">He then gave the students time to practice their conversions </w:t>
      </w:r>
      <w:r w:rsidR="00B4002F">
        <w:t>by completing the following practice problems:</w:t>
      </w:r>
    </w:p>
    <w:p w14:paraId="6BCB32D9" w14:textId="3A87D0FD" w:rsidR="00B4002F" w:rsidRDefault="00487582" w:rsidP="00436C96">
      <w:r>
        <w:t>Express the following mass in units of grams.</w:t>
      </w:r>
    </w:p>
    <w:p w14:paraId="6BAE01BA" w14:textId="78148004" w:rsidR="00487582" w:rsidRDefault="009A4356" w:rsidP="00487582">
      <w:pPr>
        <w:pStyle w:val="ListParagraph"/>
        <w:numPr>
          <w:ilvl w:val="0"/>
          <w:numId w:val="30"/>
        </w:numPr>
      </w:pPr>
      <w:r>
        <w:t>5</w:t>
      </w:r>
      <w:r w:rsidR="00736D62">
        <w:t>.89 kg = _______ g</w:t>
      </w:r>
    </w:p>
    <w:p w14:paraId="5F7BE728" w14:textId="34D504A7" w:rsidR="00736D62" w:rsidRDefault="00736D62" w:rsidP="00487582">
      <w:pPr>
        <w:pStyle w:val="ListParagraph"/>
        <w:numPr>
          <w:ilvl w:val="0"/>
          <w:numId w:val="30"/>
        </w:numPr>
      </w:pPr>
      <w:r>
        <w:t>3 kg = _______ g</w:t>
      </w:r>
    </w:p>
    <w:p w14:paraId="4E5A5ECF" w14:textId="57BD95DD" w:rsidR="00736D62" w:rsidRDefault="000A3AF8" w:rsidP="00487582">
      <w:pPr>
        <w:pStyle w:val="ListParagraph"/>
        <w:numPr>
          <w:ilvl w:val="0"/>
          <w:numId w:val="30"/>
        </w:numPr>
      </w:pPr>
      <w:r>
        <w:t>0.18 kg = ______ g</w:t>
      </w:r>
    </w:p>
    <w:p w14:paraId="563E51F7" w14:textId="64AA133C" w:rsidR="000A3AF8" w:rsidRDefault="000A3AF8" w:rsidP="00487582">
      <w:pPr>
        <w:pStyle w:val="ListParagraph"/>
        <w:numPr>
          <w:ilvl w:val="0"/>
          <w:numId w:val="30"/>
        </w:numPr>
      </w:pPr>
      <w:r>
        <w:t>4.20 kg = _______ g</w:t>
      </w:r>
    </w:p>
    <w:p w14:paraId="76E760E0" w14:textId="4156BC42" w:rsidR="000A3AF8" w:rsidRDefault="00AB6A0A" w:rsidP="00487582">
      <w:pPr>
        <w:pStyle w:val="ListParagraph"/>
        <w:numPr>
          <w:ilvl w:val="0"/>
          <w:numId w:val="30"/>
        </w:numPr>
      </w:pPr>
      <w:r>
        <w:t>6.5 kg = ______ g</w:t>
      </w:r>
    </w:p>
    <w:p w14:paraId="40F65D4E" w14:textId="21C06BE1" w:rsidR="008D5B6F" w:rsidRDefault="008D5B6F" w:rsidP="008D5B6F">
      <w:r>
        <w:t>Express the following mass in units of kg.</w:t>
      </w:r>
    </w:p>
    <w:p w14:paraId="1EB85C6B" w14:textId="008639EE" w:rsidR="008D5B6F" w:rsidRDefault="008D5B6F" w:rsidP="008D5B6F">
      <w:pPr>
        <w:pStyle w:val="ListParagraph"/>
        <w:numPr>
          <w:ilvl w:val="0"/>
          <w:numId w:val="30"/>
        </w:numPr>
      </w:pPr>
      <w:r>
        <w:t>12,240 g = _______ kg</w:t>
      </w:r>
    </w:p>
    <w:p w14:paraId="34417941" w14:textId="53F3691A" w:rsidR="008D5B6F" w:rsidRDefault="006D760C" w:rsidP="008D5B6F">
      <w:pPr>
        <w:pStyle w:val="ListParagraph"/>
        <w:numPr>
          <w:ilvl w:val="0"/>
          <w:numId w:val="30"/>
        </w:numPr>
      </w:pPr>
      <w:r>
        <w:t>15 g = _______ kg</w:t>
      </w:r>
    </w:p>
    <w:p w14:paraId="64B338F6" w14:textId="40A50836" w:rsidR="006D760C" w:rsidRDefault="006D760C" w:rsidP="008D5B6F">
      <w:pPr>
        <w:pStyle w:val="ListParagraph"/>
        <w:numPr>
          <w:ilvl w:val="0"/>
          <w:numId w:val="30"/>
        </w:numPr>
      </w:pPr>
      <w:r>
        <w:t>565 g = _______ kg</w:t>
      </w:r>
    </w:p>
    <w:p w14:paraId="1D82749C" w14:textId="0C8D2679" w:rsidR="006D760C" w:rsidRDefault="00B579D5" w:rsidP="008D5B6F">
      <w:pPr>
        <w:pStyle w:val="ListParagraph"/>
        <w:numPr>
          <w:ilvl w:val="0"/>
          <w:numId w:val="30"/>
        </w:numPr>
      </w:pPr>
      <w:r>
        <w:t>4,000 g = ______ kg</w:t>
      </w:r>
    </w:p>
    <w:p w14:paraId="75B549A1" w14:textId="498B01B0" w:rsidR="00B579D5" w:rsidRDefault="00B579D5" w:rsidP="008D5B6F">
      <w:pPr>
        <w:pStyle w:val="ListParagraph"/>
        <w:numPr>
          <w:ilvl w:val="0"/>
          <w:numId w:val="30"/>
        </w:numPr>
      </w:pPr>
      <w:r>
        <w:t>3, 920 g = ______kg</w:t>
      </w:r>
    </w:p>
    <w:p w14:paraId="5EEF56BF" w14:textId="5B516089" w:rsidR="00B579D5" w:rsidRDefault="00B579D5" w:rsidP="00B579D5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What evidence supports that this is </w:t>
      </w:r>
      <w:r w:rsidR="006E0790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 non-example of an effective worked example?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B579D5" w14:paraId="2EE5EE86" w14:textId="77777777" w:rsidTr="00421047">
        <w:tc>
          <w:tcPr>
            <w:tcW w:w="2785" w:type="dxa"/>
          </w:tcPr>
          <w:p w14:paraId="1EDFD340" w14:textId="77777777" w:rsidR="00B579D5" w:rsidRPr="00182531" w:rsidRDefault="00B579D5" w:rsidP="00182531">
            <w:pPr>
              <w:jc w:val="center"/>
              <w:rPr>
                <w:b/>
                <w:bCs/>
              </w:rPr>
            </w:pPr>
            <w:r w:rsidRPr="00182531">
              <w:rPr>
                <w:b/>
                <w:bCs/>
              </w:rPr>
              <w:t>Criteria</w:t>
            </w:r>
          </w:p>
        </w:tc>
        <w:tc>
          <w:tcPr>
            <w:tcW w:w="6565" w:type="dxa"/>
          </w:tcPr>
          <w:p w14:paraId="0BB80D61" w14:textId="45E27E71" w:rsidR="00B579D5" w:rsidRPr="00182531" w:rsidRDefault="00B579D5" w:rsidP="00182531">
            <w:pPr>
              <w:jc w:val="center"/>
              <w:rPr>
                <w:b/>
                <w:bCs/>
              </w:rPr>
            </w:pPr>
            <w:r w:rsidRPr="00182531">
              <w:rPr>
                <w:b/>
                <w:bCs/>
              </w:rPr>
              <w:t>Evidence</w:t>
            </w:r>
            <w:r w:rsidR="00B10006" w:rsidRPr="00182531">
              <w:rPr>
                <w:b/>
                <w:bCs/>
              </w:rPr>
              <w:t xml:space="preserve"> that makes it a Non-Example</w:t>
            </w:r>
          </w:p>
        </w:tc>
      </w:tr>
      <w:tr w:rsidR="00B579D5" w:rsidRPr="009A189F" w14:paraId="45D8ECB5" w14:textId="77777777" w:rsidTr="00421047">
        <w:tc>
          <w:tcPr>
            <w:tcW w:w="2785" w:type="dxa"/>
          </w:tcPr>
          <w:p w14:paraId="45FC4B91" w14:textId="77777777" w:rsidR="00B579D5" w:rsidRDefault="00B579D5" w:rsidP="00421047">
            <w:r>
              <w:t>Focus on Process</w:t>
            </w:r>
          </w:p>
        </w:tc>
        <w:tc>
          <w:tcPr>
            <w:tcW w:w="6565" w:type="dxa"/>
          </w:tcPr>
          <w:p w14:paraId="42C2F721" w14:textId="77777777" w:rsidR="00B579D5" w:rsidRDefault="00B579D5" w:rsidP="00421047">
            <w:pPr>
              <w:rPr>
                <w:i/>
                <w:iCs/>
                <w:color w:val="008000"/>
              </w:rPr>
            </w:pPr>
          </w:p>
          <w:p w14:paraId="7AEBDF0D" w14:textId="67F52616" w:rsidR="0097410C" w:rsidRPr="00177647" w:rsidRDefault="0097410C" w:rsidP="00421047">
            <w:pPr>
              <w:rPr>
                <w:i/>
                <w:iCs/>
                <w:color w:val="008000"/>
              </w:rPr>
            </w:pPr>
          </w:p>
        </w:tc>
      </w:tr>
      <w:tr w:rsidR="00B579D5" w:rsidRPr="009A189F" w14:paraId="6C37A849" w14:textId="77777777" w:rsidTr="00421047">
        <w:tc>
          <w:tcPr>
            <w:tcW w:w="2785" w:type="dxa"/>
          </w:tcPr>
          <w:p w14:paraId="2DFDC6AE" w14:textId="77777777" w:rsidR="00B579D5" w:rsidRDefault="00B579D5" w:rsidP="00421047">
            <w:r>
              <w:t>Provides steps &amp; rationale</w:t>
            </w:r>
          </w:p>
        </w:tc>
        <w:tc>
          <w:tcPr>
            <w:tcW w:w="6565" w:type="dxa"/>
          </w:tcPr>
          <w:p w14:paraId="37EF734D" w14:textId="77777777" w:rsidR="00B579D5" w:rsidRDefault="00B579D5" w:rsidP="00421047">
            <w:pPr>
              <w:rPr>
                <w:i/>
                <w:iCs/>
                <w:color w:val="008000"/>
              </w:rPr>
            </w:pPr>
          </w:p>
          <w:p w14:paraId="7BBBBC67" w14:textId="4C8F7E5C" w:rsidR="0097410C" w:rsidRPr="00177647" w:rsidRDefault="0097410C" w:rsidP="00421047">
            <w:pPr>
              <w:rPr>
                <w:i/>
                <w:iCs/>
                <w:color w:val="008000"/>
              </w:rPr>
            </w:pPr>
          </w:p>
        </w:tc>
      </w:tr>
      <w:tr w:rsidR="00B579D5" w:rsidRPr="009A189F" w14:paraId="31459328" w14:textId="77777777" w:rsidTr="00421047">
        <w:tc>
          <w:tcPr>
            <w:tcW w:w="2785" w:type="dxa"/>
          </w:tcPr>
          <w:p w14:paraId="2E3FF5E0" w14:textId="77777777" w:rsidR="00B579D5" w:rsidRDefault="00B579D5" w:rsidP="00421047">
            <w:r>
              <w:t>Increasing complexity</w:t>
            </w:r>
          </w:p>
        </w:tc>
        <w:tc>
          <w:tcPr>
            <w:tcW w:w="6565" w:type="dxa"/>
          </w:tcPr>
          <w:p w14:paraId="125D16D5" w14:textId="77777777" w:rsidR="00B579D5" w:rsidRDefault="00B579D5" w:rsidP="00421047">
            <w:pPr>
              <w:rPr>
                <w:i/>
                <w:iCs/>
                <w:color w:val="008000"/>
              </w:rPr>
            </w:pPr>
          </w:p>
          <w:p w14:paraId="66C867DE" w14:textId="78272FAE" w:rsidR="0097410C" w:rsidRPr="00177647" w:rsidRDefault="0097410C" w:rsidP="00421047">
            <w:pPr>
              <w:rPr>
                <w:i/>
                <w:iCs/>
                <w:color w:val="008000"/>
              </w:rPr>
            </w:pPr>
          </w:p>
        </w:tc>
      </w:tr>
    </w:tbl>
    <w:p w14:paraId="434D94AF" w14:textId="77777777" w:rsidR="00630C42" w:rsidRPr="00A2418B" w:rsidRDefault="00630C42" w:rsidP="00436C96"/>
    <w:p w14:paraId="029F707C" w14:textId="77777777" w:rsidR="006118EF" w:rsidRDefault="006118EF">
      <w:pPr>
        <w:rPr>
          <w:b/>
          <w:bCs/>
        </w:rPr>
      </w:pPr>
      <w:r>
        <w:rPr>
          <w:b/>
          <w:bCs/>
        </w:rPr>
        <w:br w:type="page"/>
      </w:r>
    </w:p>
    <w:p w14:paraId="622CC9D2" w14:textId="0A949EDE" w:rsidR="00436C96" w:rsidRDefault="00436C96" w:rsidP="00436C96">
      <w:pPr>
        <w:rPr>
          <w:b/>
          <w:bCs/>
        </w:rPr>
      </w:pPr>
      <w:r w:rsidRPr="002E0579">
        <w:rPr>
          <w:b/>
          <w:bCs/>
        </w:rPr>
        <w:lastRenderedPageBreak/>
        <w:t xml:space="preserve">Student Practice:  </w:t>
      </w:r>
      <w:r w:rsidR="00A147DF">
        <w:rPr>
          <w:b/>
          <w:bCs/>
        </w:rPr>
        <w:t>Worked Examples</w:t>
      </w:r>
    </w:p>
    <w:p w14:paraId="0AB138FE" w14:textId="3E15C4B8" w:rsidR="00A147DF" w:rsidRPr="005D4CE1" w:rsidRDefault="00A147DF" w:rsidP="00436C96">
      <w:r w:rsidRPr="005D4CE1">
        <w:t xml:space="preserve">Read each of the scenarios below.  Determine if the scenario meets the criteria to be considered an effective worked example.  </w:t>
      </w:r>
      <w:r w:rsidR="005D4CE1" w:rsidRPr="005D4CE1">
        <w:t>Provide your rationale in the chart below each scenario.</w:t>
      </w:r>
    </w:p>
    <w:p w14:paraId="03E5DF8E" w14:textId="12F7C98B" w:rsidR="005D4CE1" w:rsidRDefault="00DF7170" w:rsidP="00436C96">
      <w:r w:rsidRPr="00DF7170">
        <w:t xml:space="preserve">Scenario 1:  </w:t>
      </w:r>
      <w:r>
        <w:t>A 5</w:t>
      </w:r>
      <w:r w:rsidRPr="00DF7170">
        <w:rPr>
          <w:vertAlign w:val="superscript"/>
        </w:rPr>
        <w:t>th</w:t>
      </w:r>
      <w:r>
        <w:t xml:space="preserve"> grade math teacher </w:t>
      </w:r>
      <w:r w:rsidR="009322AF">
        <w:t xml:space="preserve">is teaching students how to find the prime factors of a number.  Students have already learned that a prime number is one </w:t>
      </w:r>
      <w:r w:rsidR="00F12B1C">
        <w:t xml:space="preserve">that can only be divided by 1 and itself.  Below is the </w:t>
      </w:r>
      <w:r w:rsidR="00480926">
        <w:t xml:space="preserve">picture of her example and </w:t>
      </w:r>
      <w:r w:rsidR="00C143BE">
        <w:t>description of the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FC73E4" w14:paraId="0F081977" w14:textId="77777777" w:rsidTr="004A4446">
        <w:tc>
          <w:tcPr>
            <w:tcW w:w="2515" w:type="dxa"/>
          </w:tcPr>
          <w:p w14:paraId="70A5901A" w14:textId="70FB6D79" w:rsidR="00FC73E4" w:rsidRDefault="004A4446" w:rsidP="00436C96">
            <w:r>
              <w:rPr>
                <w:noProof/>
              </w:rPr>
              <w:drawing>
                <wp:inline distT="0" distB="0" distL="0" distR="0" wp14:anchorId="78A3ACB2" wp14:editId="48D86384">
                  <wp:extent cx="1299220" cy="2009775"/>
                  <wp:effectExtent l="0" t="0" r="0" b="0"/>
                  <wp:docPr id="2" name="Picture 2" descr="A progressive problem in mathematics, showing how three students approached a math problem and asking the student to solve the problem to find the create thinking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rogressive problem in mathematics, showing how three students approached a math problem and asking the student to solve the problem to find the create thinking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827" cy="201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5" w:type="dxa"/>
          </w:tcPr>
          <w:p w14:paraId="05DDC2C5" w14:textId="77777777" w:rsidR="00CB690F" w:rsidRDefault="004673F9" w:rsidP="00CB690F">
            <w:pPr>
              <w:pStyle w:val="ListParagraph"/>
              <w:numPr>
                <w:ilvl w:val="0"/>
                <w:numId w:val="32"/>
              </w:numPr>
            </w:pPr>
            <w:r>
              <w:t>Select two</w:t>
            </w:r>
            <w:r w:rsidR="00CB690F">
              <w:t xml:space="preserve"> whole numbers that multiply to give 24 (except 1 and 24).  In this case I chose 6 and 4.  </w:t>
            </w:r>
          </w:p>
          <w:p w14:paraId="41A2F001" w14:textId="77777777" w:rsidR="002266DA" w:rsidRDefault="002266DA" w:rsidP="002266DA">
            <w:pPr>
              <w:pStyle w:val="ListParagraph"/>
              <w:numPr>
                <w:ilvl w:val="0"/>
                <w:numId w:val="32"/>
              </w:numPr>
            </w:pPr>
            <w:r>
              <w:t xml:space="preserve">Next identify if the factors are prime.  Remember prime means it can be divided only by 1 and itself.  In this case, neither 6 </w:t>
            </w:r>
            <w:proofErr w:type="gramStart"/>
            <w:r>
              <w:t>or</w:t>
            </w:r>
            <w:proofErr w:type="gramEnd"/>
            <w:r>
              <w:t xml:space="preserve"> 4 is prime.</w:t>
            </w:r>
          </w:p>
          <w:p w14:paraId="4B6C82BA" w14:textId="77777777" w:rsidR="002266DA" w:rsidRDefault="009E1192" w:rsidP="002266DA">
            <w:pPr>
              <w:pStyle w:val="ListParagraph"/>
              <w:numPr>
                <w:ilvl w:val="0"/>
                <w:numId w:val="32"/>
              </w:numPr>
            </w:pPr>
            <w:r>
              <w:t>Determine factors for the number 6.  This can be any two whole numbers that multiply to give 6.  In this case, I chose 3 and 2.</w:t>
            </w:r>
          </w:p>
          <w:p w14:paraId="5B8DB759" w14:textId="77777777" w:rsidR="00EA2638" w:rsidRDefault="00EA2638" w:rsidP="002266DA">
            <w:pPr>
              <w:pStyle w:val="ListParagraph"/>
              <w:numPr>
                <w:ilvl w:val="0"/>
                <w:numId w:val="32"/>
              </w:numPr>
            </w:pPr>
            <w:r>
              <w:t>Now determine if these factors are prime.  If they are, circle them to indicate that you can stop looking for factors.</w:t>
            </w:r>
            <w:r w:rsidR="002A2B86">
              <w:t xml:space="preserve">  Both 3 and 2 are prime so I circled them.</w:t>
            </w:r>
          </w:p>
          <w:p w14:paraId="5004BAB4" w14:textId="77777777" w:rsidR="002A2B86" w:rsidRDefault="002A2B86" w:rsidP="002266DA">
            <w:pPr>
              <w:pStyle w:val="ListParagraph"/>
              <w:numPr>
                <w:ilvl w:val="0"/>
                <w:numId w:val="32"/>
              </w:numPr>
            </w:pPr>
            <w:r>
              <w:t xml:space="preserve">Now determine factors for the number 4.  In this case I chose 2 and 2.  </w:t>
            </w:r>
          </w:p>
          <w:p w14:paraId="12B64861" w14:textId="77777777" w:rsidR="002A2B86" w:rsidRDefault="002A2B86" w:rsidP="002A2B86">
            <w:pPr>
              <w:pStyle w:val="ListParagraph"/>
              <w:numPr>
                <w:ilvl w:val="0"/>
                <w:numId w:val="32"/>
              </w:numPr>
            </w:pPr>
            <w:r>
              <w:t>Again, check to see if they are prime.  We previously determined that 2 is prime, so we will circle them as well to know we can stop looking for factors.</w:t>
            </w:r>
          </w:p>
          <w:p w14:paraId="1A9631FB" w14:textId="16492638" w:rsidR="006F04A0" w:rsidRDefault="004C69A2" w:rsidP="006F04A0">
            <w:pPr>
              <w:pStyle w:val="ListParagraph"/>
              <w:numPr>
                <w:ilvl w:val="0"/>
                <w:numId w:val="32"/>
              </w:numPr>
            </w:pPr>
            <w:r>
              <w:t>Now we need to check our work.  We will check to make sure that when we multiply</w:t>
            </w:r>
            <w:r w:rsidR="002D3622">
              <w:t xml:space="preserve"> all the prime </w:t>
            </w:r>
            <w:proofErr w:type="gramStart"/>
            <w:r w:rsidR="002D3622">
              <w:t>factors</w:t>
            </w:r>
            <w:proofErr w:type="gramEnd"/>
            <w:r w:rsidR="002D3622">
              <w:t xml:space="preserve"> we get the original number.  In this case 3 x 2 x 2 x 2 equals 24 which is our original </w:t>
            </w:r>
            <w:proofErr w:type="gramStart"/>
            <w:r w:rsidR="002D3622">
              <w:t>number</w:t>
            </w:r>
            <w:proofErr w:type="gramEnd"/>
            <w:r w:rsidR="002D3622">
              <w:t xml:space="preserve"> so we are good.</w:t>
            </w:r>
          </w:p>
        </w:tc>
      </w:tr>
    </w:tbl>
    <w:p w14:paraId="3CB4EE9C" w14:textId="77777777" w:rsidR="00C143BE" w:rsidRPr="00DF7170" w:rsidRDefault="00C143BE" w:rsidP="00436C96"/>
    <w:p w14:paraId="6D431599" w14:textId="6F2DB730" w:rsidR="0023673B" w:rsidRDefault="006F04A0" w:rsidP="00436C96">
      <w:r>
        <w:t>After</w:t>
      </w:r>
      <w:r w:rsidR="00685BC5">
        <w:t xml:space="preserve"> doing the first example, she had a student help with the second example where they started with 24 </w:t>
      </w:r>
      <w:r w:rsidR="006A654B">
        <w:t>again but</w:t>
      </w:r>
      <w:r w:rsidR="00685BC5">
        <w:t xml:space="preserve"> used the factors of 12 and 2.  The students from the class helped worked together to solve the problem a different way.  Once </w:t>
      </w:r>
      <w:r w:rsidR="006A654B">
        <w:t>they completed the 2</w:t>
      </w:r>
      <w:r w:rsidR="006A654B" w:rsidRPr="006A654B">
        <w:rPr>
          <w:vertAlign w:val="superscript"/>
        </w:rPr>
        <w:t>nd</w:t>
      </w:r>
      <w:r w:rsidR="006A654B">
        <w:t xml:space="preserve"> example, the teacher asked the students to find the prime factors of </w:t>
      </w:r>
      <w:r w:rsidR="00F32B6A">
        <w:t>65 and 100 independently</w:t>
      </w:r>
      <w:r w:rsidR="00A72CA7">
        <w:t xml:space="preserve"> showing their wor</w:t>
      </w:r>
      <w:r w:rsidR="00BA772F">
        <w:t>k by creating a factor tree as she demonstrated.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160"/>
        <w:gridCol w:w="1980"/>
        <w:gridCol w:w="5220"/>
      </w:tblGrid>
      <w:tr w:rsidR="00F30FA5" w14:paraId="0B4C9AC0" w14:textId="77777777" w:rsidTr="006118EF">
        <w:tc>
          <w:tcPr>
            <w:tcW w:w="2160" w:type="dxa"/>
          </w:tcPr>
          <w:p w14:paraId="3C54D05C" w14:textId="77777777" w:rsidR="00F30FA5" w:rsidRPr="0056225D" w:rsidRDefault="00F30FA5" w:rsidP="00E5766E">
            <w:pPr>
              <w:jc w:val="center"/>
              <w:rPr>
                <w:b/>
                <w:bCs/>
              </w:rPr>
            </w:pPr>
            <w:r w:rsidRPr="0056225D">
              <w:rPr>
                <w:b/>
                <w:bCs/>
              </w:rPr>
              <w:t>Criteria</w:t>
            </w:r>
          </w:p>
        </w:tc>
        <w:tc>
          <w:tcPr>
            <w:tcW w:w="1980" w:type="dxa"/>
          </w:tcPr>
          <w:p w14:paraId="1CCA3523" w14:textId="77777777" w:rsidR="00F30FA5" w:rsidRPr="0056225D" w:rsidRDefault="00F30FA5" w:rsidP="00E5766E">
            <w:pPr>
              <w:jc w:val="center"/>
              <w:rPr>
                <w:b/>
                <w:bCs/>
              </w:rPr>
            </w:pPr>
            <w:r w:rsidRPr="0056225D">
              <w:rPr>
                <w:b/>
                <w:bCs/>
              </w:rPr>
              <w:t>Does it meet the criteria to be effective? (Yes/No)</w:t>
            </w:r>
          </w:p>
        </w:tc>
        <w:tc>
          <w:tcPr>
            <w:tcW w:w="5220" w:type="dxa"/>
          </w:tcPr>
          <w:p w14:paraId="14653FC8" w14:textId="77777777" w:rsidR="00F30FA5" w:rsidRPr="0056225D" w:rsidRDefault="00F30FA5" w:rsidP="00E5766E">
            <w:pPr>
              <w:jc w:val="center"/>
              <w:rPr>
                <w:b/>
                <w:bCs/>
              </w:rPr>
            </w:pPr>
            <w:r w:rsidRPr="0056225D">
              <w:rPr>
                <w:b/>
                <w:bCs/>
              </w:rPr>
              <w:t>Rationale</w:t>
            </w:r>
          </w:p>
        </w:tc>
      </w:tr>
      <w:tr w:rsidR="00F30FA5" w:rsidRPr="009A189F" w14:paraId="500E3DB9" w14:textId="77777777" w:rsidTr="006118EF">
        <w:tc>
          <w:tcPr>
            <w:tcW w:w="2160" w:type="dxa"/>
          </w:tcPr>
          <w:p w14:paraId="14D968FB" w14:textId="77777777" w:rsidR="00F30FA5" w:rsidRDefault="00F30FA5" w:rsidP="00E5766E">
            <w:pPr>
              <w:jc w:val="center"/>
            </w:pPr>
            <w:r>
              <w:t>Focus on Process</w:t>
            </w:r>
          </w:p>
        </w:tc>
        <w:tc>
          <w:tcPr>
            <w:tcW w:w="1980" w:type="dxa"/>
          </w:tcPr>
          <w:p w14:paraId="437E13CE" w14:textId="77777777" w:rsidR="00F30FA5" w:rsidRDefault="00F30FA5" w:rsidP="00E5766E">
            <w:pPr>
              <w:jc w:val="center"/>
              <w:rPr>
                <w:i/>
                <w:iCs/>
                <w:color w:val="008000"/>
              </w:rPr>
            </w:pPr>
          </w:p>
          <w:p w14:paraId="739D259E" w14:textId="47C74A66" w:rsidR="0097410C" w:rsidRPr="00177647" w:rsidRDefault="0097410C" w:rsidP="00E5766E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5220" w:type="dxa"/>
          </w:tcPr>
          <w:p w14:paraId="6EB926B1" w14:textId="18419D28" w:rsidR="00F30FA5" w:rsidRPr="00177647" w:rsidRDefault="00F30FA5" w:rsidP="008023C6">
            <w:pPr>
              <w:rPr>
                <w:i/>
                <w:iCs/>
                <w:color w:val="008000"/>
              </w:rPr>
            </w:pPr>
          </w:p>
        </w:tc>
      </w:tr>
      <w:tr w:rsidR="00F30FA5" w:rsidRPr="009A189F" w14:paraId="4CF3C30B" w14:textId="77777777" w:rsidTr="006118EF">
        <w:tc>
          <w:tcPr>
            <w:tcW w:w="2160" w:type="dxa"/>
          </w:tcPr>
          <w:p w14:paraId="4D62D1ED" w14:textId="77777777" w:rsidR="00F30FA5" w:rsidRDefault="00F30FA5" w:rsidP="00E5766E">
            <w:pPr>
              <w:jc w:val="center"/>
            </w:pPr>
            <w:r>
              <w:t>Provides steps &amp; rationale</w:t>
            </w:r>
          </w:p>
        </w:tc>
        <w:tc>
          <w:tcPr>
            <w:tcW w:w="1980" w:type="dxa"/>
          </w:tcPr>
          <w:p w14:paraId="631C4444" w14:textId="2BB2A4B1" w:rsidR="00F30FA5" w:rsidRPr="00177647" w:rsidRDefault="00F30FA5" w:rsidP="00E5766E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5220" w:type="dxa"/>
          </w:tcPr>
          <w:p w14:paraId="4E73D65E" w14:textId="59A50B62" w:rsidR="00F30FA5" w:rsidRPr="00177647" w:rsidRDefault="00F30FA5" w:rsidP="008023C6">
            <w:pPr>
              <w:rPr>
                <w:i/>
                <w:iCs/>
                <w:color w:val="008000"/>
              </w:rPr>
            </w:pPr>
          </w:p>
        </w:tc>
      </w:tr>
      <w:tr w:rsidR="00F30FA5" w:rsidRPr="009A189F" w14:paraId="3AF28C03" w14:textId="77777777" w:rsidTr="006118EF">
        <w:tc>
          <w:tcPr>
            <w:tcW w:w="2160" w:type="dxa"/>
          </w:tcPr>
          <w:p w14:paraId="3E8E503E" w14:textId="77777777" w:rsidR="00F30FA5" w:rsidRDefault="00F30FA5" w:rsidP="00E5766E">
            <w:pPr>
              <w:jc w:val="center"/>
            </w:pPr>
            <w:r>
              <w:t>Increasing complexity</w:t>
            </w:r>
          </w:p>
        </w:tc>
        <w:tc>
          <w:tcPr>
            <w:tcW w:w="1980" w:type="dxa"/>
          </w:tcPr>
          <w:p w14:paraId="35FAC5EB" w14:textId="77777777" w:rsidR="00F30FA5" w:rsidRDefault="00F30FA5" w:rsidP="00E5766E">
            <w:pPr>
              <w:jc w:val="center"/>
              <w:rPr>
                <w:i/>
                <w:iCs/>
                <w:color w:val="008000"/>
              </w:rPr>
            </w:pPr>
          </w:p>
          <w:p w14:paraId="74A92CCB" w14:textId="56CA9D20" w:rsidR="0097410C" w:rsidRPr="00177647" w:rsidRDefault="0097410C" w:rsidP="00E5766E">
            <w:pPr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5220" w:type="dxa"/>
          </w:tcPr>
          <w:p w14:paraId="19285286" w14:textId="7F64D7F7" w:rsidR="00F30FA5" w:rsidRPr="00177647" w:rsidRDefault="00F30FA5" w:rsidP="008023C6">
            <w:pPr>
              <w:rPr>
                <w:i/>
                <w:iCs/>
                <w:color w:val="008000"/>
              </w:rPr>
            </w:pPr>
          </w:p>
        </w:tc>
      </w:tr>
    </w:tbl>
    <w:p w14:paraId="53771D34" w14:textId="77777777" w:rsidR="00F32B6A" w:rsidRDefault="00F32B6A" w:rsidP="00436C96"/>
    <w:p w14:paraId="1F9E5D35" w14:textId="26956D9E" w:rsidR="00F32B6A" w:rsidRDefault="0050674A" w:rsidP="00436C96">
      <w:r>
        <w:t xml:space="preserve">Scenario 2: </w:t>
      </w:r>
      <w:r w:rsidR="007C5CB1">
        <w:t xml:space="preserve"> </w:t>
      </w:r>
      <w:r w:rsidR="00026863">
        <w:t xml:space="preserve">A math teacher is teaching students to classify two dimensional shapes </w:t>
      </w:r>
      <w:r w:rsidR="004A0663">
        <w:t xml:space="preserve">based on their </w:t>
      </w:r>
      <w:r w:rsidR="007F1E96">
        <w:t xml:space="preserve">characteristics.  Students have been introduced to the </w:t>
      </w:r>
      <w:r w:rsidR="0009183C">
        <w:t xml:space="preserve">definition of a polygon, which is a closed, </w:t>
      </w:r>
      <w:r w:rsidR="00463856">
        <w:t>two-</w:t>
      </w:r>
      <w:r w:rsidR="00463856">
        <w:lastRenderedPageBreak/>
        <w:t>dimensional</w:t>
      </w:r>
      <w:r w:rsidR="0009183C">
        <w:t xml:space="preserve"> figure formed by </w:t>
      </w:r>
      <w:r w:rsidR="003002DD">
        <w:t>three or more line</w:t>
      </w:r>
      <w:r w:rsidR="0009183C">
        <w:t xml:space="preserve"> segments that intersect at only their endpoints.  </w:t>
      </w:r>
      <w:r w:rsidR="00706C53">
        <w:t>After identify</w:t>
      </w:r>
      <w:r w:rsidR="00EC01C2">
        <w:t>ing if the shapes are polygons, the students will further classify them by their names.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F7D9F" w14:paraId="018AFB81" w14:textId="77777777" w:rsidTr="003002DD">
        <w:trPr>
          <w:trHeight w:val="1493"/>
        </w:trPr>
        <w:tc>
          <w:tcPr>
            <w:tcW w:w="2335" w:type="dxa"/>
          </w:tcPr>
          <w:p w14:paraId="2E51DFC8" w14:textId="384DDD18" w:rsidR="00EF7D9F" w:rsidRDefault="00EF7D9F" w:rsidP="00463856">
            <w:pPr>
              <w:jc w:val="center"/>
            </w:pPr>
            <w:r w:rsidRPr="006C7925">
              <w:rPr>
                <w:noProof/>
              </w:rPr>
              <w:drawing>
                <wp:inline distT="0" distB="0" distL="0" distR="0" wp14:anchorId="1E27BC29" wp14:editId="7659A13C">
                  <wp:extent cx="581025" cy="537584"/>
                  <wp:effectExtent l="0" t="0" r="0" b="0"/>
                  <wp:docPr id="6" name="Picture 6" descr="An outline of a cross 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n outline of a cross shap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04" cy="54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0245E39F" w14:textId="1559EB3B" w:rsidR="00463856" w:rsidRDefault="00EF7D9F" w:rsidP="00463856">
            <w:pPr>
              <w:pStyle w:val="ListParagraph"/>
              <w:numPr>
                <w:ilvl w:val="0"/>
                <w:numId w:val="33"/>
              </w:numPr>
            </w:pPr>
            <w:r>
              <w:t xml:space="preserve">Our goal is to determine if this shape is considered a polygon.  </w:t>
            </w:r>
          </w:p>
          <w:p w14:paraId="4517F57B" w14:textId="43CC104F" w:rsidR="00463856" w:rsidRDefault="003B7685" w:rsidP="00EF7D9F">
            <w:pPr>
              <w:pStyle w:val="ListParagraph"/>
              <w:numPr>
                <w:ilvl w:val="0"/>
                <w:numId w:val="33"/>
              </w:numPr>
            </w:pPr>
            <w:r>
              <w:t>Is this shape closed and 2D (plane figure)?</w:t>
            </w:r>
          </w:p>
          <w:p w14:paraId="5908F574" w14:textId="4DE87838" w:rsidR="00EF7D9F" w:rsidRDefault="00463856" w:rsidP="00EF7D9F">
            <w:pPr>
              <w:pStyle w:val="ListParagraph"/>
              <w:numPr>
                <w:ilvl w:val="0"/>
                <w:numId w:val="33"/>
              </w:numPr>
            </w:pPr>
            <w:r>
              <w:t xml:space="preserve">Does it have three </w:t>
            </w:r>
            <w:r w:rsidR="00794EE7">
              <w:t xml:space="preserve">or more </w:t>
            </w:r>
            <w:r>
              <w:t>line segments?</w:t>
            </w:r>
          </w:p>
          <w:p w14:paraId="2B630484" w14:textId="77777777" w:rsidR="00463856" w:rsidRDefault="003B7685" w:rsidP="00EF7D9F">
            <w:pPr>
              <w:pStyle w:val="ListParagraph"/>
              <w:numPr>
                <w:ilvl w:val="0"/>
                <w:numId w:val="33"/>
              </w:numPr>
            </w:pPr>
            <w:r>
              <w:t xml:space="preserve">Do the line segments only </w:t>
            </w:r>
            <w:r w:rsidR="003002DD">
              <w:t>intersect at the endpoints?</w:t>
            </w:r>
          </w:p>
          <w:p w14:paraId="1602B94A" w14:textId="53C944AC" w:rsidR="003002DD" w:rsidRDefault="003002DD" w:rsidP="00EF7D9F">
            <w:pPr>
              <w:pStyle w:val="ListParagraph"/>
              <w:numPr>
                <w:ilvl w:val="0"/>
                <w:numId w:val="33"/>
              </w:numPr>
            </w:pPr>
            <w:r>
              <w:t>If this shape meets all these criteria, it is a polygon.</w:t>
            </w:r>
          </w:p>
        </w:tc>
      </w:tr>
      <w:tr w:rsidR="00361CB9" w14:paraId="34422767" w14:textId="77777777" w:rsidTr="006C7925">
        <w:tc>
          <w:tcPr>
            <w:tcW w:w="2335" w:type="dxa"/>
          </w:tcPr>
          <w:p w14:paraId="356AB574" w14:textId="1D03D511" w:rsidR="00361CB9" w:rsidRDefault="001969EB" w:rsidP="00665F6F">
            <w:pPr>
              <w:jc w:val="center"/>
            </w:pPr>
            <w:r w:rsidRPr="001969EB">
              <w:rPr>
                <w:noProof/>
              </w:rPr>
              <w:drawing>
                <wp:inline distT="0" distB="0" distL="0" distR="0" wp14:anchorId="3711AC6B" wp14:editId="38686EE8">
                  <wp:extent cx="542925" cy="494012"/>
                  <wp:effectExtent l="0" t="0" r="0" b="1905"/>
                  <wp:docPr id="7" name="Picture 7" descr="An outline of a hear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n outline of a hear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537" cy="49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59BFF5B6" w14:textId="0FBFFD47" w:rsidR="00361CB9" w:rsidRDefault="00665F6F" w:rsidP="0059640B">
            <w:pPr>
              <w:pStyle w:val="ListParagraph"/>
              <w:numPr>
                <w:ilvl w:val="0"/>
                <w:numId w:val="33"/>
              </w:numPr>
            </w:pPr>
            <w:r>
              <w:t>Here is another example.  Based on the criteria for a polygon this is not a polygon.</w:t>
            </w:r>
          </w:p>
        </w:tc>
      </w:tr>
      <w:tr w:rsidR="00361CB9" w14:paraId="46C939D3" w14:textId="77777777" w:rsidTr="006C7925">
        <w:tc>
          <w:tcPr>
            <w:tcW w:w="2335" w:type="dxa"/>
          </w:tcPr>
          <w:p w14:paraId="68EE5D8D" w14:textId="08CF70C4" w:rsidR="00361CB9" w:rsidRDefault="00A54C47" w:rsidP="00A54C47">
            <w:pPr>
              <w:jc w:val="center"/>
            </w:pPr>
            <w:r w:rsidRPr="00A54C47">
              <w:rPr>
                <w:noProof/>
              </w:rPr>
              <w:drawing>
                <wp:inline distT="0" distB="0" distL="0" distR="0" wp14:anchorId="1925D2B7" wp14:editId="7A77698C">
                  <wp:extent cx="571500" cy="500063"/>
                  <wp:effectExtent l="0" t="0" r="0" b="0"/>
                  <wp:docPr id="8" name="Picture 8" descr="An outline of a st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n outline of a star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85" cy="50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1B87E0D6" w14:textId="0160A662" w:rsidR="00361CB9" w:rsidRDefault="00A54C47" w:rsidP="00A54C47">
            <w:pPr>
              <w:pStyle w:val="ListParagraph"/>
              <w:numPr>
                <w:ilvl w:val="0"/>
                <w:numId w:val="33"/>
              </w:numPr>
            </w:pPr>
            <w:r>
              <w:t xml:space="preserve"> Based on the criteria this is considered a polygon.</w:t>
            </w:r>
          </w:p>
        </w:tc>
      </w:tr>
    </w:tbl>
    <w:p w14:paraId="316E2B15" w14:textId="77777777" w:rsidR="00EC01C2" w:rsidRDefault="00EC01C2" w:rsidP="00436C96"/>
    <w:p w14:paraId="479E0640" w14:textId="47A341AD" w:rsidR="0023673B" w:rsidRDefault="009A5A10" w:rsidP="00436C96">
      <w:r>
        <w:t xml:space="preserve">After doing the worked example, the teacher asked the students to classify </w:t>
      </w:r>
      <w:r w:rsidR="00DD52A9">
        <w:t>the following shapes below independently.</w:t>
      </w:r>
    </w:p>
    <w:p w14:paraId="7DB55527" w14:textId="220774B5" w:rsidR="00DD52A9" w:rsidRPr="00436C96" w:rsidRDefault="00307C48" w:rsidP="00436C96">
      <w:r w:rsidRPr="00307C48">
        <w:rPr>
          <w:noProof/>
        </w:rPr>
        <w:drawing>
          <wp:inline distT="0" distB="0" distL="0" distR="0" wp14:anchorId="13151641" wp14:editId="7C91F360">
            <wp:extent cx="5943600" cy="1054735"/>
            <wp:effectExtent l="0" t="0" r="0" b="0"/>
            <wp:docPr id="9" name="Picture 9" descr="An outline of three shapes, and a question asking to identify if each is a polygon. &#10;Shapes are: three leaf clover, lightning bolt, and an unfinished polyg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n outline of three shapes, and a question asking to identify if each is a polygon. &#10;Shapes are: three leaf clover, lightning bolt, and an unfinished polygo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160"/>
        <w:gridCol w:w="1710"/>
        <w:gridCol w:w="5490"/>
      </w:tblGrid>
      <w:tr w:rsidR="00E5766E" w14:paraId="287FD51A" w14:textId="77777777" w:rsidTr="00E2734D">
        <w:tc>
          <w:tcPr>
            <w:tcW w:w="2160" w:type="dxa"/>
          </w:tcPr>
          <w:p w14:paraId="056EFD71" w14:textId="77777777" w:rsidR="00E5766E" w:rsidRPr="0056225D" w:rsidRDefault="00E5766E" w:rsidP="0056225D">
            <w:pPr>
              <w:jc w:val="center"/>
              <w:rPr>
                <w:b/>
                <w:bCs/>
              </w:rPr>
            </w:pPr>
            <w:r w:rsidRPr="0056225D">
              <w:rPr>
                <w:b/>
                <w:bCs/>
              </w:rPr>
              <w:t>Criteria</w:t>
            </w:r>
          </w:p>
        </w:tc>
        <w:tc>
          <w:tcPr>
            <w:tcW w:w="1710" w:type="dxa"/>
          </w:tcPr>
          <w:p w14:paraId="0DFD9E90" w14:textId="77777777" w:rsidR="00E5766E" w:rsidRPr="0056225D" w:rsidRDefault="00E5766E" w:rsidP="0056225D">
            <w:pPr>
              <w:jc w:val="center"/>
              <w:rPr>
                <w:b/>
                <w:bCs/>
              </w:rPr>
            </w:pPr>
            <w:r w:rsidRPr="0056225D">
              <w:rPr>
                <w:b/>
                <w:bCs/>
              </w:rPr>
              <w:t>Does it meet the criteria to be effective? (Yes/No)</w:t>
            </w:r>
          </w:p>
        </w:tc>
        <w:tc>
          <w:tcPr>
            <w:tcW w:w="5490" w:type="dxa"/>
          </w:tcPr>
          <w:p w14:paraId="55B8AADD" w14:textId="77777777" w:rsidR="00E5766E" w:rsidRPr="0056225D" w:rsidRDefault="00E5766E" w:rsidP="0056225D">
            <w:pPr>
              <w:jc w:val="center"/>
              <w:rPr>
                <w:b/>
                <w:bCs/>
              </w:rPr>
            </w:pPr>
            <w:r w:rsidRPr="0056225D">
              <w:rPr>
                <w:b/>
                <w:bCs/>
              </w:rPr>
              <w:t>Rationale</w:t>
            </w:r>
          </w:p>
        </w:tc>
      </w:tr>
      <w:tr w:rsidR="00E5766E" w:rsidRPr="009A189F" w14:paraId="3AACFFA9" w14:textId="77777777" w:rsidTr="00E2734D">
        <w:tc>
          <w:tcPr>
            <w:tcW w:w="2160" w:type="dxa"/>
          </w:tcPr>
          <w:p w14:paraId="4B1F00BD" w14:textId="77777777" w:rsidR="00E5766E" w:rsidRDefault="00E5766E" w:rsidP="00421047">
            <w:r>
              <w:t>Focus on Process</w:t>
            </w:r>
          </w:p>
        </w:tc>
        <w:tc>
          <w:tcPr>
            <w:tcW w:w="1710" w:type="dxa"/>
          </w:tcPr>
          <w:p w14:paraId="4EA761CC" w14:textId="77777777" w:rsidR="00E5766E" w:rsidRDefault="00E5766E" w:rsidP="00421047">
            <w:pPr>
              <w:rPr>
                <w:i/>
                <w:iCs/>
                <w:color w:val="008000"/>
              </w:rPr>
            </w:pPr>
          </w:p>
          <w:p w14:paraId="7F6C38A2" w14:textId="065FADE6" w:rsidR="0097410C" w:rsidRPr="00177647" w:rsidRDefault="0097410C" w:rsidP="00421047">
            <w:pPr>
              <w:rPr>
                <w:i/>
                <w:iCs/>
                <w:color w:val="008000"/>
              </w:rPr>
            </w:pPr>
          </w:p>
        </w:tc>
        <w:tc>
          <w:tcPr>
            <w:tcW w:w="5490" w:type="dxa"/>
          </w:tcPr>
          <w:p w14:paraId="75C5A738" w14:textId="7087946C" w:rsidR="00E5766E" w:rsidRPr="00177647" w:rsidRDefault="00E5766E" w:rsidP="00421047">
            <w:pPr>
              <w:rPr>
                <w:i/>
                <w:iCs/>
                <w:color w:val="008000"/>
              </w:rPr>
            </w:pPr>
          </w:p>
        </w:tc>
      </w:tr>
      <w:tr w:rsidR="00E5766E" w:rsidRPr="009A189F" w14:paraId="067949F9" w14:textId="77777777" w:rsidTr="00E2734D">
        <w:tc>
          <w:tcPr>
            <w:tcW w:w="2160" w:type="dxa"/>
          </w:tcPr>
          <w:p w14:paraId="19D8DB07" w14:textId="77777777" w:rsidR="00E5766E" w:rsidRDefault="00E5766E" w:rsidP="00421047">
            <w:r>
              <w:t>Provides steps &amp; rationale</w:t>
            </w:r>
          </w:p>
        </w:tc>
        <w:tc>
          <w:tcPr>
            <w:tcW w:w="1710" w:type="dxa"/>
          </w:tcPr>
          <w:p w14:paraId="2F574CD9" w14:textId="5B3BB116" w:rsidR="00E5766E" w:rsidRPr="00177647" w:rsidRDefault="00E5766E" w:rsidP="00421047">
            <w:pPr>
              <w:rPr>
                <w:i/>
                <w:iCs/>
                <w:color w:val="008000"/>
              </w:rPr>
            </w:pPr>
          </w:p>
        </w:tc>
        <w:tc>
          <w:tcPr>
            <w:tcW w:w="5490" w:type="dxa"/>
          </w:tcPr>
          <w:p w14:paraId="432BE83D" w14:textId="24C2AB8B" w:rsidR="00E5766E" w:rsidRPr="00177647" w:rsidRDefault="00E5766E" w:rsidP="00421047">
            <w:pPr>
              <w:rPr>
                <w:i/>
                <w:iCs/>
                <w:color w:val="008000"/>
              </w:rPr>
            </w:pPr>
          </w:p>
        </w:tc>
      </w:tr>
      <w:tr w:rsidR="00E5766E" w:rsidRPr="009A189F" w14:paraId="53D2CAFF" w14:textId="77777777" w:rsidTr="00E2734D">
        <w:tc>
          <w:tcPr>
            <w:tcW w:w="2160" w:type="dxa"/>
          </w:tcPr>
          <w:p w14:paraId="761798D1" w14:textId="77777777" w:rsidR="00E5766E" w:rsidRDefault="00E5766E" w:rsidP="00421047">
            <w:r>
              <w:t>Increasing complexity</w:t>
            </w:r>
          </w:p>
        </w:tc>
        <w:tc>
          <w:tcPr>
            <w:tcW w:w="1710" w:type="dxa"/>
          </w:tcPr>
          <w:p w14:paraId="2FFF0DBB" w14:textId="77777777" w:rsidR="00E5766E" w:rsidRDefault="00E5766E" w:rsidP="00421047">
            <w:pPr>
              <w:rPr>
                <w:i/>
                <w:iCs/>
                <w:color w:val="008000"/>
              </w:rPr>
            </w:pPr>
          </w:p>
          <w:p w14:paraId="024E6F15" w14:textId="66BE8870" w:rsidR="0097410C" w:rsidRPr="00177647" w:rsidRDefault="0097410C" w:rsidP="00421047">
            <w:pPr>
              <w:rPr>
                <w:i/>
                <w:iCs/>
                <w:color w:val="008000"/>
              </w:rPr>
            </w:pPr>
          </w:p>
        </w:tc>
        <w:tc>
          <w:tcPr>
            <w:tcW w:w="5490" w:type="dxa"/>
          </w:tcPr>
          <w:p w14:paraId="16083480" w14:textId="1C057EAC" w:rsidR="00E5766E" w:rsidRPr="00177647" w:rsidRDefault="00E5766E" w:rsidP="00421047">
            <w:pPr>
              <w:rPr>
                <w:i/>
                <w:iCs/>
                <w:color w:val="008000"/>
              </w:rPr>
            </w:pPr>
          </w:p>
        </w:tc>
      </w:tr>
    </w:tbl>
    <w:p w14:paraId="28D60FB8" w14:textId="77777777" w:rsidR="008F049C" w:rsidRDefault="008F049C" w:rsidP="003514CB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</w:p>
    <w:p w14:paraId="21CB9E2A" w14:textId="77777777" w:rsidR="004D6648" w:rsidRDefault="004D6648" w:rsidP="004D6648"/>
    <w:p w14:paraId="53709B75" w14:textId="2655F1A6" w:rsidR="004D6648" w:rsidRPr="004D6648" w:rsidRDefault="004D6648" w:rsidP="004D6648"/>
    <w:sectPr w:rsidR="004D6648" w:rsidRPr="004D664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D48CF" w14:textId="77777777" w:rsidR="00FD40A2" w:rsidRDefault="00FD40A2" w:rsidP="004C62A0">
      <w:pPr>
        <w:spacing w:after="0" w:line="240" w:lineRule="auto"/>
      </w:pPr>
      <w:r>
        <w:separator/>
      </w:r>
    </w:p>
  </w:endnote>
  <w:endnote w:type="continuationSeparator" w:id="0">
    <w:p w14:paraId="510AF208" w14:textId="77777777" w:rsidR="00FD40A2" w:rsidRDefault="00FD40A2" w:rsidP="004C62A0">
      <w:pPr>
        <w:spacing w:after="0" w:line="240" w:lineRule="auto"/>
      </w:pPr>
      <w:r>
        <w:continuationSeparator/>
      </w:r>
    </w:p>
  </w:endnote>
  <w:endnote w:type="continuationNotice" w:id="1">
    <w:p w14:paraId="49818CBB" w14:textId="77777777" w:rsidR="00FD40A2" w:rsidRDefault="00FD40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E6D63" w14:textId="2C01CD33" w:rsidR="00BD50F2" w:rsidRPr="007D7A12" w:rsidRDefault="007D7A12" w:rsidP="007D7A1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6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F9279" w14:textId="77777777" w:rsidR="00FD40A2" w:rsidRDefault="00FD40A2" w:rsidP="004C62A0">
      <w:pPr>
        <w:spacing w:after="0" w:line="240" w:lineRule="auto"/>
      </w:pPr>
      <w:r>
        <w:separator/>
      </w:r>
    </w:p>
  </w:footnote>
  <w:footnote w:type="continuationSeparator" w:id="0">
    <w:p w14:paraId="2B15E80D" w14:textId="77777777" w:rsidR="00FD40A2" w:rsidRDefault="00FD40A2" w:rsidP="004C62A0">
      <w:pPr>
        <w:spacing w:after="0" w:line="240" w:lineRule="auto"/>
      </w:pPr>
      <w:r>
        <w:continuationSeparator/>
      </w:r>
    </w:p>
  </w:footnote>
  <w:footnote w:type="continuationNotice" w:id="1">
    <w:p w14:paraId="3A3D0A5F" w14:textId="77777777" w:rsidR="00FD40A2" w:rsidRDefault="00FD40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D381636" w:rsidR="004C62A0" w:rsidRDefault="00BD50F2" w:rsidP="00BD50F2">
    <w:pPr>
      <w:pStyle w:val="Header"/>
      <w:spacing w:after="120"/>
    </w:pPr>
    <w:r>
      <w:rPr>
        <w:noProof/>
      </w:rPr>
      <w:drawing>
        <wp:inline distT="0" distB="0" distL="0" distR="0" wp14:anchorId="4002718C" wp14:editId="38CAD6F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551B4"/>
    <w:multiLevelType w:val="hybridMultilevel"/>
    <w:tmpl w:val="E34EA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C60AB4"/>
    <w:multiLevelType w:val="hybridMultilevel"/>
    <w:tmpl w:val="1B260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D96653"/>
    <w:multiLevelType w:val="hybridMultilevel"/>
    <w:tmpl w:val="22D0FDBE"/>
    <w:lvl w:ilvl="0" w:tplc="81E84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362A1C"/>
    <w:multiLevelType w:val="hybridMultilevel"/>
    <w:tmpl w:val="6074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D5CB9"/>
    <w:multiLevelType w:val="hybridMultilevel"/>
    <w:tmpl w:val="CA443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54BDC"/>
    <w:multiLevelType w:val="hybridMultilevel"/>
    <w:tmpl w:val="65B2D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15137"/>
    <w:multiLevelType w:val="hybridMultilevel"/>
    <w:tmpl w:val="5B424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72C87"/>
    <w:multiLevelType w:val="hybridMultilevel"/>
    <w:tmpl w:val="FE4EA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3396340">
    <w:abstractNumId w:val="3"/>
  </w:num>
  <w:num w:numId="2" w16cid:durableId="1908370281">
    <w:abstractNumId w:val="7"/>
  </w:num>
  <w:num w:numId="3" w16cid:durableId="2022124460">
    <w:abstractNumId w:val="5"/>
  </w:num>
  <w:num w:numId="4" w16cid:durableId="662272497">
    <w:abstractNumId w:val="31"/>
  </w:num>
  <w:num w:numId="5" w16cid:durableId="1887330965">
    <w:abstractNumId w:val="19"/>
  </w:num>
  <w:num w:numId="6" w16cid:durableId="1149130812">
    <w:abstractNumId w:val="18"/>
  </w:num>
  <w:num w:numId="7" w16cid:durableId="1437016135">
    <w:abstractNumId w:val="2"/>
  </w:num>
  <w:num w:numId="8" w16cid:durableId="928388403">
    <w:abstractNumId w:val="8"/>
  </w:num>
  <w:num w:numId="9" w16cid:durableId="1720745184">
    <w:abstractNumId w:val="0"/>
  </w:num>
  <w:num w:numId="10" w16cid:durableId="1750300001">
    <w:abstractNumId w:val="25"/>
  </w:num>
  <w:num w:numId="11" w16cid:durableId="1211382560">
    <w:abstractNumId w:val="13"/>
  </w:num>
  <w:num w:numId="12" w16cid:durableId="666130825">
    <w:abstractNumId w:val="14"/>
  </w:num>
  <w:num w:numId="13" w16cid:durableId="370960366">
    <w:abstractNumId w:val="20"/>
  </w:num>
  <w:num w:numId="14" w16cid:durableId="1637562525">
    <w:abstractNumId w:val="16"/>
  </w:num>
  <w:num w:numId="15" w16cid:durableId="1909805153">
    <w:abstractNumId w:val="11"/>
  </w:num>
  <w:num w:numId="16" w16cid:durableId="861240604">
    <w:abstractNumId w:val="32"/>
  </w:num>
  <w:num w:numId="17" w16cid:durableId="1591963053">
    <w:abstractNumId w:val="27"/>
  </w:num>
  <w:num w:numId="18" w16cid:durableId="958802559">
    <w:abstractNumId w:val="15"/>
  </w:num>
  <w:num w:numId="19" w16cid:durableId="359937853">
    <w:abstractNumId w:val="10"/>
  </w:num>
  <w:num w:numId="20" w16cid:durableId="823544276">
    <w:abstractNumId w:val="35"/>
  </w:num>
  <w:num w:numId="21" w16cid:durableId="263421290">
    <w:abstractNumId w:val="6"/>
  </w:num>
  <w:num w:numId="22" w16cid:durableId="940528470">
    <w:abstractNumId w:val="28"/>
  </w:num>
  <w:num w:numId="23" w16cid:durableId="892233458">
    <w:abstractNumId w:val="29"/>
  </w:num>
  <w:num w:numId="24" w16cid:durableId="1987082204">
    <w:abstractNumId w:val="17"/>
  </w:num>
  <w:num w:numId="25" w16cid:durableId="1662809311">
    <w:abstractNumId w:val="26"/>
  </w:num>
  <w:num w:numId="26" w16cid:durableId="344526144">
    <w:abstractNumId w:val="4"/>
  </w:num>
  <w:num w:numId="27" w16cid:durableId="1418556918">
    <w:abstractNumId w:val="1"/>
  </w:num>
  <w:num w:numId="28" w16cid:durableId="438257813">
    <w:abstractNumId w:val="33"/>
  </w:num>
  <w:num w:numId="29" w16cid:durableId="888224363">
    <w:abstractNumId w:val="34"/>
  </w:num>
  <w:num w:numId="30" w16cid:durableId="1659730831">
    <w:abstractNumId w:val="12"/>
  </w:num>
  <w:num w:numId="31" w16cid:durableId="660232965">
    <w:abstractNumId w:val="30"/>
  </w:num>
  <w:num w:numId="32" w16cid:durableId="641471465">
    <w:abstractNumId w:val="24"/>
  </w:num>
  <w:num w:numId="33" w16cid:durableId="1160121583">
    <w:abstractNumId w:val="23"/>
  </w:num>
  <w:num w:numId="34" w16cid:durableId="1784032913">
    <w:abstractNumId w:val="21"/>
  </w:num>
  <w:num w:numId="35" w16cid:durableId="589242452">
    <w:abstractNumId w:val="9"/>
  </w:num>
  <w:num w:numId="36" w16cid:durableId="279995252">
    <w:abstractNumId w:val="3"/>
  </w:num>
  <w:num w:numId="37" w16cid:durableId="1503743056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30B0"/>
    <w:rsid w:val="00033AB6"/>
    <w:rsid w:val="0003467D"/>
    <w:rsid w:val="00041002"/>
    <w:rsid w:val="0004206A"/>
    <w:rsid w:val="0004215D"/>
    <w:rsid w:val="00042A32"/>
    <w:rsid w:val="0004463E"/>
    <w:rsid w:val="0004539A"/>
    <w:rsid w:val="00047496"/>
    <w:rsid w:val="00052CDE"/>
    <w:rsid w:val="0005602F"/>
    <w:rsid w:val="00056D87"/>
    <w:rsid w:val="0006004B"/>
    <w:rsid w:val="000607C0"/>
    <w:rsid w:val="00061EA3"/>
    <w:rsid w:val="00062631"/>
    <w:rsid w:val="000637A6"/>
    <w:rsid w:val="0006380B"/>
    <w:rsid w:val="00064F5A"/>
    <w:rsid w:val="00070022"/>
    <w:rsid w:val="00070C1E"/>
    <w:rsid w:val="00075053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183C"/>
    <w:rsid w:val="00097D52"/>
    <w:rsid w:val="00097EAA"/>
    <w:rsid w:val="000A0D14"/>
    <w:rsid w:val="000A3608"/>
    <w:rsid w:val="000A3AF8"/>
    <w:rsid w:val="000A5247"/>
    <w:rsid w:val="000A5534"/>
    <w:rsid w:val="000A6BA4"/>
    <w:rsid w:val="000A70DF"/>
    <w:rsid w:val="000B1C97"/>
    <w:rsid w:val="000B2A8D"/>
    <w:rsid w:val="000B319B"/>
    <w:rsid w:val="000B3848"/>
    <w:rsid w:val="000B5088"/>
    <w:rsid w:val="000B5C9F"/>
    <w:rsid w:val="000B6757"/>
    <w:rsid w:val="000C0380"/>
    <w:rsid w:val="000C3037"/>
    <w:rsid w:val="000D0A3B"/>
    <w:rsid w:val="000D148B"/>
    <w:rsid w:val="000D291C"/>
    <w:rsid w:val="000D6739"/>
    <w:rsid w:val="000D6C1B"/>
    <w:rsid w:val="000E1CA6"/>
    <w:rsid w:val="000E3631"/>
    <w:rsid w:val="000E3CBA"/>
    <w:rsid w:val="000E6642"/>
    <w:rsid w:val="000E6CBD"/>
    <w:rsid w:val="000F0241"/>
    <w:rsid w:val="000F0745"/>
    <w:rsid w:val="000F1007"/>
    <w:rsid w:val="000F2E0A"/>
    <w:rsid w:val="000F6CFD"/>
    <w:rsid w:val="000F6D4B"/>
    <w:rsid w:val="000F7B0A"/>
    <w:rsid w:val="001014A8"/>
    <w:rsid w:val="0010275F"/>
    <w:rsid w:val="00102D1B"/>
    <w:rsid w:val="0010391E"/>
    <w:rsid w:val="0010418B"/>
    <w:rsid w:val="00105B67"/>
    <w:rsid w:val="001107C2"/>
    <w:rsid w:val="00111937"/>
    <w:rsid w:val="00111CC6"/>
    <w:rsid w:val="0011265A"/>
    <w:rsid w:val="00112EC4"/>
    <w:rsid w:val="00121103"/>
    <w:rsid w:val="00121B66"/>
    <w:rsid w:val="00123D22"/>
    <w:rsid w:val="0012469B"/>
    <w:rsid w:val="00124F90"/>
    <w:rsid w:val="0012574F"/>
    <w:rsid w:val="00131003"/>
    <w:rsid w:val="00131696"/>
    <w:rsid w:val="001323E2"/>
    <w:rsid w:val="001328C3"/>
    <w:rsid w:val="00133A28"/>
    <w:rsid w:val="00134FA3"/>
    <w:rsid w:val="00135960"/>
    <w:rsid w:val="00137728"/>
    <w:rsid w:val="001449A3"/>
    <w:rsid w:val="00144F5B"/>
    <w:rsid w:val="00145EA2"/>
    <w:rsid w:val="00150811"/>
    <w:rsid w:val="00150B44"/>
    <w:rsid w:val="00151573"/>
    <w:rsid w:val="00156FFE"/>
    <w:rsid w:val="001603C2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75E"/>
    <w:rsid w:val="001724A1"/>
    <w:rsid w:val="00172582"/>
    <w:rsid w:val="00174340"/>
    <w:rsid w:val="001743CF"/>
    <w:rsid w:val="00176A90"/>
    <w:rsid w:val="0017723D"/>
    <w:rsid w:val="00177647"/>
    <w:rsid w:val="00180C33"/>
    <w:rsid w:val="00181174"/>
    <w:rsid w:val="00182531"/>
    <w:rsid w:val="00182A2F"/>
    <w:rsid w:val="00182A62"/>
    <w:rsid w:val="001838F1"/>
    <w:rsid w:val="00183955"/>
    <w:rsid w:val="001849B6"/>
    <w:rsid w:val="00185ABB"/>
    <w:rsid w:val="00191589"/>
    <w:rsid w:val="0019444C"/>
    <w:rsid w:val="00194C8D"/>
    <w:rsid w:val="001960CD"/>
    <w:rsid w:val="001969EB"/>
    <w:rsid w:val="00197504"/>
    <w:rsid w:val="00197C3C"/>
    <w:rsid w:val="001A0449"/>
    <w:rsid w:val="001A1A23"/>
    <w:rsid w:val="001A4CF4"/>
    <w:rsid w:val="001A7ECA"/>
    <w:rsid w:val="001B193C"/>
    <w:rsid w:val="001B23CA"/>
    <w:rsid w:val="001B3F2B"/>
    <w:rsid w:val="001B47A9"/>
    <w:rsid w:val="001B5294"/>
    <w:rsid w:val="001B7467"/>
    <w:rsid w:val="001C0441"/>
    <w:rsid w:val="001C0565"/>
    <w:rsid w:val="001C0BE8"/>
    <w:rsid w:val="001C11F8"/>
    <w:rsid w:val="001C4192"/>
    <w:rsid w:val="001C6F31"/>
    <w:rsid w:val="001D16BF"/>
    <w:rsid w:val="001D1B77"/>
    <w:rsid w:val="001D21BD"/>
    <w:rsid w:val="001D471F"/>
    <w:rsid w:val="001D56D8"/>
    <w:rsid w:val="001D594C"/>
    <w:rsid w:val="001D608C"/>
    <w:rsid w:val="001D7806"/>
    <w:rsid w:val="001D7F2E"/>
    <w:rsid w:val="001E1ECA"/>
    <w:rsid w:val="001E1F34"/>
    <w:rsid w:val="001E20D6"/>
    <w:rsid w:val="001E233E"/>
    <w:rsid w:val="001F014D"/>
    <w:rsid w:val="001F04C0"/>
    <w:rsid w:val="001F0FCE"/>
    <w:rsid w:val="001F1B04"/>
    <w:rsid w:val="001F3CE2"/>
    <w:rsid w:val="002028B5"/>
    <w:rsid w:val="002037A5"/>
    <w:rsid w:val="00204DD5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5D00"/>
    <w:rsid w:val="00235E51"/>
    <w:rsid w:val="0023673B"/>
    <w:rsid w:val="0023723D"/>
    <w:rsid w:val="0023768E"/>
    <w:rsid w:val="00237E66"/>
    <w:rsid w:val="00237EEE"/>
    <w:rsid w:val="00241CB1"/>
    <w:rsid w:val="00242296"/>
    <w:rsid w:val="002439EF"/>
    <w:rsid w:val="00244B0E"/>
    <w:rsid w:val="00245915"/>
    <w:rsid w:val="0024645F"/>
    <w:rsid w:val="002467ED"/>
    <w:rsid w:val="00246C66"/>
    <w:rsid w:val="00250941"/>
    <w:rsid w:val="00250B95"/>
    <w:rsid w:val="00251F45"/>
    <w:rsid w:val="00256705"/>
    <w:rsid w:val="00256A01"/>
    <w:rsid w:val="00260DB8"/>
    <w:rsid w:val="0026414C"/>
    <w:rsid w:val="00265E1A"/>
    <w:rsid w:val="00266BCD"/>
    <w:rsid w:val="002670C1"/>
    <w:rsid w:val="00270074"/>
    <w:rsid w:val="002706DC"/>
    <w:rsid w:val="00271F00"/>
    <w:rsid w:val="00272C6E"/>
    <w:rsid w:val="002743A9"/>
    <w:rsid w:val="00275EC2"/>
    <w:rsid w:val="00276B2F"/>
    <w:rsid w:val="00276D10"/>
    <w:rsid w:val="00281D77"/>
    <w:rsid w:val="00282B25"/>
    <w:rsid w:val="00284680"/>
    <w:rsid w:val="00290507"/>
    <w:rsid w:val="002913A3"/>
    <w:rsid w:val="002918EF"/>
    <w:rsid w:val="00293953"/>
    <w:rsid w:val="002958C8"/>
    <w:rsid w:val="00295EE5"/>
    <w:rsid w:val="002A05ED"/>
    <w:rsid w:val="002A0C57"/>
    <w:rsid w:val="002A157E"/>
    <w:rsid w:val="002A1BD6"/>
    <w:rsid w:val="002A2B86"/>
    <w:rsid w:val="002A2D88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68B2"/>
    <w:rsid w:val="002C7727"/>
    <w:rsid w:val="002D2D9A"/>
    <w:rsid w:val="002D3622"/>
    <w:rsid w:val="002D433A"/>
    <w:rsid w:val="002D55BE"/>
    <w:rsid w:val="002D7BD5"/>
    <w:rsid w:val="002E0579"/>
    <w:rsid w:val="002E185D"/>
    <w:rsid w:val="002E2785"/>
    <w:rsid w:val="002E2853"/>
    <w:rsid w:val="002E3766"/>
    <w:rsid w:val="002E502E"/>
    <w:rsid w:val="002E579B"/>
    <w:rsid w:val="002E58E1"/>
    <w:rsid w:val="002E6F1C"/>
    <w:rsid w:val="002E7F96"/>
    <w:rsid w:val="002F18F6"/>
    <w:rsid w:val="003002DD"/>
    <w:rsid w:val="003024A8"/>
    <w:rsid w:val="00302D49"/>
    <w:rsid w:val="00302F36"/>
    <w:rsid w:val="00303F6F"/>
    <w:rsid w:val="0030416B"/>
    <w:rsid w:val="00304622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795E"/>
    <w:rsid w:val="00330D9D"/>
    <w:rsid w:val="00334122"/>
    <w:rsid w:val="00335BC9"/>
    <w:rsid w:val="00340F20"/>
    <w:rsid w:val="00341525"/>
    <w:rsid w:val="00341579"/>
    <w:rsid w:val="00341D2F"/>
    <w:rsid w:val="00341F28"/>
    <w:rsid w:val="00343C31"/>
    <w:rsid w:val="003447C7"/>
    <w:rsid w:val="00344846"/>
    <w:rsid w:val="00344C18"/>
    <w:rsid w:val="00345480"/>
    <w:rsid w:val="003472BD"/>
    <w:rsid w:val="003475F7"/>
    <w:rsid w:val="00347FEA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1CB9"/>
    <w:rsid w:val="0036379C"/>
    <w:rsid w:val="00364694"/>
    <w:rsid w:val="00367254"/>
    <w:rsid w:val="003703CB"/>
    <w:rsid w:val="00370686"/>
    <w:rsid w:val="0037122D"/>
    <w:rsid w:val="00371F3C"/>
    <w:rsid w:val="0037258B"/>
    <w:rsid w:val="003727D9"/>
    <w:rsid w:val="00372A13"/>
    <w:rsid w:val="00372ECE"/>
    <w:rsid w:val="003733E4"/>
    <w:rsid w:val="003760AE"/>
    <w:rsid w:val="00382041"/>
    <w:rsid w:val="003849ED"/>
    <w:rsid w:val="00387995"/>
    <w:rsid w:val="00390C73"/>
    <w:rsid w:val="00390F9D"/>
    <w:rsid w:val="003924EB"/>
    <w:rsid w:val="00394453"/>
    <w:rsid w:val="00396ADE"/>
    <w:rsid w:val="003978B0"/>
    <w:rsid w:val="003A0455"/>
    <w:rsid w:val="003A097F"/>
    <w:rsid w:val="003A1EAA"/>
    <w:rsid w:val="003A1F00"/>
    <w:rsid w:val="003A3980"/>
    <w:rsid w:val="003A50C3"/>
    <w:rsid w:val="003A5741"/>
    <w:rsid w:val="003B19F8"/>
    <w:rsid w:val="003B3309"/>
    <w:rsid w:val="003B6763"/>
    <w:rsid w:val="003B7685"/>
    <w:rsid w:val="003B7AAB"/>
    <w:rsid w:val="003C2B87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1A9D"/>
    <w:rsid w:val="003D3572"/>
    <w:rsid w:val="003D5240"/>
    <w:rsid w:val="003D57F9"/>
    <w:rsid w:val="003D6934"/>
    <w:rsid w:val="003E17DB"/>
    <w:rsid w:val="003E3346"/>
    <w:rsid w:val="003E4A7A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402EFE"/>
    <w:rsid w:val="0040319B"/>
    <w:rsid w:val="00403786"/>
    <w:rsid w:val="00403D3E"/>
    <w:rsid w:val="004043FE"/>
    <w:rsid w:val="004045D3"/>
    <w:rsid w:val="00405535"/>
    <w:rsid w:val="004079B1"/>
    <w:rsid w:val="00407AB0"/>
    <w:rsid w:val="00411AD9"/>
    <w:rsid w:val="00412396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F81"/>
    <w:rsid w:val="00427C5A"/>
    <w:rsid w:val="00427DC6"/>
    <w:rsid w:val="004306C9"/>
    <w:rsid w:val="00431491"/>
    <w:rsid w:val="00434AF1"/>
    <w:rsid w:val="00434E22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417A"/>
    <w:rsid w:val="00444654"/>
    <w:rsid w:val="00447D20"/>
    <w:rsid w:val="00447FE6"/>
    <w:rsid w:val="00450A9C"/>
    <w:rsid w:val="00450BF7"/>
    <w:rsid w:val="00450FE6"/>
    <w:rsid w:val="004545BA"/>
    <w:rsid w:val="00454C30"/>
    <w:rsid w:val="00456ACE"/>
    <w:rsid w:val="00463676"/>
    <w:rsid w:val="004636CF"/>
    <w:rsid w:val="00463856"/>
    <w:rsid w:val="0046460C"/>
    <w:rsid w:val="00466ABF"/>
    <w:rsid w:val="00466DD3"/>
    <w:rsid w:val="00467352"/>
    <w:rsid w:val="004673F9"/>
    <w:rsid w:val="00467678"/>
    <w:rsid w:val="00467B99"/>
    <w:rsid w:val="004704E5"/>
    <w:rsid w:val="00473CC6"/>
    <w:rsid w:val="00474A33"/>
    <w:rsid w:val="00477CBA"/>
    <w:rsid w:val="00480463"/>
    <w:rsid w:val="00480926"/>
    <w:rsid w:val="004828CC"/>
    <w:rsid w:val="004868C7"/>
    <w:rsid w:val="00486F4F"/>
    <w:rsid w:val="00487582"/>
    <w:rsid w:val="00487C55"/>
    <w:rsid w:val="00490658"/>
    <w:rsid w:val="004913C2"/>
    <w:rsid w:val="00493E8B"/>
    <w:rsid w:val="004A0663"/>
    <w:rsid w:val="004A1DD6"/>
    <w:rsid w:val="004A4446"/>
    <w:rsid w:val="004A4E43"/>
    <w:rsid w:val="004A6FD4"/>
    <w:rsid w:val="004B0223"/>
    <w:rsid w:val="004B0AAC"/>
    <w:rsid w:val="004B4A73"/>
    <w:rsid w:val="004C100F"/>
    <w:rsid w:val="004C1D4A"/>
    <w:rsid w:val="004C3D80"/>
    <w:rsid w:val="004C5F44"/>
    <w:rsid w:val="004C62A0"/>
    <w:rsid w:val="004C63F6"/>
    <w:rsid w:val="004C69A2"/>
    <w:rsid w:val="004C79EF"/>
    <w:rsid w:val="004D3BBA"/>
    <w:rsid w:val="004D4146"/>
    <w:rsid w:val="004D6648"/>
    <w:rsid w:val="004D6E86"/>
    <w:rsid w:val="004D7ED5"/>
    <w:rsid w:val="004E2B4B"/>
    <w:rsid w:val="004E42D6"/>
    <w:rsid w:val="004E4645"/>
    <w:rsid w:val="004E796E"/>
    <w:rsid w:val="004F0F83"/>
    <w:rsid w:val="004F167B"/>
    <w:rsid w:val="004F1FB1"/>
    <w:rsid w:val="004F3CFB"/>
    <w:rsid w:val="004F4FA8"/>
    <w:rsid w:val="004F55DE"/>
    <w:rsid w:val="004F5691"/>
    <w:rsid w:val="00500534"/>
    <w:rsid w:val="00500A85"/>
    <w:rsid w:val="00501F82"/>
    <w:rsid w:val="005063B6"/>
    <w:rsid w:val="005063E3"/>
    <w:rsid w:val="0050674A"/>
    <w:rsid w:val="00506C50"/>
    <w:rsid w:val="00512F65"/>
    <w:rsid w:val="0052023F"/>
    <w:rsid w:val="00521011"/>
    <w:rsid w:val="0052197B"/>
    <w:rsid w:val="00522337"/>
    <w:rsid w:val="00523BDD"/>
    <w:rsid w:val="005262BE"/>
    <w:rsid w:val="005266C1"/>
    <w:rsid w:val="00527113"/>
    <w:rsid w:val="00527475"/>
    <w:rsid w:val="005274CD"/>
    <w:rsid w:val="0052794F"/>
    <w:rsid w:val="005306C8"/>
    <w:rsid w:val="00531F2C"/>
    <w:rsid w:val="00532D67"/>
    <w:rsid w:val="00536C94"/>
    <w:rsid w:val="00537175"/>
    <w:rsid w:val="00542111"/>
    <w:rsid w:val="005446E7"/>
    <w:rsid w:val="00545A1B"/>
    <w:rsid w:val="005463B1"/>
    <w:rsid w:val="00551096"/>
    <w:rsid w:val="00551F05"/>
    <w:rsid w:val="0055287C"/>
    <w:rsid w:val="00553487"/>
    <w:rsid w:val="00554B85"/>
    <w:rsid w:val="00555F58"/>
    <w:rsid w:val="00560143"/>
    <w:rsid w:val="00560973"/>
    <w:rsid w:val="00560CA9"/>
    <w:rsid w:val="0056225D"/>
    <w:rsid w:val="00563D8F"/>
    <w:rsid w:val="0056404E"/>
    <w:rsid w:val="005652DC"/>
    <w:rsid w:val="00567A33"/>
    <w:rsid w:val="005726D9"/>
    <w:rsid w:val="0057276E"/>
    <w:rsid w:val="00575E2D"/>
    <w:rsid w:val="00576363"/>
    <w:rsid w:val="00580445"/>
    <w:rsid w:val="00581586"/>
    <w:rsid w:val="00581FFF"/>
    <w:rsid w:val="00584C49"/>
    <w:rsid w:val="00585937"/>
    <w:rsid w:val="0058621E"/>
    <w:rsid w:val="005906C4"/>
    <w:rsid w:val="00590FEF"/>
    <w:rsid w:val="00594888"/>
    <w:rsid w:val="0059513C"/>
    <w:rsid w:val="00595DC0"/>
    <w:rsid w:val="0059640B"/>
    <w:rsid w:val="00596EF7"/>
    <w:rsid w:val="005974D0"/>
    <w:rsid w:val="005A0300"/>
    <w:rsid w:val="005A0323"/>
    <w:rsid w:val="005A1E11"/>
    <w:rsid w:val="005A491F"/>
    <w:rsid w:val="005A5079"/>
    <w:rsid w:val="005A66C5"/>
    <w:rsid w:val="005A7028"/>
    <w:rsid w:val="005B0527"/>
    <w:rsid w:val="005B05D3"/>
    <w:rsid w:val="005B093F"/>
    <w:rsid w:val="005B5F2C"/>
    <w:rsid w:val="005B62C9"/>
    <w:rsid w:val="005B7153"/>
    <w:rsid w:val="005C04A4"/>
    <w:rsid w:val="005C162F"/>
    <w:rsid w:val="005C3E1F"/>
    <w:rsid w:val="005C4D38"/>
    <w:rsid w:val="005C5DB7"/>
    <w:rsid w:val="005C68B4"/>
    <w:rsid w:val="005D0957"/>
    <w:rsid w:val="005D1961"/>
    <w:rsid w:val="005D19FF"/>
    <w:rsid w:val="005D3B48"/>
    <w:rsid w:val="005D4CE1"/>
    <w:rsid w:val="005D5BD2"/>
    <w:rsid w:val="005D5F4D"/>
    <w:rsid w:val="005D7748"/>
    <w:rsid w:val="005E096A"/>
    <w:rsid w:val="005E14B2"/>
    <w:rsid w:val="005E2B16"/>
    <w:rsid w:val="005E613D"/>
    <w:rsid w:val="005E6172"/>
    <w:rsid w:val="005F02C0"/>
    <w:rsid w:val="005F0E7A"/>
    <w:rsid w:val="005F5393"/>
    <w:rsid w:val="0060246A"/>
    <w:rsid w:val="00602524"/>
    <w:rsid w:val="00602ABE"/>
    <w:rsid w:val="006063F6"/>
    <w:rsid w:val="00606E9D"/>
    <w:rsid w:val="006073C2"/>
    <w:rsid w:val="00610A27"/>
    <w:rsid w:val="00611655"/>
    <w:rsid w:val="006118EF"/>
    <w:rsid w:val="006138A1"/>
    <w:rsid w:val="00614FBF"/>
    <w:rsid w:val="00616B4F"/>
    <w:rsid w:val="00617A10"/>
    <w:rsid w:val="006220EB"/>
    <w:rsid w:val="00626ABE"/>
    <w:rsid w:val="00627663"/>
    <w:rsid w:val="006308B5"/>
    <w:rsid w:val="00630C42"/>
    <w:rsid w:val="00631387"/>
    <w:rsid w:val="00635A0F"/>
    <w:rsid w:val="00636D74"/>
    <w:rsid w:val="006426C2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A1D"/>
    <w:rsid w:val="00657CE3"/>
    <w:rsid w:val="006613D7"/>
    <w:rsid w:val="00662335"/>
    <w:rsid w:val="00662607"/>
    <w:rsid w:val="00663143"/>
    <w:rsid w:val="006637EB"/>
    <w:rsid w:val="00664BCD"/>
    <w:rsid w:val="00665F6F"/>
    <w:rsid w:val="006679B2"/>
    <w:rsid w:val="00667B91"/>
    <w:rsid w:val="00671D08"/>
    <w:rsid w:val="00672358"/>
    <w:rsid w:val="00672F55"/>
    <w:rsid w:val="00674484"/>
    <w:rsid w:val="00674574"/>
    <w:rsid w:val="0067468A"/>
    <w:rsid w:val="00682FAC"/>
    <w:rsid w:val="00685BC5"/>
    <w:rsid w:val="00685EB0"/>
    <w:rsid w:val="0068607A"/>
    <w:rsid w:val="00687150"/>
    <w:rsid w:val="006873AA"/>
    <w:rsid w:val="00687809"/>
    <w:rsid w:val="0069086C"/>
    <w:rsid w:val="00692EC9"/>
    <w:rsid w:val="00695397"/>
    <w:rsid w:val="006966B8"/>
    <w:rsid w:val="006A12C2"/>
    <w:rsid w:val="006A14A8"/>
    <w:rsid w:val="006A1D72"/>
    <w:rsid w:val="006A3493"/>
    <w:rsid w:val="006A5B54"/>
    <w:rsid w:val="006A654B"/>
    <w:rsid w:val="006B48D6"/>
    <w:rsid w:val="006B48EB"/>
    <w:rsid w:val="006B500E"/>
    <w:rsid w:val="006B536C"/>
    <w:rsid w:val="006B5DAF"/>
    <w:rsid w:val="006C0D9D"/>
    <w:rsid w:val="006C0E4F"/>
    <w:rsid w:val="006C4522"/>
    <w:rsid w:val="006C4C38"/>
    <w:rsid w:val="006C7925"/>
    <w:rsid w:val="006C7BA9"/>
    <w:rsid w:val="006C7F53"/>
    <w:rsid w:val="006D0E8D"/>
    <w:rsid w:val="006D39CD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790"/>
    <w:rsid w:val="006E0D0B"/>
    <w:rsid w:val="006E0E6A"/>
    <w:rsid w:val="006E1BD3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76E0"/>
    <w:rsid w:val="007012AF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4EEC"/>
    <w:rsid w:val="00715BF1"/>
    <w:rsid w:val="00715FA5"/>
    <w:rsid w:val="0071694A"/>
    <w:rsid w:val="007169C3"/>
    <w:rsid w:val="00720297"/>
    <w:rsid w:val="00720A49"/>
    <w:rsid w:val="00723156"/>
    <w:rsid w:val="007249A2"/>
    <w:rsid w:val="007256A7"/>
    <w:rsid w:val="007259B6"/>
    <w:rsid w:val="00726FDF"/>
    <w:rsid w:val="0072758E"/>
    <w:rsid w:val="00731A8C"/>
    <w:rsid w:val="007320D1"/>
    <w:rsid w:val="00732652"/>
    <w:rsid w:val="007347B5"/>
    <w:rsid w:val="00736D62"/>
    <w:rsid w:val="0074143F"/>
    <w:rsid w:val="0074192C"/>
    <w:rsid w:val="00745F6F"/>
    <w:rsid w:val="00746E56"/>
    <w:rsid w:val="00746ECC"/>
    <w:rsid w:val="00752250"/>
    <w:rsid w:val="00752640"/>
    <w:rsid w:val="00752F00"/>
    <w:rsid w:val="00756910"/>
    <w:rsid w:val="00756D72"/>
    <w:rsid w:val="00760CBA"/>
    <w:rsid w:val="00763455"/>
    <w:rsid w:val="00764A1E"/>
    <w:rsid w:val="0076649C"/>
    <w:rsid w:val="007708D5"/>
    <w:rsid w:val="00771F56"/>
    <w:rsid w:val="00771F5C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4EE7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619"/>
    <w:rsid w:val="007C546D"/>
    <w:rsid w:val="007C5CB1"/>
    <w:rsid w:val="007D02E9"/>
    <w:rsid w:val="007D1ABE"/>
    <w:rsid w:val="007D2E0E"/>
    <w:rsid w:val="007D38AB"/>
    <w:rsid w:val="007D4D9C"/>
    <w:rsid w:val="007D4DDF"/>
    <w:rsid w:val="007D5856"/>
    <w:rsid w:val="007D6340"/>
    <w:rsid w:val="007D6474"/>
    <w:rsid w:val="007D6486"/>
    <w:rsid w:val="007D68CF"/>
    <w:rsid w:val="007D6F10"/>
    <w:rsid w:val="007D7A12"/>
    <w:rsid w:val="007E0660"/>
    <w:rsid w:val="007E11B2"/>
    <w:rsid w:val="007E3F44"/>
    <w:rsid w:val="007E4EA5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800ECF"/>
    <w:rsid w:val="008023C6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6479"/>
    <w:rsid w:val="00817582"/>
    <w:rsid w:val="00817A7D"/>
    <w:rsid w:val="00820149"/>
    <w:rsid w:val="0082153C"/>
    <w:rsid w:val="008218DE"/>
    <w:rsid w:val="00824158"/>
    <w:rsid w:val="00824534"/>
    <w:rsid w:val="00824B99"/>
    <w:rsid w:val="00824D57"/>
    <w:rsid w:val="00831EF1"/>
    <w:rsid w:val="0083488D"/>
    <w:rsid w:val="008348B3"/>
    <w:rsid w:val="00835544"/>
    <w:rsid w:val="0083749C"/>
    <w:rsid w:val="00837AA9"/>
    <w:rsid w:val="00840EDF"/>
    <w:rsid w:val="0084279A"/>
    <w:rsid w:val="00844341"/>
    <w:rsid w:val="00845856"/>
    <w:rsid w:val="00845AE2"/>
    <w:rsid w:val="0084787B"/>
    <w:rsid w:val="00851692"/>
    <w:rsid w:val="0085227F"/>
    <w:rsid w:val="008575C0"/>
    <w:rsid w:val="00860A50"/>
    <w:rsid w:val="0086131F"/>
    <w:rsid w:val="0086142A"/>
    <w:rsid w:val="008620C1"/>
    <w:rsid w:val="00862D27"/>
    <w:rsid w:val="00865272"/>
    <w:rsid w:val="00872088"/>
    <w:rsid w:val="00872CD0"/>
    <w:rsid w:val="0087407C"/>
    <w:rsid w:val="008746E3"/>
    <w:rsid w:val="00875211"/>
    <w:rsid w:val="0088170F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C19E4"/>
    <w:rsid w:val="008C3A04"/>
    <w:rsid w:val="008C4300"/>
    <w:rsid w:val="008C66AE"/>
    <w:rsid w:val="008C6A83"/>
    <w:rsid w:val="008D0FF6"/>
    <w:rsid w:val="008D257A"/>
    <w:rsid w:val="008D5B6F"/>
    <w:rsid w:val="008D5C3F"/>
    <w:rsid w:val="008E067E"/>
    <w:rsid w:val="008E1AFF"/>
    <w:rsid w:val="008E3252"/>
    <w:rsid w:val="008E3E9C"/>
    <w:rsid w:val="008E41B1"/>
    <w:rsid w:val="008E4873"/>
    <w:rsid w:val="008E553B"/>
    <w:rsid w:val="008E6008"/>
    <w:rsid w:val="008E6AE8"/>
    <w:rsid w:val="008F049C"/>
    <w:rsid w:val="008F272F"/>
    <w:rsid w:val="008F3027"/>
    <w:rsid w:val="008F3E0D"/>
    <w:rsid w:val="008F4F21"/>
    <w:rsid w:val="008F58E1"/>
    <w:rsid w:val="008F5D3C"/>
    <w:rsid w:val="009013DE"/>
    <w:rsid w:val="00913121"/>
    <w:rsid w:val="00917A14"/>
    <w:rsid w:val="00917D85"/>
    <w:rsid w:val="00920747"/>
    <w:rsid w:val="009221F5"/>
    <w:rsid w:val="009226F1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75A2"/>
    <w:rsid w:val="009411D6"/>
    <w:rsid w:val="00941AC3"/>
    <w:rsid w:val="00944C02"/>
    <w:rsid w:val="009451C5"/>
    <w:rsid w:val="009461E7"/>
    <w:rsid w:val="00951580"/>
    <w:rsid w:val="0095192D"/>
    <w:rsid w:val="0095251B"/>
    <w:rsid w:val="00953BF9"/>
    <w:rsid w:val="00955521"/>
    <w:rsid w:val="00957208"/>
    <w:rsid w:val="00960CC7"/>
    <w:rsid w:val="00961FD3"/>
    <w:rsid w:val="00963751"/>
    <w:rsid w:val="009703F5"/>
    <w:rsid w:val="0097044A"/>
    <w:rsid w:val="00970FA4"/>
    <w:rsid w:val="0097267D"/>
    <w:rsid w:val="00973BC9"/>
    <w:rsid w:val="0097410C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F56"/>
    <w:rsid w:val="00991D8B"/>
    <w:rsid w:val="00993A3E"/>
    <w:rsid w:val="00995151"/>
    <w:rsid w:val="00995675"/>
    <w:rsid w:val="0099599C"/>
    <w:rsid w:val="00996278"/>
    <w:rsid w:val="009A0CF4"/>
    <w:rsid w:val="009A1771"/>
    <w:rsid w:val="009A189F"/>
    <w:rsid w:val="009A2D1D"/>
    <w:rsid w:val="009A4356"/>
    <w:rsid w:val="009A5A10"/>
    <w:rsid w:val="009B0A2A"/>
    <w:rsid w:val="009B1E7E"/>
    <w:rsid w:val="009B2C00"/>
    <w:rsid w:val="009B3206"/>
    <w:rsid w:val="009B34E3"/>
    <w:rsid w:val="009B47A8"/>
    <w:rsid w:val="009B6889"/>
    <w:rsid w:val="009B711F"/>
    <w:rsid w:val="009C07A5"/>
    <w:rsid w:val="009C0E2B"/>
    <w:rsid w:val="009C5416"/>
    <w:rsid w:val="009C561B"/>
    <w:rsid w:val="009C6D2D"/>
    <w:rsid w:val="009D0A06"/>
    <w:rsid w:val="009D0DD8"/>
    <w:rsid w:val="009D0E20"/>
    <w:rsid w:val="009D0F65"/>
    <w:rsid w:val="009D2F8F"/>
    <w:rsid w:val="009D319E"/>
    <w:rsid w:val="009D3595"/>
    <w:rsid w:val="009D6CD2"/>
    <w:rsid w:val="009D7A7F"/>
    <w:rsid w:val="009E1192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70FC"/>
    <w:rsid w:val="009F7533"/>
    <w:rsid w:val="009F7B8F"/>
    <w:rsid w:val="00A02EC7"/>
    <w:rsid w:val="00A038F6"/>
    <w:rsid w:val="00A0624D"/>
    <w:rsid w:val="00A06413"/>
    <w:rsid w:val="00A10D69"/>
    <w:rsid w:val="00A13B88"/>
    <w:rsid w:val="00A147DF"/>
    <w:rsid w:val="00A15AC0"/>
    <w:rsid w:val="00A21169"/>
    <w:rsid w:val="00A220CD"/>
    <w:rsid w:val="00A233D6"/>
    <w:rsid w:val="00A2418B"/>
    <w:rsid w:val="00A267B3"/>
    <w:rsid w:val="00A324D9"/>
    <w:rsid w:val="00A355BA"/>
    <w:rsid w:val="00A35EFD"/>
    <w:rsid w:val="00A41DF7"/>
    <w:rsid w:val="00A42645"/>
    <w:rsid w:val="00A4431B"/>
    <w:rsid w:val="00A44EF6"/>
    <w:rsid w:val="00A52230"/>
    <w:rsid w:val="00A53393"/>
    <w:rsid w:val="00A54C47"/>
    <w:rsid w:val="00A60388"/>
    <w:rsid w:val="00A61E04"/>
    <w:rsid w:val="00A62308"/>
    <w:rsid w:val="00A6589D"/>
    <w:rsid w:val="00A658F6"/>
    <w:rsid w:val="00A7214C"/>
    <w:rsid w:val="00A72A7F"/>
    <w:rsid w:val="00A72CA7"/>
    <w:rsid w:val="00A74D93"/>
    <w:rsid w:val="00A74DA2"/>
    <w:rsid w:val="00A82790"/>
    <w:rsid w:val="00A827F2"/>
    <w:rsid w:val="00A829E7"/>
    <w:rsid w:val="00A82F00"/>
    <w:rsid w:val="00A83D2C"/>
    <w:rsid w:val="00A85644"/>
    <w:rsid w:val="00A864BE"/>
    <w:rsid w:val="00A875C8"/>
    <w:rsid w:val="00A879D8"/>
    <w:rsid w:val="00A950B7"/>
    <w:rsid w:val="00A96336"/>
    <w:rsid w:val="00A969C1"/>
    <w:rsid w:val="00A96B69"/>
    <w:rsid w:val="00A96E9C"/>
    <w:rsid w:val="00A9714E"/>
    <w:rsid w:val="00A97332"/>
    <w:rsid w:val="00AA01EE"/>
    <w:rsid w:val="00AA13A9"/>
    <w:rsid w:val="00AA1DFC"/>
    <w:rsid w:val="00AA209C"/>
    <w:rsid w:val="00AA2737"/>
    <w:rsid w:val="00AA4AA8"/>
    <w:rsid w:val="00AA4BA3"/>
    <w:rsid w:val="00AA4BB0"/>
    <w:rsid w:val="00AA5B7D"/>
    <w:rsid w:val="00AA5EE6"/>
    <w:rsid w:val="00AA6748"/>
    <w:rsid w:val="00AA7745"/>
    <w:rsid w:val="00AB2550"/>
    <w:rsid w:val="00AB4C94"/>
    <w:rsid w:val="00AB6A0A"/>
    <w:rsid w:val="00AB6A77"/>
    <w:rsid w:val="00AC0461"/>
    <w:rsid w:val="00AC1578"/>
    <w:rsid w:val="00AC21DF"/>
    <w:rsid w:val="00AC2B47"/>
    <w:rsid w:val="00AC51E3"/>
    <w:rsid w:val="00AC5742"/>
    <w:rsid w:val="00AC66C0"/>
    <w:rsid w:val="00AC66E5"/>
    <w:rsid w:val="00AC69DF"/>
    <w:rsid w:val="00AD077D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B9A"/>
    <w:rsid w:val="00AE5F64"/>
    <w:rsid w:val="00AF0B52"/>
    <w:rsid w:val="00AF110D"/>
    <w:rsid w:val="00AF2E70"/>
    <w:rsid w:val="00AF3E04"/>
    <w:rsid w:val="00AF70D6"/>
    <w:rsid w:val="00AF7312"/>
    <w:rsid w:val="00AF78F4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C3C"/>
    <w:rsid w:val="00B22598"/>
    <w:rsid w:val="00B227A4"/>
    <w:rsid w:val="00B2448F"/>
    <w:rsid w:val="00B245BB"/>
    <w:rsid w:val="00B25708"/>
    <w:rsid w:val="00B2672D"/>
    <w:rsid w:val="00B30971"/>
    <w:rsid w:val="00B33846"/>
    <w:rsid w:val="00B373DD"/>
    <w:rsid w:val="00B4002F"/>
    <w:rsid w:val="00B40290"/>
    <w:rsid w:val="00B418CC"/>
    <w:rsid w:val="00B41A04"/>
    <w:rsid w:val="00B423AE"/>
    <w:rsid w:val="00B43060"/>
    <w:rsid w:val="00B44B0A"/>
    <w:rsid w:val="00B46613"/>
    <w:rsid w:val="00B50571"/>
    <w:rsid w:val="00B546C7"/>
    <w:rsid w:val="00B56C55"/>
    <w:rsid w:val="00B56EC6"/>
    <w:rsid w:val="00B579D5"/>
    <w:rsid w:val="00B607A1"/>
    <w:rsid w:val="00B617F5"/>
    <w:rsid w:val="00B62A84"/>
    <w:rsid w:val="00B65D1E"/>
    <w:rsid w:val="00B66256"/>
    <w:rsid w:val="00B66B83"/>
    <w:rsid w:val="00B670FD"/>
    <w:rsid w:val="00B6730A"/>
    <w:rsid w:val="00B67391"/>
    <w:rsid w:val="00B701A2"/>
    <w:rsid w:val="00B71254"/>
    <w:rsid w:val="00B71C17"/>
    <w:rsid w:val="00B71C3E"/>
    <w:rsid w:val="00B71D94"/>
    <w:rsid w:val="00B72568"/>
    <w:rsid w:val="00B744A3"/>
    <w:rsid w:val="00B76FAE"/>
    <w:rsid w:val="00B8005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2073"/>
    <w:rsid w:val="00BA3A0F"/>
    <w:rsid w:val="00BA44AB"/>
    <w:rsid w:val="00BA5CD4"/>
    <w:rsid w:val="00BA63B2"/>
    <w:rsid w:val="00BA772F"/>
    <w:rsid w:val="00BA7BF8"/>
    <w:rsid w:val="00BB082E"/>
    <w:rsid w:val="00BB1B0B"/>
    <w:rsid w:val="00BB4227"/>
    <w:rsid w:val="00BB5211"/>
    <w:rsid w:val="00BB5ECA"/>
    <w:rsid w:val="00BB6A4A"/>
    <w:rsid w:val="00BC00D9"/>
    <w:rsid w:val="00BC3D2E"/>
    <w:rsid w:val="00BC70FF"/>
    <w:rsid w:val="00BC7C72"/>
    <w:rsid w:val="00BD17D4"/>
    <w:rsid w:val="00BD3491"/>
    <w:rsid w:val="00BD3846"/>
    <w:rsid w:val="00BD38DD"/>
    <w:rsid w:val="00BD50F2"/>
    <w:rsid w:val="00BE3CD8"/>
    <w:rsid w:val="00BE4773"/>
    <w:rsid w:val="00BE5FCB"/>
    <w:rsid w:val="00BE643C"/>
    <w:rsid w:val="00BF2249"/>
    <w:rsid w:val="00C027CB"/>
    <w:rsid w:val="00C03274"/>
    <w:rsid w:val="00C0369A"/>
    <w:rsid w:val="00C059DA"/>
    <w:rsid w:val="00C06493"/>
    <w:rsid w:val="00C0721A"/>
    <w:rsid w:val="00C106B8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47A2"/>
    <w:rsid w:val="00C261ED"/>
    <w:rsid w:val="00C271F8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8C2"/>
    <w:rsid w:val="00C56FAB"/>
    <w:rsid w:val="00C57329"/>
    <w:rsid w:val="00C602AD"/>
    <w:rsid w:val="00C62B9F"/>
    <w:rsid w:val="00C64A91"/>
    <w:rsid w:val="00C65F56"/>
    <w:rsid w:val="00C66080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218B"/>
    <w:rsid w:val="00C92715"/>
    <w:rsid w:val="00C94D90"/>
    <w:rsid w:val="00C95E2C"/>
    <w:rsid w:val="00C9670A"/>
    <w:rsid w:val="00C97EFE"/>
    <w:rsid w:val="00CA1BA3"/>
    <w:rsid w:val="00CA2AF0"/>
    <w:rsid w:val="00CA4562"/>
    <w:rsid w:val="00CA468A"/>
    <w:rsid w:val="00CA7B4B"/>
    <w:rsid w:val="00CB2EA3"/>
    <w:rsid w:val="00CB3D3D"/>
    <w:rsid w:val="00CB45C0"/>
    <w:rsid w:val="00CB690F"/>
    <w:rsid w:val="00CC0946"/>
    <w:rsid w:val="00CC35E8"/>
    <w:rsid w:val="00CC3EFC"/>
    <w:rsid w:val="00CC48DD"/>
    <w:rsid w:val="00CC599C"/>
    <w:rsid w:val="00CC68A8"/>
    <w:rsid w:val="00CC6FD4"/>
    <w:rsid w:val="00CD1B8C"/>
    <w:rsid w:val="00CD381F"/>
    <w:rsid w:val="00CD4371"/>
    <w:rsid w:val="00CE17D8"/>
    <w:rsid w:val="00CE19E6"/>
    <w:rsid w:val="00CE3F7F"/>
    <w:rsid w:val="00CE43A8"/>
    <w:rsid w:val="00CE7FF3"/>
    <w:rsid w:val="00CF2445"/>
    <w:rsid w:val="00CF28E3"/>
    <w:rsid w:val="00CF48EC"/>
    <w:rsid w:val="00CF5C81"/>
    <w:rsid w:val="00CF5F9F"/>
    <w:rsid w:val="00CF6C81"/>
    <w:rsid w:val="00D00AFC"/>
    <w:rsid w:val="00D00C5A"/>
    <w:rsid w:val="00D01CA1"/>
    <w:rsid w:val="00D02016"/>
    <w:rsid w:val="00D028A8"/>
    <w:rsid w:val="00D069C1"/>
    <w:rsid w:val="00D0769E"/>
    <w:rsid w:val="00D10E6B"/>
    <w:rsid w:val="00D11E08"/>
    <w:rsid w:val="00D13FC4"/>
    <w:rsid w:val="00D14F4E"/>
    <w:rsid w:val="00D17E92"/>
    <w:rsid w:val="00D20345"/>
    <w:rsid w:val="00D20D0B"/>
    <w:rsid w:val="00D240FA"/>
    <w:rsid w:val="00D2452D"/>
    <w:rsid w:val="00D268F5"/>
    <w:rsid w:val="00D26D5D"/>
    <w:rsid w:val="00D31B0E"/>
    <w:rsid w:val="00D33CA1"/>
    <w:rsid w:val="00D3680A"/>
    <w:rsid w:val="00D40E9D"/>
    <w:rsid w:val="00D41AF7"/>
    <w:rsid w:val="00D423F3"/>
    <w:rsid w:val="00D425DF"/>
    <w:rsid w:val="00D449E9"/>
    <w:rsid w:val="00D4789E"/>
    <w:rsid w:val="00D50070"/>
    <w:rsid w:val="00D5076F"/>
    <w:rsid w:val="00D56381"/>
    <w:rsid w:val="00D5671A"/>
    <w:rsid w:val="00D567D0"/>
    <w:rsid w:val="00D56920"/>
    <w:rsid w:val="00D56A5B"/>
    <w:rsid w:val="00D60BCC"/>
    <w:rsid w:val="00D61F22"/>
    <w:rsid w:val="00D64486"/>
    <w:rsid w:val="00D65AEE"/>
    <w:rsid w:val="00D66F2A"/>
    <w:rsid w:val="00D72BFC"/>
    <w:rsid w:val="00D746C7"/>
    <w:rsid w:val="00D771D8"/>
    <w:rsid w:val="00D81C98"/>
    <w:rsid w:val="00D822C2"/>
    <w:rsid w:val="00D83258"/>
    <w:rsid w:val="00D86E4E"/>
    <w:rsid w:val="00D8700E"/>
    <w:rsid w:val="00D874DF"/>
    <w:rsid w:val="00D90258"/>
    <w:rsid w:val="00D912E5"/>
    <w:rsid w:val="00D91AD9"/>
    <w:rsid w:val="00D93EBD"/>
    <w:rsid w:val="00D9546F"/>
    <w:rsid w:val="00D96D8A"/>
    <w:rsid w:val="00DA2590"/>
    <w:rsid w:val="00DA3197"/>
    <w:rsid w:val="00DA36F1"/>
    <w:rsid w:val="00DA5D43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3381"/>
    <w:rsid w:val="00DC4A1B"/>
    <w:rsid w:val="00DC4CCD"/>
    <w:rsid w:val="00DC5090"/>
    <w:rsid w:val="00DC54A0"/>
    <w:rsid w:val="00DC5680"/>
    <w:rsid w:val="00DC5C91"/>
    <w:rsid w:val="00DC5E3E"/>
    <w:rsid w:val="00DC657D"/>
    <w:rsid w:val="00DC73C1"/>
    <w:rsid w:val="00DC75DD"/>
    <w:rsid w:val="00DD0E25"/>
    <w:rsid w:val="00DD0E43"/>
    <w:rsid w:val="00DD1F61"/>
    <w:rsid w:val="00DD37C0"/>
    <w:rsid w:val="00DD3D30"/>
    <w:rsid w:val="00DD4339"/>
    <w:rsid w:val="00DD52A9"/>
    <w:rsid w:val="00DD5CAF"/>
    <w:rsid w:val="00DD5E9E"/>
    <w:rsid w:val="00DD674D"/>
    <w:rsid w:val="00DE115C"/>
    <w:rsid w:val="00DE1477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DF7170"/>
    <w:rsid w:val="00E00E91"/>
    <w:rsid w:val="00E03DD3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31A"/>
    <w:rsid w:val="00E14691"/>
    <w:rsid w:val="00E15B05"/>
    <w:rsid w:val="00E178E7"/>
    <w:rsid w:val="00E17B59"/>
    <w:rsid w:val="00E220EB"/>
    <w:rsid w:val="00E22490"/>
    <w:rsid w:val="00E22B3E"/>
    <w:rsid w:val="00E22BAA"/>
    <w:rsid w:val="00E2734D"/>
    <w:rsid w:val="00E27AAB"/>
    <w:rsid w:val="00E326FB"/>
    <w:rsid w:val="00E35480"/>
    <w:rsid w:val="00E361C5"/>
    <w:rsid w:val="00E37A83"/>
    <w:rsid w:val="00E37C2B"/>
    <w:rsid w:val="00E43D56"/>
    <w:rsid w:val="00E442DF"/>
    <w:rsid w:val="00E47CDD"/>
    <w:rsid w:val="00E525F2"/>
    <w:rsid w:val="00E552FA"/>
    <w:rsid w:val="00E5766E"/>
    <w:rsid w:val="00E57C87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1C4"/>
    <w:rsid w:val="00E95891"/>
    <w:rsid w:val="00E973AE"/>
    <w:rsid w:val="00E9767C"/>
    <w:rsid w:val="00E97715"/>
    <w:rsid w:val="00EA1929"/>
    <w:rsid w:val="00EA1C1B"/>
    <w:rsid w:val="00EA2638"/>
    <w:rsid w:val="00EA3B36"/>
    <w:rsid w:val="00EA4B4C"/>
    <w:rsid w:val="00EA5C42"/>
    <w:rsid w:val="00EB08FD"/>
    <w:rsid w:val="00EB19F4"/>
    <w:rsid w:val="00EB366F"/>
    <w:rsid w:val="00EB3881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2BC9"/>
    <w:rsid w:val="00ED53E2"/>
    <w:rsid w:val="00ED5A95"/>
    <w:rsid w:val="00ED6F87"/>
    <w:rsid w:val="00EE0128"/>
    <w:rsid w:val="00EE30D0"/>
    <w:rsid w:val="00EE38E0"/>
    <w:rsid w:val="00EE503B"/>
    <w:rsid w:val="00EE55AA"/>
    <w:rsid w:val="00EE5F12"/>
    <w:rsid w:val="00EF15BD"/>
    <w:rsid w:val="00EF48B6"/>
    <w:rsid w:val="00EF498B"/>
    <w:rsid w:val="00EF6005"/>
    <w:rsid w:val="00EF61E0"/>
    <w:rsid w:val="00EF72F5"/>
    <w:rsid w:val="00EF7D9F"/>
    <w:rsid w:val="00F00ECE"/>
    <w:rsid w:val="00F02843"/>
    <w:rsid w:val="00F04393"/>
    <w:rsid w:val="00F12B1C"/>
    <w:rsid w:val="00F1386C"/>
    <w:rsid w:val="00F13C18"/>
    <w:rsid w:val="00F20F09"/>
    <w:rsid w:val="00F21B25"/>
    <w:rsid w:val="00F222CC"/>
    <w:rsid w:val="00F24A73"/>
    <w:rsid w:val="00F26A08"/>
    <w:rsid w:val="00F26A17"/>
    <w:rsid w:val="00F2767D"/>
    <w:rsid w:val="00F30FA5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4DD5"/>
    <w:rsid w:val="00F55C79"/>
    <w:rsid w:val="00F560E7"/>
    <w:rsid w:val="00F60BCD"/>
    <w:rsid w:val="00F61453"/>
    <w:rsid w:val="00F634F2"/>
    <w:rsid w:val="00F64F5D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4E18"/>
    <w:rsid w:val="00F85E75"/>
    <w:rsid w:val="00F87711"/>
    <w:rsid w:val="00F90556"/>
    <w:rsid w:val="00F95F21"/>
    <w:rsid w:val="00F96142"/>
    <w:rsid w:val="00F96739"/>
    <w:rsid w:val="00F96F47"/>
    <w:rsid w:val="00FA157A"/>
    <w:rsid w:val="00FA2095"/>
    <w:rsid w:val="00FA2F80"/>
    <w:rsid w:val="00FA3EAA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C73E4"/>
    <w:rsid w:val="00FD1525"/>
    <w:rsid w:val="00FD1782"/>
    <w:rsid w:val="00FD40A2"/>
    <w:rsid w:val="00FD4820"/>
    <w:rsid w:val="00FD521C"/>
    <w:rsid w:val="00FD5E69"/>
    <w:rsid w:val="00FD69B7"/>
    <w:rsid w:val="00FE0572"/>
    <w:rsid w:val="00FE38EB"/>
    <w:rsid w:val="00FF112A"/>
    <w:rsid w:val="00FF3DE3"/>
    <w:rsid w:val="00FF4045"/>
    <w:rsid w:val="00FF504B"/>
    <w:rsid w:val="00FF6BED"/>
    <w:rsid w:val="00FF7EC0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637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1.xml"/><Relationship Id="rId3" Type="http://schemas.openxmlformats.org/officeDocument/2006/relationships/customXml" Target="../customXml/item2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FFD390-D2DC-402D-9773-2B7F88A04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18</TotalTime>
  <Pages>6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7.06: Worked Examples </vt:lpstr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7.06: Worked Examples </dc:title>
  <dc:subject>Lesson 7.06: Worked Examples </dc:subject>
  <dc:creator>Texas Education Agency</dc:creator>
  <cp:keywords/>
  <dc:description/>
  <cp:lastModifiedBy>White (she/her), Whitney</cp:lastModifiedBy>
  <cp:revision>23</cp:revision>
  <dcterms:created xsi:type="dcterms:W3CDTF">2022-02-17T22:40:00Z</dcterms:created>
  <dcterms:modified xsi:type="dcterms:W3CDTF">2023-08-30T03:18:00Z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