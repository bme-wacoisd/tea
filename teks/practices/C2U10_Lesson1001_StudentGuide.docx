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2721" w14:textId="56F345C6" w:rsidR="00FE5236" w:rsidRPr="005F5393" w:rsidRDefault="00FE5236" w:rsidP="00FE5236">
      <w:pPr>
        <w:pStyle w:val="Heading1"/>
        <w:spacing w:after="160"/>
      </w:pPr>
      <w:r>
        <w:t xml:space="preserve">Student Guide </w:t>
      </w:r>
    </w:p>
    <w:p w14:paraId="6404C23A" w14:textId="2612421E" w:rsidR="00FE5236" w:rsidRDefault="00FE5236" w:rsidP="00FE523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10.01: </w:t>
      </w:r>
      <w:r w:rsidR="00625E90">
        <w:rPr>
          <w:shd w:val="clear" w:color="auto" w:fill="FFFFFF"/>
        </w:rPr>
        <w:t>Education in the United States | The Value of Teachers in a Changing World</w:t>
      </w:r>
    </w:p>
    <w:p w14:paraId="259C0F7A" w14:textId="77777777" w:rsidR="00FE5236" w:rsidRPr="005F5393" w:rsidRDefault="00FE5236" w:rsidP="00FE5236">
      <w:r w:rsidRPr="005F5393">
        <w:t xml:space="preserve">Name: </w:t>
      </w:r>
    </w:p>
    <w:p w14:paraId="6F0A7E14" w14:textId="77777777" w:rsidR="00FE5236" w:rsidRDefault="00FE5236" w:rsidP="00FE5236">
      <w:r w:rsidRPr="005F5393">
        <w:t xml:space="preserve">Date: </w:t>
      </w:r>
    </w:p>
    <w:p w14:paraId="0093BF67" w14:textId="28D2E683" w:rsidR="00FE5236" w:rsidRDefault="00FE5236" w:rsidP="00FE5236">
      <w:pPr>
        <w:pStyle w:val="Tabletext"/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  <w:r w:rsidR="00201001">
        <w:rPr>
          <w:b/>
          <w:bCs/>
        </w:rPr>
        <w:t xml:space="preserve"> </w:t>
      </w:r>
    </w:p>
    <w:p w14:paraId="4242C614" w14:textId="77777777" w:rsidR="0049441F" w:rsidRDefault="0049441F" w:rsidP="0049441F">
      <w:pPr>
        <w:pStyle w:val="Tabletext"/>
      </w:pPr>
      <w:r>
        <w:t xml:space="preserve">What is different about being a teenager or young adult now than when your parents or grandparents were teenagers? </w:t>
      </w:r>
    </w:p>
    <w:p w14:paraId="10CF66FD" w14:textId="77777777" w:rsidR="0049441F" w:rsidRDefault="0049441F" w:rsidP="0049441F">
      <w:r>
        <w:t xml:space="preserve">How can </w:t>
      </w:r>
      <w:proofErr w:type="gramStart"/>
      <w:r>
        <w:t>schools to</w:t>
      </w:r>
      <w:proofErr w:type="gramEnd"/>
      <w:r>
        <w:t xml:space="preserve"> help prepare students to be successful in this changing world?</w:t>
      </w:r>
    </w:p>
    <w:p w14:paraId="78FC8F2E" w14:textId="77777777" w:rsidR="0075080B" w:rsidRDefault="0075080B">
      <w:pPr>
        <w:rPr>
          <w:b/>
          <w:bCs/>
        </w:rPr>
      </w:pPr>
      <w:r>
        <w:rPr>
          <w:b/>
          <w:bCs/>
        </w:rPr>
        <w:br w:type="page"/>
      </w:r>
    </w:p>
    <w:p w14:paraId="1E10F1D6" w14:textId="37FCD177" w:rsidR="00935126" w:rsidRDefault="00CC10E6" w:rsidP="00FE5236">
      <w:pPr>
        <w:pStyle w:val="Tabletext"/>
        <w:rPr>
          <w:b/>
          <w:bCs/>
        </w:rPr>
      </w:pPr>
      <w:r>
        <w:rPr>
          <w:b/>
          <w:bCs/>
        </w:rPr>
        <w:lastRenderedPageBreak/>
        <w:t>Carousel Protocol Worksheet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588F" w14:paraId="4292BD92" w14:textId="77777777" w:rsidTr="002E22F6">
        <w:trPr>
          <w:cantSplit w:val="0"/>
          <w:tblHeader/>
        </w:trPr>
        <w:tc>
          <w:tcPr>
            <w:tcW w:w="3116" w:type="dxa"/>
          </w:tcPr>
          <w:p w14:paraId="1707943A" w14:textId="1D7EAD7A" w:rsidR="00DA588F" w:rsidRPr="00DF044B" w:rsidRDefault="00DA588F" w:rsidP="00DF044B">
            <w:pPr>
              <w:pStyle w:val="Tabletext"/>
              <w:jc w:val="center"/>
              <w:rPr>
                <w:b/>
                <w:bCs/>
              </w:rPr>
            </w:pPr>
            <w:r w:rsidRPr="00DF044B">
              <w:rPr>
                <w:b/>
                <w:bCs/>
              </w:rPr>
              <w:t>Teacher Value</w:t>
            </w:r>
          </w:p>
        </w:tc>
        <w:tc>
          <w:tcPr>
            <w:tcW w:w="3117" w:type="dxa"/>
          </w:tcPr>
          <w:p w14:paraId="18CE3B35" w14:textId="5A7EB9B6" w:rsidR="00DA588F" w:rsidRPr="00DF044B" w:rsidRDefault="00B918A0" w:rsidP="00DF044B">
            <w:pPr>
              <w:pStyle w:val="Tabletext"/>
              <w:jc w:val="center"/>
              <w:rPr>
                <w:b/>
                <w:bCs/>
              </w:rPr>
            </w:pPr>
            <w:r w:rsidRPr="00DF044B">
              <w:rPr>
                <w:b/>
                <w:bCs/>
              </w:rPr>
              <w:t>Group Discussion Questions</w:t>
            </w:r>
          </w:p>
        </w:tc>
        <w:tc>
          <w:tcPr>
            <w:tcW w:w="3117" w:type="dxa"/>
          </w:tcPr>
          <w:p w14:paraId="3AC21454" w14:textId="1EFAC49B" w:rsidR="00DA588F" w:rsidRPr="00DF044B" w:rsidRDefault="00B918A0" w:rsidP="00DF044B">
            <w:pPr>
              <w:pStyle w:val="Tabletext"/>
              <w:jc w:val="center"/>
              <w:rPr>
                <w:b/>
                <w:bCs/>
              </w:rPr>
            </w:pPr>
            <w:r w:rsidRPr="00DF044B">
              <w:rPr>
                <w:b/>
                <w:bCs/>
              </w:rPr>
              <w:t>Individual Reflection</w:t>
            </w:r>
          </w:p>
        </w:tc>
      </w:tr>
      <w:tr w:rsidR="00DA588F" w14:paraId="70D1A460" w14:textId="77777777" w:rsidTr="002E22F6">
        <w:trPr>
          <w:cantSplit w:val="0"/>
        </w:trPr>
        <w:tc>
          <w:tcPr>
            <w:tcW w:w="3116" w:type="dxa"/>
          </w:tcPr>
          <w:p w14:paraId="085E2653" w14:textId="77777777" w:rsidR="00DA588F" w:rsidRDefault="00DA588F" w:rsidP="00DA588F">
            <w:pPr>
              <w:pStyle w:val="Tabletext"/>
              <w:numPr>
                <w:ilvl w:val="0"/>
                <w:numId w:val="22"/>
              </w:numPr>
            </w:pPr>
            <w:r>
              <w:t xml:space="preserve">Teachers </w:t>
            </w:r>
            <w:r w:rsidR="00D522D2">
              <w:t>help prepare students for financial/job security.</w:t>
            </w:r>
          </w:p>
          <w:p w14:paraId="10B32CC8" w14:textId="77777777" w:rsidR="007459E2" w:rsidRPr="00C202C4" w:rsidRDefault="007459E2" w:rsidP="007459E2">
            <w:pPr>
              <w:pStyle w:val="Tabletext"/>
              <w:rPr>
                <w:rStyle w:val="Hyperlink"/>
                <w:i/>
                <w:iCs/>
              </w:rPr>
            </w:pPr>
            <w:hyperlink r:id="rId11" w:history="1">
              <w:r w:rsidRPr="00C202C4">
                <w:rPr>
                  <w:rStyle w:val="Hyperlink"/>
                  <w:i/>
                  <w:iCs/>
                </w:rPr>
                <w:t>Understanding Teachers Long Term Impact</w:t>
              </w:r>
            </w:hyperlink>
          </w:p>
          <w:p w14:paraId="127F68D4" w14:textId="230939C4" w:rsidR="007459E2" w:rsidRPr="007459E2" w:rsidRDefault="007459E2" w:rsidP="007459E2">
            <w:pPr>
              <w:pStyle w:val="Tabletext"/>
            </w:pPr>
          </w:p>
        </w:tc>
        <w:tc>
          <w:tcPr>
            <w:tcW w:w="3117" w:type="dxa"/>
          </w:tcPr>
          <w:p w14:paraId="7269F82D" w14:textId="76BFD81D" w:rsidR="00E90207" w:rsidRDefault="00E90207" w:rsidP="00FE5236">
            <w:pPr>
              <w:pStyle w:val="Tabletext"/>
            </w:pPr>
            <w:r>
              <w:t xml:space="preserve">How </w:t>
            </w:r>
            <w:r w:rsidR="00A70F87">
              <w:t>can</w:t>
            </w:r>
            <w:r>
              <w:t xml:space="preserve"> teachers help prepare students for future jobs/careers?</w:t>
            </w:r>
          </w:p>
          <w:p w14:paraId="2103FF3C" w14:textId="1589E688" w:rsidR="0075080B" w:rsidRDefault="00E90207" w:rsidP="00FE5236">
            <w:pPr>
              <w:pStyle w:val="Tabletext"/>
            </w:pPr>
            <w:r>
              <w:t>Why is education important for decreasing the number of people living in poverty in the United States?</w:t>
            </w:r>
          </w:p>
          <w:p w14:paraId="43003DD2" w14:textId="36136484" w:rsidR="00C572D7" w:rsidRDefault="009968D6" w:rsidP="00FE5236">
            <w:pPr>
              <w:pStyle w:val="Tabletext"/>
            </w:pPr>
            <w:r>
              <w:t xml:space="preserve">What examples have you seen of teachers/schools </w:t>
            </w:r>
            <w:r w:rsidR="006B1A4A">
              <w:t xml:space="preserve">providing opportunities for students to learn about careers/jobs in fields that might interest them? </w:t>
            </w:r>
          </w:p>
          <w:p w14:paraId="3CE537E0" w14:textId="3F763D1D" w:rsidR="00472E6C" w:rsidRPr="00C572D7" w:rsidRDefault="00472E6C" w:rsidP="00C572D7">
            <w:pPr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409D6251" w14:textId="77777777" w:rsidR="00DA588F" w:rsidRDefault="00DA588F" w:rsidP="00FE5236">
            <w:pPr>
              <w:pStyle w:val="Tabletext"/>
            </w:pPr>
          </w:p>
        </w:tc>
      </w:tr>
      <w:tr w:rsidR="00DA588F" w14:paraId="7006CCAD" w14:textId="77777777" w:rsidTr="002E22F6">
        <w:trPr>
          <w:cantSplit w:val="0"/>
        </w:trPr>
        <w:tc>
          <w:tcPr>
            <w:tcW w:w="3116" w:type="dxa"/>
          </w:tcPr>
          <w:p w14:paraId="31F1CB8B" w14:textId="77777777" w:rsidR="00DA588F" w:rsidRDefault="00D522D2" w:rsidP="00D522D2">
            <w:pPr>
              <w:pStyle w:val="Tabletext"/>
              <w:numPr>
                <w:ilvl w:val="0"/>
                <w:numId w:val="22"/>
              </w:numPr>
            </w:pPr>
            <w:r>
              <w:t xml:space="preserve">Teachers </w:t>
            </w:r>
            <w:r w:rsidR="00717BE6">
              <w:t>help students to develop critical thinking skills.</w:t>
            </w:r>
          </w:p>
          <w:p w14:paraId="241A5177" w14:textId="77777777" w:rsidR="007459E2" w:rsidRPr="00C202C4" w:rsidRDefault="007459E2" w:rsidP="007459E2">
            <w:pPr>
              <w:pStyle w:val="Tabletext"/>
              <w:rPr>
                <w:rStyle w:val="Hyperlink"/>
                <w:i/>
                <w:iCs/>
              </w:rPr>
            </w:pPr>
            <w:hyperlink r:id="rId12" w:anchor=":~:text=You%20might%20challenge%20students%20with,identifying%20misinformation%20or%20unsupported%20arguments" w:history="1">
              <w:r w:rsidRPr="00C202C4">
                <w:rPr>
                  <w:rStyle w:val="Hyperlink"/>
                  <w:i/>
                  <w:iCs/>
                </w:rPr>
                <w:t>Teaching</w:t>
              </w:r>
            </w:hyperlink>
            <w:r w:rsidRPr="00C202C4">
              <w:rPr>
                <w:rStyle w:val="Hyperlink"/>
                <w:i/>
                <w:iCs/>
              </w:rPr>
              <w:t xml:space="preserve"> Critical Thinking</w:t>
            </w:r>
          </w:p>
          <w:p w14:paraId="359BE6BE" w14:textId="38E12FC1" w:rsidR="007459E2" w:rsidRPr="007459E2" w:rsidRDefault="007459E2" w:rsidP="007459E2"/>
        </w:tc>
        <w:tc>
          <w:tcPr>
            <w:tcW w:w="3117" w:type="dxa"/>
          </w:tcPr>
          <w:p w14:paraId="0F37BB9F" w14:textId="46AF51CF" w:rsidR="0075080B" w:rsidRDefault="00C63285" w:rsidP="00FE5236">
            <w:pPr>
              <w:pStyle w:val="Tabletext"/>
            </w:pPr>
            <w:r>
              <w:t>What does it mean to think critically?</w:t>
            </w:r>
          </w:p>
          <w:p w14:paraId="3DE020CB" w14:textId="2BA75F41" w:rsidR="0075080B" w:rsidRDefault="00C63285" w:rsidP="00FE5236">
            <w:pPr>
              <w:pStyle w:val="Tabletext"/>
            </w:pPr>
            <w:r>
              <w:t xml:space="preserve">How </w:t>
            </w:r>
            <w:r w:rsidR="00A70F87">
              <w:t>can</w:t>
            </w:r>
            <w:r>
              <w:t xml:space="preserve"> teachers help students to think critically?</w:t>
            </w:r>
          </w:p>
          <w:p w14:paraId="519EF00F" w14:textId="56DED6B7" w:rsidR="00C63285" w:rsidRDefault="00CD6170" w:rsidP="00FE5236">
            <w:pPr>
              <w:pStyle w:val="Tabletext"/>
            </w:pPr>
            <w:r>
              <w:t>Have you had an experience where a teacher has encouraged you to think critically about a topic? What did you learn?</w:t>
            </w:r>
          </w:p>
          <w:p w14:paraId="38EFE835" w14:textId="5A56DE51" w:rsidR="00435D15" w:rsidRPr="00435D15" w:rsidRDefault="00435D15" w:rsidP="00435D15">
            <w:pPr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66AC0348" w14:textId="77777777" w:rsidR="00DA588F" w:rsidRDefault="00DA588F" w:rsidP="00FE5236">
            <w:pPr>
              <w:pStyle w:val="Tabletext"/>
            </w:pPr>
          </w:p>
        </w:tc>
      </w:tr>
      <w:tr w:rsidR="00DA588F" w14:paraId="0B42F0E6" w14:textId="77777777" w:rsidTr="002E22F6">
        <w:trPr>
          <w:cantSplit w:val="0"/>
        </w:trPr>
        <w:tc>
          <w:tcPr>
            <w:tcW w:w="3116" w:type="dxa"/>
          </w:tcPr>
          <w:p w14:paraId="60D7A1F2" w14:textId="232B5F47" w:rsidR="007459E2" w:rsidRDefault="00717BE6" w:rsidP="007459E2">
            <w:pPr>
              <w:pStyle w:val="Tabletext"/>
              <w:numPr>
                <w:ilvl w:val="0"/>
                <w:numId w:val="22"/>
              </w:numPr>
            </w:pPr>
            <w:r>
              <w:t xml:space="preserve">Teachers </w:t>
            </w:r>
            <w:r w:rsidR="00AD73CD">
              <w:t xml:space="preserve">help prepare students to </w:t>
            </w:r>
            <w:r w:rsidR="00B918A0">
              <w:t>live and excel in society.</w:t>
            </w:r>
          </w:p>
          <w:p w14:paraId="4B6CAD09" w14:textId="77777777" w:rsidR="007459E2" w:rsidRPr="00C202C4" w:rsidRDefault="007459E2" w:rsidP="007459E2">
            <w:pPr>
              <w:pStyle w:val="Tabletext"/>
              <w:rPr>
                <w:i/>
                <w:iCs/>
              </w:rPr>
            </w:pPr>
            <w:hyperlink r:id="rId13" w:history="1">
              <w:r w:rsidRPr="00C202C4">
                <w:rPr>
                  <w:rStyle w:val="Hyperlink"/>
                  <w:i/>
                  <w:iCs/>
                </w:rPr>
                <w:t>Building Connections</w:t>
              </w:r>
            </w:hyperlink>
            <w:r w:rsidRPr="00C202C4">
              <w:rPr>
                <w:i/>
                <w:iCs/>
              </w:rPr>
              <w:t xml:space="preserve"> </w:t>
            </w:r>
          </w:p>
          <w:p w14:paraId="4FE6FBC9" w14:textId="77610A5E" w:rsidR="007459E2" w:rsidRPr="007459E2" w:rsidRDefault="007459E2" w:rsidP="007459E2"/>
        </w:tc>
        <w:tc>
          <w:tcPr>
            <w:tcW w:w="3117" w:type="dxa"/>
          </w:tcPr>
          <w:p w14:paraId="3817DACB" w14:textId="51F2FCE3" w:rsidR="00435D15" w:rsidRDefault="00E40321" w:rsidP="00FE5236">
            <w:pPr>
              <w:pStyle w:val="Tabletext"/>
            </w:pPr>
            <w:r>
              <w:t>What does it mean to live in society?</w:t>
            </w:r>
          </w:p>
          <w:p w14:paraId="5CFA3B53" w14:textId="77777777" w:rsidR="0098351E" w:rsidRDefault="00E40321" w:rsidP="00097228">
            <w:pPr>
              <w:pStyle w:val="Tabletext"/>
            </w:pPr>
            <w:r>
              <w:t xml:space="preserve">How do teachers </w:t>
            </w:r>
            <w:r w:rsidR="002E267F">
              <w:t>help prepare students to live and excel in</w:t>
            </w:r>
            <w:r w:rsidR="00097228">
              <w:t xml:space="preserve"> </w:t>
            </w:r>
            <w:r w:rsidR="002E267F">
              <w:t>society?</w:t>
            </w:r>
          </w:p>
          <w:p w14:paraId="77931631" w14:textId="77777777" w:rsidR="00097228" w:rsidRDefault="00097228" w:rsidP="00097228">
            <w:pPr>
              <w:pStyle w:val="Tabletext"/>
            </w:pPr>
          </w:p>
          <w:p w14:paraId="6B56406F" w14:textId="027A808D" w:rsidR="00097228" w:rsidRPr="00097228" w:rsidRDefault="00097228" w:rsidP="00097228">
            <w:pPr>
              <w:pStyle w:val="Tabletext"/>
            </w:pPr>
          </w:p>
        </w:tc>
        <w:tc>
          <w:tcPr>
            <w:tcW w:w="3117" w:type="dxa"/>
          </w:tcPr>
          <w:p w14:paraId="66F2CA2C" w14:textId="77777777" w:rsidR="00DA588F" w:rsidRDefault="00DA588F" w:rsidP="00FE5236">
            <w:pPr>
              <w:pStyle w:val="Tabletext"/>
            </w:pPr>
          </w:p>
        </w:tc>
      </w:tr>
    </w:tbl>
    <w:p w14:paraId="5D904093" w14:textId="3774279D" w:rsidR="00E5364A" w:rsidRPr="00E5364A" w:rsidRDefault="00E5364A" w:rsidP="008B42DC">
      <w:pPr>
        <w:rPr>
          <w:i/>
          <w:iCs/>
          <w:color w:val="008000"/>
        </w:rPr>
      </w:pPr>
    </w:p>
    <w:sectPr w:rsidR="00E5364A" w:rsidRPr="00E5364A" w:rsidSect="00AF789B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DA357" w14:textId="77777777" w:rsidR="00355D25" w:rsidRDefault="00355D25" w:rsidP="004C62A0">
      <w:pPr>
        <w:spacing w:after="0" w:line="240" w:lineRule="auto"/>
      </w:pPr>
      <w:r>
        <w:separator/>
      </w:r>
    </w:p>
  </w:endnote>
  <w:endnote w:type="continuationSeparator" w:id="0">
    <w:p w14:paraId="2434FDFC" w14:textId="77777777" w:rsidR="00355D25" w:rsidRDefault="00355D25" w:rsidP="004C62A0">
      <w:pPr>
        <w:spacing w:after="0" w:line="240" w:lineRule="auto"/>
      </w:pPr>
      <w:r>
        <w:continuationSeparator/>
      </w:r>
    </w:p>
  </w:endnote>
  <w:endnote w:type="continuationNotice" w:id="1">
    <w:p w14:paraId="4E97FC7E" w14:textId="77777777" w:rsidR="00355D25" w:rsidRDefault="00355D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F5122" w14:textId="4843A221" w:rsidR="00485163" w:rsidRPr="002A4AA6" w:rsidRDefault="002A4AA6" w:rsidP="002A4AA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3A763" w14:textId="77777777" w:rsidR="00355D25" w:rsidRDefault="00355D25" w:rsidP="004C62A0">
      <w:pPr>
        <w:spacing w:after="0" w:line="240" w:lineRule="auto"/>
      </w:pPr>
      <w:r>
        <w:separator/>
      </w:r>
    </w:p>
  </w:footnote>
  <w:footnote w:type="continuationSeparator" w:id="0">
    <w:p w14:paraId="3DC24032" w14:textId="77777777" w:rsidR="00355D25" w:rsidRDefault="00355D25" w:rsidP="004C62A0">
      <w:pPr>
        <w:spacing w:after="0" w:line="240" w:lineRule="auto"/>
      </w:pPr>
      <w:r>
        <w:continuationSeparator/>
      </w:r>
    </w:p>
  </w:footnote>
  <w:footnote w:type="continuationNotice" w:id="1">
    <w:p w14:paraId="1E9580E8" w14:textId="77777777" w:rsidR="00355D25" w:rsidRDefault="00355D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3362"/>
    <w:multiLevelType w:val="hybridMultilevel"/>
    <w:tmpl w:val="FD4CF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03156"/>
    <w:multiLevelType w:val="hybridMultilevel"/>
    <w:tmpl w:val="C8DA0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C2526"/>
    <w:multiLevelType w:val="hybridMultilevel"/>
    <w:tmpl w:val="B4083578"/>
    <w:lvl w:ilvl="0" w:tplc="623AD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5527ECE"/>
    <w:multiLevelType w:val="hybridMultilevel"/>
    <w:tmpl w:val="2186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67211"/>
    <w:multiLevelType w:val="hybridMultilevel"/>
    <w:tmpl w:val="08FE64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A3E"/>
    <w:multiLevelType w:val="hybridMultilevel"/>
    <w:tmpl w:val="DF56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F11F9"/>
    <w:multiLevelType w:val="hybridMultilevel"/>
    <w:tmpl w:val="44FE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E46CD"/>
    <w:multiLevelType w:val="hybridMultilevel"/>
    <w:tmpl w:val="08FE645E"/>
    <w:lvl w:ilvl="0" w:tplc="E7A446A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735E3"/>
    <w:multiLevelType w:val="hybridMultilevel"/>
    <w:tmpl w:val="E29E6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51347"/>
    <w:multiLevelType w:val="hybridMultilevel"/>
    <w:tmpl w:val="85F46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01E6B"/>
    <w:multiLevelType w:val="hybridMultilevel"/>
    <w:tmpl w:val="43489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35121"/>
    <w:multiLevelType w:val="hybridMultilevel"/>
    <w:tmpl w:val="5DCCB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C5F0E"/>
    <w:multiLevelType w:val="hybridMultilevel"/>
    <w:tmpl w:val="C068EB26"/>
    <w:lvl w:ilvl="0" w:tplc="623AD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04E6F"/>
    <w:multiLevelType w:val="hybridMultilevel"/>
    <w:tmpl w:val="7BA4DC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2977FE"/>
    <w:multiLevelType w:val="hybridMultilevel"/>
    <w:tmpl w:val="81726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0B43ED"/>
    <w:multiLevelType w:val="hybridMultilevel"/>
    <w:tmpl w:val="247E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13362"/>
    <w:multiLevelType w:val="hybridMultilevel"/>
    <w:tmpl w:val="F786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CA08E6"/>
    <w:multiLevelType w:val="hybridMultilevel"/>
    <w:tmpl w:val="41781E12"/>
    <w:lvl w:ilvl="0" w:tplc="EC52ABB8">
      <w:start w:val="1"/>
      <w:numFmt w:val="decimal"/>
      <w:lvlText w:val="%1."/>
      <w:lvlJc w:val="left"/>
      <w:pPr>
        <w:ind w:left="1440" w:hanging="360"/>
      </w:pPr>
    </w:lvl>
    <w:lvl w:ilvl="1" w:tplc="24A07BE8">
      <w:start w:val="1"/>
      <w:numFmt w:val="decimal"/>
      <w:lvlText w:val="%2."/>
      <w:lvlJc w:val="left"/>
      <w:pPr>
        <w:ind w:left="1440" w:hanging="360"/>
      </w:pPr>
    </w:lvl>
    <w:lvl w:ilvl="2" w:tplc="FA485874">
      <w:start w:val="1"/>
      <w:numFmt w:val="decimal"/>
      <w:lvlText w:val="%3."/>
      <w:lvlJc w:val="left"/>
      <w:pPr>
        <w:ind w:left="1440" w:hanging="360"/>
      </w:pPr>
    </w:lvl>
    <w:lvl w:ilvl="3" w:tplc="E96C5BAA">
      <w:start w:val="1"/>
      <w:numFmt w:val="decimal"/>
      <w:lvlText w:val="%4."/>
      <w:lvlJc w:val="left"/>
      <w:pPr>
        <w:ind w:left="1440" w:hanging="360"/>
      </w:pPr>
    </w:lvl>
    <w:lvl w:ilvl="4" w:tplc="E8CC9160">
      <w:start w:val="1"/>
      <w:numFmt w:val="decimal"/>
      <w:lvlText w:val="%5."/>
      <w:lvlJc w:val="left"/>
      <w:pPr>
        <w:ind w:left="1440" w:hanging="360"/>
      </w:pPr>
    </w:lvl>
    <w:lvl w:ilvl="5" w:tplc="97A05990">
      <w:start w:val="1"/>
      <w:numFmt w:val="decimal"/>
      <w:lvlText w:val="%6."/>
      <w:lvlJc w:val="left"/>
      <w:pPr>
        <w:ind w:left="1440" w:hanging="360"/>
      </w:pPr>
    </w:lvl>
    <w:lvl w:ilvl="6" w:tplc="43BE4886">
      <w:start w:val="1"/>
      <w:numFmt w:val="decimal"/>
      <w:lvlText w:val="%7."/>
      <w:lvlJc w:val="left"/>
      <w:pPr>
        <w:ind w:left="1440" w:hanging="360"/>
      </w:pPr>
    </w:lvl>
    <w:lvl w:ilvl="7" w:tplc="BECC1E46">
      <w:start w:val="1"/>
      <w:numFmt w:val="decimal"/>
      <w:lvlText w:val="%8."/>
      <w:lvlJc w:val="left"/>
      <w:pPr>
        <w:ind w:left="1440" w:hanging="360"/>
      </w:pPr>
    </w:lvl>
    <w:lvl w:ilvl="8" w:tplc="B67AEFC8">
      <w:start w:val="1"/>
      <w:numFmt w:val="decimal"/>
      <w:lvlText w:val="%9."/>
      <w:lvlJc w:val="left"/>
      <w:pPr>
        <w:ind w:left="1440" w:hanging="360"/>
      </w:pPr>
    </w:lvl>
  </w:abstractNum>
  <w:abstractNum w:abstractNumId="21" w15:restartNumberingAfterBreak="0">
    <w:nsid w:val="7A766237"/>
    <w:multiLevelType w:val="hybridMultilevel"/>
    <w:tmpl w:val="8280D6E6"/>
    <w:lvl w:ilvl="0" w:tplc="491E736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960214">
    <w:abstractNumId w:val="1"/>
  </w:num>
  <w:num w:numId="2" w16cid:durableId="1512328599">
    <w:abstractNumId w:val="7"/>
  </w:num>
  <w:num w:numId="3" w16cid:durableId="1443185065">
    <w:abstractNumId w:val="4"/>
  </w:num>
  <w:num w:numId="4" w16cid:durableId="732235969">
    <w:abstractNumId w:val="15"/>
  </w:num>
  <w:num w:numId="5" w16cid:durableId="1684431926">
    <w:abstractNumId w:val="12"/>
  </w:num>
  <w:num w:numId="6" w16cid:durableId="436484091">
    <w:abstractNumId w:val="21"/>
  </w:num>
  <w:num w:numId="7" w16cid:durableId="614679754">
    <w:abstractNumId w:val="17"/>
  </w:num>
  <w:num w:numId="8" w16cid:durableId="1261064856">
    <w:abstractNumId w:val="10"/>
  </w:num>
  <w:num w:numId="9" w16cid:durableId="1251893121">
    <w:abstractNumId w:val="6"/>
  </w:num>
  <w:num w:numId="10" w16cid:durableId="852915904">
    <w:abstractNumId w:val="19"/>
  </w:num>
  <w:num w:numId="11" w16cid:durableId="305352924">
    <w:abstractNumId w:val="11"/>
  </w:num>
  <w:num w:numId="12" w16cid:durableId="1726680086">
    <w:abstractNumId w:val="13"/>
  </w:num>
  <w:num w:numId="13" w16cid:durableId="1024598199">
    <w:abstractNumId w:val="9"/>
  </w:num>
  <w:num w:numId="14" w16cid:durableId="1959145741">
    <w:abstractNumId w:val="0"/>
  </w:num>
  <w:num w:numId="15" w16cid:durableId="1110509062">
    <w:abstractNumId w:val="14"/>
  </w:num>
  <w:num w:numId="16" w16cid:durableId="1210457886">
    <w:abstractNumId w:val="18"/>
  </w:num>
  <w:num w:numId="17" w16cid:durableId="1492285348">
    <w:abstractNumId w:val="8"/>
  </w:num>
  <w:num w:numId="18" w16cid:durableId="1382634388">
    <w:abstractNumId w:val="5"/>
  </w:num>
  <w:num w:numId="19" w16cid:durableId="916481507">
    <w:abstractNumId w:val="2"/>
  </w:num>
  <w:num w:numId="20" w16cid:durableId="1415315996">
    <w:abstractNumId w:val="3"/>
  </w:num>
  <w:num w:numId="21" w16cid:durableId="770859464">
    <w:abstractNumId w:val="20"/>
  </w:num>
  <w:num w:numId="22" w16cid:durableId="873660974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DA4"/>
    <w:rsid w:val="000011F1"/>
    <w:rsid w:val="00001E49"/>
    <w:rsid w:val="00002EE1"/>
    <w:rsid w:val="00004534"/>
    <w:rsid w:val="00004E17"/>
    <w:rsid w:val="00005363"/>
    <w:rsid w:val="0000546F"/>
    <w:rsid w:val="000065DC"/>
    <w:rsid w:val="000067CE"/>
    <w:rsid w:val="000100A7"/>
    <w:rsid w:val="00011A42"/>
    <w:rsid w:val="00011E61"/>
    <w:rsid w:val="00012A79"/>
    <w:rsid w:val="00012DB0"/>
    <w:rsid w:val="00012FAE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4431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688"/>
    <w:rsid w:val="0005286D"/>
    <w:rsid w:val="000536A9"/>
    <w:rsid w:val="00053812"/>
    <w:rsid w:val="00053ACB"/>
    <w:rsid w:val="00053CE9"/>
    <w:rsid w:val="00054047"/>
    <w:rsid w:val="0005410D"/>
    <w:rsid w:val="00055025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292E"/>
    <w:rsid w:val="0006308C"/>
    <w:rsid w:val="000630C6"/>
    <w:rsid w:val="0006327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29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04F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3AD1"/>
    <w:rsid w:val="000952BF"/>
    <w:rsid w:val="00096A4E"/>
    <w:rsid w:val="000971A4"/>
    <w:rsid w:val="00097228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457B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519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1F0"/>
    <w:rsid w:val="000C3A78"/>
    <w:rsid w:val="000C3C80"/>
    <w:rsid w:val="000C5443"/>
    <w:rsid w:val="000C585C"/>
    <w:rsid w:val="000C6884"/>
    <w:rsid w:val="000C6A78"/>
    <w:rsid w:val="000C6DD2"/>
    <w:rsid w:val="000D0284"/>
    <w:rsid w:val="000D0690"/>
    <w:rsid w:val="000D0A3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6FB9"/>
    <w:rsid w:val="000D773E"/>
    <w:rsid w:val="000D7D32"/>
    <w:rsid w:val="000D7DE7"/>
    <w:rsid w:val="000E1CA6"/>
    <w:rsid w:val="000E2D38"/>
    <w:rsid w:val="000E2DAF"/>
    <w:rsid w:val="000E3BFB"/>
    <w:rsid w:val="000E50B3"/>
    <w:rsid w:val="000E5600"/>
    <w:rsid w:val="000E5866"/>
    <w:rsid w:val="000E69C5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90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71"/>
    <w:rsid w:val="001241E4"/>
    <w:rsid w:val="00124D7B"/>
    <w:rsid w:val="00124F88"/>
    <w:rsid w:val="00124F90"/>
    <w:rsid w:val="001254FB"/>
    <w:rsid w:val="0012574F"/>
    <w:rsid w:val="00127269"/>
    <w:rsid w:val="0013021D"/>
    <w:rsid w:val="00130412"/>
    <w:rsid w:val="0013056A"/>
    <w:rsid w:val="00130681"/>
    <w:rsid w:val="00130E7A"/>
    <w:rsid w:val="00130F25"/>
    <w:rsid w:val="00131003"/>
    <w:rsid w:val="001313A7"/>
    <w:rsid w:val="00132094"/>
    <w:rsid w:val="00132FAB"/>
    <w:rsid w:val="00133341"/>
    <w:rsid w:val="001349B4"/>
    <w:rsid w:val="00134F2D"/>
    <w:rsid w:val="001351C6"/>
    <w:rsid w:val="00135237"/>
    <w:rsid w:val="001352D9"/>
    <w:rsid w:val="001360F1"/>
    <w:rsid w:val="001371CA"/>
    <w:rsid w:val="00137728"/>
    <w:rsid w:val="00137908"/>
    <w:rsid w:val="0013797D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42E"/>
    <w:rsid w:val="00145779"/>
    <w:rsid w:val="00145EA2"/>
    <w:rsid w:val="001460E4"/>
    <w:rsid w:val="001469F5"/>
    <w:rsid w:val="00146E87"/>
    <w:rsid w:val="00147532"/>
    <w:rsid w:val="001479E6"/>
    <w:rsid w:val="00147AE9"/>
    <w:rsid w:val="001500B7"/>
    <w:rsid w:val="0015024C"/>
    <w:rsid w:val="001508C7"/>
    <w:rsid w:val="001508E5"/>
    <w:rsid w:val="00151B0B"/>
    <w:rsid w:val="00154AB5"/>
    <w:rsid w:val="00154E8A"/>
    <w:rsid w:val="001556BF"/>
    <w:rsid w:val="00155BB2"/>
    <w:rsid w:val="0015603D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501A"/>
    <w:rsid w:val="00175609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1F07"/>
    <w:rsid w:val="0019436F"/>
    <w:rsid w:val="0019444C"/>
    <w:rsid w:val="00194684"/>
    <w:rsid w:val="001948AB"/>
    <w:rsid w:val="00194C00"/>
    <w:rsid w:val="00195511"/>
    <w:rsid w:val="00195621"/>
    <w:rsid w:val="001959A0"/>
    <w:rsid w:val="00195AD1"/>
    <w:rsid w:val="00195EAF"/>
    <w:rsid w:val="00196038"/>
    <w:rsid w:val="00196238"/>
    <w:rsid w:val="00196A05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7C4"/>
    <w:rsid w:val="001A685E"/>
    <w:rsid w:val="001A77D6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148"/>
    <w:rsid w:val="001B5294"/>
    <w:rsid w:val="001B59A2"/>
    <w:rsid w:val="001B5ACB"/>
    <w:rsid w:val="001B70C4"/>
    <w:rsid w:val="001B70DA"/>
    <w:rsid w:val="001B7467"/>
    <w:rsid w:val="001B76C3"/>
    <w:rsid w:val="001B7C8D"/>
    <w:rsid w:val="001C0565"/>
    <w:rsid w:val="001C112A"/>
    <w:rsid w:val="001C11F8"/>
    <w:rsid w:val="001C16F1"/>
    <w:rsid w:val="001C2058"/>
    <w:rsid w:val="001C2503"/>
    <w:rsid w:val="001C273A"/>
    <w:rsid w:val="001C2FDC"/>
    <w:rsid w:val="001C33C4"/>
    <w:rsid w:val="001C351A"/>
    <w:rsid w:val="001C359C"/>
    <w:rsid w:val="001C41AB"/>
    <w:rsid w:val="001C4789"/>
    <w:rsid w:val="001C5255"/>
    <w:rsid w:val="001C541F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3725"/>
    <w:rsid w:val="001F39B1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001"/>
    <w:rsid w:val="002012F4"/>
    <w:rsid w:val="00201593"/>
    <w:rsid w:val="00201DB3"/>
    <w:rsid w:val="00202599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7A7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6C9E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2C8B"/>
    <w:rsid w:val="00253476"/>
    <w:rsid w:val="00254039"/>
    <w:rsid w:val="00254C7E"/>
    <w:rsid w:val="00255974"/>
    <w:rsid w:val="00255DD9"/>
    <w:rsid w:val="00257BD8"/>
    <w:rsid w:val="00260AC9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E1A"/>
    <w:rsid w:val="00266167"/>
    <w:rsid w:val="0026673B"/>
    <w:rsid w:val="00266BCD"/>
    <w:rsid w:val="0026763A"/>
    <w:rsid w:val="002706DC"/>
    <w:rsid w:val="00270E27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6E80"/>
    <w:rsid w:val="00277535"/>
    <w:rsid w:val="002801DD"/>
    <w:rsid w:val="002808D8"/>
    <w:rsid w:val="00281CD2"/>
    <w:rsid w:val="002828FB"/>
    <w:rsid w:val="00282B25"/>
    <w:rsid w:val="00282B45"/>
    <w:rsid w:val="00282E01"/>
    <w:rsid w:val="00283087"/>
    <w:rsid w:val="00283B69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AA6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675"/>
    <w:rsid w:val="002B584C"/>
    <w:rsid w:val="002B5A55"/>
    <w:rsid w:val="002B61D1"/>
    <w:rsid w:val="002B6562"/>
    <w:rsid w:val="002B76D1"/>
    <w:rsid w:val="002B7FC2"/>
    <w:rsid w:val="002C02D4"/>
    <w:rsid w:val="002C0353"/>
    <w:rsid w:val="002C07B3"/>
    <w:rsid w:val="002C08D1"/>
    <w:rsid w:val="002C0F62"/>
    <w:rsid w:val="002C23EE"/>
    <w:rsid w:val="002C3407"/>
    <w:rsid w:val="002C3563"/>
    <w:rsid w:val="002C3B11"/>
    <w:rsid w:val="002C3BD0"/>
    <w:rsid w:val="002C4395"/>
    <w:rsid w:val="002C447C"/>
    <w:rsid w:val="002C53FA"/>
    <w:rsid w:val="002C5402"/>
    <w:rsid w:val="002C55EB"/>
    <w:rsid w:val="002C5DFF"/>
    <w:rsid w:val="002C65ED"/>
    <w:rsid w:val="002C6824"/>
    <w:rsid w:val="002C68FF"/>
    <w:rsid w:val="002C6939"/>
    <w:rsid w:val="002D042A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2F6"/>
    <w:rsid w:val="002E24C0"/>
    <w:rsid w:val="002E267F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8D6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4DA9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632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5EB3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6822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25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0A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5E24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A88"/>
    <w:rsid w:val="00393D49"/>
    <w:rsid w:val="003943B3"/>
    <w:rsid w:val="00395210"/>
    <w:rsid w:val="00395EC5"/>
    <w:rsid w:val="003978B0"/>
    <w:rsid w:val="003A08B1"/>
    <w:rsid w:val="003A097F"/>
    <w:rsid w:val="003A0E08"/>
    <w:rsid w:val="003A1A27"/>
    <w:rsid w:val="003A1DF9"/>
    <w:rsid w:val="003A1E76"/>
    <w:rsid w:val="003A2841"/>
    <w:rsid w:val="003A2E89"/>
    <w:rsid w:val="003A3278"/>
    <w:rsid w:val="003A3443"/>
    <w:rsid w:val="003A4557"/>
    <w:rsid w:val="003A58F5"/>
    <w:rsid w:val="003A5BE8"/>
    <w:rsid w:val="003A6F0E"/>
    <w:rsid w:val="003A744E"/>
    <w:rsid w:val="003B0194"/>
    <w:rsid w:val="003B0624"/>
    <w:rsid w:val="003B127E"/>
    <w:rsid w:val="003B1CAA"/>
    <w:rsid w:val="003B1FF7"/>
    <w:rsid w:val="003B205B"/>
    <w:rsid w:val="003B2408"/>
    <w:rsid w:val="003B265B"/>
    <w:rsid w:val="003B3486"/>
    <w:rsid w:val="003B39D9"/>
    <w:rsid w:val="003B4958"/>
    <w:rsid w:val="003B49FF"/>
    <w:rsid w:val="003B55C2"/>
    <w:rsid w:val="003B5D3D"/>
    <w:rsid w:val="003B6511"/>
    <w:rsid w:val="003B67F8"/>
    <w:rsid w:val="003B69F8"/>
    <w:rsid w:val="003B6E86"/>
    <w:rsid w:val="003B75FC"/>
    <w:rsid w:val="003B7A7B"/>
    <w:rsid w:val="003B7AAB"/>
    <w:rsid w:val="003C0C28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2FE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6A0"/>
    <w:rsid w:val="003E1708"/>
    <w:rsid w:val="003E17DB"/>
    <w:rsid w:val="003E1E46"/>
    <w:rsid w:val="003E224D"/>
    <w:rsid w:val="003E2814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587D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64C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61"/>
    <w:rsid w:val="004252DD"/>
    <w:rsid w:val="0042580A"/>
    <w:rsid w:val="00425A09"/>
    <w:rsid w:val="004265C2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15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6A74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2E6C"/>
    <w:rsid w:val="004734E3"/>
    <w:rsid w:val="00473664"/>
    <w:rsid w:val="00473979"/>
    <w:rsid w:val="004743A3"/>
    <w:rsid w:val="00474469"/>
    <w:rsid w:val="00475640"/>
    <w:rsid w:val="00475836"/>
    <w:rsid w:val="0047693C"/>
    <w:rsid w:val="0047783F"/>
    <w:rsid w:val="00477A1E"/>
    <w:rsid w:val="00477D40"/>
    <w:rsid w:val="00480C2E"/>
    <w:rsid w:val="00481461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A18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1F"/>
    <w:rsid w:val="004944C1"/>
    <w:rsid w:val="0049493F"/>
    <w:rsid w:val="00495E58"/>
    <w:rsid w:val="00496312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4FE6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14DA"/>
    <w:rsid w:val="004B27A4"/>
    <w:rsid w:val="004B31D5"/>
    <w:rsid w:val="004B3B25"/>
    <w:rsid w:val="004B430B"/>
    <w:rsid w:val="004B4A73"/>
    <w:rsid w:val="004B4F5B"/>
    <w:rsid w:val="004B586F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9C8"/>
    <w:rsid w:val="004D2BBC"/>
    <w:rsid w:val="004D2C73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6F08"/>
    <w:rsid w:val="004D7588"/>
    <w:rsid w:val="004D78E6"/>
    <w:rsid w:val="004D7A24"/>
    <w:rsid w:val="004D7BDC"/>
    <w:rsid w:val="004E0766"/>
    <w:rsid w:val="004E0DAA"/>
    <w:rsid w:val="004E24DE"/>
    <w:rsid w:val="004E287B"/>
    <w:rsid w:val="004E3182"/>
    <w:rsid w:val="004E3949"/>
    <w:rsid w:val="004E505A"/>
    <w:rsid w:val="004E5391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57C"/>
    <w:rsid w:val="005118DB"/>
    <w:rsid w:val="005125F3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172BD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3F17"/>
    <w:rsid w:val="0052486A"/>
    <w:rsid w:val="00525215"/>
    <w:rsid w:val="005256C4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79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551E"/>
    <w:rsid w:val="00555C57"/>
    <w:rsid w:val="0055608C"/>
    <w:rsid w:val="0055610B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24F4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CFE"/>
    <w:rsid w:val="00594129"/>
    <w:rsid w:val="00594392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8A3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2D3"/>
    <w:rsid w:val="005B4795"/>
    <w:rsid w:val="005B587B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FC2"/>
    <w:rsid w:val="005C24C1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B0E"/>
    <w:rsid w:val="005D3DA9"/>
    <w:rsid w:val="005D3F79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986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1685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5A7"/>
    <w:rsid w:val="00616B4F"/>
    <w:rsid w:val="00616D7B"/>
    <w:rsid w:val="00617A10"/>
    <w:rsid w:val="00617D46"/>
    <w:rsid w:val="00620456"/>
    <w:rsid w:val="00621CE3"/>
    <w:rsid w:val="00622D8E"/>
    <w:rsid w:val="006244F0"/>
    <w:rsid w:val="00624D5F"/>
    <w:rsid w:val="00625025"/>
    <w:rsid w:val="006259DE"/>
    <w:rsid w:val="00625E90"/>
    <w:rsid w:val="0062631C"/>
    <w:rsid w:val="00626532"/>
    <w:rsid w:val="00626ABE"/>
    <w:rsid w:val="00627578"/>
    <w:rsid w:val="00627C17"/>
    <w:rsid w:val="00630615"/>
    <w:rsid w:val="00630CA3"/>
    <w:rsid w:val="00630E80"/>
    <w:rsid w:val="00631A8C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901"/>
    <w:rsid w:val="00637E32"/>
    <w:rsid w:val="00640CA8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48CB"/>
    <w:rsid w:val="00675367"/>
    <w:rsid w:val="006762DD"/>
    <w:rsid w:val="00676560"/>
    <w:rsid w:val="00676B2F"/>
    <w:rsid w:val="00677140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273F"/>
    <w:rsid w:val="0069306C"/>
    <w:rsid w:val="00693AD9"/>
    <w:rsid w:val="00694484"/>
    <w:rsid w:val="00694AA2"/>
    <w:rsid w:val="00695397"/>
    <w:rsid w:val="006953BE"/>
    <w:rsid w:val="006961F3"/>
    <w:rsid w:val="006966B8"/>
    <w:rsid w:val="006967CA"/>
    <w:rsid w:val="00697877"/>
    <w:rsid w:val="00697B59"/>
    <w:rsid w:val="006A0B9A"/>
    <w:rsid w:val="006A12C2"/>
    <w:rsid w:val="006A14A8"/>
    <w:rsid w:val="006A15C5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A4A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6FA"/>
    <w:rsid w:val="006C79F8"/>
    <w:rsid w:val="006C7A45"/>
    <w:rsid w:val="006C7BA9"/>
    <w:rsid w:val="006C7F53"/>
    <w:rsid w:val="006D0616"/>
    <w:rsid w:val="006D0E8D"/>
    <w:rsid w:val="006D1393"/>
    <w:rsid w:val="006D1507"/>
    <w:rsid w:val="006D163A"/>
    <w:rsid w:val="006D17BA"/>
    <w:rsid w:val="006D3989"/>
    <w:rsid w:val="006D3B68"/>
    <w:rsid w:val="006D4751"/>
    <w:rsid w:val="006D4EC7"/>
    <w:rsid w:val="006D532C"/>
    <w:rsid w:val="006D59D5"/>
    <w:rsid w:val="006D5F6F"/>
    <w:rsid w:val="006D6360"/>
    <w:rsid w:val="006D656F"/>
    <w:rsid w:val="006D6C7E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0B02"/>
    <w:rsid w:val="007113B9"/>
    <w:rsid w:val="00711507"/>
    <w:rsid w:val="00711565"/>
    <w:rsid w:val="007115DD"/>
    <w:rsid w:val="00712B4F"/>
    <w:rsid w:val="00712EDE"/>
    <w:rsid w:val="007133C7"/>
    <w:rsid w:val="00713C29"/>
    <w:rsid w:val="00713E3F"/>
    <w:rsid w:val="00713EE6"/>
    <w:rsid w:val="00714D2A"/>
    <w:rsid w:val="00714D79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BE6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2EE3"/>
    <w:rsid w:val="00733B53"/>
    <w:rsid w:val="00733BEA"/>
    <w:rsid w:val="007340D0"/>
    <w:rsid w:val="007343D0"/>
    <w:rsid w:val="007347B5"/>
    <w:rsid w:val="00735BAE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9E2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80B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A10"/>
    <w:rsid w:val="00756D72"/>
    <w:rsid w:val="00757BDA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25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6E5"/>
    <w:rsid w:val="00774A40"/>
    <w:rsid w:val="00774C8C"/>
    <w:rsid w:val="007764FD"/>
    <w:rsid w:val="00776739"/>
    <w:rsid w:val="00776B19"/>
    <w:rsid w:val="007773EB"/>
    <w:rsid w:val="00777C11"/>
    <w:rsid w:val="0078004A"/>
    <w:rsid w:val="00780914"/>
    <w:rsid w:val="00780ACE"/>
    <w:rsid w:val="00780B60"/>
    <w:rsid w:val="007810B3"/>
    <w:rsid w:val="00781350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F3C"/>
    <w:rsid w:val="007A031E"/>
    <w:rsid w:val="007A0B10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600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04F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19A7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69FF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1D0"/>
    <w:rsid w:val="00800660"/>
    <w:rsid w:val="008009CA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6D1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0C5D"/>
    <w:rsid w:val="0082173F"/>
    <w:rsid w:val="008218DE"/>
    <w:rsid w:val="0082351C"/>
    <w:rsid w:val="008239C0"/>
    <w:rsid w:val="00823B1A"/>
    <w:rsid w:val="00823BC5"/>
    <w:rsid w:val="00823BE5"/>
    <w:rsid w:val="00823FB4"/>
    <w:rsid w:val="00824138"/>
    <w:rsid w:val="00824158"/>
    <w:rsid w:val="008242A1"/>
    <w:rsid w:val="0082437C"/>
    <w:rsid w:val="00824534"/>
    <w:rsid w:val="008257DE"/>
    <w:rsid w:val="00825B8B"/>
    <w:rsid w:val="00825DD0"/>
    <w:rsid w:val="00827125"/>
    <w:rsid w:val="00827949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76D7"/>
    <w:rsid w:val="008377E7"/>
    <w:rsid w:val="00837AA9"/>
    <w:rsid w:val="00837ADC"/>
    <w:rsid w:val="00837F92"/>
    <w:rsid w:val="00840AFD"/>
    <w:rsid w:val="00841122"/>
    <w:rsid w:val="008414BD"/>
    <w:rsid w:val="00841CFA"/>
    <w:rsid w:val="00841E00"/>
    <w:rsid w:val="00842A1F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1EFA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15DC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5671"/>
    <w:rsid w:val="00876239"/>
    <w:rsid w:val="008764D3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1D22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5A1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2B87"/>
    <w:rsid w:val="008B3DC7"/>
    <w:rsid w:val="008B42DC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1EEC"/>
    <w:rsid w:val="008C2420"/>
    <w:rsid w:val="008C24C7"/>
    <w:rsid w:val="008C2B8A"/>
    <w:rsid w:val="008C2BED"/>
    <w:rsid w:val="008C2C71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A39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5468"/>
    <w:rsid w:val="009062D0"/>
    <w:rsid w:val="009062E8"/>
    <w:rsid w:val="00906E7A"/>
    <w:rsid w:val="00907701"/>
    <w:rsid w:val="00910080"/>
    <w:rsid w:val="00910404"/>
    <w:rsid w:val="00911391"/>
    <w:rsid w:val="00912051"/>
    <w:rsid w:val="00913000"/>
    <w:rsid w:val="00913754"/>
    <w:rsid w:val="009142FF"/>
    <w:rsid w:val="00914538"/>
    <w:rsid w:val="00916B25"/>
    <w:rsid w:val="0091711F"/>
    <w:rsid w:val="00917237"/>
    <w:rsid w:val="00917299"/>
    <w:rsid w:val="00917A14"/>
    <w:rsid w:val="00920ABF"/>
    <w:rsid w:val="009226F1"/>
    <w:rsid w:val="009230E9"/>
    <w:rsid w:val="009234F8"/>
    <w:rsid w:val="00923609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26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96D"/>
    <w:rsid w:val="00944C02"/>
    <w:rsid w:val="00945095"/>
    <w:rsid w:val="00945260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6E83"/>
    <w:rsid w:val="00957208"/>
    <w:rsid w:val="00960082"/>
    <w:rsid w:val="009602A4"/>
    <w:rsid w:val="00961511"/>
    <w:rsid w:val="00963751"/>
    <w:rsid w:val="00964886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8E0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51E"/>
    <w:rsid w:val="009838A0"/>
    <w:rsid w:val="00983CAE"/>
    <w:rsid w:val="00984B0C"/>
    <w:rsid w:val="00985830"/>
    <w:rsid w:val="00985A3C"/>
    <w:rsid w:val="00985A8B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8D6"/>
    <w:rsid w:val="00996A59"/>
    <w:rsid w:val="00997A06"/>
    <w:rsid w:val="009A0575"/>
    <w:rsid w:val="009A08A3"/>
    <w:rsid w:val="009A0B44"/>
    <w:rsid w:val="009A125B"/>
    <w:rsid w:val="009A1771"/>
    <w:rsid w:val="009A180E"/>
    <w:rsid w:val="009A2278"/>
    <w:rsid w:val="009A2D1D"/>
    <w:rsid w:val="009A3AC9"/>
    <w:rsid w:val="009A4194"/>
    <w:rsid w:val="009A4375"/>
    <w:rsid w:val="009A4887"/>
    <w:rsid w:val="009A4A5F"/>
    <w:rsid w:val="009A51E3"/>
    <w:rsid w:val="009A54AE"/>
    <w:rsid w:val="009A5E93"/>
    <w:rsid w:val="009A607F"/>
    <w:rsid w:val="009A6654"/>
    <w:rsid w:val="009A6D15"/>
    <w:rsid w:val="009A7049"/>
    <w:rsid w:val="009A73D1"/>
    <w:rsid w:val="009A7AA3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BC1"/>
    <w:rsid w:val="009C3E4C"/>
    <w:rsid w:val="009C3F5F"/>
    <w:rsid w:val="009C403B"/>
    <w:rsid w:val="009C5F2B"/>
    <w:rsid w:val="009C6EA4"/>
    <w:rsid w:val="009D01C8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C2D"/>
    <w:rsid w:val="009E7EED"/>
    <w:rsid w:val="009F01D7"/>
    <w:rsid w:val="009F05F1"/>
    <w:rsid w:val="009F0796"/>
    <w:rsid w:val="009F0857"/>
    <w:rsid w:val="009F0F56"/>
    <w:rsid w:val="009F20DD"/>
    <w:rsid w:val="009F2C98"/>
    <w:rsid w:val="009F389B"/>
    <w:rsid w:val="009F4451"/>
    <w:rsid w:val="009F4589"/>
    <w:rsid w:val="009F4C42"/>
    <w:rsid w:val="009F4FBF"/>
    <w:rsid w:val="009F54F2"/>
    <w:rsid w:val="009F58F8"/>
    <w:rsid w:val="009F638A"/>
    <w:rsid w:val="009F68E0"/>
    <w:rsid w:val="009F6EA9"/>
    <w:rsid w:val="009F702B"/>
    <w:rsid w:val="009F717A"/>
    <w:rsid w:val="009F7E87"/>
    <w:rsid w:val="00A0006B"/>
    <w:rsid w:val="00A003A9"/>
    <w:rsid w:val="00A00660"/>
    <w:rsid w:val="00A0069F"/>
    <w:rsid w:val="00A00A16"/>
    <w:rsid w:val="00A00D26"/>
    <w:rsid w:val="00A01207"/>
    <w:rsid w:val="00A0134D"/>
    <w:rsid w:val="00A01A48"/>
    <w:rsid w:val="00A01A70"/>
    <w:rsid w:val="00A01BDA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07F51"/>
    <w:rsid w:val="00A101E5"/>
    <w:rsid w:val="00A10325"/>
    <w:rsid w:val="00A1041E"/>
    <w:rsid w:val="00A105A2"/>
    <w:rsid w:val="00A10683"/>
    <w:rsid w:val="00A1192D"/>
    <w:rsid w:val="00A11F99"/>
    <w:rsid w:val="00A127CA"/>
    <w:rsid w:val="00A12AA2"/>
    <w:rsid w:val="00A1319B"/>
    <w:rsid w:val="00A131B9"/>
    <w:rsid w:val="00A13691"/>
    <w:rsid w:val="00A15AC0"/>
    <w:rsid w:val="00A16E07"/>
    <w:rsid w:val="00A17945"/>
    <w:rsid w:val="00A206B5"/>
    <w:rsid w:val="00A2091C"/>
    <w:rsid w:val="00A20E0A"/>
    <w:rsid w:val="00A2221A"/>
    <w:rsid w:val="00A22A2C"/>
    <w:rsid w:val="00A22C56"/>
    <w:rsid w:val="00A233D6"/>
    <w:rsid w:val="00A24353"/>
    <w:rsid w:val="00A24C7A"/>
    <w:rsid w:val="00A24CF9"/>
    <w:rsid w:val="00A24FF8"/>
    <w:rsid w:val="00A25885"/>
    <w:rsid w:val="00A25A10"/>
    <w:rsid w:val="00A25B2C"/>
    <w:rsid w:val="00A25BFD"/>
    <w:rsid w:val="00A26167"/>
    <w:rsid w:val="00A267B3"/>
    <w:rsid w:val="00A26C5A"/>
    <w:rsid w:val="00A271D3"/>
    <w:rsid w:val="00A275DC"/>
    <w:rsid w:val="00A27D6C"/>
    <w:rsid w:val="00A30ADB"/>
    <w:rsid w:val="00A31209"/>
    <w:rsid w:val="00A32728"/>
    <w:rsid w:val="00A32D82"/>
    <w:rsid w:val="00A332D3"/>
    <w:rsid w:val="00A34750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34D4"/>
    <w:rsid w:val="00A43FD6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5B55"/>
    <w:rsid w:val="00A560D0"/>
    <w:rsid w:val="00A561E4"/>
    <w:rsid w:val="00A567F4"/>
    <w:rsid w:val="00A56894"/>
    <w:rsid w:val="00A56929"/>
    <w:rsid w:val="00A56D14"/>
    <w:rsid w:val="00A56FEC"/>
    <w:rsid w:val="00A577FA"/>
    <w:rsid w:val="00A57F31"/>
    <w:rsid w:val="00A60182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0B8"/>
    <w:rsid w:val="00A7065D"/>
    <w:rsid w:val="00A70F87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1D4E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01D2"/>
    <w:rsid w:val="00AA1876"/>
    <w:rsid w:val="00AA1CDE"/>
    <w:rsid w:val="00AA1E5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3CD"/>
    <w:rsid w:val="00AD7653"/>
    <w:rsid w:val="00AD7EA6"/>
    <w:rsid w:val="00AE0699"/>
    <w:rsid w:val="00AE0A8B"/>
    <w:rsid w:val="00AE0AF3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0A40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95D"/>
    <w:rsid w:val="00B22AE2"/>
    <w:rsid w:val="00B22CB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6B6"/>
    <w:rsid w:val="00B41A04"/>
    <w:rsid w:val="00B422F4"/>
    <w:rsid w:val="00B423AE"/>
    <w:rsid w:val="00B42938"/>
    <w:rsid w:val="00B42AFF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94E"/>
    <w:rsid w:val="00B55C17"/>
    <w:rsid w:val="00B56AE9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0FC9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04"/>
    <w:rsid w:val="00B800A4"/>
    <w:rsid w:val="00B80F5D"/>
    <w:rsid w:val="00B819A4"/>
    <w:rsid w:val="00B819B6"/>
    <w:rsid w:val="00B81DBF"/>
    <w:rsid w:val="00B81EAC"/>
    <w:rsid w:val="00B8254C"/>
    <w:rsid w:val="00B82A12"/>
    <w:rsid w:val="00B82C8B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3B6"/>
    <w:rsid w:val="00B90BB0"/>
    <w:rsid w:val="00B91151"/>
    <w:rsid w:val="00B9154C"/>
    <w:rsid w:val="00B91716"/>
    <w:rsid w:val="00B9177E"/>
    <w:rsid w:val="00B918A0"/>
    <w:rsid w:val="00B924AF"/>
    <w:rsid w:val="00B92745"/>
    <w:rsid w:val="00B92BA8"/>
    <w:rsid w:val="00B9473B"/>
    <w:rsid w:val="00B95605"/>
    <w:rsid w:val="00B957A9"/>
    <w:rsid w:val="00B964C3"/>
    <w:rsid w:val="00B96D57"/>
    <w:rsid w:val="00B97AF6"/>
    <w:rsid w:val="00B97E3F"/>
    <w:rsid w:val="00BA043D"/>
    <w:rsid w:val="00BA273D"/>
    <w:rsid w:val="00BA27A1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18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CBC"/>
    <w:rsid w:val="00BD5FD7"/>
    <w:rsid w:val="00BD7FCB"/>
    <w:rsid w:val="00BE05B9"/>
    <w:rsid w:val="00BE12E6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AE3"/>
    <w:rsid w:val="00BF5E11"/>
    <w:rsid w:val="00BF5E24"/>
    <w:rsid w:val="00BF6CC5"/>
    <w:rsid w:val="00BF6D26"/>
    <w:rsid w:val="00BF6E2E"/>
    <w:rsid w:val="00BF77F7"/>
    <w:rsid w:val="00BF7DE9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9D0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BEA"/>
    <w:rsid w:val="00C46E81"/>
    <w:rsid w:val="00C47337"/>
    <w:rsid w:val="00C473B3"/>
    <w:rsid w:val="00C473F0"/>
    <w:rsid w:val="00C47BAC"/>
    <w:rsid w:val="00C47CA2"/>
    <w:rsid w:val="00C501EC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8F1"/>
    <w:rsid w:val="00C55979"/>
    <w:rsid w:val="00C55AE7"/>
    <w:rsid w:val="00C55C0D"/>
    <w:rsid w:val="00C56D46"/>
    <w:rsid w:val="00C56FAB"/>
    <w:rsid w:val="00C572D7"/>
    <w:rsid w:val="00C57329"/>
    <w:rsid w:val="00C57A8E"/>
    <w:rsid w:val="00C607B2"/>
    <w:rsid w:val="00C60CC6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85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582"/>
    <w:rsid w:val="00C72814"/>
    <w:rsid w:val="00C72E31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A2F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0D2B"/>
    <w:rsid w:val="00CB0F16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5E2D"/>
    <w:rsid w:val="00CB7F84"/>
    <w:rsid w:val="00CC05E7"/>
    <w:rsid w:val="00CC06B2"/>
    <w:rsid w:val="00CC0C8D"/>
    <w:rsid w:val="00CC0ECB"/>
    <w:rsid w:val="00CC10E6"/>
    <w:rsid w:val="00CC10ED"/>
    <w:rsid w:val="00CC15DE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BD9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4C60"/>
    <w:rsid w:val="00CD55F2"/>
    <w:rsid w:val="00CD56C7"/>
    <w:rsid w:val="00CD57D5"/>
    <w:rsid w:val="00CD6170"/>
    <w:rsid w:val="00CD6EA9"/>
    <w:rsid w:val="00CD78B4"/>
    <w:rsid w:val="00CD7FF9"/>
    <w:rsid w:val="00CE041A"/>
    <w:rsid w:val="00CE19E6"/>
    <w:rsid w:val="00CE1B7F"/>
    <w:rsid w:val="00CE1DD7"/>
    <w:rsid w:val="00CE25C4"/>
    <w:rsid w:val="00CE2DBC"/>
    <w:rsid w:val="00CE3926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0441"/>
    <w:rsid w:val="00CF0F6B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AB7"/>
    <w:rsid w:val="00D02B27"/>
    <w:rsid w:val="00D02CE7"/>
    <w:rsid w:val="00D04385"/>
    <w:rsid w:val="00D04A77"/>
    <w:rsid w:val="00D04EFA"/>
    <w:rsid w:val="00D05CB4"/>
    <w:rsid w:val="00D05D81"/>
    <w:rsid w:val="00D05DB4"/>
    <w:rsid w:val="00D060D6"/>
    <w:rsid w:val="00D0616A"/>
    <w:rsid w:val="00D06269"/>
    <w:rsid w:val="00D06E33"/>
    <w:rsid w:val="00D0772B"/>
    <w:rsid w:val="00D10004"/>
    <w:rsid w:val="00D10E6B"/>
    <w:rsid w:val="00D1223C"/>
    <w:rsid w:val="00D12432"/>
    <w:rsid w:val="00D12440"/>
    <w:rsid w:val="00D125EF"/>
    <w:rsid w:val="00D1292D"/>
    <w:rsid w:val="00D12C03"/>
    <w:rsid w:val="00D136B9"/>
    <w:rsid w:val="00D13A5D"/>
    <w:rsid w:val="00D13F0F"/>
    <w:rsid w:val="00D14206"/>
    <w:rsid w:val="00D15C8A"/>
    <w:rsid w:val="00D163F7"/>
    <w:rsid w:val="00D1732E"/>
    <w:rsid w:val="00D17ADC"/>
    <w:rsid w:val="00D17C77"/>
    <w:rsid w:val="00D20345"/>
    <w:rsid w:val="00D20A69"/>
    <w:rsid w:val="00D20A99"/>
    <w:rsid w:val="00D20D0B"/>
    <w:rsid w:val="00D21588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42C"/>
    <w:rsid w:val="00D31D33"/>
    <w:rsid w:val="00D324D8"/>
    <w:rsid w:val="00D32A62"/>
    <w:rsid w:val="00D3309D"/>
    <w:rsid w:val="00D332AF"/>
    <w:rsid w:val="00D3393C"/>
    <w:rsid w:val="00D33A8D"/>
    <w:rsid w:val="00D33CA1"/>
    <w:rsid w:val="00D341C7"/>
    <w:rsid w:val="00D343DF"/>
    <w:rsid w:val="00D3599A"/>
    <w:rsid w:val="00D367F8"/>
    <w:rsid w:val="00D36D46"/>
    <w:rsid w:val="00D36E0A"/>
    <w:rsid w:val="00D4085C"/>
    <w:rsid w:val="00D40E9D"/>
    <w:rsid w:val="00D414FC"/>
    <w:rsid w:val="00D4164B"/>
    <w:rsid w:val="00D41AF7"/>
    <w:rsid w:val="00D4243D"/>
    <w:rsid w:val="00D424D1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2D2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398"/>
    <w:rsid w:val="00D856C4"/>
    <w:rsid w:val="00D85858"/>
    <w:rsid w:val="00D8624E"/>
    <w:rsid w:val="00D86DE8"/>
    <w:rsid w:val="00D86E81"/>
    <w:rsid w:val="00D874DF"/>
    <w:rsid w:val="00D875AC"/>
    <w:rsid w:val="00D90258"/>
    <w:rsid w:val="00D90F5F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D44"/>
    <w:rsid w:val="00DA3F06"/>
    <w:rsid w:val="00DA4172"/>
    <w:rsid w:val="00DA5061"/>
    <w:rsid w:val="00DA51A2"/>
    <w:rsid w:val="00DA5289"/>
    <w:rsid w:val="00DA588F"/>
    <w:rsid w:val="00DA5D7E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288A"/>
    <w:rsid w:val="00DB30C5"/>
    <w:rsid w:val="00DB3945"/>
    <w:rsid w:val="00DB43C5"/>
    <w:rsid w:val="00DB4AC0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637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11B"/>
    <w:rsid w:val="00DD3113"/>
    <w:rsid w:val="00DD3D30"/>
    <w:rsid w:val="00DD3FA9"/>
    <w:rsid w:val="00DD423F"/>
    <w:rsid w:val="00DD4CEC"/>
    <w:rsid w:val="00DD4E69"/>
    <w:rsid w:val="00DD4F55"/>
    <w:rsid w:val="00DD54FF"/>
    <w:rsid w:val="00DD60FC"/>
    <w:rsid w:val="00DD6626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44B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E9"/>
    <w:rsid w:val="00E00F6B"/>
    <w:rsid w:val="00E01736"/>
    <w:rsid w:val="00E01DE7"/>
    <w:rsid w:val="00E02536"/>
    <w:rsid w:val="00E030C6"/>
    <w:rsid w:val="00E03191"/>
    <w:rsid w:val="00E03F44"/>
    <w:rsid w:val="00E04429"/>
    <w:rsid w:val="00E04F16"/>
    <w:rsid w:val="00E0539E"/>
    <w:rsid w:val="00E055D0"/>
    <w:rsid w:val="00E05CFB"/>
    <w:rsid w:val="00E05E86"/>
    <w:rsid w:val="00E07585"/>
    <w:rsid w:val="00E07676"/>
    <w:rsid w:val="00E07812"/>
    <w:rsid w:val="00E07E5C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239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0321"/>
    <w:rsid w:val="00E40C50"/>
    <w:rsid w:val="00E40CCD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220E"/>
    <w:rsid w:val="00E52B0F"/>
    <w:rsid w:val="00E5364A"/>
    <w:rsid w:val="00E53BE2"/>
    <w:rsid w:val="00E53FD2"/>
    <w:rsid w:val="00E54D21"/>
    <w:rsid w:val="00E55300"/>
    <w:rsid w:val="00E56ABD"/>
    <w:rsid w:val="00E56E02"/>
    <w:rsid w:val="00E57242"/>
    <w:rsid w:val="00E6080F"/>
    <w:rsid w:val="00E60F0B"/>
    <w:rsid w:val="00E60F50"/>
    <w:rsid w:val="00E61A66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80E"/>
    <w:rsid w:val="00E73B64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3B8"/>
    <w:rsid w:val="00E8083A"/>
    <w:rsid w:val="00E8100F"/>
    <w:rsid w:val="00E8125A"/>
    <w:rsid w:val="00E818AB"/>
    <w:rsid w:val="00E81C73"/>
    <w:rsid w:val="00E8314B"/>
    <w:rsid w:val="00E8385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207"/>
    <w:rsid w:val="00E90533"/>
    <w:rsid w:val="00E90CE3"/>
    <w:rsid w:val="00E90D44"/>
    <w:rsid w:val="00E915BF"/>
    <w:rsid w:val="00E919BD"/>
    <w:rsid w:val="00E92552"/>
    <w:rsid w:val="00E92D47"/>
    <w:rsid w:val="00E93006"/>
    <w:rsid w:val="00E934A3"/>
    <w:rsid w:val="00E93601"/>
    <w:rsid w:val="00E940FB"/>
    <w:rsid w:val="00E94309"/>
    <w:rsid w:val="00E94D0A"/>
    <w:rsid w:val="00E94EC8"/>
    <w:rsid w:val="00E95407"/>
    <w:rsid w:val="00E95891"/>
    <w:rsid w:val="00E95A3F"/>
    <w:rsid w:val="00E964DC"/>
    <w:rsid w:val="00E965B6"/>
    <w:rsid w:val="00E96FB4"/>
    <w:rsid w:val="00E973AE"/>
    <w:rsid w:val="00E97625"/>
    <w:rsid w:val="00E9767C"/>
    <w:rsid w:val="00E97946"/>
    <w:rsid w:val="00E97F96"/>
    <w:rsid w:val="00EA0777"/>
    <w:rsid w:val="00EA0D1B"/>
    <w:rsid w:val="00EA0E1A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4E8B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771"/>
    <w:rsid w:val="00ED18F9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2D3F"/>
    <w:rsid w:val="00EF343E"/>
    <w:rsid w:val="00EF3D7A"/>
    <w:rsid w:val="00EF498B"/>
    <w:rsid w:val="00EF54BD"/>
    <w:rsid w:val="00EF5592"/>
    <w:rsid w:val="00EF5599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39C0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0E09"/>
    <w:rsid w:val="00F11134"/>
    <w:rsid w:val="00F11CC2"/>
    <w:rsid w:val="00F1258F"/>
    <w:rsid w:val="00F125C8"/>
    <w:rsid w:val="00F1386C"/>
    <w:rsid w:val="00F13EAE"/>
    <w:rsid w:val="00F14311"/>
    <w:rsid w:val="00F15019"/>
    <w:rsid w:val="00F157F8"/>
    <w:rsid w:val="00F16B6E"/>
    <w:rsid w:val="00F2086F"/>
    <w:rsid w:val="00F20F09"/>
    <w:rsid w:val="00F21AC7"/>
    <w:rsid w:val="00F23D6D"/>
    <w:rsid w:val="00F23DBC"/>
    <w:rsid w:val="00F244F0"/>
    <w:rsid w:val="00F24ACD"/>
    <w:rsid w:val="00F255ED"/>
    <w:rsid w:val="00F2581B"/>
    <w:rsid w:val="00F26035"/>
    <w:rsid w:val="00F262AA"/>
    <w:rsid w:val="00F274C1"/>
    <w:rsid w:val="00F275C4"/>
    <w:rsid w:val="00F3014B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6EB0"/>
    <w:rsid w:val="00F478D3"/>
    <w:rsid w:val="00F47CBA"/>
    <w:rsid w:val="00F47CCB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524E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4F54"/>
    <w:rsid w:val="00F75489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0DE"/>
    <w:rsid w:val="00F844B7"/>
    <w:rsid w:val="00F84757"/>
    <w:rsid w:val="00F84E18"/>
    <w:rsid w:val="00F85317"/>
    <w:rsid w:val="00F856DE"/>
    <w:rsid w:val="00F85AE5"/>
    <w:rsid w:val="00F85BDC"/>
    <w:rsid w:val="00F85CA2"/>
    <w:rsid w:val="00F85D97"/>
    <w:rsid w:val="00F85E75"/>
    <w:rsid w:val="00F876F6"/>
    <w:rsid w:val="00F87711"/>
    <w:rsid w:val="00F877C6"/>
    <w:rsid w:val="00F87A6C"/>
    <w:rsid w:val="00F87DC3"/>
    <w:rsid w:val="00F90556"/>
    <w:rsid w:val="00F90845"/>
    <w:rsid w:val="00F90FB4"/>
    <w:rsid w:val="00F91A78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08A"/>
    <w:rsid w:val="00FA3189"/>
    <w:rsid w:val="00FA363F"/>
    <w:rsid w:val="00FA36BF"/>
    <w:rsid w:val="00FA453A"/>
    <w:rsid w:val="00FA48A0"/>
    <w:rsid w:val="00FA511C"/>
    <w:rsid w:val="00FA58C0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B80"/>
    <w:rsid w:val="00FE38EB"/>
    <w:rsid w:val="00FE3B8E"/>
    <w:rsid w:val="00FE4B48"/>
    <w:rsid w:val="00FE5236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9CA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es.ed.gov/ncee/edlabs/regions/northwest/blog/building-connections.as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edutopia.org/article/teaching-critical-thinking-middle-high-school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dutopia.org/article/understanding-teachers-long-term-impact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6959C1-DED3-40F3-9FA5-B699B58587EF}"/>
</file>

<file path=customXml/itemProps3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5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10.01: Education in the United States | The Value of Teachers in a Changing World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10.01: Education in the United States | The Value of Teachers in a Changing World</dc:title>
  <dc:subject>Lesson 10.01: Education in the United States | The Value of Teachers in a Changing World</dc:subject>
  <dc:creator>Texas Education Agency</dc:creator>
  <cp:keywords/>
  <dc:description/>
  <cp:lastModifiedBy>Ye, Ruth</cp:lastModifiedBy>
  <cp:revision>8</cp:revision>
  <dcterms:created xsi:type="dcterms:W3CDTF">2023-04-12T17:03:00Z</dcterms:created>
  <dcterms:modified xsi:type="dcterms:W3CDTF">2025-05-14T20:25:00Z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</Properties>
</file>