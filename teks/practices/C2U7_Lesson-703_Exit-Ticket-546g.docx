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CC7F973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01AD58E3" w:rsidR="00B125BD" w:rsidRPr="008519A6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6B48EB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8519A6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="00BA7BF8"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>3</w:t>
      </w:r>
      <w:r w:rsidRPr="008519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 </w:t>
      </w:r>
      <w:r w:rsidR="00BA7BF8" w:rsidRPr="008519A6">
        <w:rPr>
          <w:rFonts w:cstheme="minorHAnsi"/>
          <w:szCs w:val="24"/>
        </w:rPr>
        <w:t>Structuring Lessons</w:t>
      </w:r>
      <w:r w:rsidRPr="008519A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29EE9F1C" w14:textId="77777777" w:rsidR="00B125BD" w:rsidRPr="005C1A2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5C1A2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5C1A27" w:rsidRDefault="00B125BD" w:rsidP="003514CB">
      <w:pPr>
        <w:rPr>
          <w:rFonts w:cstheme="minorHAnsi"/>
          <w:color w:val="000000"/>
          <w:shd w:val="clear" w:color="auto" w:fill="FFFFFF"/>
        </w:rPr>
      </w:pPr>
      <w:r w:rsidRPr="005C1A2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8303469" w14:textId="1F037FFE" w:rsidR="00553487" w:rsidRPr="005C1A27" w:rsidRDefault="00553487" w:rsidP="005C1A27">
      <w:pPr>
        <w:pStyle w:val="ListParagraph"/>
        <w:numPr>
          <w:ilvl w:val="0"/>
          <w:numId w:val="27"/>
        </w:numPr>
        <w:rPr>
          <w:rFonts w:cstheme="minorHAnsi"/>
        </w:rPr>
      </w:pPr>
      <w:r w:rsidRPr="005C1A27">
        <w:rPr>
          <w:rFonts w:cstheme="minorHAnsi"/>
        </w:rPr>
        <w:t xml:space="preserve">What are the </w:t>
      </w:r>
      <w:r w:rsidR="00070090" w:rsidRPr="005C1A27">
        <w:rPr>
          <w:rFonts w:cstheme="minorHAnsi"/>
        </w:rPr>
        <w:t>3</w:t>
      </w:r>
      <w:r w:rsidRPr="005C1A27">
        <w:rPr>
          <w:rFonts w:cstheme="minorHAnsi"/>
        </w:rPr>
        <w:t xml:space="preserve"> key considerations for teachers in </w:t>
      </w:r>
      <w:r w:rsidR="00070090" w:rsidRPr="005C1A27">
        <w:rPr>
          <w:rFonts w:cstheme="minorHAnsi"/>
        </w:rPr>
        <w:t xml:space="preserve">implementing </w:t>
      </w:r>
      <w:r w:rsidR="0079733D" w:rsidRPr="005C1A27">
        <w:rPr>
          <w:rFonts w:cstheme="minorHAnsi"/>
        </w:rPr>
        <w:t>high quality instructional materials with structure and intentionality</w:t>
      </w:r>
      <w:r w:rsidRPr="005C1A27">
        <w:rPr>
          <w:rFonts w:cstheme="minorHAnsi"/>
        </w:rPr>
        <w:t>?</w:t>
      </w:r>
    </w:p>
    <w:p w14:paraId="4E5A92EC" w14:textId="77777777" w:rsidR="005C1A27" w:rsidRDefault="005C1A27" w:rsidP="005C1A27">
      <w:pPr>
        <w:pStyle w:val="Tabletextbullet"/>
        <w:numPr>
          <w:ilvl w:val="0"/>
          <w:numId w:val="0"/>
        </w:numPr>
        <w:ind w:left="720"/>
        <w:rPr>
          <w:color w:val="70AD47" w:themeColor="accent6"/>
        </w:rPr>
      </w:pPr>
    </w:p>
    <w:p w14:paraId="218576F4" w14:textId="77777777" w:rsidR="00D33095" w:rsidRDefault="00D33095" w:rsidP="005C1A27">
      <w:pPr>
        <w:pStyle w:val="Tabletextbullet"/>
        <w:numPr>
          <w:ilvl w:val="0"/>
          <w:numId w:val="0"/>
        </w:numPr>
        <w:ind w:left="720"/>
        <w:rPr>
          <w:color w:val="70AD47" w:themeColor="accent6"/>
        </w:rPr>
      </w:pPr>
    </w:p>
    <w:p w14:paraId="3191B814" w14:textId="77777777" w:rsidR="00D33095" w:rsidRDefault="00D33095" w:rsidP="005C1A27">
      <w:pPr>
        <w:pStyle w:val="Tabletextbullet"/>
        <w:numPr>
          <w:ilvl w:val="0"/>
          <w:numId w:val="0"/>
        </w:numPr>
        <w:ind w:left="720"/>
        <w:rPr>
          <w:color w:val="70AD47" w:themeColor="accent6"/>
        </w:rPr>
      </w:pPr>
    </w:p>
    <w:p w14:paraId="1025232F" w14:textId="77777777" w:rsidR="00D33095" w:rsidRPr="005C1A27" w:rsidRDefault="00D33095" w:rsidP="005C1A27">
      <w:pPr>
        <w:pStyle w:val="Tabletextbullet"/>
        <w:numPr>
          <w:ilvl w:val="0"/>
          <w:numId w:val="0"/>
        </w:numPr>
        <w:ind w:left="720"/>
        <w:rPr>
          <w:color w:val="70AD47" w:themeColor="accent6"/>
        </w:rPr>
      </w:pPr>
    </w:p>
    <w:p w14:paraId="3F033042" w14:textId="4619CC97" w:rsidR="00553487" w:rsidRPr="005C1A27" w:rsidRDefault="00090BCD" w:rsidP="005C1A27">
      <w:pPr>
        <w:pStyle w:val="Tabletextbullet"/>
        <w:numPr>
          <w:ilvl w:val="0"/>
          <w:numId w:val="27"/>
        </w:numPr>
        <w:rPr>
          <w:color w:val="70AD47" w:themeColor="accent6"/>
        </w:rPr>
      </w:pPr>
      <w:r w:rsidRPr="005C1A27">
        <w:rPr>
          <w:rFonts w:cstheme="minorHAnsi"/>
        </w:rPr>
        <w:t xml:space="preserve">See the example of a double plan below.  </w:t>
      </w:r>
    </w:p>
    <w:p w14:paraId="017F1AC2" w14:textId="68A3FD7F" w:rsidR="00553487" w:rsidRDefault="00553487" w:rsidP="0066327B">
      <w:pPr>
        <w:pStyle w:val="ListParagraph"/>
        <w:rPr>
          <w:color w:val="70AD47" w:themeColor="accent6"/>
        </w:rPr>
      </w:pPr>
    </w:p>
    <w:p w14:paraId="3799B164" w14:textId="05BCE76C" w:rsidR="00985941" w:rsidRDefault="00985941" w:rsidP="0066327B">
      <w:pPr>
        <w:pStyle w:val="ListParagraph"/>
      </w:pPr>
      <w:r w:rsidRPr="00156FAA">
        <w:rPr>
          <w:u w:val="single"/>
        </w:rPr>
        <w:t>Lesson</w:t>
      </w:r>
      <w:r w:rsidR="00AC601F" w:rsidRPr="00156FAA">
        <w:rPr>
          <w:u w:val="single"/>
        </w:rPr>
        <w:t xml:space="preserve"> Description</w:t>
      </w:r>
      <w:r w:rsidR="00AC601F" w:rsidRPr="00156FAA">
        <w:t xml:space="preserve">:  Students have just read a passage from the book, The Diary of Anne Frank. </w:t>
      </w:r>
      <w:r w:rsidR="00156FAA" w:rsidRPr="00156FAA">
        <w:t>The students are examining how the narrator uses figurative language in the text to convey meaning.</w:t>
      </w:r>
      <w:r w:rsidR="00AC601F" w:rsidRPr="00156FAA">
        <w:t xml:space="preserve"> The teacher </w:t>
      </w:r>
      <w:r w:rsidR="00751238" w:rsidRPr="00156FAA">
        <w:t>wants students to talk to each other about what Anne meant when she said, “I thought my days were number</w:t>
      </w:r>
      <w:r w:rsidR="0051461A">
        <w:t>ed</w:t>
      </w:r>
      <w:r w:rsidR="00751238" w:rsidRPr="00156FAA">
        <w:t xml:space="preserve">.”  </w:t>
      </w:r>
    </w:p>
    <w:p w14:paraId="73FDCBEF" w14:textId="77777777" w:rsidR="00156FAA" w:rsidRDefault="00156FAA" w:rsidP="0066327B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15"/>
        <w:gridCol w:w="3150"/>
      </w:tblGrid>
      <w:tr w:rsidR="00A56BDE" w14:paraId="0F92E8E0" w14:textId="77777777" w:rsidTr="005C1A27">
        <w:trPr>
          <w:cantSplit w:val="0"/>
        </w:trPr>
        <w:tc>
          <w:tcPr>
            <w:tcW w:w="5215" w:type="dxa"/>
          </w:tcPr>
          <w:p w14:paraId="664A7933" w14:textId="3DFE2D76" w:rsidR="00156FAA" w:rsidRPr="00B062B3" w:rsidRDefault="00156FAA" w:rsidP="0066327B">
            <w:pPr>
              <w:pStyle w:val="ListParagraph"/>
              <w:ind w:left="0"/>
              <w:rPr>
                <w:b/>
                <w:bCs/>
              </w:rPr>
            </w:pPr>
            <w:r w:rsidRPr="00B062B3">
              <w:rPr>
                <w:b/>
                <w:bCs/>
              </w:rPr>
              <w:t>The teacher will…</w:t>
            </w:r>
          </w:p>
        </w:tc>
        <w:tc>
          <w:tcPr>
            <w:tcW w:w="3150" w:type="dxa"/>
          </w:tcPr>
          <w:p w14:paraId="521876D0" w14:textId="72335A80" w:rsidR="00156FAA" w:rsidRPr="00B062B3" w:rsidRDefault="00156FAA" w:rsidP="0066327B">
            <w:pPr>
              <w:pStyle w:val="ListParagraph"/>
              <w:ind w:left="0"/>
              <w:rPr>
                <w:b/>
                <w:bCs/>
              </w:rPr>
            </w:pPr>
            <w:r w:rsidRPr="00B062B3">
              <w:rPr>
                <w:b/>
                <w:bCs/>
              </w:rPr>
              <w:t>The student will…</w:t>
            </w:r>
          </w:p>
        </w:tc>
      </w:tr>
      <w:tr w:rsidR="00A56BDE" w14:paraId="185C036B" w14:textId="77777777" w:rsidTr="005C1A27">
        <w:trPr>
          <w:cantSplit w:val="0"/>
        </w:trPr>
        <w:tc>
          <w:tcPr>
            <w:tcW w:w="5215" w:type="dxa"/>
          </w:tcPr>
          <w:p w14:paraId="11FC8EA7" w14:textId="45E08D89" w:rsidR="00156FAA" w:rsidRPr="00823BBF" w:rsidRDefault="00823BBF" w:rsidP="0066327B">
            <w:pPr>
              <w:pStyle w:val="ListParagraph"/>
              <w:ind w:left="0"/>
            </w:pPr>
            <w:r w:rsidRPr="00823BBF">
              <w:t xml:space="preserve">Say “You have just read a passage </w:t>
            </w:r>
            <w:r>
              <w:t xml:space="preserve">in our text, The Diary of Anne Frank. </w:t>
            </w:r>
            <w:r w:rsidR="00F95948">
              <w:t xml:space="preserve"> Our next task is to examine how the author uses figurative language to convey meaning.  Please identify the phrase </w:t>
            </w:r>
            <w:r w:rsidR="0051461A">
              <w:t>‘I thought my days were numbered</w:t>
            </w:r>
            <w:r w:rsidR="00C823A3">
              <w:t>’</w:t>
            </w:r>
            <w:r w:rsidR="0051461A">
              <w:t xml:space="preserve"> on page 3, third paragraph down</w:t>
            </w:r>
            <w:r w:rsidR="00C823A3">
              <w:t>. Put your finger on the phrase so I know you have found it.</w:t>
            </w:r>
          </w:p>
        </w:tc>
        <w:tc>
          <w:tcPr>
            <w:tcW w:w="3150" w:type="dxa"/>
          </w:tcPr>
          <w:p w14:paraId="20F955C4" w14:textId="4D028FAA" w:rsidR="00156FAA" w:rsidRDefault="00C823A3" w:rsidP="0066327B">
            <w:pPr>
              <w:pStyle w:val="ListParagraph"/>
              <w:ind w:left="0"/>
              <w:rPr>
                <w:color w:val="70AD47" w:themeColor="accent6"/>
              </w:rPr>
            </w:pPr>
            <w:r w:rsidRPr="00C823A3">
              <w:t>Put their finger on the phrase in the text.</w:t>
            </w:r>
          </w:p>
        </w:tc>
      </w:tr>
      <w:tr w:rsidR="00A56BDE" w14:paraId="5B5CB894" w14:textId="77777777" w:rsidTr="005C1A27">
        <w:trPr>
          <w:cantSplit w:val="0"/>
        </w:trPr>
        <w:tc>
          <w:tcPr>
            <w:tcW w:w="5215" w:type="dxa"/>
          </w:tcPr>
          <w:p w14:paraId="6273EFC3" w14:textId="7DC4F9A9" w:rsidR="000438BF" w:rsidRPr="00BE1B60" w:rsidRDefault="008C4A97" w:rsidP="0066327B">
            <w:pPr>
              <w:pStyle w:val="ListParagraph"/>
              <w:ind w:left="0"/>
            </w:pPr>
            <w:r w:rsidRPr="00BE1B60">
              <w:t>Say “</w:t>
            </w:r>
            <w:r w:rsidR="006672C3" w:rsidRPr="00BE1B60">
              <w:t xml:space="preserve">We will be working in groups of three today.  Please count off by </w:t>
            </w:r>
            <w:r w:rsidR="00B64D56" w:rsidRPr="00BE1B60">
              <w:t>nine</w:t>
            </w:r>
            <w:r w:rsidR="006672C3" w:rsidRPr="00BE1B60">
              <w:t xml:space="preserve"> around the room.”</w:t>
            </w:r>
            <w:r w:rsidR="000438BF" w:rsidRPr="00BE1B60">
              <w:t xml:space="preserve"> </w:t>
            </w:r>
          </w:p>
          <w:p w14:paraId="6F38C300" w14:textId="77777777" w:rsidR="000438BF" w:rsidRPr="00BE1B60" w:rsidRDefault="000438BF" w:rsidP="0066327B">
            <w:pPr>
              <w:pStyle w:val="ListParagraph"/>
              <w:ind w:left="0"/>
            </w:pPr>
          </w:p>
          <w:p w14:paraId="2047C1B0" w14:textId="2705AC46" w:rsidR="00156FAA" w:rsidRPr="00BE1B60" w:rsidRDefault="000438BF" w:rsidP="0066327B">
            <w:pPr>
              <w:pStyle w:val="ListParagraph"/>
              <w:ind w:left="0"/>
            </w:pPr>
            <w:r w:rsidRPr="00BE1B60">
              <w:t>Point to the first student to count and give them the number 1.  Continue to point at students as they are counting to indicate the next</w:t>
            </w:r>
            <w:r w:rsidR="00B64D56" w:rsidRPr="00BE1B60">
              <w:t xml:space="preserve"> student.</w:t>
            </w:r>
          </w:p>
          <w:p w14:paraId="1CFBD0BA" w14:textId="30DC26CC" w:rsidR="000438BF" w:rsidRPr="00BE1B60" w:rsidRDefault="000438BF" w:rsidP="0066327B">
            <w:pPr>
              <w:pStyle w:val="ListParagraph"/>
              <w:ind w:left="0"/>
            </w:pPr>
          </w:p>
        </w:tc>
        <w:tc>
          <w:tcPr>
            <w:tcW w:w="3150" w:type="dxa"/>
          </w:tcPr>
          <w:p w14:paraId="03833389" w14:textId="3F606EE5" w:rsidR="00156FAA" w:rsidRPr="00BE1B60" w:rsidRDefault="006672C3" w:rsidP="0066327B">
            <w:pPr>
              <w:pStyle w:val="ListParagraph"/>
              <w:ind w:left="0"/>
            </w:pPr>
            <w:r w:rsidRPr="00BE1B60">
              <w:t xml:space="preserve">Students count off by </w:t>
            </w:r>
            <w:r w:rsidR="00B64D56" w:rsidRPr="00BE1B60">
              <w:t>nine</w:t>
            </w:r>
            <w:r w:rsidRPr="00BE1B60">
              <w:t xml:space="preserve"> to determine their </w:t>
            </w:r>
            <w:r w:rsidR="000438BF" w:rsidRPr="00BE1B60">
              <w:t>group number.</w:t>
            </w:r>
          </w:p>
        </w:tc>
      </w:tr>
      <w:tr w:rsidR="00A56BDE" w14:paraId="7B36D4AC" w14:textId="77777777" w:rsidTr="005C1A27">
        <w:trPr>
          <w:cantSplit w:val="0"/>
        </w:trPr>
        <w:tc>
          <w:tcPr>
            <w:tcW w:w="5215" w:type="dxa"/>
          </w:tcPr>
          <w:p w14:paraId="30F8D197" w14:textId="77777777" w:rsidR="000438BF" w:rsidRPr="00BE1B60" w:rsidRDefault="00B64D56" w:rsidP="000438BF">
            <w:pPr>
              <w:pStyle w:val="ListParagraph"/>
              <w:ind w:left="0"/>
            </w:pPr>
            <w:r w:rsidRPr="00BE1B60">
              <w:t xml:space="preserve">Say “You will now move to your </w:t>
            </w:r>
            <w:r w:rsidR="009D7EF2" w:rsidRPr="00BE1B60">
              <w:t>groups.  Notice I have placed the numbers 1-9 around the room”</w:t>
            </w:r>
          </w:p>
          <w:p w14:paraId="4B9CD9B4" w14:textId="77777777" w:rsidR="009D7EF2" w:rsidRPr="00BE1B60" w:rsidRDefault="009D7EF2" w:rsidP="000438BF">
            <w:pPr>
              <w:pStyle w:val="ListParagraph"/>
              <w:ind w:left="0"/>
            </w:pPr>
          </w:p>
          <w:p w14:paraId="5FED5AF4" w14:textId="77777777" w:rsidR="009D7EF2" w:rsidRPr="00BE1B60" w:rsidRDefault="009D7EF2" w:rsidP="000438BF">
            <w:pPr>
              <w:pStyle w:val="ListParagraph"/>
              <w:ind w:left="0"/>
            </w:pPr>
            <w:r w:rsidRPr="00BE1B60">
              <w:t>Point to numbers around the room.</w:t>
            </w:r>
          </w:p>
          <w:p w14:paraId="08F7BA2E" w14:textId="77777777" w:rsidR="009D7EF2" w:rsidRPr="00BE1B60" w:rsidRDefault="009D7EF2" w:rsidP="000438BF">
            <w:pPr>
              <w:pStyle w:val="ListParagraph"/>
              <w:ind w:left="0"/>
            </w:pPr>
          </w:p>
          <w:p w14:paraId="0F21ED3F" w14:textId="04F87626" w:rsidR="009D7EF2" w:rsidRPr="00BE1B60" w:rsidRDefault="009D7EF2" w:rsidP="000438BF">
            <w:pPr>
              <w:pStyle w:val="ListParagraph"/>
              <w:ind w:left="0"/>
            </w:pPr>
            <w:r w:rsidRPr="00BE1B60">
              <w:t>Say “You will have 30 seconds to find your number and group members.</w:t>
            </w:r>
            <w:r w:rsidR="00891B6B" w:rsidRPr="00BE1B60">
              <w:t xml:space="preserve">  </w:t>
            </w:r>
            <w:r w:rsidR="0055034E" w:rsidRPr="00BE1B60">
              <w:t>When you get to your groups, raise your hand so I know you are ready</w:t>
            </w:r>
            <w:r w:rsidR="00691D59" w:rsidRPr="00BE1B60">
              <w:t>.</w:t>
            </w:r>
            <w:r w:rsidR="0055034E" w:rsidRPr="00BE1B60">
              <w:t>”</w:t>
            </w:r>
          </w:p>
        </w:tc>
        <w:tc>
          <w:tcPr>
            <w:tcW w:w="3150" w:type="dxa"/>
          </w:tcPr>
          <w:p w14:paraId="23973772" w14:textId="24E0E15D" w:rsidR="000438BF" w:rsidRPr="00BE1B60" w:rsidRDefault="00020644" w:rsidP="000438BF">
            <w:pPr>
              <w:pStyle w:val="ListParagraph"/>
              <w:ind w:left="0"/>
            </w:pPr>
            <w:r w:rsidRPr="00BE1B60">
              <w:t>Go to assigned number to gather with group members</w:t>
            </w:r>
            <w:r w:rsidR="0055034E" w:rsidRPr="00BE1B60">
              <w:t xml:space="preserve"> and raise hand when ready.</w:t>
            </w:r>
          </w:p>
        </w:tc>
      </w:tr>
      <w:tr w:rsidR="00691D59" w14:paraId="4A905CDD" w14:textId="77777777" w:rsidTr="005C1A27">
        <w:trPr>
          <w:cantSplit w:val="0"/>
        </w:trPr>
        <w:tc>
          <w:tcPr>
            <w:tcW w:w="5215" w:type="dxa"/>
          </w:tcPr>
          <w:p w14:paraId="6C2DC201" w14:textId="77777777" w:rsidR="00691D59" w:rsidRPr="00BE1B60" w:rsidRDefault="00E7761B" w:rsidP="000438BF">
            <w:pPr>
              <w:pStyle w:val="ListParagraph"/>
              <w:ind w:left="0"/>
            </w:pPr>
            <w:r w:rsidRPr="00BE1B60">
              <w:t xml:space="preserve">Say “In your groups you will have 10 minutes to discuss what you think Anne Frank meant by ‘I thought my days were numbered.’  Each member </w:t>
            </w:r>
            <w:r w:rsidR="00AE79F9" w:rsidRPr="00BE1B60">
              <w:t xml:space="preserve">of the group has </w:t>
            </w:r>
            <w:r w:rsidR="00AE79F9" w:rsidRPr="00BE1B60">
              <w:lastRenderedPageBreak/>
              <w:t xml:space="preserve">2 minutes to share their thinking and provide evidence from the text as the other group members listen.  After everyone has a chance to share, </w:t>
            </w:r>
            <w:r w:rsidR="00991095" w:rsidRPr="00BE1B60">
              <w:t>come to a consensus about what you think as a group.</w:t>
            </w:r>
            <w:r w:rsidR="00680B5C" w:rsidRPr="00BE1B60">
              <w:t xml:space="preserve">  Identify someone in each group to serve as a timer to make sure each person has 2 minutes to share, someone to serve as the facilitator and someone who will report out to the whole group.</w:t>
            </w:r>
          </w:p>
          <w:p w14:paraId="0A340F68" w14:textId="7C909451" w:rsidR="00BE1B60" w:rsidRPr="00BE1B60" w:rsidRDefault="00BE1B60" w:rsidP="000438BF">
            <w:pPr>
              <w:pStyle w:val="ListParagraph"/>
              <w:ind w:left="0"/>
            </w:pPr>
          </w:p>
        </w:tc>
        <w:tc>
          <w:tcPr>
            <w:tcW w:w="3150" w:type="dxa"/>
          </w:tcPr>
          <w:p w14:paraId="19C82A7D" w14:textId="65E8A2B7" w:rsidR="00691D59" w:rsidRPr="00BE1B60" w:rsidRDefault="00680B5C" w:rsidP="000438BF">
            <w:pPr>
              <w:pStyle w:val="ListParagraph"/>
              <w:ind w:left="0"/>
            </w:pPr>
            <w:r w:rsidRPr="00BE1B60">
              <w:lastRenderedPageBreak/>
              <w:t xml:space="preserve">Identifies a timer, </w:t>
            </w:r>
            <w:r w:rsidR="00BE1B60" w:rsidRPr="00BE1B60">
              <w:t>facilitator,</w:t>
            </w:r>
            <w:r w:rsidRPr="00BE1B60">
              <w:t xml:space="preserve"> and </w:t>
            </w:r>
            <w:r w:rsidR="000E04AA" w:rsidRPr="00BE1B60">
              <w:t>reporter.</w:t>
            </w:r>
          </w:p>
          <w:p w14:paraId="7A219141" w14:textId="77777777" w:rsidR="00680B5C" w:rsidRPr="00BE1B60" w:rsidRDefault="00680B5C" w:rsidP="000438BF">
            <w:pPr>
              <w:pStyle w:val="ListParagraph"/>
              <w:ind w:left="0"/>
            </w:pPr>
          </w:p>
          <w:p w14:paraId="08E5B150" w14:textId="77777777" w:rsidR="00680B5C" w:rsidRPr="00BE1B60" w:rsidRDefault="00680B5C" w:rsidP="000438BF">
            <w:pPr>
              <w:pStyle w:val="ListParagraph"/>
              <w:ind w:left="0"/>
            </w:pPr>
            <w:r w:rsidRPr="00BE1B60">
              <w:lastRenderedPageBreak/>
              <w:t>Each partner shares for 2 minutes while others listen without responding.</w:t>
            </w:r>
          </w:p>
          <w:p w14:paraId="3E5DB05D" w14:textId="77777777" w:rsidR="00680B5C" w:rsidRPr="00BE1B60" w:rsidRDefault="00680B5C" w:rsidP="000438BF">
            <w:pPr>
              <w:pStyle w:val="ListParagraph"/>
              <w:ind w:left="0"/>
            </w:pPr>
          </w:p>
          <w:p w14:paraId="0A3FBF08" w14:textId="7C5EC723" w:rsidR="00680B5C" w:rsidRPr="00BE1B60" w:rsidRDefault="00680B5C" w:rsidP="000438BF">
            <w:pPr>
              <w:pStyle w:val="ListParagraph"/>
              <w:ind w:left="0"/>
            </w:pPr>
            <w:r w:rsidRPr="00BE1B60">
              <w:t>The group comes to consensus on what Anne meant.</w:t>
            </w:r>
          </w:p>
        </w:tc>
      </w:tr>
      <w:tr w:rsidR="00BE1B60" w14:paraId="49317A10" w14:textId="77777777" w:rsidTr="005C1A27">
        <w:trPr>
          <w:cantSplit w:val="0"/>
        </w:trPr>
        <w:tc>
          <w:tcPr>
            <w:tcW w:w="5215" w:type="dxa"/>
          </w:tcPr>
          <w:p w14:paraId="56025AC9" w14:textId="18CB9BAB" w:rsidR="00BE1B60" w:rsidRPr="00BE1B60" w:rsidRDefault="00BE1B60" w:rsidP="000438BF">
            <w:pPr>
              <w:pStyle w:val="ListParagraph"/>
              <w:ind w:left="0"/>
            </w:pPr>
            <w:r w:rsidRPr="00BE1B60">
              <w:lastRenderedPageBreak/>
              <w:t>Set timer for 10 minutes.  Circulate around to make sure students are following the discussion protocol.</w:t>
            </w:r>
          </w:p>
        </w:tc>
        <w:tc>
          <w:tcPr>
            <w:tcW w:w="3150" w:type="dxa"/>
          </w:tcPr>
          <w:p w14:paraId="3361C78F" w14:textId="77777777" w:rsidR="00BE1B60" w:rsidRPr="00BE1B60" w:rsidRDefault="00BE1B60" w:rsidP="000438BF">
            <w:pPr>
              <w:pStyle w:val="ListParagraph"/>
              <w:ind w:left="0"/>
            </w:pPr>
          </w:p>
        </w:tc>
      </w:tr>
    </w:tbl>
    <w:p w14:paraId="203E165D" w14:textId="77777777" w:rsidR="00156FAA" w:rsidRDefault="00156FAA" w:rsidP="0066327B">
      <w:pPr>
        <w:pStyle w:val="ListParagraph"/>
        <w:rPr>
          <w:color w:val="70AD47" w:themeColor="accent6"/>
        </w:rPr>
      </w:pPr>
    </w:p>
    <w:p w14:paraId="67E32C37" w14:textId="0EED3713" w:rsidR="000E04AA" w:rsidRDefault="000E04AA" w:rsidP="0066327B">
      <w:pPr>
        <w:pStyle w:val="ListParagraph"/>
        <w:rPr>
          <w:rFonts w:cstheme="minorHAnsi"/>
        </w:rPr>
      </w:pPr>
      <w:r>
        <w:rPr>
          <w:rFonts w:cstheme="minorHAnsi"/>
        </w:rPr>
        <w:t>How does this double plan address the 3 key considerations for implementing high quality instructional materials?</w:t>
      </w:r>
    </w:p>
    <w:p w14:paraId="449537EF" w14:textId="77777777" w:rsidR="001C420F" w:rsidRDefault="001C420F" w:rsidP="0066327B">
      <w:pPr>
        <w:pStyle w:val="ListParagraph"/>
        <w:rPr>
          <w:rFonts w:cstheme="minorHAnsi"/>
        </w:rPr>
      </w:pPr>
    </w:p>
    <w:sectPr w:rsidR="001C420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F686D" w14:textId="77777777" w:rsidR="0012530D" w:rsidRDefault="0012530D" w:rsidP="004C62A0">
      <w:pPr>
        <w:spacing w:after="0" w:line="240" w:lineRule="auto"/>
      </w:pPr>
      <w:r>
        <w:separator/>
      </w:r>
    </w:p>
  </w:endnote>
  <w:endnote w:type="continuationSeparator" w:id="0">
    <w:p w14:paraId="0EDA4D16" w14:textId="77777777" w:rsidR="0012530D" w:rsidRDefault="0012530D" w:rsidP="004C62A0">
      <w:pPr>
        <w:spacing w:after="0" w:line="240" w:lineRule="auto"/>
      </w:pPr>
      <w:r>
        <w:continuationSeparator/>
      </w:r>
    </w:p>
  </w:endnote>
  <w:endnote w:type="continuationNotice" w:id="1">
    <w:p w14:paraId="17AE9DC4" w14:textId="77777777" w:rsidR="0012530D" w:rsidRDefault="001253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83788AB" w:rsidR="00D96D8A" w:rsidRPr="00E346C2" w:rsidRDefault="00E346C2" w:rsidP="00E346C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310AA" w14:textId="77777777" w:rsidR="0012530D" w:rsidRDefault="0012530D" w:rsidP="004C62A0">
      <w:pPr>
        <w:spacing w:after="0" w:line="240" w:lineRule="auto"/>
      </w:pPr>
      <w:r>
        <w:separator/>
      </w:r>
    </w:p>
  </w:footnote>
  <w:footnote w:type="continuationSeparator" w:id="0">
    <w:p w14:paraId="14CC5621" w14:textId="77777777" w:rsidR="0012530D" w:rsidRDefault="0012530D" w:rsidP="004C62A0">
      <w:pPr>
        <w:spacing w:after="0" w:line="240" w:lineRule="auto"/>
      </w:pPr>
      <w:r>
        <w:continuationSeparator/>
      </w:r>
    </w:p>
  </w:footnote>
  <w:footnote w:type="continuationNotice" w:id="1">
    <w:p w14:paraId="6843C5CA" w14:textId="77777777" w:rsidR="0012530D" w:rsidRDefault="001253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F7F0D23" w:rsidR="004C62A0" w:rsidRDefault="00520A70" w:rsidP="00520A70">
    <w:pPr>
      <w:pStyle w:val="Header"/>
      <w:spacing w:after="120"/>
    </w:pPr>
    <w:r>
      <w:rPr>
        <w:noProof/>
      </w:rPr>
      <w:drawing>
        <wp:inline distT="0" distB="0" distL="0" distR="0" wp14:anchorId="36675CF4" wp14:editId="3665C9BE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40675"/>
    <w:multiLevelType w:val="hybridMultilevel"/>
    <w:tmpl w:val="B18E44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64253"/>
    <w:multiLevelType w:val="hybridMultilevel"/>
    <w:tmpl w:val="D27C68E2"/>
    <w:lvl w:ilvl="0" w:tplc="321482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9072785">
    <w:abstractNumId w:val="2"/>
  </w:num>
  <w:num w:numId="2" w16cid:durableId="1759397967">
    <w:abstractNumId w:val="6"/>
  </w:num>
  <w:num w:numId="3" w16cid:durableId="613828515">
    <w:abstractNumId w:val="4"/>
  </w:num>
  <w:num w:numId="4" w16cid:durableId="1774936944">
    <w:abstractNumId w:val="24"/>
  </w:num>
  <w:num w:numId="5" w16cid:durableId="2080248879">
    <w:abstractNumId w:val="17"/>
  </w:num>
  <w:num w:numId="6" w16cid:durableId="601910981">
    <w:abstractNumId w:val="16"/>
  </w:num>
  <w:num w:numId="7" w16cid:durableId="58676388">
    <w:abstractNumId w:val="1"/>
  </w:num>
  <w:num w:numId="8" w16cid:durableId="724987877">
    <w:abstractNumId w:val="8"/>
  </w:num>
  <w:num w:numId="9" w16cid:durableId="2071533384">
    <w:abstractNumId w:val="0"/>
  </w:num>
  <w:num w:numId="10" w16cid:durableId="314993466">
    <w:abstractNumId w:val="19"/>
  </w:num>
  <w:num w:numId="11" w16cid:durableId="927619032">
    <w:abstractNumId w:val="11"/>
  </w:num>
  <w:num w:numId="12" w16cid:durableId="2007515577">
    <w:abstractNumId w:val="12"/>
  </w:num>
  <w:num w:numId="13" w16cid:durableId="690490264">
    <w:abstractNumId w:val="18"/>
  </w:num>
  <w:num w:numId="14" w16cid:durableId="219757027">
    <w:abstractNumId w:val="14"/>
  </w:num>
  <w:num w:numId="15" w16cid:durableId="2083402959">
    <w:abstractNumId w:val="10"/>
  </w:num>
  <w:num w:numId="16" w16cid:durableId="1786146905">
    <w:abstractNumId w:val="25"/>
  </w:num>
  <w:num w:numId="17" w16cid:durableId="812255271">
    <w:abstractNumId w:val="21"/>
  </w:num>
  <w:num w:numId="18" w16cid:durableId="562834470">
    <w:abstractNumId w:val="13"/>
  </w:num>
  <w:num w:numId="19" w16cid:durableId="928466898">
    <w:abstractNumId w:val="9"/>
  </w:num>
  <w:num w:numId="20" w16cid:durableId="1276063242">
    <w:abstractNumId w:val="26"/>
  </w:num>
  <w:num w:numId="21" w16cid:durableId="1539708502">
    <w:abstractNumId w:val="5"/>
  </w:num>
  <w:num w:numId="22" w16cid:durableId="94323143">
    <w:abstractNumId w:val="22"/>
  </w:num>
  <w:num w:numId="23" w16cid:durableId="656495750">
    <w:abstractNumId w:val="23"/>
  </w:num>
  <w:num w:numId="24" w16cid:durableId="2055811866">
    <w:abstractNumId w:val="15"/>
  </w:num>
  <w:num w:numId="25" w16cid:durableId="62609113">
    <w:abstractNumId w:val="20"/>
  </w:num>
  <w:num w:numId="26" w16cid:durableId="762998353">
    <w:abstractNumId w:val="3"/>
  </w:num>
  <w:num w:numId="27" w16cid:durableId="1727757197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018"/>
    <w:rsid w:val="0000192E"/>
    <w:rsid w:val="00003ED6"/>
    <w:rsid w:val="000118A7"/>
    <w:rsid w:val="00011E61"/>
    <w:rsid w:val="000133B3"/>
    <w:rsid w:val="000155E3"/>
    <w:rsid w:val="000158D8"/>
    <w:rsid w:val="00015EA8"/>
    <w:rsid w:val="000174FC"/>
    <w:rsid w:val="0001757A"/>
    <w:rsid w:val="00020644"/>
    <w:rsid w:val="00020A92"/>
    <w:rsid w:val="000229D7"/>
    <w:rsid w:val="00025E27"/>
    <w:rsid w:val="000271E2"/>
    <w:rsid w:val="000279DF"/>
    <w:rsid w:val="00032C08"/>
    <w:rsid w:val="00041002"/>
    <w:rsid w:val="0004206A"/>
    <w:rsid w:val="0004215D"/>
    <w:rsid w:val="00042A32"/>
    <w:rsid w:val="000438BF"/>
    <w:rsid w:val="0004463E"/>
    <w:rsid w:val="00047496"/>
    <w:rsid w:val="0006004B"/>
    <w:rsid w:val="000607C0"/>
    <w:rsid w:val="00061EA3"/>
    <w:rsid w:val="00062631"/>
    <w:rsid w:val="000637A6"/>
    <w:rsid w:val="0006380B"/>
    <w:rsid w:val="00064F5A"/>
    <w:rsid w:val="00070022"/>
    <w:rsid w:val="00070090"/>
    <w:rsid w:val="00076191"/>
    <w:rsid w:val="00080842"/>
    <w:rsid w:val="00080A97"/>
    <w:rsid w:val="00082554"/>
    <w:rsid w:val="000877E8"/>
    <w:rsid w:val="00087C6A"/>
    <w:rsid w:val="00087F0D"/>
    <w:rsid w:val="00090BCD"/>
    <w:rsid w:val="00097D52"/>
    <w:rsid w:val="00097DDD"/>
    <w:rsid w:val="00097EAA"/>
    <w:rsid w:val="000A0D14"/>
    <w:rsid w:val="000A1CC0"/>
    <w:rsid w:val="000A3608"/>
    <w:rsid w:val="000A5534"/>
    <w:rsid w:val="000A70DF"/>
    <w:rsid w:val="000B1C97"/>
    <w:rsid w:val="000B2A8D"/>
    <w:rsid w:val="000B319B"/>
    <w:rsid w:val="000B3848"/>
    <w:rsid w:val="000B5088"/>
    <w:rsid w:val="000B5C9F"/>
    <w:rsid w:val="000C0380"/>
    <w:rsid w:val="000C3037"/>
    <w:rsid w:val="000D0A3B"/>
    <w:rsid w:val="000D148B"/>
    <w:rsid w:val="000D739F"/>
    <w:rsid w:val="000E04AA"/>
    <w:rsid w:val="000E1CA6"/>
    <w:rsid w:val="000E6FB3"/>
    <w:rsid w:val="000F0241"/>
    <w:rsid w:val="000F1007"/>
    <w:rsid w:val="000F2E0A"/>
    <w:rsid w:val="000F6CFD"/>
    <w:rsid w:val="000F6D4B"/>
    <w:rsid w:val="000F7B0A"/>
    <w:rsid w:val="0010275F"/>
    <w:rsid w:val="00102C4B"/>
    <w:rsid w:val="0010418B"/>
    <w:rsid w:val="00105B67"/>
    <w:rsid w:val="001107C2"/>
    <w:rsid w:val="00111937"/>
    <w:rsid w:val="00111CC6"/>
    <w:rsid w:val="0011265A"/>
    <w:rsid w:val="00121103"/>
    <w:rsid w:val="00121B66"/>
    <w:rsid w:val="00124F90"/>
    <w:rsid w:val="0012530D"/>
    <w:rsid w:val="0012574F"/>
    <w:rsid w:val="00131003"/>
    <w:rsid w:val="00131696"/>
    <w:rsid w:val="001328C3"/>
    <w:rsid w:val="00133A28"/>
    <w:rsid w:val="001340BF"/>
    <w:rsid w:val="00135960"/>
    <w:rsid w:val="00137728"/>
    <w:rsid w:val="00141A2E"/>
    <w:rsid w:val="001449A3"/>
    <w:rsid w:val="00144F5B"/>
    <w:rsid w:val="00145EA2"/>
    <w:rsid w:val="00150811"/>
    <w:rsid w:val="00151573"/>
    <w:rsid w:val="00156FAA"/>
    <w:rsid w:val="00161BCD"/>
    <w:rsid w:val="00161CA4"/>
    <w:rsid w:val="001625D8"/>
    <w:rsid w:val="001639FF"/>
    <w:rsid w:val="0016500B"/>
    <w:rsid w:val="0016518D"/>
    <w:rsid w:val="001651E3"/>
    <w:rsid w:val="00166CE0"/>
    <w:rsid w:val="00167350"/>
    <w:rsid w:val="0017001C"/>
    <w:rsid w:val="0017075E"/>
    <w:rsid w:val="00172582"/>
    <w:rsid w:val="00174340"/>
    <w:rsid w:val="001743CF"/>
    <w:rsid w:val="00176A90"/>
    <w:rsid w:val="0017723D"/>
    <w:rsid w:val="00180C33"/>
    <w:rsid w:val="00182CE5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C420F"/>
    <w:rsid w:val="001D1B77"/>
    <w:rsid w:val="001D21BD"/>
    <w:rsid w:val="001D2909"/>
    <w:rsid w:val="001D594C"/>
    <w:rsid w:val="001D608C"/>
    <w:rsid w:val="001E1ECA"/>
    <w:rsid w:val="001E20D6"/>
    <w:rsid w:val="001E233E"/>
    <w:rsid w:val="001F04C0"/>
    <w:rsid w:val="001F0FCE"/>
    <w:rsid w:val="001F3CE2"/>
    <w:rsid w:val="002028B5"/>
    <w:rsid w:val="0020509E"/>
    <w:rsid w:val="0020573E"/>
    <w:rsid w:val="00205E12"/>
    <w:rsid w:val="002113EC"/>
    <w:rsid w:val="002133F4"/>
    <w:rsid w:val="00213B34"/>
    <w:rsid w:val="00213BFD"/>
    <w:rsid w:val="00213CFA"/>
    <w:rsid w:val="00215244"/>
    <w:rsid w:val="00220BD1"/>
    <w:rsid w:val="00222FB7"/>
    <w:rsid w:val="0022383E"/>
    <w:rsid w:val="00224925"/>
    <w:rsid w:val="0022534E"/>
    <w:rsid w:val="00225C03"/>
    <w:rsid w:val="0022606A"/>
    <w:rsid w:val="0022637A"/>
    <w:rsid w:val="002314C1"/>
    <w:rsid w:val="002316F8"/>
    <w:rsid w:val="00235D00"/>
    <w:rsid w:val="00235E51"/>
    <w:rsid w:val="0023673B"/>
    <w:rsid w:val="00236F61"/>
    <w:rsid w:val="0023723D"/>
    <w:rsid w:val="00237E66"/>
    <w:rsid w:val="00237EEE"/>
    <w:rsid w:val="00241CB1"/>
    <w:rsid w:val="0024645F"/>
    <w:rsid w:val="002467ED"/>
    <w:rsid w:val="00246C66"/>
    <w:rsid w:val="00250B95"/>
    <w:rsid w:val="00256705"/>
    <w:rsid w:val="0026414C"/>
    <w:rsid w:val="00265E1A"/>
    <w:rsid w:val="00266BCD"/>
    <w:rsid w:val="002670C1"/>
    <w:rsid w:val="00270074"/>
    <w:rsid w:val="002706DC"/>
    <w:rsid w:val="002732A2"/>
    <w:rsid w:val="0027495E"/>
    <w:rsid w:val="00275EC2"/>
    <w:rsid w:val="00281822"/>
    <w:rsid w:val="00282B25"/>
    <w:rsid w:val="002913A3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5A55"/>
    <w:rsid w:val="002B7D38"/>
    <w:rsid w:val="002C0290"/>
    <w:rsid w:val="002C08D1"/>
    <w:rsid w:val="002C0F69"/>
    <w:rsid w:val="002C2825"/>
    <w:rsid w:val="002C6749"/>
    <w:rsid w:val="002C68B2"/>
    <w:rsid w:val="002D2D9A"/>
    <w:rsid w:val="002D55BE"/>
    <w:rsid w:val="002D7BD5"/>
    <w:rsid w:val="002E0579"/>
    <w:rsid w:val="002E15AB"/>
    <w:rsid w:val="002E185D"/>
    <w:rsid w:val="002E2853"/>
    <w:rsid w:val="002E502E"/>
    <w:rsid w:val="002E579B"/>
    <w:rsid w:val="002E58E1"/>
    <w:rsid w:val="002F18F6"/>
    <w:rsid w:val="002F3BCF"/>
    <w:rsid w:val="002F4C55"/>
    <w:rsid w:val="003024A8"/>
    <w:rsid w:val="00302D49"/>
    <w:rsid w:val="00302F36"/>
    <w:rsid w:val="0030416B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40F20"/>
    <w:rsid w:val="00341525"/>
    <w:rsid w:val="00341D2F"/>
    <w:rsid w:val="00341F28"/>
    <w:rsid w:val="003447C7"/>
    <w:rsid w:val="00344846"/>
    <w:rsid w:val="00345480"/>
    <w:rsid w:val="003472BD"/>
    <w:rsid w:val="00350A27"/>
    <w:rsid w:val="003514CB"/>
    <w:rsid w:val="00351AD7"/>
    <w:rsid w:val="003543B2"/>
    <w:rsid w:val="00356660"/>
    <w:rsid w:val="00356C61"/>
    <w:rsid w:val="00357D43"/>
    <w:rsid w:val="00361752"/>
    <w:rsid w:val="0036379C"/>
    <w:rsid w:val="00367254"/>
    <w:rsid w:val="003703CB"/>
    <w:rsid w:val="00370686"/>
    <w:rsid w:val="0037258B"/>
    <w:rsid w:val="00372ECE"/>
    <w:rsid w:val="003733E4"/>
    <w:rsid w:val="003760AE"/>
    <w:rsid w:val="00390F9D"/>
    <w:rsid w:val="003924EB"/>
    <w:rsid w:val="00396D9C"/>
    <w:rsid w:val="003978B0"/>
    <w:rsid w:val="003A0455"/>
    <w:rsid w:val="003A097F"/>
    <w:rsid w:val="003A1EAA"/>
    <w:rsid w:val="003B286C"/>
    <w:rsid w:val="003B3309"/>
    <w:rsid w:val="003B7AAB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3572"/>
    <w:rsid w:val="003D5240"/>
    <w:rsid w:val="003D57F9"/>
    <w:rsid w:val="003D58F3"/>
    <w:rsid w:val="003D5D0B"/>
    <w:rsid w:val="003D6934"/>
    <w:rsid w:val="003E17DB"/>
    <w:rsid w:val="003E1AA0"/>
    <w:rsid w:val="003E3346"/>
    <w:rsid w:val="003E650D"/>
    <w:rsid w:val="003E6C16"/>
    <w:rsid w:val="003F2718"/>
    <w:rsid w:val="003F3C99"/>
    <w:rsid w:val="003F5AD3"/>
    <w:rsid w:val="003F644A"/>
    <w:rsid w:val="003F7197"/>
    <w:rsid w:val="003F7330"/>
    <w:rsid w:val="003F74A3"/>
    <w:rsid w:val="0040319B"/>
    <w:rsid w:val="00403786"/>
    <w:rsid w:val="00403D3E"/>
    <w:rsid w:val="004043FE"/>
    <w:rsid w:val="004045D3"/>
    <w:rsid w:val="00405535"/>
    <w:rsid w:val="004079B1"/>
    <w:rsid w:val="00411AD9"/>
    <w:rsid w:val="00412C03"/>
    <w:rsid w:val="00413E82"/>
    <w:rsid w:val="00413F8E"/>
    <w:rsid w:val="0041594F"/>
    <w:rsid w:val="00417F98"/>
    <w:rsid w:val="0042156A"/>
    <w:rsid w:val="00422BBA"/>
    <w:rsid w:val="00423F9E"/>
    <w:rsid w:val="0042580A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3E01"/>
    <w:rsid w:val="00447D20"/>
    <w:rsid w:val="00447FE6"/>
    <w:rsid w:val="004506CA"/>
    <w:rsid w:val="00450BF7"/>
    <w:rsid w:val="00450FE6"/>
    <w:rsid w:val="004545BA"/>
    <w:rsid w:val="00454C30"/>
    <w:rsid w:val="00456ACE"/>
    <w:rsid w:val="00462693"/>
    <w:rsid w:val="00463676"/>
    <w:rsid w:val="004636CF"/>
    <w:rsid w:val="0046460C"/>
    <w:rsid w:val="00466ABF"/>
    <w:rsid w:val="00467352"/>
    <w:rsid w:val="00467678"/>
    <w:rsid w:val="00467B99"/>
    <w:rsid w:val="00473CC6"/>
    <w:rsid w:val="00480463"/>
    <w:rsid w:val="004828CC"/>
    <w:rsid w:val="004868C7"/>
    <w:rsid w:val="00487C55"/>
    <w:rsid w:val="00490658"/>
    <w:rsid w:val="004913C2"/>
    <w:rsid w:val="00493E8B"/>
    <w:rsid w:val="004A4E43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D3BBA"/>
    <w:rsid w:val="004D6E86"/>
    <w:rsid w:val="004D7ED5"/>
    <w:rsid w:val="004E0315"/>
    <w:rsid w:val="004E2B4B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461A"/>
    <w:rsid w:val="00514B78"/>
    <w:rsid w:val="00520A70"/>
    <w:rsid w:val="00521011"/>
    <w:rsid w:val="0052197B"/>
    <w:rsid w:val="00522337"/>
    <w:rsid w:val="005262BE"/>
    <w:rsid w:val="005266C1"/>
    <w:rsid w:val="005274CD"/>
    <w:rsid w:val="0052794F"/>
    <w:rsid w:val="00532D67"/>
    <w:rsid w:val="00537175"/>
    <w:rsid w:val="00545082"/>
    <w:rsid w:val="00545A1B"/>
    <w:rsid w:val="0055034E"/>
    <w:rsid w:val="00551096"/>
    <w:rsid w:val="0055287C"/>
    <w:rsid w:val="00553487"/>
    <w:rsid w:val="00555F58"/>
    <w:rsid w:val="00560143"/>
    <w:rsid w:val="00560CA9"/>
    <w:rsid w:val="00563D8F"/>
    <w:rsid w:val="005652DC"/>
    <w:rsid w:val="00567A33"/>
    <w:rsid w:val="005726D9"/>
    <w:rsid w:val="0057276E"/>
    <w:rsid w:val="00575E2D"/>
    <w:rsid w:val="00576363"/>
    <w:rsid w:val="00581586"/>
    <w:rsid w:val="00581FFF"/>
    <w:rsid w:val="005820F9"/>
    <w:rsid w:val="00584C49"/>
    <w:rsid w:val="00585937"/>
    <w:rsid w:val="0058621E"/>
    <w:rsid w:val="005906C4"/>
    <w:rsid w:val="00590FEF"/>
    <w:rsid w:val="00595DC0"/>
    <w:rsid w:val="00596EF7"/>
    <w:rsid w:val="005974D0"/>
    <w:rsid w:val="005A1E11"/>
    <w:rsid w:val="005A491F"/>
    <w:rsid w:val="005A5079"/>
    <w:rsid w:val="005A66C5"/>
    <w:rsid w:val="005A7028"/>
    <w:rsid w:val="005B0527"/>
    <w:rsid w:val="005B05D3"/>
    <w:rsid w:val="005B2D0D"/>
    <w:rsid w:val="005C04A4"/>
    <w:rsid w:val="005C1A27"/>
    <w:rsid w:val="005C3E1F"/>
    <w:rsid w:val="005C4D38"/>
    <w:rsid w:val="005C5DB7"/>
    <w:rsid w:val="005C68B4"/>
    <w:rsid w:val="005D0957"/>
    <w:rsid w:val="005D19FF"/>
    <w:rsid w:val="005D3DAC"/>
    <w:rsid w:val="005D5BD2"/>
    <w:rsid w:val="005D5F4D"/>
    <w:rsid w:val="005D7748"/>
    <w:rsid w:val="005E1185"/>
    <w:rsid w:val="005E53BE"/>
    <w:rsid w:val="005E5576"/>
    <w:rsid w:val="005E5FA6"/>
    <w:rsid w:val="005E6172"/>
    <w:rsid w:val="005F02C0"/>
    <w:rsid w:val="005F0E7A"/>
    <w:rsid w:val="005F5393"/>
    <w:rsid w:val="0060246A"/>
    <w:rsid w:val="00602ABE"/>
    <w:rsid w:val="006063F6"/>
    <w:rsid w:val="00606E9D"/>
    <w:rsid w:val="00610A27"/>
    <w:rsid w:val="00611655"/>
    <w:rsid w:val="00616B4F"/>
    <w:rsid w:val="00617A10"/>
    <w:rsid w:val="006220EB"/>
    <w:rsid w:val="00626ABE"/>
    <w:rsid w:val="00635A0F"/>
    <w:rsid w:val="00636D74"/>
    <w:rsid w:val="006426C2"/>
    <w:rsid w:val="00645A37"/>
    <w:rsid w:val="0064703A"/>
    <w:rsid w:val="0065012A"/>
    <w:rsid w:val="00652F69"/>
    <w:rsid w:val="00652F88"/>
    <w:rsid w:val="006554D9"/>
    <w:rsid w:val="00655A1D"/>
    <w:rsid w:val="006613D7"/>
    <w:rsid w:val="00662335"/>
    <w:rsid w:val="00662607"/>
    <w:rsid w:val="00663143"/>
    <w:rsid w:val="0066327B"/>
    <w:rsid w:val="00664BCD"/>
    <w:rsid w:val="00666A07"/>
    <w:rsid w:val="006672C3"/>
    <w:rsid w:val="0066763C"/>
    <w:rsid w:val="006679B2"/>
    <w:rsid w:val="00667B91"/>
    <w:rsid w:val="00672F55"/>
    <w:rsid w:val="00674574"/>
    <w:rsid w:val="0067468A"/>
    <w:rsid w:val="00680B5C"/>
    <w:rsid w:val="00687150"/>
    <w:rsid w:val="006873AA"/>
    <w:rsid w:val="0069086C"/>
    <w:rsid w:val="00691D59"/>
    <w:rsid w:val="00692EC9"/>
    <w:rsid w:val="00694C3C"/>
    <w:rsid w:val="00695397"/>
    <w:rsid w:val="006966B8"/>
    <w:rsid w:val="006A12C2"/>
    <w:rsid w:val="006A14A8"/>
    <w:rsid w:val="006A3493"/>
    <w:rsid w:val="006A5B54"/>
    <w:rsid w:val="006B4793"/>
    <w:rsid w:val="006B48EB"/>
    <w:rsid w:val="006B4BF5"/>
    <w:rsid w:val="006B500E"/>
    <w:rsid w:val="006C0D9D"/>
    <w:rsid w:val="006C0E4F"/>
    <w:rsid w:val="006C4522"/>
    <w:rsid w:val="006C4C38"/>
    <w:rsid w:val="006C7BA9"/>
    <w:rsid w:val="006C7F53"/>
    <w:rsid w:val="006D0E8D"/>
    <w:rsid w:val="006D2BFA"/>
    <w:rsid w:val="006D39CD"/>
    <w:rsid w:val="006D4EC7"/>
    <w:rsid w:val="006D552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51A6"/>
    <w:rsid w:val="006F5438"/>
    <w:rsid w:val="006F5484"/>
    <w:rsid w:val="006F76E0"/>
    <w:rsid w:val="00702A52"/>
    <w:rsid w:val="007036F0"/>
    <w:rsid w:val="00704081"/>
    <w:rsid w:val="007049C2"/>
    <w:rsid w:val="007053AA"/>
    <w:rsid w:val="0070699D"/>
    <w:rsid w:val="00707549"/>
    <w:rsid w:val="00707C3E"/>
    <w:rsid w:val="00707D38"/>
    <w:rsid w:val="00707DEA"/>
    <w:rsid w:val="007100EF"/>
    <w:rsid w:val="007113B9"/>
    <w:rsid w:val="0071245D"/>
    <w:rsid w:val="00714EEC"/>
    <w:rsid w:val="00715BF1"/>
    <w:rsid w:val="00715FA5"/>
    <w:rsid w:val="007169C3"/>
    <w:rsid w:val="00720297"/>
    <w:rsid w:val="00723156"/>
    <w:rsid w:val="00723F4D"/>
    <w:rsid w:val="007259B6"/>
    <w:rsid w:val="00726FDF"/>
    <w:rsid w:val="0072758E"/>
    <w:rsid w:val="00731A8C"/>
    <w:rsid w:val="007320D1"/>
    <w:rsid w:val="007347B5"/>
    <w:rsid w:val="0074143F"/>
    <w:rsid w:val="0074192C"/>
    <w:rsid w:val="00745F6F"/>
    <w:rsid w:val="00746E56"/>
    <w:rsid w:val="00746ECC"/>
    <w:rsid w:val="00751238"/>
    <w:rsid w:val="00752640"/>
    <w:rsid w:val="0075265F"/>
    <w:rsid w:val="00752F00"/>
    <w:rsid w:val="00756D72"/>
    <w:rsid w:val="00764A1E"/>
    <w:rsid w:val="0076649C"/>
    <w:rsid w:val="00771F56"/>
    <w:rsid w:val="00772A19"/>
    <w:rsid w:val="0077426E"/>
    <w:rsid w:val="00774C2C"/>
    <w:rsid w:val="007810B3"/>
    <w:rsid w:val="007813E2"/>
    <w:rsid w:val="00784019"/>
    <w:rsid w:val="00787495"/>
    <w:rsid w:val="00787CCB"/>
    <w:rsid w:val="007905FB"/>
    <w:rsid w:val="00790715"/>
    <w:rsid w:val="00791C51"/>
    <w:rsid w:val="00792300"/>
    <w:rsid w:val="0079733D"/>
    <w:rsid w:val="0079789D"/>
    <w:rsid w:val="00797CD9"/>
    <w:rsid w:val="007A0951"/>
    <w:rsid w:val="007A0E38"/>
    <w:rsid w:val="007A499E"/>
    <w:rsid w:val="007A502E"/>
    <w:rsid w:val="007A6550"/>
    <w:rsid w:val="007B0121"/>
    <w:rsid w:val="007B0E07"/>
    <w:rsid w:val="007B1EE4"/>
    <w:rsid w:val="007B1F0B"/>
    <w:rsid w:val="007B36D7"/>
    <w:rsid w:val="007B4C57"/>
    <w:rsid w:val="007B668D"/>
    <w:rsid w:val="007C28B2"/>
    <w:rsid w:val="007C546D"/>
    <w:rsid w:val="007D2E0E"/>
    <w:rsid w:val="007D49D1"/>
    <w:rsid w:val="007D4DDF"/>
    <w:rsid w:val="007D5856"/>
    <w:rsid w:val="007D6340"/>
    <w:rsid w:val="007D6486"/>
    <w:rsid w:val="007D68CF"/>
    <w:rsid w:val="007D6F10"/>
    <w:rsid w:val="007E0660"/>
    <w:rsid w:val="007E11B2"/>
    <w:rsid w:val="007E3F44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103D1"/>
    <w:rsid w:val="00810E80"/>
    <w:rsid w:val="008115E0"/>
    <w:rsid w:val="00811E9C"/>
    <w:rsid w:val="0081447C"/>
    <w:rsid w:val="00817582"/>
    <w:rsid w:val="00817A7D"/>
    <w:rsid w:val="008218DE"/>
    <w:rsid w:val="00823BBF"/>
    <w:rsid w:val="00824158"/>
    <w:rsid w:val="00824534"/>
    <w:rsid w:val="00824B99"/>
    <w:rsid w:val="00824D57"/>
    <w:rsid w:val="00831EF1"/>
    <w:rsid w:val="0083488D"/>
    <w:rsid w:val="008348B3"/>
    <w:rsid w:val="00835544"/>
    <w:rsid w:val="00837AA9"/>
    <w:rsid w:val="00840EDF"/>
    <w:rsid w:val="00845AE2"/>
    <w:rsid w:val="0084787B"/>
    <w:rsid w:val="00851692"/>
    <w:rsid w:val="008519A6"/>
    <w:rsid w:val="0085227F"/>
    <w:rsid w:val="00860A50"/>
    <w:rsid w:val="0086131F"/>
    <w:rsid w:val="008620C1"/>
    <w:rsid w:val="00865272"/>
    <w:rsid w:val="00872088"/>
    <w:rsid w:val="0087407C"/>
    <w:rsid w:val="00875211"/>
    <w:rsid w:val="008819D2"/>
    <w:rsid w:val="00881FBD"/>
    <w:rsid w:val="008832AA"/>
    <w:rsid w:val="00883DD4"/>
    <w:rsid w:val="00884521"/>
    <w:rsid w:val="00884EB1"/>
    <w:rsid w:val="00884F68"/>
    <w:rsid w:val="00885D96"/>
    <w:rsid w:val="00887F34"/>
    <w:rsid w:val="00891B6B"/>
    <w:rsid w:val="008939E5"/>
    <w:rsid w:val="008A1D42"/>
    <w:rsid w:val="008A31B5"/>
    <w:rsid w:val="008A3302"/>
    <w:rsid w:val="008A3F4E"/>
    <w:rsid w:val="008A6B39"/>
    <w:rsid w:val="008B07DE"/>
    <w:rsid w:val="008B099F"/>
    <w:rsid w:val="008B19AE"/>
    <w:rsid w:val="008B2B2E"/>
    <w:rsid w:val="008B3C45"/>
    <w:rsid w:val="008B4303"/>
    <w:rsid w:val="008B434B"/>
    <w:rsid w:val="008B5241"/>
    <w:rsid w:val="008C19E4"/>
    <w:rsid w:val="008C3A04"/>
    <w:rsid w:val="008C4A97"/>
    <w:rsid w:val="008C66AE"/>
    <w:rsid w:val="008C6A83"/>
    <w:rsid w:val="008E067E"/>
    <w:rsid w:val="008E3252"/>
    <w:rsid w:val="008E4873"/>
    <w:rsid w:val="008E504F"/>
    <w:rsid w:val="008E553B"/>
    <w:rsid w:val="008E6008"/>
    <w:rsid w:val="008F049C"/>
    <w:rsid w:val="008F3027"/>
    <w:rsid w:val="008F3E0D"/>
    <w:rsid w:val="008F4F21"/>
    <w:rsid w:val="008F58E1"/>
    <w:rsid w:val="008F5D3C"/>
    <w:rsid w:val="00900105"/>
    <w:rsid w:val="009013DE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7A56"/>
    <w:rsid w:val="0093114E"/>
    <w:rsid w:val="0093242D"/>
    <w:rsid w:val="00935F8F"/>
    <w:rsid w:val="00940322"/>
    <w:rsid w:val="009411D6"/>
    <w:rsid w:val="00944C02"/>
    <w:rsid w:val="009451C5"/>
    <w:rsid w:val="009461E7"/>
    <w:rsid w:val="00947230"/>
    <w:rsid w:val="0095192D"/>
    <w:rsid w:val="00953B6C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EC8"/>
    <w:rsid w:val="00980F09"/>
    <w:rsid w:val="00980FF3"/>
    <w:rsid w:val="009811E9"/>
    <w:rsid w:val="00981F5D"/>
    <w:rsid w:val="00983084"/>
    <w:rsid w:val="009838A0"/>
    <w:rsid w:val="009842E2"/>
    <w:rsid w:val="00985941"/>
    <w:rsid w:val="00985A3C"/>
    <w:rsid w:val="009872E9"/>
    <w:rsid w:val="00991095"/>
    <w:rsid w:val="00995675"/>
    <w:rsid w:val="0099599C"/>
    <w:rsid w:val="009A0CF4"/>
    <w:rsid w:val="009A1771"/>
    <w:rsid w:val="009A2A8B"/>
    <w:rsid w:val="009A2D1D"/>
    <w:rsid w:val="009A6502"/>
    <w:rsid w:val="009B0A2A"/>
    <w:rsid w:val="009B1E7E"/>
    <w:rsid w:val="009B3206"/>
    <w:rsid w:val="009B47A8"/>
    <w:rsid w:val="009B6889"/>
    <w:rsid w:val="009B711F"/>
    <w:rsid w:val="009C07A5"/>
    <w:rsid w:val="009C0E2B"/>
    <w:rsid w:val="009C2B5E"/>
    <w:rsid w:val="009C561B"/>
    <w:rsid w:val="009C6D2D"/>
    <w:rsid w:val="009D0A06"/>
    <w:rsid w:val="009D0DD8"/>
    <w:rsid w:val="009D0F65"/>
    <w:rsid w:val="009D319E"/>
    <w:rsid w:val="009D3595"/>
    <w:rsid w:val="009D6CD2"/>
    <w:rsid w:val="009D7A7F"/>
    <w:rsid w:val="009D7EF2"/>
    <w:rsid w:val="009E36C7"/>
    <w:rsid w:val="009E4364"/>
    <w:rsid w:val="009E7A6F"/>
    <w:rsid w:val="009E7D64"/>
    <w:rsid w:val="009F01D7"/>
    <w:rsid w:val="009F0796"/>
    <w:rsid w:val="009F16D3"/>
    <w:rsid w:val="009F36FC"/>
    <w:rsid w:val="009F4119"/>
    <w:rsid w:val="009F4F4C"/>
    <w:rsid w:val="009F54F2"/>
    <w:rsid w:val="009F7533"/>
    <w:rsid w:val="00A059B3"/>
    <w:rsid w:val="00A0624D"/>
    <w:rsid w:val="00A13B88"/>
    <w:rsid w:val="00A15AC0"/>
    <w:rsid w:val="00A21CCA"/>
    <w:rsid w:val="00A233D6"/>
    <w:rsid w:val="00A267B3"/>
    <w:rsid w:val="00A300F3"/>
    <w:rsid w:val="00A31C75"/>
    <w:rsid w:val="00A324D9"/>
    <w:rsid w:val="00A41DF7"/>
    <w:rsid w:val="00A4431B"/>
    <w:rsid w:val="00A44EF6"/>
    <w:rsid w:val="00A519FE"/>
    <w:rsid w:val="00A56BDE"/>
    <w:rsid w:val="00A60388"/>
    <w:rsid w:val="00A6589D"/>
    <w:rsid w:val="00A658F6"/>
    <w:rsid w:val="00A7214C"/>
    <w:rsid w:val="00A72A7F"/>
    <w:rsid w:val="00A74D93"/>
    <w:rsid w:val="00A74DA2"/>
    <w:rsid w:val="00A82790"/>
    <w:rsid w:val="00A829E7"/>
    <w:rsid w:val="00A83D2C"/>
    <w:rsid w:val="00A85644"/>
    <w:rsid w:val="00A864BE"/>
    <w:rsid w:val="00A875C8"/>
    <w:rsid w:val="00A950B7"/>
    <w:rsid w:val="00A96321"/>
    <w:rsid w:val="00A969C1"/>
    <w:rsid w:val="00A96B16"/>
    <w:rsid w:val="00A96B69"/>
    <w:rsid w:val="00A96E9C"/>
    <w:rsid w:val="00A9714E"/>
    <w:rsid w:val="00A97332"/>
    <w:rsid w:val="00AA01EE"/>
    <w:rsid w:val="00AA12DE"/>
    <w:rsid w:val="00AA13A9"/>
    <w:rsid w:val="00AA2737"/>
    <w:rsid w:val="00AA4BA3"/>
    <w:rsid w:val="00AA4BB0"/>
    <w:rsid w:val="00AA5B7D"/>
    <w:rsid w:val="00AA6748"/>
    <w:rsid w:val="00AB2550"/>
    <w:rsid w:val="00AB48E7"/>
    <w:rsid w:val="00AB4C94"/>
    <w:rsid w:val="00AB6A77"/>
    <w:rsid w:val="00AC1578"/>
    <w:rsid w:val="00AC21DF"/>
    <w:rsid w:val="00AC2B47"/>
    <w:rsid w:val="00AC3E88"/>
    <w:rsid w:val="00AC5742"/>
    <w:rsid w:val="00AC601F"/>
    <w:rsid w:val="00AC66C0"/>
    <w:rsid w:val="00AC69DF"/>
    <w:rsid w:val="00AD05BC"/>
    <w:rsid w:val="00AD5706"/>
    <w:rsid w:val="00AD5E6D"/>
    <w:rsid w:val="00AD772E"/>
    <w:rsid w:val="00AD7EA6"/>
    <w:rsid w:val="00AE01B0"/>
    <w:rsid w:val="00AE04A8"/>
    <w:rsid w:val="00AE0699"/>
    <w:rsid w:val="00AE18F2"/>
    <w:rsid w:val="00AE1ECF"/>
    <w:rsid w:val="00AE2792"/>
    <w:rsid w:val="00AE79F9"/>
    <w:rsid w:val="00AF0B52"/>
    <w:rsid w:val="00AF110D"/>
    <w:rsid w:val="00AF111A"/>
    <w:rsid w:val="00AF2E70"/>
    <w:rsid w:val="00AF3E04"/>
    <w:rsid w:val="00AF70D6"/>
    <w:rsid w:val="00AF7312"/>
    <w:rsid w:val="00B00A27"/>
    <w:rsid w:val="00B01700"/>
    <w:rsid w:val="00B0201C"/>
    <w:rsid w:val="00B03D83"/>
    <w:rsid w:val="00B047B7"/>
    <w:rsid w:val="00B057A4"/>
    <w:rsid w:val="00B06110"/>
    <w:rsid w:val="00B062B3"/>
    <w:rsid w:val="00B07E1F"/>
    <w:rsid w:val="00B125BD"/>
    <w:rsid w:val="00B13170"/>
    <w:rsid w:val="00B13509"/>
    <w:rsid w:val="00B13769"/>
    <w:rsid w:val="00B140EF"/>
    <w:rsid w:val="00B150A4"/>
    <w:rsid w:val="00B16F93"/>
    <w:rsid w:val="00B17FC1"/>
    <w:rsid w:val="00B2040F"/>
    <w:rsid w:val="00B20684"/>
    <w:rsid w:val="00B227A4"/>
    <w:rsid w:val="00B2448F"/>
    <w:rsid w:val="00B245BB"/>
    <w:rsid w:val="00B25708"/>
    <w:rsid w:val="00B30971"/>
    <w:rsid w:val="00B32D12"/>
    <w:rsid w:val="00B33846"/>
    <w:rsid w:val="00B373DD"/>
    <w:rsid w:val="00B418CC"/>
    <w:rsid w:val="00B41A04"/>
    <w:rsid w:val="00B423AE"/>
    <w:rsid w:val="00B44B0A"/>
    <w:rsid w:val="00B46613"/>
    <w:rsid w:val="00B50571"/>
    <w:rsid w:val="00B546C7"/>
    <w:rsid w:val="00B56C55"/>
    <w:rsid w:val="00B607A1"/>
    <w:rsid w:val="00B62A84"/>
    <w:rsid w:val="00B64D56"/>
    <w:rsid w:val="00B66256"/>
    <w:rsid w:val="00B66B83"/>
    <w:rsid w:val="00B670FD"/>
    <w:rsid w:val="00B71254"/>
    <w:rsid w:val="00B71C17"/>
    <w:rsid w:val="00B71C3E"/>
    <w:rsid w:val="00B71D94"/>
    <w:rsid w:val="00B72568"/>
    <w:rsid w:val="00B744A3"/>
    <w:rsid w:val="00B76FAE"/>
    <w:rsid w:val="00B80052"/>
    <w:rsid w:val="00B81EAC"/>
    <w:rsid w:val="00B8254C"/>
    <w:rsid w:val="00B83FB4"/>
    <w:rsid w:val="00B85112"/>
    <w:rsid w:val="00B8525B"/>
    <w:rsid w:val="00B87D01"/>
    <w:rsid w:val="00B9073F"/>
    <w:rsid w:val="00B91716"/>
    <w:rsid w:val="00B9177E"/>
    <w:rsid w:val="00B928BD"/>
    <w:rsid w:val="00B95279"/>
    <w:rsid w:val="00B957A9"/>
    <w:rsid w:val="00BA1046"/>
    <w:rsid w:val="00BA44AB"/>
    <w:rsid w:val="00BA55E2"/>
    <w:rsid w:val="00BA5CD4"/>
    <w:rsid w:val="00BA63B2"/>
    <w:rsid w:val="00BA7BF8"/>
    <w:rsid w:val="00BB01E2"/>
    <w:rsid w:val="00BB1B0B"/>
    <w:rsid w:val="00BB4227"/>
    <w:rsid w:val="00BB5211"/>
    <w:rsid w:val="00BB5ECA"/>
    <w:rsid w:val="00BC3948"/>
    <w:rsid w:val="00BC6136"/>
    <w:rsid w:val="00BC70FF"/>
    <w:rsid w:val="00BD17D4"/>
    <w:rsid w:val="00BD3491"/>
    <w:rsid w:val="00BD3846"/>
    <w:rsid w:val="00BD38DD"/>
    <w:rsid w:val="00BD7EE2"/>
    <w:rsid w:val="00BE1B60"/>
    <w:rsid w:val="00BE4773"/>
    <w:rsid w:val="00BE5FCB"/>
    <w:rsid w:val="00BF2249"/>
    <w:rsid w:val="00C027CB"/>
    <w:rsid w:val="00C03274"/>
    <w:rsid w:val="00C0369A"/>
    <w:rsid w:val="00C03780"/>
    <w:rsid w:val="00C059DA"/>
    <w:rsid w:val="00C06493"/>
    <w:rsid w:val="00C0721A"/>
    <w:rsid w:val="00C106B8"/>
    <w:rsid w:val="00C11548"/>
    <w:rsid w:val="00C11F0C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17F9"/>
    <w:rsid w:val="00C41FF8"/>
    <w:rsid w:val="00C45323"/>
    <w:rsid w:val="00C465D6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3552"/>
    <w:rsid w:val="00C73C2C"/>
    <w:rsid w:val="00C743D2"/>
    <w:rsid w:val="00C749A1"/>
    <w:rsid w:val="00C75C23"/>
    <w:rsid w:val="00C76490"/>
    <w:rsid w:val="00C764C5"/>
    <w:rsid w:val="00C77638"/>
    <w:rsid w:val="00C77E54"/>
    <w:rsid w:val="00C80AED"/>
    <w:rsid w:val="00C81EFE"/>
    <w:rsid w:val="00C81FAB"/>
    <w:rsid w:val="00C823A3"/>
    <w:rsid w:val="00C82980"/>
    <w:rsid w:val="00C82C63"/>
    <w:rsid w:val="00C83FEA"/>
    <w:rsid w:val="00C86A1A"/>
    <w:rsid w:val="00C87908"/>
    <w:rsid w:val="00C94D90"/>
    <w:rsid w:val="00C9670A"/>
    <w:rsid w:val="00C97EFE"/>
    <w:rsid w:val="00CA2AF0"/>
    <w:rsid w:val="00CA33EC"/>
    <w:rsid w:val="00CA468A"/>
    <w:rsid w:val="00CA7B4B"/>
    <w:rsid w:val="00CB279E"/>
    <w:rsid w:val="00CB2EA3"/>
    <w:rsid w:val="00CB3D3D"/>
    <w:rsid w:val="00CB6F56"/>
    <w:rsid w:val="00CC0946"/>
    <w:rsid w:val="00CC3EFC"/>
    <w:rsid w:val="00CC48DD"/>
    <w:rsid w:val="00CC599C"/>
    <w:rsid w:val="00CD1B8C"/>
    <w:rsid w:val="00CD381F"/>
    <w:rsid w:val="00CD4371"/>
    <w:rsid w:val="00CE19E6"/>
    <w:rsid w:val="00CE43A8"/>
    <w:rsid w:val="00CE7E78"/>
    <w:rsid w:val="00CF2445"/>
    <w:rsid w:val="00CF5C81"/>
    <w:rsid w:val="00CF5F9F"/>
    <w:rsid w:val="00CF6C81"/>
    <w:rsid w:val="00CF7133"/>
    <w:rsid w:val="00D00AFC"/>
    <w:rsid w:val="00D00C5A"/>
    <w:rsid w:val="00D01CA1"/>
    <w:rsid w:val="00D02016"/>
    <w:rsid w:val="00D025E0"/>
    <w:rsid w:val="00D06582"/>
    <w:rsid w:val="00D069C1"/>
    <w:rsid w:val="00D10E6B"/>
    <w:rsid w:val="00D13FC4"/>
    <w:rsid w:val="00D14F4E"/>
    <w:rsid w:val="00D17E92"/>
    <w:rsid w:val="00D20345"/>
    <w:rsid w:val="00D20D0B"/>
    <w:rsid w:val="00D268F5"/>
    <w:rsid w:val="00D31B0E"/>
    <w:rsid w:val="00D33095"/>
    <w:rsid w:val="00D33CA1"/>
    <w:rsid w:val="00D3680A"/>
    <w:rsid w:val="00D40E9D"/>
    <w:rsid w:val="00D41AF7"/>
    <w:rsid w:val="00D423F3"/>
    <w:rsid w:val="00D425DF"/>
    <w:rsid w:val="00D42F19"/>
    <w:rsid w:val="00D449E9"/>
    <w:rsid w:val="00D4789E"/>
    <w:rsid w:val="00D523BA"/>
    <w:rsid w:val="00D53095"/>
    <w:rsid w:val="00D5461A"/>
    <w:rsid w:val="00D56381"/>
    <w:rsid w:val="00D56920"/>
    <w:rsid w:val="00D56A5B"/>
    <w:rsid w:val="00D64486"/>
    <w:rsid w:val="00D65831"/>
    <w:rsid w:val="00D65AEE"/>
    <w:rsid w:val="00D66F2A"/>
    <w:rsid w:val="00D746C7"/>
    <w:rsid w:val="00D74AA1"/>
    <w:rsid w:val="00D771D8"/>
    <w:rsid w:val="00D81C98"/>
    <w:rsid w:val="00D822C2"/>
    <w:rsid w:val="00D874DF"/>
    <w:rsid w:val="00D90258"/>
    <w:rsid w:val="00D91AD9"/>
    <w:rsid w:val="00D9546F"/>
    <w:rsid w:val="00D96D8A"/>
    <w:rsid w:val="00D9701F"/>
    <w:rsid w:val="00DA2590"/>
    <w:rsid w:val="00DA3197"/>
    <w:rsid w:val="00DA3229"/>
    <w:rsid w:val="00DA36F1"/>
    <w:rsid w:val="00DA5D7E"/>
    <w:rsid w:val="00DA6AE7"/>
    <w:rsid w:val="00DA79F8"/>
    <w:rsid w:val="00DB30C5"/>
    <w:rsid w:val="00DB526B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C91"/>
    <w:rsid w:val="00DC73C1"/>
    <w:rsid w:val="00DD0E25"/>
    <w:rsid w:val="00DD0E43"/>
    <w:rsid w:val="00DD3D30"/>
    <w:rsid w:val="00DD4339"/>
    <w:rsid w:val="00DD43CB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63A6"/>
    <w:rsid w:val="00E00E91"/>
    <w:rsid w:val="00E02C9E"/>
    <w:rsid w:val="00E05CFB"/>
    <w:rsid w:val="00E07585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46C2"/>
    <w:rsid w:val="00E35480"/>
    <w:rsid w:val="00E361C5"/>
    <w:rsid w:val="00E47CDD"/>
    <w:rsid w:val="00E521B9"/>
    <w:rsid w:val="00E54B3D"/>
    <w:rsid w:val="00E552FA"/>
    <w:rsid w:val="00E57C87"/>
    <w:rsid w:val="00E6080F"/>
    <w:rsid w:val="00E62812"/>
    <w:rsid w:val="00E65BDA"/>
    <w:rsid w:val="00E72987"/>
    <w:rsid w:val="00E72DAE"/>
    <w:rsid w:val="00E73B64"/>
    <w:rsid w:val="00E74E5A"/>
    <w:rsid w:val="00E7761B"/>
    <w:rsid w:val="00E77CBF"/>
    <w:rsid w:val="00E8083A"/>
    <w:rsid w:val="00E8125A"/>
    <w:rsid w:val="00E8179A"/>
    <w:rsid w:val="00E81C73"/>
    <w:rsid w:val="00E845E5"/>
    <w:rsid w:val="00E85D4F"/>
    <w:rsid w:val="00E93006"/>
    <w:rsid w:val="00E93097"/>
    <w:rsid w:val="00E95891"/>
    <w:rsid w:val="00E96ABD"/>
    <w:rsid w:val="00E973AE"/>
    <w:rsid w:val="00E9767C"/>
    <w:rsid w:val="00E97F26"/>
    <w:rsid w:val="00EA1929"/>
    <w:rsid w:val="00EA3B36"/>
    <w:rsid w:val="00EA5C42"/>
    <w:rsid w:val="00EB08FD"/>
    <w:rsid w:val="00EB19F4"/>
    <w:rsid w:val="00EB366F"/>
    <w:rsid w:val="00EB55BE"/>
    <w:rsid w:val="00EB6A77"/>
    <w:rsid w:val="00EC0566"/>
    <w:rsid w:val="00EC0B79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4567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5254"/>
    <w:rsid w:val="00F1386C"/>
    <w:rsid w:val="00F20F09"/>
    <w:rsid w:val="00F21B25"/>
    <w:rsid w:val="00F222CC"/>
    <w:rsid w:val="00F27EDA"/>
    <w:rsid w:val="00F32762"/>
    <w:rsid w:val="00F33B09"/>
    <w:rsid w:val="00F341D5"/>
    <w:rsid w:val="00F35BC0"/>
    <w:rsid w:val="00F35BC5"/>
    <w:rsid w:val="00F36888"/>
    <w:rsid w:val="00F37DAA"/>
    <w:rsid w:val="00F410A4"/>
    <w:rsid w:val="00F434FA"/>
    <w:rsid w:val="00F44682"/>
    <w:rsid w:val="00F448F3"/>
    <w:rsid w:val="00F478D3"/>
    <w:rsid w:val="00F54218"/>
    <w:rsid w:val="00F55C79"/>
    <w:rsid w:val="00F55FC2"/>
    <w:rsid w:val="00F560E7"/>
    <w:rsid w:val="00F60BCD"/>
    <w:rsid w:val="00F61453"/>
    <w:rsid w:val="00F65422"/>
    <w:rsid w:val="00F662E4"/>
    <w:rsid w:val="00F66D15"/>
    <w:rsid w:val="00F730F8"/>
    <w:rsid w:val="00F7731C"/>
    <w:rsid w:val="00F773E3"/>
    <w:rsid w:val="00F813C9"/>
    <w:rsid w:val="00F81473"/>
    <w:rsid w:val="00F826BF"/>
    <w:rsid w:val="00F82BD2"/>
    <w:rsid w:val="00F846FD"/>
    <w:rsid w:val="00F84E18"/>
    <w:rsid w:val="00F85E75"/>
    <w:rsid w:val="00F87711"/>
    <w:rsid w:val="00F90556"/>
    <w:rsid w:val="00F95948"/>
    <w:rsid w:val="00F96142"/>
    <w:rsid w:val="00F96F47"/>
    <w:rsid w:val="00FA157A"/>
    <w:rsid w:val="00FA2095"/>
    <w:rsid w:val="00FA7812"/>
    <w:rsid w:val="00FB0C66"/>
    <w:rsid w:val="00FB1127"/>
    <w:rsid w:val="00FB20FE"/>
    <w:rsid w:val="00FB3170"/>
    <w:rsid w:val="00FB31ED"/>
    <w:rsid w:val="00FB3519"/>
    <w:rsid w:val="00FC09C1"/>
    <w:rsid w:val="00FC1BE5"/>
    <w:rsid w:val="00FC2B3B"/>
    <w:rsid w:val="00FC5843"/>
    <w:rsid w:val="00FD1525"/>
    <w:rsid w:val="00FD1782"/>
    <w:rsid w:val="00FD4820"/>
    <w:rsid w:val="00FD521C"/>
    <w:rsid w:val="00FD5E69"/>
    <w:rsid w:val="00FD69B7"/>
    <w:rsid w:val="00FE38EB"/>
    <w:rsid w:val="00FF3DE3"/>
    <w:rsid w:val="00FF4045"/>
    <w:rsid w:val="00FF6BED"/>
    <w:rsid w:val="00FF7EC0"/>
    <w:rsid w:val="18699D04"/>
    <w:rsid w:val="33AA27AF"/>
    <w:rsid w:val="363A402D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A5A6472"/>
  <w15:chartTrackingRefBased/>
  <w15:docId w15:val="{D70611D8-2D22-484F-BE07-DFA3873B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72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469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295FE5-6C18-48FD-9D51-5351C934F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15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7.03: Structuring Lessons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7.03: Structuring Lessons</dc:title>
  <dc:subject>Lesson 7.03: Structuring Lessons</dc:subject>
  <dc:creator>Texas Education Agency</dc:creator>
  <cp:keywords/>
  <dc:description/>
  <cp:lastModifiedBy>White (she/her), Whitney</cp:lastModifiedBy>
  <cp:revision>15</cp:revision>
  <dcterms:created xsi:type="dcterms:W3CDTF">2022-02-17T22:13:00Z</dcterms:created>
  <dcterms:modified xsi:type="dcterms:W3CDTF">2023-08-30T02:59:00Z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