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5092A21B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7DE088D7" w14:textId="2158F4C8" w:rsidR="00B125BD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ascii="Open Sans" w:hAnsi="Open Sans"/>
          <w:color w:val="000000"/>
          <w:sz w:val="20"/>
          <w:shd w:val="clear" w:color="auto" w:fill="FFFFFF"/>
        </w:rPr>
      </w:pP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 </w:t>
      </w:r>
      <w:r w:rsidR="00241E31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3.</w:t>
      </w:r>
      <w:r w:rsidR="00570554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0</w:t>
      </w:r>
      <w:r w:rsidR="0016662C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9</w:t>
      </w:r>
      <w:r w:rsidR="00241E31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 xml:space="preserve">: </w:t>
      </w:r>
      <w:r w:rsidR="00AB1DEB" w:rsidRPr="00AB1DEB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Engaging Families to Improve Student Outcomes</w:t>
      </w:r>
    </w:p>
    <w:p w14:paraId="29EE9F1C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Name:</w:t>
      </w:r>
    </w:p>
    <w:p w14:paraId="425ACA84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Date:</w:t>
      </w:r>
    </w:p>
    <w:p w14:paraId="76C54E0F" w14:textId="22E659BD" w:rsidR="003A5F4D" w:rsidRPr="00294093" w:rsidRDefault="003A5F4D" w:rsidP="003A5F4D">
      <w:pPr>
        <w:rPr>
          <w:rFonts w:cstheme="minorHAnsi"/>
        </w:rPr>
      </w:pPr>
      <w:r w:rsidRPr="00294093">
        <w:rPr>
          <w:rFonts w:cstheme="minorHAnsi"/>
        </w:rPr>
        <w:t xml:space="preserve">Use the following scenario to complete questions 1 and 2. </w:t>
      </w:r>
    </w:p>
    <w:p w14:paraId="0A508BC4" w14:textId="560A57B1" w:rsidR="003A5F4D" w:rsidRPr="003A5F4D" w:rsidRDefault="003A5F4D" w:rsidP="003A5F4D">
      <w:pPr>
        <w:rPr>
          <w:rFonts w:cstheme="minorHAnsi"/>
          <w:i/>
          <w:iCs/>
        </w:rPr>
      </w:pPr>
      <w:r w:rsidRPr="003A5F4D">
        <w:rPr>
          <w:rFonts w:cstheme="minorHAnsi"/>
          <w:i/>
          <w:iCs/>
        </w:rPr>
        <w:t xml:space="preserve">Jasmine is a great student who is doing well in </w:t>
      </w:r>
      <w:r w:rsidR="00622BBA" w:rsidRPr="003A5F4D">
        <w:rPr>
          <w:rFonts w:cstheme="minorHAnsi"/>
          <w:i/>
          <w:iCs/>
        </w:rPr>
        <w:t>class but</w:t>
      </w:r>
      <w:r w:rsidRPr="003A5F4D">
        <w:rPr>
          <w:rFonts w:cstheme="minorHAnsi"/>
          <w:i/>
          <w:iCs/>
        </w:rPr>
        <w:t xml:space="preserve"> has not turned in three homework assignments in the last two weeks. You have called home before but have had trouble getting someone on the phone. </w:t>
      </w:r>
    </w:p>
    <w:p w14:paraId="4F0E8A7C" w14:textId="166CD2DF" w:rsidR="003A5F4D" w:rsidRDefault="00424604" w:rsidP="003A5F4D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What other methods of communication can you use to contact Jasmine’s family? </w:t>
      </w:r>
    </w:p>
    <w:p w14:paraId="7BCAEDF8" w14:textId="77777777" w:rsidR="007D6304" w:rsidRDefault="007D6304" w:rsidP="007D6304">
      <w:pPr>
        <w:rPr>
          <w:rFonts w:cstheme="minorHAnsi"/>
        </w:rPr>
      </w:pPr>
    </w:p>
    <w:p w14:paraId="198C4DA0" w14:textId="77777777" w:rsidR="000E31DC" w:rsidRDefault="000E31DC" w:rsidP="007D6304">
      <w:pPr>
        <w:rPr>
          <w:rFonts w:cstheme="minorHAnsi"/>
        </w:rPr>
      </w:pPr>
    </w:p>
    <w:p w14:paraId="7F825AFC" w14:textId="77777777" w:rsidR="000E31DC" w:rsidRDefault="000E31DC" w:rsidP="007D6304">
      <w:pPr>
        <w:rPr>
          <w:rFonts w:cstheme="minorHAnsi"/>
        </w:rPr>
      </w:pPr>
    </w:p>
    <w:p w14:paraId="05FAF10E" w14:textId="77777777" w:rsidR="000E31DC" w:rsidRDefault="000E31DC" w:rsidP="007D6304">
      <w:pPr>
        <w:rPr>
          <w:rFonts w:cstheme="minorHAnsi"/>
        </w:rPr>
      </w:pPr>
    </w:p>
    <w:p w14:paraId="42008CE5" w14:textId="77777777" w:rsidR="007D6304" w:rsidRPr="007D6304" w:rsidRDefault="007D6304" w:rsidP="007D6304">
      <w:pPr>
        <w:rPr>
          <w:rFonts w:cstheme="minorHAnsi"/>
        </w:rPr>
      </w:pPr>
    </w:p>
    <w:p w14:paraId="663CAEFC" w14:textId="1A17E4B9" w:rsidR="003A5F4D" w:rsidRPr="00E3657A" w:rsidRDefault="003A5F4D" w:rsidP="003A5F4D">
      <w:pPr>
        <w:pStyle w:val="ListParagraph"/>
        <w:numPr>
          <w:ilvl w:val="0"/>
          <w:numId w:val="13"/>
        </w:numPr>
        <w:rPr>
          <w:rFonts w:cstheme="minorHAnsi"/>
        </w:rPr>
      </w:pPr>
      <w:r w:rsidRPr="00E3657A">
        <w:rPr>
          <w:rFonts w:cstheme="minorHAnsi"/>
        </w:rPr>
        <w:t xml:space="preserve">Use your suggested communication method to complete the Family Communication Tracking Log below as if </w:t>
      </w:r>
      <w:r w:rsidR="004B14FF">
        <w:rPr>
          <w:rFonts w:cstheme="minorHAnsi"/>
        </w:rPr>
        <w:t>you</w:t>
      </w:r>
      <w:r w:rsidRPr="00E3657A">
        <w:rPr>
          <w:rFonts w:cstheme="minorHAnsi"/>
        </w:rPr>
        <w:t xml:space="preserve"> w</w:t>
      </w:r>
      <w:r w:rsidR="00AB1DEB">
        <w:rPr>
          <w:rFonts w:cstheme="minorHAnsi"/>
        </w:rPr>
        <w:t>ere</w:t>
      </w:r>
      <w:r w:rsidRPr="00E3657A">
        <w:rPr>
          <w:rFonts w:cstheme="minorHAnsi"/>
        </w:rPr>
        <w:t xml:space="preserve"> able to communicate with Jasmine’s family. Feel free to get creative with your notes and next steps!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220"/>
        <w:gridCol w:w="1052"/>
        <w:gridCol w:w="1398"/>
        <w:gridCol w:w="1298"/>
        <w:gridCol w:w="2189"/>
        <w:gridCol w:w="2288"/>
      </w:tblGrid>
      <w:tr w:rsidR="003A5F4D" w:rsidRPr="00535D65" w14:paraId="3A5FB919" w14:textId="77777777" w:rsidTr="003706D6">
        <w:tc>
          <w:tcPr>
            <w:tcW w:w="1220" w:type="dxa"/>
            <w:shd w:val="clear" w:color="auto" w:fill="D0CECE" w:themeFill="background2" w:themeFillShade="E6"/>
          </w:tcPr>
          <w:p w14:paraId="4111F09C" w14:textId="77777777" w:rsidR="003A5F4D" w:rsidRPr="00535D65" w:rsidRDefault="003A5F4D" w:rsidP="003706D6">
            <w:pPr>
              <w:rPr>
                <w:rFonts w:cstheme="minorHAnsi"/>
              </w:rPr>
            </w:pPr>
            <w:r w:rsidRPr="00535D65">
              <w:rPr>
                <w:rFonts w:cstheme="minorHAnsi"/>
              </w:rPr>
              <w:t>Student Name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68485C33" w14:textId="77777777" w:rsidR="003A5F4D" w:rsidRPr="00535D65" w:rsidRDefault="003A5F4D" w:rsidP="003706D6">
            <w:pPr>
              <w:rPr>
                <w:rFonts w:cstheme="minorHAnsi"/>
              </w:rPr>
            </w:pPr>
            <w:r w:rsidRPr="00535D65">
              <w:rPr>
                <w:rFonts w:cstheme="minorHAnsi"/>
              </w:rPr>
              <w:t>Outreach Date</w:t>
            </w:r>
          </w:p>
        </w:tc>
        <w:tc>
          <w:tcPr>
            <w:tcW w:w="1398" w:type="dxa"/>
            <w:shd w:val="clear" w:color="auto" w:fill="D0CECE" w:themeFill="background2" w:themeFillShade="E6"/>
          </w:tcPr>
          <w:p w14:paraId="3B05EDF7" w14:textId="77777777" w:rsidR="003A5F4D" w:rsidRPr="00535D65" w:rsidRDefault="003A5F4D" w:rsidP="003706D6">
            <w:pPr>
              <w:rPr>
                <w:rFonts w:cstheme="minorHAnsi"/>
              </w:rPr>
            </w:pPr>
            <w:r w:rsidRPr="00535D65">
              <w:rPr>
                <w:rFonts w:cstheme="minorHAnsi"/>
              </w:rPr>
              <w:t>Contact Method</w:t>
            </w:r>
          </w:p>
        </w:tc>
        <w:tc>
          <w:tcPr>
            <w:tcW w:w="1298" w:type="dxa"/>
            <w:shd w:val="clear" w:color="auto" w:fill="D0CECE" w:themeFill="background2" w:themeFillShade="E6"/>
          </w:tcPr>
          <w:p w14:paraId="6D86E39C" w14:textId="77777777" w:rsidR="003A5F4D" w:rsidRPr="00535D65" w:rsidRDefault="003A5F4D" w:rsidP="003706D6">
            <w:pPr>
              <w:rPr>
                <w:rFonts w:cstheme="minorHAnsi"/>
              </w:rPr>
            </w:pPr>
            <w:r w:rsidRPr="00535D65">
              <w:rPr>
                <w:rFonts w:cstheme="minorHAnsi"/>
              </w:rPr>
              <w:t xml:space="preserve">Reason for </w:t>
            </w:r>
            <w:r>
              <w:rPr>
                <w:rFonts w:cstheme="minorHAnsi"/>
              </w:rPr>
              <w:t>contact</w:t>
            </w:r>
          </w:p>
        </w:tc>
        <w:tc>
          <w:tcPr>
            <w:tcW w:w="2189" w:type="dxa"/>
            <w:shd w:val="clear" w:color="auto" w:fill="D0CECE" w:themeFill="background2" w:themeFillShade="E6"/>
          </w:tcPr>
          <w:p w14:paraId="6AD6D16E" w14:textId="77777777" w:rsidR="003A5F4D" w:rsidRPr="00535D65" w:rsidRDefault="003A5F4D" w:rsidP="003706D6">
            <w:pPr>
              <w:rPr>
                <w:rFonts w:cstheme="minorHAnsi"/>
              </w:rPr>
            </w:pPr>
            <w:r w:rsidRPr="00535D65">
              <w:rPr>
                <w:rFonts w:cstheme="minorHAnsi"/>
              </w:rPr>
              <w:t xml:space="preserve">Call </w:t>
            </w:r>
            <w:r>
              <w:rPr>
                <w:rFonts w:cstheme="minorHAnsi"/>
              </w:rPr>
              <w:t>n</w:t>
            </w:r>
            <w:r w:rsidRPr="00535D65">
              <w:rPr>
                <w:rFonts w:cstheme="minorHAnsi"/>
              </w:rPr>
              <w:t>otes</w:t>
            </w:r>
          </w:p>
        </w:tc>
        <w:tc>
          <w:tcPr>
            <w:tcW w:w="2288" w:type="dxa"/>
            <w:shd w:val="clear" w:color="auto" w:fill="D0CECE" w:themeFill="background2" w:themeFillShade="E6"/>
          </w:tcPr>
          <w:p w14:paraId="4E2D493E" w14:textId="77777777" w:rsidR="003A5F4D" w:rsidRPr="00535D65" w:rsidRDefault="003A5F4D" w:rsidP="003706D6">
            <w:pPr>
              <w:rPr>
                <w:rFonts w:cstheme="minorHAnsi"/>
              </w:rPr>
            </w:pPr>
            <w:r w:rsidRPr="00535D65">
              <w:rPr>
                <w:rFonts w:cstheme="minorHAnsi"/>
              </w:rPr>
              <w:t>Next Steps/Follow up</w:t>
            </w:r>
          </w:p>
        </w:tc>
      </w:tr>
      <w:tr w:rsidR="007276FC" w:rsidRPr="007276FC" w14:paraId="56013F4A" w14:textId="77777777" w:rsidTr="000E31DC">
        <w:trPr>
          <w:trHeight w:val="4112"/>
        </w:trPr>
        <w:tc>
          <w:tcPr>
            <w:tcW w:w="1220" w:type="dxa"/>
          </w:tcPr>
          <w:p w14:paraId="054CCB4D" w14:textId="66B4EC66" w:rsidR="003A5F4D" w:rsidRPr="007276FC" w:rsidRDefault="003A5F4D" w:rsidP="003706D6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1052" w:type="dxa"/>
          </w:tcPr>
          <w:p w14:paraId="6E200CEE" w14:textId="50B5BA32" w:rsidR="003A5F4D" w:rsidRPr="007276FC" w:rsidRDefault="003A5F4D" w:rsidP="003706D6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1398" w:type="dxa"/>
          </w:tcPr>
          <w:p w14:paraId="5E9CFCFF" w14:textId="3361F9B7" w:rsidR="003A5F4D" w:rsidRPr="007276FC" w:rsidRDefault="003A5F4D" w:rsidP="003706D6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1298" w:type="dxa"/>
          </w:tcPr>
          <w:p w14:paraId="47A2AA43" w14:textId="53425920" w:rsidR="003A5F4D" w:rsidRPr="007276FC" w:rsidRDefault="003A5F4D" w:rsidP="003706D6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2189" w:type="dxa"/>
          </w:tcPr>
          <w:p w14:paraId="466AAE32" w14:textId="1D760248" w:rsidR="003A5F4D" w:rsidRPr="007276FC" w:rsidRDefault="003A5F4D" w:rsidP="003706D6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2288" w:type="dxa"/>
          </w:tcPr>
          <w:p w14:paraId="05A9968C" w14:textId="5013AA38" w:rsidR="003A5F4D" w:rsidRPr="007276FC" w:rsidRDefault="003A5F4D" w:rsidP="003706D6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</w:tbl>
    <w:p w14:paraId="02723F7F" w14:textId="77777777" w:rsidR="00B86595" w:rsidRDefault="00B86595" w:rsidP="00B86595"/>
    <w:p w14:paraId="25B4DBE7" w14:textId="77777777" w:rsidR="00B86595" w:rsidRPr="00D20D0B" w:rsidRDefault="00B86595" w:rsidP="00B86595"/>
    <w:sectPr w:rsidR="00B86595" w:rsidRPr="00D20D0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64976" w14:textId="77777777" w:rsidR="00477C14" w:rsidRDefault="00477C14" w:rsidP="004C62A0">
      <w:pPr>
        <w:spacing w:after="0" w:line="240" w:lineRule="auto"/>
      </w:pPr>
      <w:r>
        <w:separator/>
      </w:r>
    </w:p>
  </w:endnote>
  <w:endnote w:type="continuationSeparator" w:id="0">
    <w:p w14:paraId="36A67BA5" w14:textId="77777777" w:rsidR="00477C14" w:rsidRDefault="00477C14" w:rsidP="004C62A0">
      <w:pPr>
        <w:spacing w:after="0" w:line="240" w:lineRule="auto"/>
      </w:pPr>
      <w:r>
        <w:continuationSeparator/>
      </w:r>
    </w:p>
  </w:endnote>
  <w:endnote w:type="continuationNotice" w:id="1">
    <w:p w14:paraId="1EFE28CD" w14:textId="77777777" w:rsidR="00477C14" w:rsidRDefault="00477C1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32904444" w:rsidR="00D96D8A" w:rsidRPr="00F167EA" w:rsidRDefault="00F167EA" w:rsidP="00F167EA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6D02B" w14:textId="77777777" w:rsidR="00477C14" w:rsidRDefault="00477C14" w:rsidP="004C62A0">
      <w:pPr>
        <w:spacing w:after="0" w:line="240" w:lineRule="auto"/>
      </w:pPr>
      <w:r>
        <w:separator/>
      </w:r>
    </w:p>
  </w:footnote>
  <w:footnote w:type="continuationSeparator" w:id="0">
    <w:p w14:paraId="7496E0FB" w14:textId="77777777" w:rsidR="00477C14" w:rsidRDefault="00477C14" w:rsidP="004C62A0">
      <w:pPr>
        <w:spacing w:after="0" w:line="240" w:lineRule="auto"/>
      </w:pPr>
      <w:r>
        <w:continuationSeparator/>
      </w:r>
    </w:p>
  </w:footnote>
  <w:footnote w:type="continuationNotice" w:id="1">
    <w:p w14:paraId="09B47DFB" w14:textId="77777777" w:rsidR="00477C14" w:rsidRDefault="00477C1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6ECF766D" w:rsidR="004C62A0" w:rsidRDefault="00B119FF" w:rsidP="00B119FF">
    <w:pPr>
      <w:pStyle w:val="Header"/>
      <w:spacing w:after="120"/>
    </w:pPr>
    <w:r>
      <w:rPr>
        <w:noProof/>
      </w:rPr>
      <w:drawing>
        <wp:inline distT="0" distB="0" distL="0" distR="0" wp14:anchorId="27FF238B" wp14:editId="02034D5D">
          <wp:extent cx="724619" cy="374386"/>
          <wp:effectExtent l="0" t="0" r="0" b="6985"/>
          <wp:docPr id="4" name="Picture 4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20A55"/>
    <w:multiLevelType w:val="hybridMultilevel"/>
    <w:tmpl w:val="5B4E24A4"/>
    <w:lvl w:ilvl="0" w:tplc="4A28542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B34CC"/>
    <w:multiLevelType w:val="hybridMultilevel"/>
    <w:tmpl w:val="31FE5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508DF"/>
    <w:multiLevelType w:val="hybridMultilevel"/>
    <w:tmpl w:val="B6902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03CCB"/>
    <w:multiLevelType w:val="hybridMultilevel"/>
    <w:tmpl w:val="F414567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0D3592"/>
    <w:multiLevelType w:val="hybridMultilevel"/>
    <w:tmpl w:val="EE086CA2"/>
    <w:lvl w:ilvl="0" w:tplc="A03228A6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40675"/>
    <w:multiLevelType w:val="hybridMultilevel"/>
    <w:tmpl w:val="E456671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5364804"/>
    <w:multiLevelType w:val="hybridMultilevel"/>
    <w:tmpl w:val="296ED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DF52A7"/>
    <w:multiLevelType w:val="hybridMultilevel"/>
    <w:tmpl w:val="34C85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BE0099"/>
    <w:multiLevelType w:val="hybridMultilevel"/>
    <w:tmpl w:val="527847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0348E"/>
    <w:multiLevelType w:val="hybridMultilevel"/>
    <w:tmpl w:val="EA240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625BDD"/>
    <w:multiLevelType w:val="hybridMultilevel"/>
    <w:tmpl w:val="5DA4D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24238A"/>
    <w:multiLevelType w:val="hybridMultilevel"/>
    <w:tmpl w:val="31FE5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092D9B"/>
    <w:multiLevelType w:val="hybridMultilevel"/>
    <w:tmpl w:val="9BE2A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0D760A"/>
    <w:multiLevelType w:val="hybridMultilevel"/>
    <w:tmpl w:val="A0C4F322"/>
    <w:lvl w:ilvl="0" w:tplc="183AD094">
      <w:start w:val="1"/>
      <w:numFmt w:val="upperRoman"/>
      <w:lvlText w:val="%1."/>
      <w:lvlJc w:val="right"/>
      <w:pPr>
        <w:ind w:left="720" w:hanging="360"/>
      </w:pPr>
      <w:rPr>
        <w:b w:val="0"/>
        <w:bCs w:val="0"/>
        <w:i w:val="0"/>
        <w:i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941894"/>
    <w:multiLevelType w:val="hybridMultilevel"/>
    <w:tmpl w:val="FC889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2465BE"/>
    <w:multiLevelType w:val="hybridMultilevel"/>
    <w:tmpl w:val="DE666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3F57A0"/>
    <w:multiLevelType w:val="hybridMultilevel"/>
    <w:tmpl w:val="FC889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634B54"/>
    <w:multiLevelType w:val="hybridMultilevel"/>
    <w:tmpl w:val="A0C4F322"/>
    <w:lvl w:ilvl="0" w:tplc="FFFFFFFF">
      <w:start w:val="1"/>
      <w:numFmt w:val="upperRoman"/>
      <w:lvlText w:val="%1."/>
      <w:lvlJc w:val="right"/>
      <w:pPr>
        <w:ind w:left="720" w:hanging="360"/>
      </w:pPr>
      <w:rPr>
        <w:b w:val="0"/>
        <w:bCs w:val="0"/>
        <w:i w:val="0"/>
        <w:iCs w:val="0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C451D7"/>
    <w:multiLevelType w:val="hybridMultilevel"/>
    <w:tmpl w:val="34C85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260600">
    <w:abstractNumId w:val="1"/>
  </w:num>
  <w:num w:numId="2" w16cid:durableId="1417482547">
    <w:abstractNumId w:val="8"/>
  </w:num>
  <w:num w:numId="3" w16cid:durableId="24445858">
    <w:abstractNumId w:val="6"/>
  </w:num>
  <w:num w:numId="4" w16cid:durableId="2012180502">
    <w:abstractNumId w:val="14"/>
  </w:num>
  <w:num w:numId="5" w16cid:durableId="623198085">
    <w:abstractNumId w:val="0"/>
  </w:num>
  <w:num w:numId="6" w16cid:durableId="484472870">
    <w:abstractNumId w:val="8"/>
  </w:num>
  <w:num w:numId="7" w16cid:durableId="665135556">
    <w:abstractNumId w:val="18"/>
  </w:num>
  <w:num w:numId="8" w16cid:durableId="2068338733">
    <w:abstractNumId w:val="16"/>
  </w:num>
  <w:num w:numId="9" w16cid:durableId="1292244417">
    <w:abstractNumId w:val="9"/>
  </w:num>
  <w:num w:numId="10" w16cid:durableId="1263730993">
    <w:abstractNumId w:val="20"/>
  </w:num>
  <w:num w:numId="11" w16cid:durableId="1337028139">
    <w:abstractNumId w:val="17"/>
  </w:num>
  <w:num w:numId="12" w16cid:durableId="1890452030">
    <w:abstractNumId w:val="13"/>
  </w:num>
  <w:num w:numId="13" w16cid:durableId="1106537322">
    <w:abstractNumId w:val="2"/>
  </w:num>
  <w:num w:numId="14" w16cid:durableId="630792053">
    <w:abstractNumId w:val="11"/>
  </w:num>
  <w:num w:numId="15" w16cid:durableId="186020901">
    <w:abstractNumId w:val="3"/>
  </w:num>
  <w:num w:numId="16" w16cid:durableId="437336632">
    <w:abstractNumId w:val="12"/>
  </w:num>
  <w:num w:numId="17" w16cid:durableId="1092821189">
    <w:abstractNumId w:val="10"/>
  </w:num>
  <w:num w:numId="18" w16cid:durableId="660039225">
    <w:abstractNumId w:val="7"/>
  </w:num>
  <w:num w:numId="19" w16cid:durableId="1165392998">
    <w:abstractNumId w:val="5"/>
  </w:num>
  <w:num w:numId="20" w16cid:durableId="361826396">
    <w:abstractNumId w:val="15"/>
  </w:num>
  <w:num w:numId="21" w16cid:durableId="466124594">
    <w:abstractNumId w:val="4"/>
  </w:num>
  <w:num w:numId="22" w16cid:durableId="158861742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2938"/>
    <w:rsid w:val="0000384F"/>
    <w:rsid w:val="0001111C"/>
    <w:rsid w:val="00011ABF"/>
    <w:rsid w:val="00011E61"/>
    <w:rsid w:val="000133B3"/>
    <w:rsid w:val="000158BA"/>
    <w:rsid w:val="00015EA8"/>
    <w:rsid w:val="000174FC"/>
    <w:rsid w:val="000178A9"/>
    <w:rsid w:val="000229D7"/>
    <w:rsid w:val="00024688"/>
    <w:rsid w:val="00025E27"/>
    <w:rsid w:val="000307B5"/>
    <w:rsid w:val="00036ACF"/>
    <w:rsid w:val="00041002"/>
    <w:rsid w:val="00041916"/>
    <w:rsid w:val="0004206A"/>
    <w:rsid w:val="0004215D"/>
    <w:rsid w:val="00042A32"/>
    <w:rsid w:val="0004463E"/>
    <w:rsid w:val="00047496"/>
    <w:rsid w:val="0005037E"/>
    <w:rsid w:val="00050887"/>
    <w:rsid w:val="0005359A"/>
    <w:rsid w:val="00056CE5"/>
    <w:rsid w:val="0006004B"/>
    <w:rsid w:val="000607C0"/>
    <w:rsid w:val="000615FC"/>
    <w:rsid w:val="00061EA3"/>
    <w:rsid w:val="000637A6"/>
    <w:rsid w:val="0006380B"/>
    <w:rsid w:val="00064F5A"/>
    <w:rsid w:val="00065434"/>
    <w:rsid w:val="000674E3"/>
    <w:rsid w:val="00070022"/>
    <w:rsid w:val="00075292"/>
    <w:rsid w:val="00076191"/>
    <w:rsid w:val="00080842"/>
    <w:rsid w:val="00080A97"/>
    <w:rsid w:val="00082554"/>
    <w:rsid w:val="0008785A"/>
    <w:rsid w:val="00087C6A"/>
    <w:rsid w:val="00091D8C"/>
    <w:rsid w:val="0009395E"/>
    <w:rsid w:val="00097D52"/>
    <w:rsid w:val="00097EAA"/>
    <w:rsid w:val="000A0D14"/>
    <w:rsid w:val="000A0F1C"/>
    <w:rsid w:val="000A3608"/>
    <w:rsid w:val="000A5534"/>
    <w:rsid w:val="000A70DF"/>
    <w:rsid w:val="000B3848"/>
    <w:rsid w:val="000B5088"/>
    <w:rsid w:val="000B5C9F"/>
    <w:rsid w:val="000B7577"/>
    <w:rsid w:val="000B767E"/>
    <w:rsid w:val="000C3037"/>
    <w:rsid w:val="000D0A3B"/>
    <w:rsid w:val="000D148B"/>
    <w:rsid w:val="000D39D0"/>
    <w:rsid w:val="000D64D5"/>
    <w:rsid w:val="000E1CA6"/>
    <w:rsid w:val="000E31DC"/>
    <w:rsid w:val="000E5233"/>
    <w:rsid w:val="000F1007"/>
    <w:rsid w:val="000F2E0A"/>
    <w:rsid w:val="000F69F6"/>
    <w:rsid w:val="000F6D4B"/>
    <w:rsid w:val="000F7B0A"/>
    <w:rsid w:val="000F7DC3"/>
    <w:rsid w:val="0010418B"/>
    <w:rsid w:val="00106C81"/>
    <w:rsid w:val="001107C2"/>
    <w:rsid w:val="00111937"/>
    <w:rsid w:val="0011265A"/>
    <w:rsid w:val="0011285C"/>
    <w:rsid w:val="00115242"/>
    <w:rsid w:val="00121103"/>
    <w:rsid w:val="00124F90"/>
    <w:rsid w:val="00125569"/>
    <w:rsid w:val="0012574F"/>
    <w:rsid w:val="00131003"/>
    <w:rsid w:val="00132408"/>
    <w:rsid w:val="0013497B"/>
    <w:rsid w:val="0013716E"/>
    <w:rsid w:val="00137728"/>
    <w:rsid w:val="0014357C"/>
    <w:rsid w:val="001449A3"/>
    <w:rsid w:val="00144F5B"/>
    <w:rsid w:val="00145EA2"/>
    <w:rsid w:val="00151699"/>
    <w:rsid w:val="00156C22"/>
    <w:rsid w:val="00161CA4"/>
    <w:rsid w:val="001620AB"/>
    <w:rsid w:val="00162D38"/>
    <w:rsid w:val="001639FF"/>
    <w:rsid w:val="0016517F"/>
    <w:rsid w:val="0016662C"/>
    <w:rsid w:val="00166962"/>
    <w:rsid w:val="00166CE0"/>
    <w:rsid w:val="00167350"/>
    <w:rsid w:val="0017075E"/>
    <w:rsid w:val="0017083F"/>
    <w:rsid w:val="00172582"/>
    <w:rsid w:val="00174340"/>
    <w:rsid w:val="00175B5B"/>
    <w:rsid w:val="00176A90"/>
    <w:rsid w:val="0017723D"/>
    <w:rsid w:val="00180C33"/>
    <w:rsid w:val="0018134A"/>
    <w:rsid w:val="00181FBA"/>
    <w:rsid w:val="001838F1"/>
    <w:rsid w:val="001849B6"/>
    <w:rsid w:val="0019444C"/>
    <w:rsid w:val="00195203"/>
    <w:rsid w:val="00197504"/>
    <w:rsid w:val="001A0449"/>
    <w:rsid w:val="001A0807"/>
    <w:rsid w:val="001A1370"/>
    <w:rsid w:val="001A403B"/>
    <w:rsid w:val="001A4CF4"/>
    <w:rsid w:val="001A5E3A"/>
    <w:rsid w:val="001A7ECA"/>
    <w:rsid w:val="001B0490"/>
    <w:rsid w:val="001B193C"/>
    <w:rsid w:val="001B3F2B"/>
    <w:rsid w:val="001B5294"/>
    <w:rsid w:val="001B5C84"/>
    <w:rsid w:val="001B61D5"/>
    <w:rsid w:val="001B7467"/>
    <w:rsid w:val="001C0565"/>
    <w:rsid w:val="001C11F8"/>
    <w:rsid w:val="001C1238"/>
    <w:rsid w:val="001C33C4"/>
    <w:rsid w:val="001C5C60"/>
    <w:rsid w:val="001C6A12"/>
    <w:rsid w:val="001D011A"/>
    <w:rsid w:val="001D21BD"/>
    <w:rsid w:val="001D4962"/>
    <w:rsid w:val="001D594C"/>
    <w:rsid w:val="001D608C"/>
    <w:rsid w:val="001D715E"/>
    <w:rsid w:val="001E1ECA"/>
    <w:rsid w:val="001E20D6"/>
    <w:rsid w:val="001E233E"/>
    <w:rsid w:val="001F0FCE"/>
    <w:rsid w:val="001F3CE2"/>
    <w:rsid w:val="001F5321"/>
    <w:rsid w:val="002028B5"/>
    <w:rsid w:val="0020573E"/>
    <w:rsid w:val="00205E12"/>
    <w:rsid w:val="002113EC"/>
    <w:rsid w:val="002133F4"/>
    <w:rsid w:val="00213B34"/>
    <w:rsid w:val="00216035"/>
    <w:rsid w:val="002163E6"/>
    <w:rsid w:val="00217BDA"/>
    <w:rsid w:val="00224925"/>
    <w:rsid w:val="00225C03"/>
    <w:rsid w:val="0022637A"/>
    <w:rsid w:val="002309FF"/>
    <w:rsid w:val="002313E4"/>
    <w:rsid w:val="002314C1"/>
    <w:rsid w:val="00235E51"/>
    <w:rsid w:val="0023723D"/>
    <w:rsid w:val="00237898"/>
    <w:rsid w:val="00237EEE"/>
    <w:rsid w:val="00241CB1"/>
    <w:rsid w:val="00241E31"/>
    <w:rsid w:val="0024645F"/>
    <w:rsid w:val="002467ED"/>
    <w:rsid w:val="00246C66"/>
    <w:rsid w:val="00250B95"/>
    <w:rsid w:val="00251EBC"/>
    <w:rsid w:val="002530D5"/>
    <w:rsid w:val="00260CD3"/>
    <w:rsid w:val="00265E1A"/>
    <w:rsid w:val="00266BCD"/>
    <w:rsid w:val="002706DC"/>
    <w:rsid w:val="002706EA"/>
    <w:rsid w:val="00275EC2"/>
    <w:rsid w:val="002773CE"/>
    <w:rsid w:val="00281E56"/>
    <w:rsid w:val="00282B25"/>
    <w:rsid w:val="0028344B"/>
    <w:rsid w:val="00293953"/>
    <w:rsid w:val="0029424A"/>
    <w:rsid w:val="002958C8"/>
    <w:rsid w:val="00295EE5"/>
    <w:rsid w:val="00296033"/>
    <w:rsid w:val="002A0973"/>
    <w:rsid w:val="002A1BD6"/>
    <w:rsid w:val="002A2612"/>
    <w:rsid w:val="002A2D88"/>
    <w:rsid w:val="002A5281"/>
    <w:rsid w:val="002A63BD"/>
    <w:rsid w:val="002B5A55"/>
    <w:rsid w:val="002C040F"/>
    <w:rsid w:val="002C08D1"/>
    <w:rsid w:val="002C2C00"/>
    <w:rsid w:val="002C7E9F"/>
    <w:rsid w:val="002D27BC"/>
    <w:rsid w:val="002D2D9A"/>
    <w:rsid w:val="002D55BE"/>
    <w:rsid w:val="002D6F50"/>
    <w:rsid w:val="002E185D"/>
    <w:rsid w:val="002E2853"/>
    <w:rsid w:val="002E58E1"/>
    <w:rsid w:val="002E5BC6"/>
    <w:rsid w:val="002F18F6"/>
    <w:rsid w:val="002F4C5C"/>
    <w:rsid w:val="002F5DBA"/>
    <w:rsid w:val="003024A8"/>
    <w:rsid w:val="00302D49"/>
    <w:rsid w:val="00302F36"/>
    <w:rsid w:val="0030416B"/>
    <w:rsid w:val="003047AF"/>
    <w:rsid w:val="00306E71"/>
    <w:rsid w:val="00307F48"/>
    <w:rsid w:val="00310274"/>
    <w:rsid w:val="003108E8"/>
    <w:rsid w:val="0031448D"/>
    <w:rsid w:val="00315C98"/>
    <w:rsid w:val="00315FFA"/>
    <w:rsid w:val="00321D65"/>
    <w:rsid w:val="00322BDF"/>
    <w:rsid w:val="00323E80"/>
    <w:rsid w:val="00324F2C"/>
    <w:rsid w:val="0032534F"/>
    <w:rsid w:val="0032795E"/>
    <w:rsid w:val="00330D9D"/>
    <w:rsid w:val="0033410A"/>
    <w:rsid w:val="003344E3"/>
    <w:rsid w:val="00340F20"/>
    <w:rsid w:val="00341F28"/>
    <w:rsid w:val="00341FBC"/>
    <w:rsid w:val="003446B2"/>
    <w:rsid w:val="003472BD"/>
    <w:rsid w:val="00350A27"/>
    <w:rsid w:val="003514CB"/>
    <w:rsid w:val="00351AD7"/>
    <w:rsid w:val="00351EA9"/>
    <w:rsid w:val="00356660"/>
    <w:rsid w:val="00361414"/>
    <w:rsid w:val="00361752"/>
    <w:rsid w:val="00367254"/>
    <w:rsid w:val="00370686"/>
    <w:rsid w:val="003706D6"/>
    <w:rsid w:val="003712E5"/>
    <w:rsid w:val="0038165F"/>
    <w:rsid w:val="00390F9D"/>
    <w:rsid w:val="003924EB"/>
    <w:rsid w:val="003978B0"/>
    <w:rsid w:val="003A097F"/>
    <w:rsid w:val="003A2ED8"/>
    <w:rsid w:val="003A3208"/>
    <w:rsid w:val="003A5F4D"/>
    <w:rsid w:val="003B7596"/>
    <w:rsid w:val="003B7AAB"/>
    <w:rsid w:val="003C34D2"/>
    <w:rsid w:val="003C3DAC"/>
    <w:rsid w:val="003C4DEA"/>
    <w:rsid w:val="003C53E5"/>
    <w:rsid w:val="003C55E7"/>
    <w:rsid w:val="003C63C0"/>
    <w:rsid w:val="003C6464"/>
    <w:rsid w:val="003C7A74"/>
    <w:rsid w:val="003D0313"/>
    <w:rsid w:val="003D3572"/>
    <w:rsid w:val="003D57F9"/>
    <w:rsid w:val="003D6624"/>
    <w:rsid w:val="003D6728"/>
    <w:rsid w:val="003E0599"/>
    <w:rsid w:val="003E07C1"/>
    <w:rsid w:val="003E0872"/>
    <w:rsid w:val="003E1523"/>
    <w:rsid w:val="003E17DB"/>
    <w:rsid w:val="003E26E7"/>
    <w:rsid w:val="003E4287"/>
    <w:rsid w:val="003E650D"/>
    <w:rsid w:val="003E6C16"/>
    <w:rsid w:val="003E7898"/>
    <w:rsid w:val="003F3C99"/>
    <w:rsid w:val="003F7197"/>
    <w:rsid w:val="003F74A3"/>
    <w:rsid w:val="004014EF"/>
    <w:rsid w:val="00401CFD"/>
    <w:rsid w:val="00402D88"/>
    <w:rsid w:val="00403D3E"/>
    <w:rsid w:val="004043FE"/>
    <w:rsid w:val="004045D3"/>
    <w:rsid w:val="004052B1"/>
    <w:rsid w:val="00405535"/>
    <w:rsid w:val="00407361"/>
    <w:rsid w:val="004079B1"/>
    <w:rsid w:val="004107B4"/>
    <w:rsid w:val="00413E82"/>
    <w:rsid w:val="0041594F"/>
    <w:rsid w:val="00421521"/>
    <w:rsid w:val="0042156A"/>
    <w:rsid w:val="00422BBA"/>
    <w:rsid w:val="00423F9E"/>
    <w:rsid w:val="00424604"/>
    <w:rsid w:val="0042580A"/>
    <w:rsid w:val="00427357"/>
    <w:rsid w:val="00427C5A"/>
    <w:rsid w:val="00427D6D"/>
    <w:rsid w:val="00431330"/>
    <w:rsid w:val="00434F2A"/>
    <w:rsid w:val="00435C3C"/>
    <w:rsid w:val="00435D9B"/>
    <w:rsid w:val="0043631E"/>
    <w:rsid w:val="00437F51"/>
    <w:rsid w:val="004403E6"/>
    <w:rsid w:val="00441AC0"/>
    <w:rsid w:val="004437A5"/>
    <w:rsid w:val="00443C89"/>
    <w:rsid w:val="004447CF"/>
    <w:rsid w:val="00446A95"/>
    <w:rsid w:val="0044711E"/>
    <w:rsid w:val="00447D20"/>
    <w:rsid w:val="00450FE6"/>
    <w:rsid w:val="004512E3"/>
    <w:rsid w:val="00451B81"/>
    <w:rsid w:val="0045634D"/>
    <w:rsid w:val="00456ACE"/>
    <w:rsid w:val="004636CF"/>
    <w:rsid w:val="004659AB"/>
    <w:rsid w:val="004669C5"/>
    <w:rsid w:val="00466ABF"/>
    <w:rsid w:val="00467678"/>
    <w:rsid w:val="00467B99"/>
    <w:rsid w:val="00477C14"/>
    <w:rsid w:val="00481348"/>
    <w:rsid w:val="00482C21"/>
    <w:rsid w:val="00483995"/>
    <w:rsid w:val="00483E71"/>
    <w:rsid w:val="0048542E"/>
    <w:rsid w:val="0048589B"/>
    <w:rsid w:val="004868C7"/>
    <w:rsid w:val="00490658"/>
    <w:rsid w:val="00492C7D"/>
    <w:rsid w:val="00493E8B"/>
    <w:rsid w:val="004A6FD4"/>
    <w:rsid w:val="004A751D"/>
    <w:rsid w:val="004B0223"/>
    <w:rsid w:val="004B0AAC"/>
    <w:rsid w:val="004B14FF"/>
    <w:rsid w:val="004B2484"/>
    <w:rsid w:val="004B4A73"/>
    <w:rsid w:val="004C100F"/>
    <w:rsid w:val="004C1FD8"/>
    <w:rsid w:val="004C40BE"/>
    <w:rsid w:val="004C5F44"/>
    <w:rsid w:val="004C62A0"/>
    <w:rsid w:val="004C63F6"/>
    <w:rsid w:val="004C6595"/>
    <w:rsid w:val="004D4E9E"/>
    <w:rsid w:val="004D5E6B"/>
    <w:rsid w:val="004D6817"/>
    <w:rsid w:val="004D6E86"/>
    <w:rsid w:val="004E14F0"/>
    <w:rsid w:val="004E428B"/>
    <w:rsid w:val="004F0C39"/>
    <w:rsid w:val="004F0F83"/>
    <w:rsid w:val="004F16FA"/>
    <w:rsid w:val="004F1FB1"/>
    <w:rsid w:val="004F2EB4"/>
    <w:rsid w:val="004F4E59"/>
    <w:rsid w:val="0050007F"/>
    <w:rsid w:val="00500534"/>
    <w:rsid w:val="00500583"/>
    <w:rsid w:val="00500A85"/>
    <w:rsid w:val="00501B71"/>
    <w:rsid w:val="0050245C"/>
    <w:rsid w:val="00503151"/>
    <w:rsid w:val="00506148"/>
    <w:rsid w:val="005063B6"/>
    <w:rsid w:val="005063E3"/>
    <w:rsid w:val="00506C50"/>
    <w:rsid w:val="00515704"/>
    <w:rsid w:val="00515CC4"/>
    <w:rsid w:val="00515F6E"/>
    <w:rsid w:val="0052197B"/>
    <w:rsid w:val="00522337"/>
    <w:rsid w:val="0052443C"/>
    <w:rsid w:val="00525D96"/>
    <w:rsid w:val="005262BE"/>
    <w:rsid w:val="00526E37"/>
    <w:rsid w:val="005274CD"/>
    <w:rsid w:val="00532C4F"/>
    <w:rsid w:val="0053521B"/>
    <w:rsid w:val="00537175"/>
    <w:rsid w:val="00545A1B"/>
    <w:rsid w:val="00551096"/>
    <w:rsid w:val="00551284"/>
    <w:rsid w:val="005556AE"/>
    <w:rsid w:val="00556494"/>
    <w:rsid w:val="00560143"/>
    <w:rsid w:val="00560CA9"/>
    <w:rsid w:val="005652DC"/>
    <w:rsid w:val="00570341"/>
    <w:rsid w:val="00570554"/>
    <w:rsid w:val="005726D9"/>
    <w:rsid w:val="0057276E"/>
    <w:rsid w:val="00572FBF"/>
    <w:rsid w:val="00576226"/>
    <w:rsid w:val="00580F28"/>
    <w:rsid w:val="00581FFF"/>
    <w:rsid w:val="00582561"/>
    <w:rsid w:val="0058425C"/>
    <w:rsid w:val="00584C49"/>
    <w:rsid w:val="00585937"/>
    <w:rsid w:val="0058621E"/>
    <w:rsid w:val="005874D4"/>
    <w:rsid w:val="00587F3E"/>
    <w:rsid w:val="005916A8"/>
    <w:rsid w:val="005942C1"/>
    <w:rsid w:val="00596BEB"/>
    <w:rsid w:val="00596EF7"/>
    <w:rsid w:val="005974D0"/>
    <w:rsid w:val="005A491F"/>
    <w:rsid w:val="005A5079"/>
    <w:rsid w:val="005B0527"/>
    <w:rsid w:val="005B05D3"/>
    <w:rsid w:val="005B1FAE"/>
    <w:rsid w:val="005B45CE"/>
    <w:rsid w:val="005B6CC2"/>
    <w:rsid w:val="005C4C0E"/>
    <w:rsid w:val="005C5DB7"/>
    <w:rsid w:val="005C68B4"/>
    <w:rsid w:val="005D0957"/>
    <w:rsid w:val="005D19FF"/>
    <w:rsid w:val="005D462F"/>
    <w:rsid w:val="005D5BD2"/>
    <w:rsid w:val="005D5F4D"/>
    <w:rsid w:val="005D6679"/>
    <w:rsid w:val="005D7748"/>
    <w:rsid w:val="005D7F8C"/>
    <w:rsid w:val="005E2291"/>
    <w:rsid w:val="005E2A5B"/>
    <w:rsid w:val="005E3C7D"/>
    <w:rsid w:val="005E6172"/>
    <w:rsid w:val="005F02C0"/>
    <w:rsid w:val="005F0E7A"/>
    <w:rsid w:val="005F5393"/>
    <w:rsid w:val="00602ABE"/>
    <w:rsid w:val="00603EBD"/>
    <w:rsid w:val="00605D81"/>
    <w:rsid w:val="00607686"/>
    <w:rsid w:val="00611655"/>
    <w:rsid w:val="00616B4F"/>
    <w:rsid w:val="00617A10"/>
    <w:rsid w:val="00622BBA"/>
    <w:rsid w:val="00626ABE"/>
    <w:rsid w:val="00630950"/>
    <w:rsid w:val="00630C67"/>
    <w:rsid w:val="00635378"/>
    <w:rsid w:val="006361E3"/>
    <w:rsid w:val="0063631A"/>
    <w:rsid w:val="0064151B"/>
    <w:rsid w:val="006416FC"/>
    <w:rsid w:val="00644036"/>
    <w:rsid w:val="0065012A"/>
    <w:rsid w:val="00652F88"/>
    <w:rsid w:val="00654F3B"/>
    <w:rsid w:val="006554D9"/>
    <w:rsid w:val="0066141F"/>
    <w:rsid w:val="00661888"/>
    <w:rsid w:val="00661E1E"/>
    <w:rsid w:val="00662607"/>
    <w:rsid w:val="00662E94"/>
    <w:rsid w:val="00663143"/>
    <w:rsid w:val="00664BCD"/>
    <w:rsid w:val="00666802"/>
    <w:rsid w:val="006679B2"/>
    <w:rsid w:val="00670492"/>
    <w:rsid w:val="006716CD"/>
    <w:rsid w:val="00672F55"/>
    <w:rsid w:val="006743A0"/>
    <w:rsid w:val="00674574"/>
    <w:rsid w:val="0067468A"/>
    <w:rsid w:val="00680776"/>
    <w:rsid w:val="0068674E"/>
    <w:rsid w:val="006873AA"/>
    <w:rsid w:val="00693169"/>
    <w:rsid w:val="00694707"/>
    <w:rsid w:val="00695397"/>
    <w:rsid w:val="006966B8"/>
    <w:rsid w:val="00697877"/>
    <w:rsid w:val="006A12C2"/>
    <w:rsid w:val="006A14A8"/>
    <w:rsid w:val="006A3493"/>
    <w:rsid w:val="006A5B54"/>
    <w:rsid w:val="006B49D3"/>
    <w:rsid w:val="006B500E"/>
    <w:rsid w:val="006B5C6B"/>
    <w:rsid w:val="006C4522"/>
    <w:rsid w:val="006C6C68"/>
    <w:rsid w:val="006C7BA9"/>
    <w:rsid w:val="006C7F53"/>
    <w:rsid w:val="006D0E8D"/>
    <w:rsid w:val="006D2B7B"/>
    <w:rsid w:val="006D4EC7"/>
    <w:rsid w:val="006D656F"/>
    <w:rsid w:val="006D7C8E"/>
    <w:rsid w:val="006D7E37"/>
    <w:rsid w:val="006D7E8F"/>
    <w:rsid w:val="006D7FAB"/>
    <w:rsid w:val="006E0546"/>
    <w:rsid w:val="006E09FE"/>
    <w:rsid w:val="006E0D0B"/>
    <w:rsid w:val="006E4DDE"/>
    <w:rsid w:val="006E5534"/>
    <w:rsid w:val="006E73B3"/>
    <w:rsid w:val="006E7DC3"/>
    <w:rsid w:val="006F16D9"/>
    <w:rsid w:val="006F51A6"/>
    <w:rsid w:val="006F5438"/>
    <w:rsid w:val="006F5484"/>
    <w:rsid w:val="006F76E0"/>
    <w:rsid w:val="00704081"/>
    <w:rsid w:val="007053AA"/>
    <w:rsid w:val="0070625E"/>
    <w:rsid w:val="00706ABE"/>
    <w:rsid w:val="00707C3E"/>
    <w:rsid w:val="007113B9"/>
    <w:rsid w:val="00711BF5"/>
    <w:rsid w:val="00714D7B"/>
    <w:rsid w:val="00715BF1"/>
    <w:rsid w:val="007169C3"/>
    <w:rsid w:val="00716C43"/>
    <w:rsid w:val="00720297"/>
    <w:rsid w:val="00720D2E"/>
    <w:rsid w:val="00723156"/>
    <w:rsid w:val="00724C72"/>
    <w:rsid w:val="00726FDF"/>
    <w:rsid w:val="0072758E"/>
    <w:rsid w:val="007276FC"/>
    <w:rsid w:val="00731A8C"/>
    <w:rsid w:val="007347B5"/>
    <w:rsid w:val="0074143F"/>
    <w:rsid w:val="00742A71"/>
    <w:rsid w:val="00745F6F"/>
    <w:rsid w:val="00746E56"/>
    <w:rsid w:val="00746ECC"/>
    <w:rsid w:val="00747FBF"/>
    <w:rsid w:val="00756D72"/>
    <w:rsid w:val="0076214D"/>
    <w:rsid w:val="00762263"/>
    <w:rsid w:val="0076649C"/>
    <w:rsid w:val="00771F56"/>
    <w:rsid w:val="00772A19"/>
    <w:rsid w:val="0077426E"/>
    <w:rsid w:val="007810B3"/>
    <w:rsid w:val="007830F9"/>
    <w:rsid w:val="00784019"/>
    <w:rsid w:val="00784052"/>
    <w:rsid w:val="007844AF"/>
    <w:rsid w:val="0078567B"/>
    <w:rsid w:val="00786F16"/>
    <w:rsid w:val="007905FB"/>
    <w:rsid w:val="00790766"/>
    <w:rsid w:val="00792300"/>
    <w:rsid w:val="00793950"/>
    <w:rsid w:val="007A0E38"/>
    <w:rsid w:val="007A499E"/>
    <w:rsid w:val="007A51C3"/>
    <w:rsid w:val="007B0121"/>
    <w:rsid w:val="007B0E07"/>
    <w:rsid w:val="007B1EE4"/>
    <w:rsid w:val="007B1F0B"/>
    <w:rsid w:val="007B3DF8"/>
    <w:rsid w:val="007B4C57"/>
    <w:rsid w:val="007B50B5"/>
    <w:rsid w:val="007B5D4F"/>
    <w:rsid w:val="007B668D"/>
    <w:rsid w:val="007C112D"/>
    <w:rsid w:val="007C28B2"/>
    <w:rsid w:val="007C546D"/>
    <w:rsid w:val="007D2E0E"/>
    <w:rsid w:val="007D3C18"/>
    <w:rsid w:val="007D4DDF"/>
    <w:rsid w:val="007D5856"/>
    <w:rsid w:val="007D6304"/>
    <w:rsid w:val="007D6340"/>
    <w:rsid w:val="007D6486"/>
    <w:rsid w:val="007D6F10"/>
    <w:rsid w:val="007E0660"/>
    <w:rsid w:val="007E11B2"/>
    <w:rsid w:val="007E31E0"/>
    <w:rsid w:val="007E3F44"/>
    <w:rsid w:val="007E77AA"/>
    <w:rsid w:val="007F0AB5"/>
    <w:rsid w:val="007F0E3C"/>
    <w:rsid w:val="007F2BC2"/>
    <w:rsid w:val="007F3A88"/>
    <w:rsid w:val="007F3E38"/>
    <w:rsid w:val="007F6A19"/>
    <w:rsid w:val="007F7722"/>
    <w:rsid w:val="008002C5"/>
    <w:rsid w:val="00800ECF"/>
    <w:rsid w:val="00802740"/>
    <w:rsid w:val="00802A78"/>
    <w:rsid w:val="00803B6C"/>
    <w:rsid w:val="0080558D"/>
    <w:rsid w:val="008115E0"/>
    <w:rsid w:val="0081447C"/>
    <w:rsid w:val="0081654C"/>
    <w:rsid w:val="00817582"/>
    <w:rsid w:val="00817A7D"/>
    <w:rsid w:val="0082173F"/>
    <w:rsid w:val="008218DE"/>
    <w:rsid w:val="00821AAE"/>
    <w:rsid w:val="00824158"/>
    <w:rsid w:val="00824534"/>
    <w:rsid w:val="008251C2"/>
    <w:rsid w:val="0083488D"/>
    <w:rsid w:val="00835544"/>
    <w:rsid w:val="00837AA9"/>
    <w:rsid w:val="008441A1"/>
    <w:rsid w:val="00845AE2"/>
    <w:rsid w:val="00847615"/>
    <w:rsid w:val="00850236"/>
    <w:rsid w:val="00850CBC"/>
    <w:rsid w:val="00851692"/>
    <w:rsid w:val="0085282D"/>
    <w:rsid w:val="00860A50"/>
    <w:rsid w:val="0086131F"/>
    <w:rsid w:val="00861F76"/>
    <w:rsid w:val="008620C1"/>
    <w:rsid w:val="00862219"/>
    <w:rsid w:val="008637A6"/>
    <w:rsid w:val="00863A13"/>
    <w:rsid w:val="00865272"/>
    <w:rsid w:val="00871152"/>
    <w:rsid w:val="00871D94"/>
    <w:rsid w:val="00872088"/>
    <w:rsid w:val="0087407C"/>
    <w:rsid w:val="00875211"/>
    <w:rsid w:val="008819D2"/>
    <w:rsid w:val="00881FBD"/>
    <w:rsid w:val="008832AA"/>
    <w:rsid w:val="00884EB1"/>
    <w:rsid w:val="00885D96"/>
    <w:rsid w:val="008865A3"/>
    <w:rsid w:val="008939E5"/>
    <w:rsid w:val="008A1539"/>
    <w:rsid w:val="008A266F"/>
    <w:rsid w:val="008A3F4E"/>
    <w:rsid w:val="008B07DE"/>
    <w:rsid w:val="008B099F"/>
    <w:rsid w:val="008B19AE"/>
    <w:rsid w:val="008B23DC"/>
    <w:rsid w:val="008B30DA"/>
    <w:rsid w:val="008B3D85"/>
    <w:rsid w:val="008B434B"/>
    <w:rsid w:val="008B5241"/>
    <w:rsid w:val="008C0068"/>
    <w:rsid w:val="008C19E4"/>
    <w:rsid w:val="008C3A04"/>
    <w:rsid w:val="008C6606"/>
    <w:rsid w:val="008C6A83"/>
    <w:rsid w:val="008E3252"/>
    <w:rsid w:val="008E4873"/>
    <w:rsid w:val="008E553B"/>
    <w:rsid w:val="008F0AF9"/>
    <w:rsid w:val="008F3027"/>
    <w:rsid w:val="008F4F21"/>
    <w:rsid w:val="008F58E1"/>
    <w:rsid w:val="009013DE"/>
    <w:rsid w:val="00902072"/>
    <w:rsid w:val="009076DB"/>
    <w:rsid w:val="00912447"/>
    <w:rsid w:val="009143F0"/>
    <w:rsid w:val="00917A14"/>
    <w:rsid w:val="00917EAF"/>
    <w:rsid w:val="00920021"/>
    <w:rsid w:val="00920C8E"/>
    <w:rsid w:val="009226F1"/>
    <w:rsid w:val="00923A6F"/>
    <w:rsid w:val="009249B0"/>
    <w:rsid w:val="009252F1"/>
    <w:rsid w:val="00927A56"/>
    <w:rsid w:val="0093114E"/>
    <w:rsid w:val="00933CC5"/>
    <w:rsid w:val="00936416"/>
    <w:rsid w:val="009411D6"/>
    <w:rsid w:val="00944465"/>
    <w:rsid w:val="00944C02"/>
    <w:rsid w:val="0094539E"/>
    <w:rsid w:val="009461E7"/>
    <w:rsid w:val="00946A29"/>
    <w:rsid w:val="0095192D"/>
    <w:rsid w:val="0095258F"/>
    <w:rsid w:val="00954F03"/>
    <w:rsid w:val="00957208"/>
    <w:rsid w:val="00960404"/>
    <w:rsid w:val="009618D3"/>
    <w:rsid w:val="00962984"/>
    <w:rsid w:val="00963751"/>
    <w:rsid w:val="00966E15"/>
    <w:rsid w:val="00967DE8"/>
    <w:rsid w:val="00970A71"/>
    <w:rsid w:val="0097267D"/>
    <w:rsid w:val="009759F2"/>
    <w:rsid w:val="00975EC8"/>
    <w:rsid w:val="00980F09"/>
    <w:rsid w:val="00980FF3"/>
    <w:rsid w:val="00981F5D"/>
    <w:rsid w:val="00982418"/>
    <w:rsid w:val="0098280B"/>
    <w:rsid w:val="009838A0"/>
    <w:rsid w:val="00985A3C"/>
    <w:rsid w:val="0098685B"/>
    <w:rsid w:val="009872E9"/>
    <w:rsid w:val="00995675"/>
    <w:rsid w:val="0099599C"/>
    <w:rsid w:val="009A1771"/>
    <w:rsid w:val="009A2D1D"/>
    <w:rsid w:val="009A4870"/>
    <w:rsid w:val="009A4FB4"/>
    <w:rsid w:val="009A5323"/>
    <w:rsid w:val="009B0374"/>
    <w:rsid w:val="009B0A2A"/>
    <w:rsid w:val="009B2FCE"/>
    <w:rsid w:val="009B3206"/>
    <w:rsid w:val="009B47A8"/>
    <w:rsid w:val="009B5644"/>
    <w:rsid w:val="009B6889"/>
    <w:rsid w:val="009B711F"/>
    <w:rsid w:val="009C07A5"/>
    <w:rsid w:val="009C0E2B"/>
    <w:rsid w:val="009C1428"/>
    <w:rsid w:val="009C7985"/>
    <w:rsid w:val="009D0A06"/>
    <w:rsid w:val="009D0DD8"/>
    <w:rsid w:val="009D319E"/>
    <w:rsid w:val="009D3595"/>
    <w:rsid w:val="009D5F14"/>
    <w:rsid w:val="009E0BD8"/>
    <w:rsid w:val="009E4364"/>
    <w:rsid w:val="009E7A6F"/>
    <w:rsid w:val="009F01D7"/>
    <w:rsid w:val="009F0796"/>
    <w:rsid w:val="009F158F"/>
    <w:rsid w:val="009F4E7B"/>
    <w:rsid w:val="009F54F2"/>
    <w:rsid w:val="009F5D58"/>
    <w:rsid w:val="009F6210"/>
    <w:rsid w:val="009F6348"/>
    <w:rsid w:val="00A0245A"/>
    <w:rsid w:val="00A05296"/>
    <w:rsid w:val="00A0624D"/>
    <w:rsid w:val="00A070C3"/>
    <w:rsid w:val="00A15AC0"/>
    <w:rsid w:val="00A233D6"/>
    <w:rsid w:val="00A26685"/>
    <w:rsid w:val="00A267B3"/>
    <w:rsid w:val="00A27497"/>
    <w:rsid w:val="00A313AF"/>
    <w:rsid w:val="00A32F75"/>
    <w:rsid w:val="00A35207"/>
    <w:rsid w:val="00A41DF7"/>
    <w:rsid w:val="00A4431B"/>
    <w:rsid w:val="00A44EF6"/>
    <w:rsid w:val="00A4512A"/>
    <w:rsid w:val="00A50426"/>
    <w:rsid w:val="00A51C39"/>
    <w:rsid w:val="00A546A0"/>
    <w:rsid w:val="00A60388"/>
    <w:rsid w:val="00A6115C"/>
    <w:rsid w:val="00A6636B"/>
    <w:rsid w:val="00A67A07"/>
    <w:rsid w:val="00A72A7F"/>
    <w:rsid w:val="00A74B2D"/>
    <w:rsid w:val="00A75170"/>
    <w:rsid w:val="00A80719"/>
    <w:rsid w:val="00A8228D"/>
    <w:rsid w:val="00A829E7"/>
    <w:rsid w:val="00A83D2C"/>
    <w:rsid w:val="00A85644"/>
    <w:rsid w:val="00A86261"/>
    <w:rsid w:val="00A864BE"/>
    <w:rsid w:val="00A86645"/>
    <w:rsid w:val="00A875C8"/>
    <w:rsid w:val="00A969C1"/>
    <w:rsid w:val="00A96C02"/>
    <w:rsid w:val="00A96E9C"/>
    <w:rsid w:val="00A9714E"/>
    <w:rsid w:val="00A97332"/>
    <w:rsid w:val="00AA1876"/>
    <w:rsid w:val="00AA2737"/>
    <w:rsid w:val="00AA2903"/>
    <w:rsid w:val="00AA425F"/>
    <w:rsid w:val="00AA4366"/>
    <w:rsid w:val="00AA4BB0"/>
    <w:rsid w:val="00AA6748"/>
    <w:rsid w:val="00AB110C"/>
    <w:rsid w:val="00AB1DEB"/>
    <w:rsid w:val="00AB2550"/>
    <w:rsid w:val="00AB4C94"/>
    <w:rsid w:val="00AB6A77"/>
    <w:rsid w:val="00AB6C58"/>
    <w:rsid w:val="00AC13D8"/>
    <w:rsid w:val="00AC1578"/>
    <w:rsid w:val="00AC1758"/>
    <w:rsid w:val="00AC19D2"/>
    <w:rsid w:val="00AC2B47"/>
    <w:rsid w:val="00AC3B6B"/>
    <w:rsid w:val="00AC5742"/>
    <w:rsid w:val="00AC71F1"/>
    <w:rsid w:val="00AD5706"/>
    <w:rsid w:val="00AD5D38"/>
    <w:rsid w:val="00AD5E6D"/>
    <w:rsid w:val="00AD7EA6"/>
    <w:rsid w:val="00AE0699"/>
    <w:rsid w:val="00AE2568"/>
    <w:rsid w:val="00AE77DE"/>
    <w:rsid w:val="00AF110D"/>
    <w:rsid w:val="00AF2E70"/>
    <w:rsid w:val="00AF7312"/>
    <w:rsid w:val="00B0201C"/>
    <w:rsid w:val="00B02A03"/>
    <w:rsid w:val="00B02AA7"/>
    <w:rsid w:val="00B03D83"/>
    <w:rsid w:val="00B047B7"/>
    <w:rsid w:val="00B057A4"/>
    <w:rsid w:val="00B065F6"/>
    <w:rsid w:val="00B07E1F"/>
    <w:rsid w:val="00B119FF"/>
    <w:rsid w:val="00B11D8D"/>
    <w:rsid w:val="00B125BD"/>
    <w:rsid w:val="00B13509"/>
    <w:rsid w:val="00B13769"/>
    <w:rsid w:val="00B150A4"/>
    <w:rsid w:val="00B16F93"/>
    <w:rsid w:val="00B2040F"/>
    <w:rsid w:val="00B20684"/>
    <w:rsid w:val="00B227A4"/>
    <w:rsid w:val="00B25708"/>
    <w:rsid w:val="00B305F4"/>
    <w:rsid w:val="00B33846"/>
    <w:rsid w:val="00B35100"/>
    <w:rsid w:val="00B373DD"/>
    <w:rsid w:val="00B379B1"/>
    <w:rsid w:val="00B40E53"/>
    <w:rsid w:val="00B41A04"/>
    <w:rsid w:val="00B423AE"/>
    <w:rsid w:val="00B4255E"/>
    <w:rsid w:val="00B44B0A"/>
    <w:rsid w:val="00B46F89"/>
    <w:rsid w:val="00B50571"/>
    <w:rsid w:val="00B62A84"/>
    <w:rsid w:val="00B71C17"/>
    <w:rsid w:val="00B72568"/>
    <w:rsid w:val="00B744A3"/>
    <w:rsid w:val="00B75521"/>
    <w:rsid w:val="00B80F1F"/>
    <w:rsid w:val="00B81EAC"/>
    <w:rsid w:val="00B8254C"/>
    <w:rsid w:val="00B82B2B"/>
    <w:rsid w:val="00B83878"/>
    <w:rsid w:val="00B8525B"/>
    <w:rsid w:val="00B86595"/>
    <w:rsid w:val="00B91716"/>
    <w:rsid w:val="00B9177E"/>
    <w:rsid w:val="00B957A9"/>
    <w:rsid w:val="00B96C4F"/>
    <w:rsid w:val="00BA2E4D"/>
    <w:rsid w:val="00BA44AB"/>
    <w:rsid w:val="00BA5CD4"/>
    <w:rsid w:val="00BB2F57"/>
    <w:rsid w:val="00BB4227"/>
    <w:rsid w:val="00BB5211"/>
    <w:rsid w:val="00BB5ECA"/>
    <w:rsid w:val="00BB7AE1"/>
    <w:rsid w:val="00BC1246"/>
    <w:rsid w:val="00BD1FDF"/>
    <w:rsid w:val="00BD2AB6"/>
    <w:rsid w:val="00BD2B8F"/>
    <w:rsid w:val="00BD3491"/>
    <w:rsid w:val="00BD3846"/>
    <w:rsid w:val="00BD38DD"/>
    <w:rsid w:val="00BD4769"/>
    <w:rsid w:val="00BE1B97"/>
    <w:rsid w:val="00BE403C"/>
    <w:rsid w:val="00BE5C8F"/>
    <w:rsid w:val="00BE5FCB"/>
    <w:rsid w:val="00BF109A"/>
    <w:rsid w:val="00BF61D6"/>
    <w:rsid w:val="00BF673F"/>
    <w:rsid w:val="00BF6BC5"/>
    <w:rsid w:val="00C03274"/>
    <w:rsid w:val="00C0721A"/>
    <w:rsid w:val="00C106B8"/>
    <w:rsid w:val="00C14111"/>
    <w:rsid w:val="00C1470C"/>
    <w:rsid w:val="00C16E6C"/>
    <w:rsid w:val="00C170F0"/>
    <w:rsid w:val="00C17F9B"/>
    <w:rsid w:val="00C261ED"/>
    <w:rsid w:val="00C2683D"/>
    <w:rsid w:val="00C271F8"/>
    <w:rsid w:val="00C31ABF"/>
    <w:rsid w:val="00C36F13"/>
    <w:rsid w:val="00C417F9"/>
    <w:rsid w:val="00C41F3C"/>
    <w:rsid w:val="00C41FF8"/>
    <w:rsid w:val="00C46C5D"/>
    <w:rsid w:val="00C47ADE"/>
    <w:rsid w:val="00C47BAC"/>
    <w:rsid w:val="00C50D6B"/>
    <w:rsid w:val="00C535AE"/>
    <w:rsid w:val="00C55713"/>
    <w:rsid w:val="00C56FAB"/>
    <w:rsid w:val="00C57329"/>
    <w:rsid w:val="00C62B9F"/>
    <w:rsid w:val="00C64A91"/>
    <w:rsid w:val="00C65F56"/>
    <w:rsid w:val="00C7075B"/>
    <w:rsid w:val="00C72B44"/>
    <w:rsid w:val="00C73552"/>
    <w:rsid w:val="00C743D2"/>
    <w:rsid w:val="00C77E75"/>
    <w:rsid w:val="00C80A15"/>
    <w:rsid w:val="00C80ACC"/>
    <w:rsid w:val="00C81FAB"/>
    <w:rsid w:val="00C85878"/>
    <w:rsid w:val="00C86A1A"/>
    <w:rsid w:val="00C8703D"/>
    <w:rsid w:val="00C95237"/>
    <w:rsid w:val="00C97EFE"/>
    <w:rsid w:val="00CA2AF0"/>
    <w:rsid w:val="00CA38B9"/>
    <w:rsid w:val="00CA412B"/>
    <w:rsid w:val="00CA468A"/>
    <w:rsid w:val="00CA7B4B"/>
    <w:rsid w:val="00CB2EA3"/>
    <w:rsid w:val="00CB3D3D"/>
    <w:rsid w:val="00CB4487"/>
    <w:rsid w:val="00CB7885"/>
    <w:rsid w:val="00CC48DD"/>
    <w:rsid w:val="00CC599C"/>
    <w:rsid w:val="00CD16B6"/>
    <w:rsid w:val="00CD1B8C"/>
    <w:rsid w:val="00CD2975"/>
    <w:rsid w:val="00CD59C5"/>
    <w:rsid w:val="00CD6024"/>
    <w:rsid w:val="00CE0CDF"/>
    <w:rsid w:val="00CE19E6"/>
    <w:rsid w:val="00CE43A8"/>
    <w:rsid w:val="00CE7BAF"/>
    <w:rsid w:val="00CF2445"/>
    <w:rsid w:val="00CF3A2F"/>
    <w:rsid w:val="00CF5F9F"/>
    <w:rsid w:val="00CF6B13"/>
    <w:rsid w:val="00CF6C81"/>
    <w:rsid w:val="00D00AFC"/>
    <w:rsid w:val="00D00C5A"/>
    <w:rsid w:val="00D00D24"/>
    <w:rsid w:val="00D01CA1"/>
    <w:rsid w:val="00D02016"/>
    <w:rsid w:val="00D03F87"/>
    <w:rsid w:val="00D07623"/>
    <w:rsid w:val="00D10E6B"/>
    <w:rsid w:val="00D118A3"/>
    <w:rsid w:val="00D20345"/>
    <w:rsid w:val="00D20D0B"/>
    <w:rsid w:val="00D268F5"/>
    <w:rsid w:val="00D27506"/>
    <w:rsid w:val="00D30F52"/>
    <w:rsid w:val="00D31630"/>
    <w:rsid w:val="00D33CA1"/>
    <w:rsid w:val="00D35F0E"/>
    <w:rsid w:val="00D3731A"/>
    <w:rsid w:val="00D3767E"/>
    <w:rsid w:val="00D40E9D"/>
    <w:rsid w:val="00D41AF7"/>
    <w:rsid w:val="00D4253B"/>
    <w:rsid w:val="00D425DF"/>
    <w:rsid w:val="00D46306"/>
    <w:rsid w:val="00D463AD"/>
    <w:rsid w:val="00D508C4"/>
    <w:rsid w:val="00D53AF4"/>
    <w:rsid w:val="00D56381"/>
    <w:rsid w:val="00D64486"/>
    <w:rsid w:val="00D659CE"/>
    <w:rsid w:val="00D66F2A"/>
    <w:rsid w:val="00D71F72"/>
    <w:rsid w:val="00D72FB2"/>
    <w:rsid w:val="00D746C7"/>
    <w:rsid w:val="00D81C98"/>
    <w:rsid w:val="00D822C2"/>
    <w:rsid w:val="00D83374"/>
    <w:rsid w:val="00D83DAD"/>
    <w:rsid w:val="00D874DF"/>
    <w:rsid w:val="00D90258"/>
    <w:rsid w:val="00D90892"/>
    <w:rsid w:val="00D918A7"/>
    <w:rsid w:val="00D92BF0"/>
    <w:rsid w:val="00D94171"/>
    <w:rsid w:val="00D9546F"/>
    <w:rsid w:val="00D96D8A"/>
    <w:rsid w:val="00DA128D"/>
    <w:rsid w:val="00DA4925"/>
    <w:rsid w:val="00DA5D7E"/>
    <w:rsid w:val="00DA6AE7"/>
    <w:rsid w:val="00DA79F8"/>
    <w:rsid w:val="00DB30C5"/>
    <w:rsid w:val="00DB54CD"/>
    <w:rsid w:val="00DB5B77"/>
    <w:rsid w:val="00DB7FD2"/>
    <w:rsid w:val="00DC0AF0"/>
    <w:rsid w:val="00DC0C6C"/>
    <w:rsid w:val="00DC4A1B"/>
    <w:rsid w:val="00DC4CCD"/>
    <w:rsid w:val="00DC5090"/>
    <w:rsid w:val="00DC53F7"/>
    <w:rsid w:val="00DC5C91"/>
    <w:rsid w:val="00DC6599"/>
    <w:rsid w:val="00DC73C1"/>
    <w:rsid w:val="00DD0E25"/>
    <w:rsid w:val="00DD0E43"/>
    <w:rsid w:val="00DD3D30"/>
    <w:rsid w:val="00DD674D"/>
    <w:rsid w:val="00DE0416"/>
    <w:rsid w:val="00DE115C"/>
    <w:rsid w:val="00DE16AF"/>
    <w:rsid w:val="00DE24D5"/>
    <w:rsid w:val="00DE25C6"/>
    <w:rsid w:val="00DE53C0"/>
    <w:rsid w:val="00DE59D6"/>
    <w:rsid w:val="00DE6539"/>
    <w:rsid w:val="00DE6AD2"/>
    <w:rsid w:val="00DF175F"/>
    <w:rsid w:val="00DF2105"/>
    <w:rsid w:val="00E006C4"/>
    <w:rsid w:val="00E03D84"/>
    <w:rsid w:val="00E05CFB"/>
    <w:rsid w:val="00E07585"/>
    <w:rsid w:val="00E111C1"/>
    <w:rsid w:val="00E12A55"/>
    <w:rsid w:val="00E14240"/>
    <w:rsid w:val="00E15B05"/>
    <w:rsid w:val="00E17B59"/>
    <w:rsid w:val="00E22490"/>
    <w:rsid w:val="00E22B05"/>
    <w:rsid w:val="00E22B3E"/>
    <w:rsid w:val="00E22BAA"/>
    <w:rsid w:val="00E250EF"/>
    <w:rsid w:val="00E251DA"/>
    <w:rsid w:val="00E35480"/>
    <w:rsid w:val="00E35CED"/>
    <w:rsid w:val="00E35EAF"/>
    <w:rsid w:val="00E427B6"/>
    <w:rsid w:val="00E51456"/>
    <w:rsid w:val="00E563E8"/>
    <w:rsid w:val="00E6080F"/>
    <w:rsid w:val="00E66336"/>
    <w:rsid w:val="00E668BD"/>
    <w:rsid w:val="00E714D7"/>
    <w:rsid w:val="00E72987"/>
    <w:rsid w:val="00E73B64"/>
    <w:rsid w:val="00E73C87"/>
    <w:rsid w:val="00E77CBF"/>
    <w:rsid w:val="00E800D1"/>
    <w:rsid w:val="00E8083A"/>
    <w:rsid w:val="00E8125A"/>
    <w:rsid w:val="00E81C73"/>
    <w:rsid w:val="00E85D4F"/>
    <w:rsid w:val="00E93006"/>
    <w:rsid w:val="00E93D6A"/>
    <w:rsid w:val="00E949A9"/>
    <w:rsid w:val="00E95891"/>
    <w:rsid w:val="00E973AE"/>
    <w:rsid w:val="00E9767C"/>
    <w:rsid w:val="00EA0602"/>
    <w:rsid w:val="00EA07B7"/>
    <w:rsid w:val="00EA1929"/>
    <w:rsid w:val="00EA35F8"/>
    <w:rsid w:val="00EA3B36"/>
    <w:rsid w:val="00EA5C42"/>
    <w:rsid w:val="00EA6424"/>
    <w:rsid w:val="00EB08FD"/>
    <w:rsid w:val="00EB19F4"/>
    <w:rsid w:val="00EB5393"/>
    <w:rsid w:val="00EC0B79"/>
    <w:rsid w:val="00EC3592"/>
    <w:rsid w:val="00EC5AB4"/>
    <w:rsid w:val="00EC62CE"/>
    <w:rsid w:val="00EC6410"/>
    <w:rsid w:val="00ED0313"/>
    <w:rsid w:val="00ED0375"/>
    <w:rsid w:val="00ED1464"/>
    <w:rsid w:val="00ED1A88"/>
    <w:rsid w:val="00ED291D"/>
    <w:rsid w:val="00ED53E2"/>
    <w:rsid w:val="00ED5A95"/>
    <w:rsid w:val="00ED6F87"/>
    <w:rsid w:val="00EE18FF"/>
    <w:rsid w:val="00EE2B57"/>
    <w:rsid w:val="00EE7539"/>
    <w:rsid w:val="00EF0ABC"/>
    <w:rsid w:val="00EF15BD"/>
    <w:rsid w:val="00EF1763"/>
    <w:rsid w:val="00EF2FD8"/>
    <w:rsid w:val="00EF498B"/>
    <w:rsid w:val="00EF5C32"/>
    <w:rsid w:val="00F00ECE"/>
    <w:rsid w:val="00F01429"/>
    <w:rsid w:val="00F02843"/>
    <w:rsid w:val="00F10D2E"/>
    <w:rsid w:val="00F1386C"/>
    <w:rsid w:val="00F13A6C"/>
    <w:rsid w:val="00F14D67"/>
    <w:rsid w:val="00F167EA"/>
    <w:rsid w:val="00F20F09"/>
    <w:rsid w:val="00F341D5"/>
    <w:rsid w:val="00F35BC0"/>
    <w:rsid w:val="00F35BC5"/>
    <w:rsid w:val="00F36888"/>
    <w:rsid w:val="00F410A4"/>
    <w:rsid w:val="00F434FA"/>
    <w:rsid w:val="00F448F3"/>
    <w:rsid w:val="00F44E92"/>
    <w:rsid w:val="00F450D4"/>
    <w:rsid w:val="00F4568E"/>
    <w:rsid w:val="00F45882"/>
    <w:rsid w:val="00F45FD2"/>
    <w:rsid w:val="00F478D3"/>
    <w:rsid w:val="00F512D6"/>
    <w:rsid w:val="00F51C6E"/>
    <w:rsid w:val="00F54218"/>
    <w:rsid w:val="00F55C79"/>
    <w:rsid w:val="00F560E7"/>
    <w:rsid w:val="00F60BCD"/>
    <w:rsid w:val="00F61453"/>
    <w:rsid w:val="00F6458A"/>
    <w:rsid w:val="00F67CA7"/>
    <w:rsid w:val="00F713FC"/>
    <w:rsid w:val="00F730F8"/>
    <w:rsid w:val="00F7731C"/>
    <w:rsid w:val="00F82161"/>
    <w:rsid w:val="00F826BF"/>
    <w:rsid w:val="00F82BD2"/>
    <w:rsid w:val="00F84C65"/>
    <w:rsid w:val="00F84E18"/>
    <w:rsid w:val="00F84E8B"/>
    <w:rsid w:val="00F85E75"/>
    <w:rsid w:val="00F861EB"/>
    <w:rsid w:val="00F87711"/>
    <w:rsid w:val="00F87BA3"/>
    <w:rsid w:val="00F90556"/>
    <w:rsid w:val="00F910E3"/>
    <w:rsid w:val="00F91E17"/>
    <w:rsid w:val="00F96142"/>
    <w:rsid w:val="00F97D41"/>
    <w:rsid w:val="00FA157A"/>
    <w:rsid w:val="00FA2095"/>
    <w:rsid w:val="00FA3507"/>
    <w:rsid w:val="00FA7812"/>
    <w:rsid w:val="00FB0C66"/>
    <w:rsid w:val="00FB1127"/>
    <w:rsid w:val="00FB233B"/>
    <w:rsid w:val="00FB3170"/>
    <w:rsid w:val="00FB31ED"/>
    <w:rsid w:val="00FB538A"/>
    <w:rsid w:val="00FB5E4C"/>
    <w:rsid w:val="00FB6FEE"/>
    <w:rsid w:val="00FC09C1"/>
    <w:rsid w:val="00FC1446"/>
    <w:rsid w:val="00FC2B3B"/>
    <w:rsid w:val="00FD1782"/>
    <w:rsid w:val="00FD521C"/>
    <w:rsid w:val="00FD5E69"/>
    <w:rsid w:val="00FD69B7"/>
    <w:rsid w:val="00FE10C6"/>
    <w:rsid w:val="00FE1DD3"/>
    <w:rsid w:val="00FE38EB"/>
    <w:rsid w:val="00FF3DE3"/>
    <w:rsid w:val="00FF4045"/>
    <w:rsid w:val="00FF5652"/>
    <w:rsid w:val="00FF6205"/>
    <w:rsid w:val="00FF6BED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B5B5A027-273D-4323-8E09-C5C04E48C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4BA7E-E82B-400E-912F-B71057F3A6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e71b4a6e-04aa-446a-86bc-01960ca68683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9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3.09: Engaging Families to Improve Student Outcomes</vt:lpstr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3.09: Engaging Families to Improve Student Outcomes</dc:title>
  <dc:subject>Lesson 3.09: Engaging Families to Improve Student Outcomes</dc:subject>
  <dc:creator>Texas Education Agency</dc:creator>
  <cp:keywords/>
  <dc:description/>
  <cp:lastModifiedBy>White (she/her), Whitney</cp:lastModifiedBy>
  <cp:revision>8</cp:revision>
  <dcterms:created xsi:type="dcterms:W3CDTF">2022-11-28T16:21:00Z</dcterms:created>
  <dcterms:modified xsi:type="dcterms:W3CDTF">2023-08-28T21:27:00Z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