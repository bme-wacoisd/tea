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446A88DC" w:rsidR="00B125BD" w:rsidRDefault="00B125BD" w:rsidP="00A97CBF">
      <w:pPr>
        <w:pStyle w:val="Heading1"/>
      </w:pPr>
      <w:r>
        <w:t>Exit Ticket</w:t>
      </w:r>
      <w:r w:rsidR="00C47BAC">
        <w:t xml:space="preserve"> </w:t>
      </w:r>
    </w:p>
    <w:p w14:paraId="50E1C4F3" w14:textId="77777777" w:rsidR="00E86138" w:rsidRDefault="00E86138" w:rsidP="00E86138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Pr="00217E61">
        <w:rPr>
          <w:shd w:val="clear" w:color="auto" w:fill="FFFFFF"/>
        </w:rPr>
        <w:t>7.1</w:t>
      </w:r>
      <w:r>
        <w:rPr>
          <w:shd w:val="clear" w:color="auto" w:fill="FFFFFF"/>
        </w:rPr>
        <w:t>0</w:t>
      </w:r>
      <w:r w:rsidRPr="00217E61">
        <w:rPr>
          <w:shd w:val="clear" w:color="auto" w:fill="FFFFFF"/>
        </w:rPr>
        <w:t>: Questioning</w:t>
      </w:r>
      <w:r>
        <w:rPr>
          <w:shd w:val="clear" w:color="auto" w:fill="FFFFFF"/>
        </w:rPr>
        <w:t xml:space="preserve"> |</w:t>
      </w:r>
      <w:r w:rsidRPr="00217E61">
        <w:rPr>
          <w:shd w:val="clear" w:color="auto" w:fill="FFFFFF"/>
        </w:rPr>
        <w:t xml:space="preserve"> Engaging Students in the Questioning Process</w:t>
      </w:r>
    </w:p>
    <w:p w14:paraId="29EE9F1C" w14:textId="77777777" w:rsidR="00B125BD" w:rsidRPr="00E86138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E8613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29A0FB0F" w:rsidR="00B125BD" w:rsidRPr="00E86138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E86138">
        <w:rPr>
          <w:rStyle w:val="eop"/>
          <w:rFonts w:cstheme="minorHAnsi"/>
          <w:color w:val="000000"/>
          <w:shd w:val="clear" w:color="auto" w:fill="FFFFFF"/>
        </w:rPr>
        <w:t>Date:</w:t>
      </w:r>
      <w:r w:rsidR="00065555" w:rsidRPr="00065555">
        <w:rPr>
          <w:noProof/>
        </w:rPr>
        <w:t xml:space="preserve"> </w:t>
      </w:r>
    </w:p>
    <w:p w14:paraId="2AA6D037" w14:textId="21F149F9" w:rsidR="00335826" w:rsidRDefault="00EE5553" w:rsidP="00335826">
      <w:pPr>
        <w:pStyle w:val="Tabletext"/>
      </w:pPr>
      <w:r>
        <w:t>Read the following passage and examine the corresponding questions to determine</w:t>
      </w:r>
      <w:r w:rsidR="00082D8C">
        <w:t xml:space="preserve"> if each question is Right There, Think and Search, Author and Me</w:t>
      </w:r>
      <w:r w:rsidR="00544519">
        <w:t>,</w:t>
      </w:r>
      <w:r w:rsidR="00082D8C">
        <w:t xml:space="preserve"> or On My Own. </w:t>
      </w:r>
    </w:p>
    <w:p w14:paraId="136742AE" w14:textId="50C374CE" w:rsidR="006222FA" w:rsidRDefault="00065555" w:rsidP="00F25047">
      <w:pPr>
        <w:pStyle w:val="Tabletext"/>
        <w:jc w:val="center"/>
      </w:pPr>
      <w:r>
        <w:rPr>
          <w:noProof/>
        </w:rPr>
        <w:drawing>
          <wp:inline distT="0" distB="0" distL="0" distR="0" wp14:anchorId="54ABEF08" wp14:editId="255DC623">
            <wp:extent cx="4496435" cy="5567680"/>
            <wp:effectExtent l="0" t="0" r="0" b="0"/>
            <wp:docPr id="3" name="Picture 3" descr="A story called The Rhyme Game by Guy Belleran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tory called The Rhyme Game by Guy Belleranti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E3B6" w14:textId="77777777" w:rsidR="00065555" w:rsidRDefault="00065555" w:rsidP="00FA5924">
      <w:pPr>
        <w:pStyle w:val="Tabletext"/>
      </w:pPr>
    </w:p>
    <w:p w14:paraId="75C078B5" w14:textId="77777777" w:rsidR="00065555" w:rsidRDefault="00065555" w:rsidP="00FA5924">
      <w:pPr>
        <w:pStyle w:val="Tabletext"/>
      </w:pPr>
    </w:p>
    <w:p w14:paraId="5E5F5421" w14:textId="77777777" w:rsidR="00E10594" w:rsidRDefault="00E10594" w:rsidP="00FA5924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5"/>
        <w:gridCol w:w="1885"/>
      </w:tblGrid>
      <w:tr w:rsidR="00555CAA" w14:paraId="5D6DD0EC" w14:textId="77777777" w:rsidTr="00C2220C">
        <w:tc>
          <w:tcPr>
            <w:tcW w:w="7465" w:type="dxa"/>
          </w:tcPr>
          <w:p w14:paraId="14F1CB49" w14:textId="0C0D420F" w:rsidR="00555CAA" w:rsidRPr="00555CAA" w:rsidRDefault="00555CAA" w:rsidP="00FA5924">
            <w:pPr>
              <w:pStyle w:val="Tabletext"/>
              <w:rPr>
                <w:b/>
                <w:bCs/>
              </w:rPr>
            </w:pPr>
            <w:r w:rsidRPr="00555CAA">
              <w:rPr>
                <w:b/>
                <w:bCs/>
              </w:rPr>
              <w:lastRenderedPageBreak/>
              <w:t>Question</w:t>
            </w:r>
          </w:p>
        </w:tc>
        <w:tc>
          <w:tcPr>
            <w:tcW w:w="1885" w:type="dxa"/>
          </w:tcPr>
          <w:p w14:paraId="1B105A88" w14:textId="0FB9C009" w:rsidR="00555CAA" w:rsidRPr="00555CAA" w:rsidRDefault="00555CAA" w:rsidP="00FA5924">
            <w:pPr>
              <w:pStyle w:val="Tabletext"/>
              <w:rPr>
                <w:b/>
                <w:bCs/>
              </w:rPr>
            </w:pPr>
            <w:r w:rsidRPr="00555CAA">
              <w:rPr>
                <w:b/>
                <w:bCs/>
              </w:rPr>
              <w:t>Question Type</w:t>
            </w:r>
          </w:p>
        </w:tc>
      </w:tr>
      <w:tr w:rsidR="00555CAA" w14:paraId="2AEAA930" w14:textId="77777777" w:rsidTr="00C2220C">
        <w:tc>
          <w:tcPr>
            <w:tcW w:w="7465" w:type="dxa"/>
          </w:tcPr>
          <w:p w14:paraId="58F4CC71" w14:textId="1B75620B" w:rsidR="00555CAA" w:rsidRDefault="005B2ADF" w:rsidP="00FA5924">
            <w:pPr>
              <w:pStyle w:val="Tabletext"/>
            </w:pPr>
            <w:r>
              <w:t>Where does the story take place?</w:t>
            </w:r>
          </w:p>
        </w:tc>
        <w:tc>
          <w:tcPr>
            <w:tcW w:w="1885" w:type="dxa"/>
          </w:tcPr>
          <w:p w14:paraId="4253FBAB" w14:textId="46112621" w:rsidR="00555CAA" w:rsidRPr="00065555" w:rsidRDefault="00555CAA" w:rsidP="00FA5924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555CAA" w14:paraId="5569A903" w14:textId="77777777" w:rsidTr="00C2220C">
        <w:tc>
          <w:tcPr>
            <w:tcW w:w="7465" w:type="dxa"/>
          </w:tcPr>
          <w:p w14:paraId="076956A8" w14:textId="5FE9A317" w:rsidR="00555CAA" w:rsidRDefault="005B2ADF" w:rsidP="00FA5924">
            <w:pPr>
              <w:pStyle w:val="Tabletext"/>
            </w:pPr>
            <w:r>
              <w:t>Wh</w:t>
            </w:r>
            <w:r w:rsidR="00E30D53">
              <w:t>ose</w:t>
            </w:r>
            <w:r>
              <w:t xml:space="preserve"> idea was it to play the rhyme game?</w:t>
            </w:r>
          </w:p>
        </w:tc>
        <w:tc>
          <w:tcPr>
            <w:tcW w:w="1885" w:type="dxa"/>
          </w:tcPr>
          <w:p w14:paraId="6F2E11B1" w14:textId="1AF0A166" w:rsidR="00555CAA" w:rsidRPr="00065555" w:rsidRDefault="00555CAA" w:rsidP="00FA5924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555CAA" w14:paraId="355812A0" w14:textId="77777777" w:rsidTr="00C2220C">
        <w:tc>
          <w:tcPr>
            <w:tcW w:w="7465" w:type="dxa"/>
          </w:tcPr>
          <w:p w14:paraId="5185BFB7" w14:textId="76653086" w:rsidR="00DE5B23" w:rsidRDefault="005B2ADF" w:rsidP="00C2220C">
            <w:pPr>
              <w:pStyle w:val="Tabletext"/>
            </w:pPr>
            <w:r>
              <w:t>What word</w:t>
            </w:r>
            <w:r w:rsidR="00290C71">
              <w:t>s</w:t>
            </w:r>
            <w:r>
              <w:t xml:space="preserve"> did Bella </w:t>
            </w:r>
            <w:r w:rsidR="00290C71">
              <w:t xml:space="preserve">have to create </w:t>
            </w:r>
            <w:r>
              <w:t>rhyme</w:t>
            </w:r>
            <w:r w:rsidR="00290C71">
              <w:t xml:space="preserve">s </w:t>
            </w:r>
            <w:r w:rsidR="00C2220C">
              <w:t>with?</w:t>
            </w:r>
          </w:p>
        </w:tc>
        <w:tc>
          <w:tcPr>
            <w:tcW w:w="1885" w:type="dxa"/>
          </w:tcPr>
          <w:p w14:paraId="1318B157" w14:textId="1C6C7EA1" w:rsidR="00555CAA" w:rsidRPr="00065555" w:rsidRDefault="00555CAA" w:rsidP="00FA5924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DE5B23" w14:paraId="672A8BC3" w14:textId="77777777" w:rsidTr="00C2220C">
        <w:tc>
          <w:tcPr>
            <w:tcW w:w="7465" w:type="dxa"/>
          </w:tcPr>
          <w:p w14:paraId="2E812C3D" w14:textId="52294A20" w:rsidR="00DE5B23" w:rsidRDefault="00DE5B23" w:rsidP="00FA5924">
            <w:pPr>
              <w:pStyle w:val="Tabletext"/>
            </w:pPr>
            <w:r>
              <w:t>Why did Bella keep laughing at James’ rhymes?</w:t>
            </w:r>
          </w:p>
        </w:tc>
        <w:tc>
          <w:tcPr>
            <w:tcW w:w="1885" w:type="dxa"/>
          </w:tcPr>
          <w:p w14:paraId="2C8AE2C6" w14:textId="09429F4A" w:rsidR="00DE5B23" w:rsidRPr="00065555" w:rsidRDefault="00DE5B23" w:rsidP="00FA5924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B84275" w14:paraId="5EEA3677" w14:textId="77777777" w:rsidTr="00C2220C">
        <w:tc>
          <w:tcPr>
            <w:tcW w:w="7465" w:type="dxa"/>
          </w:tcPr>
          <w:p w14:paraId="0FDBB231" w14:textId="14CFE4CB" w:rsidR="00B84275" w:rsidRDefault="000D7919" w:rsidP="000D7919">
            <w:pPr>
              <w:pStyle w:val="Tabletext"/>
            </w:pPr>
            <w:r>
              <w:t xml:space="preserve">In the story, “The Rhyme Game,” Bella and James think of rhyming words. </w:t>
            </w:r>
            <w:r w:rsidR="00AE47E4">
              <w:t>What are three words you can think of that rhyme with dog?</w:t>
            </w:r>
          </w:p>
        </w:tc>
        <w:tc>
          <w:tcPr>
            <w:tcW w:w="1885" w:type="dxa"/>
          </w:tcPr>
          <w:p w14:paraId="7A4FB546" w14:textId="5BE58138" w:rsidR="00B84275" w:rsidRPr="00065555" w:rsidRDefault="00B84275" w:rsidP="00FA5924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79C8CE13" w14:textId="77777777" w:rsidR="00555CAA" w:rsidRDefault="00555CAA" w:rsidP="00FA5924">
      <w:pPr>
        <w:pStyle w:val="Tabletext"/>
      </w:pPr>
    </w:p>
    <w:p w14:paraId="652E12F6" w14:textId="2E7A6D11" w:rsidR="00335826" w:rsidRDefault="00335826" w:rsidP="00FA5924">
      <w:pPr>
        <w:pStyle w:val="Tabletext"/>
      </w:pPr>
      <w:r>
        <w:t>How did the QAR strategy help you to develop deeper questions</w:t>
      </w:r>
      <w:r w:rsidR="00544519">
        <w:t xml:space="preserve">? </w:t>
      </w:r>
    </w:p>
    <w:sectPr w:rsidR="0033582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C340E" w14:textId="77777777" w:rsidR="006F28D0" w:rsidRDefault="006F28D0" w:rsidP="004C62A0">
      <w:pPr>
        <w:spacing w:after="0" w:line="240" w:lineRule="auto"/>
      </w:pPr>
      <w:r>
        <w:separator/>
      </w:r>
    </w:p>
  </w:endnote>
  <w:endnote w:type="continuationSeparator" w:id="0">
    <w:p w14:paraId="7E9BE94A" w14:textId="77777777" w:rsidR="006F28D0" w:rsidRDefault="006F28D0" w:rsidP="004C62A0">
      <w:pPr>
        <w:spacing w:after="0" w:line="240" w:lineRule="auto"/>
      </w:pPr>
      <w:r>
        <w:continuationSeparator/>
      </w:r>
    </w:p>
  </w:endnote>
  <w:endnote w:type="continuationNotice" w:id="1">
    <w:p w14:paraId="624FF6CD" w14:textId="77777777" w:rsidR="006F28D0" w:rsidRDefault="006F28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1067FCF0" w:rsidR="00D96D8A" w:rsidRPr="00E10594" w:rsidRDefault="00E10594" w:rsidP="00E10594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AEE1F" w14:textId="77777777" w:rsidR="006F28D0" w:rsidRDefault="006F28D0" w:rsidP="004C62A0">
      <w:pPr>
        <w:spacing w:after="0" w:line="240" w:lineRule="auto"/>
      </w:pPr>
      <w:r>
        <w:separator/>
      </w:r>
    </w:p>
  </w:footnote>
  <w:footnote w:type="continuationSeparator" w:id="0">
    <w:p w14:paraId="79B888BA" w14:textId="77777777" w:rsidR="006F28D0" w:rsidRDefault="006F28D0" w:rsidP="004C62A0">
      <w:pPr>
        <w:spacing w:after="0" w:line="240" w:lineRule="auto"/>
      </w:pPr>
      <w:r>
        <w:continuationSeparator/>
      </w:r>
    </w:p>
  </w:footnote>
  <w:footnote w:type="continuationNotice" w:id="1">
    <w:p w14:paraId="520ED5BD" w14:textId="77777777" w:rsidR="006F28D0" w:rsidRDefault="006F28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668B0CBA" w:rsidR="004C62A0" w:rsidRDefault="00A46755" w:rsidP="00124F3D">
    <w:pPr>
      <w:pStyle w:val="Header"/>
      <w:spacing w:after="120"/>
    </w:pPr>
    <w:r>
      <w:rPr>
        <w:noProof/>
      </w:rPr>
      <w:drawing>
        <wp:inline distT="0" distB="0" distL="0" distR="0" wp14:anchorId="2CC36741" wp14:editId="5F5CFB7B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C365C"/>
    <w:multiLevelType w:val="hybridMultilevel"/>
    <w:tmpl w:val="691CC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54AF1"/>
    <w:multiLevelType w:val="hybridMultilevel"/>
    <w:tmpl w:val="85BA9F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97418C"/>
    <w:multiLevelType w:val="hybridMultilevel"/>
    <w:tmpl w:val="B2564522"/>
    <w:lvl w:ilvl="0" w:tplc="6A98D6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02E22"/>
    <w:multiLevelType w:val="hybridMultilevel"/>
    <w:tmpl w:val="29DEA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ED2DCC"/>
    <w:multiLevelType w:val="hybridMultilevel"/>
    <w:tmpl w:val="58589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75307"/>
    <w:multiLevelType w:val="hybridMultilevel"/>
    <w:tmpl w:val="15023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40675"/>
    <w:multiLevelType w:val="hybridMultilevel"/>
    <w:tmpl w:val="C3F4F2A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1C24C33"/>
    <w:multiLevelType w:val="hybridMultilevel"/>
    <w:tmpl w:val="F4FC08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BC38DE"/>
    <w:multiLevelType w:val="hybridMultilevel"/>
    <w:tmpl w:val="5220F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B2222A"/>
    <w:multiLevelType w:val="hybridMultilevel"/>
    <w:tmpl w:val="B4FCAB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7116C"/>
    <w:multiLevelType w:val="hybridMultilevel"/>
    <w:tmpl w:val="6C9CF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964CEE"/>
    <w:multiLevelType w:val="hybridMultilevel"/>
    <w:tmpl w:val="F65EFC42"/>
    <w:lvl w:ilvl="0" w:tplc="7780E122">
      <w:start w:val="6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B4865"/>
    <w:multiLevelType w:val="hybridMultilevel"/>
    <w:tmpl w:val="2FC64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EE4B26"/>
    <w:multiLevelType w:val="hybridMultilevel"/>
    <w:tmpl w:val="AEC2F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64CC8"/>
    <w:multiLevelType w:val="hybridMultilevel"/>
    <w:tmpl w:val="FCE226FE"/>
    <w:lvl w:ilvl="0" w:tplc="6A98D656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9" w15:restartNumberingAfterBreak="0">
    <w:nsid w:val="339C319E"/>
    <w:multiLevelType w:val="hybridMultilevel"/>
    <w:tmpl w:val="8DB61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BA14DC"/>
    <w:multiLevelType w:val="hybridMultilevel"/>
    <w:tmpl w:val="B1BCF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FB42B2"/>
    <w:multiLevelType w:val="hybridMultilevel"/>
    <w:tmpl w:val="CC8001FC"/>
    <w:lvl w:ilvl="0" w:tplc="6A98D6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C81713"/>
    <w:multiLevelType w:val="hybridMultilevel"/>
    <w:tmpl w:val="AEA81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E0D4232"/>
    <w:multiLevelType w:val="hybridMultilevel"/>
    <w:tmpl w:val="EDE2B3C8"/>
    <w:lvl w:ilvl="0" w:tplc="C03EA60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46021"/>
    <w:multiLevelType w:val="hybridMultilevel"/>
    <w:tmpl w:val="15188B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E9030A"/>
    <w:multiLevelType w:val="hybridMultilevel"/>
    <w:tmpl w:val="8194926C"/>
    <w:lvl w:ilvl="0" w:tplc="C3F04146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0815B0"/>
    <w:multiLevelType w:val="hybridMultilevel"/>
    <w:tmpl w:val="4C46811C"/>
    <w:lvl w:ilvl="0" w:tplc="48960A9E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84238E"/>
    <w:multiLevelType w:val="hybridMultilevel"/>
    <w:tmpl w:val="B6882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3F6243"/>
    <w:multiLevelType w:val="hybridMultilevel"/>
    <w:tmpl w:val="D67CF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C12F1D"/>
    <w:multiLevelType w:val="hybridMultilevel"/>
    <w:tmpl w:val="2AB48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D0289A"/>
    <w:multiLevelType w:val="hybridMultilevel"/>
    <w:tmpl w:val="CBF05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4501A8"/>
    <w:multiLevelType w:val="hybridMultilevel"/>
    <w:tmpl w:val="56265234"/>
    <w:lvl w:ilvl="0" w:tplc="0409000F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4" w15:restartNumberingAfterBreak="0">
    <w:nsid w:val="5D000651"/>
    <w:multiLevelType w:val="hybridMultilevel"/>
    <w:tmpl w:val="E89A14D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5" w15:restartNumberingAfterBreak="0">
    <w:nsid w:val="5D3F01D1"/>
    <w:multiLevelType w:val="hybridMultilevel"/>
    <w:tmpl w:val="B9B4A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A1C75F5"/>
    <w:multiLevelType w:val="hybridMultilevel"/>
    <w:tmpl w:val="FCE226FE"/>
    <w:lvl w:ilvl="0" w:tplc="6A98D656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7" w15:restartNumberingAfterBreak="0">
    <w:nsid w:val="753F364F"/>
    <w:multiLevelType w:val="hybridMultilevel"/>
    <w:tmpl w:val="E9564C30"/>
    <w:lvl w:ilvl="0" w:tplc="C03EA60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6D16DE"/>
    <w:multiLevelType w:val="hybridMultilevel"/>
    <w:tmpl w:val="E58EF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38332C"/>
    <w:multiLevelType w:val="hybridMultilevel"/>
    <w:tmpl w:val="D37CF136"/>
    <w:lvl w:ilvl="0" w:tplc="C3F04146">
      <w:start w:val="5"/>
      <w:numFmt w:val="upperLetter"/>
      <w:lvlText w:val="(%1)"/>
      <w:lvlJc w:val="left"/>
      <w:pPr>
        <w:ind w:left="86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213976628">
    <w:abstractNumId w:val="3"/>
  </w:num>
  <w:num w:numId="2" w16cid:durableId="1151367037">
    <w:abstractNumId w:val="13"/>
  </w:num>
  <w:num w:numId="3" w16cid:durableId="806968474">
    <w:abstractNumId w:val="8"/>
  </w:num>
  <w:num w:numId="4" w16cid:durableId="100073960">
    <w:abstractNumId w:val="39"/>
  </w:num>
  <w:num w:numId="5" w16cid:durableId="554049131">
    <w:abstractNumId w:val="20"/>
  </w:num>
  <w:num w:numId="6" w16cid:durableId="1577746105">
    <w:abstractNumId w:val="28"/>
  </w:num>
  <w:num w:numId="7" w16cid:durableId="520584737">
    <w:abstractNumId w:val="6"/>
  </w:num>
  <w:num w:numId="8" w16cid:durableId="871726933">
    <w:abstractNumId w:val="16"/>
  </w:num>
  <w:num w:numId="9" w16cid:durableId="738600013">
    <w:abstractNumId w:val="23"/>
  </w:num>
  <w:num w:numId="10" w16cid:durableId="402291879">
    <w:abstractNumId w:val="37"/>
  </w:num>
  <w:num w:numId="11" w16cid:durableId="2033993496">
    <w:abstractNumId w:val="26"/>
  </w:num>
  <w:num w:numId="12" w16cid:durableId="219366987">
    <w:abstractNumId w:val="15"/>
  </w:num>
  <w:num w:numId="13" w16cid:durableId="923996563">
    <w:abstractNumId w:val="17"/>
  </w:num>
  <w:num w:numId="14" w16cid:durableId="963735615">
    <w:abstractNumId w:val="14"/>
  </w:num>
  <w:num w:numId="15" w16cid:durableId="577977638">
    <w:abstractNumId w:val="7"/>
  </w:num>
  <w:num w:numId="16" w16cid:durableId="584075822">
    <w:abstractNumId w:val="31"/>
  </w:num>
  <w:num w:numId="17" w16cid:durableId="1373188285">
    <w:abstractNumId w:val="11"/>
  </w:num>
  <w:num w:numId="18" w16cid:durableId="878274009">
    <w:abstractNumId w:val="5"/>
  </w:num>
  <w:num w:numId="19" w16cid:durableId="199318940">
    <w:abstractNumId w:val="2"/>
  </w:num>
  <w:num w:numId="20" w16cid:durableId="955865427">
    <w:abstractNumId w:val="21"/>
  </w:num>
  <w:num w:numId="21" w16cid:durableId="37560212">
    <w:abstractNumId w:val="36"/>
  </w:num>
  <w:num w:numId="22" w16cid:durableId="351807919">
    <w:abstractNumId w:val="18"/>
  </w:num>
  <w:num w:numId="23" w16cid:durableId="316885883">
    <w:abstractNumId w:val="25"/>
  </w:num>
  <w:num w:numId="24" w16cid:durableId="2005428897">
    <w:abstractNumId w:val="29"/>
  </w:num>
  <w:num w:numId="25" w16cid:durableId="567307703">
    <w:abstractNumId w:val="34"/>
  </w:num>
  <w:num w:numId="26" w16cid:durableId="2048871396">
    <w:abstractNumId w:val="22"/>
  </w:num>
  <w:num w:numId="27" w16cid:durableId="1973906285">
    <w:abstractNumId w:val="9"/>
  </w:num>
  <w:num w:numId="28" w16cid:durableId="691107770">
    <w:abstractNumId w:val="4"/>
  </w:num>
  <w:num w:numId="29" w16cid:durableId="388115325">
    <w:abstractNumId w:val="19"/>
  </w:num>
  <w:num w:numId="30" w16cid:durableId="478768327">
    <w:abstractNumId w:val="30"/>
  </w:num>
  <w:num w:numId="31" w16cid:durableId="1028406421">
    <w:abstractNumId w:val="40"/>
  </w:num>
  <w:num w:numId="32" w16cid:durableId="1728187677">
    <w:abstractNumId w:val="33"/>
  </w:num>
  <w:num w:numId="33" w16cid:durableId="1665431086">
    <w:abstractNumId w:val="32"/>
  </w:num>
  <w:num w:numId="34" w16cid:durableId="92169980">
    <w:abstractNumId w:val="12"/>
  </w:num>
  <w:num w:numId="35" w16cid:durableId="585572647">
    <w:abstractNumId w:val="35"/>
  </w:num>
  <w:num w:numId="36" w16cid:durableId="847866045">
    <w:abstractNumId w:val="38"/>
  </w:num>
  <w:num w:numId="37" w16cid:durableId="951784866">
    <w:abstractNumId w:val="1"/>
  </w:num>
  <w:num w:numId="38" w16cid:durableId="883785074">
    <w:abstractNumId w:val="24"/>
  </w:num>
  <w:num w:numId="39" w16cid:durableId="1828741900">
    <w:abstractNumId w:val="0"/>
  </w:num>
  <w:num w:numId="40" w16cid:durableId="1979844694">
    <w:abstractNumId w:val="27"/>
  </w:num>
  <w:num w:numId="41" w16cid:durableId="763376726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177"/>
    <w:rsid w:val="00002409"/>
    <w:rsid w:val="0000306A"/>
    <w:rsid w:val="00004E17"/>
    <w:rsid w:val="00007237"/>
    <w:rsid w:val="00011E61"/>
    <w:rsid w:val="00012A2C"/>
    <w:rsid w:val="000133B3"/>
    <w:rsid w:val="000138C5"/>
    <w:rsid w:val="00013F74"/>
    <w:rsid w:val="00015D03"/>
    <w:rsid w:val="00015EA8"/>
    <w:rsid w:val="000169CD"/>
    <w:rsid w:val="00017457"/>
    <w:rsid w:val="000174FC"/>
    <w:rsid w:val="000178A9"/>
    <w:rsid w:val="00021F59"/>
    <w:rsid w:val="000229D7"/>
    <w:rsid w:val="00024960"/>
    <w:rsid w:val="00025E27"/>
    <w:rsid w:val="00025F14"/>
    <w:rsid w:val="0002700A"/>
    <w:rsid w:val="00031CCA"/>
    <w:rsid w:val="00035D45"/>
    <w:rsid w:val="000372D2"/>
    <w:rsid w:val="00040AC6"/>
    <w:rsid w:val="00040E32"/>
    <w:rsid w:val="00041002"/>
    <w:rsid w:val="0004206A"/>
    <w:rsid w:val="0004215D"/>
    <w:rsid w:val="00042A32"/>
    <w:rsid w:val="0004463E"/>
    <w:rsid w:val="00045ADB"/>
    <w:rsid w:val="00045DBD"/>
    <w:rsid w:val="00047406"/>
    <w:rsid w:val="00047496"/>
    <w:rsid w:val="0005242C"/>
    <w:rsid w:val="00055408"/>
    <w:rsid w:val="00055EFC"/>
    <w:rsid w:val="0006004B"/>
    <w:rsid w:val="00060320"/>
    <w:rsid w:val="000606C9"/>
    <w:rsid w:val="000607C0"/>
    <w:rsid w:val="00061EA3"/>
    <w:rsid w:val="000625FA"/>
    <w:rsid w:val="0006308C"/>
    <w:rsid w:val="000637A6"/>
    <w:rsid w:val="0006380B"/>
    <w:rsid w:val="00064F5A"/>
    <w:rsid w:val="00065555"/>
    <w:rsid w:val="00065A05"/>
    <w:rsid w:val="00065FAA"/>
    <w:rsid w:val="000660BD"/>
    <w:rsid w:val="00070022"/>
    <w:rsid w:val="00070129"/>
    <w:rsid w:val="000705AF"/>
    <w:rsid w:val="00070A64"/>
    <w:rsid w:val="00072B0C"/>
    <w:rsid w:val="00073429"/>
    <w:rsid w:val="000741B3"/>
    <w:rsid w:val="00074E28"/>
    <w:rsid w:val="00076087"/>
    <w:rsid w:val="00076191"/>
    <w:rsid w:val="00080842"/>
    <w:rsid w:val="00080A97"/>
    <w:rsid w:val="00082554"/>
    <w:rsid w:val="00082711"/>
    <w:rsid w:val="00082D8C"/>
    <w:rsid w:val="000853C0"/>
    <w:rsid w:val="00086DFE"/>
    <w:rsid w:val="00087C6A"/>
    <w:rsid w:val="00090EFF"/>
    <w:rsid w:val="00097D52"/>
    <w:rsid w:val="00097EAA"/>
    <w:rsid w:val="000A0D14"/>
    <w:rsid w:val="000A0DD8"/>
    <w:rsid w:val="000A1841"/>
    <w:rsid w:val="000A282B"/>
    <w:rsid w:val="000A2D42"/>
    <w:rsid w:val="000A3608"/>
    <w:rsid w:val="000A5534"/>
    <w:rsid w:val="000A5ED5"/>
    <w:rsid w:val="000A70DF"/>
    <w:rsid w:val="000A7119"/>
    <w:rsid w:val="000B103F"/>
    <w:rsid w:val="000B26AD"/>
    <w:rsid w:val="000B3848"/>
    <w:rsid w:val="000B5088"/>
    <w:rsid w:val="000B5C9F"/>
    <w:rsid w:val="000B5EC9"/>
    <w:rsid w:val="000C0F7A"/>
    <w:rsid w:val="000C13A7"/>
    <w:rsid w:val="000C17A4"/>
    <w:rsid w:val="000C22C2"/>
    <w:rsid w:val="000C3037"/>
    <w:rsid w:val="000C585C"/>
    <w:rsid w:val="000C6884"/>
    <w:rsid w:val="000D0A3B"/>
    <w:rsid w:val="000D148B"/>
    <w:rsid w:val="000D2F33"/>
    <w:rsid w:val="000D4412"/>
    <w:rsid w:val="000D4A18"/>
    <w:rsid w:val="000D7919"/>
    <w:rsid w:val="000E1CA6"/>
    <w:rsid w:val="000E2D38"/>
    <w:rsid w:val="000E3BFB"/>
    <w:rsid w:val="000E50B3"/>
    <w:rsid w:val="000E5866"/>
    <w:rsid w:val="000E788C"/>
    <w:rsid w:val="000F1007"/>
    <w:rsid w:val="000F1198"/>
    <w:rsid w:val="000F120B"/>
    <w:rsid w:val="000F2E0A"/>
    <w:rsid w:val="000F3F4A"/>
    <w:rsid w:val="000F5BAC"/>
    <w:rsid w:val="000F6967"/>
    <w:rsid w:val="000F6D4B"/>
    <w:rsid w:val="000F7B0A"/>
    <w:rsid w:val="0010418B"/>
    <w:rsid w:val="00104FE3"/>
    <w:rsid w:val="001107C2"/>
    <w:rsid w:val="00111937"/>
    <w:rsid w:val="00112098"/>
    <w:rsid w:val="0011222C"/>
    <w:rsid w:val="0011265A"/>
    <w:rsid w:val="0011416F"/>
    <w:rsid w:val="0011665E"/>
    <w:rsid w:val="00121103"/>
    <w:rsid w:val="00122DA9"/>
    <w:rsid w:val="00122FEB"/>
    <w:rsid w:val="001241E4"/>
    <w:rsid w:val="00124F3D"/>
    <w:rsid w:val="00124F90"/>
    <w:rsid w:val="0012574F"/>
    <w:rsid w:val="0013048F"/>
    <w:rsid w:val="00130A0E"/>
    <w:rsid w:val="00131003"/>
    <w:rsid w:val="00132319"/>
    <w:rsid w:val="00132FAB"/>
    <w:rsid w:val="001351C6"/>
    <w:rsid w:val="00135237"/>
    <w:rsid w:val="00137728"/>
    <w:rsid w:val="00140C96"/>
    <w:rsid w:val="001449A3"/>
    <w:rsid w:val="00144F5B"/>
    <w:rsid w:val="00145EA2"/>
    <w:rsid w:val="00145FDA"/>
    <w:rsid w:val="001464DA"/>
    <w:rsid w:val="00146E12"/>
    <w:rsid w:val="00147532"/>
    <w:rsid w:val="001479E6"/>
    <w:rsid w:val="001508E5"/>
    <w:rsid w:val="001519B9"/>
    <w:rsid w:val="00151F22"/>
    <w:rsid w:val="00153B35"/>
    <w:rsid w:val="00154AB5"/>
    <w:rsid w:val="00154E8A"/>
    <w:rsid w:val="00155BB2"/>
    <w:rsid w:val="00157457"/>
    <w:rsid w:val="00161CA4"/>
    <w:rsid w:val="00162811"/>
    <w:rsid w:val="00162C8B"/>
    <w:rsid w:val="001639FF"/>
    <w:rsid w:val="00164477"/>
    <w:rsid w:val="00165A17"/>
    <w:rsid w:val="00166CE0"/>
    <w:rsid w:val="00167350"/>
    <w:rsid w:val="001706F6"/>
    <w:rsid w:val="0017075E"/>
    <w:rsid w:val="00172582"/>
    <w:rsid w:val="00172DA6"/>
    <w:rsid w:val="0017332A"/>
    <w:rsid w:val="00173929"/>
    <w:rsid w:val="00174340"/>
    <w:rsid w:val="0017501A"/>
    <w:rsid w:val="00175F63"/>
    <w:rsid w:val="00176A90"/>
    <w:rsid w:val="0017723D"/>
    <w:rsid w:val="001809AE"/>
    <w:rsid w:val="00180C33"/>
    <w:rsid w:val="00180D5B"/>
    <w:rsid w:val="001835C3"/>
    <w:rsid w:val="001838F1"/>
    <w:rsid w:val="00183D2F"/>
    <w:rsid w:val="001849B6"/>
    <w:rsid w:val="0018594B"/>
    <w:rsid w:val="00186F34"/>
    <w:rsid w:val="00187028"/>
    <w:rsid w:val="001903E6"/>
    <w:rsid w:val="001916C8"/>
    <w:rsid w:val="00191D90"/>
    <w:rsid w:val="0019444C"/>
    <w:rsid w:val="0019565B"/>
    <w:rsid w:val="00196038"/>
    <w:rsid w:val="00196238"/>
    <w:rsid w:val="00197504"/>
    <w:rsid w:val="0019762A"/>
    <w:rsid w:val="00197F2C"/>
    <w:rsid w:val="001A0449"/>
    <w:rsid w:val="001A0EDD"/>
    <w:rsid w:val="001A1369"/>
    <w:rsid w:val="001A2E11"/>
    <w:rsid w:val="001A4CF4"/>
    <w:rsid w:val="001A7485"/>
    <w:rsid w:val="001A7ECA"/>
    <w:rsid w:val="001B0665"/>
    <w:rsid w:val="001B193C"/>
    <w:rsid w:val="001B298D"/>
    <w:rsid w:val="001B3F2B"/>
    <w:rsid w:val="001B4D0F"/>
    <w:rsid w:val="001B5294"/>
    <w:rsid w:val="001B7467"/>
    <w:rsid w:val="001C0565"/>
    <w:rsid w:val="001C11F8"/>
    <w:rsid w:val="001C16F1"/>
    <w:rsid w:val="001C217B"/>
    <w:rsid w:val="001C2FDC"/>
    <w:rsid w:val="001C33C4"/>
    <w:rsid w:val="001C7EEB"/>
    <w:rsid w:val="001C7F1D"/>
    <w:rsid w:val="001D1B8D"/>
    <w:rsid w:val="001D21BD"/>
    <w:rsid w:val="001D594C"/>
    <w:rsid w:val="001D608C"/>
    <w:rsid w:val="001D697B"/>
    <w:rsid w:val="001D707F"/>
    <w:rsid w:val="001D725C"/>
    <w:rsid w:val="001E1ECA"/>
    <w:rsid w:val="001E20D6"/>
    <w:rsid w:val="001E233E"/>
    <w:rsid w:val="001E4A3F"/>
    <w:rsid w:val="001E5697"/>
    <w:rsid w:val="001E5AEF"/>
    <w:rsid w:val="001E72C2"/>
    <w:rsid w:val="001F066E"/>
    <w:rsid w:val="001F0FCE"/>
    <w:rsid w:val="001F1D08"/>
    <w:rsid w:val="001F3C4E"/>
    <w:rsid w:val="001F3CE2"/>
    <w:rsid w:val="001F6B75"/>
    <w:rsid w:val="00200AFD"/>
    <w:rsid w:val="002028B5"/>
    <w:rsid w:val="002031E4"/>
    <w:rsid w:val="00204F0D"/>
    <w:rsid w:val="0020573E"/>
    <w:rsid w:val="00205E12"/>
    <w:rsid w:val="00207A20"/>
    <w:rsid w:val="00210D64"/>
    <w:rsid w:val="002113EC"/>
    <w:rsid w:val="00211940"/>
    <w:rsid w:val="00211AC4"/>
    <w:rsid w:val="00211C95"/>
    <w:rsid w:val="002133F4"/>
    <w:rsid w:val="00213B34"/>
    <w:rsid w:val="0021416F"/>
    <w:rsid w:val="00214231"/>
    <w:rsid w:val="002159D7"/>
    <w:rsid w:val="00217E61"/>
    <w:rsid w:val="002211C1"/>
    <w:rsid w:val="00224925"/>
    <w:rsid w:val="00224EE9"/>
    <w:rsid w:val="002251BB"/>
    <w:rsid w:val="00225C03"/>
    <w:rsid w:val="0022637A"/>
    <w:rsid w:val="00230262"/>
    <w:rsid w:val="00230643"/>
    <w:rsid w:val="002314C1"/>
    <w:rsid w:val="0023341F"/>
    <w:rsid w:val="002348D5"/>
    <w:rsid w:val="00235E51"/>
    <w:rsid w:val="002361D1"/>
    <w:rsid w:val="00236467"/>
    <w:rsid w:val="00236971"/>
    <w:rsid w:val="00236D4F"/>
    <w:rsid w:val="00236EB3"/>
    <w:rsid w:val="0023723D"/>
    <w:rsid w:val="002372BB"/>
    <w:rsid w:val="00237EEE"/>
    <w:rsid w:val="00241CB1"/>
    <w:rsid w:val="002425E6"/>
    <w:rsid w:val="0024439B"/>
    <w:rsid w:val="0024645F"/>
    <w:rsid w:val="002467ED"/>
    <w:rsid w:val="00246C66"/>
    <w:rsid w:val="00250B95"/>
    <w:rsid w:val="002574CF"/>
    <w:rsid w:val="00261861"/>
    <w:rsid w:val="00263A24"/>
    <w:rsid w:val="00265E1A"/>
    <w:rsid w:val="00266BCD"/>
    <w:rsid w:val="00266D97"/>
    <w:rsid w:val="002706DC"/>
    <w:rsid w:val="00275708"/>
    <w:rsid w:val="0027594E"/>
    <w:rsid w:val="00275EC2"/>
    <w:rsid w:val="00275FA4"/>
    <w:rsid w:val="00277AEE"/>
    <w:rsid w:val="002808D8"/>
    <w:rsid w:val="00282B25"/>
    <w:rsid w:val="002861FB"/>
    <w:rsid w:val="00286C50"/>
    <w:rsid w:val="002874FC"/>
    <w:rsid w:val="0028759D"/>
    <w:rsid w:val="0029060C"/>
    <w:rsid w:val="00290C71"/>
    <w:rsid w:val="0029233E"/>
    <w:rsid w:val="00293953"/>
    <w:rsid w:val="00293C6D"/>
    <w:rsid w:val="00295478"/>
    <w:rsid w:val="002958C8"/>
    <w:rsid w:val="00295EE5"/>
    <w:rsid w:val="002964B3"/>
    <w:rsid w:val="00297F9F"/>
    <w:rsid w:val="002A0C2A"/>
    <w:rsid w:val="002A0D16"/>
    <w:rsid w:val="002A1BD6"/>
    <w:rsid w:val="002A2D88"/>
    <w:rsid w:val="002A5281"/>
    <w:rsid w:val="002A56AB"/>
    <w:rsid w:val="002A62AC"/>
    <w:rsid w:val="002B5A55"/>
    <w:rsid w:val="002C07B3"/>
    <w:rsid w:val="002C08D1"/>
    <w:rsid w:val="002C3407"/>
    <w:rsid w:val="002C43C9"/>
    <w:rsid w:val="002C53FA"/>
    <w:rsid w:val="002C55EB"/>
    <w:rsid w:val="002C70EB"/>
    <w:rsid w:val="002C7EE5"/>
    <w:rsid w:val="002D20BB"/>
    <w:rsid w:val="002D2D9A"/>
    <w:rsid w:val="002D395F"/>
    <w:rsid w:val="002D4D79"/>
    <w:rsid w:val="002D55BE"/>
    <w:rsid w:val="002D6AB9"/>
    <w:rsid w:val="002E185D"/>
    <w:rsid w:val="002E2572"/>
    <w:rsid w:val="002E2853"/>
    <w:rsid w:val="002E4550"/>
    <w:rsid w:val="002E58E1"/>
    <w:rsid w:val="002F18F6"/>
    <w:rsid w:val="002F3CCD"/>
    <w:rsid w:val="002F3E1D"/>
    <w:rsid w:val="002F5CD7"/>
    <w:rsid w:val="002F5FE4"/>
    <w:rsid w:val="002F6ECE"/>
    <w:rsid w:val="002F71DA"/>
    <w:rsid w:val="00301C2A"/>
    <w:rsid w:val="003024A8"/>
    <w:rsid w:val="00302C9E"/>
    <w:rsid w:val="00302D49"/>
    <w:rsid w:val="00302F36"/>
    <w:rsid w:val="0030416B"/>
    <w:rsid w:val="00304D9F"/>
    <w:rsid w:val="0030509A"/>
    <w:rsid w:val="00305A0E"/>
    <w:rsid w:val="00310274"/>
    <w:rsid w:val="003108E8"/>
    <w:rsid w:val="00310EB4"/>
    <w:rsid w:val="0031377A"/>
    <w:rsid w:val="003148C8"/>
    <w:rsid w:val="003164D8"/>
    <w:rsid w:val="0032167D"/>
    <w:rsid w:val="0032381F"/>
    <w:rsid w:val="00323E80"/>
    <w:rsid w:val="003245AB"/>
    <w:rsid w:val="0032534F"/>
    <w:rsid w:val="00326382"/>
    <w:rsid w:val="0032795E"/>
    <w:rsid w:val="00327E8C"/>
    <w:rsid w:val="003307A7"/>
    <w:rsid w:val="00330D9D"/>
    <w:rsid w:val="003327AE"/>
    <w:rsid w:val="0033521B"/>
    <w:rsid w:val="00335826"/>
    <w:rsid w:val="00340073"/>
    <w:rsid w:val="00340CFD"/>
    <w:rsid w:val="00340F20"/>
    <w:rsid w:val="00341F28"/>
    <w:rsid w:val="003472BD"/>
    <w:rsid w:val="00347A2A"/>
    <w:rsid w:val="00347CEE"/>
    <w:rsid w:val="00350A27"/>
    <w:rsid w:val="003514CB"/>
    <w:rsid w:val="00351AD7"/>
    <w:rsid w:val="00352E77"/>
    <w:rsid w:val="003537EB"/>
    <w:rsid w:val="00353E4A"/>
    <w:rsid w:val="0035554E"/>
    <w:rsid w:val="00356660"/>
    <w:rsid w:val="003570B4"/>
    <w:rsid w:val="0035778D"/>
    <w:rsid w:val="00361752"/>
    <w:rsid w:val="00364317"/>
    <w:rsid w:val="00364F19"/>
    <w:rsid w:val="00365A98"/>
    <w:rsid w:val="00367254"/>
    <w:rsid w:val="00370686"/>
    <w:rsid w:val="00371A8A"/>
    <w:rsid w:val="00372354"/>
    <w:rsid w:val="003733C8"/>
    <w:rsid w:val="003755EA"/>
    <w:rsid w:val="003815D9"/>
    <w:rsid w:val="003849BB"/>
    <w:rsid w:val="003853B3"/>
    <w:rsid w:val="00386E63"/>
    <w:rsid w:val="00390F9D"/>
    <w:rsid w:val="003924EB"/>
    <w:rsid w:val="00395210"/>
    <w:rsid w:val="003978B0"/>
    <w:rsid w:val="003A097F"/>
    <w:rsid w:val="003A768F"/>
    <w:rsid w:val="003A77FE"/>
    <w:rsid w:val="003A7C2E"/>
    <w:rsid w:val="003B2408"/>
    <w:rsid w:val="003B4548"/>
    <w:rsid w:val="003B7A7B"/>
    <w:rsid w:val="003B7AAB"/>
    <w:rsid w:val="003C34D2"/>
    <w:rsid w:val="003C3DAC"/>
    <w:rsid w:val="003C48F3"/>
    <w:rsid w:val="003C53E5"/>
    <w:rsid w:val="003C63C0"/>
    <w:rsid w:val="003C662A"/>
    <w:rsid w:val="003C720F"/>
    <w:rsid w:val="003C75BB"/>
    <w:rsid w:val="003C7A74"/>
    <w:rsid w:val="003D0313"/>
    <w:rsid w:val="003D14FE"/>
    <w:rsid w:val="003D3572"/>
    <w:rsid w:val="003D4AE0"/>
    <w:rsid w:val="003D4D2C"/>
    <w:rsid w:val="003D57F9"/>
    <w:rsid w:val="003E000A"/>
    <w:rsid w:val="003E0416"/>
    <w:rsid w:val="003E17DB"/>
    <w:rsid w:val="003E1E46"/>
    <w:rsid w:val="003E650D"/>
    <w:rsid w:val="003E6C16"/>
    <w:rsid w:val="003F184B"/>
    <w:rsid w:val="003F1871"/>
    <w:rsid w:val="003F3C99"/>
    <w:rsid w:val="003F4007"/>
    <w:rsid w:val="003F5F69"/>
    <w:rsid w:val="003F6AA3"/>
    <w:rsid w:val="003F6D14"/>
    <w:rsid w:val="003F7197"/>
    <w:rsid w:val="003F74A3"/>
    <w:rsid w:val="003F74EF"/>
    <w:rsid w:val="00400D60"/>
    <w:rsid w:val="00403D3E"/>
    <w:rsid w:val="004043FE"/>
    <w:rsid w:val="004045D3"/>
    <w:rsid w:val="004051B0"/>
    <w:rsid w:val="00405535"/>
    <w:rsid w:val="004079B1"/>
    <w:rsid w:val="00413B08"/>
    <w:rsid w:val="00413E82"/>
    <w:rsid w:val="0041594F"/>
    <w:rsid w:val="004174F8"/>
    <w:rsid w:val="00417A56"/>
    <w:rsid w:val="00420733"/>
    <w:rsid w:val="004208BA"/>
    <w:rsid w:val="004214E5"/>
    <w:rsid w:val="0042156A"/>
    <w:rsid w:val="00421A2A"/>
    <w:rsid w:val="00422BBA"/>
    <w:rsid w:val="00423F9E"/>
    <w:rsid w:val="00424922"/>
    <w:rsid w:val="0042580A"/>
    <w:rsid w:val="004271F9"/>
    <w:rsid w:val="004277D6"/>
    <w:rsid w:val="00427C5A"/>
    <w:rsid w:val="00430971"/>
    <w:rsid w:val="00431F37"/>
    <w:rsid w:val="00433108"/>
    <w:rsid w:val="00433933"/>
    <w:rsid w:val="00433A59"/>
    <w:rsid w:val="00433E9F"/>
    <w:rsid w:val="00434CE0"/>
    <w:rsid w:val="00434F2A"/>
    <w:rsid w:val="0043510D"/>
    <w:rsid w:val="00435C73"/>
    <w:rsid w:val="00435D9B"/>
    <w:rsid w:val="0043631E"/>
    <w:rsid w:val="0043782A"/>
    <w:rsid w:val="00437F51"/>
    <w:rsid w:val="00441AC0"/>
    <w:rsid w:val="004438A2"/>
    <w:rsid w:val="00445B61"/>
    <w:rsid w:val="00447847"/>
    <w:rsid w:val="00447D20"/>
    <w:rsid w:val="00450FE6"/>
    <w:rsid w:val="00456ACE"/>
    <w:rsid w:val="00456DE8"/>
    <w:rsid w:val="004636CF"/>
    <w:rsid w:val="00464FD2"/>
    <w:rsid w:val="004659AB"/>
    <w:rsid w:val="00465A74"/>
    <w:rsid w:val="00466ABF"/>
    <w:rsid w:val="00467678"/>
    <w:rsid w:val="00467B99"/>
    <w:rsid w:val="00472013"/>
    <w:rsid w:val="00472608"/>
    <w:rsid w:val="0047318C"/>
    <w:rsid w:val="004735B0"/>
    <w:rsid w:val="00473664"/>
    <w:rsid w:val="00474DFB"/>
    <w:rsid w:val="00475423"/>
    <w:rsid w:val="00475510"/>
    <w:rsid w:val="00477FB4"/>
    <w:rsid w:val="00480C2E"/>
    <w:rsid w:val="00482621"/>
    <w:rsid w:val="00483D4B"/>
    <w:rsid w:val="0048539D"/>
    <w:rsid w:val="00486686"/>
    <w:rsid w:val="004868C7"/>
    <w:rsid w:val="00490658"/>
    <w:rsid w:val="004919D8"/>
    <w:rsid w:val="00491F02"/>
    <w:rsid w:val="004939F0"/>
    <w:rsid w:val="00493E8B"/>
    <w:rsid w:val="0049620F"/>
    <w:rsid w:val="00497165"/>
    <w:rsid w:val="004A0462"/>
    <w:rsid w:val="004A27BE"/>
    <w:rsid w:val="004A3C06"/>
    <w:rsid w:val="004A462D"/>
    <w:rsid w:val="004A6FD4"/>
    <w:rsid w:val="004B0223"/>
    <w:rsid w:val="004B0AAC"/>
    <w:rsid w:val="004B1378"/>
    <w:rsid w:val="004B3B25"/>
    <w:rsid w:val="004B4A73"/>
    <w:rsid w:val="004B62D6"/>
    <w:rsid w:val="004B6652"/>
    <w:rsid w:val="004B69B4"/>
    <w:rsid w:val="004B7108"/>
    <w:rsid w:val="004C0A48"/>
    <w:rsid w:val="004C100F"/>
    <w:rsid w:val="004C23C3"/>
    <w:rsid w:val="004C2702"/>
    <w:rsid w:val="004C5F44"/>
    <w:rsid w:val="004C6279"/>
    <w:rsid w:val="004C62A0"/>
    <w:rsid w:val="004C63F6"/>
    <w:rsid w:val="004C69BA"/>
    <w:rsid w:val="004C71BC"/>
    <w:rsid w:val="004D27AD"/>
    <w:rsid w:val="004D3AC2"/>
    <w:rsid w:val="004D3E3C"/>
    <w:rsid w:val="004D5D9D"/>
    <w:rsid w:val="004D6E86"/>
    <w:rsid w:val="004E2C65"/>
    <w:rsid w:val="004F0003"/>
    <w:rsid w:val="004F0F83"/>
    <w:rsid w:val="004F1EAB"/>
    <w:rsid w:val="004F1FB1"/>
    <w:rsid w:val="004F290B"/>
    <w:rsid w:val="004F31D5"/>
    <w:rsid w:val="004F52E7"/>
    <w:rsid w:val="004F6BA0"/>
    <w:rsid w:val="00500534"/>
    <w:rsid w:val="00500A85"/>
    <w:rsid w:val="00505168"/>
    <w:rsid w:val="005060E8"/>
    <w:rsid w:val="005063B6"/>
    <w:rsid w:val="005063E3"/>
    <w:rsid w:val="00506C50"/>
    <w:rsid w:val="00506CEC"/>
    <w:rsid w:val="00507FC9"/>
    <w:rsid w:val="00510378"/>
    <w:rsid w:val="005115BA"/>
    <w:rsid w:val="005118DB"/>
    <w:rsid w:val="00511C8F"/>
    <w:rsid w:val="00513BA7"/>
    <w:rsid w:val="00513E03"/>
    <w:rsid w:val="005142F7"/>
    <w:rsid w:val="00520304"/>
    <w:rsid w:val="0052197B"/>
    <w:rsid w:val="00521CEA"/>
    <w:rsid w:val="00522337"/>
    <w:rsid w:val="005262BE"/>
    <w:rsid w:val="005274CD"/>
    <w:rsid w:val="005309CE"/>
    <w:rsid w:val="00530CFA"/>
    <w:rsid w:val="00530F61"/>
    <w:rsid w:val="0053139A"/>
    <w:rsid w:val="00535DCE"/>
    <w:rsid w:val="00535EF1"/>
    <w:rsid w:val="00537175"/>
    <w:rsid w:val="00537593"/>
    <w:rsid w:val="0054419D"/>
    <w:rsid w:val="00544519"/>
    <w:rsid w:val="00544B9A"/>
    <w:rsid w:val="00544D9E"/>
    <w:rsid w:val="00544FDF"/>
    <w:rsid w:val="00545A1B"/>
    <w:rsid w:val="00545B89"/>
    <w:rsid w:val="005471D5"/>
    <w:rsid w:val="00551096"/>
    <w:rsid w:val="005512F2"/>
    <w:rsid w:val="00552487"/>
    <w:rsid w:val="00555CAA"/>
    <w:rsid w:val="00556F8A"/>
    <w:rsid w:val="00557117"/>
    <w:rsid w:val="00560143"/>
    <w:rsid w:val="00560CA9"/>
    <w:rsid w:val="00562ACB"/>
    <w:rsid w:val="0056304A"/>
    <w:rsid w:val="0056353A"/>
    <w:rsid w:val="005639E6"/>
    <w:rsid w:val="00563D32"/>
    <w:rsid w:val="005652DC"/>
    <w:rsid w:val="00566D7F"/>
    <w:rsid w:val="005711DA"/>
    <w:rsid w:val="00571DBE"/>
    <w:rsid w:val="005726D9"/>
    <w:rsid w:val="0057276E"/>
    <w:rsid w:val="00580743"/>
    <w:rsid w:val="00580DFF"/>
    <w:rsid w:val="00581FFF"/>
    <w:rsid w:val="00584148"/>
    <w:rsid w:val="00584C49"/>
    <w:rsid w:val="00585937"/>
    <w:rsid w:val="0058621E"/>
    <w:rsid w:val="005865F4"/>
    <w:rsid w:val="005874E6"/>
    <w:rsid w:val="00587560"/>
    <w:rsid w:val="0058768E"/>
    <w:rsid w:val="0059280C"/>
    <w:rsid w:val="00593425"/>
    <w:rsid w:val="00596EF7"/>
    <w:rsid w:val="005974D0"/>
    <w:rsid w:val="00597920"/>
    <w:rsid w:val="005A491F"/>
    <w:rsid w:val="005A5079"/>
    <w:rsid w:val="005A5944"/>
    <w:rsid w:val="005A70B8"/>
    <w:rsid w:val="005A73E1"/>
    <w:rsid w:val="005A783C"/>
    <w:rsid w:val="005B049D"/>
    <w:rsid w:val="005B0527"/>
    <w:rsid w:val="005B05D3"/>
    <w:rsid w:val="005B070C"/>
    <w:rsid w:val="005B11D8"/>
    <w:rsid w:val="005B20AC"/>
    <w:rsid w:val="005B2ADF"/>
    <w:rsid w:val="005B3B2E"/>
    <w:rsid w:val="005B51A5"/>
    <w:rsid w:val="005B65FF"/>
    <w:rsid w:val="005B7375"/>
    <w:rsid w:val="005B7B4D"/>
    <w:rsid w:val="005C0334"/>
    <w:rsid w:val="005C0FD9"/>
    <w:rsid w:val="005C1FC2"/>
    <w:rsid w:val="005C386E"/>
    <w:rsid w:val="005C4995"/>
    <w:rsid w:val="005C5DB7"/>
    <w:rsid w:val="005C68B4"/>
    <w:rsid w:val="005D029F"/>
    <w:rsid w:val="005D0957"/>
    <w:rsid w:val="005D19FF"/>
    <w:rsid w:val="005D34C1"/>
    <w:rsid w:val="005D5BD2"/>
    <w:rsid w:val="005D5F4D"/>
    <w:rsid w:val="005D695A"/>
    <w:rsid w:val="005D7748"/>
    <w:rsid w:val="005E0D6D"/>
    <w:rsid w:val="005E0F83"/>
    <w:rsid w:val="005E6172"/>
    <w:rsid w:val="005E6CC1"/>
    <w:rsid w:val="005E7B74"/>
    <w:rsid w:val="005F01DA"/>
    <w:rsid w:val="005F02C0"/>
    <w:rsid w:val="005F0497"/>
    <w:rsid w:val="005F0E7A"/>
    <w:rsid w:val="005F5393"/>
    <w:rsid w:val="005F5D89"/>
    <w:rsid w:val="005F67E5"/>
    <w:rsid w:val="006009BE"/>
    <w:rsid w:val="00602ABE"/>
    <w:rsid w:val="00605006"/>
    <w:rsid w:val="00605ECA"/>
    <w:rsid w:val="00611655"/>
    <w:rsid w:val="006144E4"/>
    <w:rsid w:val="00615838"/>
    <w:rsid w:val="00616B4F"/>
    <w:rsid w:val="00617A10"/>
    <w:rsid w:val="00620AA5"/>
    <w:rsid w:val="006216CA"/>
    <w:rsid w:val="006222FA"/>
    <w:rsid w:val="00625025"/>
    <w:rsid w:val="00626532"/>
    <w:rsid w:val="00626ABE"/>
    <w:rsid w:val="00632E8C"/>
    <w:rsid w:val="006333F3"/>
    <w:rsid w:val="00633D38"/>
    <w:rsid w:val="00637663"/>
    <w:rsid w:val="00637CFD"/>
    <w:rsid w:val="00644588"/>
    <w:rsid w:val="00645118"/>
    <w:rsid w:val="00645D80"/>
    <w:rsid w:val="0064700A"/>
    <w:rsid w:val="00647596"/>
    <w:rsid w:val="00647F47"/>
    <w:rsid w:val="0065012A"/>
    <w:rsid w:val="00650603"/>
    <w:rsid w:val="00652F88"/>
    <w:rsid w:val="0065539D"/>
    <w:rsid w:val="006554D9"/>
    <w:rsid w:val="00655AA6"/>
    <w:rsid w:val="00656CCD"/>
    <w:rsid w:val="006603F8"/>
    <w:rsid w:val="00660FC0"/>
    <w:rsid w:val="00661E8C"/>
    <w:rsid w:val="006624CA"/>
    <w:rsid w:val="00662607"/>
    <w:rsid w:val="00663143"/>
    <w:rsid w:val="00664BCD"/>
    <w:rsid w:val="006679B2"/>
    <w:rsid w:val="00670D45"/>
    <w:rsid w:val="00672F55"/>
    <w:rsid w:val="00674574"/>
    <w:rsid w:val="0067468A"/>
    <w:rsid w:val="0067593B"/>
    <w:rsid w:val="00677709"/>
    <w:rsid w:val="00680A3D"/>
    <w:rsid w:val="00680FF6"/>
    <w:rsid w:val="00681264"/>
    <w:rsid w:val="00683592"/>
    <w:rsid w:val="006837F0"/>
    <w:rsid w:val="00686966"/>
    <w:rsid w:val="006873AA"/>
    <w:rsid w:val="00695397"/>
    <w:rsid w:val="006966B8"/>
    <w:rsid w:val="006A12C2"/>
    <w:rsid w:val="006A14A8"/>
    <w:rsid w:val="006A20A0"/>
    <w:rsid w:val="006A3493"/>
    <w:rsid w:val="006A4B39"/>
    <w:rsid w:val="006A5B54"/>
    <w:rsid w:val="006A7F59"/>
    <w:rsid w:val="006B08C9"/>
    <w:rsid w:val="006B3E50"/>
    <w:rsid w:val="006B500E"/>
    <w:rsid w:val="006B6B58"/>
    <w:rsid w:val="006C0BBD"/>
    <w:rsid w:val="006C26AB"/>
    <w:rsid w:val="006C3200"/>
    <w:rsid w:val="006C4522"/>
    <w:rsid w:val="006C55B5"/>
    <w:rsid w:val="006C5E73"/>
    <w:rsid w:val="006C6483"/>
    <w:rsid w:val="006C7BA9"/>
    <w:rsid w:val="006C7F53"/>
    <w:rsid w:val="006D0E8D"/>
    <w:rsid w:val="006D12F5"/>
    <w:rsid w:val="006D4EC7"/>
    <w:rsid w:val="006D532C"/>
    <w:rsid w:val="006D656F"/>
    <w:rsid w:val="006D6FC9"/>
    <w:rsid w:val="006D7FAB"/>
    <w:rsid w:val="006E019B"/>
    <w:rsid w:val="006E0546"/>
    <w:rsid w:val="006E0D0B"/>
    <w:rsid w:val="006E0EFC"/>
    <w:rsid w:val="006E175F"/>
    <w:rsid w:val="006E2858"/>
    <w:rsid w:val="006E32D8"/>
    <w:rsid w:val="006E3E73"/>
    <w:rsid w:val="006E47E5"/>
    <w:rsid w:val="006E4DDE"/>
    <w:rsid w:val="006E5F7D"/>
    <w:rsid w:val="006E7DC3"/>
    <w:rsid w:val="006F17EA"/>
    <w:rsid w:val="006F28D0"/>
    <w:rsid w:val="006F4F8E"/>
    <w:rsid w:val="006F51A6"/>
    <w:rsid w:val="006F5438"/>
    <w:rsid w:val="006F5484"/>
    <w:rsid w:val="006F689D"/>
    <w:rsid w:val="006F7664"/>
    <w:rsid w:val="006F76E0"/>
    <w:rsid w:val="0070063A"/>
    <w:rsid w:val="007009FA"/>
    <w:rsid w:val="00703377"/>
    <w:rsid w:val="00704081"/>
    <w:rsid w:val="007053AA"/>
    <w:rsid w:val="00707C3E"/>
    <w:rsid w:val="00710332"/>
    <w:rsid w:val="007113B9"/>
    <w:rsid w:val="00711565"/>
    <w:rsid w:val="007133C7"/>
    <w:rsid w:val="00715BF1"/>
    <w:rsid w:val="00715D73"/>
    <w:rsid w:val="00716389"/>
    <w:rsid w:val="007169C3"/>
    <w:rsid w:val="00720297"/>
    <w:rsid w:val="00721A38"/>
    <w:rsid w:val="00723156"/>
    <w:rsid w:val="0072345E"/>
    <w:rsid w:val="00726FDF"/>
    <w:rsid w:val="0072758E"/>
    <w:rsid w:val="007309FD"/>
    <w:rsid w:val="0073144B"/>
    <w:rsid w:val="00731A8C"/>
    <w:rsid w:val="00732BB5"/>
    <w:rsid w:val="007347B5"/>
    <w:rsid w:val="00735D98"/>
    <w:rsid w:val="00736AEF"/>
    <w:rsid w:val="0074143F"/>
    <w:rsid w:val="00745AF9"/>
    <w:rsid w:val="00745F6F"/>
    <w:rsid w:val="00746378"/>
    <w:rsid w:val="00746D8A"/>
    <w:rsid w:val="00746E56"/>
    <w:rsid w:val="00746ECC"/>
    <w:rsid w:val="007471E3"/>
    <w:rsid w:val="00747358"/>
    <w:rsid w:val="00750632"/>
    <w:rsid w:val="0075266C"/>
    <w:rsid w:val="00754904"/>
    <w:rsid w:val="00756846"/>
    <w:rsid w:val="00756D72"/>
    <w:rsid w:val="007576D9"/>
    <w:rsid w:val="0076018A"/>
    <w:rsid w:val="007628BF"/>
    <w:rsid w:val="007654AB"/>
    <w:rsid w:val="0076649C"/>
    <w:rsid w:val="00767351"/>
    <w:rsid w:val="00767CE2"/>
    <w:rsid w:val="00771F56"/>
    <w:rsid w:val="00772A19"/>
    <w:rsid w:val="0077426E"/>
    <w:rsid w:val="00776504"/>
    <w:rsid w:val="0078004A"/>
    <w:rsid w:val="00780ACE"/>
    <w:rsid w:val="007810B3"/>
    <w:rsid w:val="00781C99"/>
    <w:rsid w:val="00781DD2"/>
    <w:rsid w:val="0078229C"/>
    <w:rsid w:val="00784019"/>
    <w:rsid w:val="00784484"/>
    <w:rsid w:val="007844AF"/>
    <w:rsid w:val="007855F6"/>
    <w:rsid w:val="00786572"/>
    <w:rsid w:val="00786623"/>
    <w:rsid w:val="00787905"/>
    <w:rsid w:val="007905FB"/>
    <w:rsid w:val="00791323"/>
    <w:rsid w:val="00792300"/>
    <w:rsid w:val="00795363"/>
    <w:rsid w:val="00795D9B"/>
    <w:rsid w:val="00796930"/>
    <w:rsid w:val="00797826"/>
    <w:rsid w:val="007A0E38"/>
    <w:rsid w:val="007A3CE1"/>
    <w:rsid w:val="007A499E"/>
    <w:rsid w:val="007A6F99"/>
    <w:rsid w:val="007A77A4"/>
    <w:rsid w:val="007B0121"/>
    <w:rsid w:val="007B0E07"/>
    <w:rsid w:val="007B1EE4"/>
    <w:rsid w:val="007B1F0B"/>
    <w:rsid w:val="007B4C57"/>
    <w:rsid w:val="007B6552"/>
    <w:rsid w:val="007B668D"/>
    <w:rsid w:val="007B796C"/>
    <w:rsid w:val="007C2073"/>
    <w:rsid w:val="007C2408"/>
    <w:rsid w:val="007C28B2"/>
    <w:rsid w:val="007C546D"/>
    <w:rsid w:val="007C7B0A"/>
    <w:rsid w:val="007D0F4A"/>
    <w:rsid w:val="007D2E0E"/>
    <w:rsid w:val="007D4DDF"/>
    <w:rsid w:val="007D5856"/>
    <w:rsid w:val="007D60B0"/>
    <w:rsid w:val="007D6243"/>
    <w:rsid w:val="007D6340"/>
    <w:rsid w:val="007D6486"/>
    <w:rsid w:val="007D6F10"/>
    <w:rsid w:val="007D6FCD"/>
    <w:rsid w:val="007D7A4A"/>
    <w:rsid w:val="007E0660"/>
    <w:rsid w:val="007E11B2"/>
    <w:rsid w:val="007E3886"/>
    <w:rsid w:val="007E3F44"/>
    <w:rsid w:val="007E6DAF"/>
    <w:rsid w:val="007E77AA"/>
    <w:rsid w:val="007E7CFD"/>
    <w:rsid w:val="007F0359"/>
    <w:rsid w:val="007F0515"/>
    <w:rsid w:val="007F072A"/>
    <w:rsid w:val="007F0E3C"/>
    <w:rsid w:val="007F1DC8"/>
    <w:rsid w:val="007F2443"/>
    <w:rsid w:val="007F2BC2"/>
    <w:rsid w:val="007F3A88"/>
    <w:rsid w:val="007F52D3"/>
    <w:rsid w:val="007F58BA"/>
    <w:rsid w:val="007F7B17"/>
    <w:rsid w:val="00800E01"/>
    <w:rsid w:val="00800ECF"/>
    <w:rsid w:val="008017EC"/>
    <w:rsid w:val="00802A78"/>
    <w:rsid w:val="00802FDF"/>
    <w:rsid w:val="00803B6C"/>
    <w:rsid w:val="00804051"/>
    <w:rsid w:val="00810654"/>
    <w:rsid w:val="008115E0"/>
    <w:rsid w:val="00811FCA"/>
    <w:rsid w:val="008129C6"/>
    <w:rsid w:val="00813C6E"/>
    <w:rsid w:val="0081447C"/>
    <w:rsid w:val="00814B2C"/>
    <w:rsid w:val="00816D70"/>
    <w:rsid w:val="00817256"/>
    <w:rsid w:val="00817582"/>
    <w:rsid w:val="00817896"/>
    <w:rsid w:val="00817A7D"/>
    <w:rsid w:val="0082173F"/>
    <w:rsid w:val="008218DE"/>
    <w:rsid w:val="00824158"/>
    <w:rsid w:val="008241D5"/>
    <w:rsid w:val="00824534"/>
    <w:rsid w:val="00830627"/>
    <w:rsid w:val="00831284"/>
    <w:rsid w:val="00831D06"/>
    <w:rsid w:val="008328BA"/>
    <w:rsid w:val="00833156"/>
    <w:rsid w:val="00833FC3"/>
    <w:rsid w:val="0083488D"/>
    <w:rsid w:val="00835544"/>
    <w:rsid w:val="00836689"/>
    <w:rsid w:val="00836F50"/>
    <w:rsid w:val="00837A0E"/>
    <w:rsid w:val="00837AA9"/>
    <w:rsid w:val="00840F14"/>
    <w:rsid w:val="00842CE7"/>
    <w:rsid w:val="00844755"/>
    <w:rsid w:val="00845AE2"/>
    <w:rsid w:val="00845F88"/>
    <w:rsid w:val="00845FC4"/>
    <w:rsid w:val="008477CB"/>
    <w:rsid w:val="008512E3"/>
    <w:rsid w:val="00851692"/>
    <w:rsid w:val="00852A31"/>
    <w:rsid w:val="00860011"/>
    <w:rsid w:val="00860A50"/>
    <w:rsid w:val="0086131F"/>
    <w:rsid w:val="008620C1"/>
    <w:rsid w:val="0086220F"/>
    <w:rsid w:val="0086361A"/>
    <w:rsid w:val="00863B1B"/>
    <w:rsid w:val="008642C7"/>
    <w:rsid w:val="00865272"/>
    <w:rsid w:val="0086555B"/>
    <w:rsid w:val="008663F9"/>
    <w:rsid w:val="00866D23"/>
    <w:rsid w:val="00866DB8"/>
    <w:rsid w:val="008677A7"/>
    <w:rsid w:val="00870118"/>
    <w:rsid w:val="0087149A"/>
    <w:rsid w:val="00872088"/>
    <w:rsid w:val="00873F5B"/>
    <w:rsid w:val="0087407C"/>
    <w:rsid w:val="0087455F"/>
    <w:rsid w:val="00874628"/>
    <w:rsid w:val="00875211"/>
    <w:rsid w:val="0087527B"/>
    <w:rsid w:val="008764D3"/>
    <w:rsid w:val="00876A17"/>
    <w:rsid w:val="00876C9B"/>
    <w:rsid w:val="0088183C"/>
    <w:rsid w:val="008819D2"/>
    <w:rsid w:val="00881FBD"/>
    <w:rsid w:val="00883277"/>
    <w:rsid w:val="008832AA"/>
    <w:rsid w:val="00883694"/>
    <w:rsid w:val="00884EB1"/>
    <w:rsid w:val="00885D96"/>
    <w:rsid w:val="008867BB"/>
    <w:rsid w:val="008902C5"/>
    <w:rsid w:val="008939E5"/>
    <w:rsid w:val="00895CE3"/>
    <w:rsid w:val="008960D5"/>
    <w:rsid w:val="008962D4"/>
    <w:rsid w:val="0089652D"/>
    <w:rsid w:val="00897414"/>
    <w:rsid w:val="008A21CC"/>
    <w:rsid w:val="008A2CCF"/>
    <w:rsid w:val="008A3F4E"/>
    <w:rsid w:val="008A5FA6"/>
    <w:rsid w:val="008A5FE4"/>
    <w:rsid w:val="008A7A72"/>
    <w:rsid w:val="008B07DE"/>
    <w:rsid w:val="008B099F"/>
    <w:rsid w:val="008B1355"/>
    <w:rsid w:val="008B19AE"/>
    <w:rsid w:val="008B3DC7"/>
    <w:rsid w:val="008B434B"/>
    <w:rsid w:val="008B5241"/>
    <w:rsid w:val="008B6887"/>
    <w:rsid w:val="008B6F33"/>
    <w:rsid w:val="008B7D88"/>
    <w:rsid w:val="008C19E4"/>
    <w:rsid w:val="008C289B"/>
    <w:rsid w:val="008C3A04"/>
    <w:rsid w:val="008C6A83"/>
    <w:rsid w:val="008C7C84"/>
    <w:rsid w:val="008C7EBC"/>
    <w:rsid w:val="008D02CD"/>
    <w:rsid w:val="008D2381"/>
    <w:rsid w:val="008D70D6"/>
    <w:rsid w:val="008E08F1"/>
    <w:rsid w:val="008E12B7"/>
    <w:rsid w:val="008E3252"/>
    <w:rsid w:val="008E4873"/>
    <w:rsid w:val="008E4B23"/>
    <w:rsid w:val="008E5148"/>
    <w:rsid w:val="008E553B"/>
    <w:rsid w:val="008E55A3"/>
    <w:rsid w:val="008E5F95"/>
    <w:rsid w:val="008F25F9"/>
    <w:rsid w:val="008F2939"/>
    <w:rsid w:val="008F3027"/>
    <w:rsid w:val="008F3B3F"/>
    <w:rsid w:val="008F47D3"/>
    <w:rsid w:val="008F4F21"/>
    <w:rsid w:val="008F58E1"/>
    <w:rsid w:val="0090020F"/>
    <w:rsid w:val="009013DE"/>
    <w:rsid w:val="0090366E"/>
    <w:rsid w:val="009040BC"/>
    <w:rsid w:val="00904145"/>
    <w:rsid w:val="00912F0E"/>
    <w:rsid w:val="009146C4"/>
    <w:rsid w:val="00915F12"/>
    <w:rsid w:val="00917A14"/>
    <w:rsid w:val="00922668"/>
    <w:rsid w:val="009226F1"/>
    <w:rsid w:val="009234F8"/>
    <w:rsid w:val="00923A6F"/>
    <w:rsid w:val="009249B0"/>
    <w:rsid w:val="009252F1"/>
    <w:rsid w:val="00927A56"/>
    <w:rsid w:val="0093114E"/>
    <w:rsid w:val="009338E7"/>
    <w:rsid w:val="00933A3A"/>
    <w:rsid w:val="00934ACD"/>
    <w:rsid w:val="009351B6"/>
    <w:rsid w:val="009411D6"/>
    <w:rsid w:val="00941F96"/>
    <w:rsid w:val="00942CE5"/>
    <w:rsid w:val="009448BE"/>
    <w:rsid w:val="00944C02"/>
    <w:rsid w:val="009461E7"/>
    <w:rsid w:val="0095036B"/>
    <w:rsid w:val="00950917"/>
    <w:rsid w:val="00950ECE"/>
    <w:rsid w:val="0095192D"/>
    <w:rsid w:val="00953ED8"/>
    <w:rsid w:val="00955589"/>
    <w:rsid w:val="00955DBB"/>
    <w:rsid w:val="009564C0"/>
    <w:rsid w:val="009568C6"/>
    <w:rsid w:val="00956C12"/>
    <w:rsid w:val="00957208"/>
    <w:rsid w:val="00963751"/>
    <w:rsid w:val="009701E2"/>
    <w:rsid w:val="0097267D"/>
    <w:rsid w:val="00973E4F"/>
    <w:rsid w:val="00975957"/>
    <w:rsid w:val="00975EC8"/>
    <w:rsid w:val="00976362"/>
    <w:rsid w:val="00976A43"/>
    <w:rsid w:val="0097768C"/>
    <w:rsid w:val="00980F09"/>
    <w:rsid w:val="00980FF3"/>
    <w:rsid w:val="00981E0A"/>
    <w:rsid w:val="00981F5D"/>
    <w:rsid w:val="009838A0"/>
    <w:rsid w:val="00983CAE"/>
    <w:rsid w:val="00985334"/>
    <w:rsid w:val="00985A3C"/>
    <w:rsid w:val="00986129"/>
    <w:rsid w:val="009872E9"/>
    <w:rsid w:val="00987B9C"/>
    <w:rsid w:val="00990653"/>
    <w:rsid w:val="009908B9"/>
    <w:rsid w:val="00992634"/>
    <w:rsid w:val="009927CC"/>
    <w:rsid w:val="00994FB5"/>
    <w:rsid w:val="00995675"/>
    <w:rsid w:val="0099599C"/>
    <w:rsid w:val="009A012B"/>
    <w:rsid w:val="009A0B11"/>
    <w:rsid w:val="009A1771"/>
    <w:rsid w:val="009A180E"/>
    <w:rsid w:val="009A2D1D"/>
    <w:rsid w:val="009A6E7F"/>
    <w:rsid w:val="009A7B5F"/>
    <w:rsid w:val="009B0A2A"/>
    <w:rsid w:val="009B3206"/>
    <w:rsid w:val="009B41F6"/>
    <w:rsid w:val="009B47A8"/>
    <w:rsid w:val="009B51FE"/>
    <w:rsid w:val="009B6889"/>
    <w:rsid w:val="009B711F"/>
    <w:rsid w:val="009B7EBE"/>
    <w:rsid w:val="009C07A5"/>
    <w:rsid w:val="009C0E2B"/>
    <w:rsid w:val="009C12F4"/>
    <w:rsid w:val="009C1730"/>
    <w:rsid w:val="009C1EC3"/>
    <w:rsid w:val="009C3EAE"/>
    <w:rsid w:val="009D0993"/>
    <w:rsid w:val="009D0A06"/>
    <w:rsid w:val="009D0DD8"/>
    <w:rsid w:val="009D1999"/>
    <w:rsid w:val="009D21E1"/>
    <w:rsid w:val="009D319E"/>
    <w:rsid w:val="009D3595"/>
    <w:rsid w:val="009D430E"/>
    <w:rsid w:val="009D4A8E"/>
    <w:rsid w:val="009D7619"/>
    <w:rsid w:val="009E12DD"/>
    <w:rsid w:val="009E277B"/>
    <w:rsid w:val="009E33A0"/>
    <w:rsid w:val="009E4364"/>
    <w:rsid w:val="009E482D"/>
    <w:rsid w:val="009E7A6F"/>
    <w:rsid w:val="009F01D7"/>
    <w:rsid w:val="009F0796"/>
    <w:rsid w:val="009F405D"/>
    <w:rsid w:val="009F4FBF"/>
    <w:rsid w:val="009F50F7"/>
    <w:rsid w:val="009F54F2"/>
    <w:rsid w:val="009F6975"/>
    <w:rsid w:val="009F702B"/>
    <w:rsid w:val="009F7E87"/>
    <w:rsid w:val="00A0006B"/>
    <w:rsid w:val="00A003A9"/>
    <w:rsid w:val="00A02C5B"/>
    <w:rsid w:val="00A0314E"/>
    <w:rsid w:val="00A05294"/>
    <w:rsid w:val="00A0624D"/>
    <w:rsid w:val="00A06685"/>
    <w:rsid w:val="00A10086"/>
    <w:rsid w:val="00A11963"/>
    <w:rsid w:val="00A13691"/>
    <w:rsid w:val="00A14383"/>
    <w:rsid w:val="00A15AC0"/>
    <w:rsid w:val="00A15C68"/>
    <w:rsid w:val="00A21657"/>
    <w:rsid w:val="00A233D6"/>
    <w:rsid w:val="00A24FF8"/>
    <w:rsid w:val="00A25885"/>
    <w:rsid w:val="00A25A10"/>
    <w:rsid w:val="00A267B3"/>
    <w:rsid w:val="00A271D3"/>
    <w:rsid w:val="00A275DC"/>
    <w:rsid w:val="00A31BD2"/>
    <w:rsid w:val="00A32D82"/>
    <w:rsid w:val="00A34EB6"/>
    <w:rsid w:val="00A368B5"/>
    <w:rsid w:val="00A37F44"/>
    <w:rsid w:val="00A41AA1"/>
    <w:rsid w:val="00A41BFA"/>
    <w:rsid w:val="00A41DF7"/>
    <w:rsid w:val="00A4431B"/>
    <w:rsid w:val="00A44EF6"/>
    <w:rsid w:val="00A451C7"/>
    <w:rsid w:val="00A46755"/>
    <w:rsid w:val="00A46BB2"/>
    <w:rsid w:val="00A47F03"/>
    <w:rsid w:val="00A51714"/>
    <w:rsid w:val="00A52659"/>
    <w:rsid w:val="00A52C0E"/>
    <w:rsid w:val="00A530C6"/>
    <w:rsid w:val="00A53AAF"/>
    <w:rsid w:val="00A542D8"/>
    <w:rsid w:val="00A546A0"/>
    <w:rsid w:val="00A551A8"/>
    <w:rsid w:val="00A551CD"/>
    <w:rsid w:val="00A560D0"/>
    <w:rsid w:val="00A56D14"/>
    <w:rsid w:val="00A60388"/>
    <w:rsid w:val="00A6091A"/>
    <w:rsid w:val="00A60A38"/>
    <w:rsid w:val="00A63106"/>
    <w:rsid w:val="00A63146"/>
    <w:rsid w:val="00A65583"/>
    <w:rsid w:val="00A666EE"/>
    <w:rsid w:val="00A66C71"/>
    <w:rsid w:val="00A72A7F"/>
    <w:rsid w:val="00A74728"/>
    <w:rsid w:val="00A75780"/>
    <w:rsid w:val="00A761A7"/>
    <w:rsid w:val="00A77A5B"/>
    <w:rsid w:val="00A80447"/>
    <w:rsid w:val="00A807FF"/>
    <w:rsid w:val="00A80C58"/>
    <w:rsid w:val="00A80F05"/>
    <w:rsid w:val="00A821C4"/>
    <w:rsid w:val="00A8264C"/>
    <w:rsid w:val="00A8294E"/>
    <w:rsid w:val="00A829E7"/>
    <w:rsid w:val="00A83D2C"/>
    <w:rsid w:val="00A85644"/>
    <w:rsid w:val="00A864BE"/>
    <w:rsid w:val="00A875C8"/>
    <w:rsid w:val="00A911BE"/>
    <w:rsid w:val="00A914ED"/>
    <w:rsid w:val="00A9151D"/>
    <w:rsid w:val="00A947AE"/>
    <w:rsid w:val="00A969C1"/>
    <w:rsid w:val="00A96CCF"/>
    <w:rsid w:val="00A96E9C"/>
    <w:rsid w:val="00A9714E"/>
    <w:rsid w:val="00A97332"/>
    <w:rsid w:val="00A97CBF"/>
    <w:rsid w:val="00AA1876"/>
    <w:rsid w:val="00AA2737"/>
    <w:rsid w:val="00AA278F"/>
    <w:rsid w:val="00AA477F"/>
    <w:rsid w:val="00AA4BB0"/>
    <w:rsid w:val="00AA5070"/>
    <w:rsid w:val="00AA6748"/>
    <w:rsid w:val="00AB2550"/>
    <w:rsid w:val="00AB346D"/>
    <w:rsid w:val="00AB471F"/>
    <w:rsid w:val="00AB4C94"/>
    <w:rsid w:val="00AB6A77"/>
    <w:rsid w:val="00AB70E2"/>
    <w:rsid w:val="00AC07DE"/>
    <w:rsid w:val="00AC1578"/>
    <w:rsid w:val="00AC2AE5"/>
    <w:rsid w:val="00AC2B47"/>
    <w:rsid w:val="00AC454F"/>
    <w:rsid w:val="00AC52ED"/>
    <w:rsid w:val="00AC5742"/>
    <w:rsid w:val="00AC63BF"/>
    <w:rsid w:val="00AC701B"/>
    <w:rsid w:val="00AC7DBF"/>
    <w:rsid w:val="00AD06C1"/>
    <w:rsid w:val="00AD307F"/>
    <w:rsid w:val="00AD5706"/>
    <w:rsid w:val="00AD5E6D"/>
    <w:rsid w:val="00AD5FF1"/>
    <w:rsid w:val="00AD65E3"/>
    <w:rsid w:val="00AD6689"/>
    <w:rsid w:val="00AD735B"/>
    <w:rsid w:val="00AD7BC6"/>
    <w:rsid w:val="00AD7EA6"/>
    <w:rsid w:val="00AE0699"/>
    <w:rsid w:val="00AE198B"/>
    <w:rsid w:val="00AE30D0"/>
    <w:rsid w:val="00AE47E4"/>
    <w:rsid w:val="00AF110D"/>
    <w:rsid w:val="00AF2129"/>
    <w:rsid w:val="00AF2E70"/>
    <w:rsid w:val="00AF4A85"/>
    <w:rsid w:val="00AF7312"/>
    <w:rsid w:val="00AF73EE"/>
    <w:rsid w:val="00B0201C"/>
    <w:rsid w:val="00B03D83"/>
    <w:rsid w:val="00B04476"/>
    <w:rsid w:val="00B047B7"/>
    <w:rsid w:val="00B057A4"/>
    <w:rsid w:val="00B065F6"/>
    <w:rsid w:val="00B07E1F"/>
    <w:rsid w:val="00B125BD"/>
    <w:rsid w:val="00B12D8E"/>
    <w:rsid w:val="00B13509"/>
    <w:rsid w:val="00B13769"/>
    <w:rsid w:val="00B150A4"/>
    <w:rsid w:val="00B153DF"/>
    <w:rsid w:val="00B15845"/>
    <w:rsid w:val="00B16F93"/>
    <w:rsid w:val="00B2040F"/>
    <w:rsid w:val="00B20684"/>
    <w:rsid w:val="00B2121E"/>
    <w:rsid w:val="00B21FF7"/>
    <w:rsid w:val="00B227A4"/>
    <w:rsid w:val="00B251EA"/>
    <w:rsid w:val="00B25708"/>
    <w:rsid w:val="00B27038"/>
    <w:rsid w:val="00B3095E"/>
    <w:rsid w:val="00B30C28"/>
    <w:rsid w:val="00B32016"/>
    <w:rsid w:val="00B3338F"/>
    <w:rsid w:val="00B333FC"/>
    <w:rsid w:val="00B33846"/>
    <w:rsid w:val="00B34934"/>
    <w:rsid w:val="00B36AA4"/>
    <w:rsid w:val="00B373DD"/>
    <w:rsid w:val="00B408CC"/>
    <w:rsid w:val="00B41A04"/>
    <w:rsid w:val="00B422F4"/>
    <w:rsid w:val="00B423AE"/>
    <w:rsid w:val="00B44B0A"/>
    <w:rsid w:val="00B44C2D"/>
    <w:rsid w:val="00B50571"/>
    <w:rsid w:val="00B52AFB"/>
    <w:rsid w:val="00B5371F"/>
    <w:rsid w:val="00B6039A"/>
    <w:rsid w:val="00B62A84"/>
    <w:rsid w:val="00B64523"/>
    <w:rsid w:val="00B65609"/>
    <w:rsid w:val="00B664A7"/>
    <w:rsid w:val="00B67AC4"/>
    <w:rsid w:val="00B70AE9"/>
    <w:rsid w:val="00B71C17"/>
    <w:rsid w:val="00B72568"/>
    <w:rsid w:val="00B744A3"/>
    <w:rsid w:val="00B768E1"/>
    <w:rsid w:val="00B819A4"/>
    <w:rsid w:val="00B81EAC"/>
    <w:rsid w:val="00B8254C"/>
    <w:rsid w:val="00B840D7"/>
    <w:rsid w:val="00B84132"/>
    <w:rsid w:val="00B84275"/>
    <w:rsid w:val="00B84542"/>
    <w:rsid w:val="00B8525B"/>
    <w:rsid w:val="00B855C3"/>
    <w:rsid w:val="00B87CCC"/>
    <w:rsid w:val="00B906BD"/>
    <w:rsid w:val="00B91716"/>
    <w:rsid w:val="00B9177E"/>
    <w:rsid w:val="00B93FE5"/>
    <w:rsid w:val="00B957A9"/>
    <w:rsid w:val="00B97AF6"/>
    <w:rsid w:val="00BA01DE"/>
    <w:rsid w:val="00BA043D"/>
    <w:rsid w:val="00BA0CB2"/>
    <w:rsid w:val="00BA307C"/>
    <w:rsid w:val="00BA44AB"/>
    <w:rsid w:val="00BA55F2"/>
    <w:rsid w:val="00BA5CD4"/>
    <w:rsid w:val="00BA69C8"/>
    <w:rsid w:val="00BB1564"/>
    <w:rsid w:val="00BB3A5D"/>
    <w:rsid w:val="00BB4220"/>
    <w:rsid w:val="00BB4227"/>
    <w:rsid w:val="00BB5211"/>
    <w:rsid w:val="00BB5ECA"/>
    <w:rsid w:val="00BB7FB5"/>
    <w:rsid w:val="00BC173C"/>
    <w:rsid w:val="00BC19B5"/>
    <w:rsid w:val="00BC3520"/>
    <w:rsid w:val="00BD030B"/>
    <w:rsid w:val="00BD1B2F"/>
    <w:rsid w:val="00BD2D93"/>
    <w:rsid w:val="00BD3491"/>
    <w:rsid w:val="00BD3846"/>
    <w:rsid w:val="00BD38DD"/>
    <w:rsid w:val="00BD537E"/>
    <w:rsid w:val="00BE25AC"/>
    <w:rsid w:val="00BE34E4"/>
    <w:rsid w:val="00BE41FC"/>
    <w:rsid w:val="00BE5FCB"/>
    <w:rsid w:val="00BE7885"/>
    <w:rsid w:val="00BF0EAE"/>
    <w:rsid w:val="00BF4E17"/>
    <w:rsid w:val="00BF6D26"/>
    <w:rsid w:val="00BF6E2E"/>
    <w:rsid w:val="00C01083"/>
    <w:rsid w:val="00C0175D"/>
    <w:rsid w:val="00C03274"/>
    <w:rsid w:val="00C055BF"/>
    <w:rsid w:val="00C066BD"/>
    <w:rsid w:val="00C0721A"/>
    <w:rsid w:val="00C106B8"/>
    <w:rsid w:val="00C1165F"/>
    <w:rsid w:val="00C1470C"/>
    <w:rsid w:val="00C16E6C"/>
    <w:rsid w:val="00C17430"/>
    <w:rsid w:val="00C17CCF"/>
    <w:rsid w:val="00C17F9B"/>
    <w:rsid w:val="00C2220C"/>
    <w:rsid w:val="00C22413"/>
    <w:rsid w:val="00C228ED"/>
    <w:rsid w:val="00C23635"/>
    <w:rsid w:val="00C261ED"/>
    <w:rsid w:val="00C271F8"/>
    <w:rsid w:val="00C27A0F"/>
    <w:rsid w:val="00C30891"/>
    <w:rsid w:val="00C31ABF"/>
    <w:rsid w:val="00C32257"/>
    <w:rsid w:val="00C33A29"/>
    <w:rsid w:val="00C37B69"/>
    <w:rsid w:val="00C40359"/>
    <w:rsid w:val="00C403F9"/>
    <w:rsid w:val="00C417F9"/>
    <w:rsid w:val="00C41E9D"/>
    <w:rsid w:val="00C41FF8"/>
    <w:rsid w:val="00C4487A"/>
    <w:rsid w:val="00C47BAC"/>
    <w:rsid w:val="00C506FB"/>
    <w:rsid w:val="00C517B8"/>
    <w:rsid w:val="00C5343D"/>
    <w:rsid w:val="00C534F0"/>
    <w:rsid w:val="00C535AE"/>
    <w:rsid w:val="00C54743"/>
    <w:rsid w:val="00C551CA"/>
    <w:rsid w:val="00C55AFC"/>
    <w:rsid w:val="00C56D46"/>
    <w:rsid w:val="00C56FAB"/>
    <w:rsid w:val="00C57329"/>
    <w:rsid w:val="00C62B9F"/>
    <w:rsid w:val="00C6303C"/>
    <w:rsid w:val="00C63AF3"/>
    <w:rsid w:val="00C64037"/>
    <w:rsid w:val="00C64A91"/>
    <w:rsid w:val="00C65F56"/>
    <w:rsid w:val="00C67FBB"/>
    <w:rsid w:val="00C7075B"/>
    <w:rsid w:val="00C73552"/>
    <w:rsid w:val="00C743D2"/>
    <w:rsid w:val="00C754AB"/>
    <w:rsid w:val="00C7759D"/>
    <w:rsid w:val="00C8166A"/>
    <w:rsid w:val="00C81E85"/>
    <w:rsid w:val="00C81FAB"/>
    <w:rsid w:val="00C8308B"/>
    <w:rsid w:val="00C8382C"/>
    <w:rsid w:val="00C85353"/>
    <w:rsid w:val="00C855F5"/>
    <w:rsid w:val="00C85C2C"/>
    <w:rsid w:val="00C86A1A"/>
    <w:rsid w:val="00C90667"/>
    <w:rsid w:val="00C936AD"/>
    <w:rsid w:val="00C96201"/>
    <w:rsid w:val="00C96555"/>
    <w:rsid w:val="00C965BB"/>
    <w:rsid w:val="00C96940"/>
    <w:rsid w:val="00C96E36"/>
    <w:rsid w:val="00C97EFE"/>
    <w:rsid w:val="00CA283E"/>
    <w:rsid w:val="00CA2AF0"/>
    <w:rsid w:val="00CA468A"/>
    <w:rsid w:val="00CA5A19"/>
    <w:rsid w:val="00CA5F62"/>
    <w:rsid w:val="00CA6277"/>
    <w:rsid w:val="00CA7B4B"/>
    <w:rsid w:val="00CB035E"/>
    <w:rsid w:val="00CB2A80"/>
    <w:rsid w:val="00CB2EA3"/>
    <w:rsid w:val="00CB3D3D"/>
    <w:rsid w:val="00CB4B27"/>
    <w:rsid w:val="00CB5E64"/>
    <w:rsid w:val="00CB7F84"/>
    <w:rsid w:val="00CC10ED"/>
    <w:rsid w:val="00CC48DD"/>
    <w:rsid w:val="00CC5537"/>
    <w:rsid w:val="00CC599C"/>
    <w:rsid w:val="00CD1B8C"/>
    <w:rsid w:val="00CD23E9"/>
    <w:rsid w:val="00CD38F0"/>
    <w:rsid w:val="00CD55F2"/>
    <w:rsid w:val="00CD65BD"/>
    <w:rsid w:val="00CE041A"/>
    <w:rsid w:val="00CE19E6"/>
    <w:rsid w:val="00CE2E14"/>
    <w:rsid w:val="00CE43A8"/>
    <w:rsid w:val="00CE534A"/>
    <w:rsid w:val="00CF0570"/>
    <w:rsid w:val="00CF2445"/>
    <w:rsid w:val="00CF3950"/>
    <w:rsid w:val="00CF5F9F"/>
    <w:rsid w:val="00CF6C81"/>
    <w:rsid w:val="00D00AFC"/>
    <w:rsid w:val="00D00C5A"/>
    <w:rsid w:val="00D01CA1"/>
    <w:rsid w:val="00D01DBA"/>
    <w:rsid w:val="00D02016"/>
    <w:rsid w:val="00D02B27"/>
    <w:rsid w:val="00D04385"/>
    <w:rsid w:val="00D060D6"/>
    <w:rsid w:val="00D0616A"/>
    <w:rsid w:val="00D06D35"/>
    <w:rsid w:val="00D0772B"/>
    <w:rsid w:val="00D1015B"/>
    <w:rsid w:val="00D10E6B"/>
    <w:rsid w:val="00D1223C"/>
    <w:rsid w:val="00D12432"/>
    <w:rsid w:val="00D16E8B"/>
    <w:rsid w:val="00D17ADC"/>
    <w:rsid w:val="00D20345"/>
    <w:rsid w:val="00D20D0B"/>
    <w:rsid w:val="00D21630"/>
    <w:rsid w:val="00D24404"/>
    <w:rsid w:val="00D254FF"/>
    <w:rsid w:val="00D259FD"/>
    <w:rsid w:val="00D268F5"/>
    <w:rsid w:val="00D277EC"/>
    <w:rsid w:val="00D27DC2"/>
    <w:rsid w:val="00D33CA1"/>
    <w:rsid w:val="00D35952"/>
    <w:rsid w:val="00D37710"/>
    <w:rsid w:val="00D40E9D"/>
    <w:rsid w:val="00D41A06"/>
    <w:rsid w:val="00D41AF7"/>
    <w:rsid w:val="00D4243D"/>
    <w:rsid w:val="00D425DF"/>
    <w:rsid w:val="00D44163"/>
    <w:rsid w:val="00D45F7E"/>
    <w:rsid w:val="00D4737F"/>
    <w:rsid w:val="00D47FEC"/>
    <w:rsid w:val="00D50ACE"/>
    <w:rsid w:val="00D52D84"/>
    <w:rsid w:val="00D53562"/>
    <w:rsid w:val="00D55B01"/>
    <w:rsid w:val="00D56381"/>
    <w:rsid w:val="00D56D6B"/>
    <w:rsid w:val="00D57238"/>
    <w:rsid w:val="00D62E48"/>
    <w:rsid w:val="00D6391E"/>
    <w:rsid w:val="00D643CF"/>
    <w:rsid w:val="00D64486"/>
    <w:rsid w:val="00D64EA9"/>
    <w:rsid w:val="00D66F2A"/>
    <w:rsid w:val="00D70133"/>
    <w:rsid w:val="00D74216"/>
    <w:rsid w:val="00D746C7"/>
    <w:rsid w:val="00D76C10"/>
    <w:rsid w:val="00D81C98"/>
    <w:rsid w:val="00D822C2"/>
    <w:rsid w:val="00D82748"/>
    <w:rsid w:val="00D86DE8"/>
    <w:rsid w:val="00D86E33"/>
    <w:rsid w:val="00D874DF"/>
    <w:rsid w:val="00D87FEC"/>
    <w:rsid w:val="00D90258"/>
    <w:rsid w:val="00D90F5F"/>
    <w:rsid w:val="00D918A0"/>
    <w:rsid w:val="00D9546F"/>
    <w:rsid w:val="00D96D8A"/>
    <w:rsid w:val="00DA018F"/>
    <w:rsid w:val="00DA053E"/>
    <w:rsid w:val="00DA156C"/>
    <w:rsid w:val="00DA15B0"/>
    <w:rsid w:val="00DA182B"/>
    <w:rsid w:val="00DA3F06"/>
    <w:rsid w:val="00DA4307"/>
    <w:rsid w:val="00DA5061"/>
    <w:rsid w:val="00DA5D7E"/>
    <w:rsid w:val="00DA6AE7"/>
    <w:rsid w:val="00DA79ED"/>
    <w:rsid w:val="00DA79F8"/>
    <w:rsid w:val="00DA7C01"/>
    <w:rsid w:val="00DB30C5"/>
    <w:rsid w:val="00DB54CD"/>
    <w:rsid w:val="00DB5B77"/>
    <w:rsid w:val="00DB6AFA"/>
    <w:rsid w:val="00DB6CE0"/>
    <w:rsid w:val="00DB7FD2"/>
    <w:rsid w:val="00DC0AF0"/>
    <w:rsid w:val="00DC0C6C"/>
    <w:rsid w:val="00DC0CD0"/>
    <w:rsid w:val="00DC1D27"/>
    <w:rsid w:val="00DC1F72"/>
    <w:rsid w:val="00DC4A1B"/>
    <w:rsid w:val="00DC4CCD"/>
    <w:rsid w:val="00DC5090"/>
    <w:rsid w:val="00DC5C91"/>
    <w:rsid w:val="00DC73C1"/>
    <w:rsid w:val="00DD053D"/>
    <w:rsid w:val="00DD0A83"/>
    <w:rsid w:val="00DD0E25"/>
    <w:rsid w:val="00DD0E43"/>
    <w:rsid w:val="00DD1631"/>
    <w:rsid w:val="00DD1D05"/>
    <w:rsid w:val="00DD20FB"/>
    <w:rsid w:val="00DD3D30"/>
    <w:rsid w:val="00DD54FF"/>
    <w:rsid w:val="00DD5701"/>
    <w:rsid w:val="00DD674D"/>
    <w:rsid w:val="00DE115C"/>
    <w:rsid w:val="00DE2009"/>
    <w:rsid w:val="00DE24D5"/>
    <w:rsid w:val="00DE59D6"/>
    <w:rsid w:val="00DE5B23"/>
    <w:rsid w:val="00DE5B7D"/>
    <w:rsid w:val="00DE6539"/>
    <w:rsid w:val="00DE6834"/>
    <w:rsid w:val="00DE6AD2"/>
    <w:rsid w:val="00DE6FAB"/>
    <w:rsid w:val="00DF14FB"/>
    <w:rsid w:val="00DF2105"/>
    <w:rsid w:val="00DF2D10"/>
    <w:rsid w:val="00DF4C71"/>
    <w:rsid w:val="00DF5943"/>
    <w:rsid w:val="00DF73CC"/>
    <w:rsid w:val="00E00F6B"/>
    <w:rsid w:val="00E01260"/>
    <w:rsid w:val="00E01472"/>
    <w:rsid w:val="00E02B74"/>
    <w:rsid w:val="00E0300E"/>
    <w:rsid w:val="00E04F16"/>
    <w:rsid w:val="00E05CFB"/>
    <w:rsid w:val="00E07580"/>
    <w:rsid w:val="00E07585"/>
    <w:rsid w:val="00E10594"/>
    <w:rsid w:val="00E10A92"/>
    <w:rsid w:val="00E11528"/>
    <w:rsid w:val="00E12A55"/>
    <w:rsid w:val="00E1537C"/>
    <w:rsid w:val="00E15B05"/>
    <w:rsid w:val="00E16164"/>
    <w:rsid w:val="00E171B2"/>
    <w:rsid w:val="00E17B59"/>
    <w:rsid w:val="00E20089"/>
    <w:rsid w:val="00E20AB1"/>
    <w:rsid w:val="00E21D43"/>
    <w:rsid w:val="00E21EB5"/>
    <w:rsid w:val="00E22490"/>
    <w:rsid w:val="00E22788"/>
    <w:rsid w:val="00E228F4"/>
    <w:rsid w:val="00E22B3E"/>
    <w:rsid w:val="00E22BAA"/>
    <w:rsid w:val="00E250EF"/>
    <w:rsid w:val="00E30D53"/>
    <w:rsid w:val="00E332FE"/>
    <w:rsid w:val="00E34E88"/>
    <w:rsid w:val="00E35480"/>
    <w:rsid w:val="00E41D1D"/>
    <w:rsid w:val="00E4470F"/>
    <w:rsid w:val="00E44742"/>
    <w:rsid w:val="00E4640B"/>
    <w:rsid w:val="00E51416"/>
    <w:rsid w:val="00E51459"/>
    <w:rsid w:val="00E521B9"/>
    <w:rsid w:val="00E5553A"/>
    <w:rsid w:val="00E55F94"/>
    <w:rsid w:val="00E57242"/>
    <w:rsid w:val="00E6080F"/>
    <w:rsid w:val="00E60F0B"/>
    <w:rsid w:val="00E60F50"/>
    <w:rsid w:val="00E62196"/>
    <w:rsid w:val="00E627E1"/>
    <w:rsid w:val="00E63D7A"/>
    <w:rsid w:val="00E662FD"/>
    <w:rsid w:val="00E66B72"/>
    <w:rsid w:val="00E67B5B"/>
    <w:rsid w:val="00E70CBB"/>
    <w:rsid w:val="00E71347"/>
    <w:rsid w:val="00E72987"/>
    <w:rsid w:val="00E7380E"/>
    <w:rsid w:val="00E73B64"/>
    <w:rsid w:val="00E74E19"/>
    <w:rsid w:val="00E779C8"/>
    <w:rsid w:val="00E77CBF"/>
    <w:rsid w:val="00E8083A"/>
    <w:rsid w:val="00E808D5"/>
    <w:rsid w:val="00E8125A"/>
    <w:rsid w:val="00E81C73"/>
    <w:rsid w:val="00E832D9"/>
    <w:rsid w:val="00E84372"/>
    <w:rsid w:val="00E85D4F"/>
    <w:rsid w:val="00E86138"/>
    <w:rsid w:val="00E90CE3"/>
    <w:rsid w:val="00E93006"/>
    <w:rsid w:val="00E93601"/>
    <w:rsid w:val="00E95407"/>
    <w:rsid w:val="00E957DC"/>
    <w:rsid w:val="00E95891"/>
    <w:rsid w:val="00E964DC"/>
    <w:rsid w:val="00E973AE"/>
    <w:rsid w:val="00E9767C"/>
    <w:rsid w:val="00E97F96"/>
    <w:rsid w:val="00EA102F"/>
    <w:rsid w:val="00EA16BB"/>
    <w:rsid w:val="00EA1929"/>
    <w:rsid w:val="00EA1CA6"/>
    <w:rsid w:val="00EA22DA"/>
    <w:rsid w:val="00EA3B36"/>
    <w:rsid w:val="00EA5C42"/>
    <w:rsid w:val="00EB08FD"/>
    <w:rsid w:val="00EB1174"/>
    <w:rsid w:val="00EB19F4"/>
    <w:rsid w:val="00EB2849"/>
    <w:rsid w:val="00EB42B4"/>
    <w:rsid w:val="00EB51C5"/>
    <w:rsid w:val="00EB55DE"/>
    <w:rsid w:val="00EB642D"/>
    <w:rsid w:val="00EC02AF"/>
    <w:rsid w:val="00EC0B79"/>
    <w:rsid w:val="00EC1621"/>
    <w:rsid w:val="00EC2563"/>
    <w:rsid w:val="00EC33DE"/>
    <w:rsid w:val="00EC3592"/>
    <w:rsid w:val="00EC3EF5"/>
    <w:rsid w:val="00EC4D8A"/>
    <w:rsid w:val="00EC4DFA"/>
    <w:rsid w:val="00EC5EEA"/>
    <w:rsid w:val="00EC62CE"/>
    <w:rsid w:val="00EC6410"/>
    <w:rsid w:val="00EC6544"/>
    <w:rsid w:val="00ED0313"/>
    <w:rsid w:val="00ED0375"/>
    <w:rsid w:val="00ED174E"/>
    <w:rsid w:val="00ED1A88"/>
    <w:rsid w:val="00ED291D"/>
    <w:rsid w:val="00ED53E2"/>
    <w:rsid w:val="00ED55BD"/>
    <w:rsid w:val="00ED5A95"/>
    <w:rsid w:val="00ED6F87"/>
    <w:rsid w:val="00EE16C0"/>
    <w:rsid w:val="00EE1E6E"/>
    <w:rsid w:val="00EE1F9F"/>
    <w:rsid w:val="00EE2C22"/>
    <w:rsid w:val="00EE3412"/>
    <w:rsid w:val="00EE4BD1"/>
    <w:rsid w:val="00EE5553"/>
    <w:rsid w:val="00EE5618"/>
    <w:rsid w:val="00EE61DF"/>
    <w:rsid w:val="00EE785F"/>
    <w:rsid w:val="00EF12B7"/>
    <w:rsid w:val="00EF15BD"/>
    <w:rsid w:val="00EF2572"/>
    <w:rsid w:val="00EF498B"/>
    <w:rsid w:val="00EF6235"/>
    <w:rsid w:val="00F00ECE"/>
    <w:rsid w:val="00F01860"/>
    <w:rsid w:val="00F01A9F"/>
    <w:rsid w:val="00F02843"/>
    <w:rsid w:val="00F0372E"/>
    <w:rsid w:val="00F03F63"/>
    <w:rsid w:val="00F05881"/>
    <w:rsid w:val="00F1066C"/>
    <w:rsid w:val="00F1096A"/>
    <w:rsid w:val="00F1386C"/>
    <w:rsid w:val="00F14311"/>
    <w:rsid w:val="00F178EC"/>
    <w:rsid w:val="00F20F09"/>
    <w:rsid w:val="00F221E6"/>
    <w:rsid w:val="00F22C62"/>
    <w:rsid w:val="00F23B9B"/>
    <w:rsid w:val="00F25047"/>
    <w:rsid w:val="00F26035"/>
    <w:rsid w:val="00F30426"/>
    <w:rsid w:val="00F30899"/>
    <w:rsid w:val="00F33BEA"/>
    <w:rsid w:val="00F341D5"/>
    <w:rsid w:val="00F35BC0"/>
    <w:rsid w:val="00F35BC5"/>
    <w:rsid w:val="00F36888"/>
    <w:rsid w:val="00F368B8"/>
    <w:rsid w:val="00F36E9F"/>
    <w:rsid w:val="00F40642"/>
    <w:rsid w:val="00F408CB"/>
    <w:rsid w:val="00F408D8"/>
    <w:rsid w:val="00F410A4"/>
    <w:rsid w:val="00F42019"/>
    <w:rsid w:val="00F434FA"/>
    <w:rsid w:val="00F448F3"/>
    <w:rsid w:val="00F4568E"/>
    <w:rsid w:val="00F478D3"/>
    <w:rsid w:val="00F47F61"/>
    <w:rsid w:val="00F524E4"/>
    <w:rsid w:val="00F52647"/>
    <w:rsid w:val="00F53D8A"/>
    <w:rsid w:val="00F54218"/>
    <w:rsid w:val="00F548CF"/>
    <w:rsid w:val="00F55C79"/>
    <w:rsid w:val="00F560E7"/>
    <w:rsid w:val="00F57C92"/>
    <w:rsid w:val="00F60BCD"/>
    <w:rsid w:val="00F61453"/>
    <w:rsid w:val="00F619AE"/>
    <w:rsid w:val="00F61DC2"/>
    <w:rsid w:val="00F628B0"/>
    <w:rsid w:val="00F640F1"/>
    <w:rsid w:val="00F65F90"/>
    <w:rsid w:val="00F668B5"/>
    <w:rsid w:val="00F70F87"/>
    <w:rsid w:val="00F714B4"/>
    <w:rsid w:val="00F7276D"/>
    <w:rsid w:val="00F730F8"/>
    <w:rsid w:val="00F73345"/>
    <w:rsid w:val="00F761EC"/>
    <w:rsid w:val="00F7731C"/>
    <w:rsid w:val="00F80B2E"/>
    <w:rsid w:val="00F826BF"/>
    <w:rsid w:val="00F82BD2"/>
    <w:rsid w:val="00F82F8F"/>
    <w:rsid w:val="00F83CF2"/>
    <w:rsid w:val="00F84E18"/>
    <w:rsid w:val="00F856DE"/>
    <w:rsid w:val="00F85E75"/>
    <w:rsid w:val="00F8645C"/>
    <w:rsid w:val="00F87711"/>
    <w:rsid w:val="00F87A6C"/>
    <w:rsid w:val="00F90556"/>
    <w:rsid w:val="00F90FB4"/>
    <w:rsid w:val="00F9180E"/>
    <w:rsid w:val="00F92DC0"/>
    <w:rsid w:val="00F9440F"/>
    <w:rsid w:val="00F95A3C"/>
    <w:rsid w:val="00F96142"/>
    <w:rsid w:val="00F974DE"/>
    <w:rsid w:val="00FA157A"/>
    <w:rsid w:val="00FA1B5F"/>
    <w:rsid w:val="00FA2095"/>
    <w:rsid w:val="00FA48A0"/>
    <w:rsid w:val="00FA5924"/>
    <w:rsid w:val="00FA5A42"/>
    <w:rsid w:val="00FA5BB5"/>
    <w:rsid w:val="00FA5BFE"/>
    <w:rsid w:val="00FA6253"/>
    <w:rsid w:val="00FA6366"/>
    <w:rsid w:val="00FA7812"/>
    <w:rsid w:val="00FB0805"/>
    <w:rsid w:val="00FB0C66"/>
    <w:rsid w:val="00FB1127"/>
    <w:rsid w:val="00FB3170"/>
    <w:rsid w:val="00FB31ED"/>
    <w:rsid w:val="00FB459E"/>
    <w:rsid w:val="00FB51BC"/>
    <w:rsid w:val="00FB5AF7"/>
    <w:rsid w:val="00FB73CC"/>
    <w:rsid w:val="00FB7BAE"/>
    <w:rsid w:val="00FB7DFB"/>
    <w:rsid w:val="00FC09C1"/>
    <w:rsid w:val="00FC1212"/>
    <w:rsid w:val="00FC2B3B"/>
    <w:rsid w:val="00FC2C23"/>
    <w:rsid w:val="00FC2CB8"/>
    <w:rsid w:val="00FC3EE7"/>
    <w:rsid w:val="00FC445F"/>
    <w:rsid w:val="00FC536A"/>
    <w:rsid w:val="00FC5778"/>
    <w:rsid w:val="00FC5A6E"/>
    <w:rsid w:val="00FD1782"/>
    <w:rsid w:val="00FD2BD1"/>
    <w:rsid w:val="00FD38A0"/>
    <w:rsid w:val="00FD497F"/>
    <w:rsid w:val="00FD521C"/>
    <w:rsid w:val="00FD5E69"/>
    <w:rsid w:val="00FD617E"/>
    <w:rsid w:val="00FD69B7"/>
    <w:rsid w:val="00FE38EB"/>
    <w:rsid w:val="00FE4413"/>
    <w:rsid w:val="00FE4B48"/>
    <w:rsid w:val="00FE526C"/>
    <w:rsid w:val="00FE7A61"/>
    <w:rsid w:val="00FE7C21"/>
    <w:rsid w:val="00FF0ADA"/>
    <w:rsid w:val="00FF21D6"/>
    <w:rsid w:val="00FF3674"/>
    <w:rsid w:val="00FF3DE3"/>
    <w:rsid w:val="00FF4045"/>
    <w:rsid w:val="00FF4345"/>
    <w:rsid w:val="00FF6779"/>
    <w:rsid w:val="00FF6BED"/>
    <w:rsid w:val="00FF6E48"/>
    <w:rsid w:val="05622D32"/>
    <w:rsid w:val="0E336A72"/>
    <w:rsid w:val="1070E031"/>
    <w:rsid w:val="15AD0695"/>
    <w:rsid w:val="17480075"/>
    <w:rsid w:val="33AA27AF"/>
    <w:rsid w:val="3A42C1FE"/>
    <w:rsid w:val="420C36F3"/>
    <w:rsid w:val="4732B2AE"/>
    <w:rsid w:val="482BE3BB"/>
    <w:rsid w:val="48887DDA"/>
    <w:rsid w:val="4DC7221B"/>
    <w:rsid w:val="62ACA89F"/>
    <w:rsid w:val="635CC82D"/>
    <w:rsid w:val="6D35781C"/>
    <w:rsid w:val="721ABEFB"/>
    <w:rsid w:val="78DF3B05"/>
    <w:rsid w:val="7C0C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6A5A6472"/>
  <w15:chartTrackingRefBased/>
  <w15:docId w15:val="{E1109DAE-3B42-4BB0-89D2-0C3FE874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222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458961-EE7E-400D-8A5B-78AD1970A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openxmlformats.org/package/2006/metadata/core-properties"/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17ad0721-24bc-4efd-a663-50a5116860f0"/>
    <ds:schemaRef ds:uri="http://schemas.microsoft.com/office/2006/metadata/properties"/>
    <ds:schemaRef ds:uri="http://purl.org/dc/elements/1.1/"/>
    <ds:schemaRef ds:uri="e71b4a6e-04aa-446a-86bc-01960ca6868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140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7.10: Questioning | Engaging Students in the Questioning Process</vt:lpstr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7.10: Questioning | Engaging Students in the Questioning Process</dc:title>
  <dc:subject>Lesson 7.10: Questioning | Engaging Students in the Questioning Process</dc:subject>
  <dc:creator>Texas Education Agency</dc:creator>
  <cp:keywords/>
  <dc:description/>
  <cp:lastModifiedBy>White (she/her), Whitney</cp:lastModifiedBy>
  <cp:revision>57</cp:revision>
  <dcterms:created xsi:type="dcterms:W3CDTF">2022-02-23T14:32:00Z</dcterms:created>
  <dcterms:modified xsi:type="dcterms:W3CDTF">2023-08-30T03:44:00Z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