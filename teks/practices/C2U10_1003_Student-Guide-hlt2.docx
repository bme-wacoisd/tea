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C0A6" w14:textId="15A621E3" w:rsidR="00243C3A" w:rsidRPr="005F5393" w:rsidRDefault="00243C3A" w:rsidP="00243C3A">
      <w:pPr>
        <w:pStyle w:val="Heading1"/>
        <w:spacing w:after="160"/>
      </w:pPr>
      <w:r>
        <w:t>Student Guide</w:t>
      </w:r>
    </w:p>
    <w:p w14:paraId="44544997" w14:textId="06C563F3" w:rsidR="00243C3A" w:rsidRPr="00243C3A" w:rsidRDefault="00243C3A" w:rsidP="00243C3A">
      <w:pPr>
        <w:pStyle w:val="Heading2"/>
        <w:pBdr>
          <w:bottom w:val="single" w:sz="6" w:space="1" w:color="auto"/>
        </w:pBdr>
        <w:spacing w:after="160"/>
      </w:pPr>
      <w:r w:rsidRPr="005F5393">
        <w:rPr>
          <w:shd w:val="clear" w:color="auto" w:fill="FFFFFF"/>
        </w:rPr>
        <w:t>Lesson </w:t>
      </w:r>
      <w:r>
        <w:rPr>
          <w:shd w:val="clear" w:color="auto" w:fill="FFFFFF"/>
        </w:rPr>
        <w:t xml:space="preserve">10.03: </w:t>
      </w:r>
      <w:r w:rsidRPr="00243C3A">
        <w:t>The Qualities of Effective Schools</w:t>
      </w:r>
      <w:r w:rsidR="00436924">
        <w:t xml:space="preserve"> |</w:t>
      </w:r>
      <w:r w:rsidRPr="00243C3A">
        <w:t xml:space="preserve"> What </w:t>
      </w:r>
      <w:r w:rsidR="006E5A8D">
        <w:t>Makes and Effective School?</w:t>
      </w:r>
    </w:p>
    <w:p w14:paraId="709802EA" w14:textId="77777777" w:rsidR="00243C3A" w:rsidRPr="005F5393" w:rsidRDefault="00243C3A" w:rsidP="00243C3A">
      <w:r w:rsidRPr="005F5393">
        <w:t xml:space="preserve">Name: </w:t>
      </w:r>
    </w:p>
    <w:p w14:paraId="12B4BBC7" w14:textId="77777777" w:rsidR="00243C3A" w:rsidRPr="005F5393" w:rsidRDefault="00243C3A" w:rsidP="00243C3A">
      <w:r w:rsidRPr="005F5393">
        <w:t xml:space="preserve">Date: </w:t>
      </w:r>
    </w:p>
    <w:p w14:paraId="5BAA5AD0" w14:textId="3F547CCD" w:rsidR="00B125BD" w:rsidRPr="00AB6C2D" w:rsidRDefault="00243C3A" w:rsidP="00D20D0B">
      <w:r>
        <w:rPr>
          <w:b/>
          <w:bCs/>
        </w:rPr>
        <w:t>Bellringer:</w:t>
      </w:r>
    </w:p>
    <w:p w14:paraId="15B56B93" w14:textId="77777777" w:rsidR="00AB6C2D" w:rsidRPr="00AB6C2D" w:rsidRDefault="00AB6C2D" w:rsidP="00AB6C2D">
      <w:pPr>
        <w:pStyle w:val="CommentText"/>
        <w:numPr>
          <w:ilvl w:val="0"/>
          <w:numId w:val="25"/>
        </w:numPr>
        <w:rPr>
          <w:sz w:val="22"/>
          <w:szCs w:val="22"/>
        </w:rPr>
      </w:pPr>
      <w:r w:rsidRPr="00AB6C2D">
        <w:rPr>
          <w:sz w:val="22"/>
          <w:szCs w:val="22"/>
        </w:rPr>
        <w:t xml:space="preserve">Schools provide the environment in which teachers and students operate, and each school has certain characteristics that can help us determine if they are effective in helping students and teachers find success. For example, effective schools provide teachers and students with high-quality instructional materials. </w:t>
      </w:r>
    </w:p>
    <w:p w14:paraId="22B0F3B6" w14:textId="5B1C14E9" w:rsidR="00E77AE6" w:rsidRPr="00AB6C2D" w:rsidRDefault="00AB6C2D" w:rsidP="00AB6C2D">
      <w:pPr>
        <w:pStyle w:val="CommentText"/>
        <w:ind w:left="720"/>
        <w:rPr>
          <w:sz w:val="22"/>
          <w:szCs w:val="22"/>
        </w:rPr>
      </w:pPr>
      <w:r w:rsidRPr="00AB6C2D">
        <w:rPr>
          <w:sz w:val="22"/>
          <w:szCs w:val="22"/>
        </w:rPr>
        <w:t>Use the chart below to brainstorm qualities of effective schools based on the categories provided.</w:t>
      </w:r>
    </w:p>
    <w:tbl>
      <w:tblPr>
        <w:tblStyle w:val="TableGrid"/>
        <w:tblW w:w="0" w:type="auto"/>
        <w:tblLook w:val="04A0" w:firstRow="1" w:lastRow="0" w:firstColumn="1" w:lastColumn="0" w:noHBand="0" w:noVBand="1"/>
      </w:tblPr>
      <w:tblGrid>
        <w:gridCol w:w="3116"/>
        <w:gridCol w:w="3117"/>
        <w:gridCol w:w="3117"/>
      </w:tblGrid>
      <w:tr w:rsidR="00A5170B" w:rsidRPr="00AB6C2D" w14:paraId="0B56E9FC" w14:textId="77777777" w:rsidTr="00E379E7">
        <w:trPr>
          <w:trHeight w:val="611"/>
        </w:trPr>
        <w:tc>
          <w:tcPr>
            <w:tcW w:w="3116" w:type="dxa"/>
            <w:shd w:val="clear" w:color="auto" w:fill="E7E6E6" w:themeFill="background2"/>
            <w:vAlign w:val="center"/>
          </w:tcPr>
          <w:p w14:paraId="33F85946" w14:textId="4852C11A" w:rsidR="00A5170B" w:rsidRPr="00976366" w:rsidRDefault="00CC5BF4" w:rsidP="00976366">
            <w:pPr>
              <w:jc w:val="center"/>
              <w:rPr>
                <w:i/>
                <w:iCs/>
                <w:color w:val="008000"/>
              </w:rPr>
            </w:pPr>
            <w:r w:rsidRPr="00976366">
              <w:t>Categories</w:t>
            </w:r>
          </w:p>
        </w:tc>
        <w:tc>
          <w:tcPr>
            <w:tcW w:w="3117" w:type="dxa"/>
            <w:shd w:val="clear" w:color="auto" w:fill="E7E6E6" w:themeFill="background2"/>
          </w:tcPr>
          <w:p w14:paraId="59859FFB" w14:textId="24F04B3A" w:rsidR="00A5170B" w:rsidRPr="00976366" w:rsidRDefault="00B95386" w:rsidP="00976366">
            <w:pPr>
              <w:jc w:val="center"/>
            </w:pPr>
            <w:r w:rsidRPr="00976366">
              <w:t xml:space="preserve">What does </w:t>
            </w:r>
            <w:r w:rsidR="00D9140F" w:rsidRPr="00976366">
              <w:t xml:space="preserve">this look like in </w:t>
            </w:r>
            <w:r w:rsidRPr="00976366">
              <w:t xml:space="preserve">an </w:t>
            </w:r>
            <w:r w:rsidRPr="00976366">
              <w:rPr>
                <w:b/>
                <w:bCs/>
              </w:rPr>
              <w:t>effective</w:t>
            </w:r>
            <w:r w:rsidRPr="00976366">
              <w:t xml:space="preserve"> school?</w:t>
            </w:r>
          </w:p>
        </w:tc>
        <w:tc>
          <w:tcPr>
            <w:tcW w:w="3117" w:type="dxa"/>
            <w:shd w:val="clear" w:color="auto" w:fill="E7E6E6" w:themeFill="background2"/>
          </w:tcPr>
          <w:p w14:paraId="765739F2" w14:textId="30D1E2F4" w:rsidR="00A5170B" w:rsidRPr="00976366" w:rsidRDefault="00B95386" w:rsidP="00976366">
            <w:pPr>
              <w:jc w:val="center"/>
            </w:pPr>
            <w:r w:rsidRPr="00976366">
              <w:t xml:space="preserve">What does </w:t>
            </w:r>
            <w:r w:rsidR="00D9140F" w:rsidRPr="00976366">
              <w:t xml:space="preserve">this look like in </w:t>
            </w:r>
            <w:r w:rsidRPr="00976366">
              <w:t xml:space="preserve">an </w:t>
            </w:r>
            <w:r w:rsidR="00976366" w:rsidRPr="00976366">
              <w:rPr>
                <w:b/>
                <w:bCs/>
              </w:rPr>
              <w:t>ineffective</w:t>
            </w:r>
            <w:r w:rsidRPr="00976366">
              <w:t xml:space="preserve"> </w:t>
            </w:r>
            <w:r w:rsidR="00D9140F" w:rsidRPr="00976366">
              <w:t>s</w:t>
            </w:r>
            <w:r w:rsidRPr="00976366">
              <w:t>chool?</w:t>
            </w:r>
          </w:p>
        </w:tc>
      </w:tr>
      <w:tr w:rsidR="00A5170B" w:rsidRPr="00AB6C2D" w14:paraId="2BB321DB" w14:textId="77777777" w:rsidTr="005C074A">
        <w:trPr>
          <w:trHeight w:val="1391"/>
        </w:trPr>
        <w:tc>
          <w:tcPr>
            <w:tcW w:w="3116" w:type="dxa"/>
            <w:vAlign w:val="center"/>
          </w:tcPr>
          <w:p w14:paraId="205B1FC5" w14:textId="557BAEB5" w:rsidR="00A5170B" w:rsidRPr="00AB6C2D" w:rsidRDefault="00A5170B" w:rsidP="005C074A">
            <w:pPr>
              <w:pStyle w:val="CommentText"/>
              <w:rPr>
                <w:i/>
                <w:iCs/>
                <w:color w:val="008000"/>
                <w:sz w:val="22"/>
                <w:szCs w:val="22"/>
              </w:rPr>
            </w:pPr>
            <w:r w:rsidRPr="00AB6C2D">
              <w:rPr>
                <w:sz w:val="22"/>
                <w:szCs w:val="22"/>
              </w:rPr>
              <w:t>School Leaders</w:t>
            </w:r>
            <w:r w:rsidR="00C0207E">
              <w:rPr>
                <w:sz w:val="22"/>
                <w:szCs w:val="22"/>
              </w:rPr>
              <w:t>hip</w:t>
            </w:r>
          </w:p>
        </w:tc>
        <w:tc>
          <w:tcPr>
            <w:tcW w:w="3117" w:type="dxa"/>
          </w:tcPr>
          <w:p w14:paraId="62DE9D62" w14:textId="55225771" w:rsidR="00A5170B" w:rsidRPr="00AB6C2D" w:rsidRDefault="00850827" w:rsidP="00A5170B">
            <w:pPr>
              <w:pStyle w:val="CommentText"/>
              <w:rPr>
                <w:i/>
                <w:iCs/>
                <w:color w:val="008000"/>
                <w:sz w:val="22"/>
                <w:szCs w:val="22"/>
              </w:rPr>
            </w:pPr>
            <w:r w:rsidRPr="002766A5">
              <w:rPr>
                <w:i/>
                <w:iCs/>
                <w:sz w:val="22"/>
                <w:szCs w:val="22"/>
              </w:rPr>
              <w:t>Ex: School leaders</w:t>
            </w:r>
            <w:r w:rsidR="002766A5">
              <w:rPr>
                <w:i/>
                <w:iCs/>
                <w:sz w:val="22"/>
                <w:szCs w:val="22"/>
              </w:rPr>
              <w:t xml:space="preserve"> </w:t>
            </w:r>
            <w:r w:rsidR="00E379E7">
              <w:rPr>
                <w:i/>
                <w:iCs/>
                <w:sz w:val="22"/>
                <w:szCs w:val="22"/>
              </w:rPr>
              <w:t>use student data to make decisions.</w:t>
            </w:r>
          </w:p>
        </w:tc>
        <w:tc>
          <w:tcPr>
            <w:tcW w:w="3117" w:type="dxa"/>
          </w:tcPr>
          <w:p w14:paraId="1148AA1F" w14:textId="65AAED7B" w:rsidR="00A5170B" w:rsidRPr="00AB6C2D" w:rsidRDefault="00911CD3" w:rsidP="00A5170B">
            <w:pPr>
              <w:pStyle w:val="CommentText"/>
              <w:rPr>
                <w:i/>
                <w:iCs/>
                <w:color w:val="008000"/>
                <w:sz w:val="22"/>
                <w:szCs w:val="22"/>
              </w:rPr>
            </w:pPr>
            <w:r w:rsidRPr="00CF4556">
              <w:rPr>
                <w:i/>
                <w:iCs/>
                <w:sz w:val="22"/>
                <w:szCs w:val="22"/>
              </w:rPr>
              <w:t>Ex: School leaders</w:t>
            </w:r>
            <w:r w:rsidR="00E379E7">
              <w:rPr>
                <w:i/>
                <w:iCs/>
                <w:sz w:val="22"/>
                <w:szCs w:val="22"/>
              </w:rPr>
              <w:t xml:space="preserve"> make decisions based on a “gut feeling.”</w:t>
            </w:r>
            <w:r w:rsidRPr="00CF4556">
              <w:rPr>
                <w:i/>
                <w:iCs/>
                <w:sz w:val="22"/>
                <w:szCs w:val="22"/>
              </w:rPr>
              <w:t xml:space="preserve"> </w:t>
            </w:r>
          </w:p>
        </w:tc>
      </w:tr>
      <w:tr w:rsidR="00A5170B" w:rsidRPr="00AB6C2D" w14:paraId="411F1A21" w14:textId="77777777" w:rsidTr="005C074A">
        <w:trPr>
          <w:trHeight w:val="1391"/>
        </w:trPr>
        <w:tc>
          <w:tcPr>
            <w:tcW w:w="3116" w:type="dxa"/>
            <w:vAlign w:val="center"/>
          </w:tcPr>
          <w:p w14:paraId="1226AA0D" w14:textId="50ADFFC9" w:rsidR="00A5170B" w:rsidRPr="00AB6C2D" w:rsidRDefault="00A5170B" w:rsidP="005C074A">
            <w:pPr>
              <w:pStyle w:val="CommentText"/>
              <w:rPr>
                <w:i/>
                <w:iCs/>
                <w:color w:val="008000"/>
                <w:sz w:val="22"/>
                <w:szCs w:val="22"/>
              </w:rPr>
            </w:pPr>
            <w:r w:rsidRPr="00AB6C2D">
              <w:rPr>
                <w:sz w:val="22"/>
                <w:szCs w:val="22"/>
              </w:rPr>
              <w:t>Teachers and other school staff</w:t>
            </w:r>
          </w:p>
        </w:tc>
        <w:tc>
          <w:tcPr>
            <w:tcW w:w="3117" w:type="dxa"/>
          </w:tcPr>
          <w:p w14:paraId="70565FE1" w14:textId="77777777" w:rsidR="00A5170B" w:rsidRPr="00AB6C2D" w:rsidRDefault="00A5170B" w:rsidP="00A5170B">
            <w:pPr>
              <w:pStyle w:val="CommentText"/>
              <w:rPr>
                <w:i/>
                <w:iCs/>
                <w:color w:val="008000"/>
                <w:sz w:val="22"/>
                <w:szCs w:val="22"/>
              </w:rPr>
            </w:pPr>
          </w:p>
        </w:tc>
        <w:tc>
          <w:tcPr>
            <w:tcW w:w="3117" w:type="dxa"/>
          </w:tcPr>
          <w:p w14:paraId="3CA92C8E" w14:textId="77777777" w:rsidR="00A5170B" w:rsidRPr="00AB6C2D" w:rsidRDefault="00A5170B" w:rsidP="00A5170B">
            <w:pPr>
              <w:pStyle w:val="CommentText"/>
              <w:rPr>
                <w:i/>
                <w:iCs/>
                <w:color w:val="008000"/>
                <w:sz w:val="22"/>
                <w:szCs w:val="22"/>
              </w:rPr>
            </w:pPr>
          </w:p>
        </w:tc>
      </w:tr>
      <w:tr w:rsidR="00A5170B" w:rsidRPr="00AB6C2D" w14:paraId="480D2B73" w14:textId="77777777" w:rsidTr="005C074A">
        <w:trPr>
          <w:trHeight w:val="1391"/>
        </w:trPr>
        <w:tc>
          <w:tcPr>
            <w:tcW w:w="3116" w:type="dxa"/>
            <w:vAlign w:val="center"/>
          </w:tcPr>
          <w:p w14:paraId="613A35F5" w14:textId="3E3A9BBF" w:rsidR="00A5170B" w:rsidRPr="00AB6C2D" w:rsidRDefault="00A5170B" w:rsidP="005C074A">
            <w:pPr>
              <w:pStyle w:val="CommentText"/>
              <w:rPr>
                <w:i/>
                <w:iCs/>
                <w:color w:val="008000"/>
                <w:sz w:val="22"/>
                <w:szCs w:val="22"/>
              </w:rPr>
            </w:pPr>
            <w:r w:rsidRPr="00AB6C2D">
              <w:rPr>
                <w:sz w:val="22"/>
                <w:szCs w:val="22"/>
              </w:rPr>
              <w:t>School culture (how do students, school staff, parents get along? What is important to the school?)</w:t>
            </w:r>
          </w:p>
        </w:tc>
        <w:tc>
          <w:tcPr>
            <w:tcW w:w="3117" w:type="dxa"/>
          </w:tcPr>
          <w:p w14:paraId="1134ED45" w14:textId="77777777" w:rsidR="00A5170B" w:rsidRPr="00AB6C2D" w:rsidRDefault="00A5170B" w:rsidP="00A5170B">
            <w:pPr>
              <w:pStyle w:val="CommentText"/>
              <w:rPr>
                <w:i/>
                <w:iCs/>
                <w:color w:val="008000"/>
                <w:sz w:val="22"/>
                <w:szCs w:val="22"/>
              </w:rPr>
            </w:pPr>
          </w:p>
        </w:tc>
        <w:tc>
          <w:tcPr>
            <w:tcW w:w="3117" w:type="dxa"/>
          </w:tcPr>
          <w:p w14:paraId="367F2DCF" w14:textId="77777777" w:rsidR="00A5170B" w:rsidRPr="00AB6C2D" w:rsidRDefault="00A5170B" w:rsidP="00A5170B">
            <w:pPr>
              <w:pStyle w:val="CommentText"/>
              <w:rPr>
                <w:i/>
                <w:iCs/>
                <w:color w:val="008000"/>
                <w:sz w:val="22"/>
                <w:szCs w:val="22"/>
              </w:rPr>
            </w:pPr>
          </w:p>
        </w:tc>
      </w:tr>
      <w:tr w:rsidR="00A5170B" w:rsidRPr="00AB6C2D" w14:paraId="615DBEDE" w14:textId="77777777" w:rsidTr="005C074A">
        <w:trPr>
          <w:trHeight w:val="1391"/>
        </w:trPr>
        <w:tc>
          <w:tcPr>
            <w:tcW w:w="3116" w:type="dxa"/>
            <w:vAlign w:val="center"/>
          </w:tcPr>
          <w:p w14:paraId="3C48BF08" w14:textId="095CC33D" w:rsidR="00A5170B" w:rsidRPr="00AB6C2D" w:rsidRDefault="00A5170B" w:rsidP="005C074A">
            <w:pPr>
              <w:pStyle w:val="CommentText"/>
              <w:rPr>
                <w:i/>
                <w:iCs/>
                <w:color w:val="008000"/>
                <w:sz w:val="22"/>
                <w:szCs w:val="22"/>
              </w:rPr>
            </w:pPr>
            <w:r w:rsidRPr="00AB6C2D">
              <w:rPr>
                <w:sz w:val="22"/>
                <w:szCs w:val="22"/>
              </w:rPr>
              <w:t>Learning materials (what curriculum does the school use? What are the lessons like?</w:t>
            </w:r>
            <w:r w:rsidR="00B95386" w:rsidRPr="00AB6C2D">
              <w:rPr>
                <w:sz w:val="22"/>
                <w:szCs w:val="22"/>
              </w:rPr>
              <w:t>)</w:t>
            </w:r>
          </w:p>
        </w:tc>
        <w:tc>
          <w:tcPr>
            <w:tcW w:w="3117" w:type="dxa"/>
          </w:tcPr>
          <w:p w14:paraId="4DD57118" w14:textId="77777777" w:rsidR="00A5170B" w:rsidRPr="00AB6C2D" w:rsidRDefault="00A5170B" w:rsidP="00A5170B">
            <w:pPr>
              <w:pStyle w:val="CommentText"/>
              <w:rPr>
                <w:i/>
                <w:iCs/>
                <w:color w:val="008000"/>
                <w:sz w:val="22"/>
                <w:szCs w:val="22"/>
              </w:rPr>
            </w:pPr>
          </w:p>
        </w:tc>
        <w:tc>
          <w:tcPr>
            <w:tcW w:w="3117" w:type="dxa"/>
          </w:tcPr>
          <w:p w14:paraId="106081BC" w14:textId="77777777" w:rsidR="00A5170B" w:rsidRPr="00AB6C2D" w:rsidRDefault="00A5170B" w:rsidP="00A5170B">
            <w:pPr>
              <w:pStyle w:val="CommentText"/>
              <w:rPr>
                <w:i/>
                <w:iCs/>
                <w:color w:val="008000"/>
                <w:sz w:val="22"/>
                <w:szCs w:val="22"/>
              </w:rPr>
            </w:pPr>
          </w:p>
        </w:tc>
      </w:tr>
      <w:tr w:rsidR="00A5170B" w:rsidRPr="00AB6C2D" w14:paraId="1A26A4AE" w14:textId="77777777" w:rsidTr="005C074A">
        <w:trPr>
          <w:trHeight w:val="1391"/>
        </w:trPr>
        <w:tc>
          <w:tcPr>
            <w:tcW w:w="3116" w:type="dxa"/>
            <w:vAlign w:val="center"/>
          </w:tcPr>
          <w:p w14:paraId="647045FA" w14:textId="66A349D6" w:rsidR="00A5170B" w:rsidRPr="00AB6C2D" w:rsidRDefault="00A5170B" w:rsidP="005C074A">
            <w:pPr>
              <w:pStyle w:val="CommentText"/>
              <w:rPr>
                <w:i/>
                <w:iCs/>
                <w:color w:val="008000"/>
                <w:sz w:val="22"/>
                <w:szCs w:val="22"/>
              </w:rPr>
            </w:pPr>
            <w:r w:rsidRPr="00AB6C2D">
              <w:rPr>
                <w:sz w:val="22"/>
                <w:szCs w:val="22"/>
              </w:rPr>
              <w:t>Quality of instruction for all students</w:t>
            </w:r>
          </w:p>
        </w:tc>
        <w:tc>
          <w:tcPr>
            <w:tcW w:w="3117" w:type="dxa"/>
          </w:tcPr>
          <w:p w14:paraId="42398746" w14:textId="77777777" w:rsidR="00A5170B" w:rsidRPr="00AB6C2D" w:rsidRDefault="00A5170B" w:rsidP="00A5170B">
            <w:pPr>
              <w:pStyle w:val="CommentText"/>
              <w:rPr>
                <w:i/>
                <w:iCs/>
                <w:color w:val="008000"/>
                <w:sz w:val="22"/>
                <w:szCs w:val="22"/>
              </w:rPr>
            </w:pPr>
          </w:p>
        </w:tc>
        <w:tc>
          <w:tcPr>
            <w:tcW w:w="3117" w:type="dxa"/>
          </w:tcPr>
          <w:p w14:paraId="34076125" w14:textId="77777777" w:rsidR="00A5170B" w:rsidRPr="00AB6C2D" w:rsidRDefault="00A5170B" w:rsidP="00A5170B">
            <w:pPr>
              <w:pStyle w:val="CommentText"/>
              <w:rPr>
                <w:i/>
                <w:iCs/>
                <w:color w:val="008000"/>
                <w:sz w:val="22"/>
                <w:szCs w:val="22"/>
              </w:rPr>
            </w:pPr>
          </w:p>
        </w:tc>
      </w:tr>
    </w:tbl>
    <w:p w14:paraId="55AE148B" w14:textId="77777777" w:rsidR="0027128C" w:rsidRDefault="0027128C" w:rsidP="00977214">
      <w:pPr>
        <w:rPr>
          <w:rFonts w:eastAsia="Times New Roman" w:cstheme="minorHAnsi"/>
          <w:b/>
          <w:bCs/>
          <w:color w:val="000000"/>
        </w:rPr>
      </w:pPr>
    </w:p>
    <w:p w14:paraId="2D595661" w14:textId="77777777" w:rsidR="0027128C" w:rsidRDefault="0027128C" w:rsidP="00977214">
      <w:pPr>
        <w:rPr>
          <w:rFonts w:eastAsia="Times New Roman" w:cstheme="minorHAnsi"/>
          <w:b/>
          <w:bCs/>
          <w:color w:val="000000"/>
        </w:rPr>
      </w:pPr>
    </w:p>
    <w:p w14:paraId="02FC1D57" w14:textId="1256F749" w:rsidR="00977214" w:rsidRDefault="00977214" w:rsidP="00977214">
      <w:pPr>
        <w:rPr>
          <w:rFonts w:eastAsia="Times New Roman" w:cstheme="minorHAnsi"/>
          <w:b/>
          <w:bCs/>
          <w:color w:val="000000"/>
        </w:rPr>
      </w:pPr>
      <w:r>
        <w:rPr>
          <w:rFonts w:eastAsia="Times New Roman" w:cstheme="minorHAnsi"/>
          <w:b/>
          <w:bCs/>
          <w:color w:val="000000"/>
        </w:rPr>
        <w:lastRenderedPageBreak/>
        <w:t>Instruction</w:t>
      </w:r>
      <w:r w:rsidRPr="00AD0F14">
        <w:rPr>
          <w:rFonts w:eastAsia="Times New Roman" w:cstheme="minorHAnsi"/>
          <w:b/>
          <w:bCs/>
          <w:color w:val="000000"/>
        </w:rPr>
        <w:t xml:space="preserve">: </w:t>
      </w:r>
      <w:r>
        <w:rPr>
          <w:rFonts w:eastAsia="Times New Roman" w:cstheme="minorHAnsi"/>
          <w:b/>
          <w:bCs/>
          <w:color w:val="000000"/>
        </w:rPr>
        <w:t>The Texas Effective Schools Framework Notes</w:t>
      </w:r>
    </w:p>
    <w:p w14:paraId="0EC09BDA" w14:textId="77777777" w:rsidR="00E77AE6" w:rsidRPr="00ED234A" w:rsidRDefault="00E77AE6" w:rsidP="00E77AE6">
      <w:pPr>
        <w:rPr>
          <w:b/>
          <w:bCs/>
          <w:i/>
          <w:iCs/>
          <w:color w:val="008000"/>
        </w:rPr>
      </w:pPr>
      <w:r w:rsidRPr="00ED234A">
        <w:rPr>
          <w:rFonts w:eastAsia="Times New Roman" w:cstheme="minorHAnsi"/>
          <w:b/>
          <w:bCs/>
          <w:color w:val="000000"/>
        </w:rPr>
        <w:t>Vocab</w:t>
      </w:r>
      <w:r>
        <w:rPr>
          <w:rFonts w:eastAsia="Times New Roman" w:cstheme="minorHAnsi"/>
          <w:b/>
          <w:bCs/>
          <w:color w:val="000000"/>
        </w:rPr>
        <w:t>ulary</w:t>
      </w:r>
    </w:p>
    <w:tbl>
      <w:tblPr>
        <w:tblStyle w:val="TableGrid"/>
        <w:tblW w:w="5003" w:type="pct"/>
        <w:tblLayout w:type="fixed"/>
        <w:tblLook w:val="04A0" w:firstRow="1" w:lastRow="0" w:firstColumn="1" w:lastColumn="0" w:noHBand="0" w:noVBand="1"/>
      </w:tblPr>
      <w:tblGrid>
        <w:gridCol w:w="2335"/>
        <w:gridCol w:w="7021"/>
      </w:tblGrid>
      <w:tr w:rsidR="00E77AE6" w:rsidRPr="000C1AB3" w14:paraId="35BF06B6" w14:textId="77777777" w:rsidTr="008C0103">
        <w:trPr>
          <w:trHeight w:val="638"/>
        </w:trPr>
        <w:tc>
          <w:tcPr>
            <w:tcW w:w="2335" w:type="dxa"/>
            <w:vAlign w:val="center"/>
          </w:tcPr>
          <w:p w14:paraId="0E27A01D" w14:textId="318E56B3" w:rsidR="00E77AE6" w:rsidRPr="003662EF" w:rsidRDefault="00A13CC2" w:rsidP="00544997">
            <w:pPr>
              <w:pStyle w:val="Tabletext"/>
              <w:rPr>
                <w:b/>
                <w:bCs/>
              </w:rPr>
            </w:pPr>
            <w:r>
              <w:rPr>
                <w:b/>
                <w:bCs/>
              </w:rPr>
              <w:t>Texas Effective Schools Framework</w:t>
            </w:r>
            <w:r w:rsidR="008C0103">
              <w:rPr>
                <w:b/>
                <w:bCs/>
              </w:rPr>
              <w:t xml:space="preserve"> (ESF)</w:t>
            </w:r>
          </w:p>
        </w:tc>
        <w:tc>
          <w:tcPr>
            <w:tcW w:w="7021" w:type="dxa"/>
            <w:vAlign w:val="center"/>
          </w:tcPr>
          <w:p w14:paraId="6FC4611C" w14:textId="77777777" w:rsidR="00E77AE6" w:rsidRDefault="00E77AE6" w:rsidP="00544997">
            <w:pPr>
              <w:pStyle w:val="Tabletext"/>
              <w:rPr>
                <w:i/>
                <w:iCs/>
                <w:color w:val="008000"/>
              </w:rPr>
            </w:pPr>
          </w:p>
          <w:p w14:paraId="16660C26" w14:textId="77777777" w:rsidR="005E49A4" w:rsidRDefault="005E49A4" w:rsidP="00544997">
            <w:pPr>
              <w:pStyle w:val="Tabletext"/>
              <w:rPr>
                <w:i/>
                <w:iCs/>
                <w:color w:val="008000"/>
              </w:rPr>
            </w:pPr>
          </w:p>
          <w:p w14:paraId="0EFBBF18" w14:textId="77777777" w:rsidR="005E49A4" w:rsidRDefault="005E49A4" w:rsidP="00544997">
            <w:pPr>
              <w:pStyle w:val="Tabletext"/>
              <w:rPr>
                <w:i/>
                <w:iCs/>
                <w:color w:val="008000"/>
              </w:rPr>
            </w:pPr>
          </w:p>
          <w:p w14:paraId="21362891" w14:textId="63ECD030" w:rsidR="005E49A4" w:rsidRPr="000C1AB3" w:rsidRDefault="005E49A4" w:rsidP="00544997">
            <w:pPr>
              <w:pStyle w:val="Tabletext"/>
            </w:pPr>
          </w:p>
        </w:tc>
      </w:tr>
    </w:tbl>
    <w:p w14:paraId="2727D37C" w14:textId="77777777" w:rsidR="00AB6C2D" w:rsidRDefault="00AB6C2D"/>
    <w:p w14:paraId="0F3EE110" w14:textId="428DEB64" w:rsidR="005E49A4" w:rsidRPr="005E49A4" w:rsidRDefault="005E49A4">
      <w:pPr>
        <w:rPr>
          <w:b/>
          <w:bCs/>
        </w:rPr>
      </w:pPr>
      <w:r w:rsidRPr="005E49A4">
        <w:rPr>
          <w:b/>
          <w:bCs/>
        </w:rPr>
        <w:t>ESF Framework: Levers of Effective Schools</w:t>
      </w:r>
    </w:p>
    <w:tbl>
      <w:tblPr>
        <w:tblStyle w:val="TableGrid"/>
        <w:tblW w:w="10080" w:type="dxa"/>
        <w:tblInd w:w="-365" w:type="dxa"/>
        <w:tblLook w:val="04A0" w:firstRow="1" w:lastRow="0" w:firstColumn="1" w:lastColumn="0" w:noHBand="0" w:noVBand="1"/>
      </w:tblPr>
      <w:tblGrid>
        <w:gridCol w:w="450"/>
        <w:gridCol w:w="2610"/>
        <w:gridCol w:w="7020"/>
      </w:tblGrid>
      <w:tr w:rsidR="00C37FC7" w14:paraId="6F4F43A6" w14:textId="77777777" w:rsidTr="00AB0E07">
        <w:tc>
          <w:tcPr>
            <w:tcW w:w="3060" w:type="dxa"/>
            <w:gridSpan w:val="2"/>
            <w:shd w:val="clear" w:color="auto" w:fill="D9D9D9" w:themeFill="background1" w:themeFillShade="D9"/>
            <w:vAlign w:val="center"/>
          </w:tcPr>
          <w:p w14:paraId="29090DB8" w14:textId="521A0A83" w:rsidR="00C37FC7" w:rsidRDefault="00C37FC7" w:rsidP="00D764BC">
            <w:pPr>
              <w:jc w:val="center"/>
            </w:pPr>
            <w:r>
              <w:t>Lever</w:t>
            </w:r>
          </w:p>
        </w:tc>
        <w:tc>
          <w:tcPr>
            <w:tcW w:w="7020" w:type="dxa"/>
            <w:shd w:val="clear" w:color="auto" w:fill="D9D9D9" w:themeFill="background1" w:themeFillShade="D9"/>
            <w:vAlign w:val="center"/>
          </w:tcPr>
          <w:p w14:paraId="5B60277B" w14:textId="49CAF583" w:rsidR="00C37FC7" w:rsidRDefault="00C37FC7" w:rsidP="00D764BC">
            <w:pPr>
              <w:jc w:val="center"/>
            </w:pPr>
            <w:r>
              <w:t>Description</w:t>
            </w:r>
          </w:p>
        </w:tc>
      </w:tr>
      <w:tr w:rsidR="00C37FC7" w14:paraId="48B1EA31" w14:textId="77777777" w:rsidTr="005E49A4">
        <w:trPr>
          <w:trHeight w:val="1502"/>
        </w:trPr>
        <w:tc>
          <w:tcPr>
            <w:tcW w:w="450" w:type="dxa"/>
            <w:tcBorders>
              <w:right w:val="single" w:sz="4" w:space="0" w:color="FFFFFF" w:themeColor="background1"/>
            </w:tcBorders>
            <w:vAlign w:val="center"/>
          </w:tcPr>
          <w:p w14:paraId="2C97DDC9" w14:textId="7A5C04FE" w:rsidR="00C37FC7" w:rsidRPr="00AB0E07" w:rsidRDefault="00C37FC7" w:rsidP="00AB0E07">
            <w:pPr>
              <w:jc w:val="center"/>
              <w:rPr>
                <w:b/>
                <w:bCs/>
              </w:rPr>
            </w:pPr>
            <w:r w:rsidRPr="00AB0E07">
              <w:rPr>
                <w:b/>
                <w:bCs/>
              </w:rPr>
              <w:t>1</w:t>
            </w:r>
            <w:r w:rsidR="00AB0E07">
              <w:rPr>
                <w:b/>
                <w:bCs/>
              </w:rPr>
              <w:t>-</w:t>
            </w:r>
          </w:p>
        </w:tc>
        <w:tc>
          <w:tcPr>
            <w:tcW w:w="2610" w:type="dxa"/>
            <w:tcBorders>
              <w:left w:val="single" w:sz="4" w:space="0" w:color="FFFFFF" w:themeColor="background1"/>
            </w:tcBorders>
            <w:vAlign w:val="center"/>
          </w:tcPr>
          <w:p w14:paraId="4EE334E2" w14:textId="79D0272D" w:rsidR="00C37FC7" w:rsidRPr="00AB0E07" w:rsidRDefault="00C37FC7" w:rsidP="00D764BC">
            <w:pPr>
              <w:rPr>
                <w:b/>
                <w:bCs/>
              </w:rPr>
            </w:pPr>
            <w:r w:rsidRPr="00AB0E07">
              <w:rPr>
                <w:b/>
                <w:bCs/>
              </w:rPr>
              <w:t>Strong School Leadership and Planning</w:t>
            </w:r>
          </w:p>
        </w:tc>
        <w:tc>
          <w:tcPr>
            <w:tcW w:w="7020" w:type="dxa"/>
          </w:tcPr>
          <w:p w14:paraId="7D70AC6C" w14:textId="6ADEC6A5" w:rsidR="00C37FC7" w:rsidRPr="00C31029" w:rsidRDefault="00C37FC7" w:rsidP="00C31029">
            <w:pPr>
              <w:spacing w:after="160" w:line="259" w:lineRule="auto"/>
              <w:rPr>
                <w:i/>
                <w:iCs/>
                <w:color w:val="008000"/>
              </w:rPr>
            </w:pPr>
          </w:p>
        </w:tc>
      </w:tr>
      <w:tr w:rsidR="00C37FC7" w14:paraId="4DD4C372" w14:textId="77777777" w:rsidTr="005E49A4">
        <w:trPr>
          <w:trHeight w:val="1502"/>
        </w:trPr>
        <w:tc>
          <w:tcPr>
            <w:tcW w:w="450" w:type="dxa"/>
            <w:tcBorders>
              <w:right w:val="single" w:sz="4" w:space="0" w:color="FFFFFF" w:themeColor="background1"/>
            </w:tcBorders>
            <w:vAlign w:val="center"/>
          </w:tcPr>
          <w:p w14:paraId="52E9AA89" w14:textId="37387770" w:rsidR="00C37FC7" w:rsidRPr="00AB0E07" w:rsidRDefault="00C37FC7" w:rsidP="00AB0E07">
            <w:pPr>
              <w:jc w:val="center"/>
              <w:rPr>
                <w:b/>
                <w:bCs/>
              </w:rPr>
            </w:pPr>
            <w:r w:rsidRPr="00AB0E07">
              <w:rPr>
                <w:b/>
                <w:bCs/>
              </w:rPr>
              <w:t>2</w:t>
            </w:r>
            <w:r w:rsidR="00AB0E07">
              <w:rPr>
                <w:b/>
                <w:bCs/>
              </w:rPr>
              <w:t>-</w:t>
            </w:r>
          </w:p>
        </w:tc>
        <w:tc>
          <w:tcPr>
            <w:tcW w:w="2610" w:type="dxa"/>
            <w:tcBorders>
              <w:left w:val="single" w:sz="4" w:space="0" w:color="FFFFFF" w:themeColor="background1"/>
            </w:tcBorders>
            <w:vAlign w:val="center"/>
          </w:tcPr>
          <w:p w14:paraId="6C723BA8" w14:textId="193D2BD1" w:rsidR="00C37FC7" w:rsidRPr="00AB0E07" w:rsidRDefault="00C37FC7" w:rsidP="00D764BC">
            <w:pPr>
              <w:rPr>
                <w:b/>
                <w:bCs/>
              </w:rPr>
            </w:pPr>
            <w:r w:rsidRPr="00AB0E07">
              <w:rPr>
                <w:b/>
                <w:bCs/>
              </w:rPr>
              <w:t>Strategic Staffing</w:t>
            </w:r>
          </w:p>
        </w:tc>
        <w:tc>
          <w:tcPr>
            <w:tcW w:w="7020" w:type="dxa"/>
          </w:tcPr>
          <w:p w14:paraId="75677E69" w14:textId="7F779A5A" w:rsidR="00C37FC7" w:rsidRPr="00C31029" w:rsidRDefault="00C37FC7" w:rsidP="00C31029">
            <w:pPr>
              <w:spacing w:after="160" w:line="259" w:lineRule="auto"/>
              <w:rPr>
                <w:i/>
                <w:iCs/>
                <w:color w:val="008000"/>
              </w:rPr>
            </w:pPr>
          </w:p>
        </w:tc>
      </w:tr>
      <w:tr w:rsidR="00C37FC7" w14:paraId="41D546C7" w14:textId="77777777" w:rsidTr="005E49A4">
        <w:trPr>
          <w:trHeight w:val="1502"/>
        </w:trPr>
        <w:tc>
          <w:tcPr>
            <w:tcW w:w="450" w:type="dxa"/>
            <w:tcBorders>
              <w:right w:val="single" w:sz="4" w:space="0" w:color="FFFFFF" w:themeColor="background1"/>
            </w:tcBorders>
            <w:vAlign w:val="center"/>
          </w:tcPr>
          <w:p w14:paraId="6646A872" w14:textId="0C4AE493" w:rsidR="00C37FC7" w:rsidRPr="00AB0E07" w:rsidRDefault="00C37FC7" w:rsidP="00AB0E07">
            <w:pPr>
              <w:jc w:val="center"/>
              <w:rPr>
                <w:b/>
                <w:bCs/>
              </w:rPr>
            </w:pPr>
            <w:r w:rsidRPr="00AB0E07">
              <w:rPr>
                <w:b/>
                <w:bCs/>
              </w:rPr>
              <w:t>3</w:t>
            </w:r>
            <w:r w:rsidR="00AB0E07">
              <w:rPr>
                <w:b/>
                <w:bCs/>
              </w:rPr>
              <w:t>-</w:t>
            </w:r>
          </w:p>
        </w:tc>
        <w:tc>
          <w:tcPr>
            <w:tcW w:w="2610" w:type="dxa"/>
            <w:tcBorders>
              <w:left w:val="single" w:sz="4" w:space="0" w:color="FFFFFF" w:themeColor="background1"/>
            </w:tcBorders>
            <w:vAlign w:val="center"/>
          </w:tcPr>
          <w:p w14:paraId="765AC1D4" w14:textId="59B71E7C" w:rsidR="00C37FC7" w:rsidRPr="00AB0E07" w:rsidRDefault="00C37FC7" w:rsidP="00D764BC">
            <w:pPr>
              <w:rPr>
                <w:b/>
                <w:bCs/>
              </w:rPr>
            </w:pPr>
            <w:r w:rsidRPr="00AB0E07">
              <w:rPr>
                <w:b/>
                <w:bCs/>
              </w:rPr>
              <w:t>Positive School Culture</w:t>
            </w:r>
          </w:p>
        </w:tc>
        <w:tc>
          <w:tcPr>
            <w:tcW w:w="7020" w:type="dxa"/>
          </w:tcPr>
          <w:p w14:paraId="12CAE4EB" w14:textId="2A697CFC" w:rsidR="00C37FC7" w:rsidRPr="00C31029" w:rsidRDefault="00C37FC7" w:rsidP="00C31029">
            <w:pPr>
              <w:spacing w:after="160" w:line="259" w:lineRule="auto"/>
              <w:rPr>
                <w:i/>
                <w:iCs/>
                <w:color w:val="008000"/>
              </w:rPr>
            </w:pPr>
          </w:p>
        </w:tc>
      </w:tr>
      <w:tr w:rsidR="00C37FC7" w14:paraId="17D9E82F" w14:textId="77777777" w:rsidTr="005E49A4">
        <w:trPr>
          <w:trHeight w:val="1502"/>
        </w:trPr>
        <w:tc>
          <w:tcPr>
            <w:tcW w:w="450" w:type="dxa"/>
            <w:tcBorders>
              <w:right w:val="single" w:sz="4" w:space="0" w:color="FFFFFF" w:themeColor="background1"/>
            </w:tcBorders>
            <w:vAlign w:val="center"/>
          </w:tcPr>
          <w:p w14:paraId="18F220E8" w14:textId="302F898F" w:rsidR="00C37FC7" w:rsidRPr="00AB0E07" w:rsidRDefault="00C37FC7" w:rsidP="00AB0E07">
            <w:pPr>
              <w:jc w:val="center"/>
              <w:rPr>
                <w:rFonts w:cstheme="minorHAnsi"/>
                <w:b/>
                <w:bCs/>
              </w:rPr>
            </w:pPr>
            <w:r w:rsidRPr="00AB0E07">
              <w:rPr>
                <w:rFonts w:cstheme="minorHAnsi"/>
                <w:b/>
                <w:bCs/>
              </w:rPr>
              <w:t>4</w:t>
            </w:r>
            <w:r w:rsidR="00AB0E07">
              <w:rPr>
                <w:rFonts w:cstheme="minorHAnsi"/>
                <w:b/>
                <w:bCs/>
              </w:rPr>
              <w:t>-</w:t>
            </w:r>
          </w:p>
        </w:tc>
        <w:tc>
          <w:tcPr>
            <w:tcW w:w="2610" w:type="dxa"/>
            <w:tcBorders>
              <w:left w:val="single" w:sz="4" w:space="0" w:color="FFFFFF" w:themeColor="background1"/>
            </w:tcBorders>
            <w:vAlign w:val="center"/>
          </w:tcPr>
          <w:p w14:paraId="2E0917E3" w14:textId="18936330" w:rsidR="00C37FC7" w:rsidRPr="00AB0E07" w:rsidRDefault="00C37FC7" w:rsidP="00D764BC">
            <w:pPr>
              <w:rPr>
                <w:b/>
                <w:bCs/>
              </w:rPr>
            </w:pPr>
            <w:r w:rsidRPr="00AB0E07">
              <w:rPr>
                <w:rFonts w:cstheme="minorHAnsi"/>
                <w:b/>
                <w:bCs/>
              </w:rPr>
              <w:t>High-Quality Instructional Materials and Assessments</w:t>
            </w:r>
          </w:p>
        </w:tc>
        <w:tc>
          <w:tcPr>
            <w:tcW w:w="7020" w:type="dxa"/>
          </w:tcPr>
          <w:p w14:paraId="2DE61FE8" w14:textId="2BECA6FD" w:rsidR="00C37FC7" w:rsidRPr="00C31029" w:rsidRDefault="00C37FC7" w:rsidP="00C31029">
            <w:pPr>
              <w:spacing w:after="160" w:line="259" w:lineRule="auto"/>
              <w:rPr>
                <w:i/>
                <w:iCs/>
                <w:color w:val="008000"/>
              </w:rPr>
            </w:pPr>
          </w:p>
        </w:tc>
      </w:tr>
      <w:tr w:rsidR="00C37FC7" w14:paraId="2D822CE9" w14:textId="77777777" w:rsidTr="005E49A4">
        <w:trPr>
          <w:trHeight w:val="1502"/>
        </w:trPr>
        <w:tc>
          <w:tcPr>
            <w:tcW w:w="450" w:type="dxa"/>
            <w:tcBorders>
              <w:right w:val="single" w:sz="4" w:space="0" w:color="FFFFFF" w:themeColor="background1"/>
            </w:tcBorders>
            <w:vAlign w:val="center"/>
          </w:tcPr>
          <w:p w14:paraId="13A16AE9" w14:textId="61B489A3" w:rsidR="00C37FC7" w:rsidRPr="00AB0E07" w:rsidRDefault="00C37FC7" w:rsidP="00AB0E07">
            <w:pPr>
              <w:jc w:val="center"/>
              <w:rPr>
                <w:b/>
                <w:bCs/>
              </w:rPr>
            </w:pPr>
            <w:r w:rsidRPr="00AB0E07">
              <w:rPr>
                <w:b/>
                <w:bCs/>
              </w:rPr>
              <w:t>5</w:t>
            </w:r>
            <w:r w:rsidR="00B11D43">
              <w:rPr>
                <w:b/>
                <w:bCs/>
              </w:rPr>
              <w:t>-</w:t>
            </w:r>
          </w:p>
        </w:tc>
        <w:tc>
          <w:tcPr>
            <w:tcW w:w="2610" w:type="dxa"/>
            <w:tcBorders>
              <w:left w:val="single" w:sz="4" w:space="0" w:color="FFFFFF" w:themeColor="background1"/>
            </w:tcBorders>
            <w:vAlign w:val="center"/>
          </w:tcPr>
          <w:p w14:paraId="1DAD158A" w14:textId="112AF3AA" w:rsidR="00C37FC7" w:rsidRPr="00AB0E07" w:rsidRDefault="00C37FC7" w:rsidP="00D764BC">
            <w:pPr>
              <w:rPr>
                <w:b/>
                <w:bCs/>
              </w:rPr>
            </w:pPr>
            <w:r w:rsidRPr="00AB0E07">
              <w:rPr>
                <w:b/>
                <w:bCs/>
              </w:rPr>
              <w:t>Effective Instruction</w:t>
            </w:r>
          </w:p>
        </w:tc>
        <w:tc>
          <w:tcPr>
            <w:tcW w:w="7020" w:type="dxa"/>
          </w:tcPr>
          <w:p w14:paraId="14200708" w14:textId="30CF10C7" w:rsidR="00C37FC7" w:rsidRPr="00C31029" w:rsidRDefault="00C37FC7" w:rsidP="00C31029">
            <w:pPr>
              <w:spacing w:after="160" w:line="259" w:lineRule="auto"/>
              <w:rPr>
                <w:i/>
                <w:iCs/>
                <w:color w:val="008000"/>
              </w:rPr>
            </w:pPr>
          </w:p>
        </w:tc>
      </w:tr>
    </w:tbl>
    <w:p w14:paraId="38EFF489" w14:textId="77777777" w:rsidR="00977214" w:rsidRDefault="00977214" w:rsidP="00B11D43">
      <w:pPr>
        <w:rPr>
          <w:b/>
        </w:rPr>
      </w:pPr>
    </w:p>
    <w:p w14:paraId="3DC1D4AA" w14:textId="77777777" w:rsidR="0027128C" w:rsidRDefault="0027128C" w:rsidP="00B11D43">
      <w:pPr>
        <w:rPr>
          <w:b/>
        </w:rPr>
      </w:pPr>
    </w:p>
    <w:p w14:paraId="68A2B672" w14:textId="77777777" w:rsidR="0027128C" w:rsidRDefault="0027128C" w:rsidP="00B11D43">
      <w:pPr>
        <w:rPr>
          <w:b/>
        </w:rPr>
      </w:pPr>
    </w:p>
    <w:p w14:paraId="50008C6E" w14:textId="50084743" w:rsidR="0091264B" w:rsidRPr="0091264B" w:rsidRDefault="0091264B" w:rsidP="00B11D43">
      <w:pPr>
        <w:rPr>
          <w:b/>
        </w:rPr>
      </w:pPr>
      <w:r>
        <w:rPr>
          <w:b/>
        </w:rPr>
        <w:lastRenderedPageBreak/>
        <w:t xml:space="preserve">Practice: </w:t>
      </w:r>
      <w:r w:rsidR="00103CF7">
        <w:rPr>
          <w:b/>
        </w:rPr>
        <w:t xml:space="preserve">ESF </w:t>
      </w:r>
      <w:r w:rsidR="00D31516">
        <w:rPr>
          <w:b/>
        </w:rPr>
        <w:t>Essential Actions Stations</w:t>
      </w:r>
    </w:p>
    <w:p w14:paraId="6256C32B" w14:textId="0D8C074B" w:rsidR="00C37FC7" w:rsidRPr="00B11D43" w:rsidRDefault="00B11D43" w:rsidP="00B11D43">
      <w:r>
        <w:t xml:space="preserve">Use the stations to complete each table. </w:t>
      </w:r>
      <w:r w:rsidR="00190F13">
        <w:t xml:space="preserve">Each station includes the essential actions taken by schools to ensure they are achieving each lever, and </w:t>
      </w:r>
      <w:r w:rsidR="00DC1071">
        <w:t xml:space="preserve">a scenario to determine the effectiveness of an example school, based on the framework. </w:t>
      </w:r>
    </w:p>
    <w:tbl>
      <w:tblPr>
        <w:tblStyle w:val="TableGrid"/>
        <w:tblW w:w="10530" w:type="dxa"/>
        <w:tblInd w:w="-365" w:type="dxa"/>
        <w:tblLook w:val="04A0" w:firstRow="1" w:lastRow="0" w:firstColumn="1" w:lastColumn="0" w:noHBand="0" w:noVBand="1"/>
      </w:tblPr>
      <w:tblGrid>
        <w:gridCol w:w="395"/>
        <w:gridCol w:w="1648"/>
        <w:gridCol w:w="8487"/>
      </w:tblGrid>
      <w:tr w:rsidR="00B11D43" w14:paraId="167C133F" w14:textId="77777777" w:rsidTr="00B11D43">
        <w:tc>
          <w:tcPr>
            <w:tcW w:w="1980" w:type="dxa"/>
            <w:gridSpan w:val="2"/>
            <w:shd w:val="clear" w:color="auto" w:fill="D9D9D9" w:themeFill="background1" w:themeFillShade="D9"/>
            <w:vAlign w:val="center"/>
          </w:tcPr>
          <w:p w14:paraId="22FCC244" w14:textId="77777777" w:rsidR="00B11D43" w:rsidRPr="00B11D43" w:rsidRDefault="00B11D43" w:rsidP="00B14000">
            <w:pPr>
              <w:jc w:val="center"/>
              <w:rPr>
                <w:b/>
                <w:bCs/>
              </w:rPr>
            </w:pPr>
            <w:r w:rsidRPr="00B11D43">
              <w:rPr>
                <w:b/>
                <w:bCs/>
              </w:rPr>
              <w:t>Lever</w:t>
            </w:r>
          </w:p>
        </w:tc>
        <w:tc>
          <w:tcPr>
            <w:tcW w:w="8550" w:type="dxa"/>
            <w:shd w:val="clear" w:color="auto" w:fill="D9D9D9" w:themeFill="background1" w:themeFillShade="D9"/>
            <w:vAlign w:val="center"/>
          </w:tcPr>
          <w:p w14:paraId="2A18DA51" w14:textId="77777777" w:rsidR="00B11D43" w:rsidRPr="00B11D43" w:rsidRDefault="00B11D43" w:rsidP="00B14000">
            <w:pPr>
              <w:jc w:val="center"/>
              <w:rPr>
                <w:b/>
                <w:bCs/>
              </w:rPr>
            </w:pPr>
            <w:r w:rsidRPr="00B11D43">
              <w:rPr>
                <w:b/>
                <w:bCs/>
              </w:rPr>
              <w:t>Essential Actions</w:t>
            </w:r>
          </w:p>
        </w:tc>
      </w:tr>
      <w:tr w:rsidR="00D31516" w14:paraId="6CF505AC" w14:textId="77777777" w:rsidTr="00D31516">
        <w:tc>
          <w:tcPr>
            <w:tcW w:w="328" w:type="dxa"/>
            <w:tcBorders>
              <w:right w:val="single" w:sz="4" w:space="0" w:color="FFFFFF" w:themeColor="background1"/>
            </w:tcBorders>
            <w:vAlign w:val="center"/>
          </w:tcPr>
          <w:p w14:paraId="30FB05BE" w14:textId="5AC8FA13" w:rsidR="00D31516" w:rsidRPr="00D31516" w:rsidRDefault="00D31516" w:rsidP="00D31516">
            <w:r w:rsidRPr="00D31516">
              <w:t>1-</w:t>
            </w:r>
          </w:p>
        </w:tc>
        <w:tc>
          <w:tcPr>
            <w:tcW w:w="1652" w:type="dxa"/>
            <w:tcBorders>
              <w:left w:val="single" w:sz="4" w:space="0" w:color="FFFFFF" w:themeColor="background1"/>
            </w:tcBorders>
            <w:vAlign w:val="center"/>
          </w:tcPr>
          <w:p w14:paraId="29182A28" w14:textId="7578BE3B" w:rsidR="00D31516" w:rsidRPr="00D31516" w:rsidRDefault="00D31516" w:rsidP="00D31516">
            <w:r w:rsidRPr="00D31516">
              <w:t>Strong School Leadership and Planning</w:t>
            </w:r>
          </w:p>
        </w:tc>
        <w:tc>
          <w:tcPr>
            <w:tcW w:w="8550" w:type="dxa"/>
          </w:tcPr>
          <w:p w14:paraId="5A9CE5A7" w14:textId="77777777" w:rsidR="00D31516" w:rsidRDefault="00D31516" w:rsidP="00BA1012">
            <w:pPr>
              <w:rPr>
                <w:i/>
                <w:iCs/>
                <w:color w:val="008000"/>
              </w:rPr>
            </w:pPr>
            <w:r w:rsidRPr="00BA1012">
              <w:rPr>
                <w:i/>
                <w:iCs/>
                <w:color w:val="008000"/>
              </w:rPr>
              <w:t xml:space="preserve"> </w:t>
            </w:r>
          </w:p>
          <w:p w14:paraId="6EE75CED" w14:textId="77777777" w:rsidR="005E31D2" w:rsidRDefault="005E31D2" w:rsidP="00BA1012">
            <w:pPr>
              <w:rPr>
                <w:i/>
                <w:iCs/>
                <w:color w:val="008000"/>
              </w:rPr>
            </w:pPr>
          </w:p>
          <w:p w14:paraId="357650A3" w14:textId="77777777" w:rsidR="005E31D2" w:rsidRDefault="005E31D2" w:rsidP="00BA1012">
            <w:pPr>
              <w:rPr>
                <w:i/>
                <w:iCs/>
                <w:color w:val="008000"/>
              </w:rPr>
            </w:pPr>
          </w:p>
          <w:p w14:paraId="7ECB9749" w14:textId="77777777" w:rsidR="005E31D2" w:rsidRDefault="005E31D2" w:rsidP="00BA1012">
            <w:pPr>
              <w:rPr>
                <w:i/>
                <w:iCs/>
                <w:color w:val="008000"/>
              </w:rPr>
            </w:pPr>
          </w:p>
          <w:p w14:paraId="068FE15E" w14:textId="77777777" w:rsidR="005E31D2" w:rsidRDefault="005E31D2" w:rsidP="00BA1012">
            <w:pPr>
              <w:rPr>
                <w:i/>
                <w:iCs/>
                <w:color w:val="008000"/>
              </w:rPr>
            </w:pPr>
          </w:p>
          <w:p w14:paraId="61CF68D1" w14:textId="6377D0BD" w:rsidR="005E31D2" w:rsidRPr="00BA1012" w:rsidRDefault="005E31D2" w:rsidP="00BA1012">
            <w:pPr>
              <w:rPr>
                <w:i/>
                <w:iCs/>
                <w:color w:val="008000"/>
              </w:rPr>
            </w:pPr>
          </w:p>
        </w:tc>
      </w:tr>
      <w:tr w:rsidR="00B11D43" w14:paraId="11190BC8" w14:textId="77777777" w:rsidTr="00B11D43">
        <w:tc>
          <w:tcPr>
            <w:tcW w:w="10530" w:type="dxa"/>
            <w:gridSpan w:val="3"/>
            <w:shd w:val="clear" w:color="auto" w:fill="E7E6E6" w:themeFill="background2"/>
            <w:vAlign w:val="center"/>
          </w:tcPr>
          <w:p w14:paraId="0A3AE969" w14:textId="67F39670" w:rsidR="00B11D43" w:rsidRPr="00B11D43" w:rsidRDefault="00B11D43" w:rsidP="00B11D43">
            <w:pPr>
              <w:rPr>
                <w:b/>
                <w:bCs/>
              </w:rPr>
            </w:pPr>
            <w:r w:rsidRPr="00B11D43">
              <w:rPr>
                <w:b/>
                <w:bCs/>
              </w:rPr>
              <w:t xml:space="preserve">Scenario 1: </w:t>
            </w:r>
          </w:p>
        </w:tc>
      </w:tr>
      <w:tr w:rsidR="00B11D43" w14:paraId="1C200254" w14:textId="77777777" w:rsidTr="00304F5D">
        <w:tc>
          <w:tcPr>
            <w:tcW w:w="10530" w:type="dxa"/>
            <w:gridSpan w:val="3"/>
          </w:tcPr>
          <w:p w14:paraId="001A51F7" w14:textId="25D01C3D" w:rsidR="00B11D43" w:rsidRDefault="00B11D43" w:rsidP="00304F5D">
            <w:pPr>
              <w:pStyle w:val="ListParagraph"/>
              <w:numPr>
                <w:ilvl w:val="0"/>
                <w:numId w:val="19"/>
              </w:numPr>
              <w:spacing w:before="240"/>
              <w:rPr>
                <w:rFonts w:cstheme="minorHAnsi"/>
              </w:rPr>
            </w:pPr>
            <w:r w:rsidRPr="00D729C4">
              <w:rPr>
                <w:rFonts w:cstheme="minorHAnsi"/>
              </w:rPr>
              <w:t>What are the strengths of this school, based on this lever of the Effective Schools Framework?</w:t>
            </w:r>
          </w:p>
          <w:p w14:paraId="1A34ECC5" w14:textId="77777777" w:rsidR="00BA1012" w:rsidRDefault="00BA1012" w:rsidP="00304F5D">
            <w:pPr>
              <w:pStyle w:val="ListParagraph"/>
              <w:spacing w:before="240"/>
              <w:rPr>
                <w:rFonts w:cstheme="minorHAnsi"/>
              </w:rPr>
            </w:pPr>
          </w:p>
          <w:p w14:paraId="61A1702B" w14:textId="77777777" w:rsidR="00BA1012" w:rsidRDefault="00BA1012" w:rsidP="00304F5D">
            <w:pPr>
              <w:pStyle w:val="ListParagraph"/>
              <w:spacing w:before="240"/>
              <w:rPr>
                <w:rFonts w:cstheme="minorHAnsi"/>
              </w:rPr>
            </w:pPr>
          </w:p>
          <w:p w14:paraId="3A317BCF" w14:textId="77777777" w:rsidR="00BA1012" w:rsidRDefault="00BA1012" w:rsidP="00304F5D">
            <w:pPr>
              <w:pStyle w:val="ListParagraph"/>
              <w:spacing w:before="240"/>
              <w:rPr>
                <w:rFonts w:cstheme="minorHAnsi"/>
              </w:rPr>
            </w:pPr>
          </w:p>
          <w:p w14:paraId="7C44C362" w14:textId="77777777" w:rsidR="00BA1012" w:rsidRDefault="00BA1012" w:rsidP="00304F5D">
            <w:pPr>
              <w:pStyle w:val="ListParagraph"/>
              <w:spacing w:before="240"/>
              <w:rPr>
                <w:rFonts w:cstheme="minorHAnsi"/>
              </w:rPr>
            </w:pPr>
          </w:p>
          <w:p w14:paraId="4D0FEA96" w14:textId="7B6C13E9" w:rsidR="00B11D43" w:rsidRPr="00D729C4" w:rsidRDefault="00B11D43" w:rsidP="00304F5D">
            <w:pPr>
              <w:pStyle w:val="ListParagraph"/>
              <w:numPr>
                <w:ilvl w:val="0"/>
                <w:numId w:val="19"/>
              </w:numPr>
              <w:spacing w:before="240"/>
              <w:rPr>
                <w:rFonts w:cstheme="minorHAnsi"/>
              </w:rPr>
            </w:pPr>
            <w:r w:rsidRPr="00D729C4">
              <w:rPr>
                <w:rFonts w:cstheme="minorHAnsi"/>
              </w:rPr>
              <w:t xml:space="preserve">What might the school leader want to improve to ensure that their school is </w:t>
            </w:r>
            <w:r w:rsidR="00CF4556" w:rsidRPr="00D729C4">
              <w:rPr>
                <w:rFonts w:cstheme="minorHAnsi"/>
              </w:rPr>
              <w:t>highly effective</w:t>
            </w:r>
            <w:r w:rsidRPr="00D729C4">
              <w:rPr>
                <w:rFonts w:cstheme="minorHAnsi"/>
              </w:rPr>
              <w:t xml:space="preserve">? </w:t>
            </w:r>
          </w:p>
          <w:p w14:paraId="5D63F3E6" w14:textId="77777777" w:rsidR="00B11D43" w:rsidRDefault="00B11D43" w:rsidP="00304F5D">
            <w:pPr>
              <w:pStyle w:val="CommentText"/>
              <w:spacing w:before="240" w:after="160"/>
              <w:rPr>
                <w:i/>
                <w:iCs/>
                <w:color w:val="008000"/>
                <w:sz w:val="22"/>
                <w:szCs w:val="22"/>
              </w:rPr>
            </w:pPr>
          </w:p>
          <w:p w14:paraId="088CC9A2" w14:textId="5E90946C" w:rsidR="00BA1012" w:rsidRPr="00B11D43" w:rsidRDefault="00BA1012" w:rsidP="00304F5D">
            <w:pPr>
              <w:pStyle w:val="CommentText"/>
              <w:spacing w:before="240" w:after="160"/>
              <w:rPr>
                <w:i/>
                <w:iCs/>
                <w:color w:val="008000"/>
                <w:sz w:val="22"/>
                <w:szCs w:val="22"/>
              </w:rPr>
            </w:pPr>
          </w:p>
        </w:tc>
      </w:tr>
    </w:tbl>
    <w:p w14:paraId="405D5957" w14:textId="77777777" w:rsidR="00B11D43" w:rsidRDefault="00B11D43" w:rsidP="00D31516">
      <w:pPr>
        <w:spacing w:after="0"/>
      </w:pPr>
    </w:p>
    <w:tbl>
      <w:tblPr>
        <w:tblStyle w:val="TableGrid"/>
        <w:tblW w:w="10530" w:type="dxa"/>
        <w:tblInd w:w="-365" w:type="dxa"/>
        <w:tblLook w:val="04A0" w:firstRow="1" w:lastRow="0" w:firstColumn="1" w:lastColumn="0" w:noHBand="0" w:noVBand="1"/>
      </w:tblPr>
      <w:tblGrid>
        <w:gridCol w:w="395"/>
        <w:gridCol w:w="1646"/>
        <w:gridCol w:w="8489"/>
      </w:tblGrid>
      <w:tr w:rsidR="00B11D43" w14:paraId="5D0A0FE5" w14:textId="77777777" w:rsidTr="0027128C">
        <w:trPr>
          <w:cantSplit w:val="0"/>
        </w:trPr>
        <w:tc>
          <w:tcPr>
            <w:tcW w:w="2041" w:type="dxa"/>
            <w:gridSpan w:val="2"/>
            <w:shd w:val="clear" w:color="auto" w:fill="E7E6E6" w:themeFill="background2"/>
            <w:vAlign w:val="center"/>
          </w:tcPr>
          <w:p w14:paraId="5AB04CC6" w14:textId="3C3188E7" w:rsidR="00B11D43" w:rsidRDefault="00B11D43" w:rsidP="00B11D43">
            <w:pPr>
              <w:jc w:val="center"/>
            </w:pPr>
            <w:r w:rsidRPr="00B11D43">
              <w:rPr>
                <w:b/>
                <w:bCs/>
              </w:rPr>
              <w:t>Lever</w:t>
            </w:r>
          </w:p>
        </w:tc>
        <w:tc>
          <w:tcPr>
            <w:tcW w:w="8489" w:type="dxa"/>
            <w:shd w:val="clear" w:color="auto" w:fill="E7E6E6" w:themeFill="background2"/>
            <w:vAlign w:val="center"/>
          </w:tcPr>
          <w:p w14:paraId="387E36D3" w14:textId="535DE1C7" w:rsidR="00B11D43" w:rsidRPr="00B11D43" w:rsidRDefault="00B11D43" w:rsidP="00B11D43">
            <w:pPr>
              <w:jc w:val="center"/>
              <w:rPr>
                <w:i/>
                <w:iCs/>
                <w:color w:val="008000"/>
              </w:rPr>
            </w:pPr>
            <w:r w:rsidRPr="00B11D43">
              <w:rPr>
                <w:b/>
                <w:bCs/>
              </w:rPr>
              <w:t>Essential Actions</w:t>
            </w:r>
          </w:p>
        </w:tc>
      </w:tr>
      <w:tr w:rsidR="00B11D43" w14:paraId="03501BC2" w14:textId="77777777" w:rsidTr="0027128C">
        <w:trPr>
          <w:cantSplit w:val="0"/>
        </w:trPr>
        <w:tc>
          <w:tcPr>
            <w:tcW w:w="395" w:type="dxa"/>
            <w:tcBorders>
              <w:right w:val="single" w:sz="4" w:space="0" w:color="FFFFFF" w:themeColor="background1"/>
            </w:tcBorders>
            <w:vAlign w:val="center"/>
          </w:tcPr>
          <w:p w14:paraId="0EE778F8" w14:textId="3258FBEA" w:rsidR="00B11D43" w:rsidRDefault="00B11D43" w:rsidP="00B11D43">
            <w:r>
              <w:t>2</w:t>
            </w:r>
            <w:r w:rsidR="00D31516">
              <w:t>-</w:t>
            </w:r>
          </w:p>
        </w:tc>
        <w:tc>
          <w:tcPr>
            <w:tcW w:w="1646" w:type="dxa"/>
            <w:tcBorders>
              <w:left w:val="single" w:sz="4" w:space="0" w:color="FFFFFF" w:themeColor="background1"/>
            </w:tcBorders>
            <w:vAlign w:val="center"/>
          </w:tcPr>
          <w:p w14:paraId="611881B5" w14:textId="77777777" w:rsidR="00B11D43" w:rsidRDefault="00B11D43" w:rsidP="00B11D43">
            <w:r>
              <w:t>Strategic Staffing</w:t>
            </w:r>
          </w:p>
        </w:tc>
        <w:tc>
          <w:tcPr>
            <w:tcW w:w="8489" w:type="dxa"/>
          </w:tcPr>
          <w:p w14:paraId="734AAD76" w14:textId="77777777" w:rsidR="00B11D43" w:rsidRDefault="00B11D43" w:rsidP="005E31D2">
            <w:pPr>
              <w:rPr>
                <w:i/>
                <w:iCs/>
                <w:color w:val="008000"/>
              </w:rPr>
            </w:pPr>
          </w:p>
          <w:p w14:paraId="3ACC8BD8" w14:textId="77777777" w:rsidR="005E31D2" w:rsidRDefault="005E31D2" w:rsidP="005E31D2">
            <w:pPr>
              <w:rPr>
                <w:i/>
                <w:iCs/>
                <w:color w:val="008000"/>
              </w:rPr>
            </w:pPr>
          </w:p>
          <w:p w14:paraId="0F7EEC5F" w14:textId="77777777" w:rsidR="005E31D2" w:rsidRDefault="005E31D2" w:rsidP="005E31D2">
            <w:pPr>
              <w:rPr>
                <w:i/>
                <w:iCs/>
                <w:color w:val="008000"/>
              </w:rPr>
            </w:pPr>
          </w:p>
          <w:p w14:paraId="669537DD" w14:textId="77777777" w:rsidR="005E31D2" w:rsidRDefault="005E31D2" w:rsidP="005E31D2">
            <w:pPr>
              <w:rPr>
                <w:i/>
                <w:iCs/>
                <w:color w:val="008000"/>
              </w:rPr>
            </w:pPr>
          </w:p>
          <w:p w14:paraId="19A252D3" w14:textId="133EAD90" w:rsidR="005E31D2" w:rsidRPr="005E31D2" w:rsidRDefault="005E31D2" w:rsidP="005E31D2">
            <w:pPr>
              <w:rPr>
                <w:i/>
                <w:iCs/>
                <w:color w:val="008000"/>
              </w:rPr>
            </w:pPr>
          </w:p>
        </w:tc>
      </w:tr>
      <w:tr w:rsidR="00B11D43" w14:paraId="2347ED43" w14:textId="77777777" w:rsidTr="0027128C">
        <w:trPr>
          <w:cantSplit w:val="0"/>
        </w:trPr>
        <w:tc>
          <w:tcPr>
            <w:tcW w:w="10530" w:type="dxa"/>
            <w:gridSpan w:val="3"/>
            <w:shd w:val="clear" w:color="auto" w:fill="E7E6E6" w:themeFill="background2"/>
            <w:vAlign w:val="center"/>
          </w:tcPr>
          <w:p w14:paraId="4ABF2DAC" w14:textId="670DE9CF" w:rsidR="00B11D43" w:rsidRPr="00B11D43" w:rsidRDefault="00B11D43" w:rsidP="00B11D43">
            <w:pPr>
              <w:rPr>
                <w:b/>
                <w:bCs/>
              </w:rPr>
            </w:pPr>
            <w:r w:rsidRPr="00B11D43">
              <w:rPr>
                <w:b/>
                <w:bCs/>
              </w:rPr>
              <w:t>Scenario 2:</w:t>
            </w:r>
          </w:p>
        </w:tc>
      </w:tr>
      <w:tr w:rsidR="00B11D43" w14:paraId="1908BFBF" w14:textId="77777777" w:rsidTr="0027128C">
        <w:trPr>
          <w:cantSplit w:val="0"/>
          <w:trHeight w:val="3041"/>
        </w:trPr>
        <w:tc>
          <w:tcPr>
            <w:tcW w:w="10530" w:type="dxa"/>
            <w:gridSpan w:val="3"/>
          </w:tcPr>
          <w:p w14:paraId="2D13722A" w14:textId="77777777" w:rsidR="00B11D43" w:rsidRDefault="00B11D43" w:rsidP="00304F5D">
            <w:pPr>
              <w:pStyle w:val="ListParagraph"/>
              <w:numPr>
                <w:ilvl w:val="0"/>
                <w:numId w:val="21"/>
              </w:numPr>
              <w:spacing w:before="240"/>
              <w:rPr>
                <w:rFonts w:cstheme="minorHAnsi"/>
              </w:rPr>
            </w:pPr>
            <w:r w:rsidRPr="00D729C4">
              <w:rPr>
                <w:rFonts w:cstheme="minorHAnsi"/>
              </w:rPr>
              <w:t>What are the strengths of this school, based on this lever of the Effective Schools Framework?</w:t>
            </w:r>
          </w:p>
          <w:p w14:paraId="5E0F72FF" w14:textId="0F8DD3CE" w:rsidR="00B11D43" w:rsidRDefault="00B11D43" w:rsidP="00304F5D">
            <w:pPr>
              <w:spacing w:before="240"/>
              <w:rPr>
                <w:i/>
                <w:iCs/>
                <w:color w:val="008000"/>
              </w:rPr>
            </w:pPr>
          </w:p>
          <w:p w14:paraId="70F08B8B" w14:textId="77777777" w:rsidR="005E31D2" w:rsidRPr="00511E90" w:rsidRDefault="005E31D2" w:rsidP="00304F5D">
            <w:pPr>
              <w:spacing w:before="240"/>
              <w:rPr>
                <w:i/>
                <w:iCs/>
                <w:color w:val="008000"/>
              </w:rPr>
            </w:pPr>
          </w:p>
          <w:p w14:paraId="055BE276" w14:textId="77777777" w:rsidR="00B11D43" w:rsidRDefault="00B11D43" w:rsidP="00304F5D">
            <w:pPr>
              <w:pStyle w:val="ListParagraph"/>
              <w:numPr>
                <w:ilvl w:val="0"/>
                <w:numId w:val="21"/>
              </w:numPr>
              <w:spacing w:before="240"/>
              <w:rPr>
                <w:rFonts w:cstheme="minorHAnsi"/>
              </w:rPr>
            </w:pPr>
            <w:r w:rsidRPr="00D729C4">
              <w:rPr>
                <w:rFonts w:cstheme="minorHAnsi"/>
              </w:rPr>
              <w:t xml:space="preserve">What might the school leader want to improve to ensure that their school is highly effective? </w:t>
            </w:r>
          </w:p>
          <w:p w14:paraId="7AE52D62" w14:textId="77777777" w:rsidR="005E31D2" w:rsidRDefault="005E31D2" w:rsidP="00304F5D">
            <w:pPr>
              <w:spacing w:before="240"/>
              <w:rPr>
                <w:rFonts w:cstheme="minorHAnsi"/>
              </w:rPr>
            </w:pPr>
          </w:p>
          <w:p w14:paraId="5152701F" w14:textId="77777777" w:rsidR="0027128C" w:rsidRDefault="0027128C" w:rsidP="00304F5D">
            <w:pPr>
              <w:spacing w:before="240"/>
              <w:rPr>
                <w:rFonts w:cstheme="minorHAnsi"/>
              </w:rPr>
            </w:pPr>
          </w:p>
          <w:p w14:paraId="51E6A9B1" w14:textId="450AFB2B" w:rsidR="0027128C" w:rsidRPr="005E31D2" w:rsidRDefault="0027128C" w:rsidP="00304F5D">
            <w:pPr>
              <w:spacing w:before="240"/>
              <w:rPr>
                <w:rFonts w:cstheme="minorHAnsi"/>
              </w:rPr>
            </w:pPr>
          </w:p>
        </w:tc>
      </w:tr>
      <w:tr w:rsidR="00B11D43" w14:paraId="332E7852" w14:textId="77777777" w:rsidTr="0027128C">
        <w:trPr>
          <w:cantSplit w:val="0"/>
        </w:trPr>
        <w:tc>
          <w:tcPr>
            <w:tcW w:w="2041" w:type="dxa"/>
            <w:gridSpan w:val="2"/>
            <w:shd w:val="clear" w:color="auto" w:fill="E7E6E6" w:themeFill="background2"/>
            <w:vAlign w:val="center"/>
          </w:tcPr>
          <w:p w14:paraId="0269D8D1" w14:textId="77777777" w:rsidR="00B11D43" w:rsidRPr="00B11D43" w:rsidRDefault="00B11D43" w:rsidP="00B11D43">
            <w:pPr>
              <w:rPr>
                <w:b/>
                <w:bCs/>
              </w:rPr>
            </w:pPr>
            <w:r w:rsidRPr="00B11D43">
              <w:rPr>
                <w:b/>
                <w:bCs/>
              </w:rPr>
              <w:t>Lever</w:t>
            </w:r>
          </w:p>
        </w:tc>
        <w:tc>
          <w:tcPr>
            <w:tcW w:w="8489" w:type="dxa"/>
            <w:shd w:val="clear" w:color="auto" w:fill="E7E6E6" w:themeFill="background2"/>
            <w:vAlign w:val="center"/>
          </w:tcPr>
          <w:p w14:paraId="31AF7529" w14:textId="0D5978D7" w:rsidR="00B11D43" w:rsidRPr="00B11D43" w:rsidRDefault="00B11D43" w:rsidP="00B11D43">
            <w:pPr>
              <w:rPr>
                <w:i/>
                <w:iCs/>
                <w:color w:val="008000"/>
              </w:rPr>
            </w:pPr>
            <w:r w:rsidRPr="00B11D43">
              <w:rPr>
                <w:b/>
                <w:bCs/>
              </w:rPr>
              <w:t>Essential Actions</w:t>
            </w:r>
          </w:p>
        </w:tc>
      </w:tr>
      <w:tr w:rsidR="00B11D43" w14:paraId="06690479" w14:textId="77777777" w:rsidTr="0027128C">
        <w:trPr>
          <w:cantSplit w:val="0"/>
        </w:trPr>
        <w:tc>
          <w:tcPr>
            <w:tcW w:w="395" w:type="dxa"/>
            <w:tcBorders>
              <w:right w:val="single" w:sz="4" w:space="0" w:color="FFFFFF" w:themeColor="background1"/>
            </w:tcBorders>
            <w:vAlign w:val="center"/>
          </w:tcPr>
          <w:p w14:paraId="3345904F" w14:textId="1AC502FF" w:rsidR="00B11D43" w:rsidRDefault="00B11D43" w:rsidP="00B11D43">
            <w:r>
              <w:lastRenderedPageBreak/>
              <w:t>3</w:t>
            </w:r>
            <w:r w:rsidR="00D31516">
              <w:t>-</w:t>
            </w:r>
          </w:p>
        </w:tc>
        <w:tc>
          <w:tcPr>
            <w:tcW w:w="1646" w:type="dxa"/>
            <w:tcBorders>
              <w:left w:val="single" w:sz="4" w:space="0" w:color="FFFFFF" w:themeColor="background1"/>
            </w:tcBorders>
            <w:vAlign w:val="center"/>
          </w:tcPr>
          <w:p w14:paraId="0EBDEE56" w14:textId="77777777" w:rsidR="00B11D43" w:rsidRDefault="00B11D43" w:rsidP="00B11D43">
            <w:r>
              <w:t>Positive School Culture</w:t>
            </w:r>
          </w:p>
        </w:tc>
        <w:tc>
          <w:tcPr>
            <w:tcW w:w="8489" w:type="dxa"/>
          </w:tcPr>
          <w:p w14:paraId="66DC2DD1" w14:textId="77777777" w:rsidR="00B11D43" w:rsidRDefault="00B11D43" w:rsidP="00AD6F9C">
            <w:pPr>
              <w:rPr>
                <w:i/>
                <w:iCs/>
                <w:color w:val="008000"/>
              </w:rPr>
            </w:pPr>
          </w:p>
          <w:p w14:paraId="6BF801A4" w14:textId="77777777" w:rsidR="00AD6F9C" w:rsidRDefault="00AD6F9C" w:rsidP="00AD6F9C">
            <w:pPr>
              <w:rPr>
                <w:i/>
                <w:iCs/>
                <w:color w:val="008000"/>
              </w:rPr>
            </w:pPr>
          </w:p>
          <w:p w14:paraId="2516C8A6" w14:textId="77777777" w:rsidR="00AD6F9C" w:rsidRDefault="00AD6F9C" w:rsidP="00AD6F9C">
            <w:pPr>
              <w:rPr>
                <w:i/>
                <w:iCs/>
                <w:color w:val="008000"/>
              </w:rPr>
            </w:pPr>
          </w:p>
          <w:p w14:paraId="38362AE7" w14:textId="77777777" w:rsidR="00AD6F9C" w:rsidRDefault="00AD6F9C" w:rsidP="00AD6F9C">
            <w:pPr>
              <w:rPr>
                <w:i/>
                <w:iCs/>
                <w:color w:val="008000"/>
              </w:rPr>
            </w:pPr>
          </w:p>
          <w:p w14:paraId="794DFF2B" w14:textId="77777777" w:rsidR="00AD6F9C" w:rsidRDefault="00AD6F9C" w:rsidP="00AD6F9C">
            <w:pPr>
              <w:rPr>
                <w:i/>
                <w:iCs/>
                <w:color w:val="008000"/>
              </w:rPr>
            </w:pPr>
          </w:p>
          <w:p w14:paraId="660A50D9" w14:textId="77777777" w:rsidR="00AD6F9C" w:rsidRDefault="00AD6F9C" w:rsidP="00AD6F9C">
            <w:pPr>
              <w:rPr>
                <w:i/>
                <w:iCs/>
                <w:color w:val="008000"/>
              </w:rPr>
            </w:pPr>
          </w:p>
          <w:p w14:paraId="265BF901" w14:textId="77777777" w:rsidR="00AD6F9C" w:rsidRDefault="00AD6F9C" w:rsidP="00AD6F9C">
            <w:pPr>
              <w:rPr>
                <w:i/>
                <w:iCs/>
                <w:color w:val="008000"/>
              </w:rPr>
            </w:pPr>
          </w:p>
          <w:p w14:paraId="4D95C9BC" w14:textId="34CC8D78" w:rsidR="00AD6F9C" w:rsidRPr="00AD6F9C" w:rsidRDefault="00AD6F9C" w:rsidP="00AD6F9C">
            <w:pPr>
              <w:rPr>
                <w:i/>
                <w:iCs/>
                <w:color w:val="008000"/>
              </w:rPr>
            </w:pPr>
          </w:p>
        </w:tc>
      </w:tr>
      <w:tr w:rsidR="00B11D43" w14:paraId="15162DBD" w14:textId="77777777" w:rsidTr="0027128C">
        <w:trPr>
          <w:cantSplit w:val="0"/>
        </w:trPr>
        <w:tc>
          <w:tcPr>
            <w:tcW w:w="10530" w:type="dxa"/>
            <w:gridSpan w:val="3"/>
            <w:shd w:val="clear" w:color="auto" w:fill="E7E6E6" w:themeFill="background2"/>
            <w:vAlign w:val="center"/>
          </w:tcPr>
          <w:p w14:paraId="3CBF61C2" w14:textId="1D6C2A45" w:rsidR="00B11D43" w:rsidRPr="00B11D43" w:rsidRDefault="00B11D43" w:rsidP="00B14000">
            <w:pPr>
              <w:rPr>
                <w:b/>
                <w:bCs/>
              </w:rPr>
            </w:pPr>
            <w:r w:rsidRPr="00B11D43">
              <w:rPr>
                <w:b/>
                <w:bCs/>
              </w:rPr>
              <w:t xml:space="preserve">Scenario </w:t>
            </w:r>
            <w:r>
              <w:rPr>
                <w:b/>
                <w:bCs/>
              </w:rPr>
              <w:t>3</w:t>
            </w:r>
            <w:r w:rsidRPr="00B11D43">
              <w:rPr>
                <w:b/>
                <w:bCs/>
              </w:rPr>
              <w:t>:</w:t>
            </w:r>
          </w:p>
        </w:tc>
      </w:tr>
      <w:tr w:rsidR="00B11D43" w14:paraId="37B8CDCC" w14:textId="77777777" w:rsidTr="0027128C">
        <w:trPr>
          <w:cantSplit w:val="0"/>
        </w:trPr>
        <w:tc>
          <w:tcPr>
            <w:tcW w:w="10530" w:type="dxa"/>
            <w:gridSpan w:val="3"/>
          </w:tcPr>
          <w:p w14:paraId="5AFFC797" w14:textId="77777777" w:rsidR="00B11D43" w:rsidRDefault="00B11D43" w:rsidP="00AD6F9C">
            <w:pPr>
              <w:pStyle w:val="ListParagraph"/>
              <w:numPr>
                <w:ilvl w:val="0"/>
                <w:numId w:val="22"/>
              </w:numPr>
              <w:spacing w:before="240"/>
              <w:rPr>
                <w:rFonts w:cstheme="minorHAnsi"/>
              </w:rPr>
            </w:pPr>
            <w:r w:rsidRPr="00D729C4">
              <w:rPr>
                <w:rFonts w:cstheme="minorHAnsi"/>
              </w:rPr>
              <w:t>What are the strengths of this school, based on this lever of the Effective Schools Framework?</w:t>
            </w:r>
          </w:p>
          <w:p w14:paraId="00FA24CA" w14:textId="77777777" w:rsidR="00AD6F9C" w:rsidRDefault="00AD6F9C" w:rsidP="00AD6F9C">
            <w:pPr>
              <w:spacing w:before="240"/>
              <w:rPr>
                <w:rFonts w:cstheme="minorHAnsi"/>
              </w:rPr>
            </w:pPr>
          </w:p>
          <w:p w14:paraId="2976E7C9" w14:textId="77777777" w:rsidR="00AD6F9C" w:rsidRPr="00AD6F9C" w:rsidRDefault="00AD6F9C" w:rsidP="00AD6F9C">
            <w:pPr>
              <w:spacing w:before="240"/>
              <w:rPr>
                <w:rFonts w:cstheme="minorHAnsi"/>
              </w:rPr>
            </w:pPr>
          </w:p>
          <w:p w14:paraId="7BF67A11" w14:textId="6B7BA1C6" w:rsidR="00B11D43" w:rsidRPr="00D729C4" w:rsidRDefault="00B11D43" w:rsidP="00AD6F9C">
            <w:pPr>
              <w:pStyle w:val="ListParagraph"/>
              <w:numPr>
                <w:ilvl w:val="0"/>
                <w:numId w:val="22"/>
              </w:numPr>
              <w:spacing w:before="240"/>
              <w:rPr>
                <w:rFonts w:cstheme="minorHAnsi"/>
              </w:rPr>
            </w:pPr>
            <w:r w:rsidRPr="00D729C4">
              <w:rPr>
                <w:rFonts w:cstheme="minorHAnsi"/>
              </w:rPr>
              <w:t xml:space="preserve">What might the school leader want to improve to ensure that their school is highly effective? </w:t>
            </w:r>
          </w:p>
          <w:p w14:paraId="389A7D97" w14:textId="77777777" w:rsidR="00AD6F9C" w:rsidRDefault="00AD6F9C" w:rsidP="00AD6F9C">
            <w:pPr>
              <w:spacing w:before="240" w:after="160"/>
              <w:rPr>
                <w:i/>
                <w:iCs/>
                <w:color w:val="008000"/>
              </w:rPr>
            </w:pPr>
          </w:p>
          <w:p w14:paraId="4AC66260" w14:textId="660DC063" w:rsidR="00AD6F9C" w:rsidRPr="00B11D43" w:rsidRDefault="00AD6F9C" w:rsidP="00AD6F9C">
            <w:pPr>
              <w:spacing w:before="240" w:after="160"/>
              <w:rPr>
                <w:i/>
                <w:iCs/>
                <w:color w:val="008000"/>
              </w:rPr>
            </w:pPr>
          </w:p>
        </w:tc>
      </w:tr>
    </w:tbl>
    <w:p w14:paraId="565C7B1C" w14:textId="77777777" w:rsidR="00B11D43" w:rsidRDefault="00B11D43" w:rsidP="00D31516">
      <w:pPr>
        <w:spacing w:after="0"/>
      </w:pPr>
    </w:p>
    <w:tbl>
      <w:tblPr>
        <w:tblStyle w:val="TableGrid"/>
        <w:tblW w:w="10530" w:type="dxa"/>
        <w:tblInd w:w="-365" w:type="dxa"/>
        <w:tblLook w:val="04A0" w:firstRow="1" w:lastRow="0" w:firstColumn="1" w:lastColumn="0" w:noHBand="0" w:noVBand="1"/>
      </w:tblPr>
      <w:tblGrid>
        <w:gridCol w:w="395"/>
        <w:gridCol w:w="1649"/>
        <w:gridCol w:w="8486"/>
      </w:tblGrid>
      <w:tr w:rsidR="00B11D43" w14:paraId="1A84BAB7" w14:textId="77777777" w:rsidTr="00B14000">
        <w:tc>
          <w:tcPr>
            <w:tcW w:w="1980" w:type="dxa"/>
            <w:gridSpan w:val="2"/>
            <w:shd w:val="clear" w:color="auto" w:fill="E7E6E6" w:themeFill="background2"/>
            <w:vAlign w:val="center"/>
          </w:tcPr>
          <w:p w14:paraId="5E898B0C" w14:textId="77777777" w:rsidR="00B11D43" w:rsidRPr="00B11D43" w:rsidRDefault="00B11D43" w:rsidP="00B14000">
            <w:pPr>
              <w:rPr>
                <w:b/>
                <w:bCs/>
              </w:rPr>
            </w:pPr>
            <w:r w:rsidRPr="00B11D43">
              <w:rPr>
                <w:b/>
                <w:bCs/>
              </w:rPr>
              <w:t>Lever</w:t>
            </w:r>
          </w:p>
        </w:tc>
        <w:tc>
          <w:tcPr>
            <w:tcW w:w="8550" w:type="dxa"/>
            <w:shd w:val="clear" w:color="auto" w:fill="E7E6E6" w:themeFill="background2"/>
            <w:vAlign w:val="center"/>
          </w:tcPr>
          <w:p w14:paraId="5DA83EF9" w14:textId="77777777" w:rsidR="00B11D43" w:rsidRPr="00B11D43" w:rsidRDefault="00B11D43" w:rsidP="00B14000">
            <w:pPr>
              <w:rPr>
                <w:i/>
                <w:iCs/>
                <w:color w:val="008000"/>
              </w:rPr>
            </w:pPr>
            <w:r w:rsidRPr="00B11D43">
              <w:rPr>
                <w:b/>
                <w:bCs/>
              </w:rPr>
              <w:t>Essential Actions</w:t>
            </w:r>
          </w:p>
        </w:tc>
      </w:tr>
      <w:tr w:rsidR="00B11D43" w14:paraId="3B5F696E" w14:textId="77777777" w:rsidTr="00D31516">
        <w:tc>
          <w:tcPr>
            <w:tcW w:w="328" w:type="dxa"/>
            <w:tcBorders>
              <w:right w:val="single" w:sz="4" w:space="0" w:color="FFFFFF" w:themeColor="background1"/>
            </w:tcBorders>
            <w:vAlign w:val="center"/>
          </w:tcPr>
          <w:p w14:paraId="05DD3AE7" w14:textId="1310B2F4" w:rsidR="00B11D43" w:rsidRPr="00481555" w:rsidRDefault="00B11D43" w:rsidP="00B14000">
            <w:pPr>
              <w:rPr>
                <w:rFonts w:cstheme="minorHAnsi"/>
              </w:rPr>
            </w:pPr>
            <w:r>
              <w:rPr>
                <w:rFonts w:cstheme="minorHAnsi"/>
              </w:rPr>
              <w:t>4</w:t>
            </w:r>
            <w:r w:rsidR="00D31516">
              <w:rPr>
                <w:rFonts w:cstheme="minorHAnsi"/>
              </w:rPr>
              <w:t>-</w:t>
            </w:r>
          </w:p>
        </w:tc>
        <w:tc>
          <w:tcPr>
            <w:tcW w:w="1652" w:type="dxa"/>
            <w:tcBorders>
              <w:left w:val="single" w:sz="4" w:space="0" w:color="FFFFFF" w:themeColor="background1"/>
            </w:tcBorders>
            <w:vAlign w:val="center"/>
          </w:tcPr>
          <w:p w14:paraId="13295217" w14:textId="77777777" w:rsidR="00B11D43" w:rsidRPr="00481555" w:rsidRDefault="00B11D43" w:rsidP="00B14000">
            <w:r w:rsidRPr="00481555">
              <w:rPr>
                <w:rFonts w:cstheme="minorHAnsi"/>
              </w:rPr>
              <w:t>High-Quality Instructional Materials and Assessments</w:t>
            </w:r>
          </w:p>
        </w:tc>
        <w:tc>
          <w:tcPr>
            <w:tcW w:w="8550" w:type="dxa"/>
          </w:tcPr>
          <w:p w14:paraId="352C5F8A" w14:textId="77777777" w:rsidR="00B11D43" w:rsidRDefault="00B11D43" w:rsidP="00AD6F9C">
            <w:pPr>
              <w:rPr>
                <w:i/>
                <w:iCs/>
                <w:color w:val="008000"/>
              </w:rPr>
            </w:pPr>
          </w:p>
          <w:p w14:paraId="4FD1AD41" w14:textId="77777777" w:rsidR="00AD6F9C" w:rsidRDefault="00AD6F9C" w:rsidP="00AD6F9C">
            <w:pPr>
              <w:rPr>
                <w:i/>
                <w:iCs/>
                <w:color w:val="008000"/>
              </w:rPr>
            </w:pPr>
          </w:p>
          <w:p w14:paraId="58F170FC" w14:textId="77777777" w:rsidR="00AD6F9C" w:rsidRDefault="00AD6F9C" w:rsidP="00AD6F9C">
            <w:pPr>
              <w:rPr>
                <w:i/>
                <w:iCs/>
                <w:color w:val="008000"/>
              </w:rPr>
            </w:pPr>
          </w:p>
          <w:p w14:paraId="286ED9B6" w14:textId="77777777" w:rsidR="00AD6F9C" w:rsidRDefault="00AD6F9C" w:rsidP="00AD6F9C">
            <w:pPr>
              <w:rPr>
                <w:i/>
                <w:iCs/>
                <w:color w:val="008000"/>
              </w:rPr>
            </w:pPr>
          </w:p>
          <w:p w14:paraId="5F0AC61F" w14:textId="3FA2E7B2" w:rsidR="00AD6F9C" w:rsidRPr="00AD6F9C" w:rsidRDefault="00AD6F9C" w:rsidP="00AD6F9C">
            <w:pPr>
              <w:rPr>
                <w:i/>
                <w:iCs/>
                <w:color w:val="008000"/>
              </w:rPr>
            </w:pPr>
          </w:p>
        </w:tc>
      </w:tr>
      <w:tr w:rsidR="00B11D43" w14:paraId="2D690E70" w14:textId="77777777" w:rsidTr="00B11D43">
        <w:tc>
          <w:tcPr>
            <w:tcW w:w="10530" w:type="dxa"/>
            <w:gridSpan w:val="3"/>
            <w:shd w:val="clear" w:color="auto" w:fill="E7E6E6" w:themeFill="background2"/>
            <w:vAlign w:val="center"/>
          </w:tcPr>
          <w:p w14:paraId="599E6A83" w14:textId="4AD9665D" w:rsidR="00B11D43" w:rsidRPr="00B11D43" w:rsidRDefault="00B11D43" w:rsidP="00B14000">
            <w:pPr>
              <w:rPr>
                <w:b/>
                <w:bCs/>
              </w:rPr>
            </w:pPr>
            <w:r w:rsidRPr="00B11D43">
              <w:rPr>
                <w:b/>
                <w:bCs/>
              </w:rPr>
              <w:t xml:space="preserve">Scenario </w:t>
            </w:r>
            <w:r>
              <w:rPr>
                <w:b/>
                <w:bCs/>
              </w:rPr>
              <w:t>4</w:t>
            </w:r>
            <w:r w:rsidRPr="00B11D43">
              <w:rPr>
                <w:b/>
                <w:bCs/>
              </w:rPr>
              <w:t>:</w:t>
            </w:r>
          </w:p>
        </w:tc>
      </w:tr>
      <w:tr w:rsidR="00B11D43" w14:paraId="3C92E1B8" w14:textId="77777777" w:rsidTr="006C5334">
        <w:tc>
          <w:tcPr>
            <w:tcW w:w="10530" w:type="dxa"/>
            <w:gridSpan w:val="3"/>
            <w:vAlign w:val="center"/>
          </w:tcPr>
          <w:p w14:paraId="3A93BBD6" w14:textId="77777777" w:rsidR="00B11D43" w:rsidRDefault="00B11D43" w:rsidP="00B11D43">
            <w:pPr>
              <w:pStyle w:val="ListParagraph"/>
              <w:numPr>
                <w:ilvl w:val="0"/>
                <w:numId w:val="23"/>
              </w:numPr>
              <w:spacing w:before="240"/>
              <w:rPr>
                <w:rFonts w:cstheme="minorHAnsi"/>
              </w:rPr>
            </w:pPr>
            <w:r w:rsidRPr="00D729C4">
              <w:rPr>
                <w:rFonts w:cstheme="minorHAnsi"/>
              </w:rPr>
              <w:t>What are the strengths of this school, based on this lever of the Effective Schools Framework?</w:t>
            </w:r>
          </w:p>
          <w:p w14:paraId="52CC5ADB" w14:textId="77777777" w:rsidR="00AD6F9C" w:rsidRDefault="00AD6F9C" w:rsidP="00B11D43">
            <w:pPr>
              <w:spacing w:before="240"/>
              <w:rPr>
                <w:i/>
                <w:iCs/>
                <w:color w:val="008000"/>
              </w:rPr>
            </w:pPr>
          </w:p>
          <w:p w14:paraId="5099CB38" w14:textId="3217B6CB" w:rsidR="00B11D43" w:rsidRPr="00511E90" w:rsidRDefault="00B11D43" w:rsidP="00B11D43">
            <w:pPr>
              <w:spacing w:before="240"/>
              <w:rPr>
                <w:i/>
                <w:iCs/>
                <w:color w:val="008000"/>
              </w:rPr>
            </w:pPr>
            <w:r w:rsidRPr="00511E90">
              <w:rPr>
                <w:i/>
                <w:iCs/>
                <w:color w:val="008000"/>
              </w:rPr>
              <w:t xml:space="preserve"> </w:t>
            </w:r>
          </w:p>
          <w:p w14:paraId="37161250" w14:textId="77777777" w:rsidR="00B11D43" w:rsidRDefault="00B11D43" w:rsidP="00B11D43">
            <w:pPr>
              <w:pStyle w:val="ListParagraph"/>
              <w:numPr>
                <w:ilvl w:val="0"/>
                <w:numId w:val="23"/>
              </w:numPr>
              <w:spacing w:before="240"/>
              <w:rPr>
                <w:rFonts w:cstheme="minorHAnsi"/>
              </w:rPr>
            </w:pPr>
            <w:r w:rsidRPr="00D729C4">
              <w:rPr>
                <w:rFonts w:cstheme="minorHAnsi"/>
              </w:rPr>
              <w:t xml:space="preserve">What might the school leader want to improve to ensure that their school is highly effective? </w:t>
            </w:r>
          </w:p>
          <w:p w14:paraId="7E5E6DF8" w14:textId="77777777" w:rsidR="00B11D43" w:rsidRDefault="00B11D43" w:rsidP="00B11D43">
            <w:pPr>
              <w:spacing w:before="240" w:after="160"/>
              <w:rPr>
                <w:i/>
                <w:iCs/>
                <w:color w:val="008000"/>
              </w:rPr>
            </w:pPr>
          </w:p>
          <w:p w14:paraId="7FE5D295" w14:textId="77777777" w:rsidR="00AD6F9C" w:rsidRDefault="00AD6F9C" w:rsidP="00B11D43">
            <w:pPr>
              <w:spacing w:before="240" w:after="160"/>
              <w:rPr>
                <w:i/>
                <w:iCs/>
                <w:color w:val="008000"/>
              </w:rPr>
            </w:pPr>
          </w:p>
          <w:p w14:paraId="75C25DBC" w14:textId="5DCF9722" w:rsidR="00AD6F9C" w:rsidRPr="00B11D43" w:rsidRDefault="00AD6F9C" w:rsidP="00B11D43">
            <w:pPr>
              <w:spacing w:before="240" w:after="160"/>
              <w:rPr>
                <w:i/>
                <w:iCs/>
                <w:color w:val="008000"/>
              </w:rPr>
            </w:pPr>
          </w:p>
        </w:tc>
      </w:tr>
    </w:tbl>
    <w:p w14:paraId="34EBBB76" w14:textId="77777777" w:rsidR="00B11D43" w:rsidRDefault="00B11D43"/>
    <w:p w14:paraId="5DB32994" w14:textId="77777777" w:rsidR="00DC1071" w:rsidRDefault="00DC1071"/>
    <w:tbl>
      <w:tblPr>
        <w:tblStyle w:val="TableGrid"/>
        <w:tblW w:w="10530" w:type="dxa"/>
        <w:tblInd w:w="-365" w:type="dxa"/>
        <w:tblLook w:val="04A0" w:firstRow="1" w:lastRow="0" w:firstColumn="1" w:lastColumn="0" w:noHBand="0" w:noVBand="1"/>
      </w:tblPr>
      <w:tblGrid>
        <w:gridCol w:w="395"/>
        <w:gridCol w:w="1648"/>
        <w:gridCol w:w="8487"/>
      </w:tblGrid>
      <w:tr w:rsidR="00B11D43" w14:paraId="2D939945" w14:textId="77777777" w:rsidTr="00B14000">
        <w:tc>
          <w:tcPr>
            <w:tcW w:w="1980" w:type="dxa"/>
            <w:gridSpan w:val="2"/>
            <w:shd w:val="clear" w:color="auto" w:fill="E7E6E6" w:themeFill="background2"/>
            <w:vAlign w:val="center"/>
          </w:tcPr>
          <w:p w14:paraId="70FBB34D" w14:textId="77777777" w:rsidR="00B11D43" w:rsidRPr="00B11D43" w:rsidRDefault="00B11D43" w:rsidP="00B14000">
            <w:pPr>
              <w:rPr>
                <w:b/>
                <w:bCs/>
              </w:rPr>
            </w:pPr>
            <w:r w:rsidRPr="00B11D43">
              <w:rPr>
                <w:b/>
                <w:bCs/>
              </w:rPr>
              <w:t>Lever</w:t>
            </w:r>
          </w:p>
        </w:tc>
        <w:tc>
          <w:tcPr>
            <w:tcW w:w="8550" w:type="dxa"/>
            <w:shd w:val="clear" w:color="auto" w:fill="E7E6E6" w:themeFill="background2"/>
            <w:vAlign w:val="center"/>
          </w:tcPr>
          <w:p w14:paraId="031A935A" w14:textId="77777777" w:rsidR="00B11D43" w:rsidRPr="00B11D43" w:rsidRDefault="00B11D43" w:rsidP="00B14000">
            <w:pPr>
              <w:rPr>
                <w:i/>
                <w:iCs/>
                <w:color w:val="008000"/>
              </w:rPr>
            </w:pPr>
            <w:r w:rsidRPr="00B11D43">
              <w:rPr>
                <w:b/>
                <w:bCs/>
              </w:rPr>
              <w:t>Essential Actions</w:t>
            </w:r>
          </w:p>
        </w:tc>
      </w:tr>
      <w:tr w:rsidR="00B11D43" w14:paraId="27F2AF34" w14:textId="77777777" w:rsidTr="00D31516">
        <w:tc>
          <w:tcPr>
            <w:tcW w:w="328" w:type="dxa"/>
            <w:tcBorders>
              <w:right w:val="single" w:sz="4" w:space="0" w:color="FFFFFF" w:themeColor="background1"/>
            </w:tcBorders>
            <w:vAlign w:val="center"/>
          </w:tcPr>
          <w:p w14:paraId="565C7674" w14:textId="02ADE49B" w:rsidR="00B11D43" w:rsidRDefault="00B11D43" w:rsidP="00B14000">
            <w:r>
              <w:lastRenderedPageBreak/>
              <w:t>5</w:t>
            </w:r>
            <w:r w:rsidR="00D31516">
              <w:t>-</w:t>
            </w:r>
          </w:p>
        </w:tc>
        <w:tc>
          <w:tcPr>
            <w:tcW w:w="1652" w:type="dxa"/>
            <w:tcBorders>
              <w:left w:val="single" w:sz="4" w:space="0" w:color="FFFFFF" w:themeColor="background1"/>
            </w:tcBorders>
            <w:vAlign w:val="center"/>
          </w:tcPr>
          <w:p w14:paraId="343923A5" w14:textId="77777777" w:rsidR="00B11D43" w:rsidRPr="00481555" w:rsidRDefault="00B11D43" w:rsidP="00B14000">
            <w:r>
              <w:t>Effective Instruction</w:t>
            </w:r>
          </w:p>
        </w:tc>
        <w:tc>
          <w:tcPr>
            <w:tcW w:w="8550" w:type="dxa"/>
          </w:tcPr>
          <w:p w14:paraId="17904802" w14:textId="77777777" w:rsidR="00B11D43" w:rsidRDefault="00B11D43" w:rsidP="00AD6F9C">
            <w:pPr>
              <w:rPr>
                <w:i/>
                <w:iCs/>
                <w:color w:val="008000"/>
              </w:rPr>
            </w:pPr>
          </w:p>
          <w:p w14:paraId="190A9267" w14:textId="77777777" w:rsidR="00AD6F9C" w:rsidRDefault="00AD6F9C" w:rsidP="00AD6F9C">
            <w:pPr>
              <w:rPr>
                <w:i/>
                <w:iCs/>
                <w:color w:val="008000"/>
              </w:rPr>
            </w:pPr>
          </w:p>
          <w:p w14:paraId="09501EEC" w14:textId="77777777" w:rsidR="00AD6F9C" w:rsidRDefault="00AD6F9C" w:rsidP="00AD6F9C">
            <w:pPr>
              <w:rPr>
                <w:i/>
                <w:iCs/>
                <w:color w:val="008000"/>
              </w:rPr>
            </w:pPr>
          </w:p>
          <w:p w14:paraId="78BC6627" w14:textId="77777777" w:rsidR="00AD6F9C" w:rsidRDefault="00AD6F9C" w:rsidP="00AD6F9C">
            <w:pPr>
              <w:rPr>
                <w:i/>
                <w:iCs/>
                <w:color w:val="008000"/>
              </w:rPr>
            </w:pPr>
          </w:p>
          <w:p w14:paraId="3A013F0D" w14:textId="77777777" w:rsidR="00AD6F9C" w:rsidRDefault="00AD6F9C" w:rsidP="00AD6F9C">
            <w:pPr>
              <w:rPr>
                <w:i/>
                <w:iCs/>
                <w:color w:val="008000"/>
              </w:rPr>
            </w:pPr>
          </w:p>
          <w:p w14:paraId="170912DA" w14:textId="77777777" w:rsidR="00AD6F9C" w:rsidRDefault="00AD6F9C" w:rsidP="00AD6F9C">
            <w:pPr>
              <w:rPr>
                <w:i/>
                <w:iCs/>
                <w:color w:val="008000"/>
              </w:rPr>
            </w:pPr>
          </w:p>
          <w:p w14:paraId="6FB680DB" w14:textId="77777777" w:rsidR="00AD6F9C" w:rsidRDefault="00AD6F9C" w:rsidP="00AD6F9C">
            <w:pPr>
              <w:rPr>
                <w:i/>
                <w:iCs/>
                <w:color w:val="008000"/>
              </w:rPr>
            </w:pPr>
          </w:p>
          <w:p w14:paraId="4509E713" w14:textId="5224FACE" w:rsidR="00AD6F9C" w:rsidRPr="00AD6F9C" w:rsidRDefault="00AD6F9C" w:rsidP="00AD6F9C">
            <w:pPr>
              <w:rPr>
                <w:i/>
                <w:iCs/>
                <w:color w:val="008000"/>
              </w:rPr>
            </w:pPr>
          </w:p>
        </w:tc>
      </w:tr>
      <w:tr w:rsidR="00B11D43" w14:paraId="03DFA36D" w14:textId="77777777" w:rsidTr="00B11D43">
        <w:tc>
          <w:tcPr>
            <w:tcW w:w="10530" w:type="dxa"/>
            <w:gridSpan w:val="3"/>
            <w:shd w:val="clear" w:color="auto" w:fill="E7E6E6" w:themeFill="background2"/>
            <w:vAlign w:val="center"/>
          </w:tcPr>
          <w:p w14:paraId="325BB947" w14:textId="4B2DF863" w:rsidR="00B11D43" w:rsidRPr="00B11D43" w:rsidRDefault="00B11D43" w:rsidP="00B14000">
            <w:pPr>
              <w:rPr>
                <w:b/>
                <w:bCs/>
              </w:rPr>
            </w:pPr>
            <w:r w:rsidRPr="00B11D43">
              <w:rPr>
                <w:b/>
                <w:bCs/>
              </w:rPr>
              <w:t xml:space="preserve">Scenario </w:t>
            </w:r>
            <w:r>
              <w:rPr>
                <w:b/>
                <w:bCs/>
              </w:rPr>
              <w:t>5</w:t>
            </w:r>
            <w:r w:rsidRPr="00B11D43">
              <w:rPr>
                <w:b/>
                <w:bCs/>
              </w:rPr>
              <w:t>:</w:t>
            </w:r>
          </w:p>
        </w:tc>
      </w:tr>
      <w:tr w:rsidR="00B11D43" w14:paraId="2EDA7F31" w14:textId="77777777" w:rsidTr="00D25004">
        <w:tc>
          <w:tcPr>
            <w:tcW w:w="10530" w:type="dxa"/>
            <w:gridSpan w:val="3"/>
            <w:vAlign w:val="center"/>
          </w:tcPr>
          <w:p w14:paraId="499F4505" w14:textId="77777777" w:rsidR="00B11D43" w:rsidRDefault="00B11D43" w:rsidP="00B11D43">
            <w:pPr>
              <w:pStyle w:val="ListParagraph"/>
              <w:numPr>
                <w:ilvl w:val="0"/>
                <w:numId w:val="24"/>
              </w:numPr>
              <w:spacing w:before="240"/>
              <w:rPr>
                <w:rFonts w:cstheme="minorHAnsi"/>
              </w:rPr>
            </w:pPr>
            <w:r w:rsidRPr="00D729C4">
              <w:rPr>
                <w:rFonts w:cstheme="minorHAnsi"/>
              </w:rPr>
              <w:t>What are the strengths of this school, based on this lever of the Effective Schools Framework?</w:t>
            </w:r>
          </w:p>
          <w:p w14:paraId="7E279F30" w14:textId="477A5176" w:rsidR="00B11D43" w:rsidRDefault="00B11D43" w:rsidP="00B11D43">
            <w:pPr>
              <w:spacing w:before="240"/>
              <w:rPr>
                <w:i/>
                <w:iCs/>
                <w:color w:val="008000"/>
              </w:rPr>
            </w:pPr>
          </w:p>
          <w:p w14:paraId="59A1EE49" w14:textId="77777777" w:rsidR="00AD6F9C" w:rsidRPr="00511E90" w:rsidRDefault="00AD6F9C" w:rsidP="00B11D43">
            <w:pPr>
              <w:spacing w:before="240"/>
              <w:rPr>
                <w:i/>
                <w:iCs/>
                <w:color w:val="008000"/>
              </w:rPr>
            </w:pPr>
          </w:p>
          <w:p w14:paraId="5112F47D" w14:textId="77777777" w:rsidR="00B11D43" w:rsidRDefault="00B11D43" w:rsidP="00B11D43">
            <w:pPr>
              <w:pStyle w:val="ListParagraph"/>
              <w:numPr>
                <w:ilvl w:val="0"/>
                <w:numId w:val="24"/>
              </w:numPr>
              <w:spacing w:before="240"/>
              <w:rPr>
                <w:rFonts w:cstheme="minorHAnsi"/>
              </w:rPr>
            </w:pPr>
            <w:r w:rsidRPr="00D729C4">
              <w:rPr>
                <w:rFonts w:cstheme="minorHAnsi"/>
              </w:rPr>
              <w:t xml:space="preserve">What might the school leader want to improve to ensure that their school is highly effective? </w:t>
            </w:r>
          </w:p>
          <w:p w14:paraId="4395B6A7" w14:textId="77777777" w:rsidR="00AD6F9C" w:rsidRDefault="00AD6F9C" w:rsidP="00B11D43">
            <w:pPr>
              <w:spacing w:before="240" w:after="160" w:line="259" w:lineRule="auto"/>
              <w:rPr>
                <w:i/>
                <w:iCs/>
                <w:color w:val="008000"/>
              </w:rPr>
            </w:pPr>
            <w:r>
              <w:rPr>
                <w:i/>
                <w:iCs/>
                <w:color w:val="008000"/>
              </w:rPr>
              <w:t xml:space="preserve"> </w:t>
            </w:r>
          </w:p>
          <w:p w14:paraId="78A237AE" w14:textId="77777777" w:rsidR="00AD6F9C" w:rsidRDefault="00AD6F9C" w:rsidP="00B11D43">
            <w:pPr>
              <w:spacing w:before="240" w:after="160" w:line="259" w:lineRule="auto"/>
              <w:rPr>
                <w:i/>
                <w:iCs/>
                <w:color w:val="008000"/>
              </w:rPr>
            </w:pPr>
          </w:p>
          <w:p w14:paraId="4DD63C77" w14:textId="618CFBBC" w:rsidR="00B11D43" w:rsidRPr="00B11D43" w:rsidRDefault="00B11D43" w:rsidP="00B11D43">
            <w:pPr>
              <w:spacing w:before="240" w:after="160" w:line="259" w:lineRule="auto"/>
              <w:rPr>
                <w:i/>
                <w:iCs/>
                <w:color w:val="008000"/>
              </w:rPr>
            </w:pPr>
            <w:r w:rsidRPr="00511E90">
              <w:rPr>
                <w:i/>
                <w:iCs/>
                <w:color w:val="008000"/>
              </w:rPr>
              <w:t xml:space="preserve"> </w:t>
            </w:r>
          </w:p>
        </w:tc>
      </w:tr>
    </w:tbl>
    <w:p w14:paraId="7B2E620A" w14:textId="7B2CA800" w:rsidR="00475FCF" w:rsidRDefault="004E3EC9" w:rsidP="00AD6F9C">
      <w:pPr>
        <w:rPr>
          <w:b/>
          <w:bCs/>
        </w:rPr>
      </w:pPr>
      <w:r>
        <w:rPr>
          <w:i/>
          <w:iCs/>
        </w:rPr>
        <w:t xml:space="preserve"> </w:t>
      </w:r>
    </w:p>
    <w:p w14:paraId="683E00AB" w14:textId="77777777" w:rsidR="00C721BF" w:rsidRDefault="00C721BF" w:rsidP="00475FCF">
      <w:pPr>
        <w:rPr>
          <w:b/>
          <w:bCs/>
        </w:rPr>
      </w:pPr>
    </w:p>
    <w:sectPr w:rsidR="00C721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74A6B" w14:textId="77777777" w:rsidR="00444954" w:rsidRDefault="00444954" w:rsidP="004C62A0">
      <w:pPr>
        <w:spacing w:after="0" w:line="240" w:lineRule="auto"/>
      </w:pPr>
      <w:r>
        <w:separator/>
      </w:r>
    </w:p>
  </w:endnote>
  <w:endnote w:type="continuationSeparator" w:id="0">
    <w:p w14:paraId="30434172" w14:textId="77777777" w:rsidR="00444954" w:rsidRDefault="00444954" w:rsidP="004C62A0">
      <w:pPr>
        <w:spacing w:after="0" w:line="240" w:lineRule="auto"/>
      </w:pPr>
      <w:r>
        <w:continuationSeparator/>
      </w:r>
    </w:p>
  </w:endnote>
  <w:endnote w:type="continuationNotice" w:id="1">
    <w:p w14:paraId="6DC6131D" w14:textId="77777777" w:rsidR="00444954" w:rsidRDefault="004449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D635213" w:rsidR="00D96D8A" w:rsidRPr="0027128C" w:rsidRDefault="0027128C" w:rsidP="0027128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11E1B" w14:textId="77777777" w:rsidR="00444954" w:rsidRDefault="00444954" w:rsidP="004C62A0">
      <w:pPr>
        <w:spacing w:after="0" w:line="240" w:lineRule="auto"/>
      </w:pPr>
      <w:r>
        <w:separator/>
      </w:r>
    </w:p>
  </w:footnote>
  <w:footnote w:type="continuationSeparator" w:id="0">
    <w:p w14:paraId="2EE51C15" w14:textId="77777777" w:rsidR="00444954" w:rsidRDefault="00444954" w:rsidP="004C62A0">
      <w:pPr>
        <w:spacing w:after="0" w:line="240" w:lineRule="auto"/>
      </w:pPr>
      <w:r>
        <w:continuationSeparator/>
      </w:r>
    </w:p>
  </w:footnote>
  <w:footnote w:type="continuationNotice" w:id="1">
    <w:p w14:paraId="2BA508C6" w14:textId="77777777" w:rsidR="00444954" w:rsidRDefault="004449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77A4FA7B" w:rsidR="004C62A0" w:rsidRDefault="006E5A8D" w:rsidP="006E5A8D">
    <w:pPr>
      <w:pStyle w:val="Header"/>
      <w:spacing w:after="120"/>
    </w:pPr>
    <w:r>
      <w:rPr>
        <w:noProof/>
      </w:rPr>
      <w:drawing>
        <wp:inline distT="0" distB="0" distL="0" distR="0" wp14:anchorId="3D735030" wp14:editId="0BD8184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16"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412396">
    <w:abstractNumId w:val="3"/>
  </w:num>
  <w:num w:numId="2" w16cid:durableId="522599980">
    <w:abstractNumId w:val="9"/>
  </w:num>
  <w:num w:numId="3" w16cid:durableId="1565683619">
    <w:abstractNumId w:val="7"/>
  </w:num>
  <w:num w:numId="4" w16cid:durableId="1436634144">
    <w:abstractNumId w:val="29"/>
  </w:num>
  <w:num w:numId="5" w16cid:durableId="539438115">
    <w:abstractNumId w:val="12"/>
  </w:num>
  <w:num w:numId="6" w16cid:durableId="140729537">
    <w:abstractNumId w:val="28"/>
  </w:num>
  <w:num w:numId="7" w16cid:durableId="1499611769">
    <w:abstractNumId w:val="26"/>
  </w:num>
  <w:num w:numId="8" w16cid:durableId="107241518">
    <w:abstractNumId w:val="16"/>
  </w:num>
  <w:num w:numId="9" w16cid:durableId="481242842">
    <w:abstractNumId w:val="23"/>
  </w:num>
  <w:num w:numId="10" w16cid:durableId="139657364">
    <w:abstractNumId w:val="15"/>
  </w:num>
  <w:num w:numId="11" w16cid:durableId="1192524613">
    <w:abstractNumId w:val="20"/>
  </w:num>
  <w:num w:numId="12" w16cid:durableId="170220936">
    <w:abstractNumId w:val="18"/>
  </w:num>
  <w:num w:numId="13" w16cid:durableId="1695960697">
    <w:abstractNumId w:val="6"/>
  </w:num>
  <w:num w:numId="14" w16cid:durableId="1735081933">
    <w:abstractNumId w:val="24"/>
  </w:num>
  <w:num w:numId="15" w16cid:durableId="1415281631">
    <w:abstractNumId w:val="13"/>
  </w:num>
  <w:num w:numId="16" w16cid:durableId="484320881">
    <w:abstractNumId w:val="19"/>
  </w:num>
  <w:num w:numId="17" w16cid:durableId="656767747">
    <w:abstractNumId w:val="25"/>
  </w:num>
  <w:num w:numId="18" w16cid:durableId="1418789665">
    <w:abstractNumId w:val="17"/>
  </w:num>
  <w:num w:numId="19" w16cid:durableId="1326788912">
    <w:abstractNumId w:val="10"/>
  </w:num>
  <w:num w:numId="20" w16cid:durableId="1667783401">
    <w:abstractNumId w:val="5"/>
  </w:num>
  <w:num w:numId="21" w16cid:durableId="172691285">
    <w:abstractNumId w:val="11"/>
  </w:num>
  <w:num w:numId="22" w16cid:durableId="1025136458">
    <w:abstractNumId w:val="4"/>
  </w:num>
  <w:num w:numId="23" w16cid:durableId="933054733">
    <w:abstractNumId w:val="14"/>
  </w:num>
  <w:num w:numId="24" w16cid:durableId="1376853806">
    <w:abstractNumId w:val="0"/>
  </w:num>
  <w:num w:numId="25" w16cid:durableId="902643952">
    <w:abstractNumId w:val="8"/>
  </w:num>
  <w:num w:numId="26" w16cid:durableId="1770618155">
    <w:abstractNumId w:val="27"/>
  </w:num>
  <w:num w:numId="27" w16cid:durableId="490296868">
    <w:abstractNumId w:val="1"/>
  </w:num>
  <w:num w:numId="28" w16cid:durableId="1658074399">
    <w:abstractNumId w:val="2"/>
  </w:num>
  <w:num w:numId="29" w16cid:durableId="39936149">
    <w:abstractNumId w:val="22"/>
  </w:num>
  <w:num w:numId="30" w16cid:durableId="1784807614">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110EC"/>
    <w:rsid w:val="0001111C"/>
    <w:rsid w:val="00011256"/>
    <w:rsid w:val="00011E49"/>
    <w:rsid w:val="00011E61"/>
    <w:rsid w:val="000133B3"/>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7496"/>
    <w:rsid w:val="00051708"/>
    <w:rsid w:val="00053102"/>
    <w:rsid w:val="000555B1"/>
    <w:rsid w:val="0006004B"/>
    <w:rsid w:val="000607C0"/>
    <w:rsid w:val="00060BD2"/>
    <w:rsid w:val="00061EA3"/>
    <w:rsid w:val="000634BA"/>
    <w:rsid w:val="000637A6"/>
    <w:rsid w:val="0006380B"/>
    <w:rsid w:val="00064F5A"/>
    <w:rsid w:val="00067EA3"/>
    <w:rsid w:val="00070022"/>
    <w:rsid w:val="00072DEF"/>
    <w:rsid w:val="00075368"/>
    <w:rsid w:val="00076191"/>
    <w:rsid w:val="00076289"/>
    <w:rsid w:val="00076814"/>
    <w:rsid w:val="000773F7"/>
    <w:rsid w:val="0007764E"/>
    <w:rsid w:val="00080842"/>
    <w:rsid w:val="00080A97"/>
    <w:rsid w:val="00081103"/>
    <w:rsid w:val="00082554"/>
    <w:rsid w:val="0008392E"/>
    <w:rsid w:val="00084C80"/>
    <w:rsid w:val="000865D6"/>
    <w:rsid w:val="0008681B"/>
    <w:rsid w:val="00087293"/>
    <w:rsid w:val="00087AE2"/>
    <w:rsid w:val="00087C6A"/>
    <w:rsid w:val="00087D13"/>
    <w:rsid w:val="000918F2"/>
    <w:rsid w:val="0009236E"/>
    <w:rsid w:val="00095421"/>
    <w:rsid w:val="00096628"/>
    <w:rsid w:val="00096E58"/>
    <w:rsid w:val="00097D52"/>
    <w:rsid w:val="00097E27"/>
    <w:rsid w:val="00097EAA"/>
    <w:rsid w:val="000A0073"/>
    <w:rsid w:val="000A0D14"/>
    <w:rsid w:val="000A0F54"/>
    <w:rsid w:val="000A3608"/>
    <w:rsid w:val="000A4E87"/>
    <w:rsid w:val="000A5534"/>
    <w:rsid w:val="000A70DF"/>
    <w:rsid w:val="000A7B21"/>
    <w:rsid w:val="000B0707"/>
    <w:rsid w:val="000B3848"/>
    <w:rsid w:val="000B5088"/>
    <w:rsid w:val="000B50D3"/>
    <w:rsid w:val="000B5C9F"/>
    <w:rsid w:val="000B7577"/>
    <w:rsid w:val="000B7AED"/>
    <w:rsid w:val="000C219E"/>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7EEE"/>
    <w:rsid w:val="000E091F"/>
    <w:rsid w:val="000E1CA6"/>
    <w:rsid w:val="000E2D37"/>
    <w:rsid w:val="000E4777"/>
    <w:rsid w:val="000F1007"/>
    <w:rsid w:val="000F1134"/>
    <w:rsid w:val="000F1FCD"/>
    <w:rsid w:val="000F2411"/>
    <w:rsid w:val="000F2E0A"/>
    <w:rsid w:val="000F40FB"/>
    <w:rsid w:val="000F5275"/>
    <w:rsid w:val="000F6675"/>
    <w:rsid w:val="000F675A"/>
    <w:rsid w:val="000F69F6"/>
    <w:rsid w:val="000F6D4B"/>
    <w:rsid w:val="000F7B0A"/>
    <w:rsid w:val="0010036A"/>
    <w:rsid w:val="0010087A"/>
    <w:rsid w:val="00103CF7"/>
    <w:rsid w:val="0010418B"/>
    <w:rsid w:val="00105A05"/>
    <w:rsid w:val="001107C2"/>
    <w:rsid w:val="00110D31"/>
    <w:rsid w:val="00111937"/>
    <w:rsid w:val="0011265A"/>
    <w:rsid w:val="0011285C"/>
    <w:rsid w:val="00112946"/>
    <w:rsid w:val="001130DD"/>
    <w:rsid w:val="00115717"/>
    <w:rsid w:val="00121103"/>
    <w:rsid w:val="0012158E"/>
    <w:rsid w:val="00121DE0"/>
    <w:rsid w:val="00121E5C"/>
    <w:rsid w:val="00122DC8"/>
    <w:rsid w:val="001236B0"/>
    <w:rsid w:val="00124D62"/>
    <w:rsid w:val="00124F90"/>
    <w:rsid w:val="0012574F"/>
    <w:rsid w:val="00126794"/>
    <w:rsid w:val="00127E44"/>
    <w:rsid w:val="00130EAC"/>
    <w:rsid w:val="00131003"/>
    <w:rsid w:val="001338DB"/>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CA4"/>
    <w:rsid w:val="001635B7"/>
    <w:rsid w:val="001639FF"/>
    <w:rsid w:val="00164A03"/>
    <w:rsid w:val="00165940"/>
    <w:rsid w:val="00166B81"/>
    <w:rsid w:val="00166CE0"/>
    <w:rsid w:val="00167350"/>
    <w:rsid w:val="0017075E"/>
    <w:rsid w:val="00171D75"/>
    <w:rsid w:val="00172582"/>
    <w:rsid w:val="00173CE3"/>
    <w:rsid w:val="00174340"/>
    <w:rsid w:val="00174B5E"/>
    <w:rsid w:val="00174C27"/>
    <w:rsid w:val="00176A90"/>
    <w:rsid w:val="0017723D"/>
    <w:rsid w:val="00180C33"/>
    <w:rsid w:val="00181431"/>
    <w:rsid w:val="00181A66"/>
    <w:rsid w:val="0018244E"/>
    <w:rsid w:val="001838F1"/>
    <w:rsid w:val="00183BF4"/>
    <w:rsid w:val="001849B6"/>
    <w:rsid w:val="00187897"/>
    <w:rsid w:val="00190CE4"/>
    <w:rsid w:val="00190F13"/>
    <w:rsid w:val="0019444C"/>
    <w:rsid w:val="001948CF"/>
    <w:rsid w:val="001948E7"/>
    <w:rsid w:val="001958C3"/>
    <w:rsid w:val="00197504"/>
    <w:rsid w:val="001A0449"/>
    <w:rsid w:val="001A2BD1"/>
    <w:rsid w:val="001A368A"/>
    <w:rsid w:val="001A4CF4"/>
    <w:rsid w:val="001A7ECA"/>
    <w:rsid w:val="001B193C"/>
    <w:rsid w:val="001B23BF"/>
    <w:rsid w:val="001B23C8"/>
    <w:rsid w:val="001B2E3B"/>
    <w:rsid w:val="001B33A9"/>
    <w:rsid w:val="001B3F2B"/>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C65F9"/>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769C"/>
    <w:rsid w:val="001F0FCE"/>
    <w:rsid w:val="001F1186"/>
    <w:rsid w:val="001F15D1"/>
    <w:rsid w:val="001F1629"/>
    <w:rsid w:val="001F2D24"/>
    <w:rsid w:val="001F2FF8"/>
    <w:rsid w:val="001F3CE2"/>
    <w:rsid w:val="001F3DF7"/>
    <w:rsid w:val="001F7C1F"/>
    <w:rsid w:val="0020112D"/>
    <w:rsid w:val="002013CB"/>
    <w:rsid w:val="002028B5"/>
    <w:rsid w:val="0020573E"/>
    <w:rsid w:val="00205E12"/>
    <w:rsid w:val="00206871"/>
    <w:rsid w:val="00210309"/>
    <w:rsid w:val="00210EA4"/>
    <w:rsid w:val="002111E1"/>
    <w:rsid w:val="00211288"/>
    <w:rsid w:val="002113EC"/>
    <w:rsid w:val="002133F4"/>
    <w:rsid w:val="00213B34"/>
    <w:rsid w:val="00214261"/>
    <w:rsid w:val="00214F80"/>
    <w:rsid w:val="0021510B"/>
    <w:rsid w:val="002161C2"/>
    <w:rsid w:val="00216995"/>
    <w:rsid w:val="00221010"/>
    <w:rsid w:val="00224925"/>
    <w:rsid w:val="00225C03"/>
    <w:rsid w:val="0022637A"/>
    <w:rsid w:val="002313E4"/>
    <w:rsid w:val="002314C1"/>
    <w:rsid w:val="0023188B"/>
    <w:rsid w:val="00231C8F"/>
    <w:rsid w:val="00232F09"/>
    <w:rsid w:val="00232F7B"/>
    <w:rsid w:val="00233AA1"/>
    <w:rsid w:val="00234062"/>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504E"/>
    <w:rsid w:val="0024645F"/>
    <w:rsid w:val="002467ED"/>
    <w:rsid w:val="00246C66"/>
    <w:rsid w:val="00247E96"/>
    <w:rsid w:val="00250B95"/>
    <w:rsid w:val="00250C23"/>
    <w:rsid w:val="00251C49"/>
    <w:rsid w:val="00251C9B"/>
    <w:rsid w:val="00253546"/>
    <w:rsid w:val="00254DDB"/>
    <w:rsid w:val="00264267"/>
    <w:rsid w:val="0026553C"/>
    <w:rsid w:val="00265CB7"/>
    <w:rsid w:val="00265E1A"/>
    <w:rsid w:val="00266BCD"/>
    <w:rsid w:val="002706DC"/>
    <w:rsid w:val="00270BC7"/>
    <w:rsid w:val="0027128C"/>
    <w:rsid w:val="00271773"/>
    <w:rsid w:val="00274404"/>
    <w:rsid w:val="0027448C"/>
    <w:rsid w:val="00275EC2"/>
    <w:rsid w:val="00275EFF"/>
    <w:rsid w:val="002766A5"/>
    <w:rsid w:val="00276A6C"/>
    <w:rsid w:val="00276CDE"/>
    <w:rsid w:val="00282B25"/>
    <w:rsid w:val="0028319B"/>
    <w:rsid w:val="0028344B"/>
    <w:rsid w:val="00284BDA"/>
    <w:rsid w:val="00284C71"/>
    <w:rsid w:val="00290227"/>
    <w:rsid w:val="002922E2"/>
    <w:rsid w:val="00293953"/>
    <w:rsid w:val="002958C8"/>
    <w:rsid w:val="00295EE5"/>
    <w:rsid w:val="002A053F"/>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29E8"/>
    <w:rsid w:val="002C39F2"/>
    <w:rsid w:val="002C48EF"/>
    <w:rsid w:val="002C608D"/>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E6E62"/>
    <w:rsid w:val="002F0E84"/>
    <w:rsid w:val="002F18F6"/>
    <w:rsid w:val="002F2D7A"/>
    <w:rsid w:val="002F5DBA"/>
    <w:rsid w:val="002F6918"/>
    <w:rsid w:val="002F781D"/>
    <w:rsid w:val="003007CF"/>
    <w:rsid w:val="003024A8"/>
    <w:rsid w:val="00302D49"/>
    <w:rsid w:val="00302F36"/>
    <w:rsid w:val="0030416B"/>
    <w:rsid w:val="00304451"/>
    <w:rsid w:val="003044F9"/>
    <w:rsid w:val="00304F5D"/>
    <w:rsid w:val="0030558F"/>
    <w:rsid w:val="00305F6F"/>
    <w:rsid w:val="0030783A"/>
    <w:rsid w:val="00307F48"/>
    <w:rsid w:val="00310274"/>
    <w:rsid w:val="003108E8"/>
    <w:rsid w:val="00310CDB"/>
    <w:rsid w:val="00312712"/>
    <w:rsid w:val="003129D4"/>
    <w:rsid w:val="0031325C"/>
    <w:rsid w:val="0031460A"/>
    <w:rsid w:val="00314E62"/>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2B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6AFD"/>
    <w:rsid w:val="00367254"/>
    <w:rsid w:val="00370436"/>
    <w:rsid w:val="00370686"/>
    <w:rsid w:val="0037326B"/>
    <w:rsid w:val="00373CA0"/>
    <w:rsid w:val="00373E5C"/>
    <w:rsid w:val="003752D9"/>
    <w:rsid w:val="00375F46"/>
    <w:rsid w:val="00376016"/>
    <w:rsid w:val="003764C1"/>
    <w:rsid w:val="0038165F"/>
    <w:rsid w:val="0038392A"/>
    <w:rsid w:val="00386F5D"/>
    <w:rsid w:val="0039042C"/>
    <w:rsid w:val="00390F9D"/>
    <w:rsid w:val="003914D8"/>
    <w:rsid w:val="00391EA1"/>
    <w:rsid w:val="003924EB"/>
    <w:rsid w:val="00395A7C"/>
    <w:rsid w:val="00395CDB"/>
    <w:rsid w:val="003978B0"/>
    <w:rsid w:val="00397B04"/>
    <w:rsid w:val="003A097F"/>
    <w:rsid w:val="003A2381"/>
    <w:rsid w:val="003A51AC"/>
    <w:rsid w:val="003B189C"/>
    <w:rsid w:val="003B345E"/>
    <w:rsid w:val="003B4D39"/>
    <w:rsid w:val="003B5757"/>
    <w:rsid w:val="003B6EBC"/>
    <w:rsid w:val="003B7596"/>
    <w:rsid w:val="003B7885"/>
    <w:rsid w:val="003B7AAB"/>
    <w:rsid w:val="003C2913"/>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898"/>
    <w:rsid w:val="003F0FA6"/>
    <w:rsid w:val="003F14FC"/>
    <w:rsid w:val="003F22F0"/>
    <w:rsid w:val="003F24E9"/>
    <w:rsid w:val="003F34D3"/>
    <w:rsid w:val="003F3C99"/>
    <w:rsid w:val="003F57AA"/>
    <w:rsid w:val="003F6151"/>
    <w:rsid w:val="003F6D7B"/>
    <w:rsid w:val="003F7197"/>
    <w:rsid w:val="003F74A3"/>
    <w:rsid w:val="0040194B"/>
    <w:rsid w:val="00402320"/>
    <w:rsid w:val="00403B95"/>
    <w:rsid w:val="00403D3E"/>
    <w:rsid w:val="004043FE"/>
    <w:rsid w:val="004045D3"/>
    <w:rsid w:val="00405239"/>
    <w:rsid w:val="00405535"/>
    <w:rsid w:val="00407361"/>
    <w:rsid w:val="004079B1"/>
    <w:rsid w:val="00413E82"/>
    <w:rsid w:val="0041594F"/>
    <w:rsid w:val="00415E08"/>
    <w:rsid w:val="00417209"/>
    <w:rsid w:val="00420E78"/>
    <w:rsid w:val="00420E88"/>
    <w:rsid w:val="0042156A"/>
    <w:rsid w:val="00421FBD"/>
    <w:rsid w:val="00422BAF"/>
    <w:rsid w:val="00422BBA"/>
    <w:rsid w:val="004239DA"/>
    <w:rsid w:val="00423F9E"/>
    <w:rsid w:val="00424A4E"/>
    <w:rsid w:val="0042580A"/>
    <w:rsid w:val="00427C5A"/>
    <w:rsid w:val="00431F11"/>
    <w:rsid w:val="00432F98"/>
    <w:rsid w:val="00433396"/>
    <w:rsid w:val="00433D0E"/>
    <w:rsid w:val="00434F2A"/>
    <w:rsid w:val="00435D9B"/>
    <w:rsid w:val="0043631E"/>
    <w:rsid w:val="00436924"/>
    <w:rsid w:val="00437F51"/>
    <w:rsid w:val="0044171C"/>
    <w:rsid w:val="00441AC0"/>
    <w:rsid w:val="00442D71"/>
    <w:rsid w:val="00443C89"/>
    <w:rsid w:val="004442BB"/>
    <w:rsid w:val="00444954"/>
    <w:rsid w:val="00444BF8"/>
    <w:rsid w:val="00447D20"/>
    <w:rsid w:val="00450FE6"/>
    <w:rsid w:val="004548D6"/>
    <w:rsid w:val="00455DD1"/>
    <w:rsid w:val="00456ACE"/>
    <w:rsid w:val="004602C3"/>
    <w:rsid w:val="004604DF"/>
    <w:rsid w:val="00461EC9"/>
    <w:rsid w:val="004636CF"/>
    <w:rsid w:val="00464261"/>
    <w:rsid w:val="00464A6C"/>
    <w:rsid w:val="004659AB"/>
    <w:rsid w:val="004669C5"/>
    <w:rsid w:val="00466ABF"/>
    <w:rsid w:val="00466F1B"/>
    <w:rsid w:val="00467678"/>
    <w:rsid w:val="00467B99"/>
    <w:rsid w:val="00470B12"/>
    <w:rsid w:val="004711E1"/>
    <w:rsid w:val="004713AE"/>
    <w:rsid w:val="00471743"/>
    <w:rsid w:val="0047580D"/>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462B"/>
    <w:rsid w:val="004A553D"/>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3E7A"/>
    <w:rsid w:val="004C3F6A"/>
    <w:rsid w:val="004C49EB"/>
    <w:rsid w:val="004C5F44"/>
    <w:rsid w:val="004C62A0"/>
    <w:rsid w:val="004C63F6"/>
    <w:rsid w:val="004D14E4"/>
    <w:rsid w:val="004D2946"/>
    <w:rsid w:val="004D37F0"/>
    <w:rsid w:val="004D4C05"/>
    <w:rsid w:val="004D5711"/>
    <w:rsid w:val="004D5EF0"/>
    <w:rsid w:val="004D607D"/>
    <w:rsid w:val="004D6E86"/>
    <w:rsid w:val="004E04E4"/>
    <w:rsid w:val="004E1271"/>
    <w:rsid w:val="004E14F0"/>
    <w:rsid w:val="004E1E1E"/>
    <w:rsid w:val="004E3EC9"/>
    <w:rsid w:val="004E4F8D"/>
    <w:rsid w:val="004E5CB3"/>
    <w:rsid w:val="004E6082"/>
    <w:rsid w:val="004F01FB"/>
    <w:rsid w:val="004F08ED"/>
    <w:rsid w:val="004F0F83"/>
    <w:rsid w:val="004F16FA"/>
    <w:rsid w:val="004F1FB1"/>
    <w:rsid w:val="004F2D6F"/>
    <w:rsid w:val="004F343B"/>
    <w:rsid w:val="004F6406"/>
    <w:rsid w:val="004F7B79"/>
    <w:rsid w:val="00500534"/>
    <w:rsid w:val="00500583"/>
    <w:rsid w:val="00500A85"/>
    <w:rsid w:val="005024DB"/>
    <w:rsid w:val="00504A60"/>
    <w:rsid w:val="005063B6"/>
    <w:rsid w:val="005063E3"/>
    <w:rsid w:val="00506C50"/>
    <w:rsid w:val="00507073"/>
    <w:rsid w:val="00507A57"/>
    <w:rsid w:val="005110EA"/>
    <w:rsid w:val="005118C0"/>
    <w:rsid w:val="00511B16"/>
    <w:rsid w:val="00511E90"/>
    <w:rsid w:val="00512E2D"/>
    <w:rsid w:val="00513A25"/>
    <w:rsid w:val="00515CC4"/>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2FBE"/>
    <w:rsid w:val="005537FE"/>
    <w:rsid w:val="00554EDE"/>
    <w:rsid w:val="00555212"/>
    <w:rsid w:val="00556302"/>
    <w:rsid w:val="00556D0D"/>
    <w:rsid w:val="00557E00"/>
    <w:rsid w:val="00560143"/>
    <w:rsid w:val="00560CA9"/>
    <w:rsid w:val="005623DD"/>
    <w:rsid w:val="0056256F"/>
    <w:rsid w:val="005625CD"/>
    <w:rsid w:val="005632E9"/>
    <w:rsid w:val="00563674"/>
    <w:rsid w:val="00564C43"/>
    <w:rsid w:val="005652DC"/>
    <w:rsid w:val="00565E9A"/>
    <w:rsid w:val="0056689D"/>
    <w:rsid w:val="00566B46"/>
    <w:rsid w:val="00567565"/>
    <w:rsid w:val="0057027C"/>
    <w:rsid w:val="0057162A"/>
    <w:rsid w:val="005726D9"/>
    <w:rsid w:val="0057276E"/>
    <w:rsid w:val="0057319C"/>
    <w:rsid w:val="005733AD"/>
    <w:rsid w:val="0057344C"/>
    <w:rsid w:val="00573F0D"/>
    <w:rsid w:val="00576AA4"/>
    <w:rsid w:val="00581D14"/>
    <w:rsid w:val="00581FFF"/>
    <w:rsid w:val="00582055"/>
    <w:rsid w:val="00582561"/>
    <w:rsid w:val="00583B1B"/>
    <w:rsid w:val="00584C49"/>
    <w:rsid w:val="00585937"/>
    <w:rsid w:val="0058621E"/>
    <w:rsid w:val="00595060"/>
    <w:rsid w:val="00595067"/>
    <w:rsid w:val="00595A7B"/>
    <w:rsid w:val="0059677A"/>
    <w:rsid w:val="00596EF7"/>
    <w:rsid w:val="00596F54"/>
    <w:rsid w:val="0059714B"/>
    <w:rsid w:val="005974D0"/>
    <w:rsid w:val="005A0FE6"/>
    <w:rsid w:val="005A10D7"/>
    <w:rsid w:val="005A3A87"/>
    <w:rsid w:val="005A3C42"/>
    <w:rsid w:val="005A491F"/>
    <w:rsid w:val="005A4FEF"/>
    <w:rsid w:val="005A5079"/>
    <w:rsid w:val="005A603F"/>
    <w:rsid w:val="005A6AB2"/>
    <w:rsid w:val="005A6AC6"/>
    <w:rsid w:val="005B0527"/>
    <w:rsid w:val="005B05D3"/>
    <w:rsid w:val="005B45CE"/>
    <w:rsid w:val="005B4B33"/>
    <w:rsid w:val="005B6AA9"/>
    <w:rsid w:val="005B6CC2"/>
    <w:rsid w:val="005C074A"/>
    <w:rsid w:val="005C0A0A"/>
    <w:rsid w:val="005C4411"/>
    <w:rsid w:val="005C4C0E"/>
    <w:rsid w:val="005C56C5"/>
    <w:rsid w:val="005C5DB7"/>
    <w:rsid w:val="005C678E"/>
    <w:rsid w:val="005C68B4"/>
    <w:rsid w:val="005D0957"/>
    <w:rsid w:val="005D0AF6"/>
    <w:rsid w:val="005D19FF"/>
    <w:rsid w:val="005D5B25"/>
    <w:rsid w:val="005D5BD2"/>
    <w:rsid w:val="005D5F4D"/>
    <w:rsid w:val="005D6E91"/>
    <w:rsid w:val="005D755F"/>
    <w:rsid w:val="005D7748"/>
    <w:rsid w:val="005E31D2"/>
    <w:rsid w:val="005E3C7D"/>
    <w:rsid w:val="005E4221"/>
    <w:rsid w:val="005E49A4"/>
    <w:rsid w:val="005E6172"/>
    <w:rsid w:val="005F02C0"/>
    <w:rsid w:val="005F0E7A"/>
    <w:rsid w:val="005F0EA2"/>
    <w:rsid w:val="005F1C4D"/>
    <w:rsid w:val="005F41FE"/>
    <w:rsid w:val="005F5393"/>
    <w:rsid w:val="005F657D"/>
    <w:rsid w:val="00600E17"/>
    <w:rsid w:val="00602ABE"/>
    <w:rsid w:val="00602C4F"/>
    <w:rsid w:val="006037B2"/>
    <w:rsid w:val="00603EBD"/>
    <w:rsid w:val="00605B31"/>
    <w:rsid w:val="006061BB"/>
    <w:rsid w:val="00606ACB"/>
    <w:rsid w:val="0060753C"/>
    <w:rsid w:val="00607686"/>
    <w:rsid w:val="00611655"/>
    <w:rsid w:val="006132E1"/>
    <w:rsid w:val="006134BD"/>
    <w:rsid w:val="00616B4F"/>
    <w:rsid w:val="00617A10"/>
    <w:rsid w:val="00620D64"/>
    <w:rsid w:val="0062333F"/>
    <w:rsid w:val="006258C2"/>
    <w:rsid w:val="00626913"/>
    <w:rsid w:val="00626ABE"/>
    <w:rsid w:val="00627990"/>
    <w:rsid w:val="0062799B"/>
    <w:rsid w:val="00630C67"/>
    <w:rsid w:val="00631D6D"/>
    <w:rsid w:val="0063203B"/>
    <w:rsid w:val="00634DBA"/>
    <w:rsid w:val="00635481"/>
    <w:rsid w:val="00637A1F"/>
    <w:rsid w:val="0064548C"/>
    <w:rsid w:val="00645BE2"/>
    <w:rsid w:val="00647927"/>
    <w:rsid w:val="0065012A"/>
    <w:rsid w:val="00650AA0"/>
    <w:rsid w:val="00650D38"/>
    <w:rsid w:val="00651E2F"/>
    <w:rsid w:val="0065211A"/>
    <w:rsid w:val="00652F88"/>
    <w:rsid w:val="006554D9"/>
    <w:rsid w:val="00660075"/>
    <w:rsid w:val="0066141F"/>
    <w:rsid w:val="006624DB"/>
    <w:rsid w:val="00662607"/>
    <w:rsid w:val="00662759"/>
    <w:rsid w:val="00663143"/>
    <w:rsid w:val="00664BCD"/>
    <w:rsid w:val="00667180"/>
    <w:rsid w:val="006677F3"/>
    <w:rsid w:val="006679B2"/>
    <w:rsid w:val="0067095E"/>
    <w:rsid w:val="006719FC"/>
    <w:rsid w:val="00672EB7"/>
    <w:rsid w:val="00672F55"/>
    <w:rsid w:val="00673BCB"/>
    <w:rsid w:val="00674574"/>
    <w:rsid w:val="0067468A"/>
    <w:rsid w:val="0067587C"/>
    <w:rsid w:val="006767BC"/>
    <w:rsid w:val="00680B2C"/>
    <w:rsid w:val="00682B7E"/>
    <w:rsid w:val="006831BB"/>
    <w:rsid w:val="00683A30"/>
    <w:rsid w:val="00685ABF"/>
    <w:rsid w:val="006873AA"/>
    <w:rsid w:val="00691F5C"/>
    <w:rsid w:val="00693169"/>
    <w:rsid w:val="00695221"/>
    <w:rsid w:val="00695397"/>
    <w:rsid w:val="006966B8"/>
    <w:rsid w:val="006A12C2"/>
    <w:rsid w:val="006A14A8"/>
    <w:rsid w:val="006A2960"/>
    <w:rsid w:val="006A347D"/>
    <w:rsid w:val="006A3493"/>
    <w:rsid w:val="006A5B54"/>
    <w:rsid w:val="006A5B73"/>
    <w:rsid w:val="006A5D9A"/>
    <w:rsid w:val="006A66E7"/>
    <w:rsid w:val="006A6CF5"/>
    <w:rsid w:val="006A70CB"/>
    <w:rsid w:val="006B04AC"/>
    <w:rsid w:val="006B20DE"/>
    <w:rsid w:val="006B4A6A"/>
    <w:rsid w:val="006B4EE4"/>
    <w:rsid w:val="006B500E"/>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3F7E"/>
    <w:rsid w:val="006D4EC7"/>
    <w:rsid w:val="006D621E"/>
    <w:rsid w:val="006D656F"/>
    <w:rsid w:val="006D65EB"/>
    <w:rsid w:val="006D70A1"/>
    <w:rsid w:val="006D7C8E"/>
    <w:rsid w:val="006D7FAB"/>
    <w:rsid w:val="006E0546"/>
    <w:rsid w:val="006E0D0B"/>
    <w:rsid w:val="006E1C0A"/>
    <w:rsid w:val="006E4DDE"/>
    <w:rsid w:val="006E53C3"/>
    <w:rsid w:val="006E5517"/>
    <w:rsid w:val="006E5A8D"/>
    <w:rsid w:val="006E5BBE"/>
    <w:rsid w:val="006E5D86"/>
    <w:rsid w:val="006E7DC3"/>
    <w:rsid w:val="006F0AEE"/>
    <w:rsid w:val="006F2DF7"/>
    <w:rsid w:val="006F3630"/>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2903"/>
    <w:rsid w:val="00714D7B"/>
    <w:rsid w:val="00715BF1"/>
    <w:rsid w:val="007169C3"/>
    <w:rsid w:val="007170DD"/>
    <w:rsid w:val="00720297"/>
    <w:rsid w:val="007205E1"/>
    <w:rsid w:val="00720B1F"/>
    <w:rsid w:val="007226E2"/>
    <w:rsid w:val="00723156"/>
    <w:rsid w:val="00724C72"/>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5F6F"/>
    <w:rsid w:val="00746E56"/>
    <w:rsid w:val="00746ECC"/>
    <w:rsid w:val="00753A45"/>
    <w:rsid w:val="00753F13"/>
    <w:rsid w:val="0075548D"/>
    <w:rsid w:val="00756D72"/>
    <w:rsid w:val="007576EE"/>
    <w:rsid w:val="007605D6"/>
    <w:rsid w:val="007634E1"/>
    <w:rsid w:val="00763B7F"/>
    <w:rsid w:val="00764475"/>
    <w:rsid w:val="0076649C"/>
    <w:rsid w:val="0076695C"/>
    <w:rsid w:val="00770DAF"/>
    <w:rsid w:val="00771245"/>
    <w:rsid w:val="00771F56"/>
    <w:rsid w:val="00772A19"/>
    <w:rsid w:val="007735F4"/>
    <w:rsid w:val="00773BD9"/>
    <w:rsid w:val="0077420E"/>
    <w:rsid w:val="0077426E"/>
    <w:rsid w:val="00777EFF"/>
    <w:rsid w:val="007810B3"/>
    <w:rsid w:val="00784019"/>
    <w:rsid w:val="007844AF"/>
    <w:rsid w:val="007847A7"/>
    <w:rsid w:val="00786F16"/>
    <w:rsid w:val="00790026"/>
    <w:rsid w:val="007905FB"/>
    <w:rsid w:val="00792300"/>
    <w:rsid w:val="00793950"/>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3F44"/>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7A8B"/>
    <w:rsid w:val="00847CBB"/>
    <w:rsid w:val="00850236"/>
    <w:rsid w:val="00850827"/>
    <w:rsid w:val="00850B5E"/>
    <w:rsid w:val="00851692"/>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32AA"/>
    <w:rsid w:val="00884EB1"/>
    <w:rsid w:val="00885D96"/>
    <w:rsid w:val="008865A3"/>
    <w:rsid w:val="00887257"/>
    <w:rsid w:val="0089186E"/>
    <w:rsid w:val="0089228A"/>
    <w:rsid w:val="0089235F"/>
    <w:rsid w:val="008939E5"/>
    <w:rsid w:val="00896341"/>
    <w:rsid w:val="00897177"/>
    <w:rsid w:val="008A1539"/>
    <w:rsid w:val="008A25E9"/>
    <w:rsid w:val="008A3F4E"/>
    <w:rsid w:val="008A4FEB"/>
    <w:rsid w:val="008A5E47"/>
    <w:rsid w:val="008A6534"/>
    <w:rsid w:val="008A6648"/>
    <w:rsid w:val="008B07DE"/>
    <w:rsid w:val="008B099F"/>
    <w:rsid w:val="008B0AE8"/>
    <w:rsid w:val="008B19AE"/>
    <w:rsid w:val="008B1E3F"/>
    <w:rsid w:val="008B3D85"/>
    <w:rsid w:val="008B434B"/>
    <w:rsid w:val="008B4566"/>
    <w:rsid w:val="008B5241"/>
    <w:rsid w:val="008B54AD"/>
    <w:rsid w:val="008B69F8"/>
    <w:rsid w:val="008B6E43"/>
    <w:rsid w:val="008C0103"/>
    <w:rsid w:val="008C19E4"/>
    <w:rsid w:val="008C3A04"/>
    <w:rsid w:val="008C5F9D"/>
    <w:rsid w:val="008C6A83"/>
    <w:rsid w:val="008D1EA7"/>
    <w:rsid w:val="008D4467"/>
    <w:rsid w:val="008E0978"/>
    <w:rsid w:val="008E3252"/>
    <w:rsid w:val="008E3FE2"/>
    <w:rsid w:val="008E4873"/>
    <w:rsid w:val="008E4940"/>
    <w:rsid w:val="008E553B"/>
    <w:rsid w:val="008F085D"/>
    <w:rsid w:val="008F1C5B"/>
    <w:rsid w:val="008F3027"/>
    <w:rsid w:val="008F3F14"/>
    <w:rsid w:val="008F4392"/>
    <w:rsid w:val="008F4D0D"/>
    <w:rsid w:val="008F4F21"/>
    <w:rsid w:val="008F58E1"/>
    <w:rsid w:val="008F7508"/>
    <w:rsid w:val="00900EB9"/>
    <w:rsid w:val="009013C5"/>
    <w:rsid w:val="009013DE"/>
    <w:rsid w:val="009029C6"/>
    <w:rsid w:val="00902B62"/>
    <w:rsid w:val="00903B7C"/>
    <w:rsid w:val="00904B82"/>
    <w:rsid w:val="00906FC8"/>
    <w:rsid w:val="009075C3"/>
    <w:rsid w:val="009107FA"/>
    <w:rsid w:val="0091167F"/>
    <w:rsid w:val="00911CD3"/>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698F"/>
    <w:rsid w:val="00927A56"/>
    <w:rsid w:val="00930561"/>
    <w:rsid w:val="0093114E"/>
    <w:rsid w:val="00931AB4"/>
    <w:rsid w:val="009327B1"/>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A96"/>
    <w:rsid w:val="00961A72"/>
    <w:rsid w:val="009628CB"/>
    <w:rsid w:val="00963751"/>
    <w:rsid w:val="00966E15"/>
    <w:rsid w:val="00970B87"/>
    <w:rsid w:val="0097267D"/>
    <w:rsid w:val="00975EC8"/>
    <w:rsid w:val="00976206"/>
    <w:rsid w:val="00976347"/>
    <w:rsid w:val="00976366"/>
    <w:rsid w:val="00977214"/>
    <w:rsid w:val="00980F09"/>
    <w:rsid w:val="00980FF3"/>
    <w:rsid w:val="00981732"/>
    <w:rsid w:val="00981F5D"/>
    <w:rsid w:val="00982418"/>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B2E"/>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66C4"/>
    <w:rsid w:val="009D7D1F"/>
    <w:rsid w:val="009E1583"/>
    <w:rsid w:val="009E2691"/>
    <w:rsid w:val="009E4364"/>
    <w:rsid w:val="009E4725"/>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5AC0"/>
    <w:rsid w:val="00A15E4A"/>
    <w:rsid w:val="00A17AF4"/>
    <w:rsid w:val="00A21CF2"/>
    <w:rsid w:val="00A225F1"/>
    <w:rsid w:val="00A23395"/>
    <w:rsid w:val="00A233D6"/>
    <w:rsid w:val="00A24B53"/>
    <w:rsid w:val="00A26685"/>
    <w:rsid w:val="00A267B3"/>
    <w:rsid w:val="00A26BC8"/>
    <w:rsid w:val="00A27C79"/>
    <w:rsid w:val="00A30889"/>
    <w:rsid w:val="00A41C64"/>
    <w:rsid w:val="00A41DF7"/>
    <w:rsid w:val="00A41F8E"/>
    <w:rsid w:val="00A42312"/>
    <w:rsid w:val="00A4270F"/>
    <w:rsid w:val="00A43C5E"/>
    <w:rsid w:val="00A4431B"/>
    <w:rsid w:val="00A44EF6"/>
    <w:rsid w:val="00A45C11"/>
    <w:rsid w:val="00A50434"/>
    <w:rsid w:val="00A5170B"/>
    <w:rsid w:val="00A51EB3"/>
    <w:rsid w:val="00A52673"/>
    <w:rsid w:val="00A53BE9"/>
    <w:rsid w:val="00A5405A"/>
    <w:rsid w:val="00A546A0"/>
    <w:rsid w:val="00A57361"/>
    <w:rsid w:val="00A60388"/>
    <w:rsid w:val="00A60FFF"/>
    <w:rsid w:val="00A64EA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75C8"/>
    <w:rsid w:val="00A87A26"/>
    <w:rsid w:val="00A909E0"/>
    <w:rsid w:val="00A91C23"/>
    <w:rsid w:val="00A96849"/>
    <w:rsid w:val="00A969C1"/>
    <w:rsid w:val="00A96C02"/>
    <w:rsid w:val="00A96E9C"/>
    <w:rsid w:val="00A9714E"/>
    <w:rsid w:val="00A97332"/>
    <w:rsid w:val="00AA02AA"/>
    <w:rsid w:val="00AA1876"/>
    <w:rsid w:val="00AA2737"/>
    <w:rsid w:val="00AA4BB0"/>
    <w:rsid w:val="00AA6748"/>
    <w:rsid w:val="00AB003F"/>
    <w:rsid w:val="00AB0D0B"/>
    <w:rsid w:val="00AB0E07"/>
    <w:rsid w:val="00AB2550"/>
    <w:rsid w:val="00AB3207"/>
    <w:rsid w:val="00AB49B5"/>
    <w:rsid w:val="00AB4C94"/>
    <w:rsid w:val="00AB6A77"/>
    <w:rsid w:val="00AB6C2D"/>
    <w:rsid w:val="00AB73C8"/>
    <w:rsid w:val="00AC1578"/>
    <w:rsid w:val="00AC1C26"/>
    <w:rsid w:val="00AC1E31"/>
    <w:rsid w:val="00AC240B"/>
    <w:rsid w:val="00AC2B47"/>
    <w:rsid w:val="00AC2F41"/>
    <w:rsid w:val="00AC525B"/>
    <w:rsid w:val="00AC5742"/>
    <w:rsid w:val="00AC6A1D"/>
    <w:rsid w:val="00AC7029"/>
    <w:rsid w:val="00AC71F1"/>
    <w:rsid w:val="00AD20CD"/>
    <w:rsid w:val="00AD223A"/>
    <w:rsid w:val="00AD5706"/>
    <w:rsid w:val="00AD5E6D"/>
    <w:rsid w:val="00AD613C"/>
    <w:rsid w:val="00AD6A25"/>
    <w:rsid w:val="00AD6F9C"/>
    <w:rsid w:val="00AD76D8"/>
    <w:rsid w:val="00AD77A1"/>
    <w:rsid w:val="00AD7EA6"/>
    <w:rsid w:val="00AE04DA"/>
    <w:rsid w:val="00AE05E6"/>
    <w:rsid w:val="00AE0699"/>
    <w:rsid w:val="00AE21F4"/>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17296"/>
    <w:rsid w:val="00B2040F"/>
    <w:rsid w:val="00B20684"/>
    <w:rsid w:val="00B22157"/>
    <w:rsid w:val="00B22691"/>
    <w:rsid w:val="00B227A4"/>
    <w:rsid w:val="00B235A6"/>
    <w:rsid w:val="00B25708"/>
    <w:rsid w:val="00B25C4E"/>
    <w:rsid w:val="00B272A8"/>
    <w:rsid w:val="00B27A96"/>
    <w:rsid w:val="00B31732"/>
    <w:rsid w:val="00B33846"/>
    <w:rsid w:val="00B33C15"/>
    <w:rsid w:val="00B35100"/>
    <w:rsid w:val="00B35A84"/>
    <w:rsid w:val="00B37283"/>
    <w:rsid w:val="00B373DD"/>
    <w:rsid w:val="00B3785B"/>
    <w:rsid w:val="00B3791B"/>
    <w:rsid w:val="00B4071C"/>
    <w:rsid w:val="00B41A04"/>
    <w:rsid w:val="00B423AE"/>
    <w:rsid w:val="00B437BF"/>
    <w:rsid w:val="00B44B0A"/>
    <w:rsid w:val="00B45589"/>
    <w:rsid w:val="00B46403"/>
    <w:rsid w:val="00B46BF3"/>
    <w:rsid w:val="00B47360"/>
    <w:rsid w:val="00B50571"/>
    <w:rsid w:val="00B5146F"/>
    <w:rsid w:val="00B53C36"/>
    <w:rsid w:val="00B55CB1"/>
    <w:rsid w:val="00B5637C"/>
    <w:rsid w:val="00B62A84"/>
    <w:rsid w:val="00B6335A"/>
    <w:rsid w:val="00B6367D"/>
    <w:rsid w:val="00B65484"/>
    <w:rsid w:val="00B66E18"/>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716"/>
    <w:rsid w:val="00B9177E"/>
    <w:rsid w:val="00B927C8"/>
    <w:rsid w:val="00B92CAC"/>
    <w:rsid w:val="00B9300F"/>
    <w:rsid w:val="00B95386"/>
    <w:rsid w:val="00B957A9"/>
    <w:rsid w:val="00B95BB8"/>
    <w:rsid w:val="00BA1012"/>
    <w:rsid w:val="00BA1E88"/>
    <w:rsid w:val="00BA44AB"/>
    <w:rsid w:val="00BA4CAA"/>
    <w:rsid w:val="00BA5943"/>
    <w:rsid w:val="00BA5CD4"/>
    <w:rsid w:val="00BA60E3"/>
    <w:rsid w:val="00BA72C2"/>
    <w:rsid w:val="00BA7DBB"/>
    <w:rsid w:val="00BB0F6B"/>
    <w:rsid w:val="00BB3991"/>
    <w:rsid w:val="00BB4227"/>
    <w:rsid w:val="00BB50EA"/>
    <w:rsid w:val="00BB5211"/>
    <w:rsid w:val="00BB5ECA"/>
    <w:rsid w:val="00BB68D2"/>
    <w:rsid w:val="00BC03E8"/>
    <w:rsid w:val="00BC053F"/>
    <w:rsid w:val="00BC0C10"/>
    <w:rsid w:val="00BC1246"/>
    <w:rsid w:val="00BC1812"/>
    <w:rsid w:val="00BC1B37"/>
    <w:rsid w:val="00BC2CEB"/>
    <w:rsid w:val="00BC68A8"/>
    <w:rsid w:val="00BC795D"/>
    <w:rsid w:val="00BD3491"/>
    <w:rsid w:val="00BD3846"/>
    <w:rsid w:val="00BD38DD"/>
    <w:rsid w:val="00BD4769"/>
    <w:rsid w:val="00BD6C0C"/>
    <w:rsid w:val="00BD70EF"/>
    <w:rsid w:val="00BE1B97"/>
    <w:rsid w:val="00BE22F6"/>
    <w:rsid w:val="00BE4539"/>
    <w:rsid w:val="00BE49B8"/>
    <w:rsid w:val="00BE54B0"/>
    <w:rsid w:val="00BE55C5"/>
    <w:rsid w:val="00BE5FCB"/>
    <w:rsid w:val="00BF6A76"/>
    <w:rsid w:val="00BF7F7C"/>
    <w:rsid w:val="00C00FDA"/>
    <w:rsid w:val="00C0207E"/>
    <w:rsid w:val="00C03274"/>
    <w:rsid w:val="00C03BB5"/>
    <w:rsid w:val="00C03EDB"/>
    <w:rsid w:val="00C04A1B"/>
    <w:rsid w:val="00C061CD"/>
    <w:rsid w:val="00C0721A"/>
    <w:rsid w:val="00C07B14"/>
    <w:rsid w:val="00C106B8"/>
    <w:rsid w:val="00C14380"/>
    <w:rsid w:val="00C1470C"/>
    <w:rsid w:val="00C15797"/>
    <w:rsid w:val="00C16E6C"/>
    <w:rsid w:val="00C17F9B"/>
    <w:rsid w:val="00C20585"/>
    <w:rsid w:val="00C21F6C"/>
    <w:rsid w:val="00C22F01"/>
    <w:rsid w:val="00C24950"/>
    <w:rsid w:val="00C2572D"/>
    <w:rsid w:val="00C261ED"/>
    <w:rsid w:val="00C271F8"/>
    <w:rsid w:val="00C3009E"/>
    <w:rsid w:val="00C31029"/>
    <w:rsid w:val="00C31ABF"/>
    <w:rsid w:val="00C33761"/>
    <w:rsid w:val="00C344D6"/>
    <w:rsid w:val="00C34689"/>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7011"/>
    <w:rsid w:val="00C77E37"/>
    <w:rsid w:val="00C81FAB"/>
    <w:rsid w:val="00C8272B"/>
    <w:rsid w:val="00C84364"/>
    <w:rsid w:val="00C85DC7"/>
    <w:rsid w:val="00C86A1A"/>
    <w:rsid w:val="00C91515"/>
    <w:rsid w:val="00C96B54"/>
    <w:rsid w:val="00C9748E"/>
    <w:rsid w:val="00C97EFE"/>
    <w:rsid w:val="00CA04A0"/>
    <w:rsid w:val="00CA04A6"/>
    <w:rsid w:val="00CA2AF0"/>
    <w:rsid w:val="00CA468A"/>
    <w:rsid w:val="00CA4B93"/>
    <w:rsid w:val="00CA590F"/>
    <w:rsid w:val="00CA7B4B"/>
    <w:rsid w:val="00CA7BD0"/>
    <w:rsid w:val="00CB00DA"/>
    <w:rsid w:val="00CB0D5B"/>
    <w:rsid w:val="00CB2EA3"/>
    <w:rsid w:val="00CB308A"/>
    <w:rsid w:val="00CB3327"/>
    <w:rsid w:val="00CB3D3D"/>
    <w:rsid w:val="00CB70EE"/>
    <w:rsid w:val="00CC36B6"/>
    <w:rsid w:val="00CC48DD"/>
    <w:rsid w:val="00CC599C"/>
    <w:rsid w:val="00CC5BF4"/>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556"/>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9D5"/>
    <w:rsid w:val="00D268F5"/>
    <w:rsid w:val="00D26B0F"/>
    <w:rsid w:val="00D272AE"/>
    <w:rsid w:val="00D27A18"/>
    <w:rsid w:val="00D31516"/>
    <w:rsid w:val="00D31621"/>
    <w:rsid w:val="00D31D10"/>
    <w:rsid w:val="00D33BEC"/>
    <w:rsid w:val="00D33CA1"/>
    <w:rsid w:val="00D35E0A"/>
    <w:rsid w:val="00D371A9"/>
    <w:rsid w:val="00D4011C"/>
    <w:rsid w:val="00D4059C"/>
    <w:rsid w:val="00D40E9D"/>
    <w:rsid w:val="00D41AF7"/>
    <w:rsid w:val="00D425DF"/>
    <w:rsid w:val="00D4420D"/>
    <w:rsid w:val="00D46458"/>
    <w:rsid w:val="00D469CB"/>
    <w:rsid w:val="00D46AA4"/>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90258"/>
    <w:rsid w:val="00D9140F"/>
    <w:rsid w:val="00D92CDB"/>
    <w:rsid w:val="00D93DBF"/>
    <w:rsid w:val="00D94606"/>
    <w:rsid w:val="00D9546F"/>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50EF"/>
    <w:rsid w:val="00E251DA"/>
    <w:rsid w:val="00E3126E"/>
    <w:rsid w:val="00E3181F"/>
    <w:rsid w:val="00E32E58"/>
    <w:rsid w:val="00E33E7A"/>
    <w:rsid w:val="00E35480"/>
    <w:rsid w:val="00E3786A"/>
    <w:rsid w:val="00E379E7"/>
    <w:rsid w:val="00E40172"/>
    <w:rsid w:val="00E435EB"/>
    <w:rsid w:val="00E43632"/>
    <w:rsid w:val="00E43A2A"/>
    <w:rsid w:val="00E47F0F"/>
    <w:rsid w:val="00E5788B"/>
    <w:rsid w:val="00E60546"/>
    <w:rsid w:val="00E6080F"/>
    <w:rsid w:val="00E63220"/>
    <w:rsid w:val="00E63A5B"/>
    <w:rsid w:val="00E6441B"/>
    <w:rsid w:val="00E64959"/>
    <w:rsid w:val="00E654A6"/>
    <w:rsid w:val="00E66334"/>
    <w:rsid w:val="00E668BD"/>
    <w:rsid w:val="00E67743"/>
    <w:rsid w:val="00E70763"/>
    <w:rsid w:val="00E72987"/>
    <w:rsid w:val="00E72C52"/>
    <w:rsid w:val="00E73501"/>
    <w:rsid w:val="00E73B64"/>
    <w:rsid w:val="00E7557A"/>
    <w:rsid w:val="00E76D17"/>
    <w:rsid w:val="00E77AE6"/>
    <w:rsid w:val="00E77CBF"/>
    <w:rsid w:val="00E8083A"/>
    <w:rsid w:val="00E8125A"/>
    <w:rsid w:val="00E81C73"/>
    <w:rsid w:val="00E83165"/>
    <w:rsid w:val="00E83A76"/>
    <w:rsid w:val="00E83EC1"/>
    <w:rsid w:val="00E84E9B"/>
    <w:rsid w:val="00E85D4F"/>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291D"/>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498B"/>
    <w:rsid w:val="00EF6D84"/>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2936"/>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7414"/>
    <w:rsid w:val="00FA7812"/>
    <w:rsid w:val="00FA79F9"/>
    <w:rsid w:val="00FB0C66"/>
    <w:rsid w:val="00FB1127"/>
    <w:rsid w:val="00FB2CF6"/>
    <w:rsid w:val="00FB2E59"/>
    <w:rsid w:val="00FB3170"/>
    <w:rsid w:val="00FB31ED"/>
    <w:rsid w:val="00FB499B"/>
    <w:rsid w:val="00FB4CCA"/>
    <w:rsid w:val="00FB5A18"/>
    <w:rsid w:val="00FB6DC3"/>
    <w:rsid w:val="00FB7154"/>
    <w:rsid w:val="00FB7F26"/>
    <w:rsid w:val="00FC09C1"/>
    <w:rsid w:val="00FC0D4E"/>
    <w:rsid w:val="00FC1577"/>
    <w:rsid w:val="00FC2467"/>
    <w:rsid w:val="00FC2B3B"/>
    <w:rsid w:val="00FC2F92"/>
    <w:rsid w:val="00FC4615"/>
    <w:rsid w:val="00FD1782"/>
    <w:rsid w:val="00FD1F8C"/>
    <w:rsid w:val="00FD2147"/>
    <w:rsid w:val="00FD2992"/>
    <w:rsid w:val="00FD31A8"/>
    <w:rsid w:val="00FD3CAF"/>
    <w:rsid w:val="00FD45AB"/>
    <w:rsid w:val="00FD521C"/>
    <w:rsid w:val="00FD5E69"/>
    <w:rsid w:val="00FD619F"/>
    <w:rsid w:val="00FD69B7"/>
    <w:rsid w:val="00FD6B85"/>
    <w:rsid w:val="00FD7B05"/>
    <w:rsid w:val="00FE1875"/>
    <w:rsid w:val="00FE1DB2"/>
    <w:rsid w:val="00FE1DD3"/>
    <w:rsid w:val="00FE2E86"/>
    <w:rsid w:val="00FE38EB"/>
    <w:rsid w:val="00FE54F0"/>
    <w:rsid w:val="00FE598B"/>
    <w:rsid w:val="00FE5B4C"/>
    <w:rsid w:val="00FE5C95"/>
    <w:rsid w:val="00FE5C9D"/>
    <w:rsid w:val="00FE7B26"/>
    <w:rsid w:val="00FF1A55"/>
    <w:rsid w:val="00FF1D1A"/>
    <w:rsid w:val="00FF3187"/>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493792596">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C1E0FD2A-5382-483A-9438-CFDDEF856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10</TotalTime>
  <Pages>5</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10.03: The Qualities of Effective Schools I: What makes an effective school?</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10.03: The Qualities of Effective Schools I: What makes an effective school?</dc:title>
  <dc:subject>Lesson 10.03: The Qualities of Effective Schools I: What makes an effective school?</dc:subject>
  <dc:creator>Texas Education Agency</dc:creator>
  <cp:keywords/>
  <dc:description/>
  <cp:lastModifiedBy>White (she/her), Whitney</cp:lastModifiedBy>
  <cp:revision>12</cp:revision>
  <dcterms:created xsi:type="dcterms:W3CDTF">2023-01-31T16:26:00Z</dcterms:created>
  <dcterms:modified xsi:type="dcterms:W3CDTF">2023-08-29T19:42:00Z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