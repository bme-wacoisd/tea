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0C14" w14:textId="60217C7B" w:rsidR="008727F3" w:rsidRDefault="008727F3" w:rsidP="00B16DE2">
      <w:pPr>
        <w:pStyle w:val="Heading1"/>
      </w:pPr>
      <w:r w:rsidRPr="002133F4">
        <w:t>Unit</w:t>
      </w:r>
      <w:r>
        <w:t xml:space="preserve"> </w:t>
      </w:r>
      <w:r w:rsidR="00E97D81">
        <w:t>10</w:t>
      </w:r>
      <w:r>
        <w:t xml:space="preserve">: </w:t>
      </w:r>
      <w:r w:rsidR="00E97D81">
        <w:t>Putting It Together – The Teaching Profession, Professionalism, and the Final Portfolio</w:t>
      </w:r>
      <w:r>
        <w:t xml:space="preserve"> </w:t>
      </w:r>
    </w:p>
    <w:p w14:paraId="41F03BB3" w14:textId="151D8C1B" w:rsidR="008727F3" w:rsidRDefault="008727F3" w:rsidP="008727F3">
      <w:pPr>
        <w:pStyle w:val="Heading2"/>
        <w:spacing w:after="360"/>
      </w:pPr>
      <w:r w:rsidRPr="009722B4">
        <w:t xml:space="preserve">Lesson </w:t>
      </w:r>
      <w:r w:rsidR="00E97D81">
        <w:t>10.10</w:t>
      </w:r>
      <w:r>
        <w:t xml:space="preserve">: </w:t>
      </w:r>
      <w:r w:rsidR="00E97D81">
        <w:t>Professionalism, Presentation, and Conduct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212318DE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CE1E536" w14:textId="77777777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4DA83C1B" w14:textId="77777777" w:rsidTr="000D54FF">
        <w:trPr>
          <w:trHeight w:val="420"/>
        </w:trPr>
        <w:tc>
          <w:tcPr>
            <w:tcW w:w="1537" w:type="pct"/>
          </w:tcPr>
          <w:p w14:paraId="5A7DC4BA" w14:textId="77777777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776739">
              <w:t>5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25F109BC" w14:textId="77777777" w:rsidR="00A969C1" w:rsidRDefault="009722B4" w:rsidP="001C0565">
            <w:pPr>
              <w:pStyle w:val="Tabletextbullet"/>
              <w:numPr>
                <w:ilvl w:val="0"/>
                <w:numId w:val="3"/>
              </w:numPr>
            </w:pPr>
            <w:r w:rsidRPr="00F96125">
              <w:t>Bellringer</w:t>
            </w:r>
          </w:p>
          <w:p w14:paraId="2B0F35EF" w14:textId="77777777" w:rsidR="00601463" w:rsidRPr="00F96125" w:rsidRDefault="00601463" w:rsidP="00184F98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0194D3FD" w14:textId="3AF92D2F" w:rsidR="00341AE7" w:rsidRPr="00F96125" w:rsidRDefault="00C942AC" w:rsidP="00341AE7">
            <w:pPr>
              <w:pStyle w:val="Tabletext"/>
            </w:pPr>
            <w:r w:rsidRPr="00F96125">
              <w:t>Instruction</w:t>
            </w:r>
            <w:r w:rsidR="00341AE7" w:rsidRPr="00F96125">
              <w:t xml:space="preserve"> </w:t>
            </w:r>
            <w:r w:rsidR="00C56C5F">
              <w:t>(10</w:t>
            </w:r>
            <w:r w:rsidR="00AF279B" w:rsidRPr="00F96125">
              <w:t xml:space="preserve"> </w:t>
            </w:r>
            <w:r w:rsidR="00341AE7" w:rsidRPr="00F96125">
              <w:t>mins)</w:t>
            </w:r>
          </w:p>
          <w:p w14:paraId="0CA961E8" w14:textId="775D25F7" w:rsidR="005B726E" w:rsidRPr="00F96125" w:rsidRDefault="00C56C5F" w:rsidP="00C56C5F">
            <w:pPr>
              <w:pStyle w:val="Tabletextbullet"/>
            </w:pPr>
            <w:r>
              <w:t>Notes: Teacher Professionalism in Action</w:t>
            </w:r>
          </w:p>
        </w:tc>
        <w:tc>
          <w:tcPr>
            <w:tcW w:w="1730" w:type="pct"/>
          </w:tcPr>
          <w:p w14:paraId="591DB14F" w14:textId="4C5157C2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AD26A2">
              <w:t xml:space="preserve">30 </w:t>
            </w:r>
            <w:r w:rsidRPr="00F96125">
              <w:t>mins)</w:t>
            </w:r>
          </w:p>
          <w:p w14:paraId="63280E18" w14:textId="487BF1F3" w:rsidR="00546452" w:rsidRDefault="00C56C5F" w:rsidP="00A72A7F">
            <w:pPr>
              <w:pStyle w:val="Tabletextbullet"/>
            </w:pPr>
            <w:r>
              <w:t>Guided Practice: Identifying Professionalis</w:t>
            </w:r>
            <w:r w:rsidR="00AD26A2">
              <w:t>m</w:t>
            </w:r>
            <w:r w:rsidR="005B726E">
              <w:t xml:space="preserve"> </w:t>
            </w:r>
            <w:r w:rsidR="00AD26A2">
              <w:t xml:space="preserve">(10 </w:t>
            </w:r>
            <w:r w:rsidR="00776739">
              <w:t>mins)</w:t>
            </w:r>
          </w:p>
          <w:p w14:paraId="55FDCB0C" w14:textId="0CFB08BC" w:rsidR="00AD26A2" w:rsidRDefault="00AD26A2" w:rsidP="00A72A7F">
            <w:pPr>
              <w:pStyle w:val="Tabletextbullet"/>
            </w:pPr>
            <w:r>
              <w:t>Practice: Evaluating Teacher Professionalism (10 mins)</w:t>
            </w:r>
          </w:p>
          <w:p w14:paraId="12B1AC3A" w14:textId="77777777" w:rsidR="00BC173C" w:rsidRPr="00F96125" w:rsidRDefault="00C942AC" w:rsidP="00A72A7F">
            <w:pPr>
              <w:pStyle w:val="Tabletextbullet"/>
            </w:pPr>
            <w:r w:rsidRPr="00F96125">
              <w:t>Debrief (5 min</w:t>
            </w:r>
            <w:r w:rsidR="0037640E" w:rsidRPr="00F96125">
              <w:t>s</w:t>
            </w:r>
            <w:r w:rsidRPr="00F96125">
              <w:t>)</w:t>
            </w:r>
          </w:p>
          <w:p w14:paraId="4528EA10" w14:textId="77777777" w:rsidR="00BC173C" w:rsidRPr="00F96125" w:rsidRDefault="00BC173C" w:rsidP="00A72A7F">
            <w:pPr>
              <w:pStyle w:val="Tabletextbullet"/>
            </w:pPr>
            <w:r w:rsidRPr="00F96125">
              <w:t>Exit Ticket</w:t>
            </w:r>
            <w:r w:rsidR="003412C9" w:rsidRPr="00F96125">
              <w:t xml:space="preserve"> (5 min</w:t>
            </w:r>
            <w:r w:rsidR="0037640E" w:rsidRPr="00F96125">
              <w:t>s</w:t>
            </w:r>
            <w:r w:rsidR="003412C9" w:rsidRPr="00F96125">
              <w:t>)</w:t>
            </w:r>
          </w:p>
        </w:tc>
      </w:tr>
    </w:tbl>
    <w:p w14:paraId="4A16BEE9" w14:textId="77777777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3B15EA" w:rsidRPr="00447D20" w14:paraId="4F6BD9EE" w14:textId="77777777" w:rsidTr="006C6F65">
        <w:trPr>
          <w:trHeight w:val="420"/>
        </w:trPr>
        <w:tc>
          <w:tcPr>
            <w:tcW w:w="1525" w:type="dxa"/>
            <w:vMerge w:val="restart"/>
          </w:tcPr>
          <w:p w14:paraId="65A6C815" w14:textId="77777777" w:rsidR="003B15EA" w:rsidRPr="00A72A7F" w:rsidRDefault="003B15EA" w:rsidP="003B15EA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A56CCDB" w14:textId="05342D2E" w:rsidR="003B15EA" w:rsidRPr="00447D20" w:rsidRDefault="0000460A" w:rsidP="003B15EA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1</w:t>
            </w:r>
            <w:r w:rsidR="003B15EA">
              <w:br/>
            </w:r>
          </w:p>
        </w:tc>
        <w:tc>
          <w:tcPr>
            <w:tcW w:w="7381" w:type="dxa"/>
            <w:gridSpan w:val="2"/>
          </w:tcPr>
          <w:p w14:paraId="0ACC033D" w14:textId="63BA14BD" w:rsidR="003B15EA" w:rsidRDefault="0000460A" w:rsidP="003B15EA">
            <w:pPr>
              <w:pStyle w:val="ListAlphaparens"/>
              <w:numPr>
                <w:ilvl w:val="0"/>
                <w:numId w:val="0"/>
              </w:numPr>
            </w:pPr>
            <w:r>
              <w:t>The student demonstrates professional standards/employability skills as required by the education profession and other related occupations</w:t>
            </w:r>
            <w:r w:rsidR="003B15EA">
              <w:t>. The student is expected to:</w:t>
            </w:r>
          </w:p>
          <w:p w14:paraId="3D786949" w14:textId="0C8F160A" w:rsidR="003B15EA" w:rsidRPr="003D0313" w:rsidRDefault="0000460A" w:rsidP="0000460A">
            <w:pPr>
              <w:pStyle w:val="ListAlphaparens"/>
              <w:numPr>
                <w:ilvl w:val="0"/>
                <w:numId w:val="4"/>
              </w:numPr>
            </w:pPr>
            <w:r>
              <w:t>Demonstrate professionalism to include appropriate attire expected of professionals in educational settings</w:t>
            </w:r>
            <w:r w:rsidR="0032734A">
              <w:t>;</w:t>
            </w:r>
          </w:p>
        </w:tc>
      </w:tr>
      <w:tr w:rsidR="003B15EA" w:rsidRPr="00447D20" w14:paraId="06D04F18" w14:textId="77777777" w:rsidTr="006C6F65">
        <w:trPr>
          <w:trHeight w:val="420"/>
        </w:trPr>
        <w:tc>
          <w:tcPr>
            <w:tcW w:w="1525" w:type="dxa"/>
            <w:vMerge/>
          </w:tcPr>
          <w:p w14:paraId="467F9143" w14:textId="77777777" w:rsidR="003B15EA" w:rsidRPr="00A72A7F" w:rsidRDefault="003B15EA" w:rsidP="003B15EA">
            <w:pPr>
              <w:pStyle w:val="Tabletex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0" w:type="dxa"/>
          </w:tcPr>
          <w:p w14:paraId="26F49A06" w14:textId="65D41141" w:rsidR="003B15EA" w:rsidRDefault="00E827EE" w:rsidP="003B15EA">
            <w:pPr>
              <w:pStyle w:val="Tabletext"/>
              <w:ind w:right="-105"/>
            </w:pPr>
            <w:r>
              <w:t>11</w:t>
            </w:r>
            <w:r w:rsidR="003B15EA">
              <w:br/>
            </w:r>
          </w:p>
        </w:tc>
        <w:tc>
          <w:tcPr>
            <w:tcW w:w="7381" w:type="dxa"/>
            <w:gridSpan w:val="2"/>
          </w:tcPr>
          <w:p w14:paraId="357792E2" w14:textId="758E6E03" w:rsidR="003B15EA" w:rsidRDefault="00E827EE" w:rsidP="003B15EA">
            <w:pPr>
              <w:pStyle w:val="ListAlphaparens"/>
              <w:numPr>
                <w:ilvl w:val="0"/>
                <w:numId w:val="0"/>
              </w:numPr>
            </w:pPr>
            <w:r>
              <w:t xml:space="preserve">The student understands the professional, ethical, </w:t>
            </w:r>
            <w:r w:rsidR="00304216">
              <w:t>and legal responsibilities in teaching and learning</w:t>
            </w:r>
            <w:r w:rsidR="003B15EA">
              <w:t>. The student is expected to:</w:t>
            </w:r>
          </w:p>
          <w:p w14:paraId="474AB534" w14:textId="7F08CA52" w:rsidR="003B15EA" w:rsidRDefault="00304216" w:rsidP="003B15EA">
            <w:pPr>
              <w:pStyle w:val="ListAlphaparens"/>
              <w:numPr>
                <w:ilvl w:val="0"/>
                <w:numId w:val="7"/>
              </w:numPr>
            </w:pPr>
            <w:r>
              <w:t>Describe teacher and trainer practices that promote professional and ethical conduct</w:t>
            </w:r>
            <w:r w:rsidR="0032734A">
              <w:t>;</w:t>
            </w:r>
          </w:p>
          <w:p w14:paraId="18166236" w14:textId="0F46B4E9" w:rsidR="003B15EA" w:rsidRDefault="00FB2850" w:rsidP="003B15EA">
            <w:pPr>
              <w:pStyle w:val="ListAlphaparens"/>
              <w:numPr>
                <w:ilvl w:val="0"/>
                <w:numId w:val="7"/>
              </w:numPr>
            </w:pPr>
            <w:r>
              <w:t>Analyze professional and ethical standar</w:t>
            </w:r>
            <w:r w:rsidR="005E30F5">
              <w:t>d</w:t>
            </w:r>
            <w:r>
              <w:t>s that apply to educators and trainers</w:t>
            </w:r>
            <w:r w:rsidR="0032734A">
              <w:t>;</w:t>
            </w:r>
          </w:p>
          <w:p w14:paraId="10C59420" w14:textId="269711B5" w:rsidR="003B15EA" w:rsidRDefault="005E30F5" w:rsidP="005E30F5">
            <w:pPr>
              <w:pStyle w:val="ListAlphaparens"/>
              <w:numPr>
                <w:ilvl w:val="0"/>
                <w:numId w:val="7"/>
              </w:numPr>
            </w:pPr>
            <w:r>
              <w:t>Analyze situations requiring decisions based on professional, ethical, and legal considerations</w:t>
            </w:r>
            <w:r w:rsidR="0032734A">
              <w:t>;</w:t>
            </w:r>
          </w:p>
        </w:tc>
      </w:tr>
      <w:tr w:rsidR="00224925" w:rsidRPr="00447D20" w14:paraId="5287519F" w14:textId="77777777" w:rsidTr="741C5ED6">
        <w:trPr>
          <w:trHeight w:val="420"/>
        </w:trPr>
        <w:tc>
          <w:tcPr>
            <w:tcW w:w="1525" w:type="dxa"/>
            <w:hideMark/>
          </w:tcPr>
          <w:p w14:paraId="416B24C9" w14:textId="77777777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54E41B97" w14:textId="01867FC3" w:rsidR="008201CA" w:rsidRDefault="008201CA" w:rsidP="008201CA">
            <w:pPr>
              <w:pStyle w:val="Tabletextbullet"/>
            </w:pPr>
            <w:r>
              <w:t xml:space="preserve">Describe professional conduct, dress, and communication as essential responsibilities of an </w:t>
            </w:r>
            <w:r w:rsidR="0032734A">
              <w:t>educator.</w:t>
            </w:r>
          </w:p>
          <w:p w14:paraId="2CAF0CB5" w14:textId="12240506" w:rsidR="00694484" w:rsidRPr="008966DD" w:rsidRDefault="008201CA" w:rsidP="008201CA">
            <w:pPr>
              <w:pStyle w:val="Tabletextbullet"/>
            </w:pPr>
            <w:r>
              <w:t>Identify and describe practices in professional conduct, dress, and communication</w:t>
            </w:r>
            <w:r w:rsidR="00890E0C">
              <w:t>.</w:t>
            </w:r>
          </w:p>
        </w:tc>
      </w:tr>
      <w:tr w:rsidR="00FA6D8A" w:rsidRPr="00D00C5A" w14:paraId="2B2C0CD3" w14:textId="77777777" w:rsidTr="741C5ED6">
        <w:trPr>
          <w:trHeight w:val="420"/>
        </w:trPr>
        <w:tc>
          <w:tcPr>
            <w:tcW w:w="1525" w:type="dxa"/>
          </w:tcPr>
          <w:p w14:paraId="2C5320BF" w14:textId="77777777" w:rsidR="00FA6D8A" w:rsidRPr="00A72A7F" w:rsidRDefault="00FA6D8A" w:rsidP="00FA6D8A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1C0D04" w14:textId="72D1A1A0" w:rsidR="00FA6D8A" w:rsidRPr="005E6172" w:rsidRDefault="00C85B96" w:rsidP="00FA6D8A">
            <w:pPr>
              <w:pStyle w:val="Tabletext"/>
            </w:pPr>
            <w:r>
              <w:t xml:space="preserve">Teachers see students every day, which </w:t>
            </w:r>
            <w:r w:rsidR="00D059A6">
              <w:t xml:space="preserve">gives them a unique opportunity to </w:t>
            </w:r>
            <w:r w:rsidR="000127EB">
              <w:t>model how to act professionally and ethically.</w:t>
            </w:r>
            <w:r w:rsidR="00D3457B">
              <w:t xml:space="preserve"> In this lesson, students will learn what it means to exhibit professionalism and ethical behavior</w:t>
            </w:r>
            <w:r w:rsidR="00F539BF">
              <w:t xml:space="preserve">. They will explore </w:t>
            </w:r>
            <w:proofErr w:type="gramStart"/>
            <w:r w:rsidR="00F539BF">
              <w:t>several</w:t>
            </w:r>
            <w:proofErr w:type="gramEnd"/>
            <w:r w:rsidR="00F539BF">
              <w:t xml:space="preserve"> elements of professionalism for educators and reflect on videos and scenarios to determine the appropriateness of educator behavior.</w:t>
            </w:r>
          </w:p>
        </w:tc>
      </w:tr>
      <w:tr w:rsidR="00FA6D8A" w:rsidRPr="00447D20" w14:paraId="7C354DF2" w14:textId="77777777" w:rsidTr="00012DB0">
        <w:trPr>
          <w:cantSplit w:val="0"/>
          <w:trHeight w:val="420"/>
        </w:trPr>
        <w:tc>
          <w:tcPr>
            <w:tcW w:w="1525" w:type="dxa"/>
          </w:tcPr>
          <w:p w14:paraId="53F4C13C" w14:textId="77777777" w:rsidR="00FA6D8A" w:rsidRPr="00A72A7F" w:rsidRDefault="00FA6D8A" w:rsidP="00FA6D8A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 xml:space="preserve">Formative Assessment and </w:t>
            </w:r>
            <w:r w:rsidRPr="00A72A7F">
              <w:rPr>
                <w:b/>
                <w:bCs/>
                <w:sz w:val="24"/>
                <w:szCs w:val="24"/>
              </w:rPr>
              <w:lastRenderedPageBreak/>
              <w:t>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6BA25D3F" w14:textId="4BFF1E81" w:rsidR="00C832AF" w:rsidRDefault="00C832AF" w:rsidP="00052983">
            <w:pPr>
              <w:spacing w:before="120"/>
            </w:pPr>
            <w:r>
              <w:lastRenderedPageBreak/>
              <w:t xml:space="preserve">Read the scenario below and </w:t>
            </w:r>
            <w:r w:rsidR="008221BD">
              <w:t>answer the questions that follow.</w:t>
            </w:r>
          </w:p>
          <w:p w14:paraId="7A2184F4" w14:textId="15E6D134" w:rsidR="00052983" w:rsidRDefault="00B41DB8" w:rsidP="00052983">
            <w:pPr>
              <w:spacing w:before="120"/>
            </w:pPr>
            <w:r>
              <w:t xml:space="preserve">Mrs. R. is working in her classroom after-school when one of her students </w:t>
            </w:r>
            <w:proofErr w:type="gramStart"/>
            <w:r>
              <w:t>stops by</w:t>
            </w:r>
            <w:proofErr w:type="gramEnd"/>
            <w:r>
              <w:t>. The student explains that he “can’t understand” the way that his math</w:t>
            </w:r>
            <w:r w:rsidR="00E91C67">
              <w:t xml:space="preserve"> </w:t>
            </w:r>
            <w:r>
              <w:t>teacher explains the content</w:t>
            </w:r>
            <w:r w:rsidR="00E91C67">
              <w:t>,</w:t>
            </w:r>
            <w:r>
              <w:t xml:space="preserve"> but that he can “always understand” how Mrs. R. teache</w:t>
            </w:r>
            <w:r w:rsidR="00E91C67">
              <w:t>s</w:t>
            </w:r>
            <w:r>
              <w:t xml:space="preserve">. He </w:t>
            </w:r>
            <w:r>
              <w:lastRenderedPageBreak/>
              <w:t xml:space="preserve">asks Mrs. R. to help him with his math homework. Mrs. R. </w:t>
            </w:r>
            <w:r w:rsidR="00C832AF">
              <w:t>starts to assist him and explains that his math teacher is new and probably still struggling with how to teach well.</w:t>
            </w:r>
          </w:p>
          <w:p w14:paraId="252957A8" w14:textId="11EAD76C" w:rsidR="008221BD" w:rsidRDefault="008221BD" w:rsidP="00052983">
            <w:pPr>
              <w:spacing w:before="120"/>
            </w:pPr>
            <w:r>
              <w:t>How did Mrs. R. act professionally?</w:t>
            </w:r>
          </w:p>
          <w:p w14:paraId="79570965" w14:textId="3B62B94B" w:rsidR="008221BD" w:rsidRDefault="008221BD" w:rsidP="00052983">
            <w:pPr>
              <w:spacing w:before="120"/>
            </w:pPr>
            <w:r>
              <w:t>How did Mrs. R. act unprofessionally?</w:t>
            </w:r>
          </w:p>
          <w:p w14:paraId="556B4F62" w14:textId="6125F4B0" w:rsidR="008221BD" w:rsidRPr="005324F1" w:rsidRDefault="008221BD" w:rsidP="00052983">
            <w:pPr>
              <w:spacing w:before="120"/>
            </w:pPr>
            <w:r>
              <w:t>How could Mrs. R. have acted more professionally?</w:t>
            </w:r>
          </w:p>
          <w:p w14:paraId="4D421BE7" w14:textId="72F66F69" w:rsidR="00FA6D8A" w:rsidRPr="00D856C4" w:rsidRDefault="00052983" w:rsidP="00052983">
            <w:pPr>
              <w:pStyle w:val="Tabletext"/>
            </w:pPr>
            <w:r w:rsidRPr="741C5ED6">
              <w:rPr>
                <w:i/>
                <w:iCs/>
              </w:rPr>
              <w:t>See Exit Ticket Answer Key for exemplar responses.</w:t>
            </w:r>
          </w:p>
        </w:tc>
      </w:tr>
      <w:tr w:rsidR="00654C1B" w:rsidRPr="00602ABE" w14:paraId="3968B849" w14:textId="77777777" w:rsidTr="741C5ED6">
        <w:trPr>
          <w:trHeight w:val="420"/>
        </w:trPr>
        <w:tc>
          <w:tcPr>
            <w:tcW w:w="1525" w:type="dxa"/>
          </w:tcPr>
          <w:p w14:paraId="23FC45BC" w14:textId="77777777" w:rsidR="00654C1B" w:rsidRPr="00A72A7F" w:rsidRDefault="00654C1B" w:rsidP="00654C1B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0C0ADA" w14:textId="5779FCF0" w:rsidR="00654C1B" w:rsidRPr="000C1AB3" w:rsidRDefault="007A3026" w:rsidP="00654C1B">
            <w:pPr>
              <w:pStyle w:val="Tabletext"/>
            </w:pPr>
            <w:r>
              <w:t>Professionalism</w:t>
            </w:r>
          </w:p>
        </w:tc>
        <w:tc>
          <w:tcPr>
            <w:tcW w:w="6121" w:type="dxa"/>
          </w:tcPr>
          <w:p w14:paraId="0909009A" w14:textId="7AED564D" w:rsidR="00654C1B" w:rsidRPr="000C1AB3" w:rsidRDefault="007A3026" w:rsidP="00654C1B">
            <w:pPr>
              <w:pStyle w:val="Tabletext"/>
            </w:pPr>
            <w:r>
              <w:t>The qualities, behaviors, and attitudes a person exhibits on the job</w:t>
            </w:r>
          </w:p>
        </w:tc>
      </w:tr>
    </w:tbl>
    <w:p w14:paraId="4E405509" w14:textId="5FD8C111" w:rsidR="00654C1B" w:rsidRDefault="00654C1B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7058CF75" w14:textId="77777777" w:rsidTr="179BD63E">
        <w:trPr>
          <w:trHeight w:val="420"/>
          <w:tblHeader/>
        </w:trPr>
        <w:tc>
          <w:tcPr>
            <w:tcW w:w="2250" w:type="dxa"/>
            <w:hideMark/>
          </w:tcPr>
          <w:p w14:paraId="150B20D0" w14:textId="77777777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66F681F5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19E48F43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8162A4" w:rsidRPr="00447D20" w14:paraId="22C68C82" w14:textId="77777777" w:rsidTr="179BD63E">
        <w:trPr>
          <w:cantSplit w:val="0"/>
          <w:trHeight w:val="420"/>
        </w:trPr>
        <w:tc>
          <w:tcPr>
            <w:tcW w:w="2250" w:type="dxa"/>
          </w:tcPr>
          <w:p w14:paraId="22DDAF57" w14:textId="77777777" w:rsidR="008162A4" w:rsidRDefault="008162A4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3DAFE12E" w14:textId="77777777" w:rsidR="008162A4" w:rsidRPr="008162A4" w:rsidRDefault="008162A4" w:rsidP="001E5208">
            <w:pPr>
              <w:pStyle w:val="Tabletext"/>
              <w:rPr>
                <w:i/>
                <w:iCs/>
              </w:rPr>
            </w:pPr>
            <w:r w:rsidRPr="008162A4">
              <w:rPr>
                <w:i/>
                <w:iCs/>
              </w:rPr>
              <w:t>Prepare to show the following videos during class:</w:t>
            </w:r>
          </w:p>
          <w:p w14:paraId="6A1FABA6" w14:textId="77777777" w:rsidR="003158B7" w:rsidRDefault="00890E0C" w:rsidP="003158B7">
            <w:pPr>
              <w:pStyle w:val="Tabletext"/>
              <w:numPr>
                <w:ilvl w:val="0"/>
                <w:numId w:val="14"/>
              </w:numPr>
            </w:pPr>
            <w:hyperlink r:id="rId11" w:history="1">
              <w:r w:rsidR="008162A4" w:rsidRPr="00CE67FA">
                <w:rPr>
                  <w:rStyle w:val="Hyperlink"/>
                </w:rPr>
                <w:t>Do It Again – Denarius Frazer</w:t>
              </w:r>
            </w:hyperlink>
          </w:p>
          <w:p w14:paraId="2D9C7240" w14:textId="5EEE54F4" w:rsidR="008162A4" w:rsidRPr="003158B7" w:rsidRDefault="00890E0C" w:rsidP="001E5208">
            <w:pPr>
              <w:pStyle w:val="Tabletext"/>
              <w:numPr>
                <w:ilvl w:val="0"/>
                <w:numId w:val="14"/>
              </w:numPr>
            </w:pPr>
            <w:hyperlink r:id="rId12" w:history="1">
              <w:r w:rsidR="003158B7" w:rsidRPr="003158B7">
                <w:rPr>
                  <w:rStyle w:val="Hyperlink"/>
                </w:rPr>
                <w:t>Unbundle and Follow-On: Na’Jee Carter</w:t>
              </w:r>
            </w:hyperlink>
          </w:p>
        </w:tc>
        <w:tc>
          <w:tcPr>
            <w:tcW w:w="1578" w:type="dxa"/>
          </w:tcPr>
          <w:p w14:paraId="65D7CC53" w14:textId="77777777" w:rsidR="008162A4" w:rsidRDefault="008162A4" w:rsidP="00485163">
            <w:pPr>
              <w:pStyle w:val="Tabletext"/>
              <w:jc w:val="center"/>
            </w:pPr>
          </w:p>
        </w:tc>
      </w:tr>
      <w:tr w:rsidR="00202B35" w:rsidRPr="00447D20" w14:paraId="09952A6D" w14:textId="77777777" w:rsidTr="179BD63E">
        <w:trPr>
          <w:cantSplit w:val="0"/>
          <w:trHeight w:val="420"/>
        </w:trPr>
        <w:tc>
          <w:tcPr>
            <w:tcW w:w="2250" w:type="dxa"/>
          </w:tcPr>
          <w:p w14:paraId="414C66B9" w14:textId="77777777" w:rsidR="00202B35" w:rsidRDefault="00202B35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2B0DA1A6" w14:textId="3F98F134" w:rsidR="00202B35" w:rsidRPr="00202B35" w:rsidRDefault="00202B35" w:rsidP="001E5208">
            <w:pPr>
              <w:pStyle w:val="Tabletext"/>
              <w:rPr>
                <w:i/>
                <w:iCs/>
              </w:rPr>
            </w:pPr>
            <w:r w:rsidRPr="00202B35">
              <w:rPr>
                <w:i/>
                <w:iCs/>
              </w:rPr>
              <w:t>In advance of class, make two copies of the script for the role-plays.</w:t>
            </w:r>
          </w:p>
        </w:tc>
        <w:tc>
          <w:tcPr>
            <w:tcW w:w="1578" w:type="dxa"/>
          </w:tcPr>
          <w:p w14:paraId="44FF19FF" w14:textId="77777777" w:rsidR="00202B35" w:rsidRDefault="00202B35" w:rsidP="00485163">
            <w:pPr>
              <w:pStyle w:val="Tabletext"/>
              <w:jc w:val="center"/>
            </w:pPr>
          </w:p>
        </w:tc>
      </w:tr>
      <w:tr w:rsidR="00955B6A" w:rsidRPr="00447D20" w14:paraId="74A387FB" w14:textId="77777777" w:rsidTr="179BD63E">
        <w:trPr>
          <w:cantSplit w:val="0"/>
          <w:trHeight w:val="420"/>
        </w:trPr>
        <w:tc>
          <w:tcPr>
            <w:tcW w:w="2250" w:type="dxa"/>
          </w:tcPr>
          <w:p w14:paraId="6F0C576D" w14:textId="77777777" w:rsidR="00955B6A" w:rsidRDefault="00817511" w:rsidP="00485163">
            <w:pPr>
              <w:pStyle w:val="Tabletext"/>
              <w:jc w:val="center"/>
            </w:pPr>
            <w:r>
              <w:t>5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4782F333" w14:textId="77777777" w:rsidR="004265C2" w:rsidRDefault="00955B6A" w:rsidP="001E5208">
            <w:pPr>
              <w:pStyle w:val="Tabletext"/>
            </w:pPr>
            <w:r w:rsidRPr="00301690">
              <w:rPr>
                <w:b/>
                <w:bCs/>
              </w:rPr>
              <w:t>Bell</w:t>
            </w:r>
            <w:r w:rsidR="00413E11">
              <w:rPr>
                <w:b/>
                <w:bCs/>
              </w:rPr>
              <w:t>r</w:t>
            </w:r>
            <w:r w:rsidR="00301690" w:rsidRPr="00301690">
              <w:rPr>
                <w:b/>
                <w:bCs/>
              </w:rPr>
              <w:t>inger:</w:t>
            </w:r>
            <w:r w:rsidR="00BE60FB">
              <w:t xml:space="preserve"> </w:t>
            </w:r>
          </w:p>
          <w:p w14:paraId="07A44967" w14:textId="7AB72CCB" w:rsidR="000F3EFA" w:rsidRDefault="00433CF0" w:rsidP="001E5208">
            <w:pPr>
              <w:spacing w:before="120" w:after="120"/>
            </w:pPr>
            <w:r>
              <w:t>Read the following quote from</w:t>
            </w:r>
            <w:r w:rsidR="00C83BBD">
              <w:t xml:space="preserve"> American philosopher Ralph Waldo Emerson</w:t>
            </w:r>
            <w:r w:rsidR="000F3EFA">
              <w:t xml:space="preserve"> and explain what it means about the teaching profession</w:t>
            </w:r>
            <w:r w:rsidR="00890E0C">
              <w:t xml:space="preserve">. </w:t>
            </w:r>
          </w:p>
          <w:p w14:paraId="05B8B616" w14:textId="488CB714" w:rsidR="000F3EFA" w:rsidRPr="00BE60FB" w:rsidRDefault="000F3EFA" w:rsidP="001E5208">
            <w:pPr>
              <w:spacing w:before="120" w:after="120"/>
            </w:pPr>
            <w:r w:rsidRPr="000F3EFA">
              <w:t xml:space="preserve">"The great teacher is not the </w:t>
            </w:r>
            <w:r w:rsidR="008E00A5">
              <w:t xml:space="preserve">(person) </w:t>
            </w:r>
            <w:r w:rsidRPr="000F3EFA">
              <w:t>who supplies the most facts, but the one in whose presence we become different people."</w:t>
            </w:r>
          </w:p>
        </w:tc>
        <w:tc>
          <w:tcPr>
            <w:tcW w:w="1578" w:type="dxa"/>
          </w:tcPr>
          <w:p w14:paraId="1A2E1335" w14:textId="77777777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C45C17" w:rsidRPr="00447D20" w14:paraId="05659BE8" w14:textId="77777777" w:rsidTr="179BD63E">
        <w:trPr>
          <w:cantSplit w:val="0"/>
          <w:trHeight w:val="420"/>
        </w:trPr>
        <w:tc>
          <w:tcPr>
            <w:tcW w:w="2250" w:type="dxa"/>
          </w:tcPr>
          <w:p w14:paraId="40A49D12" w14:textId="2C788D34" w:rsidR="00C45C17" w:rsidRDefault="00A21492" w:rsidP="00B125BD">
            <w:pPr>
              <w:pStyle w:val="Tabletext"/>
              <w:jc w:val="center"/>
            </w:pPr>
            <w:r>
              <w:t>10</w:t>
            </w:r>
            <w:r w:rsidR="00C45C17">
              <w:t xml:space="preserve"> mins</w:t>
            </w:r>
          </w:p>
        </w:tc>
        <w:tc>
          <w:tcPr>
            <w:tcW w:w="5528" w:type="dxa"/>
          </w:tcPr>
          <w:p w14:paraId="062AA32B" w14:textId="263D951A" w:rsidR="00C45C17" w:rsidRPr="00A21492" w:rsidRDefault="00A21492" w:rsidP="0019436F">
            <w:pPr>
              <w:pStyle w:val="Tabletext"/>
              <w:rPr>
                <w:b/>
                <w:bCs/>
              </w:rPr>
            </w:pPr>
            <w:r w:rsidRPr="00A21492">
              <w:rPr>
                <w:b/>
                <w:bCs/>
              </w:rPr>
              <w:t>Notes: Teacher Professionalism in Action</w:t>
            </w:r>
          </w:p>
          <w:p w14:paraId="6AD02B16" w14:textId="2F602121" w:rsidR="009E4961" w:rsidRDefault="002D32C3" w:rsidP="00724277">
            <w:pPr>
              <w:pStyle w:val="Tabletext"/>
              <w:spacing w:before="0" w:after="0"/>
            </w:pPr>
            <w:r>
              <w:t>T</w:t>
            </w:r>
            <w:r w:rsidR="00A07A1A">
              <w:t xml:space="preserve">: </w:t>
            </w:r>
            <w:r w:rsidR="00D86F0F">
              <w:t xml:space="preserve">Next to </w:t>
            </w:r>
            <w:r w:rsidR="00201281">
              <w:t xml:space="preserve">their family, students spend the most time with their teachers. They see them </w:t>
            </w:r>
            <w:r w:rsidR="00E73116">
              <w:t>every day</w:t>
            </w:r>
            <w:r w:rsidR="00201281">
              <w:t xml:space="preserve"> for a semester or a school year.</w:t>
            </w:r>
            <w:r w:rsidR="00865A53">
              <w:t xml:space="preserve"> Every interaction between a student and a teacher adds up to a larger </w:t>
            </w:r>
            <w:r w:rsidR="0089189E">
              <w:t xml:space="preserve">idea. The teacher is modeling how to act professionally and responsibly for students. </w:t>
            </w:r>
          </w:p>
          <w:p w14:paraId="796DDD77" w14:textId="77777777" w:rsidR="009E4961" w:rsidRDefault="009E4961" w:rsidP="00724277">
            <w:pPr>
              <w:pStyle w:val="Tabletext"/>
              <w:spacing w:before="0" w:after="0"/>
            </w:pPr>
          </w:p>
          <w:p w14:paraId="5B06FF20" w14:textId="342287B4" w:rsidR="009E4961" w:rsidRDefault="009E4961" w:rsidP="00724277">
            <w:pPr>
              <w:pStyle w:val="Tabletext"/>
              <w:spacing w:before="0" w:after="0"/>
            </w:pPr>
            <w:r>
              <w:t>T: Professionalism is the qualities, behaviors, and attitudes a person exhibits on the job. Add this definition to your Student Guide.</w:t>
            </w:r>
          </w:p>
          <w:p w14:paraId="04509585" w14:textId="77777777" w:rsidR="009E4961" w:rsidRDefault="009E4961" w:rsidP="00724277">
            <w:pPr>
              <w:pStyle w:val="Tabletext"/>
              <w:spacing w:before="0" w:after="0"/>
            </w:pPr>
          </w:p>
          <w:p w14:paraId="59939E88" w14:textId="051DDA3B" w:rsidR="009E4961" w:rsidRDefault="009E4961" w:rsidP="00724277">
            <w:pPr>
              <w:pStyle w:val="Tabletext"/>
              <w:spacing w:before="0" w:after="0"/>
            </w:pPr>
            <w:r>
              <w:t>S: (Add definition to Student Guide.)</w:t>
            </w:r>
          </w:p>
          <w:p w14:paraId="5E71849F" w14:textId="77777777" w:rsidR="009E4961" w:rsidRDefault="009E4961" w:rsidP="00724277">
            <w:pPr>
              <w:pStyle w:val="Tabletext"/>
              <w:spacing w:before="0" w:after="0"/>
            </w:pPr>
          </w:p>
          <w:p w14:paraId="5225859F" w14:textId="30EBF77F" w:rsidR="0089189E" w:rsidRDefault="009E4961" w:rsidP="00724277">
            <w:pPr>
              <w:pStyle w:val="Tabletext"/>
              <w:spacing w:before="0" w:after="0"/>
            </w:pPr>
            <w:r>
              <w:lastRenderedPageBreak/>
              <w:t xml:space="preserve">T: </w:t>
            </w:r>
            <w:r w:rsidR="0089189E">
              <w:t>Can I have a volunteer, in their own words, explain why it is important for teachers to be professional?</w:t>
            </w:r>
          </w:p>
          <w:p w14:paraId="14B88773" w14:textId="77777777" w:rsidR="0089189E" w:rsidRDefault="0089189E" w:rsidP="00724277">
            <w:pPr>
              <w:pStyle w:val="Tabletext"/>
              <w:spacing w:before="0" w:after="0"/>
            </w:pPr>
          </w:p>
          <w:p w14:paraId="5AE64999" w14:textId="5CAA32A0" w:rsidR="007103A9" w:rsidRDefault="0089189E" w:rsidP="00724277">
            <w:pPr>
              <w:pStyle w:val="Tabletext"/>
              <w:spacing w:before="0" w:after="0"/>
            </w:pPr>
            <w:r>
              <w:t xml:space="preserve">S: </w:t>
            </w:r>
            <w:r w:rsidR="007103A9">
              <w:t>Responses may vary but may include:</w:t>
            </w:r>
          </w:p>
          <w:p w14:paraId="29BC600D" w14:textId="29FB627F" w:rsidR="0089189E" w:rsidRDefault="007103A9" w:rsidP="007103A9">
            <w:pPr>
              <w:pStyle w:val="Tabletext"/>
              <w:numPr>
                <w:ilvl w:val="0"/>
                <w:numId w:val="10"/>
              </w:numPr>
              <w:spacing w:before="0" w:after="0"/>
            </w:pPr>
            <w:r>
              <w:t>Because teachers show students how they should behave.</w:t>
            </w:r>
          </w:p>
          <w:p w14:paraId="5A29970C" w14:textId="7F96B421" w:rsidR="007103A9" w:rsidRDefault="007103A9" w:rsidP="007103A9">
            <w:pPr>
              <w:pStyle w:val="Tabletext"/>
              <w:numPr>
                <w:ilvl w:val="0"/>
                <w:numId w:val="10"/>
              </w:numPr>
              <w:spacing w:before="0" w:after="0"/>
            </w:pPr>
            <w:r>
              <w:t>Students spend so much time with their teachers that they see them as role models.</w:t>
            </w:r>
          </w:p>
          <w:p w14:paraId="56188EFE" w14:textId="343719BF" w:rsidR="007103A9" w:rsidRDefault="006D3422" w:rsidP="007103A9">
            <w:pPr>
              <w:pStyle w:val="Tabletext"/>
              <w:numPr>
                <w:ilvl w:val="0"/>
                <w:numId w:val="10"/>
              </w:numPr>
              <w:spacing w:before="0" w:after="0"/>
            </w:pPr>
            <w:r>
              <w:t>Students learn about how they should act in their jobs from teachers.</w:t>
            </w:r>
          </w:p>
          <w:p w14:paraId="036D15CA" w14:textId="77777777" w:rsidR="00A07A1A" w:rsidRDefault="00A07A1A" w:rsidP="00724277">
            <w:pPr>
              <w:pStyle w:val="Tabletext"/>
              <w:spacing w:before="0" w:after="0"/>
            </w:pPr>
          </w:p>
          <w:p w14:paraId="7E50A5A3" w14:textId="7C8BD1D9" w:rsidR="00AA7100" w:rsidRDefault="00A07A1A" w:rsidP="00724277">
            <w:pPr>
              <w:pStyle w:val="Tabletext"/>
              <w:spacing w:before="0" w:after="0"/>
            </w:pPr>
            <w:r>
              <w:t xml:space="preserve">T: </w:t>
            </w:r>
            <w:r w:rsidR="006D3422">
              <w:t>Us</w:t>
            </w:r>
            <w:r w:rsidR="00AA7100">
              <w:t>e what your classmates just said to answer the question in your Student Guide.</w:t>
            </w:r>
          </w:p>
          <w:p w14:paraId="2C334E92" w14:textId="77777777" w:rsidR="00AA7100" w:rsidRDefault="00AA7100" w:rsidP="00724277">
            <w:pPr>
              <w:pStyle w:val="Tabletext"/>
              <w:spacing w:before="0" w:after="0"/>
            </w:pPr>
          </w:p>
          <w:p w14:paraId="627A999C" w14:textId="6A136875" w:rsidR="00AA7100" w:rsidRDefault="00AA7100" w:rsidP="00724277">
            <w:pPr>
              <w:pStyle w:val="Tabletext"/>
              <w:spacing w:before="0" w:after="0"/>
            </w:pPr>
            <w:r>
              <w:t>S: (Answer question in Student Guide.)</w:t>
            </w:r>
          </w:p>
          <w:p w14:paraId="160FA583" w14:textId="77777777" w:rsidR="00AA7100" w:rsidRDefault="00AA7100" w:rsidP="00724277">
            <w:pPr>
              <w:pStyle w:val="Tabletext"/>
              <w:spacing w:before="0" w:after="0"/>
            </w:pPr>
          </w:p>
          <w:p w14:paraId="19C47BC8" w14:textId="11E4C365" w:rsidR="009E4961" w:rsidRDefault="009E4961" w:rsidP="00724277">
            <w:pPr>
              <w:pStyle w:val="Tabletext"/>
              <w:spacing w:before="0" w:after="0"/>
            </w:pPr>
            <w:r>
              <w:t>T: We will now discuss what it means for a teacher to be professional. Professionalism may not mean the same thing to every person, so it is important for us to have a shared concept of professionalism for educators.</w:t>
            </w:r>
          </w:p>
          <w:p w14:paraId="05BE62D2" w14:textId="77777777" w:rsidR="009E4961" w:rsidRDefault="009E4961" w:rsidP="00724277">
            <w:pPr>
              <w:pStyle w:val="Tabletext"/>
              <w:spacing w:before="0" w:after="0"/>
            </w:pPr>
          </w:p>
          <w:p w14:paraId="366CED63" w14:textId="46F0C03D" w:rsidR="009E4961" w:rsidRDefault="009E4961" w:rsidP="00724277">
            <w:pPr>
              <w:pStyle w:val="Tabletext"/>
              <w:spacing w:before="0" w:after="0"/>
            </w:pPr>
            <w:r>
              <w:t xml:space="preserve">T: </w:t>
            </w:r>
            <w:r w:rsidR="0015279C">
              <w:t>Teachers who are professionals:</w:t>
            </w:r>
          </w:p>
          <w:p w14:paraId="26BAFC02" w14:textId="0F7DE05A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 xml:space="preserve">Stay organized and starting on </w:t>
            </w:r>
            <w:r w:rsidR="0032734A">
              <w:t>time.</w:t>
            </w:r>
          </w:p>
          <w:p w14:paraId="6E628D2D" w14:textId="74C8E0B1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 xml:space="preserve">Are clear about </w:t>
            </w:r>
            <w:r w:rsidR="0032734A">
              <w:t>expectations.</w:t>
            </w:r>
          </w:p>
          <w:p w14:paraId="55CED6E1" w14:textId="14163244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 xml:space="preserve">Model how to conduct oneself in a </w:t>
            </w:r>
            <w:r w:rsidR="0032734A">
              <w:t>classroom.</w:t>
            </w:r>
          </w:p>
          <w:p w14:paraId="7B16665A" w14:textId="00AD6A5E" w:rsidR="0015279C" w:rsidRPr="0015279C" w:rsidRDefault="0032734A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>Is</w:t>
            </w:r>
            <w:r w:rsidR="0015279C">
              <w:t xml:space="preserve"> task </w:t>
            </w:r>
            <w:r>
              <w:t>oriented</w:t>
            </w:r>
            <w:r w:rsidR="00890E0C">
              <w:t>.</w:t>
            </w:r>
          </w:p>
          <w:p w14:paraId="25618B20" w14:textId="53E85D3D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 xml:space="preserve">Are </w:t>
            </w:r>
            <w:r w:rsidR="0032734A">
              <w:t>respectful.</w:t>
            </w:r>
          </w:p>
          <w:p w14:paraId="2A230AFD" w14:textId="6061FCAA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 xml:space="preserve">Set boundaries and rules and reinforce those </w:t>
            </w:r>
            <w:r w:rsidR="0032734A">
              <w:t>rules.</w:t>
            </w:r>
          </w:p>
          <w:p w14:paraId="1D6966E0" w14:textId="1A2157E2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 xml:space="preserve">Are kind, welcoming and </w:t>
            </w:r>
            <w:r w:rsidR="0032734A">
              <w:t>enthusiastic?</w:t>
            </w:r>
          </w:p>
          <w:p w14:paraId="6F9C667B" w14:textId="1E1CD52D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>Address conflict with grace and care</w:t>
            </w:r>
          </w:p>
          <w:p w14:paraId="5E1464FB" w14:textId="7E5F733B" w:rsidR="0015279C" w:rsidRPr="0015279C" w:rsidRDefault="0015279C" w:rsidP="0015279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>
              <w:t>Dress and present in a professional manner</w:t>
            </w:r>
          </w:p>
          <w:p w14:paraId="2F12EDAA" w14:textId="566E22BD" w:rsidR="0015279C" w:rsidRPr="0015279C" w:rsidRDefault="0015279C" w:rsidP="0015279C">
            <w:pPr>
              <w:rPr>
                <w:rFonts w:cstheme="minorHAnsi"/>
              </w:rPr>
            </w:pPr>
            <w:r>
              <w:rPr>
                <w:rFonts w:cstheme="minorHAnsi"/>
              </w:rPr>
              <w:t>Please add these characteristics to your Student Guide.</w:t>
            </w:r>
          </w:p>
          <w:p w14:paraId="680BC615" w14:textId="77777777" w:rsidR="0015279C" w:rsidRDefault="0015279C" w:rsidP="00724277">
            <w:pPr>
              <w:pStyle w:val="Tabletext"/>
              <w:spacing w:before="0" w:after="0"/>
            </w:pPr>
          </w:p>
          <w:p w14:paraId="2666E2DA" w14:textId="77777777" w:rsidR="00A07A1A" w:rsidRDefault="0015279C" w:rsidP="002A6C1C">
            <w:pPr>
              <w:pStyle w:val="Tabletext"/>
              <w:spacing w:before="0" w:after="0"/>
            </w:pPr>
            <w:r>
              <w:t>S: (Add characteristics to Student Guide.)</w:t>
            </w:r>
          </w:p>
          <w:p w14:paraId="1F121111" w14:textId="77777777" w:rsidR="002A6C1C" w:rsidRDefault="002A6C1C" w:rsidP="002A6C1C">
            <w:pPr>
              <w:pStyle w:val="Tabletext"/>
              <w:spacing w:before="0" w:after="0"/>
            </w:pPr>
          </w:p>
          <w:p w14:paraId="7810410C" w14:textId="77777777" w:rsidR="002A6C1C" w:rsidRDefault="002A6C1C" w:rsidP="002A6C1C">
            <w:pPr>
              <w:pStyle w:val="Tabletext"/>
              <w:spacing w:before="0" w:after="0"/>
            </w:pPr>
            <w:r>
              <w:t>T: Does anyone have questions about these characteristics?</w:t>
            </w:r>
          </w:p>
          <w:p w14:paraId="6396618F" w14:textId="77777777" w:rsidR="002A6C1C" w:rsidRDefault="002A6C1C" w:rsidP="002A6C1C">
            <w:pPr>
              <w:pStyle w:val="Tabletext"/>
              <w:spacing w:before="0" w:after="0"/>
            </w:pPr>
          </w:p>
          <w:p w14:paraId="581B922E" w14:textId="77777777" w:rsidR="002A6C1C" w:rsidRDefault="002A6C1C" w:rsidP="002A6C1C">
            <w:pPr>
              <w:pStyle w:val="Tabletext"/>
              <w:spacing w:before="0" w:after="0"/>
            </w:pPr>
            <w:r>
              <w:t>S: (Ask questions.)</w:t>
            </w:r>
          </w:p>
          <w:p w14:paraId="2C4BA737" w14:textId="49AE14E8" w:rsidR="002A6C1C" w:rsidRPr="00657EB9" w:rsidRDefault="002A6C1C" w:rsidP="002A6C1C">
            <w:pPr>
              <w:pStyle w:val="Tabletext"/>
              <w:spacing w:before="0"/>
            </w:pPr>
            <w:r>
              <w:br/>
              <w:t>T: (Answer questions, as needed.)</w:t>
            </w:r>
          </w:p>
        </w:tc>
        <w:tc>
          <w:tcPr>
            <w:tcW w:w="1578" w:type="dxa"/>
          </w:tcPr>
          <w:p w14:paraId="6D5AB93A" w14:textId="3409A2D4" w:rsidR="00C45C17" w:rsidRDefault="0095419A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70B86C57" w14:textId="52FA405B" w:rsidR="00A21492" w:rsidRDefault="00A21492" w:rsidP="00B125BD">
            <w:pPr>
              <w:pStyle w:val="Tabletext"/>
              <w:jc w:val="center"/>
            </w:pPr>
            <w:r>
              <w:t>PowerPoint</w:t>
            </w:r>
          </w:p>
          <w:p w14:paraId="4C80D484" w14:textId="77777777" w:rsidR="00F96125" w:rsidRDefault="00F96125" w:rsidP="00B125BD">
            <w:pPr>
              <w:pStyle w:val="Tabletext"/>
              <w:jc w:val="center"/>
            </w:pPr>
          </w:p>
        </w:tc>
      </w:tr>
      <w:tr w:rsidR="00B125BD" w:rsidRPr="00447D20" w14:paraId="209DC39E" w14:textId="77777777" w:rsidTr="008F6BDC">
        <w:trPr>
          <w:cantSplit w:val="0"/>
          <w:trHeight w:val="476"/>
        </w:trPr>
        <w:tc>
          <w:tcPr>
            <w:tcW w:w="2250" w:type="dxa"/>
          </w:tcPr>
          <w:p w14:paraId="261ABF7E" w14:textId="245C2AB2" w:rsidR="00B125BD" w:rsidRDefault="00A21492" w:rsidP="00B125BD">
            <w:pPr>
              <w:pStyle w:val="Tabletext"/>
              <w:jc w:val="center"/>
            </w:pPr>
            <w:r>
              <w:t>10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323CCE5B" w14:textId="77777777" w:rsidR="00A21492" w:rsidRPr="00A21492" w:rsidRDefault="00A21492" w:rsidP="00A21492">
            <w:pPr>
              <w:pStyle w:val="Tabletext"/>
              <w:rPr>
                <w:b/>
                <w:bCs/>
              </w:rPr>
            </w:pPr>
            <w:r w:rsidRPr="00A21492">
              <w:rPr>
                <w:b/>
                <w:bCs/>
              </w:rPr>
              <w:t xml:space="preserve">Guided Practice: Identifying Professionalism </w:t>
            </w:r>
          </w:p>
          <w:p w14:paraId="51A7B5CD" w14:textId="4E56DC09" w:rsidR="00DC3BFC" w:rsidRDefault="00DC3BFC" w:rsidP="00DC3BFC">
            <w:pPr>
              <w:pStyle w:val="Tabletext"/>
              <w:spacing w:before="0" w:after="0"/>
            </w:pPr>
            <w:r>
              <w:t xml:space="preserve">T: </w:t>
            </w:r>
            <w:r w:rsidR="00D62A7A">
              <w:t xml:space="preserve">We can deepen our understanding of professionalism by seeing it in action. We will watch </w:t>
            </w:r>
            <w:r w:rsidR="002F7C86">
              <w:t xml:space="preserve">two </w:t>
            </w:r>
            <w:r w:rsidR="00D62A7A">
              <w:t xml:space="preserve">short </w:t>
            </w:r>
            <w:r w:rsidR="0076071A">
              <w:t>videos</w:t>
            </w:r>
            <w:r w:rsidR="00D62A7A">
              <w:t xml:space="preserve"> of </w:t>
            </w:r>
            <w:r w:rsidR="00D62A7A">
              <w:lastRenderedPageBreak/>
              <w:t xml:space="preserve">teachers who are acting professionally in </w:t>
            </w:r>
            <w:proofErr w:type="gramStart"/>
            <w:r w:rsidR="00D62A7A">
              <w:t>several</w:t>
            </w:r>
            <w:proofErr w:type="gramEnd"/>
            <w:r w:rsidR="00D62A7A">
              <w:t xml:space="preserve"> ways. For each one, I will ask </w:t>
            </w:r>
            <w:r w:rsidR="000F5E2D">
              <w:t>you to reflect on which of the characteristics we listed above you saw in the video.</w:t>
            </w:r>
          </w:p>
          <w:p w14:paraId="29F649B9" w14:textId="77777777" w:rsidR="00DC3BFC" w:rsidRDefault="00DC3BFC" w:rsidP="00DC3BFC">
            <w:pPr>
              <w:pStyle w:val="Tabletext"/>
              <w:spacing w:before="0" w:after="0"/>
            </w:pPr>
          </w:p>
          <w:p w14:paraId="0B00E5EE" w14:textId="5AF14968" w:rsidR="0076071A" w:rsidRDefault="00AF0032" w:rsidP="00DC3BFC">
            <w:pPr>
              <w:pStyle w:val="Tabletext"/>
              <w:spacing w:before="0" w:after="0"/>
            </w:pPr>
            <w:r>
              <w:t>T: Our first video shows a teacher named Mr. Frazer</w:t>
            </w:r>
            <w:r w:rsidR="0076071A">
              <w:t xml:space="preserve">. You </w:t>
            </w:r>
            <w:r w:rsidR="005C3CD1">
              <w:t>w</w:t>
            </w:r>
            <w:r w:rsidR="0076071A">
              <w:t>ill see him working with his class and, specifically, a student who answers a question incorrectly.</w:t>
            </w:r>
          </w:p>
          <w:p w14:paraId="52F06C5D" w14:textId="77777777" w:rsidR="0076071A" w:rsidRDefault="0076071A" w:rsidP="00DC3BFC">
            <w:pPr>
              <w:pStyle w:val="Tabletext"/>
              <w:spacing w:before="0" w:after="0"/>
            </w:pPr>
          </w:p>
          <w:p w14:paraId="3C3E6BE1" w14:textId="0C0CA3A1" w:rsidR="0076071A" w:rsidRDefault="0076071A" w:rsidP="00DC3BFC">
            <w:pPr>
              <w:pStyle w:val="Tabletext"/>
              <w:spacing w:before="0" w:after="0"/>
            </w:pPr>
            <w:r>
              <w:t xml:space="preserve">T: (Play </w:t>
            </w:r>
            <w:hyperlink r:id="rId13" w:history="1">
              <w:r w:rsidRPr="002F7C86">
                <w:rPr>
                  <w:rStyle w:val="Hyperlink"/>
                </w:rPr>
                <w:t>video</w:t>
              </w:r>
            </w:hyperlink>
            <w:r>
              <w:t>.)</w:t>
            </w:r>
          </w:p>
          <w:p w14:paraId="19168C27" w14:textId="77777777" w:rsidR="0076071A" w:rsidRDefault="0076071A" w:rsidP="00DC3BFC">
            <w:pPr>
              <w:pStyle w:val="Tabletext"/>
              <w:spacing w:before="0" w:after="0"/>
            </w:pPr>
          </w:p>
          <w:p w14:paraId="68770649" w14:textId="5E2CAF5A" w:rsidR="00DC3BFC" w:rsidRDefault="0076071A" w:rsidP="00DC3BFC">
            <w:pPr>
              <w:pStyle w:val="Tabletext"/>
              <w:spacing w:before="0" w:after="0"/>
            </w:pPr>
            <w:r>
              <w:t>S: (Watch video.)</w:t>
            </w:r>
          </w:p>
          <w:p w14:paraId="60A4460E" w14:textId="77777777" w:rsidR="0076071A" w:rsidRDefault="0076071A" w:rsidP="00DC3BFC">
            <w:pPr>
              <w:pStyle w:val="Tabletext"/>
              <w:spacing w:before="0" w:after="0"/>
            </w:pPr>
          </w:p>
          <w:p w14:paraId="5EA40765" w14:textId="20C1BA73" w:rsidR="00316533" w:rsidRDefault="0076071A" w:rsidP="00DC3BFC">
            <w:pPr>
              <w:pStyle w:val="Tabletext"/>
              <w:spacing w:before="0" w:after="0"/>
            </w:pPr>
            <w:r>
              <w:t xml:space="preserve">T: In your Student Guide, </w:t>
            </w:r>
            <w:r w:rsidR="00D53E8D">
              <w:t xml:space="preserve">there is a checklist of the professional characteristics, along with space for you to add details on when you saw Mr. Frazier demonstrate </w:t>
            </w:r>
            <w:r w:rsidR="001A5C33">
              <w:t>each</w:t>
            </w:r>
            <w:r w:rsidR="00D53E8D">
              <w:t xml:space="preserve"> characteristic. We will </w:t>
            </w:r>
            <w:r w:rsidR="00316533">
              <w:t>complete this checklist together. Can I have a volunteer share one of the characteristics they noted</w:t>
            </w:r>
            <w:r w:rsidR="00217F56">
              <w:t xml:space="preserve"> and when they saw it?</w:t>
            </w:r>
          </w:p>
          <w:p w14:paraId="5F5F1221" w14:textId="77777777" w:rsidR="009E0B85" w:rsidRDefault="009E0B85" w:rsidP="00DC3BFC">
            <w:pPr>
              <w:pStyle w:val="Tabletext"/>
              <w:spacing w:before="0" w:after="0"/>
            </w:pPr>
          </w:p>
          <w:p w14:paraId="180191AB" w14:textId="5CD6E137" w:rsidR="009E0B85" w:rsidRDefault="009E0B85" w:rsidP="00DC3BFC">
            <w:pPr>
              <w:pStyle w:val="Tabletext"/>
              <w:spacing w:before="0" w:after="0"/>
            </w:pPr>
            <w:r>
              <w:t>S: Responses should include:</w:t>
            </w:r>
          </w:p>
          <w:p w14:paraId="7C88FD25" w14:textId="3029BB30" w:rsidR="009E0B85" w:rsidRDefault="00217F56" w:rsidP="00217F56">
            <w:pPr>
              <w:pStyle w:val="ListParagraph"/>
              <w:numPr>
                <w:ilvl w:val="0"/>
                <w:numId w:val="16"/>
              </w:numPr>
            </w:pPr>
            <w:r w:rsidRPr="00534296">
              <w:t xml:space="preserve">Mr. Frazier </w:t>
            </w:r>
            <w:r>
              <w:t xml:space="preserve">is clear about expectations when he </w:t>
            </w:r>
            <w:r w:rsidRPr="00534296">
              <w:t xml:space="preserve">explains that he expects all the students to be looking at Rayna when </w:t>
            </w:r>
            <w:r>
              <w:t>they speak.</w:t>
            </w:r>
          </w:p>
          <w:p w14:paraId="0D648388" w14:textId="12BA1616" w:rsidR="00217F56" w:rsidRDefault="00217F56" w:rsidP="00217F56">
            <w:pPr>
              <w:pStyle w:val="ListParagraph"/>
              <w:numPr>
                <w:ilvl w:val="0"/>
                <w:numId w:val="16"/>
              </w:numPr>
            </w:pPr>
            <w:r>
              <w:t xml:space="preserve">Mr. Frazier models how to conduct oneself in a classroom when he </w:t>
            </w:r>
            <w:r w:rsidRPr="00217F56">
              <w:t>looks at Rayna when they are speaking, which is what the students are supposed to do.</w:t>
            </w:r>
          </w:p>
          <w:p w14:paraId="6A5AC5BD" w14:textId="0FFB7E23" w:rsidR="00217F56" w:rsidRDefault="00217F56" w:rsidP="00217F56">
            <w:pPr>
              <w:pStyle w:val="ListParagraph"/>
              <w:numPr>
                <w:ilvl w:val="0"/>
                <w:numId w:val="16"/>
              </w:numPr>
            </w:pPr>
            <w:r>
              <w:t xml:space="preserve">Mr. Frazier is respectful when he </w:t>
            </w:r>
            <w:r w:rsidRPr="00217F56">
              <w:t>asks Rayna to explain their answer instead of just telling them that the answer was wrong.</w:t>
            </w:r>
          </w:p>
          <w:p w14:paraId="6E21A096" w14:textId="77777777" w:rsidR="00217F56" w:rsidRDefault="00217F56" w:rsidP="00217F56">
            <w:pPr>
              <w:pStyle w:val="ListParagraph"/>
              <w:numPr>
                <w:ilvl w:val="0"/>
                <w:numId w:val="16"/>
              </w:numPr>
            </w:pPr>
            <w:r w:rsidRPr="00217F56">
              <w:t xml:space="preserve">Mr. Frazier </w:t>
            </w:r>
            <w:r>
              <w:t>sets boundaries and rules and reinforces them. He h</w:t>
            </w:r>
            <w:r w:rsidRPr="00217F56">
              <w:t>as established tracking as a classroom rule.</w:t>
            </w:r>
          </w:p>
          <w:p w14:paraId="65981B42" w14:textId="3B16B154" w:rsidR="00217F56" w:rsidRPr="00217F56" w:rsidRDefault="00217F56" w:rsidP="00217F56">
            <w:pPr>
              <w:pStyle w:val="ListParagraph"/>
              <w:numPr>
                <w:ilvl w:val="0"/>
                <w:numId w:val="16"/>
              </w:numPr>
            </w:pPr>
            <w:r>
              <w:t xml:space="preserve">Mr. Frazier is kind, welcoming and enthusiastic </w:t>
            </w:r>
            <w:r w:rsidRPr="00217F56">
              <w:t>when he tells the students that they are brave for volunteering to answer the question.</w:t>
            </w:r>
          </w:p>
          <w:p w14:paraId="378CF2CD" w14:textId="75084CC9" w:rsidR="00217F56" w:rsidRDefault="00217F56" w:rsidP="00217F56">
            <w:pPr>
              <w:pStyle w:val="ListParagraph"/>
              <w:numPr>
                <w:ilvl w:val="0"/>
                <w:numId w:val="16"/>
              </w:numPr>
            </w:pPr>
            <w:r>
              <w:t xml:space="preserve">Mr. Frazier dresses and presents in a professional manner as he is </w:t>
            </w:r>
            <w:r w:rsidRPr="00217F56">
              <w:t>wearing a dress shirt and a tie.</w:t>
            </w:r>
          </w:p>
          <w:p w14:paraId="28F7D9D9" w14:textId="77777777" w:rsidR="00217F56" w:rsidRDefault="00217F56" w:rsidP="00217F56"/>
          <w:p w14:paraId="5DDB4235" w14:textId="76AACF1F" w:rsidR="00DC3BFC" w:rsidRDefault="00DC3BFC" w:rsidP="00DC3BFC">
            <w:pPr>
              <w:pStyle w:val="Tabletext"/>
              <w:spacing w:before="0" w:after="0"/>
            </w:pPr>
            <w:r>
              <w:t>T:</w:t>
            </w:r>
            <w:r w:rsidR="00217F56">
              <w:t xml:space="preserve"> We will now watch a second video</w:t>
            </w:r>
            <w:r w:rsidR="003158B7">
              <w:t xml:space="preserve"> that shows Mr. Carter </w:t>
            </w:r>
            <w:proofErr w:type="gramStart"/>
            <w:r w:rsidR="003158B7">
              <w:t>working</w:t>
            </w:r>
            <w:proofErr w:type="gramEnd"/>
            <w:r w:rsidR="003158B7">
              <w:t xml:space="preserve"> with his elementary school students</w:t>
            </w:r>
            <w:r w:rsidR="00217F56">
              <w:t xml:space="preserve">. After the video is over, I will give you </w:t>
            </w:r>
            <w:r w:rsidR="002F7C86">
              <w:t>three minutes to complete the checklist on your own. We will then review the answers as a class.</w:t>
            </w:r>
          </w:p>
          <w:p w14:paraId="5D5132AD" w14:textId="77777777" w:rsidR="002F7C86" w:rsidRDefault="002F7C86" w:rsidP="00DC3BFC">
            <w:pPr>
              <w:pStyle w:val="Tabletext"/>
              <w:spacing w:before="0" w:after="0"/>
            </w:pPr>
          </w:p>
          <w:p w14:paraId="3FE94EFD" w14:textId="18DD4AFB" w:rsidR="002F7C86" w:rsidRDefault="002F7C86" w:rsidP="00DC3BFC">
            <w:pPr>
              <w:pStyle w:val="Tabletext"/>
              <w:spacing w:before="0" w:after="0"/>
            </w:pPr>
            <w:r>
              <w:lastRenderedPageBreak/>
              <w:t>T: (Play video.)</w:t>
            </w:r>
          </w:p>
          <w:p w14:paraId="23771FB8" w14:textId="77777777" w:rsidR="002F7C86" w:rsidRDefault="002F7C86" w:rsidP="00DC3BFC">
            <w:pPr>
              <w:pStyle w:val="Tabletext"/>
              <w:spacing w:before="0" w:after="0"/>
            </w:pPr>
          </w:p>
          <w:p w14:paraId="60F2E4A7" w14:textId="1320C75E" w:rsidR="002F7C86" w:rsidRDefault="002F7C86" w:rsidP="00DC3BFC">
            <w:pPr>
              <w:pStyle w:val="Tabletext"/>
              <w:spacing w:before="0" w:after="0"/>
            </w:pPr>
            <w:r>
              <w:t>S: (Watch video.)</w:t>
            </w:r>
          </w:p>
          <w:p w14:paraId="1E6E4F06" w14:textId="77777777" w:rsidR="002F7C86" w:rsidRDefault="002F7C86" w:rsidP="00DC3BFC">
            <w:pPr>
              <w:pStyle w:val="Tabletext"/>
              <w:spacing w:before="0" w:after="0"/>
            </w:pPr>
          </w:p>
          <w:p w14:paraId="3BB583F1" w14:textId="2D24ECFF" w:rsidR="002F7C86" w:rsidRDefault="002F7C86" w:rsidP="00DC3BFC">
            <w:pPr>
              <w:pStyle w:val="Tabletext"/>
              <w:spacing w:before="0" w:after="0"/>
            </w:pPr>
            <w:r>
              <w:t>T: I will set a timer for three minutes for you to complete the checklist on your own.</w:t>
            </w:r>
          </w:p>
          <w:p w14:paraId="54826CD3" w14:textId="77777777" w:rsidR="002F7C86" w:rsidRDefault="002F7C86" w:rsidP="00DC3BFC">
            <w:pPr>
              <w:pStyle w:val="Tabletext"/>
              <w:spacing w:before="0" w:after="0"/>
            </w:pPr>
          </w:p>
          <w:p w14:paraId="4F5373C0" w14:textId="0E403E0F" w:rsidR="002F7C86" w:rsidRDefault="002F7C86" w:rsidP="00DC3BFC">
            <w:pPr>
              <w:pStyle w:val="Tabletext"/>
              <w:spacing w:before="0" w:after="0"/>
            </w:pPr>
            <w:r>
              <w:t>T: (Set three-minute timer.)</w:t>
            </w:r>
          </w:p>
          <w:p w14:paraId="06315FC0" w14:textId="77777777" w:rsidR="002F7C86" w:rsidRDefault="002F7C86" w:rsidP="00DC3BFC">
            <w:pPr>
              <w:pStyle w:val="Tabletext"/>
              <w:spacing w:before="0" w:after="0"/>
            </w:pPr>
          </w:p>
          <w:p w14:paraId="518D340B" w14:textId="5077EAAD" w:rsidR="002F7C86" w:rsidRDefault="002F7C86" w:rsidP="00DC3BFC">
            <w:pPr>
              <w:pStyle w:val="Tabletext"/>
              <w:spacing w:before="0" w:after="0"/>
            </w:pPr>
            <w:r>
              <w:t>S: (Complete checklist in Student Guide.)</w:t>
            </w:r>
          </w:p>
          <w:p w14:paraId="07F3DDCF" w14:textId="77777777" w:rsidR="002F7C86" w:rsidRDefault="002F7C86" w:rsidP="00DC3BFC">
            <w:pPr>
              <w:pStyle w:val="Tabletext"/>
              <w:spacing w:before="0" w:after="0"/>
            </w:pPr>
          </w:p>
          <w:p w14:paraId="225C02A2" w14:textId="06322E5C" w:rsidR="002F7C86" w:rsidRDefault="002F7C86" w:rsidP="00DC3BFC">
            <w:pPr>
              <w:pStyle w:val="Tabletext"/>
              <w:spacing w:before="0" w:after="0"/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review the checklist. Can I have a volunteer share one of the characteristics they noted and when they saw it?</w:t>
            </w:r>
          </w:p>
          <w:p w14:paraId="78F391A9" w14:textId="77777777" w:rsidR="003631DD" w:rsidRDefault="003631DD" w:rsidP="00DC3BFC">
            <w:pPr>
              <w:pStyle w:val="Tabletext"/>
              <w:spacing w:before="0" w:after="0"/>
            </w:pPr>
          </w:p>
          <w:p w14:paraId="46B7E6A3" w14:textId="2E772A72" w:rsidR="003631DD" w:rsidRDefault="003631DD" w:rsidP="003631DD">
            <w:r>
              <w:t>S: Responses should include:</w:t>
            </w:r>
          </w:p>
          <w:p w14:paraId="4FE4DD6B" w14:textId="37C5E390" w:rsidR="003631DD" w:rsidRDefault="003631DD" w:rsidP="003631DD">
            <w:pPr>
              <w:pStyle w:val="ListParagraph"/>
              <w:numPr>
                <w:ilvl w:val="0"/>
                <w:numId w:val="16"/>
              </w:numPr>
            </w:pPr>
            <w:r>
              <w:t xml:space="preserve">Mr. Carter models how to conduct oneself in a classroom when he </w:t>
            </w:r>
            <w:r w:rsidRPr="003631DD">
              <w:t>praises the student, and he also acknowledges the student who was encouraging their classmate.</w:t>
            </w:r>
          </w:p>
          <w:p w14:paraId="01C72132" w14:textId="2AA67BB7" w:rsidR="003631DD" w:rsidRDefault="003631DD" w:rsidP="003631DD">
            <w:pPr>
              <w:pStyle w:val="ListParagraph"/>
              <w:numPr>
                <w:ilvl w:val="0"/>
                <w:numId w:val="16"/>
              </w:numPr>
            </w:pPr>
            <w:r>
              <w:t>Mr. Carter is respectful when t</w:t>
            </w:r>
            <w:r w:rsidRPr="003631DD">
              <w:t xml:space="preserve">he student was having </w:t>
            </w:r>
            <w:proofErr w:type="gramStart"/>
            <w:r w:rsidRPr="003631DD">
              <w:t>some</w:t>
            </w:r>
            <w:proofErr w:type="gramEnd"/>
            <w:r w:rsidRPr="003631DD">
              <w:t xml:space="preserve"> trouble answering, but Mr. Carter gave him some time to answer.</w:t>
            </w:r>
          </w:p>
          <w:p w14:paraId="79F56A0C" w14:textId="372332B3" w:rsidR="003631DD" w:rsidRPr="00217F56" w:rsidRDefault="003631DD" w:rsidP="003631DD">
            <w:pPr>
              <w:pStyle w:val="ListParagraph"/>
              <w:numPr>
                <w:ilvl w:val="0"/>
                <w:numId w:val="16"/>
              </w:numPr>
            </w:pPr>
            <w:r>
              <w:t xml:space="preserve">Mr. Carter is kind, welcoming and enthusiastic because he has </w:t>
            </w:r>
            <w:proofErr w:type="gramStart"/>
            <w:r>
              <w:t>a lot of</w:t>
            </w:r>
            <w:proofErr w:type="gramEnd"/>
            <w:r>
              <w:t xml:space="preserve"> energy.</w:t>
            </w:r>
          </w:p>
          <w:p w14:paraId="58D4620B" w14:textId="58A4FE58" w:rsidR="00AF1556" w:rsidRPr="003631DD" w:rsidRDefault="003631DD" w:rsidP="003631DD">
            <w:pPr>
              <w:pStyle w:val="ListParagraph"/>
              <w:numPr>
                <w:ilvl w:val="0"/>
                <w:numId w:val="16"/>
              </w:numPr>
              <w:spacing w:after="120"/>
            </w:pPr>
            <w:r>
              <w:t xml:space="preserve">Mr. Carter dresses and presents in a professional manner as he is </w:t>
            </w:r>
            <w:r w:rsidRPr="00217F56">
              <w:t>wearing a dress shirt and a tie.</w:t>
            </w:r>
          </w:p>
        </w:tc>
        <w:tc>
          <w:tcPr>
            <w:tcW w:w="1578" w:type="dxa"/>
          </w:tcPr>
          <w:p w14:paraId="66C21749" w14:textId="5D7C221E" w:rsidR="00B125BD" w:rsidRDefault="00D75B01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467C0ED0" w14:textId="50F9761B" w:rsidR="00AF0032" w:rsidRDefault="00A21492" w:rsidP="00AF0032">
            <w:pPr>
              <w:pStyle w:val="Tabletext"/>
              <w:jc w:val="center"/>
            </w:pPr>
            <w:r>
              <w:t>Videos</w:t>
            </w:r>
            <w:r w:rsidR="00AF0032">
              <w:t>:</w:t>
            </w:r>
          </w:p>
          <w:p w14:paraId="2C861429" w14:textId="77777777" w:rsidR="00AF0032" w:rsidRDefault="00890E0C" w:rsidP="00AF0032">
            <w:pPr>
              <w:pStyle w:val="Tabletext"/>
              <w:jc w:val="center"/>
            </w:pPr>
            <w:hyperlink r:id="rId14" w:history="1">
              <w:r w:rsidR="00AF0032" w:rsidRPr="00CE67FA">
                <w:rPr>
                  <w:rStyle w:val="Hyperlink"/>
                </w:rPr>
                <w:t>Do It Again – Denarius Frazer</w:t>
              </w:r>
            </w:hyperlink>
          </w:p>
          <w:p w14:paraId="493D6F73" w14:textId="649D54B7" w:rsidR="007E5D50" w:rsidRDefault="00890E0C" w:rsidP="00AF0032">
            <w:pPr>
              <w:pStyle w:val="Tabletext"/>
              <w:jc w:val="center"/>
            </w:pPr>
            <w:hyperlink r:id="rId15" w:history="1">
              <w:r w:rsidR="007E5D50" w:rsidRPr="003158B7">
                <w:rPr>
                  <w:rStyle w:val="Hyperlink"/>
                </w:rPr>
                <w:t>Unbundle and Follow-On: Na’Jee Carter</w:t>
              </w:r>
            </w:hyperlink>
          </w:p>
          <w:p w14:paraId="3B3CF4BF" w14:textId="77777777" w:rsidR="00AF0032" w:rsidRDefault="00AF0032" w:rsidP="00AF0032">
            <w:pPr>
              <w:pStyle w:val="Tabletext"/>
              <w:jc w:val="center"/>
            </w:pPr>
          </w:p>
          <w:p w14:paraId="322A5E57" w14:textId="77777777" w:rsidR="00AF0032" w:rsidRDefault="00AF0032" w:rsidP="00B125BD">
            <w:pPr>
              <w:pStyle w:val="Tabletext"/>
              <w:jc w:val="center"/>
            </w:pPr>
          </w:p>
          <w:p w14:paraId="3F043CD0" w14:textId="77777777" w:rsidR="00B614CF" w:rsidRPr="00205E12" w:rsidRDefault="00B614CF" w:rsidP="00DB60B4">
            <w:pPr>
              <w:pStyle w:val="Tabletext"/>
            </w:pPr>
          </w:p>
        </w:tc>
      </w:tr>
      <w:tr w:rsidR="00A21492" w:rsidRPr="00447D20" w14:paraId="50AE8A07" w14:textId="77777777" w:rsidTr="179BD63E">
        <w:trPr>
          <w:cantSplit w:val="0"/>
          <w:trHeight w:val="420"/>
        </w:trPr>
        <w:tc>
          <w:tcPr>
            <w:tcW w:w="2250" w:type="dxa"/>
          </w:tcPr>
          <w:p w14:paraId="0378EAB1" w14:textId="63ACA9AC" w:rsidR="00A21492" w:rsidRDefault="00A21492" w:rsidP="00B125BD">
            <w:pPr>
              <w:pStyle w:val="Tabletext"/>
              <w:jc w:val="center"/>
            </w:pPr>
            <w:r>
              <w:lastRenderedPageBreak/>
              <w:t>10 mins</w:t>
            </w:r>
          </w:p>
        </w:tc>
        <w:tc>
          <w:tcPr>
            <w:tcW w:w="5528" w:type="dxa"/>
          </w:tcPr>
          <w:p w14:paraId="31ADA205" w14:textId="77777777" w:rsidR="00A21492" w:rsidRDefault="00A21492" w:rsidP="00DC3BFC">
            <w:pPr>
              <w:pStyle w:val="Tabletext"/>
              <w:rPr>
                <w:b/>
                <w:bCs/>
              </w:rPr>
            </w:pPr>
            <w:r w:rsidRPr="00A21492">
              <w:rPr>
                <w:b/>
                <w:bCs/>
              </w:rPr>
              <w:t>Practice: Evaluating Teacher Professionalism</w:t>
            </w:r>
          </w:p>
          <w:p w14:paraId="3AFE82E3" w14:textId="3AD5E179" w:rsidR="00612D36" w:rsidRDefault="00612D36" w:rsidP="00612D36">
            <w:pPr>
              <w:pStyle w:val="Tabletext"/>
              <w:spacing w:after="0"/>
            </w:pPr>
            <w:r>
              <w:t xml:space="preserve">T: We will now complete role-plays of </w:t>
            </w:r>
            <w:proofErr w:type="gramStart"/>
            <w:r>
              <w:t>some</w:t>
            </w:r>
            <w:proofErr w:type="gramEnd"/>
            <w:r>
              <w:t xml:space="preserve"> scenarios so that we can consider whether the teachers in them are acting professionally or not. Can I have a volunteer do the first role-play with me?</w:t>
            </w:r>
          </w:p>
          <w:p w14:paraId="15A8D163" w14:textId="77777777" w:rsidR="00612D36" w:rsidRDefault="00612D36" w:rsidP="00612D36">
            <w:pPr>
              <w:pStyle w:val="Tabletext"/>
              <w:spacing w:before="0" w:after="0"/>
            </w:pPr>
          </w:p>
          <w:p w14:paraId="3D3C7F7E" w14:textId="77777777" w:rsidR="00612D36" w:rsidRDefault="00612D36" w:rsidP="00612D36">
            <w:pPr>
              <w:pStyle w:val="Tabletext"/>
              <w:spacing w:before="0" w:after="0"/>
            </w:pPr>
            <w:r>
              <w:t>S: (Volunteers.)</w:t>
            </w:r>
          </w:p>
          <w:p w14:paraId="2B007B16" w14:textId="77777777" w:rsidR="00612D36" w:rsidRDefault="00612D36" w:rsidP="00612D36">
            <w:pPr>
              <w:pStyle w:val="Tabletext"/>
              <w:spacing w:before="0" w:after="0"/>
            </w:pPr>
          </w:p>
          <w:p w14:paraId="6137B990" w14:textId="68FBEFA4" w:rsidR="00612D36" w:rsidRDefault="00612D36" w:rsidP="00612D36">
            <w:pPr>
              <w:pStyle w:val="Tabletext"/>
              <w:spacing w:before="0" w:after="0"/>
            </w:pPr>
            <w:r>
              <w:t>T: (Gives the student the script for the scenario</w:t>
            </w:r>
            <w:r w:rsidR="00202B35">
              <w:t>s</w:t>
            </w:r>
            <w:r>
              <w:t>.)</w:t>
            </w:r>
          </w:p>
          <w:p w14:paraId="14F8616B" w14:textId="77777777" w:rsidR="00612D36" w:rsidRDefault="00612D36" w:rsidP="00612D36">
            <w:pPr>
              <w:pStyle w:val="Tabletext"/>
              <w:spacing w:before="0" w:after="0"/>
            </w:pPr>
          </w:p>
          <w:p w14:paraId="300F27B8" w14:textId="757DBDD8" w:rsidR="00612D36" w:rsidRDefault="00612D36" w:rsidP="00612D36">
            <w:pPr>
              <w:pStyle w:val="Tabletext"/>
              <w:spacing w:before="0" w:after="0"/>
            </w:pPr>
            <w:r>
              <w:t xml:space="preserve">T: </w:t>
            </w:r>
            <w:r w:rsidR="00B02B70">
              <w:t xml:space="preserve">In this scenario, two teachers are </w:t>
            </w:r>
            <w:r w:rsidR="00C61CE1">
              <w:t>talking before the school day begins. As they are talking, students begin to arrive for the morning.</w:t>
            </w:r>
            <w:r w:rsidR="009E0DB1">
              <w:t xml:space="preserve"> Both our volunteer and I will be acting as teachers.</w:t>
            </w:r>
          </w:p>
          <w:p w14:paraId="7C0DB793" w14:textId="77777777" w:rsidR="00C61CE1" w:rsidRDefault="00C61CE1" w:rsidP="00612D36">
            <w:pPr>
              <w:pStyle w:val="Tabletext"/>
              <w:spacing w:before="0" w:after="0"/>
            </w:pPr>
          </w:p>
          <w:p w14:paraId="7EDE0FBA" w14:textId="77777777" w:rsidR="00C61CE1" w:rsidRDefault="00C61CE1" w:rsidP="00612D36">
            <w:pPr>
              <w:pStyle w:val="Tabletext"/>
              <w:spacing w:before="0" w:after="0"/>
            </w:pPr>
            <w:r>
              <w:t>T and Student Volunteer: (Read script.)</w:t>
            </w:r>
          </w:p>
          <w:p w14:paraId="4A0B7659" w14:textId="77777777" w:rsidR="00C61CE1" w:rsidRDefault="00C61CE1" w:rsidP="00612D36">
            <w:pPr>
              <w:pStyle w:val="Tabletext"/>
              <w:spacing w:before="0" w:after="0"/>
            </w:pPr>
          </w:p>
          <w:p w14:paraId="6E507847" w14:textId="77777777" w:rsidR="00C61CE1" w:rsidRDefault="00CF5A28" w:rsidP="00612D36">
            <w:pPr>
              <w:pStyle w:val="Tabletext"/>
              <w:spacing w:before="0" w:after="0"/>
            </w:pPr>
            <w:r>
              <w:lastRenderedPageBreak/>
              <w:t>T: This completes the first scenario. Please take three minutes to respond to the questions in your Student Guide.</w:t>
            </w:r>
          </w:p>
          <w:p w14:paraId="7F3ADFFD" w14:textId="77777777" w:rsidR="00CF5A28" w:rsidRDefault="00CF5A28" w:rsidP="00612D36">
            <w:pPr>
              <w:pStyle w:val="Tabletext"/>
              <w:spacing w:before="0" w:after="0"/>
            </w:pPr>
          </w:p>
          <w:p w14:paraId="00D32729" w14:textId="77777777" w:rsidR="00CF5A28" w:rsidRDefault="00CF5A28" w:rsidP="00612D36">
            <w:pPr>
              <w:pStyle w:val="Tabletext"/>
              <w:spacing w:before="0" w:after="0"/>
            </w:pPr>
            <w:r>
              <w:t>T: (Set three-minute timer.)</w:t>
            </w:r>
          </w:p>
          <w:p w14:paraId="5D537F4F" w14:textId="77777777" w:rsidR="00CF5A28" w:rsidRDefault="00CF5A28" w:rsidP="00612D36">
            <w:pPr>
              <w:pStyle w:val="Tabletext"/>
              <w:spacing w:before="0" w:after="0"/>
            </w:pPr>
          </w:p>
          <w:p w14:paraId="3D319332" w14:textId="77777777" w:rsidR="00CF5A28" w:rsidRDefault="00CF5A28" w:rsidP="00612D36">
            <w:pPr>
              <w:pStyle w:val="Tabletext"/>
              <w:spacing w:before="0" w:after="0"/>
            </w:pPr>
            <w:r>
              <w:t>S: (Complete questions in Student Guide.)</w:t>
            </w:r>
          </w:p>
          <w:p w14:paraId="474AEE2D" w14:textId="77777777" w:rsidR="00CF5A28" w:rsidRDefault="00CF5A28" w:rsidP="00612D36">
            <w:pPr>
              <w:pStyle w:val="Tabletext"/>
              <w:spacing w:before="0" w:after="0"/>
            </w:pPr>
          </w:p>
          <w:p w14:paraId="6E85C50D" w14:textId="418A21B5" w:rsidR="00E016B3" w:rsidRDefault="00E016B3" w:rsidP="00612D36">
            <w:pPr>
              <w:pStyle w:val="Tabletext"/>
              <w:spacing w:before="0" w:after="0"/>
            </w:pPr>
            <w:r>
              <w:t>T: Can I have a volunteer share how these teachers acted professionally?</w:t>
            </w:r>
          </w:p>
          <w:p w14:paraId="777E41BC" w14:textId="77777777" w:rsidR="00E016B3" w:rsidRDefault="00E016B3" w:rsidP="00612D36">
            <w:pPr>
              <w:pStyle w:val="Tabletext"/>
              <w:spacing w:before="0" w:after="0"/>
            </w:pPr>
          </w:p>
          <w:p w14:paraId="1AC11C03" w14:textId="66CA06EA" w:rsidR="00E016B3" w:rsidRDefault="00E016B3" w:rsidP="00612D36">
            <w:pPr>
              <w:pStyle w:val="Tabletext"/>
              <w:spacing w:before="0" w:after="0"/>
            </w:pPr>
            <w:r>
              <w:t>S: Responses may vary but may include:</w:t>
            </w:r>
          </w:p>
          <w:p w14:paraId="31E005B3" w14:textId="77777777" w:rsidR="00E016B3" w:rsidRPr="00E016B3" w:rsidRDefault="00E016B3" w:rsidP="00473402">
            <w:pPr>
              <w:pStyle w:val="Tabletext"/>
              <w:numPr>
                <w:ilvl w:val="0"/>
                <w:numId w:val="20"/>
              </w:numPr>
              <w:spacing w:before="0"/>
            </w:pPr>
            <w:r w:rsidRPr="00E016B3">
              <w:t>The second teacher acted professionally when she said that they should stop talking about Ms. W. in front of students.</w:t>
            </w:r>
          </w:p>
          <w:p w14:paraId="56B03A92" w14:textId="66C1210F" w:rsidR="00C9313B" w:rsidRDefault="00E016B3" w:rsidP="00473402">
            <w:pPr>
              <w:pStyle w:val="Tabletext"/>
              <w:numPr>
                <w:ilvl w:val="0"/>
                <w:numId w:val="20"/>
              </w:numPr>
              <w:spacing w:before="0" w:after="0"/>
            </w:pPr>
            <w:r w:rsidRPr="00E016B3">
              <w:t>The first teacher does have a routine for her students when they come into class.</w:t>
            </w:r>
          </w:p>
          <w:p w14:paraId="12FE7BE1" w14:textId="77777777" w:rsidR="00C9313B" w:rsidRDefault="00C9313B" w:rsidP="00C9313B">
            <w:pPr>
              <w:pStyle w:val="Tabletext"/>
              <w:spacing w:before="0" w:after="0"/>
              <w:ind w:left="720"/>
            </w:pPr>
          </w:p>
          <w:p w14:paraId="081DBE8D" w14:textId="1DAD7A7C" w:rsidR="00594836" w:rsidRDefault="00C9313B" w:rsidP="00C9313B">
            <w:pPr>
              <w:pStyle w:val="Tabletext"/>
              <w:spacing w:before="0" w:after="0"/>
            </w:pPr>
            <w:r>
              <w:t>T: How did they act unprofessionally?</w:t>
            </w:r>
          </w:p>
          <w:p w14:paraId="39EE35E2" w14:textId="77777777" w:rsidR="00C9313B" w:rsidRDefault="00C9313B" w:rsidP="00C9313B">
            <w:pPr>
              <w:pStyle w:val="Tabletext"/>
              <w:spacing w:before="0" w:after="0"/>
            </w:pPr>
          </w:p>
          <w:p w14:paraId="6F7D2C75" w14:textId="77777777" w:rsidR="00473402" w:rsidRDefault="00C9313B" w:rsidP="00473402">
            <w:pPr>
              <w:pStyle w:val="Tabletext"/>
              <w:spacing w:before="0" w:after="0"/>
            </w:pPr>
            <w:r>
              <w:t>S: Responses may vary but may include:</w:t>
            </w:r>
          </w:p>
          <w:p w14:paraId="0BC3BF20" w14:textId="77777777" w:rsidR="00473402" w:rsidRDefault="00473402" w:rsidP="00473402">
            <w:pPr>
              <w:pStyle w:val="Tabletext"/>
              <w:numPr>
                <w:ilvl w:val="0"/>
                <w:numId w:val="23"/>
              </w:numPr>
              <w:spacing w:before="0" w:after="0"/>
            </w:pPr>
            <w:r>
              <w:t>It is not respectful for them to be talking about another teacher like this, especially in front of students.</w:t>
            </w:r>
          </w:p>
          <w:p w14:paraId="51D12069" w14:textId="635F2367" w:rsidR="00C9313B" w:rsidRDefault="00473402" w:rsidP="00594836">
            <w:pPr>
              <w:pStyle w:val="Tabletext"/>
              <w:numPr>
                <w:ilvl w:val="0"/>
                <w:numId w:val="23"/>
              </w:numPr>
              <w:spacing w:before="0" w:after="0"/>
            </w:pPr>
            <w:r>
              <w:t>Students who overhear the conversation may not feel like the classroom is a kind and welcoming environment.</w:t>
            </w:r>
          </w:p>
          <w:p w14:paraId="0C42F606" w14:textId="77777777" w:rsidR="00473402" w:rsidRDefault="00473402" w:rsidP="00473402">
            <w:pPr>
              <w:pStyle w:val="Tabletext"/>
              <w:spacing w:before="0" w:after="0"/>
              <w:ind w:left="720"/>
            </w:pPr>
          </w:p>
          <w:p w14:paraId="729BE536" w14:textId="27F946DD" w:rsidR="00E016B3" w:rsidRDefault="00E016B3" w:rsidP="00473402">
            <w:pPr>
              <w:pStyle w:val="Tabletext"/>
              <w:spacing w:before="0" w:after="0"/>
            </w:pPr>
            <w:r>
              <w:t xml:space="preserve">T: Now, </w:t>
            </w:r>
            <w:proofErr w:type="gramStart"/>
            <w:r>
              <w:t>let’s</w:t>
            </w:r>
            <w:proofErr w:type="gramEnd"/>
            <w:r>
              <w:t xml:space="preserve"> consider a second role-play. Can I have a volunteer do this role-play with me?</w:t>
            </w:r>
          </w:p>
          <w:p w14:paraId="61B54632" w14:textId="77777777" w:rsidR="00E016B3" w:rsidRDefault="00E016B3" w:rsidP="00E016B3">
            <w:pPr>
              <w:pStyle w:val="Tabletext"/>
              <w:spacing w:before="0" w:after="0"/>
            </w:pPr>
          </w:p>
          <w:p w14:paraId="0252D67E" w14:textId="77777777" w:rsidR="00E016B3" w:rsidRDefault="00E016B3" w:rsidP="00E016B3">
            <w:pPr>
              <w:pStyle w:val="Tabletext"/>
              <w:spacing w:before="0" w:after="0"/>
            </w:pPr>
            <w:r>
              <w:t>S: (Volunteers.)</w:t>
            </w:r>
          </w:p>
          <w:p w14:paraId="3EFB4995" w14:textId="77777777" w:rsidR="00E016B3" w:rsidRDefault="00E016B3" w:rsidP="00E016B3">
            <w:pPr>
              <w:pStyle w:val="Tabletext"/>
              <w:spacing w:before="0" w:after="0"/>
            </w:pPr>
          </w:p>
          <w:p w14:paraId="4942C09B" w14:textId="77777777" w:rsidR="00E016B3" w:rsidRDefault="00E016B3" w:rsidP="00E016B3">
            <w:pPr>
              <w:pStyle w:val="Tabletext"/>
              <w:spacing w:before="0" w:after="0"/>
            </w:pPr>
            <w:r>
              <w:t>T: (Gives the student the script for the scenarios.)</w:t>
            </w:r>
          </w:p>
          <w:p w14:paraId="53A8BE17" w14:textId="77777777" w:rsidR="00E016B3" w:rsidRDefault="00E016B3" w:rsidP="00E016B3">
            <w:pPr>
              <w:pStyle w:val="Tabletext"/>
              <w:spacing w:before="0" w:after="0"/>
            </w:pPr>
          </w:p>
          <w:p w14:paraId="5FA6A9DF" w14:textId="251FA3A3" w:rsidR="00E016B3" w:rsidRDefault="00E016B3" w:rsidP="00E016B3">
            <w:pPr>
              <w:pStyle w:val="Tabletext"/>
              <w:spacing w:before="0" w:after="0"/>
            </w:pPr>
            <w:r>
              <w:t xml:space="preserve">T: In this scenario, </w:t>
            </w:r>
            <w:r w:rsidR="00CF169C">
              <w:t>a parent comes into the classroom after-school</w:t>
            </w:r>
            <w:r w:rsidR="009E0DB1">
              <w:t xml:space="preserve"> to speak with a teacher. I will be acting as the parent, and our volunteer will be acting as the </w:t>
            </w:r>
            <w:r w:rsidR="00981631">
              <w:t>teacher.</w:t>
            </w:r>
          </w:p>
          <w:p w14:paraId="1C6B140E" w14:textId="77777777" w:rsidR="00E016B3" w:rsidRDefault="00E016B3" w:rsidP="00E016B3">
            <w:pPr>
              <w:pStyle w:val="Tabletext"/>
              <w:spacing w:before="0" w:after="0"/>
            </w:pPr>
          </w:p>
          <w:p w14:paraId="7E901AE0" w14:textId="77777777" w:rsidR="00E016B3" w:rsidRDefault="00E016B3" w:rsidP="00E016B3">
            <w:pPr>
              <w:pStyle w:val="Tabletext"/>
              <w:spacing w:before="0" w:after="0"/>
            </w:pPr>
            <w:r>
              <w:t>T and Student Volunteer: (Read script.)</w:t>
            </w:r>
          </w:p>
          <w:p w14:paraId="79640479" w14:textId="77777777" w:rsidR="00E016B3" w:rsidRDefault="00E016B3" w:rsidP="00E016B3">
            <w:pPr>
              <w:pStyle w:val="Tabletext"/>
              <w:spacing w:before="0" w:after="0"/>
            </w:pPr>
          </w:p>
          <w:p w14:paraId="0D0C94F7" w14:textId="473D197C" w:rsidR="00E016B3" w:rsidRDefault="00E016B3" w:rsidP="00E016B3">
            <w:pPr>
              <w:pStyle w:val="Tabletext"/>
              <w:spacing w:before="0" w:after="0"/>
            </w:pPr>
            <w:r>
              <w:t>T: This completes the second scenario. Please take three minutes to respond to the questions in your Student Guide.</w:t>
            </w:r>
          </w:p>
          <w:p w14:paraId="36BB76B6" w14:textId="77777777" w:rsidR="00E016B3" w:rsidRDefault="00E016B3" w:rsidP="00E016B3">
            <w:pPr>
              <w:pStyle w:val="Tabletext"/>
              <w:spacing w:before="0" w:after="0"/>
            </w:pPr>
          </w:p>
          <w:p w14:paraId="50C5F9AF" w14:textId="77777777" w:rsidR="00E016B3" w:rsidRDefault="00E016B3" w:rsidP="00E016B3">
            <w:pPr>
              <w:pStyle w:val="Tabletext"/>
              <w:spacing w:before="0" w:after="0"/>
            </w:pPr>
            <w:r>
              <w:lastRenderedPageBreak/>
              <w:t>T: (Set three-minute timer.)</w:t>
            </w:r>
          </w:p>
          <w:p w14:paraId="5608990C" w14:textId="77777777" w:rsidR="00E016B3" w:rsidRDefault="00E016B3" w:rsidP="00E016B3">
            <w:pPr>
              <w:pStyle w:val="Tabletext"/>
              <w:spacing w:before="0" w:after="0"/>
            </w:pPr>
          </w:p>
          <w:p w14:paraId="22E43F79" w14:textId="77777777" w:rsidR="00E016B3" w:rsidRDefault="00E016B3" w:rsidP="00E016B3">
            <w:pPr>
              <w:pStyle w:val="Tabletext"/>
              <w:spacing w:before="0" w:after="0"/>
            </w:pPr>
            <w:r>
              <w:t>S: (Complete questions in Student Guide.)</w:t>
            </w:r>
          </w:p>
          <w:p w14:paraId="2963BDD4" w14:textId="77777777" w:rsidR="00E016B3" w:rsidRDefault="00E016B3" w:rsidP="00E016B3">
            <w:pPr>
              <w:pStyle w:val="Tabletext"/>
              <w:spacing w:before="0" w:after="0"/>
            </w:pPr>
          </w:p>
          <w:p w14:paraId="43D3BC19" w14:textId="5DD12797" w:rsidR="00C33BBC" w:rsidRDefault="00E016B3" w:rsidP="00E016B3">
            <w:pPr>
              <w:pStyle w:val="Tabletext"/>
              <w:spacing w:before="0" w:after="0"/>
            </w:pPr>
            <w:r>
              <w:t>T: Can I have a volunteer share how th</w:t>
            </w:r>
            <w:r w:rsidR="009E0DB1">
              <w:t>is</w:t>
            </w:r>
            <w:r>
              <w:t xml:space="preserve"> teacher acted professionally?</w:t>
            </w:r>
          </w:p>
          <w:p w14:paraId="3F3C23D5" w14:textId="77777777" w:rsidR="00C33BBC" w:rsidRDefault="00C33BBC" w:rsidP="00E016B3">
            <w:pPr>
              <w:pStyle w:val="Tabletext"/>
              <w:spacing w:before="0" w:after="0"/>
            </w:pPr>
          </w:p>
          <w:p w14:paraId="0E22654F" w14:textId="77777777" w:rsidR="00C33BBC" w:rsidRPr="00C33BBC" w:rsidRDefault="00C33BBC" w:rsidP="00C33BBC">
            <w:pPr>
              <w:pStyle w:val="Tabletext"/>
              <w:spacing w:before="0" w:after="0"/>
            </w:pPr>
            <w:r>
              <w:t xml:space="preserve">S: </w:t>
            </w:r>
            <w:r w:rsidRPr="00C33BBC">
              <w:t>Responses may vary but may include:</w:t>
            </w:r>
          </w:p>
          <w:p w14:paraId="58954E21" w14:textId="77777777" w:rsidR="00C33BBC" w:rsidRPr="00C33BBC" w:rsidRDefault="00C33BBC" w:rsidP="00C33BBC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C33BBC">
              <w:t>The teacher was respectful to the parent.</w:t>
            </w:r>
          </w:p>
          <w:p w14:paraId="72E33E4C" w14:textId="77777777" w:rsidR="00C33BBC" w:rsidRPr="00C33BBC" w:rsidRDefault="00C33BBC" w:rsidP="00C33BBC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C33BBC">
              <w:t>The teacher welcomed the parent into the classroom before beginning the conversation.</w:t>
            </w:r>
          </w:p>
          <w:p w14:paraId="14CC0D6B" w14:textId="77777777" w:rsidR="00C33BBC" w:rsidRPr="00C33BBC" w:rsidRDefault="00C33BBC" w:rsidP="00C33BBC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C33BBC">
              <w:t xml:space="preserve">The teacher </w:t>
            </w:r>
            <w:proofErr w:type="gramStart"/>
            <w:r w:rsidRPr="00C33BBC">
              <w:t>handled</w:t>
            </w:r>
            <w:proofErr w:type="gramEnd"/>
            <w:r w:rsidRPr="00C33BBC">
              <w:t xml:space="preserve"> conflict with grace by suggesting that they continue the conversation with a school administrator present.</w:t>
            </w:r>
          </w:p>
          <w:p w14:paraId="55845D1D" w14:textId="77777777" w:rsidR="00594836" w:rsidRDefault="00C33BBC" w:rsidP="00594836">
            <w:pPr>
              <w:pStyle w:val="Tabletext"/>
              <w:numPr>
                <w:ilvl w:val="0"/>
                <w:numId w:val="21"/>
              </w:numPr>
              <w:spacing w:before="0" w:after="0"/>
            </w:pPr>
            <w:r w:rsidRPr="00C33BBC">
              <w:t>The teacher set boundaries that they wanted to have the conversation with a school administrator present.</w:t>
            </w:r>
          </w:p>
          <w:p w14:paraId="3F8A35F8" w14:textId="77777777" w:rsidR="00594836" w:rsidRDefault="00594836" w:rsidP="00594836">
            <w:pPr>
              <w:pStyle w:val="Tabletext"/>
              <w:spacing w:before="0" w:after="0"/>
            </w:pPr>
          </w:p>
          <w:p w14:paraId="047A253A" w14:textId="77777777" w:rsidR="00594836" w:rsidRDefault="00594836" w:rsidP="00594836">
            <w:pPr>
              <w:pStyle w:val="Tabletext"/>
              <w:spacing w:before="0" w:after="0"/>
            </w:pPr>
            <w:r>
              <w:t>T: Can I have a volunteer share how this teacher acted unprofessionally?</w:t>
            </w:r>
          </w:p>
          <w:p w14:paraId="50D03C86" w14:textId="43F9FE98" w:rsidR="00594836" w:rsidRPr="00612D36" w:rsidRDefault="00594836" w:rsidP="00594836">
            <w:pPr>
              <w:pStyle w:val="Tabletext"/>
              <w:spacing w:before="0"/>
            </w:pPr>
            <w:r>
              <w:br/>
              <w:t>S: The teacher acted professionally.</w:t>
            </w:r>
          </w:p>
        </w:tc>
        <w:tc>
          <w:tcPr>
            <w:tcW w:w="1578" w:type="dxa"/>
          </w:tcPr>
          <w:p w14:paraId="6104229C" w14:textId="77777777" w:rsidR="00A21492" w:rsidRDefault="00A21492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5FAED1AC" w14:textId="20DD686D" w:rsidR="00A21492" w:rsidRDefault="00202B35" w:rsidP="003A1E76">
            <w:pPr>
              <w:pStyle w:val="Tabletext"/>
              <w:jc w:val="center"/>
            </w:pPr>
            <w:r>
              <w:t>Copies of Script for Role-Plays</w:t>
            </w:r>
          </w:p>
        </w:tc>
      </w:tr>
      <w:tr w:rsidR="00A668B9" w:rsidRPr="00447D20" w14:paraId="6ECDFD41" w14:textId="77777777" w:rsidTr="179BD63E">
        <w:trPr>
          <w:cantSplit w:val="0"/>
          <w:trHeight w:val="420"/>
        </w:trPr>
        <w:tc>
          <w:tcPr>
            <w:tcW w:w="2250" w:type="dxa"/>
          </w:tcPr>
          <w:p w14:paraId="5F6645E2" w14:textId="77777777" w:rsidR="00A668B9" w:rsidRDefault="0007486C" w:rsidP="00B125BD">
            <w:pPr>
              <w:pStyle w:val="Tabletext"/>
              <w:jc w:val="center"/>
            </w:pPr>
            <w:r>
              <w:lastRenderedPageBreak/>
              <w:t>5</w:t>
            </w:r>
            <w:r w:rsidR="00A668B9">
              <w:t xml:space="preserve"> mins</w:t>
            </w:r>
          </w:p>
        </w:tc>
        <w:tc>
          <w:tcPr>
            <w:tcW w:w="5528" w:type="dxa"/>
          </w:tcPr>
          <w:p w14:paraId="7193E5DC" w14:textId="77777777" w:rsidR="00DC3BFC" w:rsidRDefault="008F6BDC" w:rsidP="00DC3BFC">
            <w:pPr>
              <w:pStyle w:val="Tabletext"/>
            </w:pPr>
            <w:r>
              <w:rPr>
                <w:b/>
                <w:bCs/>
              </w:rPr>
              <w:t>Debrief</w:t>
            </w:r>
            <w:r w:rsidR="00CD6EA9">
              <w:t xml:space="preserve"> </w:t>
            </w:r>
          </w:p>
          <w:p w14:paraId="51E6254D" w14:textId="1A69608A" w:rsidR="00DC3BFC" w:rsidRDefault="00DC3BFC" w:rsidP="00DC3BFC">
            <w:pPr>
              <w:pStyle w:val="Tabletext"/>
              <w:contextualSpacing/>
            </w:pPr>
            <w:r>
              <w:t xml:space="preserve">T: </w:t>
            </w:r>
            <w:r w:rsidR="00CD6681">
              <w:t>Can I have a volunteer remind us of the definition for professionalism?</w:t>
            </w:r>
          </w:p>
          <w:p w14:paraId="0531E8E5" w14:textId="77777777" w:rsidR="00DC3BFC" w:rsidRDefault="00DC3BFC" w:rsidP="00DC3BFC">
            <w:pPr>
              <w:pStyle w:val="Tabletext"/>
              <w:contextualSpacing/>
            </w:pPr>
          </w:p>
          <w:p w14:paraId="66C05E93" w14:textId="787BE49B" w:rsidR="00DC3BFC" w:rsidRDefault="00DC3BFC" w:rsidP="00DC3BFC">
            <w:pPr>
              <w:pStyle w:val="Tabletext"/>
              <w:contextualSpacing/>
            </w:pPr>
            <w:r>
              <w:t xml:space="preserve">S: </w:t>
            </w:r>
            <w:r w:rsidR="00CD6681">
              <w:t>The qualities, behaviors, and attitudes a person exhibits on the job</w:t>
            </w:r>
          </w:p>
          <w:p w14:paraId="04D005B8" w14:textId="77777777" w:rsidR="00CD6681" w:rsidRDefault="00CD6681" w:rsidP="00DC3BFC">
            <w:pPr>
              <w:pStyle w:val="Tabletext"/>
              <w:contextualSpacing/>
            </w:pPr>
          </w:p>
          <w:p w14:paraId="7411C107" w14:textId="01B65014" w:rsidR="00CD6681" w:rsidRDefault="00CD6681" w:rsidP="00DC3BFC">
            <w:pPr>
              <w:pStyle w:val="Tabletext"/>
              <w:contextualSpacing/>
            </w:pPr>
            <w:r>
              <w:t xml:space="preserve">T: We discussed </w:t>
            </w:r>
            <w:proofErr w:type="gramStart"/>
            <w:r>
              <w:t>several</w:t>
            </w:r>
            <w:proofErr w:type="gramEnd"/>
            <w:r>
              <w:t xml:space="preserve"> elements of professionalism today. Which one do you think will be most challenging for you?</w:t>
            </w:r>
          </w:p>
          <w:p w14:paraId="67F6283E" w14:textId="6115DCF4" w:rsidR="00CD6681" w:rsidRDefault="00CD6681" w:rsidP="00DC3BFC">
            <w:pPr>
              <w:pStyle w:val="Tabletext"/>
              <w:contextualSpacing/>
            </w:pPr>
            <w:r>
              <w:br/>
              <w:t>S: Responses may vary but may include:</w:t>
            </w:r>
          </w:p>
          <w:p w14:paraId="54BD6ED6" w14:textId="2823D9B7" w:rsidR="00CD6681" w:rsidRDefault="00CD6681" w:rsidP="00CD6681">
            <w:pPr>
              <w:pStyle w:val="Tabletext"/>
              <w:numPr>
                <w:ilvl w:val="0"/>
                <w:numId w:val="22"/>
              </w:numPr>
              <w:contextualSpacing/>
            </w:pPr>
            <w:r>
              <w:t>Handling conflict with grace and care because I always want to take care of problems on my own.</w:t>
            </w:r>
          </w:p>
          <w:p w14:paraId="0534C492" w14:textId="07A5973E" w:rsidR="00D42EA8" w:rsidRPr="00257BD8" w:rsidRDefault="00C47BE6" w:rsidP="00B07730">
            <w:pPr>
              <w:pStyle w:val="Tabletext"/>
              <w:numPr>
                <w:ilvl w:val="0"/>
                <w:numId w:val="22"/>
              </w:numPr>
            </w:pPr>
            <w:r>
              <w:t xml:space="preserve">Setting boundaries and rules because I will want my students to </w:t>
            </w:r>
            <w:r w:rsidR="00B07730">
              <w:t>be able to be relaxed rather than worried about following the rules all the time.</w:t>
            </w:r>
          </w:p>
        </w:tc>
        <w:tc>
          <w:tcPr>
            <w:tcW w:w="1578" w:type="dxa"/>
          </w:tcPr>
          <w:p w14:paraId="5465D9D3" w14:textId="77777777" w:rsidR="00A668B9" w:rsidRDefault="00B36269" w:rsidP="003A1E76">
            <w:pPr>
              <w:pStyle w:val="Tabletext"/>
              <w:jc w:val="center"/>
            </w:pPr>
            <w:r>
              <w:t>Student Guide</w:t>
            </w:r>
          </w:p>
          <w:p w14:paraId="626243C0" w14:textId="77777777" w:rsidR="00B36269" w:rsidRDefault="00B36269" w:rsidP="003A1E76">
            <w:pPr>
              <w:pStyle w:val="Tabletext"/>
              <w:jc w:val="center"/>
            </w:pPr>
          </w:p>
        </w:tc>
      </w:tr>
      <w:tr w:rsidR="00B125BD" w:rsidRPr="00447D20" w14:paraId="77458A93" w14:textId="77777777" w:rsidTr="179BD63E">
        <w:trPr>
          <w:trHeight w:val="420"/>
        </w:trPr>
        <w:tc>
          <w:tcPr>
            <w:tcW w:w="2250" w:type="dxa"/>
          </w:tcPr>
          <w:p w14:paraId="6F79A504" w14:textId="77777777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28BC74C7" w14:textId="6131C5BE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EC3A19">
              <w:t>Ticket.)</w:t>
            </w:r>
          </w:p>
        </w:tc>
        <w:tc>
          <w:tcPr>
            <w:tcW w:w="1578" w:type="dxa"/>
          </w:tcPr>
          <w:p w14:paraId="60D8C68A" w14:textId="2A1E9FAC" w:rsidR="00B125BD" w:rsidRPr="00205E12" w:rsidRDefault="00EC3A19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41E21F91" w14:textId="77777777" w:rsidR="00B059F3" w:rsidRDefault="00B059F3" w:rsidP="00D20D0B"/>
    <w:p w14:paraId="2E51ADEE" w14:textId="77777777" w:rsidR="00085A88" w:rsidRDefault="00085A88">
      <w:r>
        <w:br w:type="page"/>
      </w:r>
    </w:p>
    <w:p w14:paraId="4A5EF090" w14:textId="2528CCA8" w:rsidR="00085A88" w:rsidRPr="00956EAF" w:rsidRDefault="00085A88">
      <w:pPr>
        <w:rPr>
          <w:b/>
          <w:bCs/>
        </w:rPr>
      </w:pPr>
      <w:r w:rsidRPr="00956EAF">
        <w:rPr>
          <w:b/>
          <w:bCs/>
        </w:rPr>
        <w:lastRenderedPageBreak/>
        <w:t>Practice: Evaluating Teacher Professionalism</w:t>
      </w:r>
    </w:p>
    <w:p w14:paraId="1B1C66FB" w14:textId="77777777" w:rsidR="00085A88" w:rsidRPr="00956EAF" w:rsidRDefault="00085A88">
      <w:pPr>
        <w:rPr>
          <w:b/>
          <w:bCs/>
        </w:rPr>
      </w:pPr>
      <w:r w:rsidRPr="00956EAF">
        <w:rPr>
          <w:b/>
          <w:bCs/>
        </w:rPr>
        <w:t>Script for Student Scenarios</w:t>
      </w:r>
    </w:p>
    <w:p w14:paraId="47689276" w14:textId="0B6BC46B" w:rsidR="00085A88" w:rsidRPr="00956EAF" w:rsidRDefault="00085A88">
      <w:pPr>
        <w:rPr>
          <w:i/>
          <w:iCs/>
        </w:rPr>
      </w:pPr>
      <w:r w:rsidRPr="00956EAF">
        <w:rPr>
          <w:i/>
          <w:iCs/>
        </w:rPr>
        <w:t>Scenario 1</w:t>
      </w:r>
    </w:p>
    <w:p w14:paraId="4880C0F4" w14:textId="695E036E" w:rsidR="00085A88" w:rsidRDefault="00085A88">
      <w:r>
        <w:t>Teacher:</w:t>
      </w:r>
      <w:r w:rsidR="00956EAF">
        <w:t xml:space="preserve"> Can you believe what Ms. W. is wearing today? </w:t>
      </w:r>
      <w:proofErr w:type="gramStart"/>
      <w:r w:rsidR="00956EAF">
        <w:t>She’s</w:t>
      </w:r>
      <w:proofErr w:type="gramEnd"/>
      <w:r w:rsidR="00956EAF">
        <w:t xml:space="preserve"> dressed just like a student.</w:t>
      </w:r>
    </w:p>
    <w:p w14:paraId="2227555F" w14:textId="23483DE3" w:rsidR="00085A88" w:rsidRDefault="00085A88">
      <w:r>
        <w:t xml:space="preserve">Student (Acting as </w:t>
      </w:r>
      <w:r w:rsidR="00956EAF">
        <w:t>Another Teacher): Maybe we should change topics? Students are starting to arrive.</w:t>
      </w:r>
    </w:p>
    <w:p w14:paraId="7700049D" w14:textId="3050D887" w:rsidR="00956EAF" w:rsidRDefault="00956EAF">
      <w:r>
        <w:t xml:space="preserve">Teacher: </w:t>
      </w:r>
      <w:proofErr w:type="gramStart"/>
      <w:r>
        <w:t>Don’t</w:t>
      </w:r>
      <w:proofErr w:type="gramEnd"/>
      <w:r>
        <w:t xml:space="preserve"> worry about it. They come in and get started on their bellringer, so </w:t>
      </w:r>
      <w:proofErr w:type="gramStart"/>
      <w:r>
        <w:t>they’re</w:t>
      </w:r>
      <w:proofErr w:type="gramEnd"/>
      <w:r>
        <w:t xml:space="preserve"> not even paying attention.</w:t>
      </w:r>
    </w:p>
    <w:p w14:paraId="25A3D135" w14:textId="0C8C95BE" w:rsidR="00956EAF" w:rsidRDefault="00B02B70">
      <w:r>
        <w:t xml:space="preserve">Student (Acting as Another Teacher): Well, okay. I completely agree. Her clothes are </w:t>
      </w:r>
      <w:proofErr w:type="gramStart"/>
      <w:r>
        <w:t>way too</w:t>
      </w:r>
      <w:proofErr w:type="gramEnd"/>
      <w:r>
        <w:t xml:space="preserve"> tight. Someone should say something to her.</w:t>
      </w:r>
    </w:p>
    <w:p w14:paraId="673DDF4E" w14:textId="085AD3E9" w:rsidR="00B02B70" w:rsidRDefault="00B02B70">
      <w:r>
        <w:t xml:space="preserve">Teacher: Well, </w:t>
      </w:r>
      <w:proofErr w:type="gramStart"/>
      <w:r>
        <w:t>it’s</w:t>
      </w:r>
      <w:proofErr w:type="gramEnd"/>
      <w:r>
        <w:t xml:space="preserve"> not going to be me. </w:t>
      </w:r>
      <w:proofErr w:type="gramStart"/>
      <w:r>
        <w:t>I’m</w:t>
      </w:r>
      <w:proofErr w:type="gramEnd"/>
      <w:r>
        <w:t xml:space="preserve"> not getting into a fight with her about it.</w:t>
      </w:r>
    </w:p>
    <w:p w14:paraId="2B07F7A9" w14:textId="77777777" w:rsidR="009E0DB1" w:rsidRPr="0058279F" w:rsidRDefault="009E0DB1">
      <w:pPr>
        <w:rPr>
          <w:i/>
          <w:iCs/>
        </w:rPr>
      </w:pPr>
      <w:r w:rsidRPr="0058279F">
        <w:rPr>
          <w:i/>
          <w:iCs/>
        </w:rPr>
        <w:t>Scenario 2</w:t>
      </w:r>
    </w:p>
    <w:p w14:paraId="6139D29C" w14:textId="77777777" w:rsidR="009E0DB1" w:rsidRDefault="009E0DB1">
      <w:r>
        <w:t xml:space="preserve">Teacher (Acting as Parent): Ms. G., </w:t>
      </w:r>
      <w:proofErr w:type="gramStart"/>
      <w:r>
        <w:t>I’m</w:t>
      </w:r>
      <w:proofErr w:type="gramEnd"/>
      <w:r>
        <w:t xml:space="preserve"> here to talk with you about James’ grade in your class. He studies so hard; he </w:t>
      </w:r>
      <w:proofErr w:type="gramStart"/>
      <w:r>
        <w:t>can’t</w:t>
      </w:r>
      <w:proofErr w:type="gramEnd"/>
      <w:r>
        <w:t xml:space="preserve"> be failing.</w:t>
      </w:r>
    </w:p>
    <w:p w14:paraId="4376C9F2" w14:textId="77777777" w:rsidR="009060A8" w:rsidRDefault="009E0DB1">
      <w:r>
        <w:t xml:space="preserve">Student (Acting as Teacher): Hello, Ms. H. </w:t>
      </w:r>
      <w:proofErr w:type="gramStart"/>
      <w:r>
        <w:t>It’s</w:t>
      </w:r>
      <w:proofErr w:type="gramEnd"/>
      <w:r>
        <w:t xml:space="preserve"> great to see you today. </w:t>
      </w:r>
      <w:proofErr w:type="gramStart"/>
      <w:r>
        <w:t>I’m</w:t>
      </w:r>
      <w:proofErr w:type="gramEnd"/>
      <w:r>
        <w:t xml:space="preserve"> glad that</w:t>
      </w:r>
      <w:r w:rsidR="000D3D52">
        <w:t xml:space="preserve"> you want to talk more about James’ grades. James </w:t>
      </w:r>
      <w:r w:rsidR="009060A8">
        <w:t>does try to complete his assignments, but he seems to stop trying as soon as something is difficult.</w:t>
      </w:r>
    </w:p>
    <w:p w14:paraId="526A0C53" w14:textId="77777777" w:rsidR="009060A8" w:rsidRDefault="009060A8">
      <w:r>
        <w:t xml:space="preserve">Teacher (Acting as Parent): Well, that just means </w:t>
      </w:r>
      <w:proofErr w:type="gramStart"/>
      <w:r>
        <w:t>you’re</w:t>
      </w:r>
      <w:proofErr w:type="gramEnd"/>
      <w:r>
        <w:t xml:space="preserve"> a bad teacher. It </w:t>
      </w:r>
      <w:proofErr w:type="gramStart"/>
      <w:r>
        <w:t>wouldn’t</w:t>
      </w:r>
      <w:proofErr w:type="gramEnd"/>
      <w:r>
        <w:t xml:space="preserve"> be hard for him if you were teaching the right way.</w:t>
      </w:r>
    </w:p>
    <w:p w14:paraId="20E818DA" w14:textId="35B0AC2E" w:rsidR="00A953FE" w:rsidRPr="00607460" w:rsidRDefault="009060A8" w:rsidP="002B6781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>
        <w:t xml:space="preserve">Student (Acting as Teacher): Ms. H., I know we both care about James and want him to do well. </w:t>
      </w:r>
      <w:proofErr w:type="gramStart"/>
      <w:r>
        <w:t>Let’s</w:t>
      </w:r>
      <w:proofErr w:type="gramEnd"/>
      <w:r>
        <w:t xml:space="preserve"> set up a time to meet the assistant principal for </w:t>
      </w:r>
      <w:r w:rsidR="00C33BBC">
        <w:t xml:space="preserve">James’ </w:t>
      </w:r>
      <w:r>
        <w:t>grade</w:t>
      </w:r>
      <w:r w:rsidR="00381AA4">
        <w:t xml:space="preserve"> </w:t>
      </w:r>
      <w:r>
        <w:t xml:space="preserve">level so that we can discuss this more. We can work together to </w:t>
      </w:r>
      <w:proofErr w:type="gramStart"/>
      <w:r>
        <w:t>come up with</w:t>
      </w:r>
      <w:proofErr w:type="gramEnd"/>
      <w:r>
        <w:t xml:space="preserve"> some strategies for supporting him.</w:t>
      </w:r>
      <w:r w:rsidR="0058279F">
        <w:t xml:space="preserve"> Before the meeting, </w:t>
      </w:r>
      <w:proofErr w:type="gramStart"/>
      <w:r w:rsidR="0058279F">
        <w:t>let’s</w:t>
      </w:r>
      <w:proofErr w:type="gramEnd"/>
      <w:r w:rsidR="0058279F">
        <w:t xml:space="preserve"> both think about what might work</w:t>
      </w:r>
      <w:r w:rsidR="00381AA4">
        <w:t xml:space="preserve">, and we can discuss it then. I want to </w:t>
      </w:r>
      <w:proofErr w:type="gramStart"/>
      <w:r w:rsidR="00381AA4">
        <w:t>work together with</w:t>
      </w:r>
      <w:proofErr w:type="gramEnd"/>
      <w:r w:rsidR="00381AA4">
        <w:t xml:space="preserve"> you to help James.</w:t>
      </w:r>
    </w:p>
    <w:sectPr w:rsidR="00A953FE" w:rsidRPr="00607460" w:rsidSect="00DC0C62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4C7B2" w14:textId="77777777" w:rsidR="00DD4578" w:rsidRDefault="00DD4578" w:rsidP="004C62A0">
      <w:pPr>
        <w:spacing w:after="0" w:line="240" w:lineRule="auto"/>
      </w:pPr>
      <w:r>
        <w:separator/>
      </w:r>
    </w:p>
  </w:endnote>
  <w:endnote w:type="continuationSeparator" w:id="0">
    <w:p w14:paraId="53F770D2" w14:textId="77777777" w:rsidR="00DD4578" w:rsidRDefault="00DD4578" w:rsidP="004C62A0">
      <w:pPr>
        <w:spacing w:after="0" w:line="240" w:lineRule="auto"/>
      </w:pPr>
      <w:r>
        <w:continuationSeparator/>
      </w:r>
    </w:p>
  </w:endnote>
  <w:endnote w:type="continuationNotice" w:id="1">
    <w:p w14:paraId="37C4AF61" w14:textId="77777777" w:rsidR="00DD4578" w:rsidRDefault="00DD45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1A1CE0A" w:rsidR="00485163" w:rsidRPr="0032734A" w:rsidRDefault="0032734A" w:rsidP="0032734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C7DB8" w14:textId="77777777" w:rsidR="00DD4578" w:rsidRDefault="00DD4578" w:rsidP="004C62A0">
      <w:pPr>
        <w:spacing w:after="0" w:line="240" w:lineRule="auto"/>
      </w:pPr>
      <w:r>
        <w:separator/>
      </w:r>
    </w:p>
  </w:footnote>
  <w:footnote w:type="continuationSeparator" w:id="0">
    <w:p w14:paraId="7A7B3C8A" w14:textId="77777777" w:rsidR="00DD4578" w:rsidRDefault="00DD4578" w:rsidP="004C62A0">
      <w:pPr>
        <w:spacing w:after="0" w:line="240" w:lineRule="auto"/>
      </w:pPr>
      <w:r>
        <w:continuationSeparator/>
      </w:r>
    </w:p>
  </w:footnote>
  <w:footnote w:type="continuationNotice" w:id="1">
    <w:p w14:paraId="5D7AA68B" w14:textId="77777777" w:rsidR="00DD4578" w:rsidRDefault="00DD45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AEC"/>
    <w:multiLevelType w:val="hybridMultilevel"/>
    <w:tmpl w:val="F16EA9F2"/>
    <w:lvl w:ilvl="0" w:tplc="CA98C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11AD7"/>
    <w:multiLevelType w:val="hybridMultilevel"/>
    <w:tmpl w:val="B928D170"/>
    <w:lvl w:ilvl="0" w:tplc="CA98C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216D0"/>
    <w:multiLevelType w:val="hybridMultilevel"/>
    <w:tmpl w:val="D738F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76726"/>
    <w:multiLevelType w:val="hybridMultilevel"/>
    <w:tmpl w:val="B9AC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7550"/>
    <w:multiLevelType w:val="hybridMultilevel"/>
    <w:tmpl w:val="90BE5622"/>
    <w:lvl w:ilvl="0" w:tplc="CA98C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41994"/>
    <w:multiLevelType w:val="hybridMultilevel"/>
    <w:tmpl w:val="FA08B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54B62"/>
    <w:multiLevelType w:val="hybridMultilevel"/>
    <w:tmpl w:val="1742C6A0"/>
    <w:lvl w:ilvl="0" w:tplc="82069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45EFD"/>
    <w:multiLevelType w:val="hybridMultilevel"/>
    <w:tmpl w:val="B0785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F426F"/>
    <w:multiLevelType w:val="hybridMultilevel"/>
    <w:tmpl w:val="9CDC34CC"/>
    <w:lvl w:ilvl="0" w:tplc="CA98C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50D17"/>
    <w:multiLevelType w:val="hybridMultilevel"/>
    <w:tmpl w:val="EC506D10"/>
    <w:lvl w:ilvl="0" w:tplc="CA8AB0B6">
      <w:start w:val="9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12171"/>
    <w:multiLevelType w:val="hybridMultilevel"/>
    <w:tmpl w:val="2FE0F9F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51C07033"/>
    <w:multiLevelType w:val="hybridMultilevel"/>
    <w:tmpl w:val="6612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A2F7B"/>
    <w:multiLevelType w:val="hybridMultilevel"/>
    <w:tmpl w:val="7B921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74146"/>
    <w:multiLevelType w:val="hybridMultilevel"/>
    <w:tmpl w:val="A3707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D85849"/>
    <w:multiLevelType w:val="hybridMultilevel"/>
    <w:tmpl w:val="6A90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189804">
    <w:abstractNumId w:val="3"/>
  </w:num>
  <w:num w:numId="2" w16cid:durableId="1236623725">
    <w:abstractNumId w:val="8"/>
  </w:num>
  <w:num w:numId="3" w16cid:durableId="1000890538">
    <w:abstractNumId w:val="7"/>
  </w:num>
  <w:num w:numId="4" w16cid:durableId="269826409">
    <w:abstractNumId w:val="13"/>
  </w:num>
  <w:num w:numId="5" w16cid:durableId="935019456">
    <w:abstractNumId w:val="17"/>
  </w:num>
  <w:num w:numId="6" w16cid:durableId="1396584898">
    <w:abstractNumId w:val="22"/>
  </w:num>
  <w:num w:numId="7" w16cid:durableId="2018338946">
    <w:abstractNumId w:val="6"/>
  </w:num>
  <w:num w:numId="8" w16cid:durableId="988169208">
    <w:abstractNumId w:val="20"/>
  </w:num>
  <w:num w:numId="9" w16cid:durableId="583144675">
    <w:abstractNumId w:val="19"/>
  </w:num>
  <w:num w:numId="10" w16cid:durableId="1038432868">
    <w:abstractNumId w:val="14"/>
  </w:num>
  <w:num w:numId="11" w16cid:durableId="853688457">
    <w:abstractNumId w:val="15"/>
  </w:num>
  <w:num w:numId="12" w16cid:durableId="1001393456">
    <w:abstractNumId w:val="21"/>
  </w:num>
  <w:num w:numId="13" w16cid:durableId="1527909662">
    <w:abstractNumId w:val="16"/>
  </w:num>
  <w:num w:numId="14" w16cid:durableId="1616868719">
    <w:abstractNumId w:val="9"/>
  </w:num>
  <w:num w:numId="15" w16cid:durableId="1578125095">
    <w:abstractNumId w:val="11"/>
  </w:num>
  <w:num w:numId="16" w16cid:durableId="303437784">
    <w:abstractNumId w:val="18"/>
  </w:num>
  <w:num w:numId="17" w16cid:durableId="479274708">
    <w:abstractNumId w:val="4"/>
  </w:num>
  <w:num w:numId="18" w16cid:durableId="218057774">
    <w:abstractNumId w:val="2"/>
  </w:num>
  <w:num w:numId="19" w16cid:durableId="896167718">
    <w:abstractNumId w:val="10"/>
  </w:num>
  <w:num w:numId="20" w16cid:durableId="570576067">
    <w:abstractNumId w:val="5"/>
  </w:num>
  <w:num w:numId="21" w16cid:durableId="1756171405">
    <w:abstractNumId w:val="0"/>
  </w:num>
  <w:num w:numId="22" w16cid:durableId="1196386437">
    <w:abstractNumId w:val="1"/>
  </w:num>
  <w:num w:numId="23" w16cid:durableId="1202090817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60A"/>
    <w:rsid w:val="00004E17"/>
    <w:rsid w:val="00011E61"/>
    <w:rsid w:val="000127EB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17B67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5A88"/>
    <w:rsid w:val="00086DFE"/>
    <w:rsid w:val="00087C6A"/>
    <w:rsid w:val="00090EFF"/>
    <w:rsid w:val="000911DA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D52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EFA"/>
    <w:rsid w:val="000F3F4A"/>
    <w:rsid w:val="000F5BAC"/>
    <w:rsid w:val="000F5E2D"/>
    <w:rsid w:val="000F6967"/>
    <w:rsid w:val="000F6D4B"/>
    <w:rsid w:val="000F7B0A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279C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221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819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C33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93C"/>
    <w:rsid w:val="001D594C"/>
    <w:rsid w:val="001D5FA6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81"/>
    <w:rsid w:val="002012F4"/>
    <w:rsid w:val="00201DB3"/>
    <w:rsid w:val="002028B5"/>
    <w:rsid w:val="00202B3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17F56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B25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6C1C"/>
    <w:rsid w:val="002A7E9C"/>
    <w:rsid w:val="002B03E1"/>
    <w:rsid w:val="002B0512"/>
    <w:rsid w:val="002B166E"/>
    <w:rsid w:val="002B2D4D"/>
    <w:rsid w:val="002B584C"/>
    <w:rsid w:val="002B5A55"/>
    <w:rsid w:val="002B6562"/>
    <w:rsid w:val="002B6781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686"/>
    <w:rsid w:val="002F5CD7"/>
    <w:rsid w:val="002F5FC1"/>
    <w:rsid w:val="002F5FE4"/>
    <w:rsid w:val="002F7C86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216"/>
    <w:rsid w:val="00304604"/>
    <w:rsid w:val="00304C16"/>
    <w:rsid w:val="0030775F"/>
    <w:rsid w:val="00310274"/>
    <w:rsid w:val="003108E8"/>
    <w:rsid w:val="00310EB4"/>
    <w:rsid w:val="0031342F"/>
    <w:rsid w:val="003158B7"/>
    <w:rsid w:val="00315B3A"/>
    <w:rsid w:val="00316533"/>
    <w:rsid w:val="003166E5"/>
    <w:rsid w:val="00316FB7"/>
    <w:rsid w:val="00317D04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34A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1DD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7594"/>
    <w:rsid w:val="00380145"/>
    <w:rsid w:val="003802F3"/>
    <w:rsid w:val="00381AA4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19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CF0"/>
    <w:rsid w:val="00433E9F"/>
    <w:rsid w:val="00434A52"/>
    <w:rsid w:val="00434CE0"/>
    <w:rsid w:val="00434F2A"/>
    <w:rsid w:val="00435A3D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02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C72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52E7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296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279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836"/>
    <w:rsid w:val="00594E59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3CD1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30F5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7460"/>
    <w:rsid w:val="00611655"/>
    <w:rsid w:val="00612D36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257F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D3D"/>
    <w:rsid w:val="006D0E8D"/>
    <w:rsid w:val="006D1507"/>
    <w:rsid w:val="006D163A"/>
    <w:rsid w:val="006D3422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09"/>
    <w:rsid w:val="00707C3E"/>
    <w:rsid w:val="00707E56"/>
    <w:rsid w:val="00710332"/>
    <w:rsid w:val="007103A9"/>
    <w:rsid w:val="00710790"/>
    <w:rsid w:val="007113B9"/>
    <w:rsid w:val="00711565"/>
    <w:rsid w:val="00711A97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4AC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494"/>
    <w:rsid w:val="0075266C"/>
    <w:rsid w:val="007547FA"/>
    <w:rsid w:val="00755D62"/>
    <w:rsid w:val="00756846"/>
    <w:rsid w:val="00756891"/>
    <w:rsid w:val="00756D72"/>
    <w:rsid w:val="00757583"/>
    <w:rsid w:val="007577AD"/>
    <w:rsid w:val="0076018A"/>
    <w:rsid w:val="0076071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3026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C3A"/>
    <w:rsid w:val="007B0121"/>
    <w:rsid w:val="007B02D8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5D50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62A4"/>
    <w:rsid w:val="008174BD"/>
    <w:rsid w:val="00817511"/>
    <w:rsid w:val="00817582"/>
    <w:rsid w:val="00817686"/>
    <w:rsid w:val="00817896"/>
    <w:rsid w:val="00817A7D"/>
    <w:rsid w:val="008201CA"/>
    <w:rsid w:val="0082173F"/>
    <w:rsid w:val="008218DE"/>
    <w:rsid w:val="008221BD"/>
    <w:rsid w:val="008239C0"/>
    <w:rsid w:val="00823B1A"/>
    <w:rsid w:val="00823BC5"/>
    <w:rsid w:val="00824158"/>
    <w:rsid w:val="008242A1"/>
    <w:rsid w:val="0082437C"/>
    <w:rsid w:val="00824534"/>
    <w:rsid w:val="00824AB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65A53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0E0C"/>
    <w:rsid w:val="0089189E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5C6F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0A5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0A8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6EAF"/>
    <w:rsid w:val="00957208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31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13C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B85"/>
    <w:rsid w:val="009E0DB1"/>
    <w:rsid w:val="009E0DF3"/>
    <w:rsid w:val="009E0DF8"/>
    <w:rsid w:val="009E12DD"/>
    <w:rsid w:val="009E1B48"/>
    <w:rsid w:val="009E4364"/>
    <w:rsid w:val="009E4961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1492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A7100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26A2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0032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B70"/>
    <w:rsid w:val="00B02FEA"/>
    <w:rsid w:val="00B03D83"/>
    <w:rsid w:val="00B045D9"/>
    <w:rsid w:val="00B047B7"/>
    <w:rsid w:val="00B057A4"/>
    <w:rsid w:val="00B059F3"/>
    <w:rsid w:val="00B065F6"/>
    <w:rsid w:val="00B067D1"/>
    <w:rsid w:val="00B07730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1DB8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9A4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5FA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3BBC"/>
    <w:rsid w:val="00C34680"/>
    <w:rsid w:val="00C352FD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3F0"/>
    <w:rsid w:val="00C47BAC"/>
    <w:rsid w:val="00C47BE6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C5F"/>
    <w:rsid w:val="00C56D46"/>
    <w:rsid w:val="00C56FAB"/>
    <w:rsid w:val="00C57329"/>
    <w:rsid w:val="00C607B2"/>
    <w:rsid w:val="00C60E5B"/>
    <w:rsid w:val="00C60E84"/>
    <w:rsid w:val="00C616A3"/>
    <w:rsid w:val="00C61CE1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2AF"/>
    <w:rsid w:val="00C8382C"/>
    <w:rsid w:val="00C83BBD"/>
    <w:rsid w:val="00C85353"/>
    <w:rsid w:val="00C853D9"/>
    <w:rsid w:val="00C855F5"/>
    <w:rsid w:val="00C8592A"/>
    <w:rsid w:val="00C85B96"/>
    <w:rsid w:val="00C86A1A"/>
    <w:rsid w:val="00C87DDD"/>
    <w:rsid w:val="00C87E2C"/>
    <w:rsid w:val="00C90667"/>
    <w:rsid w:val="00C91A59"/>
    <w:rsid w:val="00C9257A"/>
    <w:rsid w:val="00C92AD1"/>
    <w:rsid w:val="00C92C3B"/>
    <w:rsid w:val="00C931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0A2"/>
    <w:rsid w:val="00CD6681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7FA"/>
    <w:rsid w:val="00CE68CE"/>
    <w:rsid w:val="00CF169C"/>
    <w:rsid w:val="00CF1A43"/>
    <w:rsid w:val="00CF2445"/>
    <w:rsid w:val="00CF3950"/>
    <w:rsid w:val="00CF5A28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9A6"/>
    <w:rsid w:val="00D05CB4"/>
    <w:rsid w:val="00D05DB4"/>
    <w:rsid w:val="00D060D6"/>
    <w:rsid w:val="00D0616A"/>
    <w:rsid w:val="00D067C1"/>
    <w:rsid w:val="00D0772B"/>
    <w:rsid w:val="00D10E6B"/>
    <w:rsid w:val="00D1223C"/>
    <w:rsid w:val="00D12432"/>
    <w:rsid w:val="00D12C03"/>
    <w:rsid w:val="00D13F0F"/>
    <w:rsid w:val="00D14206"/>
    <w:rsid w:val="00D15193"/>
    <w:rsid w:val="00D17ADC"/>
    <w:rsid w:val="00D17C77"/>
    <w:rsid w:val="00D20345"/>
    <w:rsid w:val="00D20D0B"/>
    <w:rsid w:val="00D246C8"/>
    <w:rsid w:val="00D259FD"/>
    <w:rsid w:val="00D25D2F"/>
    <w:rsid w:val="00D263F4"/>
    <w:rsid w:val="00D2688C"/>
    <w:rsid w:val="00D268F5"/>
    <w:rsid w:val="00D27DC2"/>
    <w:rsid w:val="00D31424"/>
    <w:rsid w:val="00D33CA1"/>
    <w:rsid w:val="00D3457B"/>
    <w:rsid w:val="00D40E9D"/>
    <w:rsid w:val="00D41AF7"/>
    <w:rsid w:val="00D4243D"/>
    <w:rsid w:val="00D425DF"/>
    <w:rsid w:val="00D42EA8"/>
    <w:rsid w:val="00D4366B"/>
    <w:rsid w:val="00D43BD9"/>
    <w:rsid w:val="00D44A9A"/>
    <w:rsid w:val="00D45F7E"/>
    <w:rsid w:val="00D4737F"/>
    <w:rsid w:val="00D500FE"/>
    <w:rsid w:val="00D50ACE"/>
    <w:rsid w:val="00D51AD6"/>
    <w:rsid w:val="00D52D84"/>
    <w:rsid w:val="00D53833"/>
    <w:rsid w:val="00D53E8D"/>
    <w:rsid w:val="00D5403B"/>
    <w:rsid w:val="00D54B80"/>
    <w:rsid w:val="00D54E5F"/>
    <w:rsid w:val="00D56381"/>
    <w:rsid w:val="00D56987"/>
    <w:rsid w:val="00D57238"/>
    <w:rsid w:val="00D578FC"/>
    <w:rsid w:val="00D57D11"/>
    <w:rsid w:val="00D57E8D"/>
    <w:rsid w:val="00D60CA1"/>
    <w:rsid w:val="00D60CF6"/>
    <w:rsid w:val="00D62A7A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0C3"/>
    <w:rsid w:val="00D86DE8"/>
    <w:rsid w:val="00D86F0F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578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6B3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20E4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116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27EE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1C67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D81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B6F"/>
    <w:rsid w:val="00F478D3"/>
    <w:rsid w:val="00F47CBA"/>
    <w:rsid w:val="00F47F61"/>
    <w:rsid w:val="00F51588"/>
    <w:rsid w:val="00F52647"/>
    <w:rsid w:val="00F539BF"/>
    <w:rsid w:val="00F54218"/>
    <w:rsid w:val="00F54860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850"/>
    <w:rsid w:val="00FB2DC8"/>
    <w:rsid w:val="00FB3170"/>
    <w:rsid w:val="00FB31ED"/>
    <w:rsid w:val="00FB4301"/>
    <w:rsid w:val="00FB459E"/>
    <w:rsid w:val="00FB5AF7"/>
    <w:rsid w:val="00FB5B53"/>
    <w:rsid w:val="00FB6CA4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A78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E00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texastlaconline.org/trainings/do-it-again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texastlaconline.org/trainings/unbundle-follow-on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exastlaconline.org/trainings/do-it-again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texastlaconline.org/trainings/unbundle-follow-on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texastlaconline.org/trainings/do-it-agai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23</TotalTime>
  <Pages>8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10.10: Professionalism, Presentation, and Conduct</vt:lpstr>
    </vt:vector>
  </TitlesOfParts>
  <Company/>
  <LinksUpToDate>false</LinksUpToDate>
  <CharactersWithSpaces>12746</CharactersWithSpaces>
  <SharedDoc>false</SharedDoc>
  <HLinks>
    <vt:vector size="24" baseType="variant">
      <vt:variant>
        <vt:i4>8192068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6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  <vt:variant>
        <vt:i4>8192068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https://www.youtube.com/watch?v=i69cO5Ku_7Y</vt:lpwstr>
      </vt:variant>
      <vt:variant>
        <vt:lpwstr/>
      </vt:variant>
      <vt:variant>
        <vt:i4>6553715</vt:i4>
      </vt:variant>
      <vt:variant>
        <vt:i4>0</vt:i4>
      </vt:variant>
      <vt:variant>
        <vt:i4>0</vt:i4>
      </vt:variant>
      <vt:variant>
        <vt:i4>5</vt:i4>
      </vt:variant>
      <vt:variant>
        <vt:lpwstr>https://tea.texas.gov/sites/default/files/IDEA.pdf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10.10: Professionalism, Presentation, and Conduct</dc:title>
  <dc:subject>Lesson 10.10: Professionalism, Presentation, and Conduct</dc:subject>
  <dc:creator>Texas Education Agency</dc:creator>
  <cp:keywords/>
  <dc:description/>
  <cp:lastModifiedBy>White (she/her), Whitney</cp:lastModifiedBy>
  <cp:revision>9</cp:revision>
  <dcterms:created xsi:type="dcterms:W3CDTF">2023-01-19T16:55:00Z</dcterms:created>
  <dcterms:modified xsi:type="dcterms:W3CDTF">2023-08-29T20:23:00Z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