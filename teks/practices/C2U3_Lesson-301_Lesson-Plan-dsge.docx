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25FACDD5" w:rsidR="001B7467" w:rsidRDefault="007B668D" w:rsidP="002133F4">
      <w:pPr>
        <w:pStyle w:val="Heading1"/>
      </w:pPr>
      <w:r>
        <w:t xml:space="preserve">Unit </w:t>
      </w:r>
      <w:r w:rsidR="00AA3959">
        <w:t>3</w:t>
      </w:r>
      <w:r>
        <w:t>:</w:t>
      </w:r>
      <w:r w:rsidR="00341F28">
        <w:t xml:space="preserve"> </w:t>
      </w:r>
      <w:r w:rsidR="00AA3959">
        <w:t>Knowledge of Students to Drive Instruction</w:t>
      </w:r>
    </w:p>
    <w:p w14:paraId="4ED2FB9F" w14:textId="3B617A0A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AA3959">
        <w:t>3</w:t>
      </w:r>
      <w:r>
        <w:t>.</w:t>
      </w:r>
      <w:r w:rsidR="00E37A4D">
        <w:t>0</w:t>
      </w:r>
      <w:r w:rsidR="00AA3959">
        <w:t>1</w:t>
      </w:r>
      <w:r>
        <w:t xml:space="preserve">: </w:t>
      </w:r>
      <w:r w:rsidR="009613A2">
        <w:t>The Importance of Learning About Students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1B1984C2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8E0C6D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7C471A4A" w:rsidR="00A969C1" w:rsidRPr="00E73B64" w:rsidRDefault="008E0C6D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 (5)</w:t>
            </w:r>
          </w:p>
        </w:tc>
        <w:tc>
          <w:tcPr>
            <w:tcW w:w="1733" w:type="pct"/>
          </w:tcPr>
          <w:p w14:paraId="3697D814" w14:textId="19362DC5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883D70">
              <w:t>15</w:t>
            </w:r>
            <w:r w:rsidR="00851692">
              <w:t xml:space="preserve"> mins</w:t>
            </w:r>
            <w:r w:rsidR="003E6C16">
              <w:t>)</w:t>
            </w:r>
          </w:p>
          <w:p w14:paraId="34BAF1B1" w14:textId="3FE598BE" w:rsidR="00AC5742" w:rsidRDefault="00883D70" w:rsidP="00A72A7F">
            <w:pPr>
              <w:pStyle w:val="Tabletextbullet"/>
            </w:pPr>
            <w:r>
              <w:t>Why Learn About Students? (</w:t>
            </w:r>
            <w:r w:rsidR="00315340">
              <w:t>6</w:t>
            </w:r>
            <w:r>
              <w:t>)</w:t>
            </w:r>
          </w:p>
          <w:p w14:paraId="1E7AFF28" w14:textId="2E3B2495" w:rsidR="00883D70" w:rsidRPr="007113B9" w:rsidRDefault="00883D70" w:rsidP="00A72A7F">
            <w:pPr>
              <w:pStyle w:val="Tabletextbullet"/>
            </w:pPr>
            <w:r>
              <w:t xml:space="preserve">How </w:t>
            </w:r>
            <w:r w:rsidR="00556702">
              <w:t>Knowledge of Students Drives Instruction</w:t>
            </w:r>
            <w:r>
              <w:t xml:space="preserve"> (</w:t>
            </w:r>
            <w:r w:rsidR="00315340">
              <w:t>9</w:t>
            </w:r>
            <w:r>
              <w:t>)</w:t>
            </w:r>
          </w:p>
        </w:tc>
        <w:tc>
          <w:tcPr>
            <w:tcW w:w="1730" w:type="pct"/>
          </w:tcPr>
          <w:p w14:paraId="6F9B66EA" w14:textId="240BEED0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883D70">
              <w:t>25</w:t>
            </w:r>
            <w:r w:rsidR="00851692">
              <w:t xml:space="preserve"> mins</w:t>
            </w:r>
            <w:r w:rsidR="003E6C16">
              <w:t>)</w:t>
            </w:r>
          </w:p>
          <w:p w14:paraId="02197BB3" w14:textId="1BB45E9A" w:rsidR="00883D70" w:rsidRDefault="00883D70" w:rsidP="00A72A7F">
            <w:pPr>
              <w:pStyle w:val="Tabletextbullet"/>
            </w:pPr>
            <w:r>
              <w:t>Practice (15)</w:t>
            </w:r>
          </w:p>
          <w:p w14:paraId="7D80BAD9" w14:textId="387BD7FB" w:rsidR="00A969C1" w:rsidRDefault="00883D70" w:rsidP="00A72A7F">
            <w:pPr>
              <w:pStyle w:val="Tabletextbullet"/>
            </w:pPr>
            <w:r>
              <w:t>Debrief (5)</w:t>
            </w:r>
          </w:p>
          <w:p w14:paraId="1B8734F9" w14:textId="104B6C06" w:rsidR="00883D70" w:rsidRPr="007113B9" w:rsidRDefault="00883D70" w:rsidP="00A72A7F">
            <w:pPr>
              <w:pStyle w:val="Tabletextbullet"/>
            </w:pPr>
            <w:r>
              <w:t>Exit Ticket (5)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540"/>
        <w:gridCol w:w="1170"/>
        <w:gridCol w:w="6115"/>
      </w:tblGrid>
      <w:tr w:rsidR="00B07E1F" w:rsidRPr="00447D20" w14:paraId="2EC513B2" w14:textId="77777777" w:rsidTr="00BB379A">
        <w:trPr>
          <w:cantSplit w:val="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14:paraId="48227220" w14:textId="06177877" w:rsidR="00B07E1F" w:rsidRPr="00447D20" w:rsidRDefault="009613A2" w:rsidP="00344370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</w:p>
        </w:tc>
        <w:tc>
          <w:tcPr>
            <w:tcW w:w="7285" w:type="dxa"/>
            <w:gridSpan w:val="2"/>
          </w:tcPr>
          <w:p w14:paraId="2596448C" w14:textId="60D4B971" w:rsidR="00B07E1F" w:rsidRPr="00B057A4" w:rsidRDefault="009613A2" w:rsidP="0011265A">
            <w:pPr>
              <w:pStyle w:val="Tabletext"/>
            </w:pPr>
            <w:r>
              <w:t>The student understands the learning and the learning process. The student is expected to:</w:t>
            </w:r>
          </w:p>
          <w:p w14:paraId="7D87DE47" w14:textId="28846CC6" w:rsidR="003D0313" w:rsidRPr="0011265A" w:rsidRDefault="009613A2" w:rsidP="0011265A">
            <w:pPr>
              <w:pStyle w:val="ListAlphaparens"/>
            </w:pPr>
            <w:r>
              <w:t>Relate and implement principles and theories of human development to teaching and training situations</w:t>
            </w:r>
            <w:r w:rsidR="003B310B">
              <w:t>;</w:t>
            </w:r>
          </w:p>
          <w:p w14:paraId="36D975C1" w14:textId="7B4DBB52" w:rsidR="00B07E1F" w:rsidRDefault="009613A2" w:rsidP="00224925">
            <w:pPr>
              <w:pStyle w:val="ListAlphaparens"/>
            </w:pPr>
            <w:r>
              <w:t>Relate and implement principles and theories about the learning process</w:t>
            </w:r>
            <w:r w:rsidR="00E12583">
              <w:t xml:space="preserve"> to teaching and training situations</w:t>
            </w:r>
            <w:r w:rsidR="003B310B">
              <w:t>;</w:t>
            </w:r>
          </w:p>
          <w:p w14:paraId="26809F90" w14:textId="70183F5C" w:rsidR="00E12583" w:rsidRDefault="00E12583" w:rsidP="00224925">
            <w:pPr>
              <w:pStyle w:val="ListAlphaparens"/>
            </w:pPr>
            <w:r>
              <w:t>Demonstrate and implement behaviors</w:t>
            </w:r>
            <w:r w:rsidR="00F629C9">
              <w:t xml:space="preserve"> and skills that facilitate the learning process</w:t>
            </w:r>
            <w:r w:rsidR="003B310B">
              <w:t>;</w:t>
            </w:r>
          </w:p>
          <w:p w14:paraId="229C1728" w14:textId="6C7ED871" w:rsidR="00F629C9" w:rsidRDefault="00F629C9" w:rsidP="00224925">
            <w:pPr>
              <w:pStyle w:val="ListAlphaparens"/>
            </w:pPr>
            <w:r>
              <w:t xml:space="preserve">Explain the relationship </w:t>
            </w:r>
            <w:r w:rsidR="0073630F">
              <w:t>between effective instructional practices and learning differences, learner exceptionality, and learners</w:t>
            </w:r>
            <w:r w:rsidR="003B310B">
              <w:t xml:space="preserve"> with special needs;</w:t>
            </w:r>
          </w:p>
          <w:p w14:paraId="6C81130F" w14:textId="2537A2A1" w:rsidR="00B047B7" w:rsidRPr="003D0313" w:rsidRDefault="0073630F" w:rsidP="0073630F">
            <w:pPr>
              <w:pStyle w:val="ListAlphaparens"/>
            </w:pPr>
            <w:r>
              <w:t>Evaluate backgrounds, strengths, and skills of students when planning instruction</w:t>
            </w:r>
            <w:r w:rsidR="003B310B">
              <w:t>;</w:t>
            </w:r>
          </w:p>
        </w:tc>
      </w:tr>
      <w:tr w:rsidR="00224925" w:rsidRPr="00447D20" w14:paraId="265F69C0" w14:textId="77777777" w:rsidTr="00BB379A">
        <w:trPr>
          <w:cantSplit w:val="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hideMark/>
          </w:tcPr>
          <w:p w14:paraId="02001B53" w14:textId="6266CAA9" w:rsidR="006772B8" w:rsidRDefault="006772B8" w:rsidP="006772B8">
            <w:pPr>
              <w:pStyle w:val="Tabletextbullet"/>
            </w:pPr>
            <w:r>
              <w:t>Identify how a teacher’s knowledge of students as individuals, as learners, and as members of a community is used to guide instruction</w:t>
            </w:r>
            <w:r w:rsidR="003B310B">
              <w:t>.</w:t>
            </w:r>
          </w:p>
          <w:p w14:paraId="09D0B293" w14:textId="5B14AA7C" w:rsidR="008E0C6D" w:rsidRPr="007113B9" w:rsidRDefault="008E0C6D" w:rsidP="006772B8">
            <w:pPr>
              <w:pStyle w:val="Tabletextbullet"/>
            </w:pPr>
            <w:r>
              <w:t xml:space="preserve">Describe the connection </w:t>
            </w:r>
            <w:r w:rsidR="003B310B">
              <w:t>between</w:t>
            </w:r>
            <w:r>
              <w:t xml:space="preserve"> a teacher’s knowledge of students and effective instruction</w:t>
            </w:r>
            <w:r w:rsidR="003B310B">
              <w:t>.</w:t>
            </w:r>
          </w:p>
        </w:tc>
      </w:tr>
      <w:tr w:rsidR="00224925" w:rsidRPr="00D00C5A" w14:paraId="24AD592D" w14:textId="77777777" w:rsidTr="00BB379A">
        <w:trPr>
          <w:cantSplit w:val="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</w:tcPr>
          <w:p w14:paraId="0CF4C16E" w14:textId="664A6309" w:rsidR="00224925" w:rsidRPr="005E6172" w:rsidRDefault="00D1466C" w:rsidP="00224925">
            <w:pPr>
              <w:pStyle w:val="Tabletext"/>
            </w:pPr>
            <w:r>
              <w:t>L</w:t>
            </w:r>
            <w:r w:rsidR="00E352A2">
              <w:t xml:space="preserve">earning about students to support instruction is a key concept to a successful classroom. </w:t>
            </w:r>
            <w:r w:rsidR="008E0C6D">
              <w:t xml:space="preserve">This introductory lesson </w:t>
            </w:r>
            <w:r w:rsidR="001128B6">
              <w:t xml:space="preserve">will provide </w:t>
            </w:r>
            <w:r w:rsidR="00607D19">
              <w:t xml:space="preserve">students with a baseline understanding of the connections between knowing students and planning effective instruction and how important it is for </w:t>
            </w:r>
            <w:r w:rsidR="00B46B2F">
              <w:t>teachers</w:t>
            </w:r>
            <w:r w:rsidR="00607D19">
              <w:t xml:space="preserve"> to take time </w:t>
            </w:r>
            <w:r w:rsidR="00E0506B">
              <w:t>to learn more about their students’ lives, both in and out of the classroom.</w:t>
            </w:r>
          </w:p>
        </w:tc>
      </w:tr>
      <w:tr w:rsidR="00224925" w:rsidRPr="00447D20" w14:paraId="62447C42" w14:textId="77777777" w:rsidTr="00BB379A">
        <w:trPr>
          <w:cantSplit w:val="0"/>
        </w:trPr>
        <w:tc>
          <w:tcPr>
            <w:tcW w:w="1525" w:type="dxa"/>
            <w:shd w:val="clear" w:color="auto" w:fill="auto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shd w:val="clear" w:color="auto" w:fill="auto"/>
          </w:tcPr>
          <w:p w14:paraId="0AAA2D73" w14:textId="77777777" w:rsidR="00770ABE" w:rsidRDefault="00770ABE" w:rsidP="00770ABE">
            <w:pPr>
              <w:pStyle w:val="Tabletext"/>
              <w:spacing w:before="0"/>
            </w:pPr>
            <w:r>
              <w:t>How can a teacher’s knowledge of students as individuals, as learners, and as members of a community guide classroom instruction? Describe the connection between a teacher’s knowledge of students and effective instruction.</w:t>
            </w:r>
          </w:p>
          <w:p w14:paraId="7477A731" w14:textId="77777777" w:rsidR="00770ABE" w:rsidRDefault="00770ABE" w:rsidP="00770ABE">
            <w:pPr>
              <w:pStyle w:val="Tabletext"/>
              <w:spacing w:before="0"/>
            </w:pPr>
          </w:p>
          <w:p w14:paraId="05A6923A" w14:textId="74534647" w:rsidR="00B06B8F" w:rsidRPr="0099070F" w:rsidRDefault="0018361C" w:rsidP="00B06B8F">
            <w:pPr>
              <w:pStyle w:val="Tabletext"/>
              <w:spacing w:before="0"/>
              <w:rPr>
                <w:i/>
                <w:iCs/>
              </w:rPr>
            </w:pPr>
            <w:r>
              <w:rPr>
                <w:i/>
                <w:iCs/>
              </w:rPr>
              <w:t xml:space="preserve">See </w:t>
            </w:r>
            <w:r w:rsidR="0099070F" w:rsidRPr="0099070F">
              <w:rPr>
                <w:i/>
                <w:iCs/>
              </w:rPr>
              <w:t>Exit Ticket Answers for exemplar responses.</w:t>
            </w:r>
          </w:p>
        </w:tc>
      </w:tr>
      <w:tr w:rsidR="00224925" w:rsidRPr="00602ABE" w14:paraId="7DCEAEA0" w14:textId="77777777" w:rsidTr="00BB379A">
        <w:trPr>
          <w:cantSplit w:val="0"/>
        </w:trPr>
        <w:tc>
          <w:tcPr>
            <w:tcW w:w="1525" w:type="dxa"/>
            <w:vMerge w:val="restart"/>
            <w:shd w:val="clear" w:color="auto" w:fill="auto"/>
          </w:tcPr>
          <w:p w14:paraId="4D7BC820" w14:textId="5D955384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  <w:shd w:val="clear" w:color="auto" w:fill="auto"/>
          </w:tcPr>
          <w:p w14:paraId="20B95AF4" w14:textId="086C0A30" w:rsidR="00224925" w:rsidRPr="00263B08" w:rsidRDefault="00921E9F" w:rsidP="00224925">
            <w:pPr>
              <w:pStyle w:val="Tabletext"/>
              <w:rPr>
                <w:b/>
                <w:bCs/>
              </w:rPr>
            </w:pPr>
            <w:r w:rsidRPr="00263B08">
              <w:rPr>
                <w:b/>
                <w:bCs/>
              </w:rPr>
              <w:t>Relevant</w:t>
            </w:r>
          </w:p>
        </w:tc>
        <w:tc>
          <w:tcPr>
            <w:tcW w:w="6115" w:type="dxa"/>
            <w:shd w:val="clear" w:color="auto" w:fill="auto"/>
          </w:tcPr>
          <w:p w14:paraId="01E308A1" w14:textId="6D6BA003" w:rsidR="00224925" w:rsidRPr="00DB54CD" w:rsidRDefault="00B9650F" w:rsidP="00224925">
            <w:pPr>
              <w:pStyle w:val="Tabletext"/>
            </w:pPr>
            <w:r>
              <w:t>Connecting students’ lives with academic content</w:t>
            </w:r>
          </w:p>
        </w:tc>
      </w:tr>
      <w:tr w:rsidR="00224925" w:rsidRPr="00602ABE" w14:paraId="456EAF79" w14:textId="77777777" w:rsidTr="00BB379A">
        <w:trPr>
          <w:cantSplit w:val="0"/>
        </w:trPr>
        <w:tc>
          <w:tcPr>
            <w:tcW w:w="1525" w:type="dxa"/>
            <w:vMerge/>
            <w:shd w:val="clear" w:color="auto" w:fill="auto"/>
          </w:tcPr>
          <w:p w14:paraId="0826F07F" w14:textId="77777777" w:rsidR="00224925" w:rsidRPr="006C7F53" w:rsidRDefault="00224925" w:rsidP="00224925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auto"/>
          </w:tcPr>
          <w:p w14:paraId="58E4F02F" w14:textId="66A6F728" w:rsidR="00224925" w:rsidRPr="00263B08" w:rsidRDefault="002D5947" w:rsidP="006B7F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Student Perception Survey</w:t>
            </w:r>
          </w:p>
        </w:tc>
        <w:tc>
          <w:tcPr>
            <w:tcW w:w="6115" w:type="dxa"/>
            <w:shd w:val="clear" w:color="auto" w:fill="auto"/>
          </w:tcPr>
          <w:p w14:paraId="61DF0FD1" w14:textId="1F521F1A" w:rsidR="00224925" w:rsidRPr="00E0506B" w:rsidRDefault="002D5947" w:rsidP="00224925">
            <w:pPr>
              <w:pStyle w:val="Tabletext"/>
              <w:rPr>
                <w:highlight w:val="yellow"/>
              </w:rPr>
            </w:pPr>
            <w:r>
              <w:t>A formative survey that can be tailored to capture information and feedback directly from students about the way a classroom works and how students are learning in their given environment</w:t>
            </w:r>
          </w:p>
        </w:tc>
      </w:tr>
      <w:tr w:rsidR="00224925" w:rsidRPr="00602ABE" w14:paraId="32206400" w14:textId="77777777" w:rsidTr="00BB379A">
        <w:trPr>
          <w:cantSplit w:val="0"/>
        </w:trPr>
        <w:tc>
          <w:tcPr>
            <w:tcW w:w="1525" w:type="dxa"/>
            <w:vMerge/>
            <w:shd w:val="clear" w:color="auto" w:fill="auto"/>
          </w:tcPr>
          <w:p w14:paraId="424E9A09" w14:textId="77777777" w:rsidR="00224925" w:rsidRPr="006C7F53" w:rsidRDefault="00224925" w:rsidP="00224925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auto"/>
          </w:tcPr>
          <w:p w14:paraId="5C782662" w14:textId="05CA1BC1" w:rsidR="00224925" w:rsidRPr="007E38BA" w:rsidRDefault="007E38BA" w:rsidP="00224925">
            <w:pPr>
              <w:pStyle w:val="Tabletext"/>
              <w:rPr>
                <w:b/>
                <w:bCs/>
              </w:rPr>
            </w:pPr>
            <w:r w:rsidRPr="007E38BA">
              <w:rPr>
                <w:b/>
                <w:bCs/>
              </w:rPr>
              <w:t>Cultural Capital</w:t>
            </w:r>
          </w:p>
        </w:tc>
        <w:tc>
          <w:tcPr>
            <w:tcW w:w="6115" w:type="dxa"/>
            <w:shd w:val="clear" w:color="auto" w:fill="auto"/>
          </w:tcPr>
          <w:p w14:paraId="086552A6" w14:textId="5B09863C" w:rsidR="00224925" w:rsidRPr="00E0506B" w:rsidRDefault="00C5232B" w:rsidP="00224925">
            <w:pPr>
              <w:pStyle w:val="Tabletext"/>
              <w:rPr>
                <w:highlight w:val="yellow"/>
              </w:rPr>
            </w:pPr>
            <w:r>
              <w:t>The accumulation of knowledge, behaviors, and skills a person acquires throughout their lives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05"/>
        <w:gridCol w:w="6967"/>
        <w:gridCol w:w="1578"/>
      </w:tblGrid>
      <w:tr w:rsidR="00413E82" w:rsidRPr="00DB54CD" w14:paraId="65762ACA" w14:textId="77777777" w:rsidTr="00006E14">
        <w:trPr>
          <w:cantSplit w:val="0"/>
          <w:tblHeader/>
        </w:trPr>
        <w:tc>
          <w:tcPr>
            <w:tcW w:w="80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41A04" w:rsidRPr="00447D20" w14:paraId="6EB25718" w14:textId="77777777" w:rsidTr="00006E14">
        <w:trPr>
          <w:cantSplit w:val="0"/>
        </w:trPr>
        <w:tc>
          <w:tcPr>
            <w:tcW w:w="805" w:type="dxa"/>
          </w:tcPr>
          <w:p w14:paraId="0A6D6130" w14:textId="1607184B" w:rsidR="00B41A04" w:rsidRPr="00205E12" w:rsidRDefault="00A4589D" w:rsidP="00205E12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2CDBE20D" w14:textId="10CFF1D2" w:rsidR="0015385E" w:rsidRPr="00DC14F8" w:rsidRDefault="00A4589D" w:rsidP="00B125BD">
            <w:pPr>
              <w:pStyle w:val="Tabletext"/>
              <w:rPr>
                <w:b/>
                <w:bCs/>
              </w:rPr>
            </w:pPr>
            <w:r w:rsidRPr="00A4589D">
              <w:rPr>
                <w:b/>
                <w:bCs/>
              </w:rPr>
              <w:t>Bellringer</w:t>
            </w:r>
          </w:p>
          <w:p w14:paraId="213636D2" w14:textId="5B8588BF" w:rsidR="00914357" w:rsidRPr="00914357" w:rsidRDefault="00AE572C" w:rsidP="00B125BD">
            <w:pPr>
              <w:pStyle w:val="Tabletext"/>
            </w:pPr>
            <w:r>
              <w:t xml:space="preserve">What </w:t>
            </w:r>
            <w:r w:rsidR="00303735">
              <w:t xml:space="preserve">are the three most important things </w:t>
            </w:r>
            <w:r>
              <w:t>for a teacher to know about you</w:t>
            </w:r>
            <w:r w:rsidR="00303735">
              <w:t xml:space="preserve"> as an individual</w:t>
            </w:r>
            <w:r>
              <w:t xml:space="preserve">? </w:t>
            </w:r>
            <w:r w:rsidR="00303735">
              <w:t>Why is it important for a teacher to know these things?</w:t>
            </w:r>
          </w:p>
        </w:tc>
        <w:tc>
          <w:tcPr>
            <w:tcW w:w="1578" w:type="dxa"/>
          </w:tcPr>
          <w:p w14:paraId="7B76CEB2" w14:textId="77777777" w:rsidR="00B41A04" w:rsidRDefault="00A65235" w:rsidP="00FD5E69">
            <w:pPr>
              <w:pStyle w:val="Tabletext"/>
              <w:jc w:val="center"/>
            </w:pPr>
            <w:r>
              <w:t>Student Guide</w:t>
            </w:r>
          </w:p>
          <w:p w14:paraId="37E1DB99" w14:textId="70265FE2" w:rsidR="00A65235" w:rsidRPr="00DB54CD" w:rsidRDefault="00A65235" w:rsidP="00FD5E69">
            <w:pPr>
              <w:pStyle w:val="Tabletext"/>
              <w:jc w:val="center"/>
            </w:pPr>
            <w:r>
              <w:t>PPT</w:t>
            </w:r>
          </w:p>
        </w:tc>
      </w:tr>
      <w:tr w:rsidR="00413E82" w:rsidRPr="00447D20" w14:paraId="113F4BF7" w14:textId="77777777" w:rsidTr="00006E14">
        <w:trPr>
          <w:cantSplit w:val="0"/>
        </w:trPr>
        <w:tc>
          <w:tcPr>
            <w:tcW w:w="805" w:type="dxa"/>
          </w:tcPr>
          <w:p w14:paraId="01547575" w14:textId="4CF26B1B" w:rsidR="00A85644" w:rsidRPr="00205E12" w:rsidRDefault="00315340" w:rsidP="00A85644">
            <w:pPr>
              <w:pStyle w:val="Tabletext"/>
              <w:jc w:val="center"/>
            </w:pPr>
            <w:r>
              <w:t>6</w:t>
            </w:r>
            <w:r w:rsidR="00EC0B79" w:rsidRPr="00205E12">
              <w:t xml:space="preserve"> mins</w:t>
            </w:r>
          </w:p>
        </w:tc>
        <w:tc>
          <w:tcPr>
            <w:tcW w:w="6967" w:type="dxa"/>
          </w:tcPr>
          <w:p w14:paraId="1EBC7F98" w14:textId="77777777" w:rsidR="003D2AF5" w:rsidRPr="00006E14" w:rsidRDefault="006772B8" w:rsidP="003D2AF5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006E14">
              <w:rPr>
                <w:b/>
                <w:bCs/>
              </w:rPr>
              <w:t>Why</w:t>
            </w:r>
            <w:r w:rsidR="00883D70" w:rsidRPr="00006E14">
              <w:rPr>
                <w:b/>
                <w:bCs/>
              </w:rPr>
              <w:t xml:space="preserve"> Learn About Students?</w:t>
            </w:r>
          </w:p>
          <w:p w14:paraId="3BCD663B" w14:textId="77777777" w:rsidR="0015385E" w:rsidRPr="00006E14" w:rsidRDefault="0015385E" w:rsidP="003D2AF5">
            <w:pPr>
              <w:pStyle w:val="Tabletextbullet"/>
              <w:numPr>
                <w:ilvl w:val="0"/>
                <w:numId w:val="0"/>
              </w:numPr>
            </w:pPr>
          </w:p>
          <w:p w14:paraId="4F933C50" w14:textId="33A159A6" w:rsidR="0015385E" w:rsidRPr="00006E14" w:rsidRDefault="00B70E22" w:rsidP="003D2AF5">
            <w:pPr>
              <w:pStyle w:val="Tabletextbullet"/>
              <w:numPr>
                <w:ilvl w:val="0"/>
                <w:numId w:val="0"/>
              </w:numPr>
            </w:pPr>
            <w:r w:rsidRPr="00006E14">
              <w:t>T: (</w:t>
            </w:r>
            <w:r w:rsidR="002617DA">
              <w:t>Display the scenario below on the PPT, ask a student volunteer to read it</w:t>
            </w:r>
            <w:r w:rsidR="00B84FBA">
              <w:t xml:space="preserve"> aloud.</w:t>
            </w:r>
            <w:r w:rsidR="00DD3EDA" w:rsidRPr="00006E14">
              <w:t>)</w:t>
            </w:r>
          </w:p>
          <w:p w14:paraId="710B6F90" w14:textId="77777777" w:rsidR="0015385E" w:rsidRPr="00006E14" w:rsidRDefault="0015385E" w:rsidP="003D2AF5">
            <w:pPr>
              <w:pStyle w:val="Tabletextbullet"/>
              <w:numPr>
                <w:ilvl w:val="0"/>
                <w:numId w:val="0"/>
              </w:numPr>
            </w:pPr>
          </w:p>
          <w:p w14:paraId="2BBE439F" w14:textId="189E1DF8" w:rsidR="00DD3EDA" w:rsidRPr="00006E14" w:rsidRDefault="00DD3EDA" w:rsidP="003D2AF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>It is the first week of a new school year</w:t>
            </w:r>
            <w:r w:rsidR="00312690" w:rsidRPr="00006E14">
              <w:rPr>
                <w:i/>
                <w:iCs/>
              </w:rPr>
              <w:t xml:space="preserve"> at West </w:t>
            </w:r>
            <w:r w:rsidR="00D86E81" w:rsidRPr="00006E14">
              <w:rPr>
                <w:i/>
                <w:iCs/>
              </w:rPr>
              <w:t>Elementary School</w:t>
            </w:r>
            <w:r w:rsidRPr="00006E14">
              <w:rPr>
                <w:i/>
                <w:iCs/>
              </w:rPr>
              <w:t>. Mrs. K</w:t>
            </w:r>
            <w:r w:rsidR="008A5195" w:rsidRPr="00006E14">
              <w:rPr>
                <w:i/>
                <w:iCs/>
              </w:rPr>
              <w:t>, a fifth-grade reading teacher,</w:t>
            </w:r>
            <w:r w:rsidRPr="00006E14">
              <w:rPr>
                <w:i/>
                <w:iCs/>
              </w:rPr>
              <w:t xml:space="preserve"> greets her first period</w:t>
            </w:r>
            <w:r w:rsidR="008A5195" w:rsidRPr="00006E14">
              <w:rPr>
                <w:i/>
                <w:iCs/>
              </w:rPr>
              <w:t xml:space="preserve"> class at the door</w:t>
            </w:r>
            <w:r w:rsidR="00BF231D" w:rsidRPr="00006E14">
              <w:rPr>
                <w:i/>
                <w:iCs/>
              </w:rPr>
              <w:t xml:space="preserve"> and instructs them to sit in assigned seats</w:t>
            </w:r>
            <w:r w:rsidR="008A5195" w:rsidRPr="00006E14">
              <w:rPr>
                <w:i/>
                <w:iCs/>
              </w:rPr>
              <w:t>. She</w:t>
            </w:r>
            <w:r w:rsidR="00476989" w:rsidRPr="00006E14">
              <w:rPr>
                <w:i/>
                <w:iCs/>
              </w:rPr>
              <w:t xml:space="preserve"> introduces herself,</w:t>
            </w:r>
            <w:r w:rsidR="008A5195" w:rsidRPr="00006E14">
              <w:rPr>
                <w:i/>
                <w:iCs/>
              </w:rPr>
              <w:t xml:space="preserve"> </w:t>
            </w:r>
            <w:r w:rsidR="00476989" w:rsidRPr="00006E14">
              <w:rPr>
                <w:i/>
                <w:iCs/>
              </w:rPr>
              <w:t>goes over the rules</w:t>
            </w:r>
            <w:r w:rsidR="00B445F9" w:rsidRPr="00006E14">
              <w:rPr>
                <w:i/>
                <w:iCs/>
              </w:rPr>
              <w:t xml:space="preserve"> and </w:t>
            </w:r>
            <w:r w:rsidR="00FB06E6" w:rsidRPr="00006E14">
              <w:rPr>
                <w:i/>
                <w:iCs/>
              </w:rPr>
              <w:t>consequences,</w:t>
            </w:r>
            <w:r w:rsidR="00476989" w:rsidRPr="00006E14">
              <w:rPr>
                <w:i/>
                <w:iCs/>
              </w:rPr>
              <w:t xml:space="preserve"> </w:t>
            </w:r>
            <w:r w:rsidR="00314AAD" w:rsidRPr="00006E14">
              <w:rPr>
                <w:i/>
                <w:iCs/>
              </w:rPr>
              <w:t>reviews the</w:t>
            </w:r>
            <w:r w:rsidR="00476989" w:rsidRPr="00006E14">
              <w:rPr>
                <w:i/>
                <w:iCs/>
              </w:rPr>
              <w:t xml:space="preserve"> expectations for the course, then</w:t>
            </w:r>
            <w:r w:rsidR="00466003" w:rsidRPr="00006E14">
              <w:rPr>
                <w:i/>
                <w:iCs/>
              </w:rPr>
              <w:t xml:space="preserve"> starts teaching the first </w:t>
            </w:r>
            <w:r w:rsidR="00BE6E74" w:rsidRPr="00006E14">
              <w:rPr>
                <w:i/>
                <w:iCs/>
              </w:rPr>
              <w:t xml:space="preserve">full </w:t>
            </w:r>
            <w:r w:rsidR="00466003" w:rsidRPr="00006E14">
              <w:rPr>
                <w:i/>
                <w:iCs/>
              </w:rPr>
              <w:t xml:space="preserve">lesson. </w:t>
            </w:r>
          </w:p>
          <w:p w14:paraId="47A34708" w14:textId="77777777" w:rsidR="00856129" w:rsidRPr="00006E14" w:rsidRDefault="00856129" w:rsidP="003D2AF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2006F783" w14:textId="3E0B32B4" w:rsidR="00466003" w:rsidRPr="00006E14" w:rsidRDefault="00466003" w:rsidP="003D2AF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>By the end of the</w:t>
            </w:r>
            <w:r w:rsidR="00FB06E6" w:rsidRPr="00006E14">
              <w:rPr>
                <w:i/>
                <w:iCs/>
              </w:rPr>
              <w:t xml:space="preserve"> </w:t>
            </w:r>
            <w:r w:rsidRPr="00006E14">
              <w:rPr>
                <w:i/>
                <w:iCs/>
              </w:rPr>
              <w:t xml:space="preserve">week, Mrs. K </w:t>
            </w:r>
            <w:r w:rsidR="001B3297" w:rsidRPr="00006E14">
              <w:rPr>
                <w:i/>
                <w:iCs/>
              </w:rPr>
              <w:t>notices</w:t>
            </w:r>
            <w:r w:rsidR="002C2C17" w:rsidRPr="00006E14">
              <w:rPr>
                <w:i/>
                <w:iCs/>
              </w:rPr>
              <w:t xml:space="preserve"> </w:t>
            </w:r>
            <w:proofErr w:type="gramStart"/>
            <w:r w:rsidR="00D82933" w:rsidRPr="00006E14">
              <w:rPr>
                <w:i/>
                <w:iCs/>
              </w:rPr>
              <w:t>some</w:t>
            </w:r>
            <w:proofErr w:type="gramEnd"/>
            <w:r w:rsidR="00D82933" w:rsidRPr="00006E14">
              <w:rPr>
                <w:i/>
                <w:iCs/>
              </w:rPr>
              <w:t xml:space="preserve"> behavior problems in the class. </w:t>
            </w:r>
            <w:r w:rsidR="002C2C17" w:rsidRPr="00006E14">
              <w:rPr>
                <w:i/>
                <w:iCs/>
              </w:rPr>
              <w:t>Jaden</w:t>
            </w:r>
            <w:r w:rsidR="00983D10" w:rsidRPr="00006E14">
              <w:rPr>
                <w:i/>
                <w:iCs/>
              </w:rPr>
              <w:t xml:space="preserve"> frequently interrupts by making jokes and funny noises</w:t>
            </w:r>
            <w:r w:rsidR="000E4BA4" w:rsidRPr="00006E14">
              <w:rPr>
                <w:i/>
                <w:iCs/>
              </w:rPr>
              <w:t>. Alex</w:t>
            </w:r>
            <w:r w:rsidR="00DF7D77" w:rsidRPr="00006E14">
              <w:rPr>
                <w:i/>
                <w:iCs/>
              </w:rPr>
              <w:t xml:space="preserve"> </w:t>
            </w:r>
            <w:r w:rsidR="005759D0" w:rsidRPr="00006E14">
              <w:rPr>
                <w:i/>
                <w:iCs/>
              </w:rPr>
              <w:t>talks</w:t>
            </w:r>
            <w:r w:rsidR="00DF7D77" w:rsidRPr="00006E14">
              <w:rPr>
                <w:i/>
                <w:iCs/>
              </w:rPr>
              <w:t xml:space="preserve"> to </w:t>
            </w:r>
            <w:r w:rsidR="008861FC" w:rsidRPr="00006E14">
              <w:rPr>
                <w:i/>
                <w:iCs/>
              </w:rPr>
              <w:t xml:space="preserve">the </w:t>
            </w:r>
            <w:r w:rsidR="00DF7D77" w:rsidRPr="00006E14">
              <w:rPr>
                <w:i/>
                <w:iCs/>
              </w:rPr>
              <w:t>students next to him</w:t>
            </w:r>
            <w:r w:rsidR="006654C0" w:rsidRPr="00006E14">
              <w:rPr>
                <w:i/>
                <w:iCs/>
              </w:rPr>
              <w:t xml:space="preserve"> and sometimes copies their work.</w:t>
            </w:r>
            <w:r w:rsidR="005A515C" w:rsidRPr="00006E14">
              <w:rPr>
                <w:i/>
                <w:iCs/>
              </w:rPr>
              <w:t xml:space="preserve"> </w:t>
            </w:r>
            <w:r w:rsidR="005759D0" w:rsidRPr="00006E14">
              <w:rPr>
                <w:i/>
                <w:iCs/>
              </w:rPr>
              <w:t xml:space="preserve">Emma has fallen asleep twice </w:t>
            </w:r>
            <w:r w:rsidR="005A515C" w:rsidRPr="00006E14">
              <w:rPr>
                <w:i/>
                <w:iCs/>
              </w:rPr>
              <w:t xml:space="preserve">and Jasmine </w:t>
            </w:r>
            <w:r w:rsidR="006654C0" w:rsidRPr="00006E14">
              <w:rPr>
                <w:i/>
                <w:iCs/>
              </w:rPr>
              <w:t>is often</w:t>
            </w:r>
            <w:r w:rsidR="00314AAD" w:rsidRPr="00006E14">
              <w:rPr>
                <w:i/>
                <w:iCs/>
              </w:rPr>
              <w:t xml:space="preserve"> </w:t>
            </w:r>
            <w:r w:rsidR="005A515C" w:rsidRPr="00006E14">
              <w:rPr>
                <w:i/>
                <w:iCs/>
              </w:rPr>
              <w:t>out of her seat</w:t>
            </w:r>
            <w:r w:rsidR="00812807" w:rsidRPr="00006E14">
              <w:rPr>
                <w:i/>
                <w:iCs/>
              </w:rPr>
              <w:t xml:space="preserve">. </w:t>
            </w:r>
            <w:r w:rsidR="00904F04" w:rsidRPr="00006E14">
              <w:rPr>
                <w:i/>
                <w:iCs/>
              </w:rPr>
              <w:t xml:space="preserve">The disruptions </w:t>
            </w:r>
            <w:r w:rsidR="001B3297" w:rsidRPr="00006E14">
              <w:rPr>
                <w:i/>
                <w:iCs/>
              </w:rPr>
              <w:t>make it difficult for</w:t>
            </w:r>
            <w:r w:rsidR="003F611D" w:rsidRPr="00006E14">
              <w:rPr>
                <w:i/>
                <w:iCs/>
              </w:rPr>
              <w:t xml:space="preserve"> Mrs. K.</w:t>
            </w:r>
            <w:r w:rsidR="001B3297" w:rsidRPr="00006E14">
              <w:rPr>
                <w:i/>
                <w:iCs/>
              </w:rPr>
              <w:t xml:space="preserve"> to teach</w:t>
            </w:r>
            <w:r w:rsidR="003F611D" w:rsidRPr="00006E14">
              <w:rPr>
                <w:i/>
                <w:iCs/>
              </w:rPr>
              <w:t xml:space="preserve"> and frustrate the rest of the class</w:t>
            </w:r>
            <w:r w:rsidR="00051CC3" w:rsidRPr="00006E14">
              <w:rPr>
                <w:i/>
                <w:iCs/>
              </w:rPr>
              <w:t>.</w:t>
            </w:r>
            <w:r w:rsidR="006011EA" w:rsidRPr="00006E14">
              <w:rPr>
                <w:i/>
                <w:iCs/>
              </w:rPr>
              <w:t xml:space="preserve"> </w:t>
            </w:r>
            <w:r w:rsidR="001375A0" w:rsidRPr="00006E14">
              <w:rPr>
                <w:i/>
                <w:iCs/>
              </w:rPr>
              <w:t xml:space="preserve">She thinks, “My students this year are such behavior problems.” </w:t>
            </w:r>
            <w:r w:rsidR="006011EA" w:rsidRPr="00006E14">
              <w:rPr>
                <w:i/>
                <w:iCs/>
              </w:rPr>
              <w:t>To be continued…</w:t>
            </w:r>
          </w:p>
          <w:p w14:paraId="365C5A58" w14:textId="77777777" w:rsidR="007E7E83" w:rsidRPr="00006E14" w:rsidRDefault="007E7E83" w:rsidP="003D2AF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79A5401" w14:textId="1691C154" w:rsidR="00E36089" w:rsidRPr="00006E14" w:rsidRDefault="007E7E83" w:rsidP="003D2AF5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</w:t>
            </w:r>
            <w:r w:rsidR="00590BE8" w:rsidRPr="00006E14">
              <w:t xml:space="preserve">Turn and talk to a </w:t>
            </w:r>
            <w:r w:rsidR="00953354" w:rsidRPr="00006E14">
              <w:t>partner about what you think is going on in Mrs. K’s class</w:t>
            </w:r>
            <w:r w:rsidR="00E36089" w:rsidRPr="00006E14">
              <w:t xml:space="preserve">. (Ask </w:t>
            </w:r>
            <w:proofErr w:type="gramStart"/>
            <w:r w:rsidR="00E36089" w:rsidRPr="00006E14">
              <w:t>several</w:t>
            </w:r>
            <w:proofErr w:type="gramEnd"/>
            <w:r w:rsidR="00E36089" w:rsidRPr="00006E14">
              <w:t xml:space="preserve"> students to share their comments.)</w:t>
            </w:r>
          </w:p>
          <w:p w14:paraId="44A677E2" w14:textId="77777777" w:rsidR="00E36089" w:rsidRPr="00006E14" w:rsidRDefault="00E36089" w:rsidP="003D2AF5">
            <w:pPr>
              <w:pStyle w:val="Tabletextbullet"/>
              <w:numPr>
                <w:ilvl w:val="0"/>
                <w:numId w:val="0"/>
              </w:numPr>
            </w:pPr>
          </w:p>
          <w:p w14:paraId="565BFF4C" w14:textId="4D4BE1AB" w:rsidR="00E36089" w:rsidRDefault="00B84FBA" w:rsidP="003D2AF5">
            <w:pPr>
              <w:pStyle w:val="Tabletextbullet"/>
              <w:numPr>
                <w:ilvl w:val="0"/>
                <w:numId w:val="0"/>
              </w:numPr>
            </w:pPr>
            <w:r w:rsidRPr="00006E14">
              <w:t>T: (</w:t>
            </w:r>
            <w:r>
              <w:t>Display the scenario below on the PPT, ask a student volunteer to read it aloud.</w:t>
            </w:r>
            <w:r w:rsidRPr="00006E14">
              <w:t>)</w:t>
            </w:r>
          </w:p>
          <w:p w14:paraId="44423C7C" w14:textId="77777777" w:rsidR="00B84FBA" w:rsidRPr="00006E14" w:rsidRDefault="00B84FBA" w:rsidP="003D2AF5">
            <w:pPr>
              <w:pStyle w:val="Tabletextbullet"/>
              <w:numPr>
                <w:ilvl w:val="0"/>
                <w:numId w:val="0"/>
              </w:numPr>
            </w:pPr>
          </w:p>
          <w:p w14:paraId="1A167269" w14:textId="6371A413" w:rsidR="00D86E81" w:rsidRPr="00006E14" w:rsidRDefault="006C5ECF" w:rsidP="003D2AF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It is </w:t>
            </w:r>
            <w:r w:rsidR="00D86E81" w:rsidRPr="00006E14">
              <w:rPr>
                <w:i/>
                <w:iCs/>
              </w:rPr>
              <w:t>the first week of school at West Elementary school</w:t>
            </w:r>
            <w:r w:rsidRPr="00006E14">
              <w:rPr>
                <w:i/>
                <w:iCs/>
              </w:rPr>
              <w:t>.</w:t>
            </w:r>
            <w:r w:rsidR="000266FF" w:rsidRPr="00006E14">
              <w:rPr>
                <w:i/>
                <w:iCs/>
              </w:rPr>
              <w:t xml:space="preserve"> Mrs. G</w:t>
            </w:r>
            <w:r w:rsidRPr="00006E14">
              <w:rPr>
                <w:i/>
                <w:iCs/>
              </w:rPr>
              <w:t>, a fifth-grade science teacher</w:t>
            </w:r>
            <w:r w:rsidR="000266FF" w:rsidRPr="00006E14">
              <w:rPr>
                <w:i/>
                <w:iCs/>
              </w:rPr>
              <w:t xml:space="preserve"> greets her second period class</w:t>
            </w:r>
            <w:r w:rsidRPr="00006E14">
              <w:rPr>
                <w:i/>
                <w:iCs/>
              </w:rPr>
              <w:t xml:space="preserve"> at the door.</w:t>
            </w:r>
            <w:r w:rsidR="000266FF" w:rsidRPr="00006E14">
              <w:rPr>
                <w:i/>
                <w:iCs/>
              </w:rPr>
              <w:t xml:space="preserve"> </w:t>
            </w:r>
            <w:r w:rsidR="00EB304B" w:rsidRPr="00006E14">
              <w:rPr>
                <w:i/>
                <w:iCs/>
              </w:rPr>
              <w:t>The class</w:t>
            </w:r>
            <w:r w:rsidR="000266FF" w:rsidRPr="00006E14">
              <w:rPr>
                <w:i/>
                <w:iCs/>
              </w:rPr>
              <w:t xml:space="preserve"> includes the same students from Mrs. K’s first period. She directs them to </w:t>
            </w:r>
            <w:r w:rsidR="00EF6BE6" w:rsidRPr="00006E14">
              <w:rPr>
                <w:i/>
                <w:iCs/>
              </w:rPr>
              <w:t>their</w:t>
            </w:r>
            <w:r w:rsidR="000266FF" w:rsidRPr="00006E14">
              <w:rPr>
                <w:i/>
                <w:iCs/>
              </w:rPr>
              <w:t xml:space="preserve"> assigned seats</w:t>
            </w:r>
            <w:r w:rsidR="004E37FD" w:rsidRPr="00006E14">
              <w:rPr>
                <w:i/>
                <w:iCs/>
              </w:rPr>
              <w:t>, and asks them to write down the following information:</w:t>
            </w:r>
          </w:p>
          <w:p w14:paraId="15B0F4FA" w14:textId="2EAA84BF" w:rsidR="004E37FD" w:rsidRPr="00006E14" w:rsidRDefault="00356D43" w:rsidP="004E37FD">
            <w:pPr>
              <w:pStyle w:val="Tabletextbullet"/>
              <w:numPr>
                <w:ilvl w:val="0"/>
                <w:numId w:val="13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>The name they want to be called and how to pronounce it.</w:t>
            </w:r>
          </w:p>
          <w:p w14:paraId="006F7B27" w14:textId="639EBDC0" w:rsidR="00356D43" w:rsidRPr="00006E14" w:rsidRDefault="00356D43" w:rsidP="004E37FD">
            <w:pPr>
              <w:pStyle w:val="Tabletextbullet"/>
              <w:numPr>
                <w:ilvl w:val="0"/>
                <w:numId w:val="13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How they feel about </w:t>
            </w:r>
            <w:r w:rsidR="00142441" w:rsidRPr="00006E14">
              <w:rPr>
                <w:i/>
                <w:iCs/>
              </w:rPr>
              <w:t>themselves as a science student.</w:t>
            </w:r>
          </w:p>
          <w:p w14:paraId="042488D1" w14:textId="5EC1F3E3" w:rsidR="00142441" w:rsidRPr="00006E14" w:rsidRDefault="00142441" w:rsidP="004E37FD">
            <w:pPr>
              <w:pStyle w:val="Tabletextbullet"/>
              <w:numPr>
                <w:ilvl w:val="0"/>
                <w:numId w:val="13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lastRenderedPageBreak/>
              <w:t>The three most important things that a teacher should know about them.</w:t>
            </w:r>
          </w:p>
          <w:p w14:paraId="6AC56B1B" w14:textId="2B88A63A" w:rsidR="00F057D5" w:rsidRPr="00006E14" w:rsidRDefault="00F057D5" w:rsidP="00F057D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She then introduces herself, goes over the rules and consequences, reviews the expectations for the course, and </w:t>
            </w:r>
            <w:r w:rsidR="006A5ECA" w:rsidRPr="00006E14">
              <w:rPr>
                <w:i/>
                <w:iCs/>
              </w:rPr>
              <w:t>leads them in a short and engaging science activity</w:t>
            </w:r>
            <w:r w:rsidRPr="00006E14">
              <w:rPr>
                <w:i/>
                <w:iCs/>
              </w:rPr>
              <w:t xml:space="preserve">. </w:t>
            </w:r>
          </w:p>
          <w:p w14:paraId="25A20397" w14:textId="73055A15" w:rsidR="002B1F4C" w:rsidRPr="00006E14" w:rsidRDefault="002B1F4C" w:rsidP="00F057D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>After reviewing their responses and work from the first day</w:t>
            </w:r>
            <w:r w:rsidR="00770F17" w:rsidRPr="00006E14">
              <w:rPr>
                <w:i/>
                <w:iCs/>
              </w:rPr>
              <w:t>, she learns the following:</w:t>
            </w:r>
          </w:p>
          <w:p w14:paraId="0FEE65DB" w14:textId="32730E45" w:rsidR="00770F17" w:rsidRPr="00006E14" w:rsidRDefault="00770F17" w:rsidP="00770F17">
            <w:pPr>
              <w:pStyle w:val="Tabletextbullet"/>
              <w:numPr>
                <w:ilvl w:val="0"/>
                <w:numId w:val="14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Jaden likes to participate in </w:t>
            </w:r>
            <w:r w:rsidR="00812807" w:rsidRPr="00006E14">
              <w:rPr>
                <w:i/>
                <w:iCs/>
              </w:rPr>
              <w:t>class but</w:t>
            </w:r>
            <w:r w:rsidRPr="00006E14">
              <w:rPr>
                <w:i/>
                <w:iCs/>
              </w:rPr>
              <w:t xml:space="preserve"> gets bored </w:t>
            </w:r>
            <w:r w:rsidR="00E71699" w:rsidRPr="00006E14">
              <w:rPr>
                <w:i/>
                <w:iCs/>
              </w:rPr>
              <w:t xml:space="preserve">in </w:t>
            </w:r>
            <w:r w:rsidR="003B310B" w:rsidRPr="00006E14">
              <w:rPr>
                <w:i/>
                <w:iCs/>
              </w:rPr>
              <w:t>school.</w:t>
            </w:r>
          </w:p>
          <w:p w14:paraId="035E162B" w14:textId="5918AFDC" w:rsidR="00E71699" w:rsidRPr="00006E14" w:rsidRDefault="00E71699" w:rsidP="00770F17">
            <w:pPr>
              <w:pStyle w:val="Tabletextbullet"/>
              <w:numPr>
                <w:ilvl w:val="0"/>
                <w:numId w:val="14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Alex is learning English as a second </w:t>
            </w:r>
            <w:r w:rsidR="003B310B" w:rsidRPr="00006E14">
              <w:rPr>
                <w:i/>
                <w:iCs/>
              </w:rPr>
              <w:t>language.</w:t>
            </w:r>
          </w:p>
          <w:p w14:paraId="3DDDBB78" w14:textId="6D46E20E" w:rsidR="009C4BAB" w:rsidRPr="00006E14" w:rsidRDefault="009C4BAB" w:rsidP="00770F17">
            <w:pPr>
              <w:pStyle w:val="Tabletextbullet"/>
              <w:numPr>
                <w:ilvl w:val="0"/>
                <w:numId w:val="14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Emma has a new baby sister at </w:t>
            </w:r>
            <w:r w:rsidR="003B310B" w:rsidRPr="00006E14">
              <w:rPr>
                <w:i/>
                <w:iCs/>
              </w:rPr>
              <w:t>home.</w:t>
            </w:r>
          </w:p>
          <w:p w14:paraId="6BF23968" w14:textId="1D2A7C3A" w:rsidR="009C4BAB" w:rsidRPr="00006E14" w:rsidRDefault="009C4BAB" w:rsidP="00770F17">
            <w:pPr>
              <w:pStyle w:val="Tabletextbullet"/>
              <w:numPr>
                <w:ilvl w:val="0"/>
                <w:numId w:val="14"/>
              </w:numPr>
              <w:rPr>
                <w:i/>
                <w:iCs/>
              </w:rPr>
            </w:pPr>
            <w:r w:rsidRPr="00006E14">
              <w:rPr>
                <w:i/>
                <w:iCs/>
              </w:rPr>
              <w:t xml:space="preserve">Jasmine has trouble seeing the </w:t>
            </w:r>
            <w:r w:rsidR="003B310B" w:rsidRPr="00006E14">
              <w:rPr>
                <w:i/>
                <w:iCs/>
              </w:rPr>
              <w:t>board.</w:t>
            </w:r>
            <w:r w:rsidRPr="00006E14">
              <w:rPr>
                <w:i/>
                <w:iCs/>
              </w:rPr>
              <w:t xml:space="preserve"> </w:t>
            </w:r>
          </w:p>
          <w:p w14:paraId="2BDD61E8" w14:textId="435F19A9" w:rsidR="00223C89" w:rsidRPr="00006E14" w:rsidRDefault="00223C89" w:rsidP="00EB2268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2E26B27C" w14:textId="3A74FB16" w:rsidR="00EB2268" w:rsidRPr="00006E14" w:rsidRDefault="00EB2268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>T</w:t>
            </w:r>
            <w:r w:rsidR="000566E1" w:rsidRPr="00006E14">
              <w:t xml:space="preserve">: </w:t>
            </w:r>
            <w:r w:rsidR="00EF6BE6" w:rsidRPr="00006E14">
              <w:t xml:space="preserve">(Give students </w:t>
            </w:r>
            <w:proofErr w:type="gramStart"/>
            <w:r w:rsidR="007B32D2" w:rsidRPr="00006E14">
              <w:t>a few</w:t>
            </w:r>
            <w:proofErr w:type="gramEnd"/>
            <w:r w:rsidR="007B32D2" w:rsidRPr="00006E14">
              <w:t xml:space="preserve"> minutes to </w:t>
            </w:r>
            <w:r w:rsidR="00231A3F" w:rsidRPr="00006E14">
              <w:t xml:space="preserve">answer the questions </w:t>
            </w:r>
            <w:r w:rsidR="007B32D2" w:rsidRPr="00006E14">
              <w:t>in the student guide)</w:t>
            </w:r>
          </w:p>
          <w:p w14:paraId="54CE64EC" w14:textId="77777777" w:rsidR="00231A3F" w:rsidRPr="00006E14" w:rsidRDefault="00231A3F" w:rsidP="00EB2268">
            <w:pPr>
              <w:pStyle w:val="Tabletextbullet"/>
              <w:numPr>
                <w:ilvl w:val="0"/>
                <w:numId w:val="0"/>
              </w:numPr>
            </w:pPr>
          </w:p>
          <w:p w14:paraId="2C491EE7" w14:textId="3EECF1CC" w:rsidR="00231A3F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</w:t>
            </w:r>
            <w:r w:rsidR="00231A3F" w:rsidRPr="00006E14">
              <w:t>What did Mrs. K and Mrs. G. do that was the same?</w:t>
            </w:r>
          </w:p>
          <w:p w14:paraId="62785AB6" w14:textId="77777777" w:rsidR="00F21610" w:rsidRPr="00006E14" w:rsidRDefault="00F21610" w:rsidP="00EB2268">
            <w:pPr>
              <w:pStyle w:val="Tabletextbullet"/>
              <w:numPr>
                <w:ilvl w:val="0"/>
                <w:numId w:val="0"/>
              </w:numPr>
              <w:rPr>
                <w:color w:val="00B050"/>
              </w:rPr>
            </w:pPr>
          </w:p>
          <w:p w14:paraId="0A8190FF" w14:textId="55275F1A" w:rsidR="00231A3F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S: </w:t>
            </w:r>
            <w:r w:rsidR="000F733C" w:rsidRPr="00006E14">
              <w:t xml:space="preserve">Greeted students at the door, assigned seats, explained rules and procedures, </w:t>
            </w:r>
            <w:r w:rsidR="00BE6E74" w:rsidRPr="00006E14">
              <w:t xml:space="preserve">taught </w:t>
            </w:r>
            <w:r w:rsidR="00176F05" w:rsidRPr="00006E14">
              <w:t>content.</w:t>
            </w:r>
          </w:p>
          <w:p w14:paraId="40142A16" w14:textId="77777777" w:rsidR="00F21610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</w:p>
          <w:p w14:paraId="7973A863" w14:textId="358AF034" w:rsidR="00231A3F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</w:t>
            </w:r>
            <w:r w:rsidR="00231A3F" w:rsidRPr="00006E14">
              <w:t>What was different?</w:t>
            </w:r>
          </w:p>
          <w:p w14:paraId="28F9B24D" w14:textId="77777777" w:rsidR="00F21610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</w:p>
          <w:p w14:paraId="7A531C8D" w14:textId="1F551A14" w:rsidR="00231A3F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S: </w:t>
            </w:r>
            <w:r w:rsidR="00176F05" w:rsidRPr="00006E14">
              <w:t xml:space="preserve">Mrs. K taught a full lesson on the first day. Mrs. G. </w:t>
            </w:r>
            <w:r w:rsidR="007413BA" w:rsidRPr="00006E14">
              <w:t xml:space="preserve">led a short activity and used </w:t>
            </w:r>
            <w:r w:rsidR="002112BA" w:rsidRPr="00006E14">
              <w:t>class time to ask her students about themselves.</w:t>
            </w:r>
          </w:p>
          <w:p w14:paraId="0E155F80" w14:textId="77777777" w:rsidR="002112BA" w:rsidRPr="00006E14" w:rsidRDefault="002112BA" w:rsidP="00EB2268">
            <w:pPr>
              <w:pStyle w:val="Tabletextbullet"/>
              <w:numPr>
                <w:ilvl w:val="0"/>
                <w:numId w:val="0"/>
              </w:numPr>
            </w:pPr>
          </w:p>
          <w:p w14:paraId="7B470C51" w14:textId="7EBFB70E" w:rsidR="00231A3F" w:rsidRPr="00006E14" w:rsidRDefault="00F21610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</w:t>
            </w:r>
            <w:r w:rsidR="00231A3F" w:rsidRPr="00006E14">
              <w:t xml:space="preserve">What </w:t>
            </w:r>
            <w:r w:rsidR="001F3F9F" w:rsidRPr="00006E14">
              <w:t xml:space="preserve">did Mrs. G learn about her students that might explain </w:t>
            </w:r>
            <w:proofErr w:type="gramStart"/>
            <w:r w:rsidR="001F3F9F" w:rsidRPr="00006E14">
              <w:t>some of</w:t>
            </w:r>
            <w:proofErr w:type="gramEnd"/>
            <w:r w:rsidR="001F3F9F" w:rsidRPr="00006E14">
              <w:t xml:space="preserve"> the perceived “behavior problems” that Mrs. K experienced?</w:t>
            </w:r>
          </w:p>
          <w:p w14:paraId="61990DC5" w14:textId="51B61AA7" w:rsidR="000F733C" w:rsidRPr="00006E14" w:rsidRDefault="000F733C" w:rsidP="00EB2268">
            <w:pPr>
              <w:pStyle w:val="Tabletextbullet"/>
              <w:numPr>
                <w:ilvl w:val="0"/>
                <w:numId w:val="0"/>
              </w:numPr>
            </w:pPr>
          </w:p>
          <w:p w14:paraId="067ABA45" w14:textId="53CD4FB9" w:rsidR="00EE26CE" w:rsidRPr="00006E14" w:rsidRDefault="003364F6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S: </w:t>
            </w:r>
            <w:r w:rsidR="00F21610" w:rsidRPr="00006E14">
              <w:t xml:space="preserve">Jaden </w:t>
            </w:r>
            <w:r w:rsidR="008832BC" w:rsidRPr="00006E14">
              <w:t>needs opportunities to participate in class or he will get bored and disruptive.</w:t>
            </w:r>
            <w:r w:rsidR="00EE26CE" w:rsidRPr="00006E14">
              <w:t xml:space="preserve"> </w:t>
            </w:r>
            <w:r w:rsidR="00F466B8" w:rsidRPr="00006E14">
              <w:t xml:space="preserve">Alex is trying to understand </w:t>
            </w:r>
            <w:r w:rsidR="00544A14" w:rsidRPr="00006E14">
              <w:t xml:space="preserve">and participate in class. </w:t>
            </w:r>
            <w:r w:rsidR="00EE26CE" w:rsidRPr="00006E14">
              <w:t>Emma might not be getting enough sleep because of the new baby</w:t>
            </w:r>
            <w:r w:rsidR="00F466B8" w:rsidRPr="00006E14">
              <w:t xml:space="preserve">. </w:t>
            </w:r>
            <w:r w:rsidR="00544A14" w:rsidRPr="00006E14">
              <w:t xml:space="preserve">Jasmine is trying to </w:t>
            </w:r>
            <w:r w:rsidR="00F14D92" w:rsidRPr="00006E14">
              <w:t>see the board.</w:t>
            </w:r>
          </w:p>
          <w:p w14:paraId="5CC42E8B" w14:textId="77777777" w:rsidR="00F14D92" w:rsidRPr="00006E14" w:rsidRDefault="00F14D92" w:rsidP="00EB2268">
            <w:pPr>
              <w:pStyle w:val="Tabletextbullet"/>
              <w:numPr>
                <w:ilvl w:val="0"/>
                <w:numId w:val="0"/>
              </w:numPr>
            </w:pPr>
          </w:p>
          <w:p w14:paraId="0CB30665" w14:textId="5BA6CE2A" w:rsidR="002112BA" w:rsidRPr="00006E14" w:rsidRDefault="003364F6" w:rsidP="00EB2268">
            <w:pPr>
              <w:pStyle w:val="Tabletextbullet"/>
              <w:numPr>
                <w:ilvl w:val="0"/>
                <w:numId w:val="0"/>
              </w:numPr>
            </w:pPr>
            <w:r w:rsidRPr="00006E14">
              <w:t>T</w:t>
            </w:r>
            <w:r w:rsidR="00F21610" w:rsidRPr="00006E14">
              <w:t xml:space="preserve">: </w:t>
            </w:r>
            <w:r w:rsidR="002112BA" w:rsidRPr="00006E14">
              <w:t xml:space="preserve">How can Mrs. G use the information she </w:t>
            </w:r>
            <w:r w:rsidR="00710287" w:rsidRPr="00006E14">
              <w:t>gathered from her students to make instructional decisions?</w:t>
            </w:r>
          </w:p>
          <w:p w14:paraId="446B1327" w14:textId="77777777" w:rsidR="00977567" w:rsidRPr="00006E14" w:rsidRDefault="00977567" w:rsidP="00EB2268">
            <w:pPr>
              <w:pStyle w:val="Tabletextbullet"/>
              <w:numPr>
                <w:ilvl w:val="0"/>
                <w:numId w:val="0"/>
              </w:numPr>
            </w:pPr>
          </w:p>
          <w:p w14:paraId="39EB38B4" w14:textId="46B932E1" w:rsidR="00142441" w:rsidRPr="00006E14" w:rsidRDefault="00F14D92" w:rsidP="00F057D5">
            <w:pPr>
              <w:pStyle w:val="Tabletextbullet"/>
              <w:numPr>
                <w:ilvl w:val="0"/>
                <w:numId w:val="0"/>
              </w:numPr>
            </w:pPr>
            <w:r w:rsidRPr="00006E14">
              <w:t>S</w:t>
            </w:r>
            <w:r w:rsidR="003364F6" w:rsidRPr="00006E14">
              <w:t xml:space="preserve">: </w:t>
            </w:r>
            <w:r w:rsidR="00BD48A5" w:rsidRPr="00006E14">
              <w:t xml:space="preserve">(Answers will vary, but guide students toward </w:t>
            </w:r>
            <w:r w:rsidR="00796739" w:rsidRPr="00006E14">
              <w:t>these suggestions: S</w:t>
            </w:r>
            <w:r w:rsidRPr="00006E14">
              <w:t>he</w:t>
            </w:r>
            <w:r w:rsidR="00870F42" w:rsidRPr="00006E14">
              <w:t xml:space="preserve"> can give Jaden regular opportunities to participate</w:t>
            </w:r>
            <w:r w:rsidR="00DD4AAE" w:rsidRPr="00006E14">
              <w:t>, more challenging work, and a classroom job. She can make sure that Alex has the right supports to</w:t>
            </w:r>
            <w:r w:rsidR="00353CA2" w:rsidRPr="00006E14">
              <w:t xml:space="preserve"> help him </w:t>
            </w:r>
            <w:r w:rsidR="00BD48A5" w:rsidRPr="00006E14">
              <w:t xml:space="preserve">learn. </w:t>
            </w:r>
            <w:r w:rsidR="00684861" w:rsidRPr="00006E14">
              <w:t>In class, sh</w:t>
            </w:r>
            <w:r w:rsidR="00BD48A5" w:rsidRPr="00006E14">
              <w:t>e</w:t>
            </w:r>
            <w:r w:rsidR="00796739" w:rsidRPr="00006E14">
              <w:t xml:space="preserve"> can provide opportunities for Emma</w:t>
            </w:r>
            <w:r w:rsidR="003C6BE5" w:rsidRPr="00006E14">
              <w:t xml:space="preserve"> to be active</w:t>
            </w:r>
            <w:r w:rsidR="00684861" w:rsidRPr="00006E14">
              <w:t xml:space="preserve">. She could also talk with Emma’s family </w:t>
            </w:r>
            <w:r w:rsidR="009E6414" w:rsidRPr="00006E14">
              <w:t>about the importance of getting enough sleep. She can move Jasmine’s seat to the front of the room.</w:t>
            </w:r>
            <w:r w:rsidR="00977567" w:rsidRPr="00006E14">
              <w:t>)</w:t>
            </w:r>
          </w:p>
          <w:p w14:paraId="41698097" w14:textId="651499E1" w:rsidR="006011EA" w:rsidRPr="00006E14" w:rsidRDefault="006011EA" w:rsidP="003D2AF5">
            <w:pPr>
              <w:pStyle w:val="Tabletextbullet"/>
              <w:numPr>
                <w:ilvl w:val="0"/>
                <w:numId w:val="0"/>
              </w:numPr>
            </w:pPr>
          </w:p>
          <w:p w14:paraId="2CEEB585" w14:textId="0FC35320" w:rsidR="0032697A" w:rsidRPr="00006E14" w:rsidRDefault="0032697A" w:rsidP="003D2AF5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What </w:t>
            </w:r>
            <w:r w:rsidR="0066267A" w:rsidRPr="00006E14">
              <w:t xml:space="preserve">could be the result if Mrs. K </w:t>
            </w:r>
            <w:r w:rsidR="00ED2EAA" w:rsidRPr="00006E14">
              <w:t>continues to see her students</w:t>
            </w:r>
            <w:r w:rsidR="000C3A5C" w:rsidRPr="00006E14">
              <w:t xml:space="preserve"> as “behavior problems” without learning more about them?</w:t>
            </w:r>
          </w:p>
          <w:p w14:paraId="66E71F7C" w14:textId="77777777" w:rsidR="000C3A5C" w:rsidRPr="00006E14" w:rsidRDefault="000C3A5C" w:rsidP="003D2AF5">
            <w:pPr>
              <w:pStyle w:val="Tabletextbullet"/>
              <w:numPr>
                <w:ilvl w:val="0"/>
                <w:numId w:val="0"/>
              </w:numPr>
            </w:pPr>
          </w:p>
          <w:p w14:paraId="2E967CCC" w14:textId="5A45348B" w:rsidR="000C3A5C" w:rsidRPr="00006E14" w:rsidRDefault="000C3A5C" w:rsidP="003D2AF5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S: </w:t>
            </w:r>
            <w:r w:rsidR="007E2F23" w:rsidRPr="00006E14">
              <w:t>She may</w:t>
            </w:r>
            <w:r w:rsidR="000D71D5" w:rsidRPr="00006E14">
              <w:t xml:space="preserve"> think they are misbehav</w:t>
            </w:r>
            <w:r w:rsidR="00376C92" w:rsidRPr="00006E14">
              <w:t>ing</w:t>
            </w:r>
            <w:r w:rsidR="000D71D5" w:rsidRPr="00006E14">
              <w:t xml:space="preserve"> on purpose</w:t>
            </w:r>
            <w:r w:rsidR="00DB4ED3" w:rsidRPr="00006E14">
              <w:t>.</w:t>
            </w:r>
            <w:r w:rsidR="0050050B" w:rsidRPr="00006E14">
              <w:t xml:space="preserve"> She may develop a negative mindset about her students.</w:t>
            </w:r>
          </w:p>
          <w:p w14:paraId="21CABD5A" w14:textId="77777777" w:rsidR="00DB4ED3" w:rsidRPr="00006E14" w:rsidRDefault="00DB4ED3" w:rsidP="003D2AF5">
            <w:pPr>
              <w:pStyle w:val="Tabletextbullet"/>
              <w:numPr>
                <w:ilvl w:val="0"/>
                <w:numId w:val="0"/>
              </w:numPr>
            </w:pPr>
          </w:p>
          <w:p w14:paraId="793E4841" w14:textId="63458581" w:rsidR="000D0C95" w:rsidRPr="00006E14" w:rsidRDefault="00DB4ED3" w:rsidP="00B031E0">
            <w:pPr>
              <w:pStyle w:val="Tabletextbullet"/>
              <w:numPr>
                <w:ilvl w:val="0"/>
                <w:numId w:val="0"/>
              </w:numPr>
            </w:pPr>
            <w:r w:rsidRPr="00006E14">
              <w:t>T: Yes</w:t>
            </w:r>
            <w:r w:rsidR="00812807" w:rsidRPr="00006E14">
              <w:t xml:space="preserve">. </w:t>
            </w:r>
            <w:r w:rsidR="00BC23E4" w:rsidRPr="00006E14">
              <w:t xml:space="preserve">When a teacher </w:t>
            </w:r>
            <w:r w:rsidR="001D567F" w:rsidRPr="00006E14">
              <w:t>does not learn about their students, they may make assumptions about why students behave and learn the way they do. These assumptions can be harmful to students</w:t>
            </w:r>
            <w:r w:rsidR="00F737F4" w:rsidRPr="00006E14">
              <w:t xml:space="preserve"> and inhibit effective teaching and learning.</w:t>
            </w:r>
            <w:r w:rsidR="007159F4" w:rsidRPr="00006E14">
              <w:t xml:space="preserve"> It is important for teachers to learn about their students as learners, community members, and individuals.</w:t>
            </w:r>
          </w:p>
          <w:p w14:paraId="3D20F4F0" w14:textId="77777777" w:rsidR="00DB4381" w:rsidRPr="00006E14" w:rsidRDefault="00DB4381" w:rsidP="006A1AEA">
            <w:pPr>
              <w:pStyle w:val="Tabletextbullet"/>
              <w:numPr>
                <w:ilvl w:val="0"/>
                <w:numId w:val="0"/>
              </w:numPr>
            </w:pPr>
          </w:p>
          <w:p w14:paraId="0316E6B0" w14:textId="66DA8708" w:rsidR="00DB4381" w:rsidRPr="00006E14" w:rsidRDefault="00DB4381" w:rsidP="00DB4381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It is important for teachers to learn about their students as learners, community members, and individuals. </w:t>
            </w:r>
            <w:r w:rsidR="005F712A" w:rsidRPr="00006E14">
              <w:t>When teachers do this, they build positive relationships with their students based on respect and rapport.</w:t>
            </w:r>
          </w:p>
          <w:p w14:paraId="70CC48CF" w14:textId="77777777" w:rsidR="005F712A" w:rsidRPr="00006E14" w:rsidRDefault="005F712A" w:rsidP="00DB4381">
            <w:pPr>
              <w:pStyle w:val="Tabletextbullet"/>
              <w:numPr>
                <w:ilvl w:val="0"/>
                <w:numId w:val="0"/>
              </w:numPr>
            </w:pPr>
          </w:p>
          <w:p w14:paraId="2F69D40C" w14:textId="795C844E" w:rsidR="006A1AEA" w:rsidRPr="00006E14" w:rsidRDefault="006A1AEA" w:rsidP="006A1AEA">
            <w:pPr>
              <w:pStyle w:val="Tabletextbullet"/>
              <w:numPr>
                <w:ilvl w:val="0"/>
                <w:numId w:val="0"/>
              </w:numPr>
            </w:pPr>
            <w:r w:rsidRPr="00006E14">
              <w:t>The activity Mrs. G used is a</w:t>
            </w:r>
            <w:r w:rsidR="00100DA3" w:rsidRPr="00006E14">
              <w:t xml:space="preserve"> </w:t>
            </w:r>
            <w:r w:rsidRPr="00006E14">
              <w:t>quick</w:t>
            </w:r>
            <w:r w:rsidR="00100DA3" w:rsidRPr="00006E14">
              <w:t xml:space="preserve"> student survey. This is a</w:t>
            </w:r>
            <w:r w:rsidRPr="00006E14">
              <w:t xml:space="preserve"> way for teachers to learn valuable information about their students. This information can be used to guide decisions that create a positive environment and help students learn.</w:t>
            </w:r>
          </w:p>
          <w:p w14:paraId="1F5C7691" w14:textId="77777777" w:rsidR="00DB4381" w:rsidRPr="00006E14" w:rsidRDefault="00DB4381" w:rsidP="006A1AEA">
            <w:pPr>
              <w:pStyle w:val="Tabletextbullet"/>
              <w:numPr>
                <w:ilvl w:val="0"/>
                <w:numId w:val="0"/>
              </w:numPr>
            </w:pPr>
          </w:p>
          <w:p w14:paraId="5BFFC2AA" w14:textId="4E070F7C" w:rsidR="00DB4381" w:rsidRPr="00006E14" w:rsidRDefault="00DB4381" w:rsidP="006A1AEA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What questions in Mrs. G.’s activity </w:t>
            </w:r>
            <w:r w:rsidR="00ED1B8E" w:rsidRPr="00006E14">
              <w:t>would help her learn about her students as individuals?</w:t>
            </w:r>
          </w:p>
          <w:p w14:paraId="32D90870" w14:textId="77777777" w:rsidR="00ED1B8E" w:rsidRPr="00006E14" w:rsidRDefault="00ED1B8E" w:rsidP="006A1AEA">
            <w:pPr>
              <w:pStyle w:val="Tabletextbullet"/>
              <w:numPr>
                <w:ilvl w:val="0"/>
                <w:numId w:val="0"/>
              </w:numPr>
            </w:pPr>
          </w:p>
          <w:p w14:paraId="35F13D08" w14:textId="394BB403" w:rsidR="00ED1B8E" w:rsidRPr="00006E14" w:rsidRDefault="00ED1B8E" w:rsidP="006A1AEA">
            <w:pPr>
              <w:pStyle w:val="Tabletextbullet"/>
              <w:numPr>
                <w:ilvl w:val="0"/>
                <w:numId w:val="0"/>
              </w:numPr>
            </w:pPr>
            <w:r w:rsidRPr="00006E14">
              <w:t>S: All of them. She learns what they prefer to be called</w:t>
            </w:r>
            <w:r w:rsidR="00F3449D" w:rsidRPr="00006E14">
              <w:t>, what they think of themselves as a learner, and what they think is most important for a teacher to know about them.</w:t>
            </w:r>
          </w:p>
          <w:p w14:paraId="70DFDD47" w14:textId="77777777" w:rsidR="00F3449D" w:rsidRPr="00006E14" w:rsidRDefault="00F3449D" w:rsidP="006A1AEA">
            <w:pPr>
              <w:pStyle w:val="Tabletextbullet"/>
              <w:numPr>
                <w:ilvl w:val="0"/>
                <w:numId w:val="0"/>
              </w:numPr>
            </w:pPr>
          </w:p>
          <w:p w14:paraId="7BD65D51" w14:textId="5B9C2D7D" w:rsidR="00F3449D" w:rsidRPr="00006E14" w:rsidRDefault="00F3449D" w:rsidP="006A1AEA">
            <w:pPr>
              <w:pStyle w:val="Tabletextbullet"/>
              <w:numPr>
                <w:ilvl w:val="0"/>
                <w:numId w:val="0"/>
              </w:numPr>
            </w:pPr>
            <w:r w:rsidRPr="00006E14">
              <w:t>T: What questions would help her learn about her students as learners or members of a community?</w:t>
            </w:r>
          </w:p>
          <w:p w14:paraId="4E62F612" w14:textId="77777777" w:rsidR="00B031E0" w:rsidRPr="00006E14" w:rsidRDefault="00B031E0" w:rsidP="00B031E0">
            <w:pPr>
              <w:pStyle w:val="Tabletextbullet"/>
              <w:numPr>
                <w:ilvl w:val="0"/>
                <w:numId w:val="0"/>
              </w:numPr>
            </w:pPr>
          </w:p>
          <w:p w14:paraId="744F542F" w14:textId="35121CDD" w:rsidR="00F3449D" w:rsidRPr="00006E14" w:rsidRDefault="00F3449D" w:rsidP="00B031E0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S: Possibly questions 2 and 3. </w:t>
            </w:r>
            <w:r w:rsidR="0006378F" w:rsidRPr="00006E14">
              <w:t>She will learn about how students see themselves as learners in question 2. Students may volunteer information about themselves as learners or community members in question 3.</w:t>
            </w:r>
          </w:p>
          <w:p w14:paraId="6975E17B" w14:textId="77777777" w:rsidR="00F91B1F" w:rsidRDefault="00F91B1F" w:rsidP="00B031E0">
            <w:pPr>
              <w:pStyle w:val="Tabletextbullet"/>
              <w:numPr>
                <w:ilvl w:val="0"/>
                <w:numId w:val="0"/>
              </w:numPr>
            </w:pPr>
          </w:p>
          <w:p w14:paraId="330C908F" w14:textId="7B82F174" w:rsidR="00B031E0" w:rsidRPr="00006E14" w:rsidRDefault="00B031E0" w:rsidP="00B031E0">
            <w:pPr>
              <w:pStyle w:val="Tabletextbullet"/>
              <w:numPr>
                <w:ilvl w:val="0"/>
                <w:numId w:val="0"/>
              </w:numPr>
            </w:pPr>
            <w:r w:rsidRPr="00006E14">
              <w:t xml:space="preserve">T: As </w:t>
            </w:r>
            <w:r w:rsidR="00B43FCD" w:rsidRPr="00006E14">
              <w:t>teachers</w:t>
            </w:r>
            <w:r w:rsidRPr="00006E14">
              <w:t xml:space="preserve"> get to know students, there are </w:t>
            </w:r>
            <w:proofErr w:type="gramStart"/>
            <w:r w:rsidRPr="00006E14">
              <w:t>many</w:t>
            </w:r>
            <w:proofErr w:type="gramEnd"/>
            <w:r w:rsidRPr="00006E14">
              <w:t xml:space="preserve"> ways to learn more about them. </w:t>
            </w:r>
            <w:proofErr w:type="gramStart"/>
            <w:r w:rsidRPr="00006E14">
              <w:t>Some</w:t>
            </w:r>
            <w:proofErr w:type="gramEnd"/>
            <w:r w:rsidRPr="00006E14">
              <w:t xml:space="preserve"> ways that teachers learn more about their students include:</w:t>
            </w:r>
          </w:p>
          <w:p w14:paraId="2F671AC0" w14:textId="1A07783A" w:rsidR="00B031E0" w:rsidRPr="00006E14" w:rsidRDefault="00B031E0" w:rsidP="00B031E0">
            <w:pPr>
              <w:pStyle w:val="Tabletextbullet"/>
              <w:numPr>
                <w:ilvl w:val="0"/>
                <w:numId w:val="3"/>
              </w:numPr>
            </w:pPr>
            <w:r w:rsidRPr="00006E14">
              <w:t>Student Surveys.</w:t>
            </w:r>
            <w:r w:rsidR="00790199" w:rsidRPr="00006E14">
              <w:t xml:space="preserve"> </w:t>
            </w:r>
            <w:r w:rsidR="00B34FAD" w:rsidRPr="00006E14">
              <w:t xml:space="preserve">Teachers may use student </w:t>
            </w:r>
            <w:r w:rsidR="00DF458D" w:rsidRPr="00006E14">
              <w:t xml:space="preserve">surveys to learn more about students informally. </w:t>
            </w:r>
            <w:r w:rsidR="002D5947" w:rsidRPr="00006E14">
              <w:t xml:space="preserve">A more formal and </w:t>
            </w:r>
            <w:r w:rsidR="00065D40" w:rsidRPr="00006E14">
              <w:t xml:space="preserve">non-evaluative </w:t>
            </w:r>
            <w:r w:rsidR="002D5947" w:rsidRPr="00006E14">
              <w:t>type of survey is a student</w:t>
            </w:r>
            <w:r w:rsidR="00DF458D" w:rsidRPr="00006E14">
              <w:t xml:space="preserve"> </w:t>
            </w:r>
            <w:r w:rsidR="00B34FAD" w:rsidRPr="00006E14">
              <w:t>perception survey</w:t>
            </w:r>
            <w:r w:rsidR="002D5947" w:rsidRPr="00006E14">
              <w:t>, which can be tailored to capture information and feedback directly from students about the way a classroom works and how students are learning in their given environment.</w:t>
            </w:r>
            <w:r w:rsidR="007A6BD9" w:rsidRPr="00006E14">
              <w:t xml:space="preserve"> </w:t>
            </w:r>
          </w:p>
          <w:p w14:paraId="1DA0F64F" w14:textId="156AC852" w:rsidR="004C307C" w:rsidRPr="00006E14" w:rsidRDefault="00B031E0" w:rsidP="004C307C">
            <w:pPr>
              <w:pStyle w:val="Tabletextbullet"/>
              <w:numPr>
                <w:ilvl w:val="0"/>
                <w:numId w:val="3"/>
              </w:numPr>
            </w:pPr>
            <w:r w:rsidRPr="00006E14">
              <w:t>Non-Academic Conversations. Taking time to listen to students share about their lives is a simple yet effective way to learn more about students to better meet their needs.</w:t>
            </w:r>
            <w:r w:rsidR="0072356D" w:rsidRPr="00006E14">
              <w:t xml:space="preserve"> Engaging in non-</w:t>
            </w:r>
            <w:r w:rsidR="0072356D" w:rsidRPr="00006E14">
              <w:lastRenderedPageBreak/>
              <w:t xml:space="preserve">academic conversations during lunch time, breaks, class transitions, or during any other moments of downtime during the school day can </w:t>
            </w:r>
            <w:r w:rsidR="0009029D" w:rsidRPr="00006E14">
              <w:t>provide teachers with more insight about students’ lives outside of school.</w:t>
            </w:r>
          </w:p>
          <w:p w14:paraId="740F89B6" w14:textId="7F86B2EC" w:rsidR="00B265F8" w:rsidRPr="00006E14" w:rsidRDefault="00741F99" w:rsidP="00B265F8">
            <w:pPr>
              <w:pStyle w:val="Tabletextbullet"/>
              <w:numPr>
                <w:ilvl w:val="0"/>
                <w:numId w:val="3"/>
              </w:numPr>
            </w:pPr>
            <w:r w:rsidRPr="00006E14">
              <w:t xml:space="preserve">Family Relationships. </w:t>
            </w:r>
            <w:r w:rsidR="004C307C" w:rsidRPr="00006E14">
              <w:t xml:space="preserve">As teachers get to know their students, they also must take time to get to know students’ families. </w:t>
            </w:r>
            <w:r w:rsidR="00F84EB9" w:rsidRPr="00006E14">
              <w:t>Families can provide greater contextual information about their child, such as why a student has been more tired during class</w:t>
            </w:r>
            <w:r w:rsidR="002524CC" w:rsidRPr="00006E14">
              <w:t xml:space="preserve"> lately or how their child’s favorite sport is soccer. All information coming from families is valuable to teachers to learn more about their students.</w:t>
            </w:r>
          </w:p>
          <w:p w14:paraId="6D8B0F6D" w14:textId="4812FD84" w:rsidR="00B265F8" w:rsidRPr="00006E14" w:rsidRDefault="00B265F8" w:rsidP="00B265F8">
            <w:pPr>
              <w:pStyle w:val="Tabletextbullet"/>
              <w:numPr>
                <w:ilvl w:val="0"/>
                <w:numId w:val="0"/>
              </w:numPr>
              <w:ind w:left="144"/>
            </w:pPr>
            <w:r w:rsidRPr="00006E14">
              <w:t>Typically, student surveys are conducted at the beginning of the year, whereas non-academic conversations and building family relationships occur throughout the school year.</w:t>
            </w:r>
          </w:p>
          <w:p w14:paraId="33136473" w14:textId="77777777" w:rsidR="00830DE9" w:rsidRPr="00006E14" w:rsidRDefault="00830DE9" w:rsidP="00830DE9">
            <w:pPr>
              <w:pStyle w:val="Tabletextbullet"/>
              <w:numPr>
                <w:ilvl w:val="0"/>
                <w:numId w:val="0"/>
              </w:numPr>
              <w:ind w:left="864"/>
            </w:pPr>
          </w:p>
          <w:p w14:paraId="202AB677" w14:textId="30BC52D9" w:rsidR="000B4AD9" w:rsidRPr="00006E14" w:rsidRDefault="000B4AD9" w:rsidP="000B4AD9">
            <w:pPr>
              <w:pStyle w:val="Tabletextbullet"/>
              <w:numPr>
                <w:ilvl w:val="0"/>
                <w:numId w:val="0"/>
              </w:numPr>
            </w:pPr>
            <w:r w:rsidRPr="00006E14">
              <w:t>S: (Take notes in Student Guide about ways teachers learn about students.)</w:t>
            </w:r>
          </w:p>
        </w:tc>
        <w:tc>
          <w:tcPr>
            <w:tcW w:w="1578" w:type="dxa"/>
          </w:tcPr>
          <w:p w14:paraId="3D29187B" w14:textId="5485ECFA" w:rsidR="00A65235" w:rsidRDefault="00A65235" w:rsidP="00A65235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30E11EF1" w14:textId="1C7DF461" w:rsidR="00A65235" w:rsidRPr="00205E12" w:rsidRDefault="00A65235" w:rsidP="00A65235">
            <w:pPr>
              <w:pStyle w:val="Tabletext"/>
              <w:jc w:val="center"/>
            </w:pPr>
            <w:r>
              <w:t>PPT</w:t>
            </w:r>
          </w:p>
          <w:p w14:paraId="21A6A61C" w14:textId="68C99816" w:rsidR="00716D58" w:rsidRPr="00205E12" w:rsidRDefault="00716D58" w:rsidP="00FD5E69">
            <w:pPr>
              <w:pStyle w:val="Tabletext"/>
              <w:jc w:val="center"/>
            </w:pPr>
          </w:p>
        </w:tc>
      </w:tr>
      <w:tr w:rsidR="00B125BD" w:rsidRPr="00447D20" w14:paraId="028CE406" w14:textId="77777777" w:rsidTr="00006E14">
        <w:trPr>
          <w:cantSplit w:val="0"/>
        </w:trPr>
        <w:tc>
          <w:tcPr>
            <w:tcW w:w="805" w:type="dxa"/>
          </w:tcPr>
          <w:p w14:paraId="3737C0F3" w14:textId="2BD25803" w:rsidR="00B125BD" w:rsidRDefault="00315340" w:rsidP="00B125BD">
            <w:pPr>
              <w:pStyle w:val="Tabletext"/>
              <w:jc w:val="center"/>
            </w:pPr>
            <w:r>
              <w:lastRenderedPageBreak/>
              <w:t>9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01CC2CB7" w14:textId="65119619" w:rsidR="00B125BD" w:rsidRPr="00883D70" w:rsidRDefault="00883D70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 xml:space="preserve">How </w:t>
            </w:r>
            <w:r w:rsidR="00556702">
              <w:rPr>
                <w:b/>
                <w:bCs/>
              </w:rPr>
              <w:t>Knowledge of Students Drives Instruction</w:t>
            </w:r>
          </w:p>
          <w:p w14:paraId="6B91D48D" w14:textId="7CC31845" w:rsidR="00F27BD9" w:rsidRDefault="00883D7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T: </w:t>
            </w:r>
            <w:r w:rsidR="00051791">
              <w:t xml:space="preserve">Now that </w:t>
            </w:r>
            <w:proofErr w:type="gramStart"/>
            <w:r w:rsidR="00051791">
              <w:t>we’ve</w:t>
            </w:r>
            <w:proofErr w:type="gramEnd"/>
            <w:r w:rsidR="00051791">
              <w:t xml:space="preserve"> talked about some ways t</w:t>
            </w:r>
            <w:r w:rsidR="0010299E">
              <w:t>eachers can get to know their students, we must consider how knowledge of students can drive instruction.</w:t>
            </w:r>
            <w:r w:rsidR="00460859">
              <w:t xml:space="preserve"> </w:t>
            </w:r>
            <w:r w:rsidR="00FE3BF3">
              <w:t>Teachers take what they know about their students beyond the classroom and guide their instruction by</w:t>
            </w:r>
            <w:r w:rsidR="00857F47">
              <w:t xml:space="preserve"> finding ways to make the content engaging and relevant to the life experiences of the students.</w:t>
            </w:r>
          </w:p>
          <w:p w14:paraId="638708AC" w14:textId="4E64A731" w:rsidR="00AB164F" w:rsidRDefault="00AB164F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066EF48C" w14:textId="080F44C0" w:rsidR="00AB164F" w:rsidRDefault="00AB164F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T: (Hand out </w:t>
            </w:r>
            <w:r w:rsidR="002030BA">
              <w:t xml:space="preserve">3.01 Scenario: </w:t>
            </w:r>
            <w:r w:rsidR="00F91B1F">
              <w:t>Jenny.)</w:t>
            </w:r>
          </w:p>
          <w:p w14:paraId="4CCD2163" w14:textId="7486B02C" w:rsidR="00F91B1F" w:rsidRDefault="00F91B1F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6E2186B0" w14:textId="69E81706" w:rsidR="00F91B1F" w:rsidRDefault="00F91B1F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T: </w:t>
            </w:r>
            <w:r w:rsidR="00C00E2E">
              <w:t xml:space="preserve">The </w:t>
            </w:r>
            <w:r w:rsidR="003B310B">
              <w:t>handout</w:t>
            </w:r>
            <w:r w:rsidR="00C00E2E">
              <w:t xml:space="preserve"> you were just given is a </w:t>
            </w:r>
            <w:r w:rsidR="00271BE1">
              <w:t xml:space="preserve">sample of Ms. </w:t>
            </w:r>
            <w:r w:rsidR="006B78C7">
              <w:t>G</w:t>
            </w:r>
            <w:r w:rsidR="00271BE1">
              <w:t xml:space="preserve">’s </w:t>
            </w:r>
            <w:r w:rsidR="006A15AA">
              <w:t>student survey for a student named Jenny. Take two minutes to review Jenny’s s</w:t>
            </w:r>
            <w:r w:rsidR="003E52D0">
              <w:t xml:space="preserve">urvey responses on your own. </w:t>
            </w:r>
          </w:p>
          <w:p w14:paraId="7FA1E6D3" w14:textId="01213B2C" w:rsidR="003E52D0" w:rsidRDefault="003E52D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72E7A6AD" w14:textId="6FE92DF5" w:rsidR="003E52D0" w:rsidRDefault="003E52D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>T: (Set timer for two minutes.</w:t>
            </w:r>
            <w:r w:rsidR="006B78C7">
              <w:t>)</w:t>
            </w:r>
          </w:p>
          <w:p w14:paraId="2E30984B" w14:textId="194F3BD5" w:rsidR="003E52D0" w:rsidRDefault="003E52D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0FB711E7" w14:textId="2A5E55C2" w:rsidR="003E52D0" w:rsidRDefault="003E52D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>S: (Review Jenny’s survey responses.)</w:t>
            </w:r>
          </w:p>
          <w:p w14:paraId="000CBCFC" w14:textId="03BACA4B" w:rsidR="003E52D0" w:rsidRDefault="003E52D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2FEF624F" w14:textId="2A15DAFC" w:rsidR="003E52D0" w:rsidRDefault="003E52D0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T: Once Ms. </w:t>
            </w:r>
            <w:r w:rsidR="006B78C7">
              <w:t>G</w:t>
            </w:r>
            <w:r>
              <w:t xml:space="preserve">’s students fill out the surveys, she will review them and use the information to help inform her instruction for that student. </w:t>
            </w:r>
          </w:p>
          <w:p w14:paraId="2EBEA5FC" w14:textId="62F26FE3" w:rsidR="001024A4" w:rsidRDefault="001024A4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09BB5247" w14:textId="2F590457" w:rsidR="001024A4" w:rsidRDefault="001024A4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T: What are </w:t>
            </w:r>
            <w:proofErr w:type="gramStart"/>
            <w:r>
              <w:t>some</w:t>
            </w:r>
            <w:proofErr w:type="gramEnd"/>
            <w:r>
              <w:t xml:space="preserve"> things that Ms. </w:t>
            </w:r>
            <w:r w:rsidR="006B78C7">
              <w:t>G</w:t>
            </w:r>
            <w:r>
              <w:t xml:space="preserve"> can learn about Jenny as a</w:t>
            </w:r>
            <w:r w:rsidR="00BE4C88">
              <w:t>n individual?</w:t>
            </w:r>
          </w:p>
          <w:p w14:paraId="5A88CE35" w14:textId="4D5BA85C" w:rsidR="00BE4C88" w:rsidRDefault="00BE4C88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5056BAD8" w14:textId="794D1B42" w:rsidR="00BE4C88" w:rsidRDefault="00BE4C88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S: </w:t>
            </w:r>
            <w:r w:rsidR="00C76B69">
              <w:t xml:space="preserve">Jenny is </w:t>
            </w:r>
            <w:r w:rsidR="00507F8D">
              <w:t xml:space="preserve">a morning person, she likes to perform/be in the spotlight, she </w:t>
            </w:r>
            <w:r w:rsidR="007164B0">
              <w:t>lives in a house with five other people—and four fish!</w:t>
            </w:r>
            <w:r w:rsidR="005D544B">
              <w:t xml:space="preserve"> </w:t>
            </w:r>
          </w:p>
          <w:p w14:paraId="1E1B9A28" w14:textId="23F5A8A8" w:rsidR="005D544B" w:rsidRDefault="005D544B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2253EA62" w14:textId="2E36EEA5" w:rsidR="005D544B" w:rsidRDefault="005D544B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 xml:space="preserve">T: What are </w:t>
            </w:r>
            <w:proofErr w:type="gramStart"/>
            <w:r>
              <w:t>some</w:t>
            </w:r>
            <w:proofErr w:type="gramEnd"/>
            <w:r>
              <w:t xml:space="preserve"> things that Ms. </w:t>
            </w:r>
            <w:r w:rsidR="006B78C7">
              <w:t>G</w:t>
            </w:r>
            <w:r>
              <w:t xml:space="preserve"> can learn about Jenny as a learner?</w:t>
            </w:r>
          </w:p>
          <w:p w14:paraId="3439D958" w14:textId="2A53D7FE" w:rsidR="005D544B" w:rsidRDefault="005D544B" w:rsidP="00AB2339">
            <w:pPr>
              <w:pStyle w:val="Tabletextbullet"/>
              <w:numPr>
                <w:ilvl w:val="0"/>
                <w:numId w:val="0"/>
              </w:numPr>
              <w:spacing w:after="0"/>
            </w:pPr>
          </w:p>
          <w:p w14:paraId="6D91E8A3" w14:textId="50CAF64D" w:rsidR="005D544B" w:rsidRPr="00F27BD9" w:rsidRDefault="005D544B" w:rsidP="00AB2339">
            <w:pPr>
              <w:pStyle w:val="Tabletextbullet"/>
              <w:numPr>
                <w:ilvl w:val="0"/>
                <w:numId w:val="0"/>
              </w:numPr>
              <w:spacing w:after="0"/>
              <w:rPr>
                <w:b/>
                <w:bCs/>
              </w:rPr>
            </w:pPr>
            <w:r>
              <w:lastRenderedPageBreak/>
              <w:t xml:space="preserve">S: The survey said she does not always get along with other people, so she may not work well in groups. </w:t>
            </w:r>
            <w:r w:rsidR="00F73AE7">
              <w:t xml:space="preserve">She likes math and </w:t>
            </w:r>
            <w:r w:rsidR="003B310B">
              <w:t>school and</w:t>
            </w:r>
            <w:r w:rsidR="00A97E1E">
              <w:t xml:space="preserve"> likes doing her best. She likes projects and presentations, so she may </w:t>
            </w:r>
            <w:r w:rsidR="0045129D">
              <w:t>participate actively in school.</w:t>
            </w:r>
          </w:p>
          <w:p w14:paraId="001261A5" w14:textId="6528E235" w:rsidR="002931B7" w:rsidRDefault="002931B7" w:rsidP="00E41E75"/>
          <w:p w14:paraId="6C7AF3B4" w14:textId="586B05D0" w:rsidR="00A97E1E" w:rsidRDefault="00A97E1E" w:rsidP="00E41E75">
            <w:r>
              <w:t xml:space="preserve">T: </w:t>
            </w:r>
            <w:r w:rsidR="00005016">
              <w:t xml:space="preserve">What are </w:t>
            </w:r>
            <w:proofErr w:type="gramStart"/>
            <w:r w:rsidR="00005016">
              <w:t>some</w:t>
            </w:r>
            <w:proofErr w:type="gramEnd"/>
            <w:r w:rsidR="00005016">
              <w:t xml:space="preserve"> things that Ms. </w:t>
            </w:r>
            <w:r w:rsidR="006A739D">
              <w:t>G</w:t>
            </w:r>
            <w:r w:rsidR="00005016">
              <w:t xml:space="preserve"> can learn about Jenny as a member of her family?</w:t>
            </w:r>
          </w:p>
          <w:p w14:paraId="463026CF" w14:textId="404DB761" w:rsidR="00005016" w:rsidRDefault="00005016" w:rsidP="00E41E75"/>
          <w:p w14:paraId="0080D876" w14:textId="363FDB9D" w:rsidR="00005016" w:rsidRDefault="00005016" w:rsidP="00E41E75">
            <w:r>
              <w:t xml:space="preserve">S: </w:t>
            </w:r>
            <w:r w:rsidR="00CC0AC3">
              <w:t>She has chores and responsibilities, she is the oldest child, her mother helps her  with her homework.</w:t>
            </w:r>
          </w:p>
          <w:p w14:paraId="4AD8DCB1" w14:textId="7C975727" w:rsidR="00CC0AC3" w:rsidRDefault="00CC0AC3" w:rsidP="00E41E75"/>
          <w:p w14:paraId="54F75FBD" w14:textId="5E9EEA1D" w:rsidR="00CC0AC3" w:rsidRDefault="00CC0AC3" w:rsidP="00E41E75">
            <w:r>
              <w:t xml:space="preserve">T: </w:t>
            </w:r>
            <w:r w:rsidR="001D01BC">
              <w:t xml:space="preserve">Now, how might Ms. </w:t>
            </w:r>
            <w:r w:rsidR="006A739D">
              <w:t>G</w:t>
            </w:r>
            <w:r w:rsidR="001D01BC">
              <w:t xml:space="preserve"> use this information to better instruct Jenny in math class?</w:t>
            </w:r>
          </w:p>
          <w:p w14:paraId="43B06CB2" w14:textId="6246CF64" w:rsidR="001D01BC" w:rsidRDefault="001D01BC" w:rsidP="00E41E75"/>
          <w:p w14:paraId="518F0A4A" w14:textId="25B4C6E0" w:rsidR="001D01BC" w:rsidRDefault="001D01BC" w:rsidP="00E41E75">
            <w:r>
              <w:t xml:space="preserve">S: </w:t>
            </w:r>
            <w:r w:rsidR="0007742E">
              <w:t xml:space="preserve">Answers will vary but may include: </w:t>
            </w:r>
            <w:r>
              <w:t xml:space="preserve">Jenny likes </w:t>
            </w:r>
            <w:r w:rsidR="003B310B">
              <w:t>math,</w:t>
            </w:r>
            <w:r>
              <w:t xml:space="preserve"> and she likes to </w:t>
            </w:r>
            <w:r w:rsidR="0007742E">
              <w:t xml:space="preserve">present, so Ms. </w:t>
            </w:r>
            <w:r w:rsidR="006A739D">
              <w:t>G</w:t>
            </w:r>
            <w:r w:rsidR="0007742E">
              <w:t>. could ask her to model problems for the whole class;</w:t>
            </w:r>
            <w:r w:rsidR="00100F96">
              <w:t xml:space="preserve"> </w:t>
            </w:r>
            <w:r w:rsidR="00427AC7">
              <w:t xml:space="preserve">if Jenny </w:t>
            </w:r>
            <w:proofErr w:type="gramStart"/>
            <w:r w:rsidR="00427AC7">
              <w:t>was</w:t>
            </w:r>
            <w:proofErr w:type="gramEnd"/>
            <w:r w:rsidR="00427AC7">
              <w:t xml:space="preserve"> expressing interest in a particular topic, Ms. </w:t>
            </w:r>
            <w:r w:rsidR="006A739D">
              <w:t>G</w:t>
            </w:r>
            <w:r w:rsidR="00427AC7">
              <w:t xml:space="preserve"> could give her resources to practice at home</w:t>
            </w:r>
            <w:r w:rsidR="00F16EF1">
              <w:t>, etc. She may create opportunities for Jenny to be in groups where roles are clearly defined to decrease arguing.</w:t>
            </w:r>
          </w:p>
          <w:p w14:paraId="70F20730" w14:textId="75A22F0F" w:rsidR="00E41E75" w:rsidRPr="00E41E75" w:rsidRDefault="00E41E75" w:rsidP="00AB585E">
            <w:pPr>
              <w:rPr>
                <w:b/>
                <w:bCs/>
              </w:rPr>
            </w:pPr>
          </w:p>
        </w:tc>
        <w:tc>
          <w:tcPr>
            <w:tcW w:w="1578" w:type="dxa"/>
          </w:tcPr>
          <w:p w14:paraId="1AFD7F6D" w14:textId="77777777" w:rsidR="0049622C" w:rsidRDefault="00A65235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5AB4496F" w14:textId="77777777" w:rsidR="00A65235" w:rsidRDefault="00A65235" w:rsidP="00B125BD">
            <w:pPr>
              <w:pStyle w:val="Tabletext"/>
              <w:jc w:val="center"/>
            </w:pPr>
            <w:r>
              <w:t>PPT</w:t>
            </w:r>
          </w:p>
          <w:p w14:paraId="100A9F45" w14:textId="37C9C900" w:rsidR="00A65235" w:rsidRPr="00205E12" w:rsidRDefault="00A65235" w:rsidP="00B125BD">
            <w:pPr>
              <w:pStyle w:val="Tabletext"/>
              <w:jc w:val="center"/>
            </w:pPr>
            <w:r>
              <w:t>Student Survey Sample: Jenny</w:t>
            </w:r>
          </w:p>
        </w:tc>
      </w:tr>
      <w:tr w:rsidR="00B125BD" w:rsidRPr="00447D20" w14:paraId="74ABDA05" w14:textId="77777777" w:rsidTr="00006E14">
        <w:trPr>
          <w:cantSplit w:val="0"/>
        </w:trPr>
        <w:tc>
          <w:tcPr>
            <w:tcW w:w="805" w:type="dxa"/>
          </w:tcPr>
          <w:p w14:paraId="22C9E52D" w14:textId="1B56A6D8" w:rsidR="00B125BD" w:rsidRDefault="00883D70" w:rsidP="00B125BD">
            <w:pPr>
              <w:pStyle w:val="Tabletext"/>
              <w:jc w:val="center"/>
            </w:pPr>
            <w:r>
              <w:t>15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350A7E04" w14:textId="77777777" w:rsidR="00B125BD" w:rsidRPr="00883D70" w:rsidRDefault="00883D70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>Practice</w:t>
            </w:r>
          </w:p>
          <w:p w14:paraId="0F390F21" w14:textId="2D1249C9" w:rsidR="00072890" w:rsidRDefault="00DE2569" w:rsidP="004F53AF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 </w:t>
            </w:r>
            <w:proofErr w:type="gramStart"/>
            <w:r>
              <w:t>we’re</w:t>
            </w:r>
            <w:proofErr w:type="gramEnd"/>
            <w:r>
              <w:t xml:space="preserve"> going to look at two other s</w:t>
            </w:r>
            <w:r w:rsidR="009465C9">
              <w:t xml:space="preserve">urvey results from Ms. </w:t>
            </w:r>
            <w:r w:rsidR="006A739D">
              <w:t>G</w:t>
            </w:r>
            <w:r w:rsidR="009465C9">
              <w:t>’s class.</w:t>
            </w:r>
            <w:r w:rsidR="00072890">
              <w:t xml:space="preserve"> In your Student Guide, find the section titled “Student Survey Samples: </w:t>
            </w:r>
            <w:r w:rsidR="0006003C">
              <w:t xml:space="preserve">Robert &amp; </w:t>
            </w:r>
            <w:r w:rsidR="00812807">
              <w:t>Tatiana.</w:t>
            </w:r>
            <w:r w:rsidR="0006003C">
              <w:t>”</w:t>
            </w:r>
          </w:p>
          <w:p w14:paraId="3D57533C" w14:textId="77777777" w:rsidR="0006003C" w:rsidRDefault="0006003C" w:rsidP="004F53AF">
            <w:pPr>
              <w:pStyle w:val="Tabletextbullet"/>
              <w:numPr>
                <w:ilvl w:val="0"/>
                <w:numId w:val="0"/>
              </w:numPr>
            </w:pPr>
          </w:p>
          <w:p w14:paraId="3118489E" w14:textId="77777777" w:rsidR="0006003C" w:rsidRDefault="0006003C" w:rsidP="004F53AF">
            <w:pPr>
              <w:pStyle w:val="Tabletextbullet"/>
              <w:numPr>
                <w:ilvl w:val="0"/>
                <w:numId w:val="0"/>
              </w:numPr>
            </w:pPr>
            <w:r>
              <w:t xml:space="preserve">S: (Locate </w:t>
            </w:r>
            <w:r w:rsidR="00A30999">
              <w:t>section in the Student Guide.)</w:t>
            </w:r>
          </w:p>
          <w:p w14:paraId="22E2AC6F" w14:textId="3E620FCC" w:rsidR="00A30999" w:rsidRDefault="00A30999" w:rsidP="004F53AF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T: I am going to hand out two additional student surveys from Ms. </w:t>
            </w:r>
            <w:r w:rsidR="00692917">
              <w:t>G</w:t>
            </w:r>
            <w:r>
              <w:t>.’s class. I w</w:t>
            </w:r>
            <w:r w:rsidR="00BC111E">
              <w:t xml:space="preserve">ill set a timer for </w:t>
            </w:r>
            <w:r w:rsidR="00831D51">
              <w:t xml:space="preserve">8 minutes. </w:t>
            </w:r>
            <w:r w:rsidR="009F5474">
              <w:t>In that time, review each survey and answer the questions in the Student Guide.</w:t>
            </w:r>
          </w:p>
          <w:p w14:paraId="60C28164" w14:textId="77777777" w:rsidR="002557E7" w:rsidRDefault="002557E7" w:rsidP="004F53AF">
            <w:pPr>
              <w:pStyle w:val="Tabletextbullet"/>
              <w:numPr>
                <w:ilvl w:val="0"/>
                <w:numId w:val="0"/>
              </w:numPr>
            </w:pPr>
          </w:p>
          <w:p w14:paraId="0EFEE15F" w14:textId="77777777" w:rsidR="002557E7" w:rsidRDefault="002557E7" w:rsidP="004F53AF">
            <w:pPr>
              <w:pStyle w:val="Tabletextbullet"/>
              <w:numPr>
                <w:ilvl w:val="0"/>
                <w:numId w:val="0"/>
              </w:numPr>
            </w:pPr>
            <w:r>
              <w:t>T: (Set timer for 8 mins.)</w:t>
            </w:r>
          </w:p>
          <w:p w14:paraId="44AE57B6" w14:textId="77777777" w:rsidR="002557E7" w:rsidRDefault="002557E7" w:rsidP="004F53AF">
            <w:pPr>
              <w:pStyle w:val="Tabletextbullet"/>
              <w:numPr>
                <w:ilvl w:val="0"/>
                <w:numId w:val="0"/>
              </w:numPr>
            </w:pPr>
          </w:p>
          <w:p w14:paraId="0EEAE7C6" w14:textId="77777777" w:rsidR="002557E7" w:rsidRDefault="002557E7" w:rsidP="004F53AF">
            <w:pPr>
              <w:pStyle w:val="Tabletextbullet"/>
              <w:numPr>
                <w:ilvl w:val="0"/>
                <w:numId w:val="0"/>
              </w:numPr>
            </w:pPr>
            <w:r>
              <w:t>S: (Complete questions in Student  Guide.)</w:t>
            </w:r>
          </w:p>
          <w:p w14:paraId="3E141AC8" w14:textId="77777777" w:rsidR="002557E7" w:rsidRDefault="002557E7" w:rsidP="004F53AF">
            <w:pPr>
              <w:pStyle w:val="Tabletextbullet"/>
              <w:numPr>
                <w:ilvl w:val="0"/>
                <w:numId w:val="0"/>
              </w:numPr>
            </w:pPr>
          </w:p>
          <w:p w14:paraId="7D1FAA8A" w14:textId="518ABAE8" w:rsidR="002557E7" w:rsidRDefault="002557E7" w:rsidP="004F53A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434DE8">
              <w:t>Now I am going to set the timer for five minutes. Turn to a neighbor and discuss</w:t>
            </w:r>
            <w:r w:rsidR="005A03BF">
              <w:t xml:space="preserve"> the insight Ms. </w:t>
            </w:r>
            <w:r w:rsidR="00692917">
              <w:t>G</w:t>
            </w:r>
            <w:r w:rsidR="005A03BF">
              <w:t xml:space="preserve"> can gain from her student surveys.</w:t>
            </w:r>
          </w:p>
          <w:p w14:paraId="6882FC44" w14:textId="77777777" w:rsidR="005A03BF" w:rsidRDefault="005A03BF" w:rsidP="004F53AF">
            <w:pPr>
              <w:pStyle w:val="Tabletextbullet"/>
              <w:numPr>
                <w:ilvl w:val="0"/>
                <w:numId w:val="0"/>
              </w:numPr>
            </w:pPr>
          </w:p>
          <w:p w14:paraId="3669B70E" w14:textId="226625D8" w:rsidR="005A03BF" w:rsidRPr="00A85644" w:rsidRDefault="005A03BF" w:rsidP="004F53AF">
            <w:pPr>
              <w:pStyle w:val="Tabletextbullet"/>
              <w:numPr>
                <w:ilvl w:val="0"/>
                <w:numId w:val="0"/>
              </w:numPr>
            </w:pPr>
            <w:r>
              <w:t>S: (Turn and talk.)</w:t>
            </w:r>
          </w:p>
        </w:tc>
        <w:tc>
          <w:tcPr>
            <w:tcW w:w="1578" w:type="dxa"/>
          </w:tcPr>
          <w:p w14:paraId="33D0452A" w14:textId="142F2F8D" w:rsidR="009A56AA" w:rsidRDefault="009A56AA" w:rsidP="009A56AA">
            <w:pPr>
              <w:pStyle w:val="Tabletext"/>
              <w:jc w:val="center"/>
            </w:pPr>
            <w:r>
              <w:t>Student Guide</w:t>
            </w:r>
          </w:p>
          <w:p w14:paraId="713FEEAA" w14:textId="3A4E240B" w:rsidR="009A56AA" w:rsidRDefault="009A56AA" w:rsidP="009A56AA">
            <w:pPr>
              <w:pStyle w:val="Tabletext"/>
              <w:jc w:val="center"/>
            </w:pPr>
            <w:r>
              <w:t>PPT</w:t>
            </w:r>
          </w:p>
          <w:p w14:paraId="62C98838" w14:textId="31B03B92" w:rsidR="009A56AA" w:rsidRDefault="009A56AA" w:rsidP="009A56AA">
            <w:pPr>
              <w:pStyle w:val="Tabletext"/>
              <w:jc w:val="center"/>
              <w:rPr>
                <w:b/>
                <w:bCs/>
              </w:rPr>
            </w:pPr>
            <w:r>
              <w:t>Student Survey Samples: Robert &amp; Tatiana</w:t>
            </w:r>
          </w:p>
          <w:p w14:paraId="10A06769" w14:textId="49AE9A89" w:rsidR="005A03BF" w:rsidRPr="00883D70" w:rsidRDefault="009A56AA" w:rsidP="00B125BD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B125BD" w:rsidRPr="00447D20" w14:paraId="567CF707" w14:textId="77777777" w:rsidTr="00006E14">
        <w:trPr>
          <w:cantSplit w:val="0"/>
        </w:trPr>
        <w:tc>
          <w:tcPr>
            <w:tcW w:w="805" w:type="dxa"/>
          </w:tcPr>
          <w:p w14:paraId="3880BC35" w14:textId="58F4C772" w:rsidR="00B125BD" w:rsidRDefault="00883D70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333B4336" w14:textId="77777777" w:rsidR="00B125BD" w:rsidRPr="00883D70" w:rsidRDefault="00883D70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>Debrief</w:t>
            </w:r>
          </w:p>
          <w:p w14:paraId="44317E86" w14:textId="77777777" w:rsidR="00883D70" w:rsidRDefault="00883D70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93725B">
              <w:t>Why is it important for teachers to take intentional time to learn about students and their interests inside and outside of the classroom?</w:t>
            </w:r>
          </w:p>
          <w:p w14:paraId="6E505AE0" w14:textId="77777777" w:rsidR="0093725B" w:rsidRDefault="0093725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B06DEF9" w14:textId="101D7971" w:rsidR="0093725B" w:rsidRDefault="0093725B" w:rsidP="00B125BD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>S: Answers will vary but may include:</w:t>
            </w:r>
            <w:r w:rsidR="003D036E">
              <w:t xml:space="preserve"> It is important for teachers to learn about students because…</w:t>
            </w:r>
          </w:p>
          <w:p w14:paraId="228CD5A3" w14:textId="73135F76" w:rsidR="0093725B" w:rsidRDefault="009B7A4F" w:rsidP="0093725B">
            <w:pPr>
              <w:pStyle w:val="Tabletextbullet"/>
              <w:numPr>
                <w:ilvl w:val="0"/>
                <w:numId w:val="10"/>
              </w:numPr>
            </w:pPr>
            <w:r>
              <w:t>It can help teachers plan for effective instruction in their classrooms</w:t>
            </w:r>
            <w:r w:rsidR="00F1682F">
              <w:t>.</w:t>
            </w:r>
          </w:p>
          <w:p w14:paraId="3DC11166" w14:textId="49422302" w:rsidR="009B7A4F" w:rsidRPr="00A85644" w:rsidRDefault="009B7A4F" w:rsidP="0093725B">
            <w:pPr>
              <w:pStyle w:val="Tabletextbullet"/>
              <w:numPr>
                <w:ilvl w:val="0"/>
                <w:numId w:val="10"/>
              </w:numPr>
            </w:pPr>
            <w:r>
              <w:t>It can help teachers make effective connections between student interests and content</w:t>
            </w:r>
            <w:r w:rsidR="00F1682F">
              <w:t>.</w:t>
            </w:r>
          </w:p>
        </w:tc>
        <w:tc>
          <w:tcPr>
            <w:tcW w:w="1578" w:type="dxa"/>
          </w:tcPr>
          <w:p w14:paraId="32C54F38" w14:textId="29D9175B" w:rsidR="00B125BD" w:rsidRPr="00205E12" w:rsidRDefault="00B125BD" w:rsidP="003D036E">
            <w:pPr>
              <w:pStyle w:val="Tabletext"/>
              <w:jc w:val="center"/>
            </w:pPr>
          </w:p>
        </w:tc>
      </w:tr>
      <w:tr w:rsidR="00B125BD" w:rsidRPr="00447D20" w14:paraId="047CC7AC" w14:textId="77777777" w:rsidTr="00006E14">
        <w:trPr>
          <w:cantSplit w:val="0"/>
        </w:trPr>
        <w:tc>
          <w:tcPr>
            <w:tcW w:w="805" w:type="dxa"/>
          </w:tcPr>
          <w:p w14:paraId="2BC0BE01" w14:textId="2A638CB0" w:rsidR="00B125BD" w:rsidRDefault="00883D70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6076F80D" w14:textId="77777777" w:rsidR="00B125BD" w:rsidRPr="00883D70" w:rsidRDefault="00883D70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>Exit Ticket</w:t>
            </w:r>
          </w:p>
          <w:p w14:paraId="1C45E3F6" w14:textId="2F3804A1" w:rsidR="00883D70" w:rsidRPr="00A85644" w:rsidRDefault="00883D70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404725AA" w14:textId="606F6CC0" w:rsidR="00B125BD" w:rsidRPr="00205E12" w:rsidRDefault="00C72572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5684EF7A" w14:textId="44E3EF64" w:rsidR="00AF7312" w:rsidRDefault="00AF7312" w:rsidP="00AF7312">
      <w:pPr>
        <w:spacing w:after="0"/>
      </w:pPr>
    </w:p>
    <w:p w14:paraId="21E47363" w14:textId="180A932D" w:rsidR="002D55BE" w:rsidRDefault="002D55BE" w:rsidP="00D20D0B"/>
    <w:p w14:paraId="2123C3CF" w14:textId="577490F1" w:rsidR="00AA4047" w:rsidRDefault="00AA4047">
      <w:pPr>
        <w:rPr>
          <w:rFonts w:asciiTheme="majorHAnsi" w:hAnsiTheme="majorHAnsi" w:cs="Open Sans"/>
          <w:bCs/>
          <w:sz w:val="28"/>
          <w:szCs w:val="20"/>
        </w:rPr>
      </w:pPr>
    </w:p>
    <w:sectPr w:rsidR="00AA404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702FE" w14:textId="77777777" w:rsidR="00912101" w:rsidRDefault="00912101" w:rsidP="004C62A0">
      <w:pPr>
        <w:spacing w:after="0" w:line="240" w:lineRule="auto"/>
      </w:pPr>
      <w:r>
        <w:separator/>
      </w:r>
    </w:p>
  </w:endnote>
  <w:endnote w:type="continuationSeparator" w:id="0">
    <w:p w14:paraId="704807D5" w14:textId="77777777" w:rsidR="00912101" w:rsidRDefault="00912101" w:rsidP="004C62A0">
      <w:pPr>
        <w:spacing w:after="0" w:line="240" w:lineRule="auto"/>
      </w:pPr>
      <w:r>
        <w:continuationSeparator/>
      </w:r>
    </w:p>
  </w:endnote>
  <w:endnote w:type="continuationNotice" w:id="1">
    <w:p w14:paraId="30A24B65" w14:textId="77777777" w:rsidR="00912101" w:rsidRDefault="009121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66449D3" w:rsidR="00D96D8A" w:rsidRPr="003B310B" w:rsidRDefault="003B310B" w:rsidP="003B310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58762" w14:textId="77777777" w:rsidR="00912101" w:rsidRDefault="00912101" w:rsidP="004C62A0">
      <w:pPr>
        <w:spacing w:after="0" w:line="240" w:lineRule="auto"/>
      </w:pPr>
      <w:r>
        <w:separator/>
      </w:r>
    </w:p>
  </w:footnote>
  <w:footnote w:type="continuationSeparator" w:id="0">
    <w:p w14:paraId="6D668F1F" w14:textId="77777777" w:rsidR="00912101" w:rsidRDefault="00912101" w:rsidP="004C62A0">
      <w:pPr>
        <w:spacing w:after="0" w:line="240" w:lineRule="auto"/>
      </w:pPr>
      <w:r>
        <w:continuationSeparator/>
      </w:r>
    </w:p>
  </w:footnote>
  <w:footnote w:type="continuationNotice" w:id="1">
    <w:p w14:paraId="5D66BBAB" w14:textId="77777777" w:rsidR="00912101" w:rsidRDefault="009121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9BC4AB3" w:rsidR="004C62A0" w:rsidRPr="00C67E93" w:rsidRDefault="00C67E93" w:rsidP="00C67E93">
    <w:pPr>
      <w:pStyle w:val="Header"/>
      <w:spacing w:after="120"/>
    </w:pPr>
    <w:r>
      <w:rPr>
        <w:noProof/>
      </w:rPr>
      <w:drawing>
        <wp:inline distT="0" distB="0" distL="0" distR="0" wp14:anchorId="054DB6E2" wp14:editId="116DA8F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61DD"/>
    <w:multiLevelType w:val="hybridMultilevel"/>
    <w:tmpl w:val="6B04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7AC8"/>
    <w:multiLevelType w:val="hybridMultilevel"/>
    <w:tmpl w:val="36AE3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5EC07D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8DA6831"/>
    <w:multiLevelType w:val="hybridMultilevel"/>
    <w:tmpl w:val="975E8226"/>
    <w:lvl w:ilvl="0" w:tplc="2E7C98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74FDB"/>
    <w:multiLevelType w:val="hybridMultilevel"/>
    <w:tmpl w:val="8E68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152C73"/>
    <w:multiLevelType w:val="hybridMultilevel"/>
    <w:tmpl w:val="E4BCA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87D1D"/>
    <w:multiLevelType w:val="hybridMultilevel"/>
    <w:tmpl w:val="C966D91C"/>
    <w:lvl w:ilvl="0" w:tplc="B7C8E3F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D63A0"/>
    <w:multiLevelType w:val="hybridMultilevel"/>
    <w:tmpl w:val="9724A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D5834"/>
    <w:multiLevelType w:val="hybridMultilevel"/>
    <w:tmpl w:val="78AAB298"/>
    <w:lvl w:ilvl="0" w:tplc="FCBC42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158E9"/>
    <w:multiLevelType w:val="hybridMultilevel"/>
    <w:tmpl w:val="FF2E5650"/>
    <w:lvl w:ilvl="0" w:tplc="CA06E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525244">
    <w:abstractNumId w:val="4"/>
  </w:num>
  <w:num w:numId="2" w16cid:durableId="262955959">
    <w:abstractNumId w:val="7"/>
  </w:num>
  <w:num w:numId="3" w16cid:durableId="995377907">
    <w:abstractNumId w:val="5"/>
  </w:num>
  <w:num w:numId="4" w16cid:durableId="1054238606">
    <w:abstractNumId w:val="14"/>
  </w:num>
  <w:num w:numId="5" w16cid:durableId="1585185021">
    <w:abstractNumId w:val="9"/>
  </w:num>
  <w:num w:numId="6" w16cid:durableId="496653551">
    <w:abstractNumId w:val="2"/>
  </w:num>
  <w:num w:numId="7" w16cid:durableId="1975913390">
    <w:abstractNumId w:val="0"/>
  </w:num>
  <w:num w:numId="8" w16cid:durableId="189222838">
    <w:abstractNumId w:val="10"/>
  </w:num>
  <w:num w:numId="9" w16cid:durableId="780416571">
    <w:abstractNumId w:val="8"/>
  </w:num>
  <w:num w:numId="10" w16cid:durableId="264581690">
    <w:abstractNumId w:val="3"/>
  </w:num>
  <w:num w:numId="11" w16cid:durableId="455028166">
    <w:abstractNumId w:val="11"/>
  </w:num>
  <w:num w:numId="12" w16cid:durableId="1070691602">
    <w:abstractNumId w:val="1"/>
  </w:num>
  <w:num w:numId="13" w16cid:durableId="1544294294">
    <w:abstractNumId w:val="15"/>
  </w:num>
  <w:num w:numId="14" w16cid:durableId="355086366">
    <w:abstractNumId w:val="6"/>
  </w:num>
  <w:num w:numId="15" w16cid:durableId="1309819281">
    <w:abstractNumId w:val="13"/>
  </w:num>
  <w:num w:numId="16" w16cid:durableId="845290671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ABC"/>
    <w:rsid w:val="00003A4C"/>
    <w:rsid w:val="00005016"/>
    <w:rsid w:val="00005246"/>
    <w:rsid w:val="00006E14"/>
    <w:rsid w:val="0001002B"/>
    <w:rsid w:val="00011E61"/>
    <w:rsid w:val="00012CB3"/>
    <w:rsid w:val="000133B3"/>
    <w:rsid w:val="00015EA8"/>
    <w:rsid w:val="000174FC"/>
    <w:rsid w:val="000178A9"/>
    <w:rsid w:val="000229D7"/>
    <w:rsid w:val="00025388"/>
    <w:rsid w:val="00025E27"/>
    <w:rsid w:val="000266FF"/>
    <w:rsid w:val="00027640"/>
    <w:rsid w:val="0004002A"/>
    <w:rsid w:val="00041002"/>
    <w:rsid w:val="0004182B"/>
    <w:rsid w:val="0004206A"/>
    <w:rsid w:val="0004215D"/>
    <w:rsid w:val="00042A32"/>
    <w:rsid w:val="0004463E"/>
    <w:rsid w:val="00047496"/>
    <w:rsid w:val="00051791"/>
    <w:rsid w:val="00051CC3"/>
    <w:rsid w:val="000566E1"/>
    <w:rsid w:val="00056CFB"/>
    <w:rsid w:val="0006003C"/>
    <w:rsid w:val="0006004B"/>
    <w:rsid w:val="000607C0"/>
    <w:rsid w:val="00061EA3"/>
    <w:rsid w:val="0006378F"/>
    <w:rsid w:val="000637A6"/>
    <w:rsid w:val="0006380B"/>
    <w:rsid w:val="00064F5A"/>
    <w:rsid w:val="000650C3"/>
    <w:rsid w:val="00065D40"/>
    <w:rsid w:val="00070022"/>
    <w:rsid w:val="00072890"/>
    <w:rsid w:val="00074B4B"/>
    <w:rsid w:val="00076191"/>
    <w:rsid w:val="0007742E"/>
    <w:rsid w:val="00080842"/>
    <w:rsid w:val="00080A97"/>
    <w:rsid w:val="00082554"/>
    <w:rsid w:val="00085666"/>
    <w:rsid w:val="00087BB8"/>
    <w:rsid w:val="00087C6A"/>
    <w:rsid w:val="0009029D"/>
    <w:rsid w:val="00094EB2"/>
    <w:rsid w:val="00097D52"/>
    <w:rsid w:val="00097EAA"/>
    <w:rsid w:val="000A0D14"/>
    <w:rsid w:val="000A3608"/>
    <w:rsid w:val="000A4B9D"/>
    <w:rsid w:val="000A5534"/>
    <w:rsid w:val="000A70DF"/>
    <w:rsid w:val="000B3848"/>
    <w:rsid w:val="000B4AD9"/>
    <w:rsid w:val="000B5088"/>
    <w:rsid w:val="000B5C9F"/>
    <w:rsid w:val="000C3037"/>
    <w:rsid w:val="000C3A5C"/>
    <w:rsid w:val="000D0A3B"/>
    <w:rsid w:val="000D0C95"/>
    <w:rsid w:val="000D148B"/>
    <w:rsid w:val="000D71D5"/>
    <w:rsid w:val="000E1CA6"/>
    <w:rsid w:val="000E4BA4"/>
    <w:rsid w:val="000E67EF"/>
    <w:rsid w:val="000F1007"/>
    <w:rsid w:val="000F2E0A"/>
    <w:rsid w:val="000F6D4B"/>
    <w:rsid w:val="000F733C"/>
    <w:rsid w:val="000F7B0A"/>
    <w:rsid w:val="00100DA3"/>
    <w:rsid w:val="00100F96"/>
    <w:rsid w:val="001024A4"/>
    <w:rsid w:val="0010299E"/>
    <w:rsid w:val="0010418B"/>
    <w:rsid w:val="001107C2"/>
    <w:rsid w:val="00111937"/>
    <w:rsid w:val="0011265A"/>
    <w:rsid w:val="001128B6"/>
    <w:rsid w:val="00121103"/>
    <w:rsid w:val="00124F90"/>
    <w:rsid w:val="0012574F"/>
    <w:rsid w:val="00131003"/>
    <w:rsid w:val="001375A0"/>
    <w:rsid w:val="00137728"/>
    <w:rsid w:val="00142441"/>
    <w:rsid w:val="001449A3"/>
    <w:rsid w:val="00144F5B"/>
    <w:rsid w:val="00145EA2"/>
    <w:rsid w:val="00152081"/>
    <w:rsid w:val="0015385E"/>
    <w:rsid w:val="00156AB4"/>
    <w:rsid w:val="00160DF7"/>
    <w:rsid w:val="00161CA4"/>
    <w:rsid w:val="001639FF"/>
    <w:rsid w:val="00166CE0"/>
    <w:rsid w:val="00167350"/>
    <w:rsid w:val="0017075E"/>
    <w:rsid w:val="00172288"/>
    <w:rsid w:val="00172582"/>
    <w:rsid w:val="001736FC"/>
    <w:rsid w:val="00174340"/>
    <w:rsid w:val="00176A90"/>
    <w:rsid w:val="00176F05"/>
    <w:rsid w:val="0017723D"/>
    <w:rsid w:val="00180C33"/>
    <w:rsid w:val="0018361C"/>
    <w:rsid w:val="001838F1"/>
    <w:rsid w:val="001849B6"/>
    <w:rsid w:val="00187032"/>
    <w:rsid w:val="0019444C"/>
    <w:rsid w:val="00197504"/>
    <w:rsid w:val="001A0449"/>
    <w:rsid w:val="001A43B8"/>
    <w:rsid w:val="001A4CF4"/>
    <w:rsid w:val="001A7ECA"/>
    <w:rsid w:val="001B193C"/>
    <w:rsid w:val="001B3297"/>
    <w:rsid w:val="001B3F2B"/>
    <w:rsid w:val="001B5294"/>
    <w:rsid w:val="001B7467"/>
    <w:rsid w:val="001C0565"/>
    <w:rsid w:val="001C11F8"/>
    <w:rsid w:val="001C33C4"/>
    <w:rsid w:val="001D01BC"/>
    <w:rsid w:val="001D1504"/>
    <w:rsid w:val="001D21BD"/>
    <w:rsid w:val="001D346D"/>
    <w:rsid w:val="001D567F"/>
    <w:rsid w:val="001D594C"/>
    <w:rsid w:val="001D608C"/>
    <w:rsid w:val="001E1ECA"/>
    <w:rsid w:val="001E20D6"/>
    <w:rsid w:val="001E233E"/>
    <w:rsid w:val="001E26AB"/>
    <w:rsid w:val="001F0FCE"/>
    <w:rsid w:val="001F3CE2"/>
    <w:rsid w:val="001F3F9F"/>
    <w:rsid w:val="00200C5C"/>
    <w:rsid w:val="002028B5"/>
    <w:rsid w:val="002030BA"/>
    <w:rsid w:val="0020573E"/>
    <w:rsid w:val="00205E12"/>
    <w:rsid w:val="002112BA"/>
    <w:rsid w:val="002113EC"/>
    <w:rsid w:val="002133F4"/>
    <w:rsid w:val="00213B34"/>
    <w:rsid w:val="002211B0"/>
    <w:rsid w:val="00223C89"/>
    <w:rsid w:val="00224925"/>
    <w:rsid w:val="00224A44"/>
    <w:rsid w:val="00225C03"/>
    <w:rsid w:val="0022637A"/>
    <w:rsid w:val="00226A20"/>
    <w:rsid w:val="0023069F"/>
    <w:rsid w:val="002314C1"/>
    <w:rsid w:val="002316D8"/>
    <w:rsid w:val="00231A3F"/>
    <w:rsid w:val="00235E51"/>
    <w:rsid w:val="0023723D"/>
    <w:rsid w:val="002375AF"/>
    <w:rsid w:val="00237EEE"/>
    <w:rsid w:val="00241CB1"/>
    <w:rsid w:val="00242DE7"/>
    <w:rsid w:val="00244361"/>
    <w:rsid w:val="0024645F"/>
    <w:rsid w:val="002467ED"/>
    <w:rsid w:val="00246C66"/>
    <w:rsid w:val="00250B95"/>
    <w:rsid w:val="002524CC"/>
    <w:rsid w:val="00255756"/>
    <w:rsid w:val="002557E7"/>
    <w:rsid w:val="002617DA"/>
    <w:rsid w:val="00263B08"/>
    <w:rsid w:val="00265E1A"/>
    <w:rsid w:val="00266BCD"/>
    <w:rsid w:val="002706DC"/>
    <w:rsid w:val="00271BE1"/>
    <w:rsid w:val="00275EC2"/>
    <w:rsid w:val="00282B25"/>
    <w:rsid w:val="002931B7"/>
    <w:rsid w:val="00293953"/>
    <w:rsid w:val="00294810"/>
    <w:rsid w:val="002958C8"/>
    <w:rsid w:val="00295EE5"/>
    <w:rsid w:val="00296202"/>
    <w:rsid w:val="002A1BD6"/>
    <w:rsid w:val="002A2D88"/>
    <w:rsid w:val="002A5281"/>
    <w:rsid w:val="002B1F4C"/>
    <w:rsid w:val="002B2B40"/>
    <w:rsid w:val="002B4A8E"/>
    <w:rsid w:val="002B5A55"/>
    <w:rsid w:val="002B7BB6"/>
    <w:rsid w:val="002C08D1"/>
    <w:rsid w:val="002C0E17"/>
    <w:rsid w:val="002C214E"/>
    <w:rsid w:val="002C2C17"/>
    <w:rsid w:val="002C2EC7"/>
    <w:rsid w:val="002C7302"/>
    <w:rsid w:val="002D1571"/>
    <w:rsid w:val="002D2D9A"/>
    <w:rsid w:val="002D55BE"/>
    <w:rsid w:val="002D5947"/>
    <w:rsid w:val="002E185D"/>
    <w:rsid w:val="002E2853"/>
    <w:rsid w:val="002E4BD2"/>
    <w:rsid w:val="002E58E1"/>
    <w:rsid w:val="002F18F6"/>
    <w:rsid w:val="003024A8"/>
    <w:rsid w:val="00302D49"/>
    <w:rsid w:val="00302F36"/>
    <w:rsid w:val="00303735"/>
    <w:rsid w:val="0030416B"/>
    <w:rsid w:val="00310274"/>
    <w:rsid w:val="003108E8"/>
    <w:rsid w:val="00312690"/>
    <w:rsid w:val="00313A4C"/>
    <w:rsid w:val="00314AAD"/>
    <w:rsid w:val="00315340"/>
    <w:rsid w:val="00316A14"/>
    <w:rsid w:val="00323E80"/>
    <w:rsid w:val="00325141"/>
    <w:rsid w:val="0032534F"/>
    <w:rsid w:val="00326219"/>
    <w:rsid w:val="0032697A"/>
    <w:rsid w:val="0032795E"/>
    <w:rsid w:val="00330D9D"/>
    <w:rsid w:val="003325B7"/>
    <w:rsid w:val="003330E5"/>
    <w:rsid w:val="003364F6"/>
    <w:rsid w:val="00340F20"/>
    <w:rsid w:val="00341F28"/>
    <w:rsid w:val="00344370"/>
    <w:rsid w:val="003472BD"/>
    <w:rsid w:val="00350A27"/>
    <w:rsid w:val="003514CB"/>
    <w:rsid w:val="00351AD7"/>
    <w:rsid w:val="00353CA2"/>
    <w:rsid w:val="003560EA"/>
    <w:rsid w:val="00356660"/>
    <w:rsid w:val="00356D43"/>
    <w:rsid w:val="00357E80"/>
    <w:rsid w:val="00361752"/>
    <w:rsid w:val="00362612"/>
    <w:rsid w:val="00367254"/>
    <w:rsid w:val="00370686"/>
    <w:rsid w:val="00376C92"/>
    <w:rsid w:val="00384CED"/>
    <w:rsid w:val="00390CBC"/>
    <w:rsid w:val="00390F9D"/>
    <w:rsid w:val="00391478"/>
    <w:rsid w:val="003924EB"/>
    <w:rsid w:val="003978B0"/>
    <w:rsid w:val="003A097F"/>
    <w:rsid w:val="003A3A6D"/>
    <w:rsid w:val="003A762C"/>
    <w:rsid w:val="003B0F38"/>
    <w:rsid w:val="003B310B"/>
    <w:rsid w:val="003B4C98"/>
    <w:rsid w:val="003B784B"/>
    <w:rsid w:val="003B7AAB"/>
    <w:rsid w:val="003C34D2"/>
    <w:rsid w:val="003C365E"/>
    <w:rsid w:val="003C3DAC"/>
    <w:rsid w:val="003C53E5"/>
    <w:rsid w:val="003C63C0"/>
    <w:rsid w:val="003C6BE5"/>
    <w:rsid w:val="003C7A74"/>
    <w:rsid w:val="003D0313"/>
    <w:rsid w:val="003D036E"/>
    <w:rsid w:val="003D21CB"/>
    <w:rsid w:val="003D2AF5"/>
    <w:rsid w:val="003D3572"/>
    <w:rsid w:val="003D57F9"/>
    <w:rsid w:val="003E17DB"/>
    <w:rsid w:val="003E52D0"/>
    <w:rsid w:val="003E650D"/>
    <w:rsid w:val="003E6C16"/>
    <w:rsid w:val="003F0E5F"/>
    <w:rsid w:val="003F3C99"/>
    <w:rsid w:val="003F611D"/>
    <w:rsid w:val="003F7197"/>
    <w:rsid w:val="003F74A3"/>
    <w:rsid w:val="00403D3E"/>
    <w:rsid w:val="004043FE"/>
    <w:rsid w:val="004045D3"/>
    <w:rsid w:val="00405535"/>
    <w:rsid w:val="00406579"/>
    <w:rsid w:val="004079B1"/>
    <w:rsid w:val="00411A28"/>
    <w:rsid w:val="00413E82"/>
    <w:rsid w:val="0041504D"/>
    <w:rsid w:val="0041594F"/>
    <w:rsid w:val="004200EE"/>
    <w:rsid w:val="0042156A"/>
    <w:rsid w:val="00422BBA"/>
    <w:rsid w:val="00423F9E"/>
    <w:rsid w:val="0042580A"/>
    <w:rsid w:val="00427AC7"/>
    <w:rsid w:val="00427C5A"/>
    <w:rsid w:val="00430EA8"/>
    <w:rsid w:val="00434DE8"/>
    <w:rsid w:val="00434F2A"/>
    <w:rsid w:val="00435D9B"/>
    <w:rsid w:val="0043631E"/>
    <w:rsid w:val="00437F51"/>
    <w:rsid w:val="00441AC0"/>
    <w:rsid w:val="00447D20"/>
    <w:rsid w:val="00450B1F"/>
    <w:rsid w:val="00450FE6"/>
    <w:rsid w:val="0045129D"/>
    <w:rsid w:val="00456ACE"/>
    <w:rsid w:val="00460859"/>
    <w:rsid w:val="004636CF"/>
    <w:rsid w:val="004659AB"/>
    <w:rsid w:val="00466003"/>
    <w:rsid w:val="00466ABF"/>
    <w:rsid w:val="00467678"/>
    <w:rsid w:val="00467B99"/>
    <w:rsid w:val="00472446"/>
    <w:rsid w:val="00476989"/>
    <w:rsid w:val="00476ED9"/>
    <w:rsid w:val="00477E4A"/>
    <w:rsid w:val="004868C7"/>
    <w:rsid w:val="00490658"/>
    <w:rsid w:val="00493E8B"/>
    <w:rsid w:val="0049622C"/>
    <w:rsid w:val="004A0375"/>
    <w:rsid w:val="004A6FD4"/>
    <w:rsid w:val="004B0223"/>
    <w:rsid w:val="004B0AAC"/>
    <w:rsid w:val="004B1119"/>
    <w:rsid w:val="004B4A73"/>
    <w:rsid w:val="004B4E41"/>
    <w:rsid w:val="004B5D2E"/>
    <w:rsid w:val="004C100F"/>
    <w:rsid w:val="004C13DC"/>
    <w:rsid w:val="004C307C"/>
    <w:rsid w:val="004C5F44"/>
    <w:rsid w:val="004C62A0"/>
    <w:rsid w:val="004C63F6"/>
    <w:rsid w:val="004D6E86"/>
    <w:rsid w:val="004E37FD"/>
    <w:rsid w:val="004E67FA"/>
    <w:rsid w:val="004F0F83"/>
    <w:rsid w:val="004F1FB1"/>
    <w:rsid w:val="004F53AF"/>
    <w:rsid w:val="0050050B"/>
    <w:rsid w:val="00500534"/>
    <w:rsid w:val="00500A85"/>
    <w:rsid w:val="00500BE9"/>
    <w:rsid w:val="005034B1"/>
    <w:rsid w:val="005063B6"/>
    <w:rsid w:val="005063E3"/>
    <w:rsid w:val="00506C50"/>
    <w:rsid w:val="00507F8D"/>
    <w:rsid w:val="0052197B"/>
    <w:rsid w:val="00522337"/>
    <w:rsid w:val="005262BE"/>
    <w:rsid w:val="005274CD"/>
    <w:rsid w:val="00537175"/>
    <w:rsid w:val="00540CA9"/>
    <w:rsid w:val="00544A14"/>
    <w:rsid w:val="00545A1B"/>
    <w:rsid w:val="00547FC0"/>
    <w:rsid w:val="00550F43"/>
    <w:rsid w:val="00551096"/>
    <w:rsid w:val="00556702"/>
    <w:rsid w:val="00560143"/>
    <w:rsid w:val="00560CA9"/>
    <w:rsid w:val="005652DC"/>
    <w:rsid w:val="005726D9"/>
    <w:rsid w:val="0057276E"/>
    <w:rsid w:val="005759D0"/>
    <w:rsid w:val="00575CE1"/>
    <w:rsid w:val="005810C1"/>
    <w:rsid w:val="00581FFF"/>
    <w:rsid w:val="005842A6"/>
    <w:rsid w:val="00584C49"/>
    <w:rsid w:val="00585937"/>
    <w:rsid w:val="0058621E"/>
    <w:rsid w:val="00586CF8"/>
    <w:rsid w:val="00590BE8"/>
    <w:rsid w:val="00596EF7"/>
    <w:rsid w:val="005974D0"/>
    <w:rsid w:val="005A03BF"/>
    <w:rsid w:val="005A491F"/>
    <w:rsid w:val="005A5079"/>
    <w:rsid w:val="005A515C"/>
    <w:rsid w:val="005A7D62"/>
    <w:rsid w:val="005B01EF"/>
    <w:rsid w:val="005B0527"/>
    <w:rsid w:val="005B05D3"/>
    <w:rsid w:val="005B22DE"/>
    <w:rsid w:val="005B6453"/>
    <w:rsid w:val="005C1169"/>
    <w:rsid w:val="005C2A3B"/>
    <w:rsid w:val="005C5DB7"/>
    <w:rsid w:val="005C68B4"/>
    <w:rsid w:val="005D0957"/>
    <w:rsid w:val="005D10A2"/>
    <w:rsid w:val="005D19FF"/>
    <w:rsid w:val="005D2E92"/>
    <w:rsid w:val="005D544B"/>
    <w:rsid w:val="005D5B01"/>
    <w:rsid w:val="005D5BD2"/>
    <w:rsid w:val="005D5F4D"/>
    <w:rsid w:val="005D7748"/>
    <w:rsid w:val="005E6172"/>
    <w:rsid w:val="005F02C0"/>
    <w:rsid w:val="005F0E7A"/>
    <w:rsid w:val="005F0FE6"/>
    <w:rsid w:val="005F15C7"/>
    <w:rsid w:val="005F5393"/>
    <w:rsid w:val="005F712A"/>
    <w:rsid w:val="006011EA"/>
    <w:rsid w:val="00602ABE"/>
    <w:rsid w:val="00607D19"/>
    <w:rsid w:val="00610F1F"/>
    <w:rsid w:val="00611655"/>
    <w:rsid w:val="00616B4F"/>
    <w:rsid w:val="00617A10"/>
    <w:rsid w:val="00626682"/>
    <w:rsid w:val="00626ABE"/>
    <w:rsid w:val="00627C07"/>
    <w:rsid w:val="00644090"/>
    <w:rsid w:val="006444EB"/>
    <w:rsid w:val="0065012A"/>
    <w:rsid w:val="00652C08"/>
    <w:rsid w:val="00652F88"/>
    <w:rsid w:val="006554D9"/>
    <w:rsid w:val="00662607"/>
    <w:rsid w:val="0066267A"/>
    <w:rsid w:val="00663143"/>
    <w:rsid w:val="00664BCD"/>
    <w:rsid w:val="006654C0"/>
    <w:rsid w:val="006679B2"/>
    <w:rsid w:val="00672F55"/>
    <w:rsid w:val="00674574"/>
    <w:rsid w:val="0067468A"/>
    <w:rsid w:val="006772B8"/>
    <w:rsid w:val="00684861"/>
    <w:rsid w:val="006873AA"/>
    <w:rsid w:val="00692917"/>
    <w:rsid w:val="00695397"/>
    <w:rsid w:val="006966B8"/>
    <w:rsid w:val="006A12C2"/>
    <w:rsid w:val="006A14A8"/>
    <w:rsid w:val="006A15AA"/>
    <w:rsid w:val="006A1AEA"/>
    <w:rsid w:val="006A30C2"/>
    <w:rsid w:val="006A3493"/>
    <w:rsid w:val="006A5B54"/>
    <w:rsid w:val="006A5ECA"/>
    <w:rsid w:val="006A739D"/>
    <w:rsid w:val="006B042A"/>
    <w:rsid w:val="006B48B1"/>
    <w:rsid w:val="006B500E"/>
    <w:rsid w:val="006B78C7"/>
    <w:rsid w:val="006B7F5F"/>
    <w:rsid w:val="006C05A4"/>
    <w:rsid w:val="006C4522"/>
    <w:rsid w:val="006C4CAD"/>
    <w:rsid w:val="006C5D5D"/>
    <w:rsid w:val="006C5ECF"/>
    <w:rsid w:val="006C7BA9"/>
    <w:rsid w:val="006C7F53"/>
    <w:rsid w:val="006D0D0C"/>
    <w:rsid w:val="006D0E8D"/>
    <w:rsid w:val="006D4EC7"/>
    <w:rsid w:val="006D656F"/>
    <w:rsid w:val="006D7FAB"/>
    <w:rsid w:val="006E0546"/>
    <w:rsid w:val="006E0D0B"/>
    <w:rsid w:val="006E2690"/>
    <w:rsid w:val="006E4DDE"/>
    <w:rsid w:val="006E7DC3"/>
    <w:rsid w:val="006F3C68"/>
    <w:rsid w:val="006F51A6"/>
    <w:rsid w:val="006F5438"/>
    <w:rsid w:val="006F5484"/>
    <w:rsid w:val="006F76E0"/>
    <w:rsid w:val="00704081"/>
    <w:rsid w:val="007053AA"/>
    <w:rsid w:val="00707C3E"/>
    <w:rsid w:val="00710287"/>
    <w:rsid w:val="007113B9"/>
    <w:rsid w:val="00713C16"/>
    <w:rsid w:val="007159F4"/>
    <w:rsid w:val="00715BF1"/>
    <w:rsid w:val="007164B0"/>
    <w:rsid w:val="007169C3"/>
    <w:rsid w:val="00716D58"/>
    <w:rsid w:val="00720297"/>
    <w:rsid w:val="00723156"/>
    <w:rsid w:val="0072356D"/>
    <w:rsid w:val="00726FDF"/>
    <w:rsid w:val="0072758E"/>
    <w:rsid w:val="00731A8C"/>
    <w:rsid w:val="00734690"/>
    <w:rsid w:val="007347B5"/>
    <w:rsid w:val="0073630F"/>
    <w:rsid w:val="007413BA"/>
    <w:rsid w:val="0074143F"/>
    <w:rsid w:val="00741F99"/>
    <w:rsid w:val="00745F6F"/>
    <w:rsid w:val="00746E56"/>
    <w:rsid w:val="00746ECC"/>
    <w:rsid w:val="0074752E"/>
    <w:rsid w:val="007557CF"/>
    <w:rsid w:val="00756D72"/>
    <w:rsid w:val="00756E68"/>
    <w:rsid w:val="00760269"/>
    <w:rsid w:val="0076649C"/>
    <w:rsid w:val="00767F0A"/>
    <w:rsid w:val="00770ABE"/>
    <w:rsid w:val="00770F17"/>
    <w:rsid w:val="00771F56"/>
    <w:rsid w:val="00772A19"/>
    <w:rsid w:val="0077426E"/>
    <w:rsid w:val="00776D33"/>
    <w:rsid w:val="00780F2A"/>
    <w:rsid w:val="00780FA3"/>
    <w:rsid w:val="007810B3"/>
    <w:rsid w:val="00782CAF"/>
    <w:rsid w:val="00783372"/>
    <w:rsid w:val="00784019"/>
    <w:rsid w:val="007844AF"/>
    <w:rsid w:val="00784E3A"/>
    <w:rsid w:val="00790199"/>
    <w:rsid w:val="007905FB"/>
    <w:rsid w:val="00792300"/>
    <w:rsid w:val="00796739"/>
    <w:rsid w:val="007A0E38"/>
    <w:rsid w:val="007A2095"/>
    <w:rsid w:val="007A499E"/>
    <w:rsid w:val="007A6BD9"/>
    <w:rsid w:val="007A7968"/>
    <w:rsid w:val="007B0121"/>
    <w:rsid w:val="007B0E07"/>
    <w:rsid w:val="007B1EE4"/>
    <w:rsid w:val="007B1F0B"/>
    <w:rsid w:val="007B32D2"/>
    <w:rsid w:val="007B4C57"/>
    <w:rsid w:val="007B668D"/>
    <w:rsid w:val="007C28B2"/>
    <w:rsid w:val="007C546D"/>
    <w:rsid w:val="007D02F5"/>
    <w:rsid w:val="007D2E0E"/>
    <w:rsid w:val="007D4DDF"/>
    <w:rsid w:val="007D5856"/>
    <w:rsid w:val="007D6340"/>
    <w:rsid w:val="007D6486"/>
    <w:rsid w:val="007D6F10"/>
    <w:rsid w:val="007E0660"/>
    <w:rsid w:val="007E11B2"/>
    <w:rsid w:val="007E2F23"/>
    <w:rsid w:val="007E38BA"/>
    <w:rsid w:val="007E3F44"/>
    <w:rsid w:val="007E6402"/>
    <w:rsid w:val="007E77AA"/>
    <w:rsid w:val="007E7E83"/>
    <w:rsid w:val="007F04FE"/>
    <w:rsid w:val="007F0E3C"/>
    <w:rsid w:val="007F1B8F"/>
    <w:rsid w:val="007F2BC2"/>
    <w:rsid w:val="007F3A88"/>
    <w:rsid w:val="007F6C1C"/>
    <w:rsid w:val="008004F9"/>
    <w:rsid w:val="008009D0"/>
    <w:rsid w:val="00800ECF"/>
    <w:rsid w:val="00802A78"/>
    <w:rsid w:val="008032B8"/>
    <w:rsid w:val="00803B6C"/>
    <w:rsid w:val="008115E0"/>
    <w:rsid w:val="00812807"/>
    <w:rsid w:val="00813263"/>
    <w:rsid w:val="0081447C"/>
    <w:rsid w:val="00817582"/>
    <w:rsid w:val="00817A7D"/>
    <w:rsid w:val="0082173F"/>
    <w:rsid w:val="008218DE"/>
    <w:rsid w:val="00822F57"/>
    <w:rsid w:val="00824158"/>
    <w:rsid w:val="00824534"/>
    <w:rsid w:val="008269AE"/>
    <w:rsid w:val="00830DE9"/>
    <w:rsid w:val="00831D51"/>
    <w:rsid w:val="0083488D"/>
    <w:rsid w:val="00835544"/>
    <w:rsid w:val="008365E4"/>
    <w:rsid w:val="008373F5"/>
    <w:rsid w:val="00837AA9"/>
    <w:rsid w:val="0084455C"/>
    <w:rsid w:val="00845AE2"/>
    <w:rsid w:val="008472EC"/>
    <w:rsid w:val="00851504"/>
    <w:rsid w:val="00851692"/>
    <w:rsid w:val="00856129"/>
    <w:rsid w:val="00857F47"/>
    <w:rsid w:val="00860A50"/>
    <w:rsid w:val="0086131F"/>
    <w:rsid w:val="008620C1"/>
    <w:rsid w:val="00865272"/>
    <w:rsid w:val="00867D0A"/>
    <w:rsid w:val="00870F42"/>
    <w:rsid w:val="00872088"/>
    <w:rsid w:val="0087407C"/>
    <w:rsid w:val="00875211"/>
    <w:rsid w:val="008819D2"/>
    <w:rsid w:val="00881FBD"/>
    <w:rsid w:val="008832AA"/>
    <w:rsid w:val="008832BC"/>
    <w:rsid w:val="00883D70"/>
    <w:rsid w:val="00884EB1"/>
    <w:rsid w:val="00885D96"/>
    <w:rsid w:val="00885F70"/>
    <w:rsid w:val="008861FC"/>
    <w:rsid w:val="008939E5"/>
    <w:rsid w:val="008A1D8B"/>
    <w:rsid w:val="008A37AE"/>
    <w:rsid w:val="008A3F4E"/>
    <w:rsid w:val="008A5195"/>
    <w:rsid w:val="008B024C"/>
    <w:rsid w:val="008B07DE"/>
    <w:rsid w:val="008B099F"/>
    <w:rsid w:val="008B19AE"/>
    <w:rsid w:val="008B3972"/>
    <w:rsid w:val="008B434B"/>
    <w:rsid w:val="008B5241"/>
    <w:rsid w:val="008C19E4"/>
    <w:rsid w:val="008C37B5"/>
    <w:rsid w:val="008C3A04"/>
    <w:rsid w:val="008C53B0"/>
    <w:rsid w:val="008C6A83"/>
    <w:rsid w:val="008E0C6D"/>
    <w:rsid w:val="008E3252"/>
    <w:rsid w:val="008E4873"/>
    <w:rsid w:val="008E542E"/>
    <w:rsid w:val="008E553B"/>
    <w:rsid w:val="008F3027"/>
    <w:rsid w:val="008F4F21"/>
    <w:rsid w:val="008F58E1"/>
    <w:rsid w:val="009013DE"/>
    <w:rsid w:val="00904F04"/>
    <w:rsid w:val="009069C1"/>
    <w:rsid w:val="00912101"/>
    <w:rsid w:val="00914357"/>
    <w:rsid w:val="00917A14"/>
    <w:rsid w:val="00921E9F"/>
    <w:rsid w:val="009226F1"/>
    <w:rsid w:val="00923339"/>
    <w:rsid w:val="009235A0"/>
    <w:rsid w:val="00923A6F"/>
    <w:rsid w:val="009249B0"/>
    <w:rsid w:val="009252F1"/>
    <w:rsid w:val="00927A56"/>
    <w:rsid w:val="0093114E"/>
    <w:rsid w:val="0093725B"/>
    <w:rsid w:val="009411D6"/>
    <w:rsid w:val="00944C02"/>
    <w:rsid w:val="009461E7"/>
    <w:rsid w:val="009465C9"/>
    <w:rsid w:val="00947685"/>
    <w:rsid w:val="00950A4B"/>
    <w:rsid w:val="0095192D"/>
    <w:rsid w:val="009524AF"/>
    <w:rsid w:val="00953354"/>
    <w:rsid w:val="00957208"/>
    <w:rsid w:val="009613A2"/>
    <w:rsid w:val="00963751"/>
    <w:rsid w:val="00970ECE"/>
    <w:rsid w:val="0097267D"/>
    <w:rsid w:val="00974C92"/>
    <w:rsid w:val="00975EC8"/>
    <w:rsid w:val="00977567"/>
    <w:rsid w:val="00980F09"/>
    <w:rsid w:val="00980FF3"/>
    <w:rsid w:val="00981F5D"/>
    <w:rsid w:val="009838A0"/>
    <w:rsid w:val="00983D10"/>
    <w:rsid w:val="00985A3C"/>
    <w:rsid w:val="009872E9"/>
    <w:rsid w:val="0099070F"/>
    <w:rsid w:val="00995675"/>
    <w:rsid w:val="0099599C"/>
    <w:rsid w:val="009A1771"/>
    <w:rsid w:val="009A2D1D"/>
    <w:rsid w:val="009A56AA"/>
    <w:rsid w:val="009A6A03"/>
    <w:rsid w:val="009B0A2A"/>
    <w:rsid w:val="009B3206"/>
    <w:rsid w:val="009B47A8"/>
    <w:rsid w:val="009B57A1"/>
    <w:rsid w:val="009B6889"/>
    <w:rsid w:val="009B711F"/>
    <w:rsid w:val="009B7A4F"/>
    <w:rsid w:val="009C07A5"/>
    <w:rsid w:val="009C0E2B"/>
    <w:rsid w:val="009C4BAB"/>
    <w:rsid w:val="009D0A06"/>
    <w:rsid w:val="009D0DD8"/>
    <w:rsid w:val="009D1EF5"/>
    <w:rsid w:val="009D319E"/>
    <w:rsid w:val="009D3595"/>
    <w:rsid w:val="009E4364"/>
    <w:rsid w:val="009E6414"/>
    <w:rsid w:val="009E7A6F"/>
    <w:rsid w:val="009F01D7"/>
    <w:rsid w:val="009F0796"/>
    <w:rsid w:val="009F4BD4"/>
    <w:rsid w:val="009F5474"/>
    <w:rsid w:val="009F54F2"/>
    <w:rsid w:val="009F7AFF"/>
    <w:rsid w:val="00A02DE9"/>
    <w:rsid w:val="00A06104"/>
    <w:rsid w:val="00A0624D"/>
    <w:rsid w:val="00A11782"/>
    <w:rsid w:val="00A15AC0"/>
    <w:rsid w:val="00A16EE5"/>
    <w:rsid w:val="00A172D1"/>
    <w:rsid w:val="00A233D6"/>
    <w:rsid w:val="00A24D20"/>
    <w:rsid w:val="00A267B3"/>
    <w:rsid w:val="00A300C8"/>
    <w:rsid w:val="00A30999"/>
    <w:rsid w:val="00A409FC"/>
    <w:rsid w:val="00A41DF7"/>
    <w:rsid w:val="00A4431B"/>
    <w:rsid w:val="00A44EF6"/>
    <w:rsid w:val="00A4589D"/>
    <w:rsid w:val="00A507FA"/>
    <w:rsid w:val="00A51315"/>
    <w:rsid w:val="00A546A0"/>
    <w:rsid w:val="00A557FB"/>
    <w:rsid w:val="00A60388"/>
    <w:rsid w:val="00A632E3"/>
    <w:rsid w:val="00A65235"/>
    <w:rsid w:val="00A72A7F"/>
    <w:rsid w:val="00A80E03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AEE"/>
    <w:rsid w:val="00A97E1E"/>
    <w:rsid w:val="00AA1876"/>
    <w:rsid w:val="00AA2136"/>
    <w:rsid w:val="00AA2737"/>
    <w:rsid w:val="00AA3959"/>
    <w:rsid w:val="00AA4047"/>
    <w:rsid w:val="00AA4BB0"/>
    <w:rsid w:val="00AA6748"/>
    <w:rsid w:val="00AA6FF4"/>
    <w:rsid w:val="00AB164F"/>
    <w:rsid w:val="00AB2339"/>
    <w:rsid w:val="00AB2550"/>
    <w:rsid w:val="00AB4C94"/>
    <w:rsid w:val="00AB585E"/>
    <w:rsid w:val="00AB6A77"/>
    <w:rsid w:val="00AC1578"/>
    <w:rsid w:val="00AC2B47"/>
    <w:rsid w:val="00AC5742"/>
    <w:rsid w:val="00AD3974"/>
    <w:rsid w:val="00AD5706"/>
    <w:rsid w:val="00AD5E6D"/>
    <w:rsid w:val="00AD7EA6"/>
    <w:rsid w:val="00AE0699"/>
    <w:rsid w:val="00AE572C"/>
    <w:rsid w:val="00AF110D"/>
    <w:rsid w:val="00AF2E70"/>
    <w:rsid w:val="00AF7312"/>
    <w:rsid w:val="00B0201C"/>
    <w:rsid w:val="00B031E0"/>
    <w:rsid w:val="00B03D83"/>
    <w:rsid w:val="00B047B7"/>
    <w:rsid w:val="00B056F5"/>
    <w:rsid w:val="00B057A4"/>
    <w:rsid w:val="00B065F6"/>
    <w:rsid w:val="00B06B8F"/>
    <w:rsid w:val="00B07E1F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265F8"/>
    <w:rsid w:val="00B308EE"/>
    <w:rsid w:val="00B30C39"/>
    <w:rsid w:val="00B33846"/>
    <w:rsid w:val="00B34FAD"/>
    <w:rsid w:val="00B373DD"/>
    <w:rsid w:val="00B37CDB"/>
    <w:rsid w:val="00B41A04"/>
    <w:rsid w:val="00B423AE"/>
    <w:rsid w:val="00B43FCD"/>
    <w:rsid w:val="00B445F9"/>
    <w:rsid w:val="00B44B0A"/>
    <w:rsid w:val="00B46B2F"/>
    <w:rsid w:val="00B50571"/>
    <w:rsid w:val="00B513AC"/>
    <w:rsid w:val="00B52168"/>
    <w:rsid w:val="00B62A84"/>
    <w:rsid w:val="00B67653"/>
    <w:rsid w:val="00B70E22"/>
    <w:rsid w:val="00B71C17"/>
    <w:rsid w:val="00B72568"/>
    <w:rsid w:val="00B72CE8"/>
    <w:rsid w:val="00B744A3"/>
    <w:rsid w:val="00B74DD8"/>
    <w:rsid w:val="00B81EAC"/>
    <w:rsid w:val="00B8254C"/>
    <w:rsid w:val="00B84FBA"/>
    <w:rsid w:val="00B8525B"/>
    <w:rsid w:val="00B91716"/>
    <w:rsid w:val="00B9177E"/>
    <w:rsid w:val="00B957A9"/>
    <w:rsid w:val="00B9650F"/>
    <w:rsid w:val="00BA44AB"/>
    <w:rsid w:val="00BA5CD4"/>
    <w:rsid w:val="00BB379A"/>
    <w:rsid w:val="00BB4227"/>
    <w:rsid w:val="00BB5211"/>
    <w:rsid w:val="00BB5ECA"/>
    <w:rsid w:val="00BC111E"/>
    <w:rsid w:val="00BC23E4"/>
    <w:rsid w:val="00BD2DDE"/>
    <w:rsid w:val="00BD3491"/>
    <w:rsid w:val="00BD3603"/>
    <w:rsid w:val="00BD3846"/>
    <w:rsid w:val="00BD38DD"/>
    <w:rsid w:val="00BD48A5"/>
    <w:rsid w:val="00BE4C88"/>
    <w:rsid w:val="00BE5FCB"/>
    <w:rsid w:val="00BE6C25"/>
    <w:rsid w:val="00BE6E74"/>
    <w:rsid w:val="00BF06EA"/>
    <w:rsid w:val="00BF231D"/>
    <w:rsid w:val="00C00E2E"/>
    <w:rsid w:val="00C03274"/>
    <w:rsid w:val="00C0721A"/>
    <w:rsid w:val="00C106B8"/>
    <w:rsid w:val="00C108B4"/>
    <w:rsid w:val="00C10F8E"/>
    <w:rsid w:val="00C12145"/>
    <w:rsid w:val="00C1470C"/>
    <w:rsid w:val="00C16E6C"/>
    <w:rsid w:val="00C17F9B"/>
    <w:rsid w:val="00C25FB9"/>
    <w:rsid w:val="00C261ED"/>
    <w:rsid w:val="00C271F8"/>
    <w:rsid w:val="00C31ABF"/>
    <w:rsid w:val="00C417F9"/>
    <w:rsid w:val="00C41FF8"/>
    <w:rsid w:val="00C47BAC"/>
    <w:rsid w:val="00C5232B"/>
    <w:rsid w:val="00C535AE"/>
    <w:rsid w:val="00C54D35"/>
    <w:rsid w:val="00C56FAB"/>
    <w:rsid w:val="00C57329"/>
    <w:rsid w:val="00C62B9F"/>
    <w:rsid w:val="00C64A91"/>
    <w:rsid w:val="00C65F56"/>
    <w:rsid w:val="00C67E93"/>
    <w:rsid w:val="00C7075B"/>
    <w:rsid w:val="00C72572"/>
    <w:rsid w:val="00C727F2"/>
    <w:rsid w:val="00C73552"/>
    <w:rsid w:val="00C743D2"/>
    <w:rsid w:val="00C76B16"/>
    <w:rsid w:val="00C76B69"/>
    <w:rsid w:val="00C81FAB"/>
    <w:rsid w:val="00C86A1A"/>
    <w:rsid w:val="00C86E7E"/>
    <w:rsid w:val="00C97EFE"/>
    <w:rsid w:val="00CA2AF0"/>
    <w:rsid w:val="00CA468A"/>
    <w:rsid w:val="00CA611A"/>
    <w:rsid w:val="00CA7B4B"/>
    <w:rsid w:val="00CB2EA3"/>
    <w:rsid w:val="00CB3D3D"/>
    <w:rsid w:val="00CC0AC3"/>
    <w:rsid w:val="00CC0CC0"/>
    <w:rsid w:val="00CC48DD"/>
    <w:rsid w:val="00CC599C"/>
    <w:rsid w:val="00CD1B8C"/>
    <w:rsid w:val="00CD37C2"/>
    <w:rsid w:val="00CD4D1A"/>
    <w:rsid w:val="00CE19E6"/>
    <w:rsid w:val="00CE41BE"/>
    <w:rsid w:val="00CE43A8"/>
    <w:rsid w:val="00CE75BE"/>
    <w:rsid w:val="00CE7B4A"/>
    <w:rsid w:val="00CF2445"/>
    <w:rsid w:val="00CF5F9F"/>
    <w:rsid w:val="00CF6C81"/>
    <w:rsid w:val="00D00AFC"/>
    <w:rsid w:val="00D00C5A"/>
    <w:rsid w:val="00D01CA1"/>
    <w:rsid w:val="00D02016"/>
    <w:rsid w:val="00D05923"/>
    <w:rsid w:val="00D10E6B"/>
    <w:rsid w:val="00D1147B"/>
    <w:rsid w:val="00D1466C"/>
    <w:rsid w:val="00D15477"/>
    <w:rsid w:val="00D20345"/>
    <w:rsid w:val="00D20D0B"/>
    <w:rsid w:val="00D22BC1"/>
    <w:rsid w:val="00D268F5"/>
    <w:rsid w:val="00D33CA1"/>
    <w:rsid w:val="00D37AA9"/>
    <w:rsid w:val="00D40E9D"/>
    <w:rsid w:val="00D41AF7"/>
    <w:rsid w:val="00D425DF"/>
    <w:rsid w:val="00D5500C"/>
    <w:rsid w:val="00D56381"/>
    <w:rsid w:val="00D64486"/>
    <w:rsid w:val="00D66F2A"/>
    <w:rsid w:val="00D746C7"/>
    <w:rsid w:val="00D81C98"/>
    <w:rsid w:val="00D822C2"/>
    <w:rsid w:val="00D82933"/>
    <w:rsid w:val="00D85D98"/>
    <w:rsid w:val="00D86E81"/>
    <w:rsid w:val="00D874DF"/>
    <w:rsid w:val="00D90258"/>
    <w:rsid w:val="00D91C34"/>
    <w:rsid w:val="00D928A1"/>
    <w:rsid w:val="00D9546F"/>
    <w:rsid w:val="00D96D8A"/>
    <w:rsid w:val="00DA5D7E"/>
    <w:rsid w:val="00DA6AE7"/>
    <w:rsid w:val="00DA79F8"/>
    <w:rsid w:val="00DB0E9D"/>
    <w:rsid w:val="00DB30C5"/>
    <w:rsid w:val="00DB4381"/>
    <w:rsid w:val="00DB4ED3"/>
    <w:rsid w:val="00DB54CD"/>
    <w:rsid w:val="00DB5B77"/>
    <w:rsid w:val="00DB7FD2"/>
    <w:rsid w:val="00DC0AF0"/>
    <w:rsid w:val="00DC0C6C"/>
    <w:rsid w:val="00DC14F8"/>
    <w:rsid w:val="00DC4A1B"/>
    <w:rsid w:val="00DC4CCD"/>
    <w:rsid w:val="00DC5090"/>
    <w:rsid w:val="00DC5C91"/>
    <w:rsid w:val="00DC6941"/>
    <w:rsid w:val="00DC73C1"/>
    <w:rsid w:val="00DD078E"/>
    <w:rsid w:val="00DD0E25"/>
    <w:rsid w:val="00DD0E43"/>
    <w:rsid w:val="00DD3D30"/>
    <w:rsid w:val="00DD3EDA"/>
    <w:rsid w:val="00DD4AAE"/>
    <w:rsid w:val="00DD5607"/>
    <w:rsid w:val="00DD674D"/>
    <w:rsid w:val="00DD6E9A"/>
    <w:rsid w:val="00DE115C"/>
    <w:rsid w:val="00DE24D5"/>
    <w:rsid w:val="00DE2569"/>
    <w:rsid w:val="00DE4DFE"/>
    <w:rsid w:val="00DE59D6"/>
    <w:rsid w:val="00DE6539"/>
    <w:rsid w:val="00DE6AD2"/>
    <w:rsid w:val="00DF2105"/>
    <w:rsid w:val="00DF458D"/>
    <w:rsid w:val="00DF66A6"/>
    <w:rsid w:val="00DF7D77"/>
    <w:rsid w:val="00E0506B"/>
    <w:rsid w:val="00E05CFB"/>
    <w:rsid w:val="00E05D04"/>
    <w:rsid w:val="00E05E4F"/>
    <w:rsid w:val="00E06A22"/>
    <w:rsid w:val="00E070BB"/>
    <w:rsid w:val="00E07585"/>
    <w:rsid w:val="00E12583"/>
    <w:rsid w:val="00E12A55"/>
    <w:rsid w:val="00E15B05"/>
    <w:rsid w:val="00E15E36"/>
    <w:rsid w:val="00E17B59"/>
    <w:rsid w:val="00E22490"/>
    <w:rsid w:val="00E22B3E"/>
    <w:rsid w:val="00E22BAA"/>
    <w:rsid w:val="00E22D80"/>
    <w:rsid w:val="00E24F48"/>
    <w:rsid w:val="00E250EF"/>
    <w:rsid w:val="00E352A2"/>
    <w:rsid w:val="00E35480"/>
    <w:rsid w:val="00E36089"/>
    <w:rsid w:val="00E36195"/>
    <w:rsid w:val="00E37A4D"/>
    <w:rsid w:val="00E41E75"/>
    <w:rsid w:val="00E47424"/>
    <w:rsid w:val="00E53188"/>
    <w:rsid w:val="00E54898"/>
    <w:rsid w:val="00E6080F"/>
    <w:rsid w:val="00E61102"/>
    <w:rsid w:val="00E632EB"/>
    <w:rsid w:val="00E71699"/>
    <w:rsid w:val="00E72987"/>
    <w:rsid w:val="00E72BB2"/>
    <w:rsid w:val="00E72EFC"/>
    <w:rsid w:val="00E73B64"/>
    <w:rsid w:val="00E751B9"/>
    <w:rsid w:val="00E77CBF"/>
    <w:rsid w:val="00E8083A"/>
    <w:rsid w:val="00E8125A"/>
    <w:rsid w:val="00E81C73"/>
    <w:rsid w:val="00E85D4F"/>
    <w:rsid w:val="00E93006"/>
    <w:rsid w:val="00E95891"/>
    <w:rsid w:val="00E973AE"/>
    <w:rsid w:val="00E9767C"/>
    <w:rsid w:val="00EA1929"/>
    <w:rsid w:val="00EA3B36"/>
    <w:rsid w:val="00EA5C42"/>
    <w:rsid w:val="00EB08FD"/>
    <w:rsid w:val="00EB19F4"/>
    <w:rsid w:val="00EB2268"/>
    <w:rsid w:val="00EB304B"/>
    <w:rsid w:val="00EC0B79"/>
    <w:rsid w:val="00EC13F3"/>
    <w:rsid w:val="00EC1EDE"/>
    <w:rsid w:val="00EC3592"/>
    <w:rsid w:val="00EC62CE"/>
    <w:rsid w:val="00EC6410"/>
    <w:rsid w:val="00ED0313"/>
    <w:rsid w:val="00ED0375"/>
    <w:rsid w:val="00ED1A88"/>
    <w:rsid w:val="00ED1B8E"/>
    <w:rsid w:val="00ED291D"/>
    <w:rsid w:val="00ED2EAA"/>
    <w:rsid w:val="00ED53E2"/>
    <w:rsid w:val="00ED5A95"/>
    <w:rsid w:val="00ED6F87"/>
    <w:rsid w:val="00EE16FE"/>
    <w:rsid w:val="00EE26CE"/>
    <w:rsid w:val="00EF04B1"/>
    <w:rsid w:val="00EF0CC9"/>
    <w:rsid w:val="00EF15BD"/>
    <w:rsid w:val="00EF498B"/>
    <w:rsid w:val="00EF6BE6"/>
    <w:rsid w:val="00EF7C21"/>
    <w:rsid w:val="00F00CBB"/>
    <w:rsid w:val="00F00ECE"/>
    <w:rsid w:val="00F02221"/>
    <w:rsid w:val="00F02843"/>
    <w:rsid w:val="00F03321"/>
    <w:rsid w:val="00F057D5"/>
    <w:rsid w:val="00F122C9"/>
    <w:rsid w:val="00F1386C"/>
    <w:rsid w:val="00F13DC7"/>
    <w:rsid w:val="00F14D92"/>
    <w:rsid w:val="00F1682F"/>
    <w:rsid w:val="00F16EF1"/>
    <w:rsid w:val="00F20F09"/>
    <w:rsid w:val="00F21610"/>
    <w:rsid w:val="00F27BD9"/>
    <w:rsid w:val="00F30939"/>
    <w:rsid w:val="00F33496"/>
    <w:rsid w:val="00F338C4"/>
    <w:rsid w:val="00F341D5"/>
    <w:rsid w:val="00F3449D"/>
    <w:rsid w:val="00F35BC0"/>
    <w:rsid w:val="00F35BC5"/>
    <w:rsid w:val="00F36888"/>
    <w:rsid w:val="00F410A4"/>
    <w:rsid w:val="00F434FA"/>
    <w:rsid w:val="00F448F3"/>
    <w:rsid w:val="00F4568E"/>
    <w:rsid w:val="00F466B8"/>
    <w:rsid w:val="00F478D3"/>
    <w:rsid w:val="00F47C90"/>
    <w:rsid w:val="00F52647"/>
    <w:rsid w:val="00F53780"/>
    <w:rsid w:val="00F54218"/>
    <w:rsid w:val="00F55C79"/>
    <w:rsid w:val="00F560E7"/>
    <w:rsid w:val="00F56E71"/>
    <w:rsid w:val="00F57AEA"/>
    <w:rsid w:val="00F60BCD"/>
    <w:rsid w:val="00F61453"/>
    <w:rsid w:val="00F61631"/>
    <w:rsid w:val="00F629C9"/>
    <w:rsid w:val="00F66105"/>
    <w:rsid w:val="00F730F8"/>
    <w:rsid w:val="00F737F4"/>
    <w:rsid w:val="00F73AE7"/>
    <w:rsid w:val="00F753B2"/>
    <w:rsid w:val="00F7731C"/>
    <w:rsid w:val="00F826BF"/>
    <w:rsid w:val="00F82BD2"/>
    <w:rsid w:val="00F84E18"/>
    <w:rsid w:val="00F84EB9"/>
    <w:rsid w:val="00F85E75"/>
    <w:rsid w:val="00F87711"/>
    <w:rsid w:val="00F90556"/>
    <w:rsid w:val="00F91B1F"/>
    <w:rsid w:val="00F95C02"/>
    <w:rsid w:val="00F96142"/>
    <w:rsid w:val="00FA1156"/>
    <w:rsid w:val="00FA157A"/>
    <w:rsid w:val="00FA2095"/>
    <w:rsid w:val="00FA7812"/>
    <w:rsid w:val="00FB06E6"/>
    <w:rsid w:val="00FB0C66"/>
    <w:rsid w:val="00FB1127"/>
    <w:rsid w:val="00FB3170"/>
    <w:rsid w:val="00FB31ED"/>
    <w:rsid w:val="00FB6D5D"/>
    <w:rsid w:val="00FC09C1"/>
    <w:rsid w:val="00FC2B3B"/>
    <w:rsid w:val="00FC4656"/>
    <w:rsid w:val="00FC625A"/>
    <w:rsid w:val="00FD1782"/>
    <w:rsid w:val="00FD25F0"/>
    <w:rsid w:val="00FD521C"/>
    <w:rsid w:val="00FD576D"/>
    <w:rsid w:val="00FD5E69"/>
    <w:rsid w:val="00FD69B7"/>
    <w:rsid w:val="00FE38EB"/>
    <w:rsid w:val="00FE3BF3"/>
    <w:rsid w:val="00FF3DE3"/>
    <w:rsid w:val="00FF4045"/>
    <w:rsid w:val="00FF6BED"/>
    <w:rsid w:val="00FF7A03"/>
    <w:rsid w:val="05622D32"/>
    <w:rsid w:val="0F7E5099"/>
    <w:rsid w:val="22CA4EBD"/>
    <w:rsid w:val="33AA27AF"/>
    <w:rsid w:val="41237E03"/>
    <w:rsid w:val="4AE84E03"/>
    <w:rsid w:val="635CC82D"/>
    <w:rsid w:val="6A89DE6B"/>
    <w:rsid w:val="6D35781C"/>
    <w:rsid w:val="7659E28C"/>
    <w:rsid w:val="7B25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1736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54B6D-BCDC-4AA8-8E35-3751D3BB9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785</TotalTime>
  <Pages>7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3.01: The Importance of Learning About Students</vt:lpstr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3.01: The Importance of Learning About Students</dc:title>
  <dc:subject>Lesson 3.01: The Importance of Learning About Students</dc:subject>
  <dc:creator>Texas Education Agency</dc:creator>
  <cp:keywords/>
  <dc:description/>
  <cp:lastModifiedBy>White (she/her), Whitney</cp:lastModifiedBy>
  <cp:revision>489</cp:revision>
  <dcterms:created xsi:type="dcterms:W3CDTF">2022-03-02T13:43:00Z</dcterms:created>
  <dcterms:modified xsi:type="dcterms:W3CDTF">2023-08-28T20:23:00Z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