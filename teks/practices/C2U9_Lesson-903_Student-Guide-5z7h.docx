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678856F5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422BF80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517F69">
        <w:rPr>
          <w:shd w:val="clear" w:color="auto" w:fill="FFFFFF"/>
        </w:rPr>
        <w:t>0</w:t>
      </w:r>
      <w:r w:rsidR="0084220C">
        <w:rPr>
          <w:shd w:val="clear" w:color="auto" w:fill="FFFFFF"/>
        </w:rPr>
        <w:t>3</w:t>
      </w:r>
      <w:r w:rsidRPr="005F5393">
        <w:rPr>
          <w:shd w:val="clear" w:color="auto" w:fill="FFFFFF"/>
        </w:rPr>
        <w:t xml:space="preserve">: </w:t>
      </w:r>
      <w:r w:rsidR="00504274">
        <w:t>Practice-</w:t>
      </w:r>
      <w:r w:rsidR="00A11791">
        <w:t>Formal, Written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0742A28C" w14:textId="2F58D6BE" w:rsidR="00A11791" w:rsidRDefault="00A11791" w:rsidP="00E05ECF">
      <w:pPr>
        <w:pStyle w:val="Tabletext"/>
      </w:pPr>
      <w:r w:rsidRPr="00F34B72">
        <w:t>How does formal feedback differ from informal feedback</w:t>
      </w:r>
      <w:r w:rsidR="00DE2121">
        <w:t xml:space="preserve">? </w:t>
      </w:r>
      <w:r>
        <w:t>What are the benefits of formal written feedback over informal verbal feedback?</w:t>
      </w:r>
    </w:p>
    <w:p w14:paraId="29D41C9A" w14:textId="77777777" w:rsidR="00EE0C3D" w:rsidRDefault="00EE0C3D" w:rsidP="00436C96"/>
    <w:p w14:paraId="49D59C17" w14:textId="77777777" w:rsidR="00EE7A55" w:rsidRDefault="00EE7A55" w:rsidP="00436C96"/>
    <w:p w14:paraId="6B902ED1" w14:textId="77777777" w:rsidR="00EE7A55" w:rsidRPr="00A2418B" w:rsidRDefault="00EE7A55" w:rsidP="00436C96"/>
    <w:p w14:paraId="622CC9D2" w14:textId="252358DB" w:rsidR="00436C96" w:rsidRDefault="00CB227B" w:rsidP="00436C96">
      <w:pPr>
        <w:rPr>
          <w:b/>
          <w:bCs/>
        </w:rPr>
      </w:pPr>
      <w:r>
        <w:rPr>
          <w:b/>
          <w:bCs/>
        </w:rPr>
        <w:t>Model</w:t>
      </w:r>
      <w:r w:rsidR="00436C96" w:rsidRPr="002E0579">
        <w:rPr>
          <w:b/>
          <w:bCs/>
        </w:rPr>
        <w:t xml:space="preserve">:  </w:t>
      </w:r>
      <w:r w:rsidR="003E31EE">
        <w:rPr>
          <w:b/>
          <w:bCs/>
        </w:rPr>
        <w:t>Formal, Written Feedback</w:t>
      </w:r>
    </w:p>
    <w:p w14:paraId="1A3D2CBF" w14:textId="4805CFBC" w:rsidR="00CD50C1" w:rsidRDefault="0057183C" w:rsidP="00436C96">
      <w:r w:rsidRPr="0057183C">
        <w:t>Scenario 1</w:t>
      </w:r>
      <w:r w:rsidR="007D69A3" w:rsidRPr="007D69A3">
        <w:rPr>
          <w:vertAlign w:val="superscript"/>
        </w:rPr>
        <w:t>st</w:t>
      </w:r>
      <w:r w:rsidR="007D69A3">
        <w:t xml:space="preserve"> Grade</w:t>
      </w:r>
      <w:r w:rsidR="00CD50C1">
        <w:t xml:space="preserve"> Narrative Writing</w:t>
      </w:r>
    </w:p>
    <w:p w14:paraId="54C1A219" w14:textId="04AE0768" w:rsidR="009F30DF" w:rsidRDefault="009F30DF" w:rsidP="00436C96">
      <w:r>
        <w:t>Description:  The students were asked to write a narrative paragraph about an event from their weekend</w:t>
      </w:r>
      <w:r w:rsidR="00DE2121">
        <w:t xml:space="preserve">. </w:t>
      </w:r>
      <w:r>
        <w:t>Below are the success criteria shared with the students for the writing assignment.</w:t>
      </w:r>
    </w:p>
    <w:p w14:paraId="6508844B" w14:textId="13FCBE84" w:rsidR="00534543" w:rsidRDefault="00D71C36" w:rsidP="00436C96">
      <w:r>
        <w:t>Success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3B255A" w14:paraId="73BF05E4" w14:textId="77777777" w:rsidTr="003B255A">
        <w:tc>
          <w:tcPr>
            <w:tcW w:w="2965" w:type="dxa"/>
          </w:tcPr>
          <w:p w14:paraId="74D81360" w14:textId="0204B803" w:rsidR="003B255A" w:rsidRDefault="003B255A" w:rsidP="00436C96">
            <w:r>
              <w:t>Paragraph Structure</w:t>
            </w:r>
          </w:p>
        </w:tc>
        <w:tc>
          <w:tcPr>
            <w:tcW w:w="6385" w:type="dxa"/>
          </w:tcPr>
          <w:p w14:paraId="206C3F24" w14:textId="069789F3" w:rsidR="003B255A" w:rsidRDefault="003B255A" w:rsidP="00436C96">
            <w:r>
              <w:t>The paragraph should have at least 5 complete sentences</w:t>
            </w:r>
            <w:r w:rsidR="00DE2121">
              <w:t xml:space="preserve">. </w:t>
            </w:r>
            <w:r>
              <w:t>The paragraph should include an introduction sentence and a closing sentence.</w:t>
            </w:r>
          </w:p>
        </w:tc>
      </w:tr>
      <w:tr w:rsidR="003B255A" w14:paraId="129C515C" w14:textId="77777777" w:rsidTr="003B255A">
        <w:tc>
          <w:tcPr>
            <w:tcW w:w="2965" w:type="dxa"/>
          </w:tcPr>
          <w:p w14:paraId="0251F66A" w14:textId="40FA2265" w:rsidR="003B255A" w:rsidRDefault="003B255A" w:rsidP="00436C96">
            <w:r>
              <w:t>Punctuation &amp; Capitalization</w:t>
            </w:r>
          </w:p>
        </w:tc>
        <w:tc>
          <w:tcPr>
            <w:tcW w:w="6385" w:type="dxa"/>
          </w:tcPr>
          <w:p w14:paraId="1D66FA48" w14:textId="07B17758" w:rsidR="003B255A" w:rsidRDefault="00F27604" w:rsidP="00436C96">
            <w:r>
              <w:t>Sentences should end with the appropriate punctuation</w:t>
            </w:r>
            <w:r w:rsidR="00DE2121">
              <w:t xml:space="preserve">. </w:t>
            </w:r>
            <w:r w:rsidR="003B255A">
              <w:t xml:space="preserve">Proper nouns and the beginning </w:t>
            </w:r>
            <w:r>
              <w:t>words</w:t>
            </w:r>
            <w:r w:rsidR="003B255A">
              <w:t xml:space="preserve"> of sentences should be consistently capitalized.</w:t>
            </w:r>
          </w:p>
        </w:tc>
      </w:tr>
      <w:tr w:rsidR="003B255A" w14:paraId="16438ADD" w14:textId="77777777" w:rsidTr="003B255A">
        <w:tc>
          <w:tcPr>
            <w:tcW w:w="2965" w:type="dxa"/>
          </w:tcPr>
          <w:p w14:paraId="11E9FF8E" w14:textId="658884D3" w:rsidR="003B255A" w:rsidRDefault="003B255A" w:rsidP="00436C96">
            <w:r>
              <w:t>Supporting Details</w:t>
            </w:r>
          </w:p>
        </w:tc>
        <w:tc>
          <w:tcPr>
            <w:tcW w:w="6385" w:type="dxa"/>
          </w:tcPr>
          <w:p w14:paraId="58FDA8DA" w14:textId="35666BDE" w:rsidR="003B255A" w:rsidRDefault="003B255A" w:rsidP="00436C96">
            <w:r>
              <w:t>At least three supporting details are included in the paragraph.</w:t>
            </w:r>
          </w:p>
        </w:tc>
      </w:tr>
      <w:tr w:rsidR="00B4274F" w14:paraId="1DE55C48" w14:textId="77777777" w:rsidTr="003B255A">
        <w:tc>
          <w:tcPr>
            <w:tcW w:w="2965" w:type="dxa"/>
          </w:tcPr>
          <w:p w14:paraId="7637B82E" w14:textId="01D9DB1D" w:rsidR="00B4274F" w:rsidRDefault="001746F1" w:rsidP="00436C96">
            <w:r>
              <w:t>Drawing</w:t>
            </w:r>
          </w:p>
        </w:tc>
        <w:tc>
          <w:tcPr>
            <w:tcW w:w="6385" w:type="dxa"/>
          </w:tcPr>
          <w:p w14:paraId="52A1A28A" w14:textId="597F910D" w:rsidR="00B4274F" w:rsidRDefault="001746F1" w:rsidP="00436C96">
            <w:r>
              <w:t xml:space="preserve">The drawing appropriately represents </w:t>
            </w:r>
            <w:proofErr w:type="gramStart"/>
            <w:r>
              <w:t>some of</w:t>
            </w:r>
            <w:proofErr w:type="gramEnd"/>
            <w:r>
              <w:t xml:space="preserve"> the details in the paragraph, adding details and interest.</w:t>
            </w:r>
          </w:p>
        </w:tc>
      </w:tr>
      <w:tr w:rsidR="006C2428" w14:paraId="47FFD3F8" w14:textId="77777777" w:rsidTr="003B255A">
        <w:tc>
          <w:tcPr>
            <w:tcW w:w="2965" w:type="dxa"/>
          </w:tcPr>
          <w:p w14:paraId="4BB4AF02" w14:textId="1C4C67A9" w:rsidR="006C2428" w:rsidRDefault="006C2428" w:rsidP="00436C96">
            <w:r>
              <w:t>Descriptive Title</w:t>
            </w:r>
          </w:p>
        </w:tc>
        <w:tc>
          <w:tcPr>
            <w:tcW w:w="6385" w:type="dxa"/>
          </w:tcPr>
          <w:p w14:paraId="6DAAAEC6" w14:textId="39A9C978" w:rsidR="006C2428" w:rsidRDefault="006C2428" w:rsidP="00436C96">
            <w:r>
              <w:t>The paragraph should include a descriptive title.</w:t>
            </w:r>
          </w:p>
        </w:tc>
      </w:tr>
    </w:tbl>
    <w:p w14:paraId="636745D2" w14:textId="62258C5E" w:rsidR="00257076" w:rsidRDefault="00B4274F" w:rsidP="00436C96">
      <w:r>
        <w:tab/>
      </w:r>
    </w:p>
    <w:p w14:paraId="54123CF3" w14:textId="5B7B32B9" w:rsidR="00534543" w:rsidRDefault="009F30DF" w:rsidP="00436C96">
      <w:r>
        <w:t xml:space="preserve">Student Work Sample (obtained from </w:t>
      </w:r>
      <w:hyperlink r:id="rId12" w:history="1">
        <w:r w:rsidRPr="00362420">
          <w:rPr>
            <w:rStyle w:val="Hyperlink"/>
            <w:sz w:val="18"/>
            <w:szCs w:val="18"/>
          </w:rPr>
          <w:t>https://www.ode.state.or.us/wma/teachlearn/commoncore/ela-appendix-c.pdf</w:t>
        </w:r>
      </w:hyperlink>
      <w:r>
        <w:t>):</w:t>
      </w:r>
    </w:p>
    <w:p w14:paraId="7ECB7BDC" w14:textId="7EE3D2B4" w:rsidR="004E79B4" w:rsidRPr="00A73ABF" w:rsidRDefault="00F66722" w:rsidP="00436C96">
      <w:r w:rsidRPr="00CD50C1">
        <w:rPr>
          <w:noProof/>
        </w:rPr>
        <w:lastRenderedPageBreak/>
        <w:drawing>
          <wp:inline distT="0" distB="0" distL="0" distR="0" wp14:anchorId="7FABF299" wp14:editId="388F5BE0">
            <wp:extent cx="5943600" cy="3987092"/>
            <wp:effectExtent l="0" t="0" r="0" b="0"/>
            <wp:docPr id="1" name="Picture 1" descr="A student work sample titled &quot;I bot a little cotton ball&quot; &#10;&#10;Original source: https://www.ode.state.or.us/wma/teachlearn/commoncore/ela-appendix-c.pdf)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tudent work sample titled &quot;I bot a little cotton ball&quot; &#10;&#10;Original source: https://www.ode.state.or.us/wma/teachlearn/commoncore/ela-appendix-c.pdf):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116"/>
        <w:gridCol w:w="3434"/>
        <w:gridCol w:w="3435"/>
      </w:tblGrid>
      <w:tr w:rsidR="009522CD" w14:paraId="3215C1AB" w14:textId="77777777" w:rsidTr="00796356">
        <w:tc>
          <w:tcPr>
            <w:tcW w:w="3116" w:type="dxa"/>
          </w:tcPr>
          <w:p w14:paraId="097B06ED" w14:textId="4B3B53E8" w:rsidR="009522CD" w:rsidRDefault="009522CD" w:rsidP="00436C96"/>
        </w:tc>
        <w:tc>
          <w:tcPr>
            <w:tcW w:w="3434" w:type="dxa"/>
          </w:tcPr>
          <w:p w14:paraId="4FC5675F" w14:textId="696397B0" w:rsidR="009522CD" w:rsidRDefault="009522CD" w:rsidP="00436C96">
            <w:r>
              <w:t>Examples of Effective Feedback</w:t>
            </w:r>
            <w:r w:rsidR="00EF3701">
              <w:t xml:space="preserve"> Statements</w:t>
            </w:r>
          </w:p>
        </w:tc>
        <w:tc>
          <w:tcPr>
            <w:tcW w:w="3435" w:type="dxa"/>
          </w:tcPr>
          <w:p w14:paraId="631B86F8" w14:textId="556C0F87" w:rsidR="009522CD" w:rsidRDefault="009522CD" w:rsidP="00436C96">
            <w:r>
              <w:t xml:space="preserve">Non-Examples </w:t>
            </w:r>
          </w:p>
        </w:tc>
      </w:tr>
      <w:tr w:rsidR="009522CD" w14:paraId="4BF2674F" w14:textId="77777777" w:rsidTr="00796356">
        <w:tc>
          <w:tcPr>
            <w:tcW w:w="3116" w:type="dxa"/>
          </w:tcPr>
          <w:p w14:paraId="07B39457" w14:textId="5CFE27C1" w:rsidR="009522CD" w:rsidRDefault="00C60C9C" w:rsidP="00436C96">
            <w:r>
              <w:t>Strengths</w:t>
            </w:r>
          </w:p>
        </w:tc>
        <w:tc>
          <w:tcPr>
            <w:tcW w:w="3434" w:type="dxa"/>
          </w:tcPr>
          <w:p w14:paraId="65F434F9" w14:textId="3E98DDA4" w:rsidR="009522CD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5 complete </w:t>
            </w:r>
            <w:r w:rsidR="00DE2121">
              <w:t>sentences.</w:t>
            </w:r>
          </w:p>
          <w:p w14:paraId="09FE9F86" w14:textId="6E3D4715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at least three </w:t>
            </w:r>
            <w:r w:rsidR="00DE2121">
              <w:t>details.</w:t>
            </w:r>
          </w:p>
          <w:p w14:paraId="6FED88A3" w14:textId="5710F5F0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 xml:space="preserve">Your title is interesting and </w:t>
            </w:r>
            <w:r w:rsidR="00DE2121">
              <w:t>descriptive.</w:t>
            </w:r>
          </w:p>
          <w:p w14:paraId="0F4E9192" w14:textId="51D116C7" w:rsidR="00874809" w:rsidRDefault="00874809" w:rsidP="00C06DDA">
            <w:pPr>
              <w:pStyle w:val="ListParagraph"/>
              <w:numPr>
                <w:ilvl w:val="0"/>
                <w:numId w:val="14"/>
              </w:numPr>
            </w:pPr>
            <w:r>
              <w:t>Your drawing helps t</w:t>
            </w:r>
            <w:r w:rsidR="00D65BEC">
              <w:t>o visualize the event</w:t>
            </w:r>
          </w:p>
        </w:tc>
        <w:tc>
          <w:tcPr>
            <w:tcW w:w="3435" w:type="dxa"/>
          </w:tcPr>
          <w:p w14:paraId="33E0ED14" w14:textId="7325D72F" w:rsidR="009522CD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wrote </w:t>
            </w:r>
            <w:r w:rsidR="00DE2121">
              <w:t>sentences.</w:t>
            </w:r>
          </w:p>
          <w:p w14:paraId="09D4C3D0" w14:textId="28A737A4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included </w:t>
            </w:r>
            <w:proofErr w:type="gramStart"/>
            <w:r>
              <w:t>some</w:t>
            </w:r>
            <w:proofErr w:type="gramEnd"/>
            <w:r>
              <w:t xml:space="preserve"> </w:t>
            </w:r>
            <w:r w:rsidR="00DE2121">
              <w:t>details.</w:t>
            </w:r>
          </w:p>
          <w:p w14:paraId="5E6A2B71" w14:textId="5283D205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>Your title is good</w:t>
            </w:r>
            <w:r w:rsidR="00352520">
              <w:t>.</w:t>
            </w:r>
          </w:p>
          <w:p w14:paraId="543337D9" w14:textId="31D1A3C0" w:rsidR="00D85C1A" w:rsidRDefault="00D85C1A" w:rsidP="00D85C1A">
            <w:pPr>
              <w:pStyle w:val="ListParagraph"/>
              <w:numPr>
                <w:ilvl w:val="0"/>
                <w:numId w:val="14"/>
              </w:numPr>
            </w:pPr>
            <w:r>
              <w:t xml:space="preserve">You </w:t>
            </w:r>
            <w:r w:rsidR="00352520">
              <w:t>are a good drawer.</w:t>
            </w:r>
          </w:p>
        </w:tc>
      </w:tr>
      <w:tr w:rsidR="009522CD" w14:paraId="051CD548" w14:textId="77777777" w:rsidTr="00796356">
        <w:tc>
          <w:tcPr>
            <w:tcW w:w="3116" w:type="dxa"/>
          </w:tcPr>
          <w:p w14:paraId="2D72159F" w14:textId="4E6A9A84" w:rsidR="009522CD" w:rsidRDefault="009522CD" w:rsidP="00436C96">
            <w:r>
              <w:t xml:space="preserve">Areas of Improvement </w:t>
            </w:r>
          </w:p>
        </w:tc>
        <w:tc>
          <w:tcPr>
            <w:tcW w:w="3434" w:type="dxa"/>
          </w:tcPr>
          <w:p w14:paraId="0E80598F" w14:textId="2DFF9CE8" w:rsidR="009522CD" w:rsidRDefault="00E422CD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You could improve by using periods to </w:t>
            </w:r>
            <w:r w:rsidR="00D0242B">
              <w:t xml:space="preserve">end the sentence or </w:t>
            </w:r>
            <w:r w:rsidR="00DE2121">
              <w:t>thought.</w:t>
            </w:r>
          </w:p>
          <w:p w14:paraId="71AEC151" w14:textId="04784652" w:rsidR="00D0242B" w:rsidRDefault="00D0242B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You could improve by capitalizing only proper nouns and the beginning of </w:t>
            </w:r>
            <w:r w:rsidR="00DE2121">
              <w:t>sentences.</w:t>
            </w:r>
          </w:p>
          <w:p w14:paraId="0CB43906" w14:textId="3B0D24AC" w:rsidR="00D0242B" w:rsidRDefault="00D0242B" w:rsidP="00E422CD">
            <w:pPr>
              <w:pStyle w:val="ListParagraph"/>
              <w:numPr>
                <w:ilvl w:val="0"/>
                <w:numId w:val="15"/>
              </w:numPr>
            </w:pPr>
            <w:r>
              <w:t xml:space="preserve">Be sure that </w:t>
            </w:r>
            <w:r w:rsidR="00A73ABF">
              <w:t>all</w:t>
            </w:r>
            <w:r>
              <w:t xml:space="preserve"> your sentences are complete with a subject and verb.</w:t>
            </w:r>
          </w:p>
        </w:tc>
        <w:tc>
          <w:tcPr>
            <w:tcW w:w="3435" w:type="dxa"/>
          </w:tcPr>
          <w:p w14:paraId="0FCA742B" w14:textId="77777777" w:rsidR="009522CD" w:rsidRDefault="00197991" w:rsidP="00197991">
            <w:pPr>
              <w:pStyle w:val="ListParagraph"/>
              <w:numPr>
                <w:ilvl w:val="0"/>
                <w:numId w:val="15"/>
              </w:numPr>
            </w:pPr>
            <w:r>
              <w:t xml:space="preserve">You </w:t>
            </w:r>
            <w:proofErr w:type="gramStart"/>
            <w:r>
              <w:t>didn’t</w:t>
            </w:r>
            <w:proofErr w:type="gramEnd"/>
            <w:r>
              <w:t xml:space="preserve"> use appropriate punctuation.</w:t>
            </w:r>
          </w:p>
          <w:p w14:paraId="78FC60DC" w14:textId="79CD3E3D" w:rsidR="00197991" w:rsidRDefault="008F4716" w:rsidP="00197991">
            <w:pPr>
              <w:pStyle w:val="ListParagraph"/>
              <w:numPr>
                <w:ilvl w:val="0"/>
                <w:numId w:val="15"/>
              </w:numPr>
            </w:pPr>
            <w:r>
              <w:t>Use complete sentences.</w:t>
            </w:r>
          </w:p>
        </w:tc>
      </w:tr>
    </w:tbl>
    <w:p w14:paraId="2250B705" w14:textId="77777777" w:rsidR="00F773E3" w:rsidRDefault="00F773E3" w:rsidP="003514CB">
      <w:pPr>
        <w:pStyle w:val="Heading1"/>
        <w:spacing w:after="160"/>
      </w:pPr>
    </w:p>
    <w:p w14:paraId="67275FCC" w14:textId="77777777" w:rsidR="00F66722" w:rsidRDefault="00F66722" w:rsidP="0055591F">
      <w:pPr>
        <w:rPr>
          <w:b/>
          <w:bCs/>
        </w:rPr>
      </w:pPr>
    </w:p>
    <w:p w14:paraId="06EBEF97" w14:textId="05173A61" w:rsidR="00CB4229" w:rsidRPr="00CB4229" w:rsidRDefault="00CB4229" w:rsidP="0055591F">
      <w:pPr>
        <w:rPr>
          <w:b/>
          <w:bCs/>
        </w:rPr>
      </w:pPr>
      <w:r w:rsidRPr="00CB4229">
        <w:rPr>
          <w:b/>
          <w:bCs/>
        </w:rPr>
        <w:lastRenderedPageBreak/>
        <w:t>Practice: Formal, Written Feedback</w:t>
      </w:r>
    </w:p>
    <w:p w14:paraId="4216F418" w14:textId="1D995D90" w:rsidR="0055591F" w:rsidRDefault="0055591F" w:rsidP="0055591F">
      <w:r w:rsidRPr="0057183C">
        <w:t>Scenario</w:t>
      </w:r>
      <w:r w:rsidR="00025D1D">
        <w:t xml:space="preserve"> 1</w:t>
      </w:r>
      <w:r w:rsidRPr="0057183C">
        <w:t xml:space="preserve">: </w:t>
      </w:r>
      <w:r w:rsidR="007D69A3">
        <w:t>1</w:t>
      </w:r>
      <w:r w:rsidR="007D69A3" w:rsidRPr="007D69A3">
        <w:rPr>
          <w:vertAlign w:val="superscript"/>
        </w:rPr>
        <w:t>st</w:t>
      </w:r>
      <w:r w:rsidR="007D69A3">
        <w:t xml:space="preserve"> Grade Math Assessment</w:t>
      </w:r>
      <w:r w:rsidR="000A67F7">
        <w:t xml:space="preserve"> </w:t>
      </w:r>
    </w:p>
    <w:p w14:paraId="383C6562" w14:textId="3359C468" w:rsidR="001C577C" w:rsidRDefault="001C577C" w:rsidP="0055591F">
      <w:r>
        <w:t>Description:  The students have completed an end of unit assessment on using addition to solve word problems</w:t>
      </w:r>
      <w:r w:rsidR="00DE2121">
        <w:t xml:space="preserve">. </w:t>
      </w:r>
      <w:r>
        <w:t xml:space="preserve">Below </w:t>
      </w:r>
      <w:r w:rsidR="009A08F2">
        <w:t>are</w:t>
      </w:r>
      <w:r>
        <w:t xml:space="preserve"> the success criteria for </w:t>
      </w:r>
      <w:r w:rsidR="00475682">
        <w:t>the assessment.</w:t>
      </w:r>
    </w:p>
    <w:p w14:paraId="712738A2" w14:textId="72AD0EF9" w:rsidR="00475682" w:rsidRDefault="00475682" w:rsidP="0055591F">
      <w:r>
        <w:t>Success Criteria: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7"/>
        <w:gridCol w:w="7018"/>
      </w:tblGrid>
      <w:tr w:rsidR="00A12D9C" w14:paraId="794B519D" w14:textId="77777777" w:rsidTr="00A12D9C">
        <w:tc>
          <w:tcPr>
            <w:tcW w:w="2337" w:type="dxa"/>
          </w:tcPr>
          <w:p w14:paraId="7BD8BE8E" w14:textId="7A6DF309" w:rsidR="00A12D9C" w:rsidRDefault="00A12D9C" w:rsidP="0055591F">
            <w:r>
              <w:t>Correct Answer</w:t>
            </w:r>
          </w:p>
        </w:tc>
        <w:tc>
          <w:tcPr>
            <w:tcW w:w="7018" w:type="dxa"/>
          </w:tcPr>
          <w:p w14:paraId="650ED1C8" w14:textId="7FB4A158" w:rsidR="00A12D9C" w:rsidRDefault="002C2106" w:rsidP="0055591F">
            <w:r>
              <w:t>The student should show the correct set up for each problem</w:t>
            </w:r>
            <w:r w:rsidR="00DE2121">
              <w:t xml:space="preserve">. </w:t>
            </w:r>
            <w:r>
              <w:t xml:space="preserve">The correct answer </w:t>
            </w:r>
            <w:r w:rsidR="004158CA">
              <w:t xml:space="preserve">with the appropriate unit/label </w:t>
            </w:r>
            <w:r>
              <w:t>should be circled.</w:t>
            </w:r>
          </w:p>
          <w:p w14:paraId="664334E1" w14:textId="77777777" w:rsidR="002C2106" w:rsidRDefault="002C2106" w:rsidP="0055591F">
            <w:r>
              <w:t>Problem 1: Correct Answer is 16 legs</w:t>
            </w:r>
          </w:p>
          <w:p w14:paraId="45133523" w14:textId="0D2EFE7F" w:rsidR="002C2106" w:rsidRDefault="002C2106" w:rsidP="0055591F">
            <w:r>
              <w:t xml:space="preserve">Problem 2: Correct Answer is </w:t>
            </w:r>
            <w:r w:rsidR="004158CA">
              <w:t>25 pennies</w:t>
            </w:r>
          </w:p>
        </w:tc>
      </w:tr>
      <w:tr w:rsidR="00A12D9C" w14:paraId="70C726D2" w14:textId="77777777" w:rsidTr="00A12D9C">
        <w:tc>
          <w:tcPr>
            <w:tcW w:w="2337" w:type="dxa"/>
          </w:tcPr>
          <w:p w14:paraId="5986EE9E" w14:textId="7EBD5295" w:rsidR="00A12D9C" w:rsidRDefault="004158CA" w:rsidP="0055591F">
            <w:r>
              <w:t>Showed Work</w:t>
            </w:r>
          </w:p>
        </w:tc>
        <w:tc>
          <w:tcPr>
            <w:tcW w:w="7018" w:type="dxa"/>
          </w:tcPr>
          <w:p w14:paraId="287D0388" w14:textId="7C18829A" w:rsidR="00A12D9C" w:rsidRDefault="00397A55" w:rsidP="0055591F">
            <w:r>
              <w:t xml:space="preserve">The student should show work that represents how the answer was </w:t>
            </w:r>
            <w:r w:rsidR="0074002D">
              <w:t>solved</w:t>
            </w:r>
            <w:r>
              <w:t>.</w:t>
            </w:r>
          </w:p>
        </w:tc>
      </w:tr>
      <w:tr w:rsidR="00A12D9C" w14:paraId="494E4279" w14:textId="77777777" w:rsidTr="00A12D9C">
        <w:tc>
          <w:tcPr>
            <w:tcW w:w="2337" w:type="dxa"/>
          </w:tcPr>
          <w:p w14:paraId="2329437F" w14:textId="7BFFD2FE" w:rsidR="00A12D9C" w:rsidRDefault="004158CA" w:rsidP="0055591F">
            <w:r>
              <w:t>Drawing</w:t>
            </w:r>
          </w:p>
        </w:tc>
        <w:tc>
          <w:tcPr>
            <w:tcW w:w="7018" w:type="dxa"/>
          </w:tcPr>
          <w:p w14:paraId="010F26B3" w14:textId="00BFF53C" w:rsidR="00A12D9C" w:rsidRDefault="00397A55" w:rsidP="0055591F">
            <w:r>
              <w:t xml:space="preserve">The students should include a detailed </w:t>
            </w:r>
            <w:r w:rsidR="001600E5">
              <w:t xml:space="preserve">and labeled drawing that </w:t>
            </w:r>
            <w:r w:rsidR="0074002D">
              <w:t>shows an appropriate strategy used to solve the problem</w:t>
            </w:r>
            <w:r w:rsidR="001600E5">
              <w:t>.</w:t>
            </w:r>
          </w:p>
        </w:tc>
      </w:tr>
    </w:tbl>
    <w:p w14:paraId="7047A162" w14:textId="5ABA2A45" w:rsidR="001934EA" w:rsidRPr="00E01350" w:rsidRDefault="001934EA" w:rsidP="0055591F">
      <w:pPr>
        <w:rPr>
          <w:sz w:val="18"/>
          <w:szCs w:val="18"/>
        </w:rPr>
      </w:pPr>
      <w:r>
        <w:t xml:space="preserve">Student Work Sample </w:t>
      </w:r>
      <w:r w:rsidRPr="00E01350">
        <w:rPr>
          <w:sz w:val="18"/>
          <w:szCs w:val="18"/>
        </w:rPr>
        <w:t>(obtained from</w:t>
      </w:r>
      <w:r w:rsidR="00E01350" w:rsidRPr="00E01350">
        <w:rPr>
          <w:sz w:val="18"/>
          <w:szCs w:val="18"/>
        </w:rPr>
        <w:t xml:space="preserve"> </w:t>
      </w:r>
      <w:hyperlink r:id="rId14" w:history="1">
        <w:r w:rsidR="00E01350" w:rsidRPr="00E01350">
          <w:rPr>
            <w:rStyle w:val="Hyperlink"/>
            <w:sz w:val="18"/>
            <w:szCs w:val="18"/>
          </w:rPr>
          <w:t>https://ci.appstate.edu/sites/default/files/grade1_unit8studentwork.pdf</w:t>
        </w:r>
      </w:hyperlink>
      <w:r w:rsidR="00E01350" w:rsidRPr="00E01350">
        <w:rPr>
          <w:sz w:val="18"/>
          <w:szCs w:val="18"/>
        </w:rPr>
        <w:t>)</w:t>
      </w:r>
    </w:p>
    <w:p w14:paraId="7DC83E3F" w14:textId="5263741B" w:rsidR="001934EA" w:rsidRDefault="001934EA" w:rsidP="0055591F">
      <w:r w:rsidRPr="001934EA">
        <w:rPr>
          <w:noProof/>
        </w:rPr>
        <w:drawing>
          <wp:inline distT="0" distB="0" distL="0" distR="0" wp14:anchorId="4C6A030E" wp14:editId="344E941E">
            <wp:extent cx="4306762" cy="5095875"/>
            <wp:effectExtent l="0" t="0" r="0" b="0"/>
            <wp:docPr id="3" name="Picture 3" descr="Student work sample for an End of Unit Assessment on the topic of twos, fives, and tens.&#10;&#10;Original Document Source: https://ci.appstate.edu/sites/default/files/grade1_unit8studentwork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tudent work sample for an End of Unit Assessment on the topic of twos, fives, and tens.&#10;&#10;Original Document Source: https://ci.appstate.edu/sites/default/files/grade1_unit8studentwork.pd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476" cy="510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CE02" w14:textId="77777777" w:rsidR="007D69A3" w:rsidRDefault="007D69A3" w:rsidP="0055591F"/>
    <w:p w14:paraId="059F1823" w14:textId="77777777" w:rsidR="0055591F" w:rsidRDefault="0055591F" w:rsidP="0055591F">
      <w:r>
        <w:t>Feedback Statements:</w:t>
      </w:r>
    </w:p>
    <w:p w14:paraId="3B0FA26F" w14:textId="77777777" w:rsidR="00E01350" w:rsidRDefault="00E01350" w:rsidP="0055591F">
      <w:pPr>
        <w:rPr>
          <w:i/>
          <w:iCs/>
          <w:color w:val="008000"/>
        </w:rPr>
      </w:pPr>
    </w:p>
    <w:p w14:paraId="4D1634E6" w14:textId="77777777" w:rsidR="00EE7A55" w:rsidRDefault="00EE7A55" w:rsidP="0055591F">
      <w:pPr>
        <w:rPr>
          <w:i/>
          <w:iCs/>
          <w:color w:val="008000"/>
        </w:rPr>
      </w:pPr>
    </w:p>
    <w:p w14:paraId="39AC3AC7" w14:textId="77777777" w:rsidR="00EE7A55" w:rsidRDefault="00EE7A55" w:rsidP="0055591F">
      <w:pPr>
        <w:rPr>
          <w:i/>
          <w:iCs/>
          <w:color w:val="008000"/>
        </w:rPr>
      </w:pPr>
    </w:p>
    <w:p w14:paraId="04F7C696" w14:textId="77777777" w:rsidR="00EE7A55" w:rsidRDefault="00EE7A55" w:rsidP="0055591F"/>
    <w:p w14:paraId="4D07F8A7" w14:textId="01F55021" w:rsidR="0055591F" w:rsidRPr="0057183C" w:rsidRDefault="00194D8E" w:rsidP="0055591F">
      <w:r>
        <w:t>Partner</w:t>
      </w:r>
      <w:r w:rsidR="0055591F">
        <w:t xml:space="preserve">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335"/>
        <w:gridCol w:w="3510"/>
        <w:gridCol w:w="3600"/>
      </w:tblGrid>
      <w:tr w:rsidR="0055591F" w14:paraId="3EBC57AC" w14:textId="77777777" w:rsidTr="00882B44">
        <w:tc>
          <w:tcPr>
            <w:tcW w:w="2335" w:type="dxa"/>
          </w:tcPr>
          <w:p w14:paraId="45DAED31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Characteristic of Effective Feedback</w:t>
            </w:r>
          </w:p>
        </w:tc>
        <w:tc>
          <w:tcPr>
            <w:tcW w:w="3510" w:type="dxa"/>
          </w:tcPr>
          <w:p w14:paraId="7ACA586C" w14:textId="77777777" w:rsidR="0055591F" w:rsidRDefault="0055591F" w:rsidP="00882B44">
            <w:pPr>
              <w:jc w:val="center"/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Strengths</w:t>
            </w:r>
          </w:p>
        </w:tc>
        <w:tc>
          <w:tcPr>
            <w:tcW w:w="3600" w:type="dxa"/>
          </w:tcPr>
          <w:p w14:paraId="3FAF2F74" w14:textId="77777777" w:rsidR="0055591F" w:rsidRDefault="0055591F" w:rsidP="00882B44">
            <w:pPr>
              <w:jc w:val="center"/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Improvements</w:t>
            </w:r>
          </w:p>
        </w:tc>
      </w:tr>
      <w:tr w:rsidR="0055591F" w:rsidRPr="003D0F1A" w14:paraId="01995D6C" w14:textId="77777777" w:rsidTr="00882B44">
        <w:tc>
          <w:tcPr>
            <w:tcW w:w="2335" w:type="dxa"/>
          </w:tcPr>
          <w:p w14:paraId="5A7C35DA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Specific and Clear</w:t>
            </w:r>
          </w:p>
        </w:tc>
        <w:tc>
          <w:tcPr>
            <w:tcW w:w="3510" w:type="dxa"/>
          </w:tcPr>
          <w:p w14:paraId="4F2ACC5F" w14:textId="77777777" w:rsidR="0055591F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  <w:p w14:paraId="6A2ADA43" w14:textId="79ABCED5" w:rsidR="00EE7A55" w:rsidRPr="003D0F1A" w:rsidRDefault="00EE7A55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09043607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2B34E4C9" w14:textId="77777777" w:rsidTr="00882B44">
        <w:tc>
          <w:tcPr>
            <w:tcW w:w="2335" w:type="dxa"/>
          </w:tcPr>
          <w:p w14:paraId="73A1B885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Focused on the Task</w:t>
            </w:r>
          </w:p>
        </w:tc>
        <w:tc>
          <w:tcPr>
            <w:tcW w:w="3510" w:type="dxa"/>
          </w:tcPr>
          <w:p w14:paraId="6E1AFBFC" w14:textId="77777777" w:rsidR="0055591F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  <w:p w14:paraId="1E30C0AE" w14:textId="37EF3041" w:rsidR="00EE7A55" w:rsidRPr="003D0F1A" w:rsidRDefault="00EE7A55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F5C83B0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349371C3" w14:textId="77777777" w:rsidTr="00882B44">
        <w:tc>
          <w:tcPr>
            <w:tcW w:w="2335" w:type="dxa"/>
          </w:tcPr>
          <w:p w14:paraId="2739B170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Strengths and Improvements</w:t>
            </w:r>
          </w:p>
        </w:tc>
        <w:tc>
          <w:tcPr>
            <w:tcW w:w="3510" w:type="dxa"/>
          </w:tcPr>
          <w:p w14:paraId="6B58D4ED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9ED6DA0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  <w:tr w:rsidR="0055591F" w:rsidRPr="003D0F1A" w14:paraId="481D7CF7" w14:textId="77777777" w:rsidTr="00882B44">
        <w:tc>
          <w:tcPr>
            <w:tcW w:w="2335" w:type="dxa"/>
          </w:tcPr>
          <w:p w14:paraId="17800921" w14:textId="77777777" w:rsidR="0055591F" w:rsidRDefault="0055591F" w:rsidP="00882B44">
            <w:pP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>Timely and Actionable</w:t>
            </w:r>
          </w:p>
        </w:tc>
        <w:tc>
          <w:tcPr>
            <w:tcW w:w="3510" w:type="dxa"/>
          </w:tcPr>
          <w:p w14:paraId="2904C1C2" w14:textId="77777777" w:rsidR="0055591F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  <w:p w14:paraId="25EAEED0" w14:textId="1C41F29A" w:rsidR="00EE7A55" w:rsidRPr="003D0F1A" w:rsidRDefault="00EE7A55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00" w:type="dxa"/>
          </w:tcPr>
          <w:p w14:paraId="40D86167" w14:textId="77777777" w:rsidR="0055591F" w:rsidRPr="003D0F1A" w:rsidRDefault="0055591F" w:rsidP="00882B44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  <w:shd w:val="clear" w:color="auto" w:fill="FFFFFF"/>
              </w:rPr>
            </w:pPr>
          </w:p>
        </w:tc>
      </w:tr>
    </w:tbl>
    <w:p w14:paraId="16C29691" w14:textId="77777777" w:rsidR="0055591F" w:rsidRDefault="0055591F" w:rsidP="0055591F"/>
    <w:p w14:paraId="771391BE" w14:textId="699D4BA3" w:rsidR="0055591F" w:rsidRDefault="0055591F" w:rsidP="0055591F">
      <w:r w:rsidRPr="0057183C">
        <w:t>Scenario</w:t>
      </w:r>
      <w:r w:rsidR="00025D1D">
        <w:t xml:space="preserve"> 2</w:t>
      </w:r>
      <w:r w:rsidRPr="0057183C">
        <w:t xml:space="preserve">: </w:t>
      </w:r>
      <w:r w:rsidR="00800C5F">
        <w:t>6</w:t>
      </w:r>
      <w:r w:rsidR="00800C5F" w:rsidRPr="00800C5F">
        <w:rPr>
          <w:vertAlign w:val="superscript"/>
        </w:rPr>
        <w:t>th</w:t>
      </w:r>
      <w:r w:rsidR="00800C5F">
        <w:t xml:space="preserve"> grade </w:t>
      </w:r>
      <w:r w:rsidR="0089466D">
        <w:t>Ancient Egypt Research</w:t>
      </w:r>
    </w:p>
    <w:p w14:paraId="2ADC7AF7" w14:textId="0BD6AEA7" w:rsidR="0089466D" w:rsidRDefault="0089466D" w:rsidP="0055591F">
      <w:r>
        <w:t>Description: At the end of each week students in a social studies class are asked to conduct research on a specific region of the world</w:t>
      </w:r>
      <w:r w:rsidR="00073CFB">
        <w:t xml:space="preserve"> to learn more about the geographic features the influence on the </w:t>
      </w:r>
      <w:r w:rsidR="00EA75F3">
        <w:t>neighboring civilizations</w:t>
      </w:r>
      <w:r w:rsidR="00DE2121">
        <w:t xml:space="preserve">. </w:t>
      </w:r>
      <w:r w:rsidR="00B50D1C">
        <w:t>The students are given four questions to focus the research</w:t>
      </w:r>
      <w:r w:rsidR="00DE2121">
        <w:t xml:space="preserve">. </w:t>
      </w:r>
      <w:r w:rsidR="00B50D1C">
        <w:t>Below are the success criteria for the assignment.</w:t>
      </w:r>
    </w:p>
    <w:p w14:paraId="058258A5" w14:textId="5276FC43" w:rsidR="00B50D1C" w:rsidRDefault="00B50D1C" w:rsidP="0055591F">
      <w:r>
        <w:t>Success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41CF7" w14:paraId="31DB2CB1" w14:textId="77777777" w:rsidTr="00EA75F3">
        <w:tc>
          <w:tcPr>
            <w:tcW w:w="3505" w:type="dxa"/>
          </w:tcPr>
          <w:p w14:paraId="6CDF1E91" w14:textId="2B813666" w:rsidR="00941CF7" w:rsidRDefault="0069453A" w:rsidP="0055591F">
            <w:r>
              <w:t xml:space="preserve">Presentation </w:t>
            </w:r>
          </w:p>
        </w:tc>
        <w:tc>
          <w:tcPr>
            <w:tcW w:w="5845" w:type="dxa"/>
          </w:tcPr>
          <w:p w14:paraId="46A48DA7" w14:textId="0767047F" w:rsidR="00941CF7" w:rsidRDefault="0069453A" w:rsidP="0055591F">
            <w:r>
              <w:t>Organized appropriately using subheadings, information is accompanied by captioned pictures or subheadings, piece is visually appealing</w:t>
            </w:r>
          </w:p>
        </w:tc>
      </w:tr>
      <w:tr w:rsidR="00941CF7" w14:paraId="65D87F0C" w14:textId="77777777" w:rsidTr="00EA75F3">
        <w:tc>
          <w:tcPr>
            <w:tcW w:w="3505" w:type="dxa"/>
          </w:tcPr>
          <w:p w14:paraId="404E40CB" w14:textId="49B20DC3" w:rsidR="00941CF7" w:rsidRDefault="00A135B4" w:rsidP="0055591F">
            <w:r>
              <w:t>Research Questions</w:t>
            </w:r>
          </w:p>
        </w:tc>
        <w:tc>
          <w:tcPr>
            <w:tcW w:w="5845" w:type="dxa"/>
          </w:tcPr>
          <w:p w14:paraId="151871F5" w14:textId="04A84C54" w:rsidR="00941CF7" w:rsidRDefault="002732C8" w:rsidP="0055591F">
            <w:r>
              <w:t xml:space="preserve">Each research question is answered </w:t>
            </w:r>
            <w:r w:rsidR="0069453A">
              <w:t>completely,</w:t>
            </w:r>
            <w:r>
              <w:t xml:space="preserve"> and evidence of research is present</w:t>
            </w:r>
          </w:p>
        </w:tc>
      </w:tr>
      <w:tr w:rsidR="00941CF7" w14:paraId="7C3C4D7B" w14:textId="77777777" w:rsidTr="00EA75F3">
        <w:tc>
          <w:tcPr>
            <w:tcW w:w="3505" w:type="dxa"/>
          </w:tcPr>
          <w:p w14:paraId="3D8ECE4B" w14:textId="0475D09F" w:rsidR="00941CF7" w:rsidRDefault="00A135B4" w:rsidP="0055591F">
            <w:r>
              <w:t>Vocabulary/Grammar</w:t>
            </w:r>
          </w:p>
        </w:tc>
        <w:tc>
          <w:tcPr>
            <w:tcW w:w="5845" w:type="dxa"/>
          </w:tcPr>
          <w:p w14:paraId="2A8CF268" w14:textId="3DC5E2A6" w:rsidR="00941CF7" w:rsidRDefault="00A135B4" w:rsidP="0055591F">
            <w:r>
              <w:t>Writing is free of grammatical and spelling errors; historical terms are used accurately and effectively</w:t>
            </w:r>
          </w:p>
        </w:tc>
      </w:tr>
      <w:tr w:rsidR="00941CF7" w14:paraId="252172DC" w14:textId="77777777" w:rsidTr="00EA75F3">
        <w:tc>
          <w:tcPr>
            <w:tcW w:w="3505" w:type="dxa"/>
          </w:tcPr>
          <w:p w14:paraId="30754F63" w14:textId="58082A08" w:rsidR="00941CF7" w:rsidRDefault="00EA75F3" w:rsidP="0055591F">
            <w:r>
              <w:t>Acknowledgement of Sources</w:t>
            </w:r>
          </w:p>
        </w:tc>
        <w:tc>
          <w:tcPr>
            <w:tcW w:w="5845" w:type="dxa"/>
          </w:tcPr>
          <w:p w14:paraId="1F734B6E" w14:textId="164DB161" w:rsidR="00941CF7" w:rsidRDefault="00EA75F3" w:rsidP="0055591F">
            <w:r>
              <w:t>At least three sources are acknowledged and listed with the date that the information was accessed</w:t>
            </w:r>
          </w:p>
        </w:tc>
      </w:tr>
    </w:tbl>
    <w:p w14:paraId="7394C7CD" w14:textId="77777777" w:rsidR="00B50D1C" w:rsidRDefault="00B50D1C" w:rsidP="0055591F"/>
    <w:p w14:paraId="1860827A" w14:textId="77777777" w:rsidR="00EE7A55" w:rsidRDefault="00EE7A55" w:rsidP="0055591F"/>
    <w:p w14:paraId="6F469219" w14:textId="77777777" w:rsidR="00EE7A55" w:rsidRDefault="00EE7A55" w:rsidP="0055591F"/>
    <w:p w14:paraId="2EC5B7CD" w14:textId="015FCB50" w:rsidR="00941CF7" w:rsidRDefault="00941CF7" w:rsidP="0055591F">
      <w:r>
        <w:t>Student Work Sample (</w:t>
      </w:r>
      <w:r w:rsidRPr="00642985">
        <w:rPr>
          <w:sz w:val="18"/>
          <w:szCs w:val="18"/>
        </w:rPr>
        <w:t>obtained from</w:t>
      </w:r>
      <w:r w:rsidR="00642985" w:rsidRPr="00642985">
        <w:rPr>
          <w:sz w:val="18"/>
          <w:szCs w:val="18"/>
        </w:rPr>
        <w:t xml:space="preserve"> </w:t>
      </w:r>
      <w:hyperlink r:id="rId16" w:history="1">
        <w:r w:rsidR="00642985" w:rsidRPr="00642985">
          <w:rPr>
            <w:rStyle w:val="Hyperlink"/>
            <w:sz w:val="18"/>
            <w:szCs w:val="18"/>
          </w:rPr>
          <w:t>https://media.edufolios.org/uploads/sites/844/2018/05/Sample2.png</w:t>
        </w:r>
      </w:hyperlink>
      <w:r w:rsidR="00642985">
        <w:t>):</w:t>
      </w:r>
    </w:p>
    <w:p w14:paraId="0172583B" w14:textId="5EB7DAE5" w:rsidR="00642985" w:rsidRDefault="00642985" w:rsidP="0055591F">
      <w:r w:rsidRPr="00642985">
        <w:rPr>
          <w:noProof/>
        </w:rPr>
        <w:lastRenderedPageBreak/>
        <w:drawing>
          <wp:inline distT="0" distB="0" distL="0" distR="0" wp14:anchorId="4E557754" wp14:editId="5D5EB557">
            <wp:extent cx="6029325" cy="4420216"/>
            <wp:effectExtent l="0" t="0" r="0" b="0"/>
            <wp:docPr id="4" name="Picture 4" descr="A student notebook with entries and drawings on ancient Egypt.&#10;&#10;Original Source:  https://media.edufolios.org/uploads/sites/844/2018/05/Sample2.p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tudent notebook with entries and drawings on ancient Egypt.&#10;&#10;Original Source:  https://media.edufolios.org/uploads/sites/844/2018/05/Sample2.png 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2299" cy="44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010E" w14:textId="77777777" w:rsidR="00B50D1C" w:rsidRDefault="00B50D1C" w:rsidP="0055591F"/>
    <w:p w14:paraId="44CB26D3" w14:textId="77777777" w:rsidR="0055591F" w:rsidRDefault="0055591F" w:rsidP="0055591F">
      <w:r>
        <w:t>Feedback Statements:</w:t>
      </w:r>
    </w:p>
    <w:p w14:paraId="28CFB9EE" w14:textId="77777777" w:rsidR="00EE7A55" w:rsidRDefault="00EE7A55" w:rsidP="0055591F">
      <w:pPr>
        <w:rPr>
          <w:i/>
          <w:iCs/>
          <w:color w:val="008000"/>
        </w:rPr>
      </w:pPr>
    </w:p>
    <w:p w14:paraId="4F52DD55" w14:textId="77777777" w:rsidR="00EE7A55" w:rsidRPr="0056266B" w:rsidRDefault="00EE7A55" w:rsidP="0055591F">
      <w:pPr>
        <w:rPr>
          <w:rFonts w:cstheme="minorHAnsi"/>
        </w:rPr>
      </w:pPr>
    </w:p>
    <w:p w14:paraId="2679363F" w14:textId="380267BF" w:rsidR="0055591F" w:rsidRPr="0056266B" w:rsidRDefault="00194D8E" w:rsidP="0055591F">
      <w:pPr>
        <w:rPr>
          <w:rFonts w:cstheme="minorHAnsi"/>
        </w:rPr>
      </w:pPr>
      <w:r w:rsidRPr="0056266B">
        <w:rPr>
          <w:rFonts w:cstheme="minorHAnsi"/>
        </w:rPr>
        <w:t>Partner</w:t>
      </w:r>
      <w:r w:rsidR="0055591F" w:rsidRPr="0056266B">
        <w:rPr>
          <w:rFonts w:cstheme="minorHAnsi"/>
        </w:rPr>
        <w:t xml:space="preserve">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335"/>
        <w:gridCol w:w="3510"/>
        <w:gridCol w:w="3600"/>
      </w:tblGrid>
      <w:tr w:rsidR="0055591F" w:rsidRPr="0056266B" w14:paraId="6D44ADE7" w14:textId="77777777" w:rsidTr="00882B44">
        <w:tc>
          <w:tcPr>
            <w:tcW w:w="2335" w:type="dxa"/>
          </w:tcPr>
          <w:p w14:paraId="1322E548" w14:textId="77777777" w:rsidR="0055591F" w:rsidRPr="0056266B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3510" w:type="dxa"/>
          </w:tcPr>
          <w:p w14:paraId="3CC2BF31" w14:textId="77777777" w:rsidR="0055591F" w:rsidRPr="0056266B" w:rsidRDefault="0055591F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Strengths</w:t>
            </w:r>
          </w:p>
        </w:tc>
        <w:tc>
          <w:tcPr>
            <w:tcW w:w="3600" w:type="dxa"/>
          </w:tcPr>
          <w:p w14:paraId="162D91F2" w14:textId="77777777" w:rsidR="0055591F" w:rsidRPr="0056266B" w:rsidRDefault="0055591F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Improvements</w:t>
            </w:r>
          </w:p>
        </w:tc>
      </w:tr>
      <w:tr w:rsidR="0055591F" w:rsidRPr="0056266B" w14:paraId="4A16E1F6" w14:textId="77777777" w:rsidTr="00882B44">
        <w:tc>
          <w:tcPr>
            <w:tcW w:w="2335" w:type="dxa"/>
          </w:tcPr>
          <w:p w14:paraId="7ED07192" w14:textId="77777777" w:rsidR="0055591F" w:rsidRPr="0056266B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3510" w:type="dxa"/>
          </w:tcPr>
          <w:p w14:paraId="650AC2D5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1DA1FB95" w14:textId="3689F1B7" w:rsidR="00EE7A55" w:rsidRPr="0056266B" w:rsidRDefault="00EE7A55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6A3D3B3F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56266B" w14:paraId="2D454A71" w14:textId="77777777" w:rsidTr="00882B44">
        <w:tc>
          <w:tcPr>
            <w:tcW w:w="2335" w:type="dxa"/>
          </w:tcPr>
          <w:p w14:paraId="6AE780CB" w14:textId="77777777" w:rsidR="0055591F" w:rsidRPr="0056266B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3510" w:type="dxa"/>
          </w:tcPr>
          <w:p w14:paraId="29030250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4E44D133" w14:textId="68E15EE9" w:rsidR="00EE7A55" w:rsidRPr="0056266B" w:rsidRDefault="00EE7A55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411A6945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56266B" w14:paraId="765F11A5" w14:textId="77777777" w:rsidTr="00882B44">
        <w:tc>
          <w:tcPr>
            <w:tcW w:w="2335" w:type="dxa"/>
          </w:tcPr>
          <w:p w14:paraId="5645AABD" w14:textId="77777777" w:rsidR="0055591F" w:rsidRPr="0056266B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3510" w:type="dxa"/>
          </w:tcPr>
          <w:p w14:paraId="49B3FEC2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19413A1C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55591F" w:rsidRPr="0056266B" w14:paraId="3B8A9E27" w14:textId="77777777" w:rsidTr="00882B44">
        <w:tc>
          <w:tcPr>
            <w:tcW w:w="2335" w:type="dxa"/>
          </w:tcPr>
          <w:p w14:paraId="3834E01A" w14:textId="77777777" w:rsidR="0055591F" w:rsidRPr="0056266B" w:rsidRDefault="0055591F" w:rsidP="00882B44">
            <w:pPr>
              <w:rPr>
                <w:rFonts w:cstheme="minorHAnsi"/>
                <w:shd w:val="clear" w:color="auto" w:fill="FFFFFF"/>
              </w:rPr>
            </w:pPr>
            <w:r w:rsidRPr="0056266B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3510" w:type="dxa"/>
          </w:tcPr>
          <w:p w14:paraId="0A37BD78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F861458" w14:textId="737C7F97" w:rsidR="00EE7A55" w:rsidRPr="0056266B" w:rsidRDefault="00EE7A55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600" w:type="dxa"/>
          </w:tcPr>
          <w:p w14:paraId="35C75813" w14:textId="77777777" w:rsidR="0055591F" w:rsidRPr="0056266B" w:rsidRDefault="0055591F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94B97" w14:textId="77777777" w:rsidR="0098653D" w:rsidRDefault="0098653D" w:rsidP="004C62A0">
      <w:pPr>
        <w:spacing w:after="0" w:line="240" w:lineRule="auto"/>
      </w:pPr>
      <w:r>
        <w:separator/>
      </w:r>
    </w:p>
  </w:endnote>
  <w:endnote w:type="continuationSeparator" w:id="0">
    <w:p w14:paraId="5589DAD2" w14:textId="77777777" w:rsidR="0098653D" w:rsidRDefault="0098653D" w:rsidP="004C62A0">
      <w:pPr>
        <w:spacing w:after="0" w:line="240" w:lineRule="auto"/>
      </w:pPr>
      <w:r>
        <w:continuationSeparator/>
      </w:r>
    </w:p>
  </w:endnote>
  <w:endnote w:type="continuationNotice" w:id="1">
    <w:p w14:paraId="23C7D4B0" w14:textId="77777777" w:rsidR="0098653D" w:rsidRDefault="009865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F0A7DD9" w:rsidR="00D96D8A" w:rsidRPr="0056266B" w:rsidRDefault="0056266B" w:rsidP="0056266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AAC29" w14:textId="77777777" w:rsidR="0098653D" w:rsidRDefault="0098653D" w:rsidP="004C62A0">
      <w:pPr>
        <w:spacing w:after="0" w:line="240" w:lineRule="auto"/>
      </w:pPr>
      <w:r>
        <w:separator/>
      </w:r>
    </w:p>
  </w:footnote>
  <w:footnote w:type="continuationSeparator" w:id="0">
    <w:p w14:paraId="0DDF9347" w14:textId="77777777" w:rsidR="0098653D" w:rsidRDefault="0098653D" w:rsidP="004C62A0">
      <w:pPr>
        <w:spacing w:after="0" w:line="240" w:lineRule="auto"/>
      </w:pPr>
      <w:r>
        <w:continuationSeparator/>
      </w:r>
    </w:p>
  </w:footnote>
  <w:footnote w:type="continuationNotice" w:id="1">
    <w:p w14:paraId="0C5BF9EC" w14:textId="77777777" w:rsidR="0098653D" w:rsidRDefault="009865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51D954F" w:rsidR="004C62A0" w:rsidRDefault="00D74A5F" w:rsidP="00D74A5F">
    <w:pPr>
      <w:pStyle w:val="Header"/>
      <w:spacing w:after="120"/>
    </w:pPr>
    <w:r>
      <w:rPr>
        <w:noProof/>
      </w:rPr>
      <w:drawing>
        <wp:inline distT="0" distB="0" distL="0" distR="0" wp14:anchorId="5AF59EE3" wp14:editId="1BDD443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122BF8"/>
    <w:multiLevelType w:val="hybridMultilevel"/>
    <w:tmpl w:val="223E1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B3796"/>
    <w:multiLevelType w:val="hybridMultilevel"/>
    <w:tmpl w:val="0DDC2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1D4A4A"/>
    <w:multiLevelType w:val="hybridMultilevel"/>
    <w:tmpl w:val="07406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E6C1D"/>
    <w:multiLevelType w:val="hybridMultilevel"/>
    <w:tmpl w:val="B75E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07834">
    <w:abstractNumId w:val="2"/>
  </w:num>
  <w:num w:numId="2" w16cid:durableId="84151781">
    <w:abstractNumId w:val="6"/>
  </w:num>
  <w:num w:numId="3" w16cid:durableId="2128573208">
    <w:abstractNumId w:val="4"/>
  </w:num>
  <w:num w:numId="4" w16cid:durableId="643896403">
    <w:abstractNumId w:val="12"/>
  </w:num>
  <w:num w:numId="5" w16cid:durableId="1850489735">
    <w:abstractNumId w:val="15"/>
  </w:num>
  <w:num w:numId="6" w16cid:durableId="1469127512">
    <w:abstractNumId w:val="1"/>
  </w:num>
  <w:num w:numId="7" w16cid:durableId="1288969365">
    <w:abstractNumId w:val="11"/>
  </w:num>
  <w:num w:numId="8" w16cid:durableId="595552943">
    <w:abstractNumId w:val="10"/>
  </w:num>
  <w:num w:numId="9" w16cid:durableId="62994896">
    <w:abstractNumId w:val="3"/>
  </w:num>
  <w:num w:numId="10" w16cid:durableId="1632055960">
    <w:abstractNumId w:val="0"/>
  </w:num>
  <w:num w:numId="11" w16cid:durableId="1123109998">
    <w:abstractNumId w:val="7"/>
  </w:num>
  <w:num w:numId="12" w16cid:durableId="1078290741">
    <w:abstractNumId w:val="5"/>
  </w:num>
  <w:num w:numId="13" w16cid:durableId="949361869">
    <w:abstractNumId w:val="9"/>
  </w:num>
  <w:num w:numId="14" w16cid:durableId="574434693">
    <w:abstractNumId w:val="14"/>
  </w:num>
  <w:num w:numId="15" w16cid:durableId="681787123">
    <w:abstractNumId w:val="13"/>
  </w:num>
  <w:num w:numId="16" w16cid:durableId="157621783">
    <w:abstractNumId w:val="8"/>
  </w:num>
  <w:num w:numId="17" w16cid:durableId="183163026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17E6D"/>
    <w:rsid w:val="00020A92"/>
    <w:rsid w:val="00020BDE"/>
    <w:rsid w:val="000229D7"/>
    <w:rsid w:val="00025BD7"/>
    <w:rsid w:val="00025D1D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3CFB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068"/>
    <w:rsid w:val="000C5658"/>
    <w:rsid w:val="000C7DA6"/>
    <w:rsid w:val="000D0A3B"/>
    <w:rsid w:val="000D148B"/>
    <w:rsid w:val="000D291C"/>
    <w:rsid w:val="000D29F7"/>
    <w:rsid w:val="000D4C70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54B0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5018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97991"/>
    <w:rsid w:val="001A03A2"/>
    <w:rsid w:val="001A0449"/>
    <w:rsid w:val="001A0752"/>
    <w:rsid w:val="001A1A23"/>
    <w:rsid w:val="001A3CAB"/>
    <w:rsid w:val="001A4CD1"/>
    <w:rsid w:val="001A4CF4"/>
    <w:rsid w:val="001A7ECA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2FD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1B87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18B1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CD"/>
    <w:rsid w:val="00325CDC"/>
    <w:rsid w:val="0032795E"/>
    <w:rsid w:val="00330D9D"/>
    <w:rsid w:val="00331A18"/>
    <w:rsid w:val="00333F8A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520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0E1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255A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B90"/>
    <w:rsid w:val="004A6DDF"/>
    <w:rsid w:val="004A6FD4"/>
    <w:rsid w:val="004B0223"/>
    <w:rsid w:val="004B0AAC"/>
    <w:rsid w:val="004B200C"/>
    <w:rsid w:val="004B2EA6"/>
    <w:rsid w:val="004B3555"/>
    <w:rsid w:val="004B4A73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17191"/>
    <w:rsid w:val="00517F69"/>
    <w:rsid w:val="0052023F"/>
    <w:rsid w:val="00520642"/>
    <w:rsid w:val="00521011"/>
    <w:rsid w:val="0052197B"/>
    <w:rsid w:val="00522337"/>
    <w:rsid w:val="00522AB9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01B"/>
    <w:rsid w:val="00532D67"/>
    <w:rsid w:val="00534543"/>
    <w:rsid w:val="005363CF"/>
    <w:rsid w:val="00536C94"/>
    <w:rsid w:val="00537175"/>
    <w:rsid w:val="00540235"/>
    <w:rsid w:val="00540484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266B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927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31CC"/>
    <w:rsid w:val="005B40AC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5F73BD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CB0"/>
    <w:rsid w:val="00692EC9"/>
    <w:rsid w:val="0069453A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88C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27DA3"/>
    <w:rsid w:val="00730B7F"/>
    <w:rsid w:val="00730EBB"/>
    <w:rsid w:val="00731545"/>
    <w:rsid w:val="00731A8C"/>
    <w:rsid w:val="007320D1"/>
    <w:rsid w:val="00732652"/>
    <w:rsid w:val="007347B5"/>
    <w:rsid w:val="00735ACE"/>
    <w:rsid w:val="00736D62"/>
    <w:rsid w:val="0074002D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6356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6B5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C5F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5B64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3861"/>
    <w:rsid w:val="0087407C"/>
    <w:rsid w:val="00874419"/>
    <w:rsid w:val="008746E3"/>
    <w:rsid w:val="00874809"/>
    <w:rsid w:val="00874F85"/>
    <w:rsid w:val="00875211"/>
    <w:rsid w:val="00875ED5"/>
    <w:rsid w:val="00876D52"/>
    <w:rsid w:val="0088170F"/>
    <w:rsid w:val="008819D2"/>
    <w:rsid w:val="00881FBD"/>
    <w:rsid w:val="008832AA"/>
    <w:rsid w:val="00883337"/>
    <w:rsid w:val="00883649"/>
    <w:rsid w:val="00884521"/>
    <w:rsid w:val="00884EB1"/>
    <w:rsid w:val="00884F68"/>
    <w:rsid w:val="00885D96"/>
    <w:rsid w:val="00890767"/>
    <w:rsid w:val="008939E5"/>
    <w:rsid w:val="0089466D"/>
    <w:rsid w:val="00894E05"/>
    <w:rsid w:val="00895063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04E6"/>
    <w:rsid w:val="008C196C"/>
    <w:rsid w:val="008C19E4"/>
    <w:rsid w:val="008C25C9"/>
    <w:rsid w:val="008C3A04"/>
    <w:rsid w:val="008C4300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E73FA"/>
    <w:rsid w:val="008F049C"/>
    <w:rsid w:val="008F211A"/>
    <w:rsid w:val="008F272F"/>
    <w:rsid w:val="008F3027"/>
    <w:rsid w:val="008F36C1"/>
    <w:rsid w:val="008F3E0D"/>
    <w:rsid w:val="008F4716"/>
    <w:rsid w:val="008F4F21"/>
    <w:rsid w:val="008F58E1"/>
    <w:rsid w:val="008F5D3C"/>
    <w:rsid w:val="009013DE"/>
    <w:rsid w:val="00911463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2CD"/>
    <w:rsid w:val="0095251B"/>
    <w:rsid w:val="00953BF9"/>
    <w:rsid w:val="00955521"/>
    <w:rsid w:val="00957208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2D96"/>
    <w:rsid w:val="009737DD"/>
    <w:rsid w:val="00973BC9"/>
    <w:rsid w:val="00973C96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507"/>
    <w:rsid w:val="0098653D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8F2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3781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0E88"/>
    <w:rsid w:val="009F1521"/>
    <w:rsid w:val="009F16D3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31AE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6A5"/>
    <w:rsid w:val="00A55A8C"/>
    <w:rsid w:val="00A60388"/>
    <w:rsid w:val="00A61E04"/>
    <w:rsid w:val="00A62308"/>
    <w:rsid w:val="00A63C87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3ABF"/>
    <w:rsid w:val="00A74D93"/>
    <w:rsid w:val="00A74DA2"/>
    <w:rsid w:val="00A74FEB"/>
    <w:rsid w:val="00A75DD4"/>
    <w:rsid w:val="00A81A5E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C8F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D05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2E0"/>
    <w:rsid w:val="00B546C7"/>
    <w:rsid w:val="00B56C55"/>
    <w:rsid w:val="00B5777A"/>
    <w:rsid w:val="00B579D5"/>
    <w:rsid w:val="00B607A1"/>
    <w:rsid w:val="00B617F5"/>
    <w:rsid w:val="00B62031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656A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9DA"/>
    <w:rsid w:val="00C06493"/>
    <w:rsid w:val="00C064B2"/>
    <w:rsid w:val="00C06DDA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3637D"/>
    <w:rsid w:val="00C37DCB"/>
    <w:rsid w:val="00C408B8"/>
    <w:rsid w:val="00C417F9"/>
    <w:rsid w:val="00C41FF8"/>
    <w:rsid w:val="00C45323"/>
    <w:rsid w:val="00C459CA"/>
    <w:rsid w:val="00C45A4A"/>
    <w:rsid w:val="00C47BAC"/>
    <w:rsid w:val="00C535AE"/>
    <w:rsid w:val="00C5393E"/>
    <w:rsid w:val="00C54FAC"/>
    <w:rsid w:val="00C55113"/>
    <w:rsid w:val="00C558C2"/>
    <w:rsid w:val="00C56720"/>
    <w:rsid w:val="00C56FAB"/>
    <w:rsid w:val="00C57329"/>
    <w:rsid w:val="00C602AD"/>
    <w:rsid w:val="00C60C9C"/>
    <w:rsid w:val="00C6148F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6A0"/>
    <w:rsid w:val="00CA2AF0"/>
    <w:rsid w:val="00CA4562"/>
    <w:rsid w:val="00CA468A"/>
    <w:rsid w:val="00CA6CAB"/>
    <w:rsid w:val="00CA7B4B"/>
    <w:rsid w:val="00CB227B"/>
    <w:rsid w:val="00CB2EA3"/>
    <w:rsid w:val="00CB3D3D"/>
    <w:rsid w:val="00CB4229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42B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5BEC"/>
    <w:rsid w:val="00D66F2A"/>
    <w:rsid w:val="00D70DB0"/>
    <w:rsid w:val="00D71C36"/>
    <w:rsid w:val="00D71E10"/>
    <w:rsid w:val="00D72BFC"/>
    <w:rsid w:val="00D746C7"/>
    <w:rsid w:val="00D74A5F"/>
    <w:rsid w:val="00D75389"/>
    <w:rsid w:val="00D77168"/>
    <w:rsid w:val="00D771D8"/>
    <w:rsid w:val="00D81C98"/>
    <w:rsid w:val="00D822C2"/>
    <w:rsid w:val="00D83258"/>
    <w:rsid w:val="00D85C1A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296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674D"/>
    <w:rsid w:val="00DE115C"/>
    <w:rsid w:val="00DE1477"/>
    <w:rsid w:val="00DE1C93"/>
    <w:rsid w:val="00DE2121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5D1B"/>
    <w:rsid w:val="00DF63A6"/>
    <w:rsid w:val="00DF7170"/>
    <w:rsid w:val="00E00E91"/>
    <w:rsid w:val="00E01350"/>
    <w:rsid w:val="00E0159B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3507"/>
    <w:rsid w:val="00E141DD"/>
    <w:rsid w:val="00E1431A"/>
    <w:rsid w:val="00E14E4A"/>
    <w:rsid w:val="00E15B05"/>
    <w:rsid w:val="00E176D6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22CD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583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C6EA5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F12"/>
    <w:rsid w:val="00EE7A55"/>
    <w:rsid w:val="00EF15BD"/>
    <w:rsid w:val="00EF1D7B"/>
    <w:rsid w:val="00EF3701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2D9"/>
    <w:rsid w:val="00F00ECE"/>
    <w:rsid w:val="00F02843"/>
    <w:rsid w:val="00F029A1"/>
    <w:rsid w:val="00F04393"/>
    <w:rsid w:val="00F04C77"/>
    <w:rsid w:val="00F106AE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1B0"/>
    <w:rsid w:val="00F64F5D"/>
    <w:rsid w:val="00F65422"/>
    <w:rsid w:val="00F662E4"/>
    <w:rsid w:val="00F66722"/>
    <w:rsid w:val="00F66D15"/>
    <w:rsid w:val="00F67149"/>
    <w:rsid w:val="00F67A74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B8C16B"/>
    <w:rsid w:val="09D95D5E"/>
    <w:rsid w:val="0A527007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6A431"/>
    <w:rsid w:val="21ADBFE2"/>
    <w:rsid w:val="22996873"/>
    <w:rsid w:val="24E0F2F8"/>
    <w:rsid w:val="283CFC4E"/>
    <w:rsid w:val="28609C89"/>
    <w:rsid w:val="29354D63"/>
    <w:rsid w:val="2AB7E26D"/>
    <w:rsid w:val="2C2D718E"/>
    <w:rsid w:val="2E6BB52B"/>
    <w:rsid w:val="30E87E0A"/>
    <w:rsid w:val="3174434B"/>
    <w:rsid w:val="3393633D"/>
    <w:rsid w:val="33AA27AF"/>
    <w:rsid w:val="35A833E6"/>
    <w:rsid w:val="35BE18AF"/>
    <w:rsid w:val="39F96857"/>
    <w:rsid w:val="42866F80"/>
    <w:rsid w:val="42F83D2F"/>
    <w:rsid w:val="432839D0"/>
    <w:rsid w:val="43D5F3DC"/>
    <w:rsid w:val="483C120B"/>
    <w:rsid w:val="48EA2EAC"/>
    <w:rsid w:val="49D0897F"/>
    <w:rsid w:val="4E06B8A7"/>
    <w:rsid w:val="50037906"/>
    <w:rsid w:val="503F82E9"/>
    <w:rsid w:val="527D4EBE"/>
    <w:rsid w:val="53E0F8C0"/>
    <w:rsid w:val="587BBDD2"/>
    <w:rsid w:val="5A6A25AD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4610A0"/>
    <w:rsid w:val="6ED589C2"/>
    <w:rsid w:val="6F0B3F1D"/>
    <w:rsid w:val="6FD71CB2"/>
    <w:rsid w:val="6FE1E101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ode.state.or.us/wma/teachlearn/commoncore/ela-appendix-c.pdf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1.xml"/><Relationship Id="rId16" Type="http://schemas.openxmlformats.org/officeDocument/2006/relationships/hyperlink" Target="https://media.edufolios.org/uploads/sites/844/2018/05/Sample2.png" TargetMode="Externa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ci.appstate.edu/sites/default/files/grade1_unit8studentwork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959E81-E4F5-46EC-924F-CDBCE0B85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9.03: Practice with Formal, Written Feedback</vt:lpstr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9.03: Practice with Formal, Written Feedback</dc:title>
  <dc:subject>Lesson 9.03: Practice with Formal, Written Feedback</dc:subject>
  <dc:creator>Texas Education Agency</dc:creator>
  <cp:keywords/>
  <dc:description/>
  <cp:lastModifiedBy>White (she/her), Whitney</cp:lastModifiedBy>
  <cp:revision>9</cp:revision>
  <dcterms:created xsi:type="dcterms:W3CDTF">2022-12-31T20:09:00Z</dcterms:created>
  <dcterms:modified xsi:type="dcterms:W3CDTF">2023-08-30T02:31:00Z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