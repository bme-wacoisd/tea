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197E497C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637685E8" w14:textId="77777777" w:rsidR="00006E7A" w:rsidRDefault="00006E7A" w:rsidP="00006E7A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3.02</w:t>
      </w:r>
      <w:r w:rsidRPr="005F5393">
        <w:rPr>
          <w:shd w:val="clear" w:color="auto" w:fill="FFFFFF"/>
        </w:rPr>
        <w:t xml:space="preserve">: </w:t>
      </w:r>
      <w:r>
        <w:t>Building Trust and Rapport with Students | Authentic Listening</w:t>
      </w:r>
    </w:p>
    <w:p w14:paraId="29EE9F1C" w14:textId="77777777" w:rsidR="00B125BD" w:rsidRPr="00006E7A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006E7A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006E7A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006E7A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8CA7F38" w14:textId="77777777" w:rsidR="008C37B5" w:rsidRDefault="008C37B5" w:rsidP="00586CF8">
      <w:pPr>
        <w:pStyle w:val="Tabletextbullet"/>
        <w:numPr>
          <w:ilvl w:val="0"/>
          <w:numId w:val="0"/>
        </w:numPr>
      </w:pPr>
    </w:p>
    <w:p w14:paraId="6213E48E" w14:textId="24A16497" w:rsidR="00586CF8" w:rsidRPr="00006E7A" w:rsidRDefault="00586CF8" w:rsidP="00586CF8">
      <w:pPr>
        <w:pStyle w:val="Tabletextbullet"/>
        <w:numPr>
          <w:ilvl w:val="0"/>
          <w:numId w:val="0"/>
        </w:numPr>
      </w:pPr>
      <w:r w:rsidRPr="00006E7A">
        <w:t xml:space="preserve">Answer the following questions about </w:t>
      </w:r>
      <w:r w:rsidR="00C11339" w:rsidRPr="00006E7A">
        <w:t xml:space="preserve">building trust and </w:t>
      </w:r>
      <w:r w:rsidR="00F4567A" w:rsidRPr="00006E7A">
        <w:t xml:space="preserve">rapport with students </w:t>
      </w:r>
      <w:r w:rsidR="0088725C" w:rsidRPr="00006E7A">
        <w:t>and how rapport influences student learning</w:t>
      </w:r>
      <w:r w:rsidRPr="00006E7A">
        <w:t>.</w:t>
      </w:r>
    </w:p>
    <w:p w14:paraId="4500CA49" w14:textId="77777777" w:rsidR="00586CF8" w:rsidRDefault="00586CF8" w:rsidP="00586CF8">
      <w:pPr>
        <w:pStyle w:val="Tabletextbullet"/>
        <w:numPr>
          <w:ilvl w:val="0"/>
          <w:numId w:val="0"/>
        </w:numPr>
      </w:pPr>
    </w:p>
    <w:p w14:paraId="5C452D58" w14:textId="77777777" w:rsidR="008C37B5" w:rsidRDefault="008C37B5" w:rsidP="00586CF8">
      <w:pPr>
        <w:pStyle w:val="Tabletextbullet"/>
        <w:numPr>
          <w:ilvl w:val="0"/>
          <w:numId w:val="0"/>
        </w:numPr>
      </w:pPr>
    </w:p>
    <w:p w14:paraId="3D871DFD" w14:textId="1F0B2483" w:rsidR="00586CF8" w:rsidRPr="00006E7A" w:rsidRDefault="00586CF8" w:rsidP="00586CF8">
      <w:pPr>
        <w:pStyle w:val="Tabletextbullet"/>
        <w:numPr>
          <w:ilvl w:val="0"/>
          <w:numId w:val="7"/>
        </w:numPr>
      </w:pPr>
      <w:r w:rsidRPr="00006E7A">
        <w:t xml:space="preserve">How </w:t>
      </w:r>
      <w:r w:rsidR="001B1614" w:rsidRPr="00006E7A">
        <w:t xml:space="preserve">does building rapport with students </w:t>
      </w:r>
      <w:r w:rsidR="007D1533" w:rsidRPr="00006E7A">
        <w:t>have a</w:t>
      </w:r>
      <w:r w:rsidR="001B1614" w:rsidRPr="00006E7A">
        <w:t xml:space="preserve"> positive </w:t>
      </w:r>
      <w:r w:rsidR="007D1533" w:rsidRPr="00006E7A">
        <w:t>impact on student learning?</w:t>
      </w:r>
    </w:p>
    <w:p w14:paraId="265EA768" w14:textId="17AA6010" w:rsidR="00586CF8" w:rsidRPr="00006E7A" w:rsidRDefault="00586CF8" w:rsidP="00586CF8">
      <w:pPr>
        <w:pStyle w:val="Tabletextbullet"/>
        <w:numPr>
          <w:ilvl w:val="0"/>
          <w:numId w:val="0"/>
        </w:numPr>
        <w:ind w:left="720"/>
        <w:rPr>
          <w:i/>
          <w:iCs/>
          <w:color w:val="008000"/>
        </w:rPr>
      </w:pPr>
      <w:r>
        <w:rPr>
          <w:i/>
          <w:iCs/>
          <w:color w:val="70AD47" w:themeColor="accent6"/>
        </w:rPr>
        <w:br/>
      </w:r>
      <w:r w:rsidR="007B5B1C" w:rsidRPr="00006E7A">
        <w:rPr>
          <w:i/>
          <w:iCs/>
          <w:color w:val="008000"/>
        </w:rPr>
        <w:t>Building rapport</w:t>
      </w:r>
      <w:r w:rsidR="007B5B1C" w:rsidRPr="00006E7A">
        <w:rPr>
          <w:b/>
          <w:bCs/>
          <w:i/>
          <w:iCs/>
          <w:color w:val="008000"/>
        </w:rPr>
        <w:t xml:space="preserve"> </w:t>
      </w:r>
      <w:r w:rsidR="007B5B1C" w:rsidRPr="00006E7A">
        <w:rPr>
          <w:i/>
          <w:iCs/>
          <w:color w:val="008000"/>
        </w:rPr>
        <w:t xml:space="preserve">with students can have a positive impact on student learning because students feel safe in a trusted environment and are more likely to take academic risks and ask questions, which can ultimately improve </w:t>
      </w:r>
      <w:r w:rsidR="00253632" w:rsidRPr="00006E7A">
        <w:rPr>
          <w:i/>
          <w:iCs/>
          <w:color w:val="008000"/>
        </w:rPr>
        <w:t>their understanding of the class content.</w:t>
      </w:r>
    </w:p>
    <w:p w14:paraId="4A0FE615" w14:textId="77777777" w:rsidR="00586CF8" w:rsidRPr="00006E7A" w:rsidRDefault="00586CF8" w:rsidP="00586CF8">
      <w:pPr>
        <w:pStyle w:val="Tabletextbullet"/>
        <w:numPr>
          <w:ilvl w:val="0"/>
          <w:numId w:val="0"/>
        </w:numPr>
        <w:spacing w:after="0"/>
        <w:ind w:left="720"/>
        <w:rPr>
          <w:color w:val="008000"/>
        </w:rPr>
      </w:pPr>
    </w:p>
    <w:p w14:paraId="659B1474" w14:textId="77777777" w:rsidR="00586CF8" w:rsidRDefault="00586CF8" w:rsidP="00586CF8">
      <w:pPr>
        <w:pStyle w:val="Tabletextbullet"/>
        <w:numPr>
          <w:ilvl w:val="0"/>
          <w:numId w:val="0"/>
        </w:numPr>
        <w:spacing w:after="0"/>
        <w:ind w:left="720"/>
      </w:pPr>
    </w:p>
    <w:p w14:paraId="4AE17F7C" w14:textId="77777777" w:rsidR="00586CF8" w:rsidRDefault="00586CF8" w:rsidP="00586CF8">
      <w:pPr>
        <w:pStyle w:val="Tabletextbullet"/>
        <w:numPr>
          <w:ilvl w:val="0"/>
          <w:numId w:val="0"/>
        </w:numPr>
        <w:spacing w:after="0"/>
        <w:ind w:left="720"/>
      </w:pPr>
    </w:p>
    <w:p w14:paraId="5A2CBFC4" w14:textId="79D32309" w:rsidR="00586CF8" w:rsidRPr="00006E7A" w:rsidRDefault="00C11339" w:rsidP="00586CF8">
      <w:pPr>
        <w:pStyle w:val="Tabletext"/>
        <w:numPr>
          <w:ilvl w:val="0"/>
          <w:numId w:val="7"/>
        </w:numPr>
        <w:spacing w:before="0"/>
      </w:pPr>
      <w:r w:rsidRPr="00006E7A">
        <w:t>What is authentic listening? How can it help build trust and rapport with students?</w:t>
      </w:r>
      <w:r w:rsidR="00586CF8" w:rsidRPr="00006E7A">
        <w:br/>
      </w:r>
      <w:r w:rsidR="00586CF8" w:rsidRPr="00006E7A">
        <w:br/>
      </w:r>
      <w:r w:rsidR="00D52C83" w:rsidRPr="00006E7A">
        <w:rPr>
          <w:i/>
          <w:iCs/>
          <w:color w:val="008000"/>
        </w:rPr>
        <w:t>Authentic listening is a strategy to build rapport with students that includes the teacher giving full attention to conversations, demonstrating empathy, and suspending judgment so that the student can be fully heard.</w:t>
      </w:r>
      <w:r w:rsidR="0049076B" w:rsidRPr="00006E7A">
        <w:rPr>
          <w:i/>
          <w:iCs/>
          <w:color w:val="008000"/>
        </w:rPr>
        <w:t xml:space="preserve"> It can help build rapport with students by developing trust between students and the teacher, which is a result of having a positive, caring relationship. </w:t>
      </w:r>
      <w:r w:rsidR="007B5B1C" w:rsidRPr="00006E7A">
        <w:rPr>
          <w:i/>
          <w:iCs/>
          <w:color w:val="008000"/>
        </w:rPr>
        <w:t>Authentic listening shows students that the teacher cares about what students have to say.</w:t>
      </w:r>
    </w:p>
    <w:sectPr w:rsidR="00586CF8" w:rsidRPr="00006E7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380E2" w14:textId="77777777" w:rsidR="009A2F91" w:rsidRDefault="009A2F91" w:rsidP="004C62A0">
      <w:pPr>
        <w:spacing w:after="0" w:line="240" w:lineRule="auto"/>
      </w:pPr>
      <w:r>
        <w:separator/>
      </w:r>
    </w:p>
  </w:endnote>
  <w:endnote w:type="continuationSeparator" w:id="0">
    <w:p w14:paraId="6B751DF3" w14:textId="77777777" w:rsidR="009A2F91" w:rsidRDefault="009A2F91" w:rsidP="004C62A0">
      <w:pPr>
        <w:spacing w:after="0" w:line="240" w:lineRule="auto"/>
      </w:pPr>
      <w:r>
        <w:continuationSeparator/>
      </w:r>
    </w:p>
  </w:endnote>
  <w:endnote w:type="continuationNotice" w:id="1">
    <w:p w14:paraId="49EC4A46" w14:textId="77777777" w:rsidR="009A2F91" w:rsidRDefault="009A2F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011E5D7C" w:rsidR="00D96D8A" w:rsidRPr="00765986" w:rsidRDefault="00811C75" w:rsidP="00765986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CEEFB" w14:textId="77777777" w:rsidR="009A2F91" w:rsidRDefault="009A2F91" w:rsidP="004C62A0">
      <w:pPr>
        <w:spacing w:after="0" w:line="240" w:lineRule="auto"/>
      </w:pPr>
      <w:r>
        <w:separator/>
      </w:r>
    </w:p>
  </w:footnote>
  <w:footnote w:type="continuationSeparator" w:id="0">
    <w:p w14:paraId="510607F0" w14:textId="77777777" w:rsidR="009A2F91" w:rsidRDefault="009A2F91" w:rsidP="004C62A0">
      <w:pPr>
        <w:spacing w:after="0" w:line="240" w:lineRule="auto"/>
      </w:pPr>
      <w:r>
        <w:continuationSeparator/>
      </w:r>
    </w:p>
  </w:footnote>
  <w:footnote w:type="continuationNotice" w:id="1">
    <w:p w14:paraId="0770CACB" w14:textId="77777777" w:rsidR="009A2F91" w:rsidRDefault="009A2F9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DDDD979" w:rsidR="004C62A0" w:rsidRPr="00DC0BA8" w:rsidRDefault="00DC0BA8" w:rsidP="00DC0BA8">
    <w:pPr>
      <w:pStyle w:val="Header"/>
      <w:spacing w:after="120"/>
    </w:pPr>
    <w:r>
      <w:rPr>
        <w:noProof/>
      </w:rPr>
      <w:drawing>
        <wp:inline distT="0" distB="0" distL="0" distR="0" wp14:anchorId="281A1323" wp14:editId="0B5CFC6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509D"/>
    <w:multiLevelType w:val="hybridMultilevel"/>
    <w:tmpl w:val="D514D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D330A"/>
    <w:multiLevelType w:val="hybridMultilevel"/>
    <w:tmpl w:val="AD80B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2269F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0273C"/>
    <w:multiLevelType w:val="hybridMultilevel"/>
    <w:tmpl w:val="E1309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54B82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2321EDA"/>
    <w:multiLevelType w:val="hybridMultilevel"/>
    <w:tmpl w:val="8D7C69F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6251A9F"/>
    <w:multiLevelType w:val="hybridMultilevel"/>
    <w:tmpl w:val="FF40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A202E"/>
    <w:multiLevelType w:val="hybridMultilevel"/>
    <w:tmpl w:val="00446AC8"/>
    <w:lvl w:ilvl="0" w:tplc="961ADEF6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D520DD"/>
    <w:multiLevelType w:val="hybridMultilevel"/>
    <w:tmpl w:val="F0DE0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A14DC"/>
    <w:multiLevelType w:val="hybridMultilevel"/>
    <w:tmpl w:val="69182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FA3233"/>
    <w:multiLevelType w:val="multilevel"/>
    <w:tmpl w:val="F162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321E4"/>
    <w:multiLevelType w:val="hybridMultilevel"/>
    <w:tmpl w:val="AC7A6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E0FE4"/>
    <w:multiLevelType w:val="hybridMultilevel"/>
    <w:tmpl w:val="F90E2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F033A"/>
    <w:multiLevelType w:val="hybridMultilevel"/>
    <w:tmpl w:val="0162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A69CE"/>
    <w:multiLevelType w:val="multilevel"/>
    <w:tmpl w:val="948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36FDE"/>
    <w:multiLevelType w:val="hybridMultilevel"/>
    <w:tmpl w:val="B0B47E1E"/>
    <w:lvl w:ilvl="0" w:tplc="0409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18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36288">
    <w:abstractNumId w:val="5"/>
  </w:num>
  <w:num w:numId="2" w16cid:durableId="1534689158">
    <w:abstractNumId w:val="9"/>
  </w:num>
  <w:num w:numId="3" w16cid:durableId="125855492">
    <w:abstractNumId w:val="6"/>
  </w:num>
  <w:num w:numId="4" w16cid:durableId="391344346">
    <w:abstractNumId w:val="18"/>
  </w:num>
  <w:num w:numId="5" w16cid:durableId="746876529">
    <w:abstractNumId w:val="11"/>
  </w:num>
  <w:num w:numId="6" w16cid:durableId="99758971">
    <w:abstractNumId w:val="4"/>
  </w:num>
  <w:num w:numId="7" w16cid:durableId="1318458538">
    <w:abstractNumId w:val="2"/>
  </w:num>
  <w:num w:numId="8" w16cid:durableId="1976793425">
    <w:abstractNumId w:val="9"/>
    <w:lvlOverride w:ilvl="0">
      <w:startOverride w:val="6"/>
    </w:lvlOverride>
  </w:num>
  <w:num w:numId="9" w16cid:durableId="1771776114">
    <w:abstractNumId w:val="9"/>
    <w:lvlOverride w:ilvl="0">
      <w:startOverride w:val="1"/>
    </w:lvlOverride>
  </w:num>
  <w:num w:numId="10" w16cid:durableId="16389557">
    <w:abstractNumId w:val="14"/>
  </w:num>
  <w:num w:numId="11" w16cid:durableId="1626546713">
    <w:abstractNumId w:val="15"/>
  </w:num>
  <w:num w:numId="12" w16cid:durableId="1262683053">
    <w:abstractNumId w:val="13"/>
  </w:num>
  <w:num w:numId="13" w16cid:durableId="959922762">
    <w:abstractNumId w:val="8"/>
  </w:num>
  <w:num w:numId="14" w16cid:durableId="1723404253">
    <w:abstractNumId w:val="10"/>
  </w:num>
  <w:num w:numId="15" w16cid:durableId="916865847">
    <w:abstractNumId w:val="3"/>
  </w:num>
  <w:num w:numId="16" w16cid:durableId="810754075">
    <w:abstractNumId w:val="0"/>
  </w:num>
  <w:num w:numId="17" w16cid:durableId="1865973596">
    <w:abstractNumId w:val="7"/>
  </w:num>
  <w:num w:numId="18" w16cid:durableId="1483036430">
    <w:abstractNumId w:val="1"/>
  </w:num>
  <w:num w:numId="19" w16cid:durableId="1990549531">
    <w:abstractNumId w:val="17"/>
  </w:num>
  <w:num w:numId="20" w16cid:durableId="376010078">
    <w:abstractNumId w:val="12"/>
  </w:num>
  <w:num w:numId="21" w16cid:durableId="1637183215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3A4C"/>
    <w:rsid w:val="00005246"/>
    <w:rsid w:val="00006E7A"/>
    <w:rsid w:val="00011E61"/>
    <w:rsid w:val="0001210F"/>
    <w:rsid w:val="000133B3"/>
    <w:rsid w:val="00015EA8"/>
    <w:rsid w:val="000174FC"/>
    <w:rsid w:val="000178A9"/>
    <w:rsid w:val="000229D7"/>
    <w:rsid w:val="00025E27"/>
    <w:rsid w:val="000307D8"/>
    <w:rsid w:val="00041002"/>
    <w:rsid w:val="0004145C"/>
    <w:rsid w:val="0004206A"/>
    <w:rsid w:val="0004215D"/>
    <w:rsid w:val="00042A32"/>
    <w:rsid w:val="0004463E"/>
    <w:rsid w:val="00047496"/>
    <w:rsid w:val="00051791"/>
    <w:rsid w:val="0006004B"/>
    <w:rsid w:val="000607C0"/>
    <w:rsid w:val="00061EA3"/>
    <w:rsid w:val="000637A6"/>
    <w:rsid w:val="0006380B"/>
    <w:rsid w:val="00064F5A"/>
    <w:rsid w:val="000650C3"/>
    <w:rsid w:val="00065D40"/>
    <w:rsid w:val="000666D7"/>
    <w:rsid w:val="00070022"/>
    <w:rsid w:val="0007175B"/>
    <w:rsid w:val="00076191"/>
    <w:rsid w:val="0007659E"/>
    <w:rsid w:val="00076FF1"/>
    <w:rsid w:val="00080842"/>
    <w:rsid w:val="00080A97"/>
    <w:rsid w:val="00082554"/>
    <w:rsid w:val="00085666"/>
    <w:rsid w:val="00087BB8"/>
    <w:rsid w:val="00087C6A"/>
    <w:rsid w:val="0009029D"/>
    <w:rsid w:val="0009216A"/>
    <w:rsid w:val="00094EB2"/>
    <w:rsid w:val="00096E86"/>
    <w:rsid w:val="00097D52"/>
    <w:rsid w:val="00097EAA"/>
    <w:rsid w:val="000A0D14"/>
    <w:rsid w:val="000A3608"/>
    <w:rsid w:val="000A5534"/>
    <w:rsid w:val="000A70DF"/>
    <w:rsid w:val="000B3848"/>
    <w:rsid w:val="000B4AD9"/>
    <w:rsid w:val="000B5088"/>
    <w:rsid w:val="000B5C9F"/>
    <w:rsid w:val="000C3037"/>
    <w:rsid w:val="000C41CC"/>
    <w:rsid w:val="000C4392"/>
    <w:rsid w:val="000C5FB4"/>
    <w:rsid w:val="000D0A3B"/>
    <w:rsid w:val="000D0C95"/>
    <w:rsid w:val="000D0D4F"/>
    <w:rsid w:val="000D0E74"/>
    <w:rsid w:val="000D148B"/>
    <w:rsid w:val="000E1CA6"/>
    <w:rsid w:val="000E641F"/>
    <w:rsid w:val="000E70D6"/>
    <w:rsid w:val="000F1007"/>
    <w:rsid w:val="000F2E0A"/>
    <w:rsid w:val="000F6D4B"/>
    <w:rsid w:val="000F7256"/>
    <w:rsid w:val="000F7B0A"/>
    <w:rsid w:val="0010299E"/>
    <w:rsid w:val="0010418B"/>
    <w:rsid w:val="00107F86"/>
    <w:rsid w:val="001107C2"/>
    <w:rsid w:val="00111937"/>
    <w:rsid w:val="0011265A"/>
    <w:rsid w:val="001128B6"/>
    <w:rsid w:val="00121103"/>
    <w:rsid w:val="00124F90"/>
    <w:rsid w:val="0012574F"/>
    <w:rsid w:val="001266C4"/>
    <w:rsid w:val="00131003"/>
    <w:rsid w:val="001369E1"/>
    <w:rsid w:val="00137728"/>
    <w:rsid w:val="0014122D"/>
    <w:rsid w:val="001449A3"/>
    <w:rsid w:val="00144F5B"/>
    <w:rsid w:val="00145179"/>
    <w:rsid w:val="00145C89"/>
    <w:rsid w:val="00145EA2"/>
    <w:rsid w:val="00151EE0"/>
    <w:rsid w:val="001540EF"/>
    <w:rsid w:val="00156AB4"/>
    <w:rsid w:val="00160DF7"/>
    <w:rsid w:val="00161CA4"/>
    <w:rsid w:val="00163458"/>
    <w:rsid w:val="001639FF"/>
    <w:rsid w:val="0016594E"/>
    <w:rsid w:val="00166CE0"/>
    <w:rsid w:val="00167350"/>
    <w:rsid w:val="0017075E"/>
    <w:rsid w:val="00172288"/>
    <w:rsid w:val="00172582"/>
    <w:rsid w:val="00174340"/>
    <w:rsid w:val="00176A90"/>
    <w:rsid w:val="0017723D"/>
    <w:rsid w:val="00180C33"/>
    <w:rsid w:val="001838F1"/>
    <w:rsid w:val="001849B6"/>
    <w:rsid w:val="00184CB5"/>
    <w:rsid w:val="00185BE2"/>
    <w:rsid w:val="0019444C"/>
    <w:rsid w:val="00197504"/>
    <w:rsid w:val="001A0449"/>
    <w:rsid w:val="001A4CF4"/>
    <w:rsid w:val="001A5BDE"/>
    <w:rsid w:val="001A7ECA"/>
    <w:rsid w:val="001B1614"/>
    <w:rsid w:val="001B193C"/>
    <w:rsid w:val="001B3F2B"/>
    <w:rsid w:val="001B5294"/>
    <w:rsid w:val="001B7467"/>
    <w:rsid w:val="001C0565"/>
    <w:rsid w:val="001C11F8"/>
    <w:rsid w:val="001C3383"/>
    <w:rsid w:val="001C33C4"/>
    <w:rsid w:val="001D1504"/>
    <w:rsid w:val="001D1B39"/>
    <w:rsid w:val="001D21BD"/>
    <w:rsid w:val="001D594C"/>
    <w:rsid w:val="001D608C"/>
    <w:rsid w:val="001D641A"/>
    <w:rsid w:val="001E01FE"/>
    <w:rsid w:val="001E0E61"/>
    <w:rsid w:val="001E1ECA"/>
    <w:rsid w:val="001E20D6"/>
    <w:rsid w:val="001E233E"/>
    <w:rsid w:val="001E26AB"/>
    <w:rsid w:val="001F0FCE"/>
    <w:rsid w:val="001F3CE2"/>
    <w:rsid w:val="00200C5C"/>
    <w:rsid w:val="002028B5"/>
    <w:rsid w:val="0020573E"/>
    <w:rsid w:val="00205E12"/>
    <w:rsid w:val="002113EC"/>
    <w:rsid w:val="002133F4"/>
    <w:rsid w:val="00213B34"/>
    <w:rsid w:val="00224925"/>
    <w:rsid w:val="00225C03"/>
    <w:rsid w:val="0022637A"/>
    <w:rsid w:val="00226A20"/>
    <w:rsid w:val="00230692"/>
    <w:rsid w:val="002314C1"/>
    <w:rsid w:val="00235E51"/>
    <w:rsid w:val="0023723D"/>
    <w:rsid w:val="00237EEE"/>
    <w:rsid w:val="00241CB1"/>
    <w:rsid w:val="00246096"/>
    <w:rsid w:val="0024645F"/>
    <w:rsid w:val="002467ED"/>
    <w:rsid w:val="00246C66"/>
    <w:rsid w:val="00250B95"/>
    <w:rsid w:val="002524CC"/>
    <w:rsid w:val="00253632"/>
    <w:rsid w:val="00253D97"/>
    <w:rsid w:val="00254468"/>
    <w:rsid w:val="00254CC6"/>
    <w:rsid w:val="00263B08"/>
    <w:rsid w:val="00265E1A"/>
    <w:rsid w:val="00266BCD"/>
    <w:rsid w:val="002706DC"/>
    <w:rsid w:val="00271F8F"/>
    <w:rsid w:val="00272E6D"/>
    <w:rsid w:val="002737D4"/>
    <w:rsid w:val="00273E08"/>
    <w:rsid w:val="00275EC2"/>
    <w:rsid w:val="00282B25"/>
    <w:rsid w:val="00290ABD"/>
    <w:rsid w:val="00290B26"/>
    <w:rsid w:val="002912F5"/>
    <w:rsid w:val="00293953"/>
    <w:rsid w:val="00294AB5"/>
    <w:rsid w:val="002958C8"/>
    <w:rsid w:val="00295EE5"/>
    <w:rsid w:val="002970A2"/>
    <w:rsid w:val="002A1BD6"/>
    <w:rsid w:val="002A1C1C"/>
    <w:rsid w:val="002A2D88"/>
    <w:rsid w:val="002A3F0A"/>
    <w:rsid w:val="002A5281"/>
    <w:rsid w:val="002B5A55"/>
    <w:rsid w:val="002C08D1"/>
    <w:rsid w:val="002C256A"/>
    <w:rsid w:val="002D1571"/>
    <w:rsid w:val="002D258A"/>
    <w:rsid w:val="002D2D9A"/>
    <w:rsid w:val="002D55BE"/>
    <w:rsid w:val="002D5947"/>
    <w:rsid w:val="002E185D"/>
    <w:rsid w:val="002E2853"/>
    <w:rsid w:val="002E4E46"/>
    <w:rsid w:val="002E58E1"/>
    <w:rsid w:val="002F18F6"/>
    <w:rsid w:val="002F5C73"/>
    <w:rsid w:val="003001C0"/>
    <w:rsid w:val="003024A8"/>
    <w:rsid w:val="00302A94"/>
    <w:rsid w:val="00302D49"/>
    <w:rsid w:val="00302F36"/>
    <w:rsid w:val="0030416B"/>
    <w:rsid w:val="00310274"/>
    <w:rsid w:val="003108E8"/>
    <w:rsid w:val="003110C6"/>
    <w:rsid w:val="00323E80"/>
    <w:rsid w:val="0032534F"/>
    <w:rsid w:val="003258F1"/>
    <w:rsid w:val="00327124"/>
    <w:rsid w:val="003278B4"/>
    <w:rsid w:val="0032795E"/>
    <w:rsid w:val="00330606"/>
    <w:rsid w:val="00330D9D"/>
    <w:rsid w:val="003330E5"/>
    <w:rsid w:val="00340F20"/>
    <w:rsid w:val="00341F28"/>
    <w:rsid w:val="00343A28"/>
    <w:rsid w:val="00344370"/>
    <w:rsid w:val="003472BD"/>
    <w:rsid w:val="00350A27"/>
    <w:rsid w:val="003514CB"/>
    <w:rsid w:val="00351AD7"/>
    <w:rsid w:val="00356660"/>
    <w:rsid w:val="00361752"/>
    <w:rsid w:val="0036212C"/>
    <w:rsid w:val="00367254"/>
    <w:rsid w:val="00370686"/>
    <w:rsid w:val="003709D3"/>
    <w:rsid w:val="00381E73"/>
    <w:rsid w:val="00390EF3"/>
    <w:rsid w:val="00390F9D"/>
    <w:rsid w:val="003924EB"/>
    <w:rsid w:val="00395D13"/>
    <w:rsid w:val="003978B0"/>
    <w:rsid w:val="003A097F"/>
    <w:rsid w:val="003A18EC"/>
    <w:rsid w:val="003A5312"/>
    <w:rsid w:val="003B7AAB"/>
    <w:rsid w:val="003C34D2"/>
    <w:rsid w:val="003C3DAC"/>
    <w:rsid w:val="003C53E5"/>
    <w:rsid w:val="003C63C0"/>
    <w:rsid w:val="003C7A74"/>
    <w:rsid w:val="003D0313"/>
    <w:rsid w:val="003D2AF5"/>
    <w:rsid w:val="003D3572"/>
    <w:rsid w:val="003D57F9"/>
    <w:rsid w:val="003E17DB"/>
    <w:rsid w:val="003E41F2"/>
    <w:rsid w:val="003E650D"/>
    <w:rsid w:val="003E6C16"/>
    <w:rsid w:val="003F1590"/>
    <w:rsid w:val="003F3C99"/>
    <w:rsid w:val="003F7197"/>
    <w:rsid w:val="003F74A3"/>
    <w:rsid w:val="00403334"/>
    <w:rsid w:val="00403D3E"/>
    <w:rsid w:val="004043FE"/>
    <w:rsid w:val="004045D3"/>
    <w:rsid w:val="00405535"/>
    <w:rsid w:val="004079B1"/>
    <w:rsid w:val="00413E82"/>
    <w:rsid w:val="0041594F"/>
    <w:rsid w:val="00417669"/>
    <w:rsid w:val="0042156A"/>
    <w:rsid w:val="00421C03"/>
    <w:rsid w:val="00422BBA"/>
    <w:rsid w:val="00423F9E"/>
    <w:rsid w:val="004247D0"/>
    <w:rsid w:val="0042580A"/>
    <w:rsid w:val="00427C5A"/>
    <w:rsid w:val="00434F2A"/>
    <w:rsid w:val="00435D9B"/>
    <w:rsid w:val="0043631E"/>
    <w:rsid w:val="00437F51"/>
    <w:rsid w:val="00441AC0"/>
    <w:rsid w:val="00447D20"/>
    <w:rsid w:val="00450FE6"/>
    <w:rsid w:val="00456ACE"/>
    <w:rsid w:val="00456CF1"/>
    <w:rsid w:val="00460859"/>
    <w:rsid w:val="004636CF"/>
    <w:rsid w:val="004659AB"/>
    <w:rsid w:val="00466ABF"/>
    <w:rsid w:val="00467678"/>
    <w:rsid w:val="00467B99"/>
    <w:rsid w:val="00471559"/>
    <w:rsid w:val="004757F5"/>
    <w:rsid w:val="00480EBB"/>
    <w:rsid w:val="00482C51"/>
    <w:rsid w:val="004868C7"/>
    <w:rsid w:val="00490658"/>
    <w:rsid w:val="0049076B"/>
    <w:rsid w:val="00493E8B"/>
    <w:rsid w:val="0049622C"/>
    <w:rsid w:val="004A6FD4"/>
    <w:rsid w:val="004B0223"/>
    <w:rsid w:val="004B0AAC"/>
    <w:rsid w:val="004B1119"/>
    <w:rsid w:val="004B4A73"/>
    <w:rsid w:val="004C100F"/>
    <w:rsid w:val="004C307C"/>
    <w:rsid w:val="004C4D13"/>
    <w:rsid w:val="004C5F44"/>
    <w:rsid w:val="004C62A0"/>
    <w:rsid w:val="004C63F6"/>
    <w:rsid w:val="004D6E86"/>
    <w:rsid w:val="004E0CE0"/>
    <w:rsid w:val="004E2FC4"/>
    <w:rsid w:val="004E45B1"/>
    <w:rsid w:val="004E67FA"/>
    <w:rsid w:val="004F0F83"/>
    <w:rsid w:val="004F1FB1"/>
    <w:rsid w:val="00500534"/>
    <w:rsid w:val="00500A85"/>
    <w:rsid w:val="005063B6"/>
    <w:rsid w:val="005063E3"/>
    <w:rsid w:val="00506C50"/>
    <w:rsid w:val="00506CE4"/>
    <w:rsid w:val="0052197B"/>
    <w:rsid w:val="00522337"/>
    <w:rsid w:val="0052389D"/>
    <w:rsid w:val="00524950"/>
    <w:rsid w:val="005262BE"/>
    <w:rsid w:val="005274CD"/>
    <w:rsid w:val="005349EF"/>
    <w:rsid w:val="00537175"/>
    <w:rsid w:val="005457A7"/>
    <w:rsid w:val="00545A1B"/>
    <w:rsid w:val="00551096"/>
    <w:rsid w:val="00556702"/>
    <w:rsid w:val="00560143"/>
    <w:rsid w:val="00560CA9"/>
    <w:rsid w:val="00564220"/>
    <w:rsid w:val="005652DC"/>
    <w:rsid w:val="005704BE"/>
    <w:rsid w:val="005726D9"/>
    <w:rsid w:val="0057276E"/>
    <w:rsid w:val="00581FFF"/>
    <w:rsid w:val="00584C49"/>
    <w:rsid w:val="00585937"/>
    <w:rsid w:val="0058621E"/>
    <w:rsid w:val="00586CF8"/>
    <w:rsid w:val="00596EF7"/>
    <w:rsid w:val="005974D0"/>
    <w:rsid w:val="005A491F"/>
    <w:rsid w:val="005A5079"/>
    <w:rsid w:val="005A7D62"/>
    <w:rsid w:val="005B0527"/>
    <w:rsid w:val="005B05D3"/>
    <w:rsid w:val="005C521F"/>
    <w:rsid w:val="005C5224"/>
    <w:rsid w:val="005C5DB7"/>
    <w:rsid w:val="005C68B4"/>
    <w:rsid w:val="005D0957"/>
    <w:rsid w:val="005D19FF"/>
    <w:rsid w:val="005D4850"/>
    <w:rsid w:val="005D5BD2"/>
    <w:rsid w:val="005D5F4D"/>
    <w:rsid w:val="005D7748"/>
    <w:rsid w:val="005E6172"/>
    <w:rsid w:val="005F02C0"/>
    <w:rsid w:val="005F0E7A"/>
    <w:rsid w:val="005F5393"/>
    <w:rsid w:val="005F61E5"/>
    <w:rsid w:val="00602ABE"/>
    <w:rsid w:val="00607D19"/>
    <w:rsid w:val="00610F1F"/>
    <w:rsid w:val="00611655"/>
    <w:rsid w:val="00616B4F"/>
    <w:rsid w:val="00617A10"/>
    <w:rsid w:val="00626682"/>
    <w:rsid w:val="00626ABE"/>
    <w:rsid w:val="0065012A"/>
    <w:rsid w:val="00652C08"/>
    <w:rsid w:val="00652F88"/>
    <w:rsid w:val="006554D9"/>
    <w:rsid w:val="00662607"/>
    <w:rsid w:val="00663143"/>
    <w:rsid w:val="0066427E"/>
    <w:rsid w:val="00664BCD"/>
    <w:rsid w:val="00664E31"/>
    <w:rsid w:val="0066736F"/>
    <w:rsid w:val="006679B2"/>
    <w:rsid w:val="00672F55"/>
    <w:rsid w:val="00674574"/>
    <w:rsid w:val="0067468A"/>
    <w:rsid w:val="00674B07"/>
    <w:rsid w:val="006772B8"/>
    <w:rsid w:val="006813D5"/>
    <w:rsid w:val="00685DC7"/>
    <w:rsid w:val="00685F50"/>
    <w:rsid w:val="006873AA"/>
    <w:rsid w:val="00694A15"/>
    <w:rsid w:val="00695397"/>
    <w:rsid w:val="006966B8"/>
    <w:rsid w:val="0069753D"/>
    <w:rsid w:val="006A12C2"/>
    <w:rsid w:val="006A14A8"/>
    <w:rsid w:val="006A3493"/>
    <w:rsid w:val="006A5B54"/>
    <w:rsid w:val="006B33C5"/>
    <w:rsid w:val="006B500E"/>
    <w:rsid w:val="006B7F5F"/>
    <w:rsid w:val="006C1CFB"/>
    <w:rsid w:val="006C4522"/>
    <w:rsid w:val="006C7BA9"/>
    <w:rsid w:val="006C7F53"/>
    <w:rsid w:val="006D0E8D"/>
    <w:rsid w:val="006D27FD"/>
    <w:rsid w:val="006D4EC7"/>
    <w:rsid w:val="006D656F"/>
    <w:rsid w:val="006D7FAB"/>
    <w:rsid w:val="006E0546"/>
    <w:rsid w:val="006E0D0B"/>
    <w:rsid w:val="006E4DDE"/>
    <w:rsid w:val="006E7DC3"/>
    <w:rsid w:val="006F51A6"/>
    <w:rsid w:val="006F5438"/>
    <w:rsid w:val="006F5484"/>
    <w:rsid w:val="006F76E0"/>
    <w:rsid w:val="00704081"/>
    <w:rsid w:val="007053AA"/>
    <w:rsid w:val="00707C3E"/>
    <w:rsid w:val="007113B9"/>
    <w:rsid w:val="00713C16"/>
    <w:rsid w:val="00715BF1"/>
    <w:rsid w:val="007162AD"/>
    <w:rsid w:val="007169C3"/>
    <w:rsid w:val="00716D58"/>
    <w:rsid w:val="00720297"/>
    <w:rsid w:val="00723156"/>
    <w:rsid w:val="0072356D"/>
    <w:rsid w:val="00726FDF"/>
    <w:rsid w:val="0072758E"/>
    <w:rsid w:val="00731A14"/>
    <w:rsid w:val="00731A8C"/>
    <w:rsid w:val="007347B5"/>
    <w:rsid w:val="0073630F"/>
    <w:rsid w:val="0074143F"/>
    <w:rsid w:val="00741F99"/>
    <w:rsid w:val="00742D13"/>
    <w:rsid w:val="00745F6F"/>
    <w:rsid w:val="00746E56"/>
    <w:rsid w:val="00746ECC"/>
    <w:rsid w:val="00751672"/>
    <w:rsid w:val="007524FB"/>
    <w:rsid w:val="00756D72"/>
    <w:rsid w:val="00756E68"/>
    <w:rsid w:val="007620B3"/>
    <w:rsid w:val="00765330"/>
    <w:rsid w:val="00765986"/>
    <w:rsid w:val="0076649C"/>
    <w:rsid w:val="00771F56"/>
    <w:rsid w:val="00772A19"/>
    <w:rsid w:val="007737A7"/>
    <w:rsid w:val="0077426E"/>
    <w:rsid w:val="00774AA3"/>
    <w:rsid w:val="0077778A"/>
    <w:rsid w:val="007810B3"/>
    <w:rsid w:val="007819BF"/>
    <w:rsid w:val="00783372"/>
    <w:rsid w:val="00784019"/>
    <w:rsid w:val="007842D5"/>
    <w:rsid w:val="007844AF"/>
    <w:rsid w:val="00787823"/>
    <w:rsid w:val="00787EC3"/>
    <w:rsid w:val="00790199"/>
    <w:rsid w:val="007905FB"/>
    <w:rsid w:val="00792300"/>
    <w:rsid w:val="00797C71"/>
    <w:rsid w:val="007A0B26"/>
    <w:rsid w:val="007A0E38"/>
    <w:rsid w:val="007A3F82"/>
    <w:rsid w:val="007A499E"/>
    <w:rsid w:val="007B0121"/>
    <w:rsid w:val="007B0E07"/>
    <w:rsid w:val="007B1EE4"/>
    <w:rsid w:val="007B1F0B"/>
    <w:rsid w:val="007B3B30"/>
    <w:rsid w:val="007B44CE"/>
    <w:rsid w:val="007B4C57"/>
    <w:rsid w:val="007B5B1C"/>
    <w:rsid w:val="007B668D"/>
    <w:rsid w:val="007C28B2"/>
    <w:rsid w:val="007C546D"/>
    <w:rsid w:val="007D1533"/>
    <w:rsid w:val="007D2E0E"/>
    <w:rsid w:val="007D4DDF"/>
    <w:rsid w:val="007D5856"/>
    <w:rsid w:val="007D6340"/>
    <w:rsid w:val="007D6486"/>
    <w:rsid w:val="007D6F10"/>
    <w:rsid w:val="007E0660"/>
    <w:rsid w:val="007E0AF1"/>
    <w:rsid w:val="007E11B2"/>
    <w:rsid w:val="007E1396"/>
    <w:rsid w:val="007E38BA"/>
    <w:rsid w:val="007E3F44"/>
    <w:rsid w:val="007E6402"/>
    <w:rsid w:val="007E77AA"/>
    <w:rsid w:val="007F0E3C"/>
    <w:rsid w:val="007F26E4"/>
    <w:rsid w:val="007F2BC2"/>
    <w:rsid w:val="007F3A88"/>
    <w:rsid w:val="00800075"/>
    <w:rsid w:val="008003FE"/>
    <w:rsid w:val="00800D4A"/>
    <w:rsid w:val="00800ECF"/>
    <w:rsid w:val="00802A78"/>
    <w:rsid w:val="00803B6C"/>
    <w:rsid w:val="008044E8"/>
    <w:rsid w:val="008115E0"/>
    <w:rsid w:val="00811C5B"/>
    <w:rsid w:val="00811C75"/>
    <w:rsid w:val="00813D0A"/>
    <w:rsid w:val="0081447C"/>
    <w:rsid w:val="00817582"/>
    <w:rsid w:val="00817A7D"/>
    <w:rsid w:val="0082173F"/>
    <w:rsid w:val="008218DE"/>
    <w:rsid w:val="00824158"/>
    <w:rsid w:val="00824534"/>
    <w:rsid w:val="0083488D"/>
    <w:rsid w:val="00835544"/>
    <w:rsid w:val="00837AA9"/>
    <w:rsid w:val="00845AE2"/>
    <w:rsid w:val="00851692"/>
    <w:rsid w:val="00855318"/>
    <w:rsid w:val="00857A48"/>
    <w:rsid w:val="00860A50"/>
    <w:rsid w:val="0086131F"/>
    <w:rsid w:val="008620C1"/>
    <w:rsid w:val="00865272"/>
    <w:rsid w:val="0087019B"/>
    <w:rsid w:val="00872088"/>
    <w:rsid w:val="0087407C"/>
    <w:rsid w:val="00875211"/>
    <w:rsid w:val="008819D2"/>
    <w:rsid w:val="00881FBD"/>
    <w:rsid w:val="008832AA"/>
    <w:rsid w:val="00883898"/>
    <w:rsid w:val="00883D70"/>
    <w:rsid w:val="00884EB1"/>
    <w:rsid w:val="00885D96"/>
    <w:rsid w:val="0088725C"/>
    <w:rsid w:val="008915CB"/>
    <w:rsid w:val="008939E5"/>
    <w:rsid w:val="00893E56"/>
    <w:rsid w:val="008A1D8B"/>
    <w:rsid w:val="008A3F4E"/>
    <w:rsid w:val="008A5B32"/>
    <w:rsid w:val="008B07DE"/>
    <w:rsid w:val="008B099F"/>
    <w:rsid w:val="008B19AE"/>
    <w:rsid w:val="008B434B"/>
    <w:rsid w:val="008B5241"/>
    <w:rsid w:val="008C19E4"/>
    <w:rsid w:val="008C24BA"/>
    <w:rsid w:val="008C37B5"/>
    <w:rsid w:val="008C3A04"/>
    <w:rsid w:val="008C53B0"/>
    <w:rsid w:val="008C6A83"/>
    <w:rsid w:val="008D40BF"/>
    <w:rsid w:val="008E0C6D"/>
    <w:rsid w:val="008E3252"/>
    <w:rsid w:val="008E4873"/>
    <w:rsid w:val="008E553B"/>
    <w:rsid w:val="008E7B11"/>
    <w:rsid w:val="008F2619"/>
    <w:rsid w:val="008F3027"/>
    <w:rsid w:val="008F3E07"/>
    <w:rsid w:val="008F3E5E"/>
    <w:rsid w:val="008F3F64"/>
    <w:rsid w:val="008F4F21"/>
    <w:rsid w:val="008F58E1"/>
    <w:rsid w:val="009013DE"/>
    <w:rsid w:val="0091726B"/>
    <w:rsid w:val="00917A14"/>
    <w:rsid w:val="00921E9F"/>
    <w:rsid w:val="009226F1"/>
    <w:rsid w:val="00922A7F"/>
    <w:rsid w:val="00923A6F"/>
    <w:rsid w:val="009249B0"/>
    <w:rsid w:val="009252F1"/>
    <w:rsid w:val="00927A56"/>
    <w:rsid w:val="0093114E"/>
    <w:rsid w:val="0093434C"/>
    <w:rsid w:val="009357BA"/>
    <w:rsid w:val="00935A33"/>
    <w:rsid w:val="009411D6"/>
    <w:rsid w:val="00944C02"/>
    <w:rsid w:val="009461E7"/>
    <w:rsid w:val="00947685"/>
    <w:rsid w:val="0095192D"/>
    <w:rsid w:val="00957208"/>
    <w:rsid w:val="009613A2"/>
    <w:rsid w:val="00963751"/>
    <w:rsid w:val="00965C0D"/>
    <w:rsid w:val="0097059E"/>
    <w:rsid w:val="0097267D"/>
    <w:rsid w:val="00975EC8"/>
    <w:rsid w:val="00980F09"/>
    <w:rsid w:val="00980FF3"/>
    <w:rsid w:val="00981F5D"/>
    <w:rsid w:val="009838A0"/>
    <w:rsid w:val="00985A3C"/>
    <w:rsid w:val="009872E9"/>
    <w:rsid w:val="0099070F"/>
    <w:rsid w:val="00995675"/>
    <w:rsid w:val="0099599C"/>
    <w:rsid w:val="00996BB9"/>
    <w:rsid w:val="009A1771"/>
    <w:rsid w:val="009A2D1D"/>
    <w:rsid w:val="009A2F91"/>
    <w:rsid w:val="009A2FBC"/>
    <w:rsid w:val="009A4A6B"/>
    <w:rsid w:val="009B0A2A"/>
    <w:rsid w:val="009B3206"/>
    <w:rsid w:val="009B47A8"/>
    <w:rsid w:val="009B57A1"/>
    <w:rsid w:val="009B61FE"/>
    <w:rsid w:val="009B6889"/>
    <w:rsid w:val="009B711F"/>
    <w:rsid w:val="009B7DE7"/>
    <w:rsid w:val="009C07A5"/>
    <w:rsid w:val="009C0D12"/>
    <w:rsid w:val="009C0E2B"/>
    <w:rsid w:val="009D00DD"/>
    <w:rsid w:val="009D0A06"/>
    <w:rsid w:val="009D0DD8"/>
    <w:rsid w:val="009D319E"/>
    <w:rsid w:val="009D3595"/>
    <w:rsid w:val="009E0601"/>
    <w:rsid w:val="009E3217"/>
    <w:rsid w:val="009E4364"/>
    <w:rsid w:val="009E4EA0"/>
    <w:rsid w:val="009E7A6F"/>
    <w:rsid w:val="009F01D7"/>
    <w:rsid w:val="009F0796"/>
    <w:rsid w:val="009F54F2"/>
    <w:rsid w:val="009F7397"/>
    <w:rsid w:val="00A03BC9"/>
    <w:rsid w:val="00A0624D"/>
    <w:rsid w:val="00A15AC0"/>
    <w:rsid w:val="00A233D6"/>
    <w:rsid w:val="00A267B3"/>
    <w:rsid w:val="00A26F18"/>
    <w:rsid w:val="00A41DF7"/>
    <w:rsid w:val="00A4431B"/>
    <w:rsid w:val="00A44EF6"/>
    <w:rsid w:val="00A4589D"/>
    <w:rsid w:val="00A507FA"/>
    <w:rsid w:val="00A546A0"/>
    <w:rsid w:val="00A557FB"/>
    <w:rsid w:val="00A60388"/>
    <w:rsid w:val="00A72A7F"/>
    <w:rsid w:val="00A72C8E"/>
    <w:rsid w:val="00A80E2D"/>
    <w:rsid w:val="00A829E7"/>
    <w:rsid w:val="00A83D2C"/>
    <w:rsid w:val="00A85644"/>
    <w:rsid w:val="00A864BE"/>
    <w:rsid w:val="00A875C8"/>
    <w:rsid w:val="00A969C1"/>
    <w:rsid w:val="00A96E9C"/>
    <w:rsid w:val="00A9714E"/>
    <w:rsid w:val="00A97332"/>
    <w:rsid w:val="00A97485"/>
    <w:rsid w:val="00AA1876"/>
    <w:rsid w:val="00AA2737"/>
    <w:rsid w:val="00AA32C3"/>
    <w:rsid w:val="00AA3959"/>
    <w:rsid w:val="00AA4047"/>
    <w:rsid w:val="00AA4BB0"/>
    <w:rsid w:val="00AA6748"/>
    <w:rsid w:val="00AB2339"/>
    <w:rsid w:val="00AB2550"/>
    <w:rsid w:val="00AB4C94"/>
    <w:rsid w:val="00AB6A77"/>
    <w:rsid w:val="00AC1578"/>
    <w:rsid w:val="00AC2B47"/>
    <w:rsid w:val="00AC5742"/>
    <w:rsid w:val="00AD05B8"/>
    <w:rsid w:val="00AD5706"/>
    <w:rsid w:val="00AD5E6D"/>
    <w:rsid w:val="00AD62FD"/>
    <w:rsid w:val="00AD7388"/>
    <w:rsid w:val="00AD7EA6"/>
    <w:rsid w:val="00AE0699"/>
    <w:rsid w:val="00AF110D"/>
    <w:rsid w:val="00AF14AD"/>
    <w:rsid w:val="00AF20EA"/>
    <w:rsid w:val="00AF2E70"/>
    <w:rsid w:val="00AF7312"/>
    <w:rsid w:val="00B0201C"/>
    <w:rsid w:val="00B031E0"/>
    <w:rsid w:val="00B03D83"/>
    <w:rsid w:val="00B047B7"/>
    <w:rsid w:val="00B057A4"/>
    <w:rsid w:val="00B0631C"/>
    <w:rsid w:val="00B065F6"/>
    <w:rsid w:val="00B06B8F"/>
    <w:rsid w:val="00B07E1F"/>
    <w:rsid w:val="00B11CE3"/>
    <w:rsid w:val="00B125BD"/>
    <w:rsid w:val="00B13509"/>
    <w:rsid w:val="00B13769"/>
    <w:rsid w:val="00B150A4"/>
    <w:rsid w:val="00B16F93"/>
    <w:rsid w:val="00B2040F"/>
    <w:rsid w:val="00B20684"/>
    <w:rsid w:val="00B227A4"/>
    <w:rsid w:val="00B25708"/>
    <w:rsid w:val="00B33846"/>
    <w:rsid w:val="00B34FAD"/>
    <w:rsid w:val="00B373DD"/>
    <w:rsid w:val="00B41A04"/>
    <w:rsid w:val="00B423AE"/>
    <w:rsid w:val="00B43FCD"/>
    <w:rsid w:val="00B44B0A"/>
    <w:rsid w:val="00B46B2F"/>
    <w:rsid w:val="00B47A54"/>
    <w:rsid w:val="00B50571"/>
    <w:rsid w:val="00B62A84"/>
    <w:rsid w:val="00B71C17"/>
    <w:rsid w:val="00B72568"/>
    <w:rsid w:val="00B744A3"/>
    <w:rsid w:val="00B74DD8"/>
    <w:rsid w:val="00B81EAC"/>
    <w:rsid w:val="00B8254C"/>
    <w:rsid w:val="00B8525B"/>
    <w:rsid w:val="00B861A6"/>
    <w:rsid w:val="00B91716"/>
    <w:rsid w:val="00B9177E"/>
    <w:rsid w:val="00B957A9"/>
    <w:rsid w:val="00B958A2"/>
    <w:rsid w:val="00B9650F"/>
    <w:rsid w:val="00B96C9E"/>
    <w:rsid w:val="00BA44AB"/>
    <w:rsid w:val="00BA5CD4"/>
    <w:rsid w:val="00BB0753"/>
    <w:rsid w:val="00BB4227"/>
    <w:rsid w:val="00BB5211"/>
    <w:rsid w:val="00BB5ECA"/>
    <w:rsid w:val="00BC70CA"/>
    <w:rsid w:val="00BD3491"/>
    <w:rsid w:val="00BD3846"/>
    <w:rsid w:val="00BD38DD"/>
    <w:rsid w:val="00BD3F2E"/>
    <w:rsid w:val="00BE5FCB"/>
    <w:rsid w:val="00C03274"/>
    <w:rsid w:val="00C058E4"/>
    <w:rsid w:val="00C06154"/>
    <w:rsid w:val="00C0721A"/>
    <w:rsid w:val="00C106B8"/>
    <w:rsid w:val="00C108B4"/>
    <w:rsid w:val="00C10F8E"/>
    <w:rsid w:val="00C11339"/>
    <w:rsid w:val="00C1470C"/>
    <w:rsid w:val="00C16E6C"/>
    <w:rsid w:val="00C17F9B"/>
    <w:rsid w:val="00C204C9"/>
    <w:rsid w:val="00C2378E"/>
    <w:rsid w:val="00C261ED"/>
    <w:rsid w:val="00C271F8"/>
    <w:rsid w:val="00C30714"/>
    <w:rsid w:val="00C31ABF"/>
    <w:rsid w:val="00C35FC5"/>
    <w:rsid w:val="00C417F9"/>
    <w:rsid w:val="00C41FF8"/>
    <w:rsid w:val="00C4267A"/>
    <w:rsid w:val="00C44A6E"/>
    <w:rsid w:val="00C47BAC"/>
    <w:rsid w:val="00C5232B"/>
    <w:rsid w:val="00C535AE"/>
    <w:rsid w:val="00C56FAB"/>
    <w:rsid w:val="00C57329"/>
    <w:rsid w:val="00C62B9F"/>
    <w:rsid w:val="00C64A91"/>
    <w:rsid w:val="00C65F56"/>
    <w:rsid w:val="00C7075B"/>
    <w:rsid w:val="00C727F2"/>
    <w:rsid w:val="00C73552"/>
    <w:rsid w:val="00C743D2"/>
    <w:rsid w:val="00C81FAB"/>
    <w:rsid w:val="00C86A1A"/>
    <w:rsid w:val="00C96441"/>
    <w:rsid w:val="00C969B7"/>
    <w:rsid w:val="00C973A0"/>
    <w:rsid w:val="00C97EFE"/>
    <w:rsid w:val="00CA2AF0"/>
    <w:rsid w:val="00CA468A"/>
    <w:rsid w:val="00CA60E0"/>
    <w:rsid w:val="00CA611A"/>
    <w:rsid w:val="00CA7B4B"/>
    <w:rsid w:val="00CB2EA3"/>
    <w:rsid w:val="00CB3D3D"/>
    <w:rsid w:val="00CB627E"/>
    <w:rsid w:val="00CC3A97"/>
    <w:rsid w:val="00CC48DD"/>
    <w:rsid w:val="00CC58C7"/>
    <w:rsid w:val="00CC599C"/>
    <w:rsid w:val="00CD1B8C"/>
    <w:rsid w:val="00CD2545"/>
    <w:rsid w:val="00CD4D1A"/>
    <w:rsid w:val="00CD67FB"/>
    <w:rsid w:val="00CE19E6"/>
    <w:rsid w:val="00CE3948"/>
    <w:rsid w:val="00CE43A8"/>
    <w:rsid w:val="00CF2445"/>
    <w:rsid w:val="00CF5F9F"/>
    <w:rsid w:val="00CF6C81"/>
    <w:rsid w:val="00D00AFC"/>
    <w:rsid w:val="00D00C5A"/>
    <w:rsid w:val="00D01CA1"/>
    <w:rsid w:val="00D02016"/>
    <w:rsid w:val="00D047F6"/>
    <w:rsid w:val="00D10E6B"/>
    <w:rsid w:val="00D12BA3"/>
    <w:rsid w:val="00D14019"/>
    <w:rsid w:val="00D20345"/>
    <w:rsid w:val="00D20D0B"/>
    <w:rsid w:val="00D24786"/>
    <w:rsid w:val="00D247F2"/>
    <w:rsid w:val="00D268F5"/>
    <w:rsid w:val="00D33CA1"/>
    <w:rsid w:val="00D3687B"/>
    <w:rsid w:val="00D3741E"/>
    <w:rsid w:val="00D40E9D"/>
    <w:rsid w:val="00D4114F"/>
    <w:rsid w:val="00D41AF7"/>
    <w:rsid w:val="00D425DF"/>
    <w:rsid w:val="00D50AE1"/>
    <w:rsid w:val="00D52C83"/>
    <w:rsid w:val="00D5500C"/>
    <w:rsid w:val="00D56381"/>
    <w:rsid w:val="00D64486"/>
    <w:rsid w:val="00D66F2A"/>
    <w:rsid w:val="00D746C7"/>
    <w:rsid w:val="00D81C98"/>
    <w:rsid w:val="00D822C2"/>
    <w:rsid w:val="00D83B74"/>
    <w:rsid w:val="00D874DF"/>
    <w:rsid w:val="00D90258"/>
    <w:rsid w:val="00D9546F"/>
    <w:rsid w:val="00D96D8A"/>
    <w:rsid w:val="00DA5D7E"/>
    <w:rsid w:val="00DA6AE7"/>
    <w:rsid w:val="00DA79F8"/>
    <w:rsid w:val="00DA7CB2"/>
    <w:rsid w:val="00DB30C5"/>
    <w:rsid w:val="00DB54CD"/>
    <w:rsid w:val="00DB5B77"/>
    <w:rsid w:val="00DB7FD2"/>
    <w:rsid w:val="00DC0AF0"/>
    <w:rsid w:val="00DC0BA8"/>
    <w:rsid w:val="00DC0C6C"/>
    <w:rsid w:val="00DC4A1B"/>
    <w:rsid w:val="00DC4CCD"/>
    <w:rsid w:val="00DC5090"/>
    <w:rsid w:val="00DC5C91"/>
    <w:rsid w:val="00DC6FEA"/>
    <w:rsid w:val="00DC73C1"/>
    <w:rsid w:val="00DD078E"/>
    <w:rsid w:val="00DD0ABE"/>
    <w:rsid w:val="00DD0E25"/>
    <w:rsid w:val="00DD0E43"/>
    <w:rsid w:val="00DD3D30"/>
    <w:rsid w:val="00DD5607"/>
    <w:rsid w:val="00DD674D"/>
    <w:rsid w:val="00DD6E9A"/>
    <w:rsid w:val="00DE115C"/>
    <w:rsid w:val="00DE24D5"/>
    <w:rsid w:val="00DE59D6"/>
    <w:rsid w:val="00DE6539"/>
    <w:rsid w:val="00DE6AD2"/>
    <w:rsid w:val="00DE7419"/>
    <w:rsid w:val="00DF2105"/>
    <w:rsid w:val="00DF2C56"/>
    <w:rsid w:val="00DF458D"/>
    <w:rsid w:val="00E0132E"/>
    <w:rsid w:val="00E0506B"/>
    <w:rsid w:val="00E05CFB"/>
    <w:rsid w:val="00E07585"/>
    <w:rsid w:val="00E076AB"/>
    <w:rsid w:val="00E12583"/>
    <w:rsid w:val="00E12A55"/>
    <w:rsid w:val="00E13668"/>
    <w:rsid w:val="00E15B05"/>
    <w:rsid w:val="00E17B59"/>
    <w:rsid w:val="00E22490"/>
    <w:rsid w:val="00E22B3E"/>
    <w:rsid w:val="00E22BAA"/>
    <w:rsid w:val="00E24F48"/>
    <w:rsid w:val="00E250EF"/>
    <w:rsid w:val="00E322D3"/>
    <w:rsid w:val="00E35480"/>
    <w:rsid w:val="00E36195"/>
    <w:rsid w:val="00E41E75"/>
    <w:rsid w:val="00E47424"/>
    <w:rsid w:val="00E523F2"/>
    <w:rsid w:val="00E54D2D"/>
    <w:rsid w:val="00E6080F"/>
    <w:rsid w:val="00E61102"/>
    <w:rsid w:val="00E61595"/>
    <w:rsid w:val="00E64E11"/>
    <w:rsid w:val="00E72987"/>
    <w:rsid w:val="00E73B64"/>
    <w:rsid w:val="00E77CBF"/>
    <w:rsid w:val="00E8083A"/>
    <w:rsid w:val="00E8125A"/>
    <w:rsid w:val="00E81C73"/>
    <w:rsid w:val="00E85D4F"/>
    <w:rsid w:val="00E93006"/>
    <w:rsid w:val="00E95891"/>
    <w:rsid w:val="00E96949"/>
    <w:rsid w:val="00E973AE"/>
    <w:rsid w:val="00E9767C"/>
    <w:rsid w:val="00EA1929"/>
    <w:rsid w:val="00EA3B36"/>
    <w:rsid w:val="00EA5C42"/>
    <w:rsid w:val="00EB08FD"/>
    <w:rsid w:val="00EB19F4"/>
    <w:rsid w:val="00EC0B79"/>
    <w:rsid w:val="00EC3592"/>
    <w:rsid w:val="00EC62CE"/>
    <w:rsid w:val="00EC6410"/>
    <w:rsid w:val="00ED0313"/>
    <w:rsid w:val="00ED0375"/>
    <w:rsid w:val="00ED1A88"/>
    <w:rsid w:val="00ED291D"/>
    <w:rsid w:val="00ED42ED"/>
    <w:rsid w:val="00ED53E2"/>
    <w:rsid w:val="00ED5A95"/>
    <w:rsid w:val="00ED6F87"/>
    <w:rsid w:val="00ED7F52"/>
    <w:rsid w:val="00EF15BD"/>
    <w:rsid w:val="00EF43FF"/>
    <w:rsid w:val="00EF498B"/>
    <w:rsid w:val="00EF50F8"/>
    <w:rsid w:val="00EF5E24"/>
    <w:rsid w:val="00F00ECE"/>
    <w:rsid w:val="00F02221"/>
    <w:rsid w:val="00F02843"/>
    <w:rsid w:val="00F03321"/>
    <w:rsid w:val="00F05DFC"/>
    <w:rsid w:val="00F06E90"/>
    <w:rsid w:val="00F1386C"/>
    <w:rsid w:val="00F13DC7"/>
    <w:rsid w:val="00F1541C"/>
    <w:rsid w:val="00F20F09"/>
    <w:rsid w:val="00F24C9C"/>
    <w:rsid w:val="00F27BD9"/>
    <w:rsid w:val="00F341D5"/>
    <w:rsid w:val="00F35BC0"/>
    <w:rsid w:val="00F35BC5"/>
    <w:rsid w:val="00F36888"/>
    <w:rsid w:val="00F410A4"/>
    <w:rsid w:val="00F434FA"/>
    <w:rsid w:val="00F448F3"/>
    <w:rsid w:val="00F4567A"/>
    <w:rsid w:val="00F4568E"/>
    <w:rsid w:val="00F478D3"/>
    <w:rsid w:val="00F47E8C"/>
    <w:rsid w:val="00F52647"/>
    <w:rsid w:val="00F54218"/>
    <w:rsid w:val="00F548BF"/>
    <w:rsid w:val="00F55C79"/>
    <w:rsid w:val="00F560E7"/>
    <w:rsid w:val="00F60BCD"/>
    <w:rsid w:val="00F61453"/>
    <w:rsid w:val="00F629C9"/>
    <w:rsid w:val="00F718AA"/>
    <w:rsid w:val="00F72D64"/>
    <w:rsid w:val="00F72FF8"/>
    <w:rsid w:val="00F730F8"/>
    <w:rsid w:val="00F76F08"/>
    <w:rsid w:val="00F7731C"/>
    <w:rsid w:val="00F80C22"/>
    <w:rsid w:val="00F826BF"/>
    <w:rsid w:val="00F82BD2"/>
    <w:rsid w:val="00F84E18"/>
    <w:rsid w:val="00F84EB9"/>
    <w:rsid w:val="00F85E75"/>
    <w:rsid w:val="00F87711"/>
    <w:rsid w:val="00F878C5"/>
    <w:rsid w:val="00F90556"/>
    <w:rsid w:val="00F95C02"/>
    <w:rsid w:val="00F96142"/>
    <w:rsid w:val="00FA0B92"/>
    <w:rsid w:val="00FA1156"/>
    <w:rsid w:val="00FA157A"/>
    <w:rsid w:val="00FA2095"/>
    <w:rsid w:val="00FA7812"/>
    <w:rsid w:val="00FB0C66"/>
    <w:rsid w:val="00FB1127"/>
    <w:rsid w:val="00FB3170"/>
    <w:rsid w:val="00FB31ED"/>
    <w:rsid w:val="00FC09C1"/>
    <w:rsid w:val="00FC2B3B"/>
    <w:rsid w:val="00FC625A"/>
    <w:rsid w:val="00FD0D99"/>
    <w:rsid w:val="00FD1782"/>
    <w:rsid w:val="00FD521C"/>
    <w:rsid w:val="00FD5E69"/>
    <w:rsid w:val="00FD69B7"/>
    <w:rsid w:val="00FE1C66"/>
    <w:rsid w:val="00FE38EB"/>
    <w:rsid w:val="00FE3BF3"/>
    <w:rsid w:val="00FF3DE3"/>
    <w:rsid w:val="00FF4045"/>
    <w:rsid w:val="00FF6BED"/>
    <w:rsid w:val="05622D32"/>
    <w:rsid w:val="12852084"/>
    <w:rsid w:val="33AA27AF"/>
    <w:rsid w:val="4BD3AB15"/>
    <w:rsid w:val="51C0B970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6A5A6472"/>
  <w15:chartTrackingRefBased/>
  <w15:docId w15:val="{08FC6936-E865-4AF4-B72A-3CFEB69F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457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64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501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D43D6-A42D-42A5-A24B-8300313C4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purl.org/dc/dcmitype/"/>
    <ds:schemaRef ds:uri="http://schemas.microsoft.com/office/infopath/2007/PartnerControls"/>
    <ds:schemaRef ds:uri="17ad0721-24bc-4efd-a663-50a5116860f0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e71b4a6e-04aa-446a-86bc-01960ca68683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58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3.02: Building Trust and Rapport with Students | Authentic Listening</vt:lpstr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3.02: Building Trust and Rapport with Students | Authentic Listening</dc:title>
  <dc:subject>Lesson 3.02: Building Trust and Rapport with Students | Authentic Listening</dc:subject>
  <dc:creator>Texas Education Agency</dc:creator>
  <cp:keywords/>
  <dc:description/>
  <cp:lastModifiedBy>White (she/her), Whitney</cp:lastModifiedBy>
  <cp:revision>271</cp:revision>
  <dcterms:created xsi:type="dcterms:W3CDTF">2022-03-03T15:46:00Z</dcterms:created>
  <dcterms:modified xsi:type="dcterms:W3CDTF">2023-08-28T20:30:00Z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