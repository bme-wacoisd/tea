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43527" w14:textId="390E33AF" w:rsidR="005F5393" w:rsidRPr="00044540" w:rsidRDefault="005F5393" w:rsidP="00044540">
      <w:pPr>
        <w:rPr>
          <w:rFonts w:asciiTheme="majorHAnsi" w:hAnsiTheme="majorHAnsi" w:cs="Open Sans"/>
          <w:bCs/>
          <w:sz w:val="36"/>
          <w:szCs w:val="24"/>
        </w:rPr>
      </w:pPr>
      <w:r w:rsidRPr="00044540">
        <w:rPr>
          <w:sz w:val="28"/>
          <w:szCs w:val="28"/>
        </w:rPr>
        <w:t>Student Guide</w:t>
      </w:r>
      <w:r w:rsidR="00817A7D" w:rsidRPr="00044540">
        <w:rPr>
          <w:sz w:val="28"/>
          <w:szCs w:val="28"/>
        </w:rPr>
        <w:t xml:space="preserve"> </w:t>
      </w:r>
    </w:p>
    <w:p w14:paraId="25B82356" w14:textId="30745863" w:rsidR="005F5393" w:rsidRDefault="005F5393" w:rsidP="007B1F0B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 w:rsidR="00AA4047">
        <w:rPr>
          <w:shd w:val="clear" w:color="auto" w:fill="FFFFFF"/>
        </w:rPr>
        <w:t>3</w:t>
      </w:r>
      <w:r w:rsidR="009D3595">
        <w:rPr>
          <w:shd w:val="clear" w:color="auto" w:fill="FFFFFF"/>
        </w:rPr>
        <w:t>.</w:t>
      </w:r>
      <w:r w:rsidR="00F122C9">
        <w:rPr>
          <w:shd w:val="clear" w:color="auto" w:fill="FFFFFF"/>
        </w:rPr>
        <w:t>0</w:t>
      </w:r>
      <w:r w:rsidR="009D3595">
        <w:rPr>
          <w:shd w:val="clear" w:color="auto" w:fill="FFFFFF"/>
        </w:rPr>
        <w:t>1</w:t>
      </w:r>
      <w:r w:rsidRPr="005F5393">
        <w:rPr>
          <w:shd w:val="clear" w:color="auto" w:fill="FFFFFF"/>
        </w:rPr>
        <w:t xml:space="preserve">: </w:t>
      </w:r>
      <w:r w:rsidR="00AA4047">
        <w:t>The Importance of Learning About Students</w:t>
      </w:r>
    </w:p>
    <w:p w14:paraId="243071FC" w14:textId="64B37E84" w:rsidR="005F5393" w:rsidRPr="005F5393" w:rsidRDefault="005F5393" w:rsidP="007B1F0B">
      <w:r w:rsidRPr="005F5393">
        <w:t xml:space="preserve">Name: </w:t>
      </w:r>
    </w:p>
    <w:p w14:paraId="71919EEB" w14:textId="6C852A03" w:rsidR="005F5393" w:rsidRDefault="005F5393" w:rsidP="007B1F0B">
      <w:r w:rsidRPr="005F5393">
        <w:t xml:space="preserve">Date: </w:t>
      </w:r>
    </w:p>
    <w:p w14:paraId="5BA79063" w14:textId="77777777" w:rsidR="00FA157A" w:rsidRPr="005F5393" w:rsidRDefault="00FA157A" w:rsidP="007B1F0B"/>
    <w:p w14:paraId="0776FADB" w14:textId="69ADE783" w:rsidR="002B2B40" w:rsidRPr="002B2B40" w:rsidRDefault="000B5C9F" w:rsidP="007B1F0B">
      <w:pPr>
        <w:rPr>
          <w:i/>
          <w:iCs/>
          <w:color w:val="70AD47" w:themeColor="accent6"/>
        </w:rPr>
      </w:pPr>
      <w:r>
        <w:rPr>
          <w:b/>
          <w:bCs/>
        </w:rPr>
        <w:t>Be</w:t>
      </w:r>
      <w:r w:rsidR="00BA5CD4">
        <w:rPr>
          <w:b/>
          <w:bCs/>
        </w:rPr>
        <w:t>llringer:</w:t>
      </w:r>
      <w:r w:rsidR="009E7A6F">
        <w:rPr>
          <w:b/>
          <w:bCs/>
        </w:rPr>
        <w:t xml:space="preserve"> </w:t>
      </w:r>
      <w:r w:rsidR="00860D21">
        <w:t>What are the three most important things for a teacher to know about you as an individual? Why is it important for a teacher to know these things?</w:t>
      </w:r>
    </w:p>
    <w:p w14:paraId="6168658F" w14:textId="77777777" w:rsidR="005D13E9" w:rsidRDefault="005D13E9" w:rsidP="005D13E9"/>
    <w:p w14:paraId="77913974" w14:textId="77777777" w:rsidR="005D13E9" w:rsidRDefault="005D13E9" w:rsidP="005D13E9"/>
    <w:p w14:paraId="0C194FBE" w14:textId="7D0D054C" w:rsidR="00EE16FE" w:rsidRPr="005D13E9" w:rsidRDefault="00EE16FE" w:rsidP="005D13E9">
      <w:pPr>
        <w:rPr>
          <w:rFonts w:eastAsiaTheme="majorEastAsia" w:cstheme="majorBidi"/>
          <w:b/>
          <w:bCs/>
          <w:szCs w:val="24"/>
        </w:rPr>
      </w:pPr>
      <w:r w:rsidRPr="005D13E9">
        <w:rPr>
          <w:b/>
          <w:bCs/>
        </w:rPr>
        <w:t>Vocabulary</w:t>
      </w:r>
    </w:p>
    <w:p w14:paraId="4E95EBB4" w14:textId="0FD8D768" w:rsidR="00EE16FE" w:rsidRDefault="00EE16FE" w:rsidP="00EE16FE">
      <w:r>
        <w:t>Define the following terms from the lesson.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7F04FE" w14:paraId="38A51557" w14:textId="77777777" w:rsidTr="00BB379A">
        <w:trPr>
          <w:cantSplit w:val="0"/>
        </w:trPr>
        <w:tc>
          <w:tcPr>
            <w:tcW w:w="2065" w:type="dxa"/>
            <w:shd w:val="clear" w:color="auto" w:fill="auto"/>
            <w:vAlign w:val="center"/>
          </w:tcPr>
          <w:p w14:paraId="1F57841F" w14:textId="3FE245E7" w:rsidR="007F04FE" w:rsidRPr="00F47C90" w:rsidRDefault="007F04FE" w:rsidP="007F04FE">
            <w:pPr>
              <w:rPr>
                <w:b/>
                <w:bCs/>
              </w:rPr>
            </w:pPr>
            <w:r w:rsidRPr="00F47C90">
              <w:rPr>
                <w:b/>
                <w:bCs/>
              </w:rPr>
              <w:t>Vocabulary Term</w:t>
            </w:r>
          </w:p>
        </w:tc>
        <w:tc>
          <w:tcPr>
            <w:tcW w:w="7285" w:type="dxa"/>
            <w:shd w:val="clear" w:color="auto" w:fill="auto"/>
            <w:vAlign w:val="center"/>
          </w:tcPr>
          <w:p w14:paraId="7B74531A" w14:textId="14FA8AFB" w:rsidR="007F04FE" w:rsidRPr="00F47C90" w:rsidRDefault="007F04FE" w:rsidP="007F04FE">
            <w:pPr>
              <w:rPr>
                <w:b/>
                <w:bCs/>
              </w:rPr>
            </w:pPr>
            <w:r w:rsidRPr="00F47C90">
              <w:rPr>
                <w:b/>
                <w:bCs/>
              </w:rPr>
              <w:t>Definition</w:t>
            </w:r>
          </w:p>
        </w:tc>
      </w:tr>
      <w:tr w:rsidR="006B48B1" w14:paraId="04F4EC42" w14:textId="77777777" w:rsidTr="00BB379A">
        <w:trPr>
          <w:cantSplit w:val="0"/>
        </w:trPr>
        <w:tc>
          <w:tcPr>
            <w:tcW w:w="2065" w:type="dxa"/>
            <w:shd w:val="clear" w:color="auto" w:fill="auto"/>
            <w:vAlign w:val="center"/>
          </w:tcPr>
          <w:p w14:paraId="30307F0D" w14:textId="156B4094" w:rsidR="006B48B1" w:rsidRPr="007F04FE" w:rsidRDefault="006B48B1" w:rsidP="006B48B1">
            <w:pPr>
              <w:rPr>
                <w:b/>
                <w:bCs/>
              </w:rPr>
            </w:pPr>
            <w:r w:rsidRPr="007F04FE">
              <w:rPr>
                <w:b/>
                <w:bCs/>
              </w:rPr>
              <w:t>Relevant</w:t>
            </w:r>
          </w:p>
        </w:tc>
        <w:tc>
          <w:tcPr>
            <w:tcW w:w="7285" w:type="dxa"/>
            <w:shd w:val="clear" w:color="auto" w:fill="auto"/>
            <w:vAlign w:val="center"/>
          </w:tcPr>
          <w:p w14:paraId="4F86E466" w14:textId="432D4089" w:rsidR="006B48B1" w:rsidRPr="00F47C90" w:rsidRDefault="006B48B1" w:rsidP="006B48B1">
            <w:pPr>
              <w:rPr>
                <w:i/>
                <w:iCs/>
                <w:color w:val="008000"/>
              </w:rPr>
            </w:pPr>
          </w:p>
        </w:tc>
      </w:tr>
      <w:tr w:rsidR="006B48B1" w14:paraId="36437948" w14:textId="77777777" w:rsidTr="00BB379A">
        <w:trPr>
          <w:cantSplit w:val="0"/>
        </w:trPr>
        <w:tc>
          <w:tcPr>
            <w:tcW w:w="2065" w:type="dxa"/>
            <w:shd w:val="clear" w:color="auto" w:fill="auto"/>
            <w:vAlign w:val="center"/>
          </w:tcPr>
          <w:p w14:paraId="4318533A" w14:textId="55C4F809" w:rsidR="006B48B1" w:rsidRPr="007F04FE" w:rsidRDefault="006B48B1" w:rsidP="006B48B1">
            <w:pPr>
              <w:rPr>
                <w:b/>
                <w:bCs/>
              </w:rPr>
            </w:pPr>
            <w:r w:rsidRPr="007F04FE">
              <w:rPr>
                <w:b/>
                <w:bCs/>
              </w:rPr>
              <w:t>Student Perception Survey</w:t>
            </w:r>
          </w:p>
        </w:tc>
        <w:tc>
          <w:tcPr>
            <w:tcW w:w="7285" w:type="dxa"/>
            <w:shd w:val="clear" w:color="auto" w:fill="auto"/>
            <w:vAlign w:val="center"/>
          </w:tcPr>
          <w:p w14:paraId="173DBB34" w14:textId="3A11A295" w:rsidR="006B48B1" w:rsidRPr="00F47C90" w:rsidRDefault="006B48B1" w:rsidP="006B48B1">
            <w:pPr>
              <w:rPr>
                <w:i/>
                <w:iCs/>
                <w:color w:val="008000"/>
              </w:rPr>
            </w:pPr>
          </w:p>
        </w:tc>
      </w:tr>
      <w:tr w:rsidR="006B48B1" w14:paraId="2BCF9EAD" w14:textId="77777777" w:rsidTr="00BB379A">
        <w:trPr>
          <w:cantSplit w:val="0"/>
        </w:trPr>
        <w:tc>
          <w:tcPr>
            <w:tcW w:w="2065" w:type="dxa"/>
            <w:shd w:val="clear" w:color="auto" w:fill="auto"/>
            <w:vAlign w:val="center"/>
          </w:tcPr>
          <w:p w14:paraId="55908C42" w14:textId="5ECD8AB3" w:rsidR="006B48B1" w:rsidRPr="007F04FE" w:rsidRDefault="006B48B1" w:rsidP="006B48B1">
            <w:pPr>
              <w:rPr>
                <w:b/>
                <w:bCs/>
              </w:rPr>
            </w:pPr>
            <w:r w:rsidRPr="007F04FE">
              <w:rPr>
                <w:b/>
                <w:bCs/>
              </w:rPr>
              <w:t>Cultural Capital</w:t>
            </w:r>
          </w:p>
        </w:tc>
        <w:tc>
          <w:tcPr>
            <w:tcW w:w="7285" w:type="dxa"/>
            <w:shd w:val="clear" w:color="auto" w:fill="auto"/>
            <w:vAlign w:val="center"/>
          </w:tcPr>
          <w:p w14:paraId="2561964C" w14:textId="51970DA9" w:rsidR="006B48B1" w:rsidRPr="00F47C90" w:rsidRDefault="006B48B1" w:rsidP="006B48B1">
            <w:pPr>
              <w:rPr>
                <w:i/>
                <w:iCs/>
                <w:color w:val="008000"/>
              </w:rPr>
            </w:pPr>
          </w:p>
        </w:tc>
      </w:tr>
    </w:tbl>
    <w:p w14:paraId="44275526" w14:textId="77777777" w:rsidR="00EE16FE" w:rsidRDefault="00EE16FE" w:rsidP="00EE16FE"/>
    <w:p w14:paraId="72737748" w14:textId="77777777" w:rsidR="00E05D04" w:rsidRPr="00EE16FE" w:rsidRDefault="00E05D04" w:rsidP="00EE16FE"/>
    <w:p w14:paraId="7FFB6BE9" w14:textId="19FFF9A8" w:rsidR="009D0A06" w:rsidRPr="00FA157A" w:rsidRDefault="00226A20" w:rsidP="00FA157A">
      <w:pPr>
        <w:pStyle w:val="Heading3"/>
      </w:pPr>
      <w:r>
        <w:t>Why Learn About Students?</w:t>
      </w:r>
    </w:p>
    <w:p w14:paraId="0544B7C7" w14:textId="6ADC2098" w:rsidR="009D0A06" w:rsidRDefault="008365E4" w:rsidP="00FA157A">
      <w:r>
        <w:t xml:space="preserve">What are </w:t>
      </w:r>
      <w:proofErr w:type="gramStart"/>
      <w:r>
        <w:t>some</w:t>
      </w:r>
      <w:proofErr w:type="gramEnd"/>
      <w:r>
        <w:t xml:space="preserve"> ways teachers might use to learn more about their students?</w:t>
      </w:r>
    </w:p>
    <w:p w14:paraId="33968836" w14:textId="77777777" w:rsidR="00567EF8" w:rsidRDefault="00567EF8" w:rsidP="00FA157A"/>
    <w:p w14:paraId="212BCD0E" w14:textId="1869F2DB" w:rsidR="00FA157A" w:rsidRDefault="00830DE9" w:rsidP="00FA157A">
      <w:r>
        <w:t>Explain how to learn about students using each of the strategies listed in the table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7195"/>
      </w:tblGrid>
      <w:tr w:rsidR="00830DE9" w14:paraId="6700FA96" w14:textId="77777777" w:rsidTr="00BB379A">
        <w:trPr>
          <w:cantSplit w:val="0"/>
        </w:trPr>
        <w:tc>
          <w:tcPr>
            <w:tcW w:w="2155" w:type="dxa"/>
            <w:shd w:val="clear" w:color="auto" w:fill="auto"/>
            <w:vAlign w:val="center"/>
          </w:tcPr>
          <w:p w14:paraId="42BA3D60" w14:textId="473CC8F6" w:rsidR="00830DE9" w:rsidRPr="00F47C90" w:rsidRDefault="00830DE9" w:rsidP="00830DE9">
            <w:pPr>
              <w:rPr>
                <w:b/>
                <w:bCs/>
              </w:rPr>
            </w:pPr>
            <w:r w:rsidRPr="00F47C90">
              <w:rPr>
                <w:b/>
                <w:bCs/>
              </w:rPr>
              <w:t>Strategy</w:t>
            </w:r>
          </w:p>
        </w:tc>
        <w:tc>
          <w:tcPr>
            <w:tcW w:w="7195" w:type="dxa"/>
            <w:shd w:val="clear" w:color="auto" w:fill="auto"/>
            <w:vAlign w:val="center"/>
          </w:tcPr>
          <w:p w14:paraId="7DD171A0" w14:textId="6ECB5C8A" w:rsidR="00830DE9" w:rsidRPr="00F47C90" w:rsidRDefault="00830DE9" w:rsidP="00830DE9">
            <w:pPr>
              <w:rPr>
                <w:b/>
                <w:bCs/>
              </w:rPr>
            </w:pPr>
            <w:r w:rsidRPr="00F47C90">
              <w:rPr>
                <w:b/>
                <w:bCs/>
              </w:rPr>
              <w:t>Explanation</w:t>
            </w:r>
          </w:p>
        </w:tc>
      </w:tr>
      <w:tr w:rsidR="00830DE9" w14:paraId="5EC127A9" w14:textId="77777777" w:rsidTr="00BB379A">
        <w:trPr>
          <w:cantSplit w:val="0"/>
        </w:trPr>
        <w:tc>
          <w:tcPr>
            <w:tcW w:w="2155" w:type="dxa"/>
            <w:shd w:val="clear" w:color="auto" w:fill="auto"/>
            <w:vAlign w:val="center"/>
          </w:tcPr>
          <w:p w14:paraId="2B9A4940" w14:textId="2149D613" w:rsidR="00830DE9" w:rsidRPr="00830DE9" w:rsidRDefault="00830DE9" w:rsidP="00830DE9">
            <w:pPr>
              <w:rPr>
                <w:b/>
                <w:bCs/>
              </w:rPr>
            </w:pPr>
            <w:r w:rsidRPr="00830DE9">
              <w:rPr>
                <w:b/>
                <w:bCs/>
              </w:rPr>
              <w:t>Student Surveys</w:t>
            </w:r>
          </w:p>
        </w:tc>
        <w:tc>
          <w:tcPr>
            <w:tcW w:w="7195" w:type="dxa"/>
            <w:shd w:val="clear" w:color="auto" w:fill="auto"/>
          </w:tcPr>
          <w:p w14:paraId="58F8E049" w14:textId="30F4527D" w:rsidR="00830DE9" w:rsidRPr="00F47C90" w:rsidRDefault="00830DE9" w:rsidP="00FA157A">
            <w:pPr>
              <w:rPr>
                <w:i/>
                <w:iCs/>
                <w:color w:val="008000"/>
              </w:rPr>
            </w:pPr>
          </w:p>
        </w:tc>
      </w:tr>
      <w:tr w:rsidR="00830DE9" w14:paraId="5C23A819" w14:textId="77777777" w:rsidTr="00BB379A">
        <w:trPr>
          <w:cantSplit w:val="0"/>
        </w:trPr>
        <w:tc>
          <w:tcPr>
            <w:tcW w:w="2155" w:type="dxa"/>
            <w:shd w:val="clear" w:color="auto" w:fill="auto"/>
            <w:vAlign w:val="center"/>
          </w:tcPr>
          <w:p w14:paraId="331B61C0" w14:textId="4EDE97D8" w:rsidR="00830DE9" w:rsidRPr="00830DE9" w:rsidRDefault="00830DE9" w:rsidP="00830DE9">
            <w:pPr>
              <w:rPr>
                <w:b/>
                <w:bCs/>
              </w:rPr>
            </w:pPr>
            <w:r w:rsidRPr="00830DE9">
              <w:rPr>
                <w:b/>
                <w:bCs/>
              </w:rPr>
              <w:t>Non-Academic Conversations</w:t>
            </w:r>
          </w:p>
        </w:tc>
        <w:tc>
          <w:tcPr>
            <w:tcW w:w="7195" w:type="dxa"/>
            <w:shd w:val="clear" w:color="auto" w:fill="auto"/>
          </w:tcPr>
          <w:p w14:paraId="3C81D70B" w14:textId="280D5B34" w:rsidR="00830DE9" w:rsidRPr="00F47C90" w:rsidRDefault="00830DE9" w:rsidP="00FA157A">
            <w:pPr>
              <w:rPr>
                <w:i/>
                <w:iCs/>
                <w:color w:val="008000"/>
              </w:rPr>
            </w:pPr>
          </w:p>
        </w:tc>
      </w:tr>
      <w:tr w:rsidR="00830DE9" w14:paraId="61FBE5AB" w14:textId="77777777" w:rsidTr="00BB379A">
        <w:trPr>
          <w:cantSplit w:val="0"/>
        </w:trPr>
        <w:tc>
          <w:tcPr>
            <w:tcW w:w="2155" w:type="dxa"/>
            <w:shd w:val="clear" w:color="auto" w:fill="auto"/>
            <w:vAlign w:val="center"/>
          </w:tcPr>
          <w:p w14:paraId="5EF49E86" w14:textId="7E2F940B" w:rsidR="00830DE9" w:rsidRPr="00830DE9" w:rsidRDefault="00830DE9" w:rsidP="00830DE9">
            <w:pPr>
              <w:rPr>
                <w:b/>
                <w:bCs/>
              </w:rPr>
            </w:pPr>
            <w:r w:rsidRPr="00830DE9">
              <w:rPr>
                <w:b/>
                <w:bCs/>
              </w:rPr>
              <w:t>Family Relationships</w:t>
            </w:r>
          </w:p>
        </w:tc>
        <w:tc>
          <w:tcPr>
            <w:tcW w:w="7195" w:type="dxa"/>
            <w:shd w:val="clear" w:color="auto" w:fill="auto"/>
          </w:tcPr>
          <w:p w14:paraId="6972538B" w14:textId="2370B2E8" w:rsidR="00830DE9" w:rsidRPr="00F47C90" w:rsidRDefault="00830DE9" w:rsidP="00FA157A">
            <w:pPr>
              <w:rPr>
                <w:i/>
                <w:iCs/>
                <w:color w:val="008000"/>
              </w:rPr>
            </w:pPr>
          </w:p>
        </w:tc>
      </w:tr>
    </w:tbl>
    <w:p w14:paraId="4392FA22" w14:textId="77777777" w:rsidR="00830DE9" w:rsidRDefault="00830DE9" w:rsidP="00FA157A"/>
    <w:p w14:paraId="560C6C90" w14:textId="77777777" w:rsidR="00044540" w:rsidRDefault="00044540">
      <w:pPr>
        <w:rPr>
          <w:b/>
          <w:bCs/>
        </w:rPr>
      </w:pPr>
      <w:r>
        <w:rPr>
          <w:b/>
          <w:bCs/>
        </w:rPr>
        <w:br w:type="page"/>
      </w:r>
    </w:p>
    <w:p w14:paraId="4BE5FD95" w14:textId="0D74D497" w:rsidR="00325141" w:rsidRPr="004B4E41" w:rsidRDefault="00325141" w:rsidP="00325141">
      <w:pPr>
        <w:pStyle w:val="Tabletextbullet"/>
        <w:numPr>
          <w:ilvl w:val="0"/>
          <w:numId w:val="0"/>
        </w:numPr>
        <w:rPr>
          <w:b/>
          <w:bCs/>
        </w:rPr>
      </w:pPr>
      <w:r w:rsidRPr="004B4E41">
        <w:rPr>
          <w:b/>
          <w:bCs/>
        </w:rPr>
        <w:lastRenderedPageBreak/>
        <w:t>How Knowledge of Students Drives Instruction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4B4E41" w14:paraId="47DBBBA8" w14:textId="77777777" w:rsidTr="00BB379A">
        <w:trPr>
          <w:cantSplit w:val="0"/>
        </w:trPr>
        <w:tc>
          <w:tcPr>
            <w:tcW w:w="9350" w:type="dxa"/>
            <w:gridSpan w:val="2"/>
          </w:tcPr>
          <w:p w14:paraId="2FAAD5E0" w14:textId="4B53D422" w:rsidR="004B4E41" w:rsidRPr="007F1B8F" w:rsidRDefault="004B4E41" w:rsidP="00411A28">
            <w:pPr>
              <w:pStyle w:val="Heading3"/>
            </w:pPr>
            <w:r w:rsidRPr="007F1B8F">
              <w:t>Scenario: Jenny</w:t>
            </w:r>
          </w:p>
        </w:tc>
      </w:tr>
      <w:tr w:rsidR="008A37AE" w14:paraId="0176F3DE" w14:textId="77777777" w:rsidTr="00BB379A">
        <w:trPr>
          <w:cantSplit w:val="0"/>
        </w:trPr>
        <w:tc>
          <w:tcPr>
            <w:tcW w:w="9350" w:type="dxa"/>
            <w:gridSpan w:val="2"/>
          </w:tcPr>
          <w:p w14:paraId="446C1539" w14:textId="620EB1C6" w:rsidR="008A37AE" w:rsidRPr="007F1B8F" w:rsidRDefault="008A37AE" w:rsidP="00411A28">
            <w:pPr>
              <w:pStyle w:val="Heading3"/>
            </w:pPr>
            <w:r w:rsidRPr="007F1B8F">
              <w:t xml:space="preserve">From the information in the survey, what can Ms. </w:t>
            </w:r>
            <w:r w:rsidR="00493715">
              <w:t>G</w:t>
            </w:r>
            <w:r w:rsidRPr="007F1B8F">
              <w:t xml:space="preserve"> learn about Jenny:</w:t>
            </w:r>
          </w:p>
        </w:tc>
      </w:tr>
      <w:tr w:rsidR="004B4E41" w14:paraId="71DFD2F1" w14:textId="77777777" w:rsidTr="00BB379A">
        <w:trPr>
          <w:cantSplit w:val="0"/>
        </w:trPr>
        <w:tc>
          <w:tcPr>
            <w:tcW w:w="2785" w:type="dxa"/>
          </w:tcPr>
          <w:p w14:paraId="4B763C0D" w14:textId="7EF5DCEF" w:rsidR="004B4E41" w:rsidRPr="007F1B8F" w:rsidRDefault="008A37AE" w:rsidP="00411A28">
            <w:pPr>
              <w:pStyle w:val="Heading3"/>
            </w:pPr>
            <w:r w:rsidRPr="007F1B8F">
              <w:t>As an individual</w:t>
            </w:r>
          </w:p>
        </w:tc>
        <w:tc>
          <w:tcPr>
            <w:tcW w:w="6565" w:type="dxa"/>
          </w:tcPr>
          <w:p w14:paraId="7C135391" w14:textId="77777777" w:rsidR="004B4E41" w:rsidRDefault="004B4E41" w:rsidP="00411A28">
            <w:pPr>
              <w:pStyle w:val="Heading3"/>
              <w:rPr>
                <w:b w:val="0"/>
                <w:bCs/>
              </w:rPr>
            </w:pPr>
          </w:p>
          <w:p w14:paraId="11EAA59A" w14:textId="339F29CC" w:rsidR="007F1B8F" w:rsidRPr="007F1B8F" w:rsidRDefault="007F1B8F" w:rsidP="007F1B8F"/>
        </w:tc>
      </w:tr>
      <w:tr w:rsidR="004B4E41" w14:paraId="782B1D7C" w14:textId="77777777" w:rsidTr="00BB379A">
        <w:trPr>
          <w:cantSplit w:val="0"/>
        </w:trPr>
        <w:tc>
          <w:tcPr>
            <w:tcW w:w="2785" w:type="dxa"/>
          </w:tcPr>
          <w:p w14:paraId="32AC6B20" w14:textId="1F941194" w:rsidR="004B4E41" w:rsidRPr="007F1B8F" w:rsidRDefault="008A37AE" w:rsidP="00411A28">
            <w:pPr>
              <w:pStyle w:val="Heading3"/>
            </w:pPr>
            <w:r w:rsidRPr="007F1B8F">
              <w:t>As a learner</w:t>
            </w:r>
          </w:p>
        </w:tc>
        <w:tc>
          <w:tcPr>
            <w:tcW w:w="6565" w:type="dxa"/>
          </w:tcPr>
          <w:p w14:paraId="3BAFFCEA" w14:textId="77777777" w:rsidR="004B4E41" w:rsidRDefault="004B4E41" w:rsidP="00411A28">
            <w:pPr>
              <w:pStyle w:val="Heading3"/>
              <w:rPr>
                <w:b w:val="0"/>
                <w:bCs/>
              </w:rPr>
            </w:pPr>
          </w:p>
          <w:p w14:paraId="1B9682F8" w14:textId="0C79E76D" w:rsidR="007F1B8F" w:rsidRPr="007F1B8F" w:rsidRDefault="007F1B8F" w:rsidP="007F1B8F"/>
        </w:tc>
      </w:tr>
      <w:tr w:rsidR="004B4E41" w14:paraId="23546158" w14:textId="77777777" w:rsidTr="00BB379A">
        <w:trPr>
          <w:cantSplit w:val="0"/>
        </w:trPr>
        <w:tc>
          <w:tcPr>
            <w:tcW w:w="2785" w:type="dxa"/>
          </w:tcPr>
          <w:p w14:paraId="2917237F" w14:textId="1D8CFB26" w:rsidR="004B4E41" w:rsidRPr="007F1B8F" w:rsidRDefault="008A37AE" w:rsidP="00411A28">
            <w:pPr>
              <w:pStyle w:val="Heading3"/>
            </w:pPr>
            <w:r w:rsidRPr="007F1B8F">
              <w:t>As a member of her family/community</w:t>
            </w:r>
          </w:p>
        </w:tc>
        <w:tc>
          <w:tcPr>
            <w:tcW w:w="6565" w:type="dxa"/>
          </w:tcPr>
          <w:p w14:paraId="77B985F1" w14:textId="77777777" w:rsidR="004B4E41" w:rsidRDefault="004B4E41" w:rsidP="00411A28">
            <w:pPr>
              <w:pStyle w:val="Heading3"/>
              <w:rPr>
                <w:b w:val="0"/>
                <w:bCs/>
              </w:rPr>
            </w:pPr>
          </w:p>
        </w:tc>
      </w:tr>
      <w:tr w:rsidR="007F1B8F" w14:paraId="7E203250" w14:textId="77777777" w:rsidTr="00BB379A">
        <w:trPr>
          <w:cantSplit w:val="0"/>
        </w:trPr>
        <w:tc>
          <w:tcPr>
            <w:tcW w:w="9350" w:type="dxa"/>
            <w:gridSpan w:val="2"/>
            <w:shd w:val="clear" w:color="auto" w:fill="AEAAAA" w:themeFill="background2" w:themeFillShade="BF"/>
          </w:tcPr>
          <w:p w14:paraId="73682A00" w14:textId="77777777" w:rsidR="007F1B8F" w:rsidRDefault="007F1B8F" w:rsidP="00411A28">
            <w:pPr>
              <w:pStyle w:val="Heading3"/>
              <w:rPr>
                <w:b w:val="0"/>
                <w:bCs/>
              </w:rPr>
            </w:pPr>
          </w:p>
        </w:tc>
      </w:tr>
      <w:tr w:rsidR="007F1B8F" w14:paraId="26416BE8" w14:textId="77777777" w:rsidTr="00BB379A">
        <w:trPr>
          <w:cantSplit w:val="0"/>
        </w:trPr>
        <w:tc>
          <w:tcPr>
            <w:tcW w:w="9350" w:type="dxa"/>
            <w:gridSpan w:val="2"/>
          </w:tcPr>
          <w:p w14:paraId="55F14135" w14:textId="734ED2B2" w:rsidR="007F1B8F" w:rsidRPr="007F1B8F" w:rsidRDefault="007F1B8F" w:rsidP="00411A28">
            <w:pPr>
              <w:pStyle w:val="Heading3"/>
            </w:pPr>
            <w:r w:rsidRPr="007F1B8F">
              <w:t xml:space="preserve">How might Ms. </w:t>
            </w:r>
            <w:r w:rsidR="00493715">
              <w:t>G</w:t>
            </w:r>
            <w:r w:rsidRPr="007F1B8F">
              <w:t xml:space="preserve"> use the information she learns to better instruct Jenny in math class?</w:t>
            </w:r>
          </w:p>
          <w:p w14:paraId="1D575BD5" w14:textId="77777777" w:rsidR="007F1B8F" w:rsidRDefault="007F1B8F" w:rsidP="007F1B8F"/>
          <w:p w14:paraId="0B622545" w14:textId="77777777" w:rsidR="007F1B8F" w:rsidRDefault="007F1B8F" w:rsidP="007F1B8F"/>
          <w:p w14:paraId="6047DF0D" w14:textId="77777777" w:rsidR="007F1B8F" w:rsidRDefault="007F1B8F" w:rsidP="007F1B8F"/>
          <w:p w14:paraId="2E6ACFFD" w14:textId="77777777" w:rsidR="007F1B8F" w:rsidRDefault="007F1B8F" w:rsidP="007F1B8F"/>
          <w:p w14:paraId="7452C44B" w14:textId="4044E750" w:rsidR="007F1B8F" w:rsidRPr="007F1B8F" w:rsidRDefault="007F1B8F" w:rsidP="007F1B8F"/>
        </w:tc>
      </w:tr>
    </w:tbl>
    <w:p w14:paraId="11823989" w14:textId="77777777" w:rsidR="00325141" w:rsidRPr="004B4E41" w:rsidRDefault="00325141" w:rsidP="00411A28">
      <w:pPr>
        <w:pStyle w:val="Heading3"/>
        <w:rPr>
          <w:b w:val="0"/>
          <w:bCs/>
        </w:rPr>
      </w:pPr>
    </w:p>
    <w:p w14:paraId="7BA37C6B" w14:textId="13A1EC80" w:rsidR="00357E80" w:rsidRPr="004B4E41" w:rsidRDefault="00F122C9" w:rsidP="00411A28">
      <w:pPr>
        <w:pStyle w:val="Heading3"/>
      </w:pPr>
      <w:r w:rsidRPr="004B4E41">
        <w:t>Practice</w:t>
      </w:r>
      <w:r w:rsidR="00540CA9">
        <w:t>: Student Survey Samples | Robert &amp; Tatiana</w:t>
      </w:r>
    </w:p>
    <w:p w14:paraId="41E4B1E8" w14:textId="7B64F5D6" w:rsidR="00FA157A" w:rsidRDefault="00FA157A" w:rsidP="00FA15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7F1B8F" w14:paraId="15EADF86" w14:textId="77777777" w:rsidTr="00BB379A">
        <w:trPr>
          <w:cantSplit w:val="0"/>
        </w:trPr>
        <w:tc>
          <w:tcPr>
            <w:tcW w:w="9350" w:type="dxa"/>
            <w:gridSpan w:val="2"/>
          </w:tcPr>
          <w:p w14:paraId="62CE0D8E" w14:textId="0C23E704" w:rsidR="007F1B8F" w:rsidRPr="007F1B8F" w:rsidRDefault="007F1B8F" w:rsidP="001C7330">
            <w:pPr>
              <w:pStyle w:val="Heading3"/>
            </w:pPr>
            <w:r w:rsidRPr="007F1B8F">
              <w:t xml:space="preserve">Scenario: </w:t>
            </w:r>
            <w:r>
              <w:t>Rob</w:t>
            </w:r>
            <w:r w:rsidR="006D0D0C">
              <w:t>ert</w:t>
            </w:r>
          </w:p>
        </w:tc>
      </w:tr>
      <w:tr w:rsidR="007F1B8F" w14:paraId="5183A605" w14:textId="77777777" w:rsidTr="00BB379A">
        <w:trPr>
          <w:cantSplit w:val="0"/>
        </w:trPr>
        <w:tc>
          <w:tcPr>
            <w:tcW w:w="9350" w:type="dxa"/>
            <w:gridSpan w:val="2"/>
          </w:tcPr>
          <w:p w14:paraId="6E8DD079" w14:textId="209C4F73" w:rsidR="007F1B8F" w:rsidRPr="007F1B8F" w:rsidRDefault="007F1B8F" w:rsidP="001C7330">
            <w:pPr>
              <w:pStyle w:val="Heading3"/>
            </w:pPr>
            <w:r w:rsidRPr="007F1B8F">
              <w:t xml:space="preserve">From the information in the survey, what can Ms. </w:t>
            </w:r>
            <w:r w:rsidR="00493715">
              <w:t>G</w:t>
            </w:r>
            <w:r w:rsidRPr="007F1B8F">
              <w:t xml:space="preserve"> learn about Jenny:</w:t>
            </w:r>
          </w:p>
        </w:tc>
      </w:tr>
      <w:tr w:rsidR="007F1B8F" w14:paraId="2CAB479A" w14:textId="77777777" w:rsidTr="00BB379A">
        <w:trPr>
          <w:cantSplit w:val="0"/>
        </w:trPr>
        <w:tc>
          <w:tcPr>
            <w:tcW w:w="2785" w:type="dxa"/>
          </w:tcPr>
          <w:p w14:paraId="4284F598" w14:textId="77777777" w:rsidR="007F1B8F" w:rsidRPr="007F1B8F" w:rsidRDefault="007F1B8F" w:rsidP="001C7330">
            <w:pPr>
              <w:pStyle w:val="Heading3"/>
            </w:pPr>
            <w:r w:rsidRPr="007F1B8F">
              <w:t>As an individual</w:t>
            </w:r>
          </w:p>
        </w:tc>
        <w:tc>
          <w:tcPr>
            <w:tcW w:w="6565" w:type="dxa"/>
          </w:tcPr>
          <w:p w14:paraId="01CE91A7" w14:textId="77777777" w:rsidR="007F1B8F" w:rsidRDefault="007F1B8F" w:rsidP="001C7330">
            <w:pPr>
              <w:pStyle w:val="Heading3"/>
              <w:rPr>
                <w:b w:val="0"/>
                <w:bCs/>
              </w:rPr>
            </w:pPr>
          </w:p>
          <w:p w14:paraId="6CB66771" w14:textId="77777777" w:rsidR="007F1B8F" w:rsidRPr="007F1B8F" w:rsidRDefault="007F1B8F" w:rsidP="001C7330"/>
        </w:tc>
      </w:tr>
      <w:tr w:rsidR="007F1B8F" w14:paraId="0F882857" w14:textId="77777777" w:rsidTr="00BB379A">
        <w:trPr>
          <w:cantSplit w:val="0"/>
        </w:trPr>
        <w:tc>
          <w:tcPr>
            <w:tcW w:w="2785" w:type="dxa"/>
          </w:tcPr>
          <w:p w14:paraId="41E69891" w14:textId="77777777" w:rsidR="007F1B8F" w:rsidRPr="007F1B8F" w:rsidRDefault="007F1B8F" w:rsidP="001C7330">
            <w:pPr>
              <w:pStyle w:val="Heading3"/>
            </w:pPr>
            <w:r w:rsidRPr="007F1B8F">
              <w:t>As a learner</w:t>
            </w:r>
          </w:p>
        </w:tc>
        <w:tc>
          <w:tcPr>
            <w:tcW w:w="6565" w:type="dxa"/>
          </w:tcPr>
          <w:p w14:paraId="4677C04D" w14:textId="77777777" w:rsidR="007F1B8F" w:rsidRDefault="007F1B8F" w:rsidP="001C7330">
            <w:pPr>
              <w:pStyle w:val="Heading3"/>
              <w:rPr>
                <w:b w:val="0"/>
                <w:bCs/>
              </w:rPr>
            </w:pPr>
          </w:p>
          <w:p w14:paraId="7B192AB4" w14:textId="77777777" w:rsidR="007F1B8F" w:rsidRPr="007F1B8F" w:rsidRDefault="007F1B8F" w:rsidP="001C7330"/>
        </w:tc>
      </w:tr>
      <w:tr w:rsidR="007F1B8F" w14:paraId="5D9D7563" w14:textId="77777777" w:rsidTr="00BB379A">
        <w:trPr>
          <w:cantSplit w:val="0"/>
        </w:trPr>
        <w:tc>
          <w:tcPr>
            <w:tcW w:w="2785" w:type="dxa"/>
          </w:tcPr>
          <w:p w14:paraId="75804946" w14:textId="77777777" w:rsidR="007F1B8F" w:rsidRPr="007F1B8F" w:rsidRDefault="007F1B8F" w:rsidP="001C7330">
            <w:pPr>
              <w:pStyle w:val="Heading3"/>
            </w:pPr>
            <w:r w:rsidRPr="007F1B8F">
              <w:t>As a member of her family/community</w:t>
            </w:r>
          </w:p>
        </w:tc>
        <w:tc>
          <w:tcPr>
            <w:tcW w:w="6565" w:type="dxa"/>
          </w:tcPr>
          <w:p w14:paraId="5588010F" w14:textId="77777777" w:rsidR="007F1B8F" w:rsidRDefault="007F1B8F" w:rsidP="001C7330">
            <w:pPr>
              <w:pStyle w:val="Heading3"/>
              <w:rPr>
                <w:b w:val="0"/>
                <w:bCs/>
              </w:rPr>
            </w:pPr>
          </w:p>
        </w:tc>
      </w:tr>
      <w:tr w:rsidR="007F1B8F" w14:paraId="1EB4184A" w14:textId="77777777" w:rsidTr="00BB379A">
        <w:trPr>
          <w:cantSplit w:val="0"/>
        </w:trPr>
        <w:tc>
          <w:tcPr>
            <w:tcW w:w="9350" w:type="dxa"/>
            <w:gridSpan w:val="2"/>
            <w:shd w:val="clear" w:color="auto" w:fill="AEAAAA" w:themeFill="background2" w:themeFillShade="BF"/>
          </w:tcPr>
          <w:p w14:paraId="7CAD481A" w14:textId="77777777" w:rsidR="007F1B8F" w:rsidRDefault="007F1B8F" w:rsidP="001C7330">
            <w:pPr>
              <w:pStyle w:val="Heading3"/>
              <w:rPr>
                <w:b w:val="0"/>
                <w:bCs/>
              </w:rPr>
            </w:pPr>
          </w:p>
        </w:tc>
      </w:tr>
      <w:tr w:rsidR="007F1B8F" w14:paraId="79044133" w14:textId="77777777" w:rsidTr="00BB379A">
        <w:trPr>
          <w:cantSplit w:val="0"/>
        </w:trPr>
        <w:tc>
          <w:tcPr>
            <w:tcW w:w="9350" w:type="dxa"/>
            <w:gridSpan w:val="2"/>
          </w:tcPr>
          <w:p w14:paraId="7E1498AF" w14:textId="3C343254" w:rsidR="007F1B8F" w:rsidRPr="007F1B8F" w:rsidRDefault="007F1B8F" w:rsidP="001C7330">
            <w:pPr>
              <w:pStyle w:val="Heading3"/>
            </w:pPr>
            <w:r w:rsidRPr="007F1B8F">
              <w:t xml:space="preserve">How might Ms. </w:t>
            </w:r>
            <w:r w:rsidR="00493715">
              <w:t>G</w:t>
            </w:r>
            <w:r w:rsidRPr="007F1B8F">
              <w:t xml:space="preserve"> use the information she learns to better instruct </w:t>
            </w:r>
            <w:r w:rsidR="006D0D0C">
              <w:t>Robert</w:t>
            </w:r>
            <w:r w:rsidRPr="007F1B8F">
              <w:t xml:space="preserve"> in math class?</w:t>
            </w:r>
          </w:p>
          <w:p w14:paraId="77326E8D" w14:textId="77777777" w:rsidR="007F1B8F" w:rsidRDefault="007F1B8F" w:rsidP="001C7330"/>
          <w:p w14:paraId="64C81686" w14:textId="77777777" w:rsidR="007F1B8F" w:rsidRDefault="007F1B8F" w:rsidP="001C7330"/>
          <w:p w14:paraId="6B1503E5" w14:textId="77777777" w:rsidR="007F1B8F" w:rsidRDefault="007F1B8F" w:rsidP="001C7330"/>
          <w:p w14:paraId="204353A4" w14:textId="77777777" w:rsidR="007F1B8F" w:rsidRDefault="007F1B8F" w:rsidP="001C7330"/>
          <w:p w14:paraId="51EC8056" w14:textId="77777777" w:rsidR="007F1B8F" w:rsidRPr="007F1B8F" w:rsidRDefault="007F1B8F" w:rsidP="001C7330"/>
        </w:tc>
      </w:tr>
    </w:tbl>
    <w:p w14:paraId="6B381D6F" w14:textId="33463930" w:rsidR="007F1B8F" w:rsidRDefault="007F1B8F" w:rsidP="00FA15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7F1B8F" w14:paraId="21524F08" w14:textId="77777777" w:rsidTr="00BB379A">
        <w:trPr>
          <w:cantSplit w:val="0"/>
        </w:trPr>
        <w:tc>
          <w:tcPr>
            <w:tcW w:w="9350" w:type="dxa"/>
            <w:gridSpan w:val="2"/>
          </w:tcPr>
          <w:p w14:paraId="0CB1F009" w14:textId="6CEDA95D" w:rsidR="007F1B8F" w:rsidRPr="007F1B8F" w:rsidRDefault="007F1B8F" w:rsidP="001C7330">
            <w:pPr>
              <w:pStyle w:val="Heading3"/>
            </w:pPr>
            <w:r w:rsidRPr="007F1B8F">
              <w:lastRenderedPageBreak/>
              <w:t xml:space="preserve">Scenario: </w:t>
            </w:r>
            <w:r w:rsidR="006D0D0C">
              <w:t>Tatiana</w:t>
            </w:r>
          </w:p>
        </w:tc>
      </w:tr>
      <w:tr w:rsidR="007F1B8F" w14:paraId="5EDD2F29" w14:textId="77777777" w:rsidTr="00BB379A">
        <w:trPr>
          <w:cantSplit w:val="0"/>
        </w:trPr>
        <w:tc>
          <w:tcPr>
            <w:tcW w:w="9350" w:type="dxa"/>
            <w:gridSpan w:val="2"/>
          </w:tcPr>
          <w:p w14:paraId="6DAE9D80" w14:textId="1471C94E" w:rsidR="007F1B8F" w:rsidRPr="007F1B8F" w:rsidRDefault="007F1B8F" w:rsidP="001C7330">
            <w:pPr>
              <w:pStyle w:val="Heading3"/>
            </w:pPr>
            <w:r w:rsidRPr="007F1B8F">
              <w:t xml:space="preserve">From the information in the survey, what can Ms. </w:t>
            </w:r>
            <w:r w:rsidR="00493715">
              <w:t>G</w:t>
            </w:r>
            <w:r w:rsidRPr="007F1B8F">
              <w:t xml:space="preserve"> learn about Jenny:</w:t>
            </w:r>
          </w:p>
        </w:tc>
      </w:tr>
      <w:tr w:rsidR="007F1B8F" w14:paraId="54849CCA" w14:textId="77777777" w:rsidTr="00BB379A">
        <w:trPr>
          <w:cantSplit w:val="0"/>
        </w:trPr>
        <w:tc>
          <w:tcPr>
            <w:tcW w:w="2785" w:type="dxa"/>
          </w:tcPr>
          <w:p w14:paraId="666714E1" w14:textId="77777777" w:rsidR="007F1B8F" w:rsidRPr="007F1B8F" w:rsidRDefault="007F1B8F" w:rsidP="001C7330">
            <w:pPr>
              <w:pStyle w:val="Heading3"/>
            </w:pPr>
            <w:r w:rsidRPr="007F1B8F">
              <w:t>As an individual</w:t>
            </w:r>
          </w:p>
        </w:tc>
        <w:tc>
          <w:tcPr>
            <w:tcW w:w="6565" w:type="dxa"/>
          </w:tcPr>
          <w:p w14:paraId="1B98E58A" w14:textId="77777777" w:rsidR="007F1B8F" w:rsidRDefault="007F1B8F" w:rsidP="001C7330">
            <w:pPr>
              <w:pStyle w:val="Heading3"/>
              <w:rPr>
                <w:b w:val="0"/>
                <w:bCs/>
              </w:rPr>
            </w:pPr>
          </w:p>
          <w:p w14:paraId="53AAA4E4" w14:textId="77777777" w:rsidR="007F1B8F" w:rsidRPr="007F1B8F" w:rsidRDefault="007F1B8F" w:rsidP="001C7330"/>
        </w:tc>
      </w:tr>
      <w:tr w:rsidR="007F1B8F" w14:paraId="59700499" w14:textId="77777777" w:rsidTr="00BB379A">
        <w:trPr>
          <w:cantSplit w:val="0"/>
        </w:trPr>
        <w:tc>
          <w:tcPr>
            <w:tcW w:w="2785" w:type="dxa"/>
          </w:tcPr>
          <w:p w14:paraId="7E7FC2AD" w14:textId="77777777" w:rsidR="007F1B8F" w:rsidRPr="007F1B8F" w:rsidRDefault="007F1B8F" w:rsidP="001C7330">
            <w:pPr>
              <w:pStyle w:val="Heading3"/>
            </w:pPr>
            <w:r w:rsidRPr="007F1B8F">
              <w:t>As a learner</w:t>
            </w:r>
          </w:p>
        </w:tc>
        <w:tc>
          <w:tcPr>
            <w:tcW w:w="6565" w:type="dxa"/>
          </w:tcPr>
          <w:p w14:paraId="065C6A20" w14:textId="77777777" w:rsidR="007F1B8F" w:rsidRDefault="007F1B8F" w:rsidP="001C7330">
            <w:pPr>
              <w:pStyle w:val="Heading3"/>
              <w:rPr>
                <w:b w:val="0"/>
                <w:bCs/>
              </w:rPr>
            </w:pPr>
          </w:p>
          <w:p w14:paraId="22600A18" w14:textId="77777777" w:rsidR="007F1B8F" w:rsidRPr="007F1B8F" w:rsidRDefault="007F1B8F" w:rsidP="001C7330"/>
        </w:tc>
      </w:tr>
      <w:tr w:rsidR="007F1B8F" w14:paraId="0CCB9F35" w14:textId="77777777" w:rsidTr="00BB379A">
        <w:trPr>
          <w:cantSplit w:val="0"/>
        </w:trPr>
        <w:tc>
          <w:tcPr>
            <w:tcW w:w="2785" w:type="dxa"/>
          </w:tcPr>
          <w:p w14:paraId="396D3F2B" w14:textId="77777777" w:rsidR="007F1B8F" w:rsidRPr="007F1B8F" w:rsidRDefault="007F1B8F" w:rsidP="001C7330">
            <w:pPr>
              <w:pStyle w:val="Heading3"/>
            </w:pPr>
            <w:r w:rsidRPr="007F1B8F">
              <w:t>As a member of her family/community</w:t>
            </w:r>
          </w:p>
        </w:tc>
        <w:tc>
          <w:tcPr>
            <w:tcW w:w="6565" w:type="dxa"/>
          </w:tcPr>
          <w:p w14:paraId="2F1D2971" w14:textId="77777777" w:rsidR="007F1B8F" w:rsidRDefault="007F1B8F" w:rsidP="001C7330">
            <w:pPr>
              <w:pStyle w:val="Heading3"/>
              <w:rPr>
                <w:b w:val="0"/>
                <w:bCs/>
              </w:rPr>
            </w:pPr>
          </w:p>
        </w:tc>
      </w:tr>
      <w:tr w:rsidR="007F1B8F" w14:paraId="04545653" w14:textId="77777777" w:rsidTr="00BB379A">
        <w:trPr>
          <w:cantSplit w:val="0"/>
        </w:trPr>
        <w:tc>
          <w:tcPr>
            <w:tcW w:w="9350" w:type="dxa"/>
            <w:gridSpan w:val="2"/>
            <w:shd w:val="clear" w:color="auto" w:fill="AEAAAA" w:themeFill="background2" w:themeFillShade="BF"/>
          </w:tcPr>
          <w:p w14:paraId="7AA76ED8" w14:textId="77777777" w:rsidR="007F1B8F" w:rsidRDefault="007F1B8F" w:rsidP="001C7330">
            <w:pPr>
              <w:pStyle w:val="Heading3"/>
              <w:rPr>
                <w:b w:val="0"/>
                <w:bCs/>
              </w:rPr>
            </w:pPr>
          </w:p>
        </w:tc>
      </w:tr>
      <w:tr w:rsidR="007F1B8F" w14:paraId="737F193F" w14:textId="77777777" w:rsidTr="00BB379A">
        <w:trPr>
          <w:cantSplit w:val="0"/>
        </w:trPr>
        <w:tc>
          <w:tcPr>
            <w:tcW w:w="9350" w:type="dxa"/>
            <w:gridSpan w:val="2"/>
          </w:tcPr>
          <w:p w14:paraId="32805963" w14:textId="06B42736" w:rsidR="007F1B8F" w:rsidRPr="007F1B8F" w:rsidRDefault="007F1B8F" w:rsidP="001C7330">
            <w:pPr>
              <w:pStyle w:val="Heading3"/>
            </w:pPr>
            <w:r w:rsidRPr="007F1B8F">
              <w:t xml:space="preserve">How might Ms. </w:t>
            </w:r>
            <w:r w:rsidR="00493715">
              <w:t>G</w:t>
            </w:r>
            <w:r w:rsidRPr="007F1B8F">
              <w:t xml:space="preserve"> use the information she learns to better instruct </w:t>
            </w:r>
            <w:r w:rsidR="006D0D0C">
              <w:t>Tatiana</w:t>
            </w:r>
            <w:r w:rsidRPr="007F1B8F">
              <w:t xml:space="preserve"> in math class?</w:t>
            </w:r>
          </w:p>
          <w:p w14:paraId="00F1FD64" w14:textId="77777777" w:rsidR="007F1B8F" w:rsidRDefault="007F1B8F" w:rsidP="001C7330"/>
          <w:p w14:paraId="5E92914F" w14:textId="77777777" w:rsidR="007F1B8F" w:rsidRDefault="007F1B8F" w:rsidP="001C7330"/>
          <w:p w14:paraId="37DD7571" w14:textId="77777777" w:rsidR="007F1B8F" w:rsidRDefault="007F1B8F" w:rsidP="001C7330"/>
          <w:p w14:paraId="45EF4B04" w14:textId="77777777" w:rsidR="007F1B8F" w:rsidRDefault="007F1B8F" w:rsidP="001C7330"/>
          <w:p w14:paraId="081D9F90" w14:textId="77777777" w:rsidR="007F1B8F" w:rsidRPr="007F1B8F" w:rsidRDefault="007F1B8F" w:rsidP="001C7330"/>
        </w:tc>
      </w:tr>
    </w:tbl>
    <w:p w14:paraId="280CC36D" w14:textId="77777777" w:rsidR="007F1B8F" w:rsidRDefault="007F1B8F" w:rsidP="00FA157A"/>
    <w:p w14:paraId="361C5B56" w14:textId="590E0BA8" w:rsidR="00B67653" w:rsidRPr="00044540" w:rsidRDefault="00B67653" w:rsidP="00044540">
      <w:pPr>
        <w:rPr>
          <w:rFonts w:eastAsiaTheme="majorEastAsia" w:cstheme="majorBidi"/>
          <w:b/>
          <w:szCs w:val="24"/>
        </w:rPr>
      </w:pPr>
    </w:p>
    <w:sectPr w:rsidR="00B67653" w:rsidRPr="00044540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23387" w14:textId="77777777" w:rsidR="006E2BDB" w:rsidRDefault="006E2BDB" w:rsidP="004C62A0">
      <w:pPr>
        <w:spacing w:after="0" w:line="240" w:lineRule="auto"/>
      </w:pPr>
      <w:r>
        <w:separator/>
      </w:r>
    </w:p>
  </w:endnote>
  <w:endnote w:type="continuationSeparator" w:id="0">
    <w:p w14:paraId="5E3B50CF" w14:textId="77777777" w:rsidR="006E2BDB" w:rsidRDefault="006E2BDB" w:rsidP="004C62A0">
      <w:pPr>
        <w:spacing w:after="0" w:line="240" w:lineRule="auto"/>
      </w:pPr>
      <w:r>
        <w:continuationSeparator/>
      </w:r>
    </w:p>
  </w:endnote>
  <w:endnote w:type="continuationNotice" w:id="1">
    <w:p w14:paraId="734FC916" w14:textId="77777777" w:rsidR="006E2BDB" w:rsidRDefault="006E2BD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10CF2C65" w:rsidR="00D96D8A" w:rsidRPr="005D13E9" w:rsidRDefault="005D13E9" w:rsidP="005D13E9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92942C" w14:textId="77777777" w:rsidR="006E2BDB" w:rsidRDefault="006E2BDB" w:rsidP="004C62A0">
      <w:pPr>
        <w:spacing w:after="0" w:line="240" w:lineRule="auto"/>
      </w:pPr>
      <w:r>
        <w:separator/>
      </w:r>
    </w:p>
  </w:footnote>
  <w:footnote w:type="continuationSeparator" w:id="0">
    <w:p w14:paraId="2CF6D16D" w14:textId="77777777" w:rsidR="006E2BDB" w:rsidRDefault="006E2BDB" w:rsidP="004C62A0">
      <w:pPr>
        <w:spacing w:after="0" w:line="240" w:lineRule="auto"/>
      </w:pPr>
      <w:r>
        <w:continuationSeparator/>
      </w:r>
    </w:p>
  </w:footnote>
  <w:footnote w:type="continuationNotice" w:id="1">
    <w:p w14:paraId="3DFE1F7A" w14:textId="77777777" w:rsidR="006E2BDB" w:rsidRDefault="006E2BD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29BC4AB3" w:rsidR="004C62A0" w:rsidRPr="00C67E93" w:rsidRDefault="00C67E93" w:rsidP="00C67E93">
    <w:pPr>
      <w:pStyle w:val="Header"/>
      <w:spacing w:after="120"/>
    </w:pPr>
    <w:r>
      <w:rPr>
        <w:noProof/>
      </w:rPr>
      <w:drawing>
        <wp:inline distT="0" distB="0" distL="0" distR="0" wp14:anchorId="054DB6E2" wp14:editId="116DA8FD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2269F"/>
    <w:multiLevelType w:val="hybridMultilevel"/>
    <w:tmpl w:val="F384B2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61DD"/>
    <w:multiLevelType w:val="hybridMultilevel"/>
    <w:tmpl w:val="6B040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54B82"/>
    <w:multiLevelType w:val="hybridMultilevel"/>
    <w:tmpl w:val="F384B2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47AC8"/>
    <w:multiLevelType w:val="hybridMultilevel"/>
    <w:tmpl w:val="36AE3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540675"/>
    <w:multiLevelType w:val="hybridMultilevel"/>
    <w:tmpl w:val="5EC07DD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28DA6831"/>
    <w:multiLevelType w:val="hybridMultilevel"/>
    <w:tmpl w:val="975E8226"/>
    <w:lvl w:ilvl="0" w:tplc="2E7C984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374FDB"/>
    <w:multiLevelType w:val="hybridMultilevel"/>
    <w:tmpl w:val="8E68B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BA14DC"/>
    <w:multiLevelType w:val="hybridMultilevel"/>
    <w:tmpl w:val="69182B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7152C73"/>
    <w:multiLevelType w:val="hybridMultilevel"/>
    <w:tmpl w:val="E4BCA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087D1D"/>
    <w:multiLevelType w:val="hybridMultilevel"/>
    <w:tmpl w:val="C966D91C"/>
    <w:lvl w:ilvl="0" w:tplc="B7C8E3F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9D63A0"/>
    <w:multiLevelType w:val="hybridMultilevel"/>
    <w:tmpl w:val="9724A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8D5834"/>
    <w:multiLevelType w:val="hybridMultilevel"/>
    <w:tmpl w:val="78AAB298"/>
    <w:lvl w:ilvl="0" w:tplc="FCBC424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092D9B"/>
    <w:multiLevelType w:val="hybridMultilevel"/>
    <w:tmpl w:val="9BE2A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5158E9"/>
    <w:multiLevelType w:val="hybridMultilevel"/>
    <w:tmpl w:val="FF2E5650"/>
    <w:lvl w:ilvl="0" w:tplc="CA06E9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7307397">
    <w:abstractNumId w:val="4"/>
  </w:num>
  <w:num w:numId="2" w16cid:durableId="1651667480">
    <w:abstractNumId w:val="7"/>
  </w:num>
  <w:num w:numId="3" w16cid:durableId="241330512">
    <w:abstractNumId w:val="5"/>
  </w:num>
  <w:num w:numId="4" w16cid:durableId="1132477341">
    <w:abstractNumId w:val="14"/>
  </w:num>
  <w:num w:numId="5" w16cid:durableId="389233601">
    <w:abstractNumId w:val="9"/>
  </w:num>
  <w:num w:numId="6" w16cid:durableId="935677673">
    <w:abstractNumId w:val="2"/>
  </w:num>
  <w:num w:numId="7" w16cid:durableId="2061901486">
    <w:abstractNumId w:val="0"/>
  </w:num>
  <w:num w:numId="8" w16cid:durableId="1006133342">
    <w:abstractNumId w:val="10"/>
  </w:num>
  <w:num w:numId="9" w16cid:durableId="1118793332">
    <w:abstractNumId w:val="8"/>
  </w:num>
  <w:num w:numId="10" w16cid:durableId="509610220">
    <w:abstractNumId w:val="3"/>
  </w:num>
  <w:num w:numId="11" w16cid:durableId="3746468">
    <w:abstractNumId w:val="11"/>
  </w:num>
  <w:num w:numId="12" w16cid:durableId="909923204">
    <w:abstractNumId w:val="1"/>
  </w:num>
  <w:num w:numId="13" w16cid:durableId="1108769840">
    <w:abstractNumId w:val="15"/>
  </w:num>
  <w:num w:numId="14" w16cid:durableId="500319371">
    <w:abstractNumId w:val="6"/>
  </w:num>
  <w:num w:numId="15" w16cid:durableId="1648893996">
    <w:abstractNumId w:val="13"/>
  </w:num>
  <w:num w:numId="16" w16cid:durableId="25139642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0ABC"/>
    <w:rsid w:val="00003A4C"/>
    <w:rsid w:val="00005016"/>
    <w:rsid w:val="00005246"/>
    <w:rsid w:val="00006E14"/>
    <w:rsid w:val="0001002B"/>
    <w:rsid w:val="00011E61"/>
    <w:rsid w:val="00012CB3"/>
    <w:rsid w:val="000133B3"/>
    <w:rsid w:val="00015EA8"/>
    <w:rsid w:val="000174FC"/>
    <w:rsid w:val="000178A9"/>
    <w:rsid w:val="000229D7"/>
    <w:rsid w:val="00025388"/>
    <w:rsid w:val="00025E27"/>
    <w:rsid w:val="000266FF"/>
    <w:rsid w:val="00027640"/>
    <w:rsid w:val="0004002A"/>
    <w:rsid w:val="00041002"/>
    <w:rsid w:val="0004182B"/>
    <w:rsid w:val="0004206A"/>
    <w:rsid w:val="0004215D"/>
    <w:rsid w:val="00042A32"/>
    <w:rsid w:val="00044540"/>
    <w:rsid w:val="0004463E"/>
    <w:rsid w:val="00047496"/>
    <w:rsid w:val="00051791"/>
    <w:rsid w:val="00051CC3"/>
    <w:rsid w:val="000566E1"/>
    <w:rsid w:val="00056CFB"/>
    <w:rsid w:val="0006003C"/>
    <w:rsid w:val="0006004B"/>
    <w:rsid w:val="000607C0"/>
    <w:rsid w:val="00061EA3"/>
    <w:rsid w:val="0006378F"/>
    <w:rsid w:val="000637A6"/>
    <w:rsid w:val="0006380B"/>
    <w:rsid w:val="00064F5A"/>
    <w:rsid w:val="000650C3"/>
    <w:rsid w:val="00065D40"/>
    <w:rsid w:val="00070022"/>
    <w:rsid w:val="00072890"/>
    <w:rsid w:val="00074B4B"/>
    <w:rsid w:val="00076191"/>
    <w:rsid w:val="0007742E"/>
    <w:rsid w:val="00080842"/>
    <w:rsid w:val="00080A97"/>
    <w:rsid w:val="00082554"/>
    <w:rsid w:val="00085666"/>
    <w:rsid w:val="00087BB8"/>
    <w:rsid w:val="00087C6A"/>
    <w:rsid w:val="0009029D"/>
    <w:rsid w:val="00094EB2"/>
    <w:rsid w:val="00097D52"/>
    <w:rsid w:val="00097EAA"/>
    <w:rsid w:val="000A0D14"/>
    <w:rsid w:val="000A3608"/>
    <w:rsid w:val="000A4B9D"/>
    <w:rsid w:val="000A5534"/>
    <w:rsid w:val="000A70DF"/>
    <w:rsid w:val="000B3848"/>
    <w:rsid w:val="000B4AD9"/>
    <w:rsid w:val="000B5088"/>
    <w:rsid w:val="000B5C9F"/>
    <w:rsid w:val="000C3037"/>
    <w:rsid w:val="000C3A5C"/>
    <w:rsid w:val="000D0A3B"/>
    <w:rsid w:val="000D0C95"/>
    <w:rsid w:val="000D148B"/>
    <w:rsid w:val="000D71D5"/>
    <w:rsid w:val="000E1CA6"/>
    <w:rsid w:val="000E4BA4"/>
    <w:rsid w:val="000E67EF"/>
    <w:rsid w:val="000F1007"/>
    <w:rsid w:val="000F2E0A"/>
    <w:rsid w:val="000F6D4B"/>
    <w:rsid w:val="000F733C"/>
    <w:rsid w:val="000F7B0A"/>
    <w:rsid w:val="00100DA3"/>
    <w:rsid w:val="00100F96"/>
    <w:rsid w:val="001024A4"/>
    <w:rsid w:val="0010299E"/>
    <w:rsid w:val="0010418B"/>
    <w:rsid w:val="001107C2"/>
    <w:rsid w:val="00111937"/>
    <w:rsid w:val="0011265A"/>
    <w:rsid w:val="001128B6"/>
    <w:rsid w:val="00121103"/>
    <w:rsid w:val="00124F90"/>
    <w:rsid w:val="0012574F"/>
    <w:rsid w:val="00131003"/>
    <w:rsid w:val="001375A0"/>
    <w:rsid w:val="00137728"/>
    <w:rsid w:val="00142441"/>
    <w:rsid w:val="001449A3"/>
    <w:rsid w:val="00144F5B"/>
    <w:rsid w:val="00145EA2"/>
    <w:rsid w:val="00152081"/>
    <w:rsid w:val="0015385E"/>
    <w:rsid w:val="00156AB4"/>
    <w:rsid w:val="00160DF7"/>
    <w:rsid w:val="00161CA4"/>
    <w:rsid w:val="001639FF"/>
    <w:rsid w:val="00166CE0"/>
    <w:rsid w:val="00167350"/>
    <w:rsid w:val="0017075E"/>
    <w:rsid w:val="00172288"/>
    <w:rsid w:val="00172582"/>
    <w:rsid w:val="001736FC"/>
    <w:rsid w:val="00174340"/>
    <w:rsid w:val="00176A90"/>
    <w:rsid w:val="00176F05"/>
    <w:rsid w:val="0017723D"/>
    <w:rsid w:val="00180C33"/>
    <w:rsid w:val="001838F1"/>
    <w:rsid w:val="001849B6"/>
    <w:rsid w:val="00187032"/>
    <w:rsid w:val="0019444C"/>
    <w:rsid w:val="00197504"/>
    <w:rsid w:val="001A0449"/>
    <w:rsid w:val="001A43B8"/>
    <w:rsid w:val="001A4CF4"/>
    <w:rsid w:val="001A7ECA"/>
    <w:rsid w:val="001B193C"/>
    <w:rsid w:val="001B3297"/>
    <w:rsid w:val="001B3F2B"/>
    <w:rsid w:val="001B5294"/>
    <w:rsid w:val="001B7467"/>
    <w:rsid w:val="001C0565"/>
    <w:rsid w:val="001C11F8"/>
    <w:rsid w:val="001C33C4"/>
    <w:rsid w:val="001D01BC"/>
    <w:rsid w:val="001D1504"/>
    <w:rsid w:val="001D21BD"/>
    <w:rsid w:val="001D346D"/>
    <w:rsid w:val="001D567F"/>
    <w:rsid w:val="001D594C"/>
    <w:rsid w:val="001D608C"/>
    <w:rsid w:val="001E1ECA"/>
    <w:rsid w:val="001E20D6"/>
    <w:rsid w:val="001E233E"/>
    <w:rsid w:val="001E26AB"/>
    <w:rsid w:val="001F0FCE"/>
    <w:rsid w:val="001F3CE2"/>
    <w:rsid w:val="001F3F9F"/>
    <w:rsid w:val="00200C5C"/>
    <w:rsid w:val="002028B5"/>
    <w:rsid w:val="002030BA"/>
    <w:rsid w:val="0020573E"/>
    <w:rsid w:val="00205E12"/>
    <w:rsid w:val="002112BA"/>
    <w:rsid w:val="002113EC"/>
    <w:rsid w:val="002133F4"/>
    <w:rsid w:val="00213B34"/>
    <w:rsid w:val="002211B0"/>
    <w:rsid w:val="00223C89"/>
    <w:rsid w:val="00224925"/>
    <w:rsid w:val="00224A44"/>
    <w:rsid w:val="00225C03"/>
    <w:rsid w:val="0022637A"/>
    <w:rsid w:val="00226A20"/>
    <w:rsid w:val="0023069F"/>
    <w:rsid w:val="002314C1"/>
    <w:rsid w:val="002316D8"/>
    <w:rsid w:val="00231A3F"/>
    <w:rsid w:val="00235CC2"/>
    <w:rsid w:val="00235E51"/>
    <w:rsid w:val="0023723D"/>
    <w:rsid w:val="002375AF"/>
    <w:rsid w:val="00237EEE"/>
    <w:rsid w:val="00241CB1"/>
    <w:rsid w:val="00242DE7"/>
    <w:rsid w:val="00244361"/>
    <w:rsid w:val="0024645F"/>
    <w:rsid w:val="002467ED"/>
    <w:rsid w:val="00246C66"/>
    <w:rsid w:val="00250B95"/>
    <w:rsid w:val="002524CC"/>
    <w:rsid w:val="00255756"/>
    <w:rsid w:val="002557E7"/>
    <w:rsid w:val="00263B08"/>
    <w:rsid w:val="00265E1A"/>
    <w:rsid w:val="00266BCD"/>
    <w:rsid w:val="002706DC"/>
    <w:rsid w:val="00271BE1"/>
    <w:rsid w:val="00275EC2"/>
    <w:rsid w:val="00282B25"/>
    <w:rsid w:val="002931B7"/>
    <w:rsid w:val="00293953"/>
    <w:rsid w:val="00294810"/>
    <w:rsid w:val="002958C8"/>
    <w:rsid w:val="00295EE5"/>
    <w:rsid w:val="00296202"/>
    <w:rsid w:val="002A1BD6"/>
    <w:rsid w:val="002A2D88"/>
    <w:rsid w:val="002A5281"/>
    <w:rsid w:val="002B1F4C"/>
    <w:rsid w:val="002B2B40"/>
    <w:rsid w:val="002B4A8E"/>
    <w:rsid w:val="002B5A55"/>
    <w:rsid w:val="002B7BB6"/>
    <w:rsid w:val="002C08D1"/>
    <w:rsid w:val="002C0E17"/>
    <w:rsid w:val="002C214E"/>
    <w:rsid w:val="002C2C17"/>
    <w:rsid w:val="002C2EC7"/>
    <w:rsid w:val="002C7302"/>
    <w:rsid w:val="002D1571"/>
    <w:rsid w:val="002D2D9A"/>
    <w:rsid w:val="002D55BE"/>
    <w:rsid w:val="002D5947"/>
    <w:rsid w:val="002E185D"/>
    <w:rsid w:val="002E2853"/>
    <w:rsid w:val="002E4BD2"/>
    <w:rsid w:val="002E58E1"/>
    <w:rsid w:val="002F18F6"/>
    <w:rsid w:val="003024A8"/>
    <w:rsid w:val="00302D49"/>
    <w:rsid w:val="00302F36"/>
    <w:rsid w:val="00303735"/>
    <w:rsid w:val="0030416B"/>
    <w:rsid w:val="00310274"/>
    <w:rsid w:val="003108E8"/>
    <w:rsid w:val="00312690"/>
    <w:rsid w:val="00313A4C"/>
    <w:rsid w:val="00314AAD"/>
    <w:rsid w:val="00315340"/>
    <w:rsid w:val="00316A14"/>
    <w:rsid w:val="00323E80"/>
    <w:rsid w:val="00325141"/>
    <w:rsid w:val="0032534F"/>
    <w:rsid w:val="00326219"/>
    <w:rsid w:val="0032697A"/>
    <w:rsid w:val="0032795E"/>
    <w:rsid w:val="00330D9D"/>
    <w:rsid w:val="003325B7"/>
    <w:rsid w:val="003330E5"/>
    <w:rsid w:val="003364F6"/>
    <w:rsid w:val="00340F20"/>
    <w:rsid w:val="00341F28"/>
    <w:rsid w:val="00344370"/>
    <w:rsid w:val="003472BD"/>
    <w:rsid w:val="00350A27"/>
    <w:rsid w:val="003514CB"/>
    <w:rsid w:val="00351AD7"/>
    <w:rsid w:val="00353CA2"/>
    <w:rsid w:val="003560EA"/>
    <w:rsid w:val="00356660"/>
    <w:rsid w:val="00356D43"/>
    <w:rsid w:val="00357E80"/>
    <w:rsid w:val="00361752"/>
    <w:rsid w:val="00362612"/>
    <w:rsid w:val="00367254"/>
    <w:rsid w:val="00370686"/>
    <w:rsid w:val="00376C92"/>
    <w:rsid w:val="00384CED"/>
    <w:rsid w:val="00390CBC"/>
    <w:rsid w:val="00390F9D"/>
    <w:rsid w:val="00391478"/>
    <w:rsid w:val="003924EB"/>
    <w:rsid w:val="003978B0"/>
    <w:rsid w:val="003A097F"/>
    <w:rsid w:val="003A3A6D"/>
    <w:rsid w:val="003A762C"/>
    <w:rsid w:val="003B0F38"/>
    <w:rsid w:val="003B4C98"/>
    <w:rsid w:val="003B784B"/>
    <w:rsid w:val="003B7AAB"/>
    <w:rsid w:val="003C34D2"/>
    <w:rsid w:val="003C365E"/>
    <w:rsid w:val="003C3DAC"/>
    <w:rsid w:val="003C53E5"/>
    <w:rsid w:val="003C63C0"/>
    <w:rsid w:val="003C6BE5"/>
    <w:rsid w:val="003C7A74"/>
    <w:rsid w:val="003D0313"/>
    <w:rsid w:val="003D036E"/>
    <w:rsid w:val="003D21CB"/>
    <w:rsid w:val="003D2AF5"/>
    <w:rsid w:val="003D3572"/>
    <w:rsid w:val="003D57F9"/>
    <w:rsid w:val="003E17DB"/>
    <w:rsid w:val="003E52D0"/>
    <w:rsid w:val="003E650D"/>
    <w:rsid w:val="003E6C16"/>
    <w:rsid w:val="003F0E5F"/>
    <w:rsid w:val="003F3C99"/>
    <w:rsid w:val="003F611D"/>
    <w:rsid w:val="003F7197"/>
    <w:rsid w:val="003F74A3"/>
    <w:rsid w:val="00403D3E"/>
    <w:rsid w:val="004043FE"/>
    <w:rsid w:val="004045D3"/>
    <w:rsid w:val="00405535"/>
    <w:rsid w:val="00406579"/>
    <w:rsid w:val="004079B1"/>
    <w:rsid w:val="00411A28"/>
    <w:rsid w:val="00413E82"/>
    <w:rsid w:val="0041504D"/>
    <w:rsid w:val="0041594F"/>
    <w:rsid w:val="004200EE"/>
    <w:rsid w:val="0042156A"/>
    <w:rsid w:val="00422BBA"/>
    <w:rsid w:val="00423F9E"/>
    <w:rsid w:val="0042580A"/>
    <w:rsid w:val="00427AC7"/>
    <w:rsid w:val="00427C5A"/>
    <w:rsid w:val="00430EA8"/>
    <w:rsid w:val="00434DE8"/>
    <w:rsid w:val="00434F2A"/>
    <w:rsid w:val="00435D9B"/>
    <w:rsid w:val="0043631E"/>
    <w:rsid w:val="00437F51"/>
    <w:rsid w:val="00441AC0"/>
    <w:rsid w:val="00447D20"/>
    <w:rsid w:val="00450B1F"/>
    <w:rsid w:val="00450FE6"/>
    <w:rsid w:val="0045129D"/>
    <w:rsid w:val="00456ACE"/>
    <w:rsid w:val="00460859"/>
    <w:rsid w:val="004636CF"/>
    <w:rsid w:val="004659AB"/>
    <w:rsid w:val="00466003"/>
    <w:rsid w:val="00466ABF"/>
    <w:rsid w:val="00467678"/>
    <w:rsid w:val="00467B99"/>
    <w:rsid w:val="00472446"/>
    <w:rsid w:val="00476989"/>
    <w:rsid w:val="00476ED9"/>
    <w:rsid w:val="00477E4A"/>
    <w:rsid w:val="004868C7"/>
    <w:rsid w:val="00490658"/>
    <w:rsid w:val="00493715"/>
    <w:rsid w:val="00493E8B"/>
    <w:rsid w:val="0049622C"/>
    <w:rsid w:val="004A0375"/>
    <w:rsid w:val="004A6FD4"/>
    <w:rsid w:val="004B0223"/>
    <w:rsid w:val="004B0AAC"/>
    <w:rsid w:val="004B1119"/>
    <w:rsid w:val="004B4A73"/>
    <w:rsid w:val="004B4E41"/>
    <w:rsid w:val="004B5D2E"/>
    <w:rsid w:val="004C100F"/>
    <w:rsid w:val="004C13DC"/>
    <w:rsid w:val="004C307C"/>
    <w:rsid w:val="004C5F44"/>
    <w:rsid w:val="004C62A0"/>
    <w:rsid w:val="004C63F6"/>
    <w:rsid w:val="004D6E86"/>
    <w:rsid w:val="004E37FD"/>
    <w:rsid w:val="004E67FA"/>
    <w:rsid w:val="004F0F83"/>
    <w:rsid w:val="004F1FB1"/>
    <w:rsid w:val="004F53AF"/>
    <w:rsid w:val="0050050B"/>
    <w:rsid w:val="00500534"/>
    <w:rsid w:val="00500A85"/>
    <w:rsid w:val="00500BE9"/>
    <w:rsid w:val="005034B1"/>
    <w:rsid w:val="005063B6"/>
    <w:rsid w:val="005063E3"/>
    <w:rsid w:val="00506C50"/>
    <w:rsid w:val="00507F8D"/>
    <w:rsid w:val="0052197B"/>
    <w:rsid w:val="00522337"/>
    <w:rsid w:val="005262BE"/>
    <w:rsid w:val="005274CD"/>
    <w:rsid w:val="00537175"/>
    <w:rsid w:val="00540CA9"/>
    <w:rsid w:val="00544A14"/>
    <w:rsid w:val="00545A1B"/>
    <w:rsid w:val="00547FC0"/>
    <w:rsid w:val="00550F43"/>
    <w:rsid w:val="00551096"/>
    <w:rsid w:val="00556702"/>
    <w:rsid w:val="00560143"/>
    <w:rsid w:val="00560CA9"/>
    <w:rsid w:val="005652DC"/>
    <w:rsid w:val="00567EF8"/>
    <w:rsid w:val="005726D9"/>
    <w:rsid w:val="0057276E"/>
    <w:rsid w:val="005759D0"/>
    <w:rsid w:val="00575CE1"/>
    <w:rsid w:val="005810C1"/>
    <w:rsid w:val="00581FFF"/>
    <w:rsid w:val="005842A6"/>
    <w:rsid w:val="00584C49"/>
    <w:rsid w:val="00585937"/>
    <w:rsid w:val="0058621E"/>
    <w:rsid w:val="00586CF8"/>
    <w:rsid w:val="00590BE8"/>
    <w:rsid w:val="00596EF7"/>
    <w:rsid w:val="005974D0"/>
    <w:rsid w:val="005A03BF"/>
    <w:rsid w:val="005A491F"/>
    <w:rsid w:val="005A5079"/>
    <w:rsid w:val="005A515C"/>
    <w:rsid w:val="005A7D62"/>
    <w:rsid w:val="005B01EF"/>
    <w:rsid w:val="005B0527"/>
    <w:rsid w:val="005B05D3"/>
    <w:rsid w:val="005B22DE"/>
    <w:rsid w:val="005B6453"/>
    <w:rsid w:val="005C1169"/>
    <w:rsid w:val="005C2A3B"/>
    <w:rsid w:val="005C5DB7"/>
    <w:rsid w:val="005C68B4"/>
    <w:rsid w:val="005D0957"/>
    <w:rsid w:val="005D10A2"/>
    <w:rsid w:val="005D13E9"/>
    <w:rsid w:val="005D19FF"/>
    <w:rsid w:val="005D2E92"/>
    <w:rsid w:val="005D544B"/>
    <w:rsid w:val="005D5B01"/>
    <w:rsid w:val="005D5BD2"/>
    <w:rsid w:val="005D5F4D"/>
    <w:rsid w:val="005D7748"/>
    <w:rsid w:val="005E6172"/>
    <w:rsid w:val="005F02C0"/>
    <w:rsid w:val="005F0E7A"/>
    <w:rsid w:val="005F0FE6"/>
    <w:rsid w:val="005F15C7"/>
    <w:rsid w:val="005F5393"/>
    <w:rsid w:val="005F712A"/>
    <w:rsid w:val="006011EA"/>
    <w:rsid w:val="00602ABE"/>
    <w:rsid w:val="00607D19"/>
    <w:rsid w:val="00610F1F"/>
    <w:rsid w:val="00611655"/>
    <w:rsid w:val="00616B4F"/>
    <w:rsid w:val="00617A10"/>
    <w:rsid w:val="00626682"/>
    <w:rsid w:val="00626ABE"/>
    <w:rsid w:val="00627C07"/>
    <w:rsid w:val="00644090"/>
    <w:rsid w:val="006444EB"/>
    <w:rsid w:val="0065012A"/>
    <w:rsid w:val="00652C08"/>
    <w:rsid w:val="00652F88"/>
    <w:rsid w:val="006554D9"/>
    <w:rsid w:val="00662607"/>
    <w:rsid w:val="0066267A"/>
    <w:rsid w:val="00663143"/>
    <w:rsid w:val="00664BCD"/>
    <w:rsid w:val="006654C0"/>
    <w:rsid w:val="006679B2"/>
    <w:rsid w:val="00672F55"/>
    <w:rsid w:val="00674574"/>
    <w:rsid w:val="0067468A"/>
    <w:rsid w:val="006772B8"/>
    <w:rsid w:val="00684861"/>
    <w:rsid w:val="006873AA"/>
    <w:rsid w:val="00695397"/>
    <w:rsid w:val="006966B8"/>
    <w:rsid w:val="006A12C2"/>
    <w:rsid w:val="006A14A8"/>
    <w:rsid w:val="006A15AA"/>
    <w:rsid w:val="006A1AEA"/>
    <w:rsid w:val="006A3493"/>
    <w:rsid w:val="006A5B54"/>
    <w:rsid w:val="006A5ECA"/>
    <w:rsid w:val="006B042A"/>
    <w:rsid w:val="006B48B1"/>
    <w:rsid w:val="006B500E"/>
    <w:rsid w:val="006B7F5F"/>
    <w:rsid w:val="006C05A4"/>
    <w:rsid w:val="006C4522"/>
    <w:rsid w:val="006C4CAD"/>
    <w:rsid w:val="006C5D5D"/>
    <w:rsid w:val="006C5ECF"/>
    <w:rsid w:val="006C7BA9"/>
    <w:rsid w:val="006C7F53"/>
    <w:rsid w:val="006D0D0C"/>
    <w:rsid w:val="006D0E8D"/>
    <w:rsid w:val="006D4EC7"/>
    <w:rsid w:val="006D656F"/>
    <w:rsid w:val="006D7FAB"/>
    <w:rsid w:val="006E0546"/>
    <w:rsid w:val="006E0D0B"/>
    <w:rsid w:val="006E2690"/>
    <w:rsid w:val="006E2BDB"/>
    <w:rsid w:val="006E4DDE"/>
    <w:rsid w:val="006E7DC3"/>
    <w:rsid w:val="006F3C68"/>
    <w:rsid w:val="006F51A6"/>
    <w:rsid w:val="006F5438"/>
    <w:rsid w:val="006F5484"/>
    <w:rsid w:val="006F76E0"/>
    <w:rsid w:val="00704081"/>
    <w:rsid w:val="007053AA"/>
    <w:rsid w:val="00707C3E"/>
    <w:rsid w:val="00710287"/>
    <w:rsid w:val="007113B9"/>
    <w:rsid w:val="00713C16"/>
    <w:rsid w:val="007159F4"/>
    <w:rsid w:val="00715BF1"/>
    <w:rsid w:val="007164B0"/>
    <w:rsid w:val="007169C3"/>
    <w:rsid w:val="00716D58"/>
    <w:rsid w:val="00720297"/>
    <w:rsid w:val="00723156"/>
    <w:rsid w:val="0072356D"/>
    <w:rsid w:val="00726FDF"/>
    <w:rsid w:val="0072758E"/>
    <w:rsid w:val="00731A8C"/>
    <w:rsid w:val="00734690"/>
    <w:rsid w:val="007347B5"/>
    <w:rsid w:val="0073630F"/>
    <w:rsid w:val="007413BA"/>
    <w:rsid w:val="0074143F"/>
    <w:rsid w:val="00741F99"/>
    <w:rsid w:val="00745F6F"/>
    <w:rsid w:val="00746E56"/>
    <w:rsid w:val="00746ECC"/>
    <w:rsid w:val="0074752E"/>
    <w:rsid w:val="007557CF"/>
    <w:rsid w:val="00756D72"/>
    <w:rsid w:val="00756E68"/>
    <w:rsid w:val="00760269"/>
    <w:rsid w:val="0076649C"/>
    <w:rsid w:val="00767F0A"/>
    <w:rsid w:val="00770ABE"/>
    <w:rsid w:val="00770F17"/>
    <w:rsid w:val="00771F56"/>
    <w:rsid w:val="00772A19"/>
    <w:rsid w:val="0077426E"/>
    <w:rsid w:val="00776D33"/>
    <w:rsid w:val="00780F2A"/>
    <w:rsid w:val="00780FA3"/>
    <w:rsid w:val="007810B3"/>
    <w:rsid w:val="00782CAF"/>
    <w:rsid w:val="00783372"/>
    <w:rsid w:val="00784019"/>
    <w:rsid w:val="007844AF"/>
    <w:rsid w:val="00784E3A"/>
    <w:rsid w:val="00790199"/>
    <w:rsid w:val="007905FB"/>
    <w:rsid w:val="00792300"/>
    <w:rsid w:val="00796739"/>
    <w:rsid w:val="007A0E38"/>
    <w:rsid w:val="007A2095"/>
    <w:rsid w:val="007A499E"/>
    <w:rsid w:val="007A6BD9"/>
    <w:rsid w:val="007A7968"/>
    <w:rsid w:val="007B0121"/>
    <w:rsid w:val="007B0E07"/>
    <w:rsid w:val="007B1EE4"/>
    <w:rsid w:val="007B1F0B"/>
    <w:rsid w:val="007B32D2"/>
    <w:rsid w:val="007B4C57"/>
    <w:rsid w:val="007B668D"/>
    <w:rsid w:val="007C28B2"/>
    <w:rsid w:val="007C546D"/>
    <w:rsid w:val="007D02F5"/>
    <w:rsid w:val="007D2E0E"/>
    <w:rsid w:val="007D4DDF"/>
    <w:rsid w:val="007D5856"/>
    <w:rsid w:val="007D6340"/>
    <w:rsid w:val="007D6486"/>
    <w:rsid w:val="007D6F10"/>
    <w:rsid w:val="007E0660"/>
    <w:rsid w:val="007E11B2"/>
    <w:rsid w:val="007E2F23"/>
    <w:rsid w:val="007E38BA"/>
    <w:rsid w:val="007E3F44"/>
    <w:rsid w:val="007E6402"/>
    <w:rsid w:val="007E77AA"/>
    <w:rsid w:val="007E7E83"/>
    <w:rsid w:val="007F04FE"/>
    <w:rsid w:val="007F0E3C"/>
    <w:rsid w:val="007F1B8F"/>
    <w:rsid w:val="007F2BC2"/>
    <w:rsid w:val="007F3A88"/>
    <w:rsid w:val="007F6C1C"/>
    <w:rsid w:val="008004F9"/>
    <w:rsid w:val="008009D0"/>
    <w:rsid w:val="00800ECF"/>
    <w:rsid w:val="00802A78"/>
    <w:rsid w:val="008032B8"/>
    <w:rsid w:val="00803B6C"/>
    <w:rsid w:val="008115E0"/>
    <w:rsid w:val="00813263"/>
    <w:rsid w:val="0081447C"/>
    <w:rsid w:val="00817582"/>
    <w:rsid w:val="00817A7D"/>
    <w:rsid w:val="0082173F"/>
    <w:rsid w:val="008218DE"/>
    <w:rsid w:val="00822F57"/>
    <w:rsid w:val="00824158"/>
    <w:rsid w:val="00824534"/>
    <w:rsid w:val="008269AE"/>
    <w:rsid w:val="00830DE9"/>
    <w:rsid w:val="00831D51"/>
    <w:rsid w:val="0083488D"/>
    <w:rsid w:val="00835544"/>
    <w:rsid w:val="008365E4"/>
    <w:rsid w:val="008373F5"/>
    <w:rsid w:val="00837AA9"/>
    <w:rsid w:val="0084455C"/>
    <w:rsid w:val="00845AE2"/>
    <w:rsid w:val="008472EC"/>
    <w:rsid w:val="00851504"/>
    <w:rsid w:val="00851692"/>
    <w:rsid w:val="00856129"/>
    <w:rsid w:val="00857F47"/>
    <w:rsid w:val="00860A50"/>
    <w:rsid w:val="00860D21"/>
    <w:rsid w:val="0086131F"/>
    <w:rsid w:val="008620C1"/>
    <w:rsid w:val="00865272"/>
    <w:rsid w:val="00867D0A"/>
    <w:rsid w:val="00870F42"/>
    <w:rsid w:val="00872088"/>
    <w:rsid w:val="0087407C"/>
    <w:rsid w:val="00875211"/>
    <w:rsid w:val="008819D2"/>
    <w:rsid w:val="00881FBD"/>
    <w:rsid w:val="008832AA"/>
    <w:rsid w:val="008832BC"/>
    <w:rsid w:val="00883D70"/>
    <w:rsid w:val="00884EB1"/>
    <w:rsid w:val="00885D96"/>
    <w:rsid w:val="00885F70"/>
    <w:rsid w:val="008861FC"/>
    <w:rsid w:val="008939E5"/>
    <w:rsid w:val="008A1D8B"/>
    <w:rsid w:val="008A37AE"/>
    <w:rsid w:val="008A3F4E"/>
    <w:rsid w:val="008A5195"/>
    <w:rsid w:val="008B024C"/>
    <w:rsid w:val="008B07DE"/>
    <w:rsid w:val="008B099F"/>
    <w:rsid w:val="008B19AE"/>
    <w:rsid w:val="008B3972"/>
    <w:rsid w:val="008B434B"/>
    <w:rsid w:val="008B5241"/>
    <w:rsid w:val="008C19E4"/>
    <w:rsid w:val="008C37B5"/>
    <w:rsid w:val="008C3A04"/>
    <w:rsid w:val="008C53B0"/>
    <w:rsid w:val="008C6A83"/>
    <w:rsid w:val="008E0C6D"/>
    <w:rsid w:val="008E3252"/>
    <w:rsid w:val="008E4873"/>
    <w:rsid w:val="008E542E"/>
    <w:rsid w:val="008E553B"/>
    <w:rsid w:val="008F3027"/>
    <w:rsid w:val="008F4F21"/>
    <w:rsid w:val="008F58E1"/>
    <w:rsid w:val="009013DE"/>
    <w:rsid w:val="00904F04"/>
    <w:rsid w:val="009069C1"/>
    <w:rsid w:val="00914357"/>
    <w:rsid w:val="00917A14"/>
    <w:rsid w:val="00921E9F"/>
    <w:rsid w:val="009226F1"/>
    <w:rsid w:val="00923339"/>
    <w:rsid w:val="009235A0"/>
    <w:rsid w:val="00923A6F"/>
    <w:rsid w:val="009249B0"/>
    <w:rsid w:val="009252F1"/>
    <w:rsid w:val="00927A56"/>
    <w:rsid w:val="0093114E"/>
    <w:rsid w:val="0093725B"/>
    <w:rsid w:val="009411D6"/>
    <w:rsid w:val="00944C02"/>
    <w:rsid w:val="009461E7"/>
    <w:rsid w:val="009465C9"/>
    <w:rsid w:val="00947685"/>
    <w:rsid w:val="00950A4B"/>
    <w:rsid w:val="0095192D"/>
    <w:rsid w:val="009524AF"/>
    <w:rsid w:val="00953354"/>
    <w:rsid w:val="00957208"/>
    <w:rsid w:val="009613A2"/>
    <w:rsid w:val="00963751"/>
    <w:rsid w:val="00970ECE"/>
    <w:rsid w:val="0097267D"/>
    <w:rsid w:val="00974C92"/>
    <w:rsid w:val="00975EC8"/>
    <w:rsid w:val="00977567"/>
    <w:rsid w:val="00980F09"/>
    <w:rsid w:val="00980FF3"/>
    <w:rsid w:val="00981F5D"/>
    <w:rsid w:val="009838A0"/>
    <w:rsid w:val="00983D10"/>
    <w:rsid w:val="00985A3C"/>
    <w:rsid w:val="009872E9"/>
    <w:rsid w:val="0099070F"/>
    <w:rsid w:val="00995675"/>
    <w:rsid w:val="0099599C"/>
    <w:rsid w:val="009A1771"/>
    <w:rsid w:val="009A2D1D"/>
    <w:rsid w:val="009A56AA"/>
    <w:rsid w:val="009A6A03"/>
    <w:rsid w:val="009B0A2A"/>
    <w:rsid w:val="009B3206"/>
    <w:rsid w:val="009B47A8"/>
    <w:rsid w:val="009B57A1"/>
    <w:rsid w:val="009B6889"/>
    <w:rsid w:val="009B711F"/>
    <w:rsid w:val="009B7A4F"/>
    <w:rsid w:val="009C07A5"/>
    <w:rsid w:val="009C0E2B"/>
    <w:rsid w:val="009C4BAB"/>
    <w:rsid w:val="009D0A06"/>
    <w:rsid w:val="009D0DD8"/>
    <w:rsid w:val="009D1EF5"/>
    <w:rsid w:val="009D319E"/>
    <w:rsid w:val="009D3595"/>
    <w:rsid w:val="009E4364"/>
    <w:rsid w:val="009E6414"/>
    <w:rsid w:val="009E7A6F"/>
    <w:rsid w:val="009F01D7"/>
    <w:rsid w:val="009F0796"/>
    <w:rsid w:val="009F4BD4"/>
    <w:rsid w:val="009F5474"/>
    <w:rsid w:val="009F54F2"/>
    <w:rsid w:val="009F7AFF"/>
    <w:rsid w:val="00A02DE9"/>
    <w:rsid w:val="00A06104"/>
    <w:rsid w:val="00A0624D"/>
    <w:rsid w:val="00A11782"/>
    <w:rsid w:val="00A15AC0"/>
    <w:rsid w:val="00A16EE5"/>
    <w:rsid w:val="00A172D1"/>
    <w:rsid w:val="00A233D6"/>
    <w:rsid w:val="00A24D20"/>
    <w:rsid w:val="00A267B3"/>
    <w:rsid w:val="00A300C8"/>
    <w:rsid w:val="00A30999"/>
    <w:rsid w:val="00A409FC"/>
    <w:rsid w:val="00A41DF7"/>
    <w:rsid w:val="00A4431B"/>
    <w:rsid w:val="00A44EF6"/>
    <w:rsid w:val="00A4589D"/>
    <w:rsid w:val="00A507FA"/>
    <w:rsid w:val="00A51315"/>
    <w:rsid w:val="00A546A0"/>
    <w:rsid w:val="00A557FB"/>
    <w:rsid w:val="00A60388"/>
    <w:rsid w:val="00A632E3"/>
    <w:rsid w:val="00A65235"/>
    <w:rsid w:val="00A72A7F"/>
    <w:rsid w:val="00A80E03"/>
    <w:rsid w:val="00A829E7"/>
    <w:rsid w:val="00A83D2C"/>
    <w:rsid w:val="00A85644"/>
    <w:rsid w:val="00A864BE"/>
    <w:rsid w:val="00A875C8"/>
    <w:rsid w:val="00A969C1"/>
    <w:rsid w:val="00A96E9C"/>
    <w:rsid w:val="00A9714E"/>
    <w:rsid w:val="00A97332"/>
    <w:rsid w:val="00A97AEE"/>
    <w:rsid w:val="00A97E1E"/>
    <w:rsid w:val="00AA1876"/>
    <w:rsid w:val="00AA2136"/>
    <w:rsid w:val="00AA2737"/>
    <w:rsid w:val="00AA3959"/>
    <w:rsid w:val="00AA4047"/>
    <w:rsid w:val="00AA4BB0"/>
    <w:rsid w:val="00AA6748"/>
    <w:rsid w:val="00AA6FF4"/>
    <w:rsid w:val="00AB164F"/>
    <w:rsid w:val="00AB2339"/>
    <w:rsid w:val="00AB2550"/>
    <w:rsid w:val="00AB4C94"/>
    <w:rsid w:val="00AB585E"/>
    <w:rsid w:val="00AB6A77"/>
    <w:rsid w:val="00AC1578"/>
    <w:rsid w:val="00AC2B47"/>
    <w:rsid w:val="00AC5742"/>
    <w:rsid w:val="00AD3974"/>
    <w:rsid w:val="00AD5706"/>
    <w:rsid w:val="00AD5E6D"/>
    <w:rsid w:val="00AD7EA6"/>
    <w:rsid w:val="00AE0699"/>
    <w:rsid w:val="00AE572C"/>
    <w:rsid w:val="00AF110D"/>
    <w:rsid w:val="00AF2E70"/>
    <w:rsid w:val="00AF7312"/>
    <w:rsid w:val="00B0201C"/>
    <w:rsid w:val="00B031E0"/>
    <w:rsid w:val="00B03D83"/>
    <w:rsid w:val="00B047B7"/>
    <w:rsid w:val="00B056F5"/>
    <w:rsid w:val="00B057A4"/>
    <w:rsid w:val="00B065F6"/>
    <w:rsid w:val="00B06B8F"/>
    <w:rsid w:val="00B07E1F"/>
    <w:rsid w:val="00B125BD"/>
    <w:rsid w:val="00B13509"/>
    <w:rsid w:val="00B13769"/>
    <w:rsid w:val="00B150A4"/>
    <w:rsid w:val="00B16F93"/>
    <w:rsid w:val="00B2040F"/>
    <w:rsid w:val="00B20684"/>
    <w:rsid w:val="00B227A4"/>
    <w:rsid w:val="00B25708"/>
    <w:rsid w:val="00B265F8"/>
    <w:rsid w:val="00B308EE"/>
    <w:rsid w:val="00B30C39"/>
    <w:rsid w:val="00B33846"/>
    <w:rsid w:val="00B34FAD"/>
    <w:rsid w:val="00B373DD"/>
    <w:rsid w:val="00B37CDB"/>
    <w:rsid w:val="00B41A04"/>
    <w:rsid w:val="00B423AE"/>
    <w:rsid w:val="00B43FCD"/>
    <w:rsid w:val="00B445F9"/>
    <w:rsid w:val="00B44B0A"/>
    <w:rsid w:val="00B46B2F"/>
    <w:rsid w:val="00B50571"/>
    <w:rsid w:val="00B513AC"/>
    <w:rsid w:val="00B52168"/>
    <w:rsid w:val="00B62A84"/>
    <w:rsid w:val="00B67653"/>
    <w:rsid w:val="00B70E22"/>
    <w:rsid w:val="00B71C17"/>
    <w:rsid w:val="00B72568"/>
    <w:rsid w:val="00B72CE8"/>
    <w:rsid w:val="00B744A3"/>
    <w:rsid w:val="00B74DD8"/>
    <w:rsid w:val="00B81EAC"/>
    <w:rsid w:val="00B8254C"/>
    <w:rsid w:val="00B8525B"/>
    <w:rsid w:val="00B91716"/>
    <w:rsid w:val="00B9177E"/>
    <w:rsid w:val="00B957A9"/>
    <w:rsid w:val="00B9650F"/>
    <w:rsid w:val="00BA44AB"/>
    <w:rsid w:val="00BA5CD4"/>
    <w:rsid w:val="00BB379A"/>
    <w:rsid w:val="00BB4227"/>
    <w:rsid w:val="00BB5211"/>
    <w:rsid w:val="00BB5ECA"/>
    <w:rsid w:val="00BC111E"/>
    <w:rsid w:val="00BC23E4"/>
    <w:rsid w:val="00BD2DDE"/>
    <w:rsid w:val="00BD3491"/>
    <w:rsid w:val="00BD3603"/>
    <w:rsid w:val="00BD3846"/>
    <w:rsid w:val="00BD38DD"/>
    <w:rsid w:val="00BD48A5"/>
    <w:rsid w:val="00BE4C88"/>
    <w:rsid w:val="00BE5FCB"/>
    <w:rsid w:val="00BE6C25"/>
    <w:rsid w:val="00BE6E74"/>
    <w:rsid w:val="00BF06EA"/>
    <w:rsid w:val="00BF231D"/>
    <w:rsid w:val="00C00E2E"/>
    <w:rsid w:val="00C03274"/>
    <w:rsid w:val="00C0721A"/>
    <w:rsid w:val="00C106B8"/>
    <w:rsid w:val="00C108B4"/>
    <w:rsid w:val="00C10F8E"/>
    <w:rsid w:val="00C12145"/>
    <w:rsid w:val="00C1470C"/>
    <w:rsid w:val="00C16E6C"/>
    <w:rsid w:val="00C17F9B"/>
    <w:rsid w:val="00C25FB9"/>
    <w:rsid w:val="00C261ED"/>
    <w:rsid w:val="00C271F8"/>
    <w:rsid w:val="00C31ABF"/>
    <w:rsid w:val="00C417F9"/>
    <w:rsid w:val="00C41FF8"/>
    <w:rsid w:val="00C47BAC"/>
    <w:rsid w:val="00C5232B"/>
    <w:rsid w:val="00C535AE"/>
    <w:rsid w:val="00C54D35"/>
    <w:rsid w:val="00C56FAB"/>
    <w:rsid w:val="00C57329"/>
    <w:rsid w:val="00C62B9F"/>
    <w:rsid w:val="00C64A91"/>
    <w:rsid w:val="00C65F56"/>
    <w:rsid w:val="00C67E93"/>
    <w:rsid w:val="00C7075B"/>
    <w:rsid w:val="00C72572"/>
    <w:rsid w:val="00C727F2"/>
    <w:rsid w:val="00C73552"/>
    <w:rsid w:val="00C743D2"/>
    <w:rsid w:val="00C76B16"/>
    <w:rsid w:val="00C76B69"/>
    <w:rsid w:val="00C81FAB"/>
    <w:rsid w:val="00C86A1A"/>
    <w:rsid w:val="00C86E7E"/>
    <w:rsid w:val="00C97EFE"/>
    <w:rsid w:val="00CA2AF0"/>
    <w:rsid w:val="00CA468A"/>
    <w:rsid w:val="00CA611A"/>
    <w:rsid w:val="00CA7B4B"/>
    <w:rsid w:val="00CB2EA3"/>
    <w:rsid w:val="00CB3D3D"/>
    <w:rsid w:val="00CC0AC3"/>
    <w:rsid w:val="00CC0CC0"/>
    <w:rsid w:val="00CC48DD"/>
    <w:rsid w:val="00CC599C"/>
    <w:rsid w:val="00CD1B8C"/>
    <w:rsid w:val="00CD37C2"/>
    <w:rsid w:val="00CD4D1A"/>
    <w:rsid w:val="00CE19E6"/>
    <w:rsid w:val="00CE41BE"/>
    <w:rsid w:val="00CE43A8"/>
    <w:rsid w:val="00CE75BE"/>
    <w:rsid w:val="00CE7B4A"/>
    <w:rsid w:val="00CF2445"/>
    <w:rsid w:val="00CF5F9F"/>
    <w:rsid w:val="00CF6C81"/>
    <w:rsid w:val="00D00AFC"/>
    <w:rsid w:val="00D00C5A"/>
    <w:rsid w:val="00D01CA1"/>
    <w:rsid w:val="00D02016"/>
    <w:rsid w:val="00D05923"/>
    <w:rsid w:val="00D10E6B"/>
    <w:rsid w:val="00D1147B"/>
    <w:rsid w:val="00D1466C"/>
    <w:rsid w:val="00D15477"/>
    <w:rsid w:val="00D20345"/>
    <w:rsid w:val="00D20D0B"/>
    <w:rsid w:val="00D22BC1"/>
    <w:rsid w:val="00D268F5"/>
    <w:rsid w:val="00D33CA1"/>
    <w:rsid w:val="00D37AA9"/>
    <w:rsid w:val="00D40E9D"/>
    <w:rsid w:val="00D41AF7"/>
    <w:rsid w:val="00D425DF"/>
    <w:rsid w:val="00D5500C"/>
    <w:rsid w:val="00D56381"/>
    <w:rsid w:val="00D64486"/>
    <w:rsid w:val="00D66F2A"/>
    <w:rsid w:val="00D746C7"/>
    <w:rsid w:val="00D81C98"/>
    <w:rsid w:val="00D822C2"/>
    <w:rsid w:val="00D82933"/>
    <w:rsid w:val="00D85D98"/>
    <w:rsid w:val="00D86E81"/>
    <w:rsid w:val="00D874DF"/>
    <w:rsid w:val="00D90258"/>
    <w:rsid w:val="00D91C34"/>
    <w:rsid w:val="00D928A1"/>
    <w:rsid w:val="00D9546F"/>
    <w:rsid w:val="00D96D8A"/>
    <w:rsid w:val="00DA5D7E"/>
    <w:rsid w:val="00DA6AE7"/>
    <w:rsid w:val="00DA79F8"/>
    <w:rsid w:val="00DB0E9D"/>
    <w:rsid w:val="00DB30C5"/>
    <w:rsid w:val="00DB4381"/>
    <w:rsid w:val="00DB4ED3"/>
    <w:rsid w:val="00DB54CD"/>
    <w:rsid w:val="00DB5B77"/>
    <w:rsid w:val="00DB7FD2"/>
    <w:rsid w:val="00DC0AF0"/>
    <w:rsid w:val="00DC0C6C"/>
    <w:rsid w:val="00DC4A1B"/>
    <w:rsid w:val="00DC4CCD"/>
    <w:rsid w:val="00DC5090"/>
    <w:rsid w:val="00DC5C91"/>
    <w:rsid w:val="00DC6941"/>
    <w:rsid w:val="00DC73C1"/>
    <w:rsid w:val="00DD078E"/>
    <w:rsid w:val="00DD0E25"/>
    <w:rsid w:val="00DD0E43"/>
    <w:rsid w:val="00DD3D30"/>
    <w:rsid w:val="00DD3EDA"/>
    <w:rsid w:val="00DD4AAE"/>
    <w:rsid w:val="00DD5607"/>
    <w:rsid w:val="00DD674D"/>
    <w:rsid w:val="00DD6E9A"/>
    <w:rsid w:val="00DE115C"/>
    <w:rsid w:val="00DE24D5"/>
    <w:rsid w:val="00DE2569"/>
    <w:rsid w:val="00DE4DFE"/>
    <w:rsid w:val="00DE59D6"/>
    <w:rsid w:val="00DE6539"/>
    <w:rsid w:val="00DE6AD2"/>
    <w:rsid w:val="00DF2105"/>
    <w:rsid w:val="00DF458D"/>
    <w:rsid w:val="00DF66A6"/>
    <w:rsid w:val="00DF7D77"/>
    <w:rsid w:val="00E0506B"/>
    <w:rsid w:val="00E05CFB"/>
    <w:rsid w:val="00E05D04"/>
    <w:rsid w:val="00E05E4F"/>
    <w:rsid w:val="00E06A22"/>
    <w:rsid w:val="00E070BB"/>
    <w:rsid w:val="00E07585"/>
    <w:rsid w:val="00E12583"/>
    <w:rsid w:val="00E12A55"/>
    <w:rsid w:val="00E15B05"/>
    <w:rsid w:val="00E15E36"/>
    <w:rsid w:val="00E17B59"/>
    <w:rsid w:val="00E22490"/>
    <w:rsid w:val="00E22B3E"/>
    <w:rsid w:val="00E22BAA"/>
    <w:rsid w:val="00E22D80"/>
    <w:rsid w:val="00E24F48"/>
    <w:rsid w:val="00E250EF"/>
    <w:rsid w:val="00E352A2"/>
    <w:rsid w:val="00E35480"/>
    <w:rsid w:val="00E36089"/>
    <w:rsid w:val="00E36195"/>
    <w:rsid w:val="00E37A4D"/>
    <w:rsid w:val="00E41E75"/>
    <w:rsid w:val="00E47424"/>
    <w:rsid w:val="00E53188"/>
    <w:rsid w:val="00E54898"/>
    <w:rsid w:val="00E6080F"/>
    <w:rsid w:val="00E61102"/>
    <w:rsid w:val="00E632EB"/>
    <w:rsid w:val="00E71699"/>
    <w:rsid w:val="00E72987"/>
    <w:rsid w:val="00E72BB2"/>
    <w:rsid w:val="00E72EFC"/>
    <w:rsid w:val="00E73B64"/>
    <w:rsid w:val="00E751B9"/>
    <w:rsid w:val="00E77CBF"/>
    <w:rsid w:val="00E8083A"/>
    <w:rsid w:val="00E8125A"/>
    <w:rsid w:val="00E81C73"/>
    <w:rsid w:val="00E85D4F"/>
    <w:rsid w:val="00E93006"/>
    <w:rsid w:val="00E95891"/>
    <w:rsid w:val="00E973AE"/>
    <w:rsid w:val="00E9767C"/>
    <w:rsid w:val="00EA1929"/>
    <w:rsid w:val="00EA3B36"/>
    <w:rsid w:val="00EA5C42"/>
    <w:rsid w:val="00EB08FD"/>
    <w:rsid w:val="00EB19F4"/>
    <w:rsid w:val="00EB2268"/>
    <w:rsid w:val="00EB304B"/>
    <w:rsid w:val="00EC0B79"/>
    <w:rsid w:val="00EC13F3"/>
    <w:rsid w:val="00EC1EDE"/>
    <w:rsid w:val="00EC3592"/>
    <w:rsid w:val="00EC62CE"/>
    <w:rsid w:val="00EC6410"/>
    <w:rsid w:val="00ED0313"/>
    <w:rsid w:val="00ED0375"/>
    <w:rsid w:val="00ED1A88"/>
    <w:rsid w:val="00ED1B8E"/>
    <w:rsid w:val="00ED291D"/>
    <w:rsid w:val="00ED2EAA"/>
    <w:rsid w:val="00ED53E2"/>
    <w:rsid w:val="00ED5A95"/>
    <w:rsid w:val="00ED6F87"/>
    <w:rsid w:val="00EE16FE"/>
    <w:rsid w:val="00EE26CE"/>
    <w:rsid w:val="00EF04B1"/>
    <w:rsid w:val="00EF0CC9"/>
    <w:rsid w:val="00EF15BD"/>
    <w:rsid w:val="00EF498B"/>
    <w:rsid w:val="00EF6BE6"/>
    <w:rsid w:val="00EF7C21"/>
    <w:rsid w:val="00F00CBB"/>
    <w:rsid w:val="00F00ECE"/>
    <w:rsid w:val="00F02221"/>
    <w:rsid w:val="00F02843"/>
    <w:rsid w:val="00F03321"/>
    <w:rsid w:val="00F057D5"/>
    <w:rsid w:val="00F122C9"/>
    <w:rsid w:val="00F1386C"/>
    <w:rsid w:val="00F13DC7"/>
    <w:rsid w:val="00F14D92"/>
    <w:rsid w:val="00F1682F"/>
    <w:rsid w:val="00F16EF1"/>
    <w:rsid w:val="00F20F09"/>
    <w:rsid w:val="00F21610"/>
    <w:rsid w:val="00F27BD9"/>
    <w:rsid w:val="00F30939"/>
    <w:rsid w:val="00F33496"/>
    <w:rsid w:val="00F338C4"/>
    <w:rsid w:val="00F341D5"/>
    <w:rsid w:val="00F3449D"/>
    <w:rsid w:val="00F35BC0"/>
    <w:rsid w:val="00F35BC5"/>
    <w:rsid w:val="00F36888"/>
    <w:rsid w:val="00F410A4"/>
    <w:rsid w:val="00F434FA"/>
    <w:rsid w:val="00F448F3"/>
    <w:rsid w:val="00F4568E"/>
    <w:rsid w:val="00F466B8"/>
    <w:rsid w:val="00F478D3"/>
    <w:rsid w:val="00F47C90"/>
    <w:rsid w:val="00F52647"/>
    <w:rsid w:val="00F53780"/>
    <w:rsid w:val="00F54218"/>
    <w:rsid w:val="00F55C79"/>
    <w:rsid w:val="00F560E7"/>
    <w:rsid w:val="00F56E71"/>
    <w:rsid w:val="00F57AEA"/>
    <w:rsid w:val="00F60BCD"/>
    <w:rsid w:val="00F61453"/>
    <w:rsid w:val="00F61631"/>
    <w:rsid w:val="00F629C9"/>
    <w:rsid w:val="00F66105"/>
    <w:rsid w:val="00F730F8"/>
    <w:rsid w:val="00F737F4"/>
    <w:rsid w:val="00F73AE7"/>
    <w:rsid w:val="00F753B2"/>
    <w:rsid w:val="00F7731C"/>
    <w:rsid w:val="00F826BF"/>
    <w:rsid w:val="00F82BD2"/>
    <w:rsid w:val="00F84E18"/>
    <w:rsid w:val="00F84EB9"/>
    <w:rsid w:val="00F85E75"/>
    <w:rsid w:val="00F87711"/>
    <w:rsid w:val="00F90556"/>
    <w:rsid w:val="00F91B1F"/>
    <w:rsid w:val="00F95C02"/>
    <w:rsid w:val="00F96142"/>
    <w:rsid w:val="00FA1156"/>
    <w:rsid w:val="00FA157A"/>
    <w:rsid w:val="00FA2095"/>
    <w:rsid w:val="00FA7812"/>
    <w:rsid w:val="00FB06E6"/>
    <w:rsid w:val="00FB0C66"/>
    <w:rsid w:val="00FB1127"/>
    <w:rsid w:val="00FB3170"/>
    <w:rsid w:val="00FB31ED"/>
    <w:rsid w:val="00FB6D5D"/>
    <w:rsid w:val="00FC09C1"/>
    <w:rsid w:val="00FC2B3B"/>
    <w:rsid w:val="00FC4656"/>
    <w:rsid w:val="00FC625A"/>
    <w:rsid w:val="00FD1782"/>
    <w:rsid w:val="00FD25F0"/>
    <w:rsid w:val="00FD521C"/>
    <w:rsid w:val="00FD576D"/>
    <w:rsid w:val="00FD5E69"/>
    <w:rsid w:val="00FD69B7"/>
    <w:rsid w:val="00FE38EB"/>
    <w:rsid w:val="00FE3BF3"/>
    <w:rsid w:val="00FF3DE3"/>
    <w:rsid w:val="00FF4045"/>
    <w:rsid w:val="00FF6BED"/>
    <w:rsid w:val="00FF7A03"/>
    <w:rsid w:val="05622D32"/>
    <w:rsid w:val="0F7E5099"/>
    <w:rsid w:val="22CA4EBD"/>
    <w:rsid w:val="33AA27AF"/>
    <w:rsid w:val="41237E03"/>
    <w:rsid w:val="4AE84E03"/>
    <w:rsid w:val="635CC82D"/>
    <w:rsid w:val="6A89DE6B"/>
    <w:rsid w:val="6D35781C"/>
    <w:rsid w:val="7659E28C"/>
    <w:rsid w:val="7B25C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7B8AACDC-81FD-401C-B587-50D760BD7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CB1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paragraph" w:styleId="Revision">
    <w:name w:val="Revision"/>
    <w:hidden/>
    <w:uiPriority w:val="99"/>
    <w:semiHidden/>
    <w:rsid w:val="001736F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F654B6D-BCDC-4AA8-8E35-3751D3BB94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762</TotalTime>
  <Pages>3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3.01: The Importance of Learning About Students</vt:lpstr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3.01: The Importance of Learning About Students</dc:title>
  <dc:subject>Lesson 3.01: The Importance of Learning About Students</dc:subject>
  <dc:creator>Texas Education Agency</dc:creator>
  <cp:keywords/>
  <dc:description/>
  <cp:lastModifiedBy>White (she/her), Whitney</cp:lastModifiedBy>
  <cp:revision>484</cp:revision>
  <dcterms:created xsi:type="dcterms:W3CDTF">2022-03-02T13:43:00Z</dcterms:created>
  <dcterms:modified xsi:type="dcterms:W3CDTF">2023-08-28T20:27:00Z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