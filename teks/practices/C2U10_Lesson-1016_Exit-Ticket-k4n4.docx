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22DE" w14:textId="5106AEF6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472079D6" w14:textId="1AF37704" w:rsidR="00B125BD" w:rsidRPr="00C65955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="00C65955" w:rsidRPr="000C1AB3">
        <w:t xml:space="preserve"> </w:t>
      </w:r>
      <w:r w:rsidR="00D60293">
        <w:t>10.</w:t>
      </w:r>
      <w:r w:rsidR="008A75DD">
        <w:t>1</w:t>
      </w:r>
      <w:r w:rsidR="00B06A90">
        <w:t>6</w:t>
      </w:r>
      <w:r w:rsidR="008A75DD">
        <w:t>: Professional Portfolio</w:t>
      </w:r>
      <w:r w:rsidR="00AE6F40">
        <w:t xml:space="preserve"> | </w:t>
      </w:r>
      <w:r w:rsidR="008A75DD">
        <w:t xml:space="preserve">Personal Philosophy </w:t>
      </w:r>
      <w:r w:rsidR="00B06A90">
        <w:t>Feedback and Refinement</w:t>
      </w:r>
    </w:p>
    <w:p w14:paraId="43EEE2C1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E7DE20D" w14:textId="77777777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5E54DAF" w14:textId="400C91CC" w:rsidR="00D67A78" w:rsidRDefault="00D67A78" w:rsidP="00D67A78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Did you change and/or refine your personal philosophy statement because of the peer feedback that you received today? If so, describe how.  If not, discuss why you chose not to make changes.  </w:t>
      </w:r>
    </w:p>
    <w:p w14:paraId="4D319B20" w14:textId="77777777" w:rsidR="00D67A78" w:rsidRDefault="00D67A78" w:rsidP="00D67A78">
      <w:pPr>
        <w:pStyle w:val="Tabletext"/>
        <w:ind w:left="720"/>
        <w:rPr>
          <w:rFonts w:cstheme="minorHAnsi"/>
        </w:rPr>
      </w:pPr>
    </w:p>
    <w:p w14:paraId="710B44E4" w14:textId="77777777" w:rsidR="00595D9E" w:rsidRDefault="00595D9E" w:rsidP="00D67A78">
      <w:pPr>
        <w:pStyle w:val="Tabletext"/>
        <w:ind w:left="720"/>
        <w:rPr>
          <w:rFonts w:cstheme="minorHAnsi"/>
        </w:rPr>
      </w:pPr>
    </w:p>
    <w:p w14:paraId="488C944E" w14:textId="77777777" w:rsidR="003C4F9C" w:rsidRDefault="003C4F9C" w:rsidP="00D67A78">
      <w:pPr>
        <w:pStyle w:val="Tabletext"/>
        <w:ind w:left="720"/>
        <w:rPr>
          <w:rFonts w:cstheme="minorHAnsi"/>
        </w:rPr>
      </w:pPr>
    </w:p>
    <w:p w14:paraId="41187D4C" w14:textId="77777777" w:rsidR="003C4F9C" w:rsidRDefault="003C4F9C" w:rsidP="00D67A78">
      <w:pPr>
        <w:pStyle w:val="Tabletext"/>
        <w:ind w:left="720"/>
        <w:rPr>
          <w:rFonts w:cstheme="minorHAnsi"/>
        </w:rPr>
      </w:pPr>
    </w:p>
    <w:p w14:paraId="48E1DD22" w14:textId="77777777" w:rsidR="00D67A78" w:rsidRDefault="00D67A78" w:rsidP="00D67A78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Describe how it felt to provide peer feedback to another student on their personal philosophy statement.  What about it was challenging? What about it was easy?  </w:t>
      </w:r>
    </w:p>
    <w:p w14:paraId="16070CD1" w14:textId="77777777" w:rsidR="00595D9E" w:rsidRDefault="00595D9E" w:rsidP="00595D9E">
      <w:pPr>
        <w:pStyle w:val="Tabletext"/>
        <w:rPr>
          <w:rFonts w:cstheme="minorHAnsi"/>
        </w:rPr>
      </w:pPr>
    </w:p>
    <w:p w14:paraId="7702D52A" w14:textId="77777777" w:rsidR="00595D9E" w:rsidRDefault="00595D9E" w:rsidP="00595D9E">
      <w:pPr>
        <w:pStyle w:val="Tabletext"/>
        <w:rPr>
          <w:rFonts w:cstheme="minorHAnsi"/>
        </w:rPr>
      </w:pPr>
    </w:p>
    <w:p w14:paraId="015A85FC" w14:textId="77777777" w:rsidR="003C4F9C" w:rsidRDefault="003C4F9C" w:rsidP="00595D9E">
      <w:pPr>
        <w:pStyle w:val="Tabletext"/>
        <w:rPr>
          <w:rFonts w:cstheme="minorHAnsi"/>
        </w:rPr>
      </w:pPr>
    </w:p>
    <w:p w14:paraId="1A365582" w14:textId="77777777" w:rsidR="003C4F9C" w:rsidRDefault="003C4F9C" w:rsidP="00595D9E">
      <w:pPr>
        <w:pStyle w:val="Tabletext"/>
        <w:rPr>
          <w:rFonts w:cstheme="minorHAnsi"/>
        </w:rPr>
      </w:pPr>
    </w:p>
    <w:p w14:paraId="0B1EE5F7" w14:textId="77777777" w:rsidR="003C4F9C" w:rsidRDefault="003C4F9C" w:rsidP="00595D9E">
      <w:pPr>
        <w:pStyle w:val="Tabletext"/>
        <w:rPr>
          <w:rFonts w:cstheme="minorHAnsi"/>
        </w:rPr>
      </w:pPr>
    </w:p>
    <w:p w14:paraId="1BED41C9" w14:textId="77777777" w:rsidR="00D67A78" w:rsidRDefault="00D67A78" w:rsidP="00D67A78">
      <w:pPr>
        <w:pStyle w:val="Tabletext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What do you need to do next to finalize your personal philosophy statement to include in your portfolio?</w:t>
      </w:r>
    </w:p>
    <w:p w14:paraId="545A0121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011BDF78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41481A72" w14:textId="77777777" w:rsidR="003C4F9C" w:rsidRDefault="003C4F9C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p w14:paraId="5497C686" w14:textId="77777777" w:rsidR="00100F68" w:rsidRDefault="00100F68" w:rsidP="00595D9E">
      <w:pPr>
        <w:pStyle w:val="Tabletext"/>
        <w:ind w:left="720"/>
        <w:rPr>
          <w:rFonts w:eastAsia="Times New Roman" w:cstheme="minorHAnsi"/>
          <w:i/>
          <w:iCs/>
          <w:color w:val="008000"/>
        </w:rPr>
      </w:pPr>
    </w:p>
    <w:sectPr w:rsidR="00100F68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96C7" w14:textId="77777777" w:rsidR="00487DAC" w:rsidRDefault="00487DAC" w:rsidP="004C62A0">
      <w:pPr>
        <w:spacing w:after="0" w:line="240" w:lineRule="auto"/>
      </w:pPr>
      <w:r>
        <w:separator/>
      </w:r>
    </w:p>
  </w:endnote>
  <w:endnote w:type="continuationSeparator" w:id="0">
    <w:p w14:paraId="6C705EC6" w14:textId="77777777" w:rsidR="00487DAC" w:rsidRDefault="00487DAC" w:rsidP="004C62A0">
      <w:pPr>
        <w:spacing w:after="0" w:line="240" w:lineRule="auto"/>
      </w:pPr>
      <w:r>
        <w:continuationSeparator/>
      </w:r>
    </w:p>
  </w:endnote>
  <w:endnote w:type="continuationNotice" w:id="1">
    <w:p w14:paraId="083930DE" w14:textId="77777777" w:rsidR="00487DAC" w:rsidRDefault="00487D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5CF1458B" w:rsidR="00485163" w:rsidRPr="008606C9" w:rsidRDefault="008606C9" w:rsidP="008606C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8106" w14:textId="77777777" w:rsidR="00487DAC" w:rsidRDefault="00487DAC" w:rsidP="004C62A0">
      <w:pPr>
        <w:spacing w:after="0" w:line="240" w:lineRule="auto"/>
      </w:pPr>
      <w:r>
        <w:separator/>
      </w:r>
    </w:p>
  </w:footnote>
  <w:footnote w:type="continuationSeparator" w:id="0">
    <w:p w14:paraId="0565414A" w14:textId="77777777" w:rsidR="00487DAC" w:rsidRDefault="00487DAC" w:rsidP="004C62A0">
      <w:pPr>
        <w:spacing w:after="0" w:line="240" w:lineRule="auto"/>
      </w:pPr>
      <w:r>
        <w:continuationSeparator/>
      </w:r>
    </w:p>
  </w:footnote>
  <w:footnote w:type="continuationNotice" w:id="1">
    <w:p w14:paraId="787437DD" w14:textId="77777777" w:rsidR="00487DAC" w:rsidRDefault="00487D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B733B"/>
    <w:multiLevelType w:val="hybridMultilevel"/>
    <w:tmpl w:val="F4CE2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38A1DCE"/>
    <w:multiLevelType w:val="hybridMultilevel"/>
    <w:tmpl w:val="E74A8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B3DBE"/>
    <w:multiLevelType w:val="hybridMultilevel"/>
    <w:tmpl w:val="E74A8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727713">
    <w:abstractNumId w:val="3"/>
  </w:num>
  <w:num w:numId="2" w16cid:durableId="1852405406">
    <w:abstractNumId w:val="10"/>
  </w:num>
  <w:num w:numId="3" w16cid:durableId="426271752">
    <w:abstractNumId w:val="8"/>
  </w:num>
  <w:num w:numId="4" w16cid:durableId="1193886781">
    <w:abstractNumId w:val="13"/>
  </w:num>
  <w:num w:numId="5" w16cid:durableId="1919748524">
    <w:abstractNumId w:val="14"/>
  </w:num>
  <w:num w:numId="6" w16cid:durableId="1133524536">
    <w:abstractNumId w:val="7"/>
  </w:num>
  <w:num w:numId="7" w16cid:durableId="877006136">
    <w:abstractNumId w:val="17"/>
  </w:num>
  <w:num w:numId="8" w16cid:durableId="1728645981">
    <w:abstractNumId w:val="1"/>
  </w:num>
  <w:num w:numId="9" w16cid:durableId="924142984">
    <w:abstractNumId w:val="0"/>
  </w:num>
  <w:num w:numId="10" w16cid:durableId="1238129302">
    <w:abstractNumId w:val="4"/>
  </w:num>
  <w:num w:numId="11" w16cid:durableId="254435589">
    <w:abstractNumId w:val="19"/>
  </w:num>
  <w:num w:numId="12" w16cid:durableId="667097146">
    <w:abstractNumId w:val="18"/>
  </w:num>
  <w:num w:numId="13" w16cid:durableId="856308304">
    <w:abstractNumId w:val="11"/>
  </w:num>
  <w:num w:numId="14" w16cid:durableId="1436361878">
    <w:abstractNumId w:val="12"/>
  </w:num>
  <w:num w:numId="15" w16cid:durableId="338428366">
    <w:abstractNumId w:val="5"/>
  </w:num>
  <w:num w:numId="16" w16cid:durableId="305400712">
    <w:abstractNumId w:val="15"/>
  </w:num>
  <w:num w:numId="17" w16cid:durableId="1416392597">
    <w:abstractNumId w:val="2"/>
  </w:num>
  <w:num w:numId="18" w16cid:durableId="717439083">
    <w:abstractNumId w:val="9"/>
  </w:num>
  <w:num w:numId="19" w16cid:durableId="1614090494">
    <w:abstractNumId w:val="16"/>
  </w:num>
  <w:num w:numId="20" w16cid:durableId="170860607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5A1"/>
    <w:rsid w:val="00012DB0"/>
    <w:rsid w:val="000133B3"/>
    <w:rsid w:val="000136B4"/>
    <w:rsid w:val="000138FB"/>
    <w:rsid w:val="00013CD3"/>
    <w:rsid w:val="00013F31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647A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1D2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EFF"/>
    <w:rsid w:val="000911DA"/>
    <w:rsid w:val="0009275E"/>
    <w:rsid w:val="00092A9D"/>
    <w:rsid w:val="00093F80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058A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3E4D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0F68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6C9C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B36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913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4597"/>
    <w:rsid w:val="0017501A"/>
    <w:rsid w:val="00175F63"/>
    <w:rsid w:val="00176320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BC1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377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872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77198"/>
    <w:rsid w:val="002808D8"/>
    <w:rsid w:val="00281CD2"/>
    <w:rsid w:val="00282B25"/>
    <w:rsid w:val="00284766"/>
    <w:rsid w:val="002861FB"/>
    <w:rsid w:val="00290A56"/>
    <w:rsid w:val="00290D71"/>
    <w:rsid w:val="00293953"/>
    <w:rsid w:val="00293C6D"/>
    <w:rsid w:val="00295624"/>
    <w:rsid w:val="002958C8"/>
    <w:rsid w:val="00295EE5"/>
    <w:rsid w:val="002964EA"/>
    <w:rsid w:val="00297AD9"/>
    <w:rsid w:val="00297EC2"/>
    <w:rsid w:val="002A081E"/>
    <w:rsid w:val="002A1BD6"/>
    <w:rsid w:val="002A2D88"/>
    <w:rsid w:val="002A2F7F"/>
    <w:rsid w:val="002A5281"/>
    <w:rsid w:val="002A7E9C"/>
    <w:rsid w:val="002B03C0"/>
    <w:rsid w:val="002B03E1"/>
    <w:rsid w:val="002B0512"/>
    <w:rsid w:val="002B0D19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3769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082A"/>
    <w:rsid w:val="002F18F6"/>
    <w:rsid w:val="002F22EE"/>
    <w:rsid w:val="002F3C9C"/>
    <w:rsid w:val="002F4686"/>
    <w:rsid w:val="002F54CD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ACF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D03"/>
    <w:rsid w:val="00390B89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4F9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707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092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27EE1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3C55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87DAC"/>
    <w:rsid w:val="0049054A"/>
    <w:rsid w:val="00490658"/>
    <w:rsid w:val="00490B05"/>
    <w:rsid w:val="00490D4D"/>
    <w:rsid w:val="004919D8"/>
    <w:rsid w:val="00491F02"/>
    <w:rsid w:val="00492239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1639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643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6759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5D2D"/>
    <w:rsid w:val="00577953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2EE4"/>
    <w:rsid w:val="0059306D"/>
    <w:rsid w:val="00593CFE"/>
    <w:rsid w:val="00594ED8"/>
    <w:rsid w:val="00595D9E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1EA2"/>
    <w:rsid w:val="005F4437"/>
    <w:rsid w:val="005F4B07"/>
    <w:rsid w:val="005F5393"/>
    <w:rsid w:val="005F54A6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0B8"/>
    <w:rsid w:val="00607460"/>
    <w:rsid w:val="006115DF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15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3530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9D5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2729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5E07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378ED"/>
    <w:rsid w:val="00740DC2"/>
    <w:rsid w:val="0074143F"/>
    <w:rsid w:val="00742166"/>
    <w:rsid w:val="00742C21"/>
    <w:rsid w:val="0074373D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D79"/>
    <w:rsid w:val="0078004A"/>
    <w:rsid w:val="00780ACE"/>
    <w:rsid w:val="00781037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054"/>
    <w:rsid w:val="007A656A"/>
    <w:rsid w:val="007A67B2"/>
    <w:rsid w:val="007A6912"/>
    <w:rsid w:val="007A6F99"/>
    <w:rsid w:val="007A730C"/>
    <w:rsid w:val="007A7C3A"/>
    <w:rsid w:val="007B00B1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41CD"/>
    <w:rsid w:val="007C546D"/>
    <w:rsid w:val="007C5A1B"/>
    <w:rsid w:val="007C5B8C"/>
    <w:rsid w:val="007C60D3"/>
    <w:rsid w:val="007C6813"/>
    <w:rsid w:val="007C6BDE"/>
    <w:rsid w:val="007C6FB4"/>
    <w:rsid w:val="007D0D11"/>
    <w:rsid w:val="007D2E0E"/>
    <w:rsid w:val="007D338B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16B"/>
    <w:rsid w:val="007E3F44"/>
    <w:rsid w:val="007E77AA"/>
    <w:rsid w:val="007E7CFD"/>
    <w:rsid w:val="007F0515"/>
    <w:rsid w:val="007F072A"/>
    <w:rsid w:val="007F0C82"/>
    <w:rsid w:val="007F0E3C"/>
    <w:rsid w:val="007F0F1B"/>
    <w:rsid w:val="007F1C48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3F6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6C9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873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CB8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0706F"/>
    <w:rsid w:val="00910080"/>
    <w:rsid w:val="00911391"/>
    <w:rsid w:val="00913C8C"/>
    <w:rsid w:val="009142FF"/>
    <w:rsid w:val="00916B25"/>
    <w:rsid w:val="00917A14"/>
    <w:rsid w:val="00917CE7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381C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9E4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2B8D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5EB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1C3D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01D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6CC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A7AED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6F4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671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6A90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15A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11D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520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91F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43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BC0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6D1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55E"/>
    <w:rsid w:val="00C97EFE"/>
    <w:rsid w:val="00CA04DC"/>
    <w:rsid w:val="00CA262F"/>
    <w:rsid w:val="00CA2AF0"/>
    <w:rsid w:val="00CA355E"/>
    <w:rsid w:val="00CA3AF4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867"/>
    <w:rsid w:val="00CE19E6"/>
    <w:rsid w:val="00CE1DD7"/>
    <w:rsid w:val="00CE25C4"/>
    <w:rsid w:val="00CE33F1"/>
    <w:rsid w:val="00CE3A37"/>
    <w:rsid w:val="00CE3FCD"/>
    <w:rsid w:val="00CE43A8"/>
    <w:rsid w:val="00CE495D"/>
    <w:rsid w:val="00CE4DAC"/>
    <w:rsid w:val="00CE4E64"/>
    <w:rsid w:val="00CE5C1C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67A78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B70"/>
    <w:rsid w:val="00D81C98"/>
    <w:rsid w:val="00D822C2"/>
    <w:rsid w:val="00D83B25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6F2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6E60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BA9"/>
    <w:rsid w:val="00E27679"/>
    <w:rsid w:val="00E27A1D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2D79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ECB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E41"/>
    <w:rsid w:val="00EE6E60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670"/>
    <w:rsid w:val="00F077CB"/>
    <w:rsid w:val="00F10930"/>
    <w:rsid w:val="00F11CC2"/>
    <w:rsid w:val="00F12A9F"/>
    <w:rsid w:val="00F1386C"/>
    <w:rsid w:val="00F13EAE"/>
    <w:rsid w:val="00F1430C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088F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4F12"/>
    <w:rsid w:val="00F45643"/>
    <w:rsid w:val="00F4568E"/>
    <w:rsid w:val="00F4584E"/>
    <w:rsid w:val="00F46665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41A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8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Props1.xml><?xml version="1.0" encoding="utf-8"?>
<ds:datastoreItem xmlns:ds="http://schemas.openxmlformats.org/officeDocument/2006/customXml" ds:itemID="{E20B46DC-1AD9-4C0A-A5E2-4C5082F4D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  <ds:schemaRef ds:uri="bb4a25e9-bacc-4006-9e52-ea32569cca3f"/>
    <ds:schemaRef ds:uri="http://schemas.microsoft.com/office/2006/documentManagement/types"/>
    <ds:schemaRef ds:uri="http://schemas.microsoft.com/office/2006/metadata/properties"/>
    <ds:schemaRef ds:uri="bb36fa8e-75d3-49a8-a305-c1e0d68266c0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10.16: Professional Portfolio-Personal Philosophy Feedback and Refinement</vt:lpstr>
    </vt:vector>
  </TitlesOfParts>
  <Company/>
  <LinksUpToDate>false</LinksUpToDate>
  <CharactersWithSpaces>581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10.16: Professional Portfolio-Personal Philosophy Feedback and Refinement</dc:title>
  <dc:subject>Lesson 10.16: Professional Portfolio-Personal Philosophy Feedback and Refinement</dc:subject>
  <dc:creator>Texas Education Agency</dc:creator>
  <cp:keywords/>
  <dc:description/>
  <cp:lastModifiedBy>White (she/her), Whitney</cp:lastModifiedBy>
  <cp:revision>5</cp:revision>
  <dcterms:created xsi:type="dcterms:W3CDTF">2023-02-17T20:11:00Z</dcterms:created>
  <dcterms:modified xsi:type="dcterms:W3CDTF">2023-08-29T20:35:00Z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