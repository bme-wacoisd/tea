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E2461F0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2A4A52A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9D3595">
        <w:rPr>
          <w:shd w:val="clear" w:color="auto" w:fill="FFFFFF"/>
        </w:rPr>
        <w:t>.</w:t>
      </w:r>
      <w:r w:rsidR="00A03EA0">
        <w:rPr>
          <w:shd w:val="clear" w:color="auto" w:fill="FFFFFF"/>
        </w:rPr>
        <w:t>0</w:t>
      </w:r>
      <w:r w:rsidR="00347FEA">
        <w:rPr>
          <w:shd w:val="clear" w:color="auto" w:fill="FFFFFF"/>
        </w:rPr>
        <w:t>4</w:t>
      </w:r>
      <w:r w:rsidRPr="005F5393">
        <w:rPr>
          <w:shd w:val="clear" w:color="auto" w:fill="FFFFFF"/>
        </w:rPr>
        <w:t xml:space="preserve">: </w:t>
      </w:r>
      <w:r w:rsidR="005E17B5">
        <w:t>Explicit Teaching | Part I</w:t>
      </w:r>
    </w:p>
    <w:p w14:paraId="243071FC" w14:textId="4C8004C2" w:rsidR="005F5393" w:rsidRPr="005F5393" w:rsidRDefault="005F5393" w:rsidP="007B1F0B">
      <w:r w:rsidRPr="005F5393">
        <w:t xml:space="preserve">Name: </w:t>
      </w:r>
    </w:p>
    <w:p w14:paraId="71919EEB" w14:textId="0D92E2CF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2C7CF875" w14:textId="77777777" w:rsidR="00E525F2" w:rsidRDefault="000B5C9F" w:rsidP="00E525F2">
      <w:pPr>
        <w:pStyle w:val="Tabletext"/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E525F2">
        <w:t>If you had to learn a new skill, would it be easier for you to learn it by reading about it in a book or watching a video about how to do it on YouTube?  Explain your rationale.</w:t>
      </w:r>
    </w:p>
    <w:p w14:paraId="0B529FCE" w14:textId="77777777" w:rsidR="002D1CCB" w:rsidRDefault="002D1CCB">
      <w:pPr>
        <w:rPr>
          <w:rFonts w:eastAsiaTheme="majorEastAsia" w:cstheme="majorBidi"/>
          <w:b/>
          <w:szCs w:val="24"/>
        </w:rPr>
      </w:pPr>
      <w:r>
        <w:br w:type="page"/>
      </w:r>
    </w:p>
    <w:p w14:paraId="7FFB6BE9" w14:textId="1AB776BB" w:rsidR="009D0A06" w:rsidRPr="00FA157A" w:rsidRDefault="000301C6" w:rsidP="00FA157A">
      <w:pPr>
        <w:pStyle w:val="Heading3"/>
      </w:pPr>
      <w:r>
        <w:lastRenderedPageBreak/>
        <w:t>Introduction to Explicit Teaching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0301C6" w14:paraId="2CA5E22B" w14:textId="77777777" w:rsidTr="002316F8">
        <w:tc>
          <w:tcPr>
            <w:tcW w:w="2515" w:type="dxa"/>
          </w:tcPr>
          <w:p w14:paraId="75F95E14" w14:textId="2F5CE16D" w:rsidR="000301C6" w:rsidRPr="00E27AAB" w:rsidRDefault="000301C6" w:rsidP="000301C6">
            <w:pPr>
              <w:rPr>
                <w:rFonts w:cstheme="minorHAnsi"/>
              </w:rPr>
            </w:pPr>
            <w:r>
              <w:rPr>
                <w:rFonts w:cstheme="minorHAnsi"/>
              </w:rPr>
              <w:t>Explicit Teaching</w:t>
            </w:r>
          </w:p>
        </w:tc>
        <w:tc>
          <w:tcPr>
            <w:tcW w:w="6840" w:type="dxa"/>
          </w:tcPr>
          <w:p w14:paraId="79AE43B1" w14:textId="77777777" w:rsidR="000301C6" w:rsidRDefault="000301C6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021CECE5" w14:textId="77777777" w:rsidR="002D1CCB" w:rsidRDefault="002D1CCB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7A9B234B" w14:textId="2D67CC7F" w:rsidR="002D1CCB" w:rsidRPr="00BE15C7" w:rsidRDefault="002D1CCB" w:rsidP="000301C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301C6" w14:paraId="04B7D26A" w14:textId="77777777" w:rsidTr="002316F8">
        <w:tc>
          <w:tcPr>
            <w:tcW w:w="2515" w:type="dxa"/>
          </w:tcPr>
          <w:p w14:paraId="72E25114" w14:textId="7738A79B" w:rsidR="000301C6" w:rsidRPr="00E27AAB" w:rsidRDefault="000301C6" w:rsidP="000301C6">
            <w:pPr>
              <w:rPr>
                <w:rFonts w:cstheme="minorHAnsi"/>
              </w:rPr>
            </w:pPr>
            <w:r>
              <w:rPr>
                <w:rFonts w:cstheme="minorHAnsi"/>
              </w:rPr>
              <w:t>Modeling</w:t>
            </w:r>
          </w:p>
        </w:tc>
        <w:tc>
          <w:tcPr>
            <w:tcW w:w="6840" w:type="dxa"/>
          </w:tcPr>
          <w:p w14:paraId="0EE93919" w14:textId="77777777" w:rsidR="000301C6" w:rsidRDefault="000301C6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4CA1E5F7" w14:textId="77777777" w:rsidR="002D1CCB" w:rsidRDefault="002D1CCB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6F4D54B7" w14:textId="24402A42" w:rsidR="002D1CCB" w:rsidRPr="00BE15C7" w:rsidRDefault="002D1CCB" w:rsidP="000301C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0882D39" w14:textId="2547CFC3" w:rsidR="002C0F69" w:rsidRDefault="002C0F69" w:rsidP="00FA157A"/>
    <w:p w14:paraId="3CB8FA1F" w14:textId="59BAFC54" w:rsidR="004828CC" w:rsidRDefault="00F26A17" w:rsidP="00FA157A">
      <w:r>
        <w:t xml:space="preserve">Benefits of Modeling as </w:t>
      </w:r>
      <w:r w:rsidR="001B47A9">
        <w:t>a Strategy:</w:t>
      </w:r>
    </w:p>
    <w:p w14:paraId="0532BBED" w14:textId="77777777" w:rsidR="002D1CCB" w:rsidRDefault="002D1CCB" w:rsidP="00FA157A"/>
    <w:p w14:paraId="336F5329" w14:textId="77777777" w:rsidR="002D1CCB" w:rsidRDefault="002D1CCB" w:rsidP="00FA157A"/>
    <w:p w14:paraId="3F4213B3" w14:textId="77777777" w:rsidR="002D1CCB" w:rsidRDefault="002D1CCB" w:rsidP="00FA157A"/>
    <w:p w14:paraId="5ED33FD4" w14:textId="77777777" w:rsidR="002D1CCB" w:rsidRDefault="002D1CCB" w:rsidP="00FA157A"/>
    <w:p w14:paraId="0752BC69" w14:textId="77777777" w:rsidR="002D1CCB" w:rsidRDefault="002D1CCB" w:rsidP="00FA157A"/>
    <w:p w14:paraId="7921DEAF" w14:textId="77777777" w:rsidR="002D1CCB" w:rsidRDefault="002D1CCB" w:rsidP="00FA157A"/>
    <w:p w14:paraId="68A554FF" w14:textId="64FA8088" w:rsidR="004828CC" w:rsidRDefault="002C0290" w:rsidP="00FA157A">
      <w:r>
        <w:t xml:space="preserve">Key Practices for Effective </w:t>
      </w:r>
      <w:r w:rsidR="001B47A9">
        <w:t>Modeling</w:t>
      </w:r>
      <w:r>
        <w:t>:</w:t>
      </w:r>
    </w:p>
    <w:p w14:paraId="6F52A847" w14:textId="77777777" w:rsidR="00237E66" w:rsidRDefault="00237E66" w:rsidP="00237E66">
      <w:pPr>
        <w:pStyle w:val="Heading3"/>
      </w:pPr>
    </w:p>
    <w:p w14:paraId="09553DD2" w14:textId="77777777" w:rsidR="002D1CCB" w:rsidRDefault="002D1CCB" w:rsidP="002D1CCB"/>
    <w:p w14:paraId="4E346D60" w14:textId="77777777" w:rsidR="002D1CCB" w:rsidRDefault="002D1CCB" w:rsidP="002D1CCB"/>
    <w:p w14:paraId="6C332F30" w14:textId="77777777" w:rsidR="002D1CCB" w:rsidRDefault="002D1CCB" w:rsidP="002D1CCB"/>
    <w:p w14:paraId="3BAA871B" w14:textId="77777777" w:rsidR="002D1CCB" w:rsidRDefault="002D1CCB" w:rsidP="002D1CCB"/>
    <w:p w14:paraId="6AF84BEA" w14:textId="77777777" w:rsidR="002D1CCB" w:rsidRDefault="002D1CCB" w:rsidP="002D1CCB"/>
    <w:p w14:paraId="470AA50B" w14:textId="77777777" w:rsidR="002D1CCB" w:rsidRDefault="002D1CCB" w:rsidP="002D1CCB"/>
    <w:p w14:paraId="55A565D5" w14:textId="77777777" w:rsidR="002D1CCB" w:rsidRPr="002D1CCB" w:rsidRDefault="002D1CCB" w:rsidP="002D1CCB"/>
    <w:p w14:paraId="591A64F1" w14:textId="77777777" w:rsidR="002D1CCB" w:rsidRDefault="002D1CCB">
      <w:pPr>
        <w:rPr>
          <w:rFonts w:eastAsiaTheme="majorEastAsia" w:cstheme="majorBidi"/>
          <w:b/>
          <w:szCs w:val="24"/>
        </w:rPr>
      </w:pPr>
      <w:r>
        <w:br w:type="page"/>
      </w:r>
    </w:p>
    <w:p w14:paraId="77B72E60" w14:textId="2BE8026D" w:rsidR="00D46A99" w:rsidRDefault="00056D87" w:rsidP="002D1CCB">
      <w:pPr>
        <w:pStyle w:val="Heading3"/>
      </w:pPr>
      <w:r>
        <w:lastRenderedPageBreak/>
        <w:t>Example: Model</w:t>
      </w:r>
      <w:r w:rsidR="009B34E3">
        <w:t>ing</w:t>
      </w:r>
    </w:p>
    <w:p w14:paraId="00A40473" w14:textId="3F674462" w:rsidR="008B7D68" w:rsidRDefault="003353E1" w:rsidP="0086142A">
      <w:r>
        <w:t>Objective</w:t>
      </w:r>
      <w:r w:rsidR="008B7D68">
        <w:t>s</w:t>
      </w:r>
      <w:r>
        <w:t xml:space="preserve">: </w:t>
      </w:r>
    </w:p>
    <w:p w14:paraId="56EE9D1B" w14:textId="17B02C89" w:rsidR="003353E1" w:rsidRDefault="00C62DEB" w:rsidP="008B7D68">
      <w:pPr>
        <w:pStyle w:val="ListParagraph"/>
        <w:numPr>
          <w:ilvl w:val="0"/>
          <w:numId w:val="32"/>
        </w:numPr>
      </w:pPr>
      <w:r>
        <w:t xml:space="preserve">TEKS 1.2.A. vii </w:t>
      </w:r>
      <w:r w:rsidR="003353E1">
        <w:t>Students will listen to and orally produce the /ee/ sound at the beginning, middle and e</w:t>
      </w:r>
      <w:r w:rsidR="004049AB">
        <w:t>nd of words.</w:t>
      </w:r>
    </w:p>
    <w:p w14:paraId="70F2D643" w14:textId="77777777" w:rsidR="00980D12" w:rsidRDefault="006C2496" w:rsidP="006C2496">
      <w:r>
        <w:t xml:space="preserve">Instructional Outcome:  </w:t>
      </w:r>
    </w:p>
    <w:p w14:paraId="522EC03A" w14:textId="4F623D16" w:rsidR="008B7D68" w:rsidRDefault="006C2496" w:rsidP="00980D12">
      <w:pPr>
        <w:pStyle w:val="ListParagraph"/>
        <w:numPr>
          <w:ilvl w:val="0"/>
          <w:numId w:val="32"/>
        </w:numPr>
      </w:pPr>
      <w:r>
        <w:t xml:space="preserve">I can </w:t>
      </w:r>
      <w:r w:rsidR="00733B06">
        <w:t>recognize words that have the /ee/ sound</w:t>
      </w:r>
      <w:r w:rsidR="00A11D16">
        <w:t xml:space="preserve"> in </w:t>
      </w:r>
      <w:r w:rsidR="00282177">
        <w:t>middle</w:t>
      </w:r>
      <w:r w:rsidR="00733B06">
        <w:t xml:space="preserve">.  </w:t>
      </w:r>
    </w:p>
    <w:p w14:paraId="622B150E" w14:textId="325CF955" w:rsidR="00F04393" w:rsidRPr="0086142A" w:rsidRDefault="00980D12" w:rsidP="0086142A">
      <w:pPr>
        <w:pStyle w:val="ListParagraph"/>
        <w:numPr>
          <w:ilvl w:val="0"/>
          <w:numId w:val="32"/>
        </w:numPr>
      </w:pPr>
      <w:r>
        <w:t xml:space="preserve">I can repeat words that </w:t>
      </w:r>
      <w:r w:rsidR="00743861">
        <w:t>use the /ee/ sound.</w:t>
      </w:r>
    </w:p>
    <w:p w14:paraId="3267CF75" w14:textId="77777777" w:rsidR="0078750A" w:rsidRDefault="0078750A" w:rsidP="00FA15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2C2B7C" w14:paraId="18774B55" w14:textId="77777777" w:rsidTr="00631387">
        <w:tc>
          <w:tcPr>
            <w:tcW w:w="2875" w:type="dxa"/>
            <w:shd w:val="clear" w:color="auto" w:fill="D0CECE" w:themeFill="background2" w:themeFillShade="E6"/>
          </w:tcPr>
          <w:p w14:paraId="4FE27102" w14:textId="461E07F8" w:rsidR="002C2B7C" w:rsidRPr="00631387" w:rsidRDefault="002C2B7C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bookmarkStart w:id="0" w:name="_Hlk94893453"/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D0CECE" w:themeFill="background2" w:themeFillShade="E6"/>
          </w:tcPr>
          <w:p w14:paraId="3D163836" w14:textId="5D0FC7B0" w:rsidR="002C2B7C" w:rsidRPr="00631387" w:rsidRDefault="002C2B7C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Evidence</w:t>
            </w:r>
          </w:p>
        </w:tc>
      </w:tr>
      <w:tr w:rsidR="002C2B7C" w14:paraId="5BC7E7F4" w14:textId="77777777" w:rsidTr="002C2B7C">
        <w:tc>
          <w:tcPr>
            <w:tcW w:w="2875" w:type="dxa"/>
          </w:tcPr>
          <w:p w14:paraId="3391BBF2" w14:textId="667B688D" w:rsidR="002C2B7C" w:rsidRPr="00F71665" w:rsidRDefault="00F71665" w:rsidP="003514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F71665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</w:tcPr>
          <w:p w14:paraId="02DF1FEF" w14:textId="77777777" w:rsidR="002C2B7C" w:rsidRDefault="002C2B7C" w:rsidP="003514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4D4E3088" w14:textId="77777777" w:rsidR="002D1CCB" w:rsidRDefault="002D1CCB" w:rsidP="002D1CCB"/>
          <w:p w14:paraId="78E3F200" w14:textId="4BA8B3A3" w:rsidR="002D1CCB" w:rsidRPr="002D1CCB" w:rsidRDefault="002D1CCB" w:rsidP="002D1CCB"/>
        </w:tc>
      </w:tr>
      <w:tr w:rsidR="002C2B7C" w14:paraId="543E726C" w14:textId="77777777" w:rsidTr="002C2B7C">
        <w:tc>
          <w:tcPr>
            <w:tcW w:w="2875" w:type="dxa"/>
          </w:tcPr>
          <w:p w14:paraId="1F1A6285" w14:textId="2A6C176D" w:rsidR="002C2B7C" w:rsidRPr="00F71665" w:rsidRDefault="0052023F" w:rsidP="003514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</w:tcPr>
          <w:p w14:paraId="56D4135A" w14:textId="77777777" w:rsidR="002C2B7C" w:rsidRDefault="002C2B7C" w:rsidP="003514CB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4832D037" w14:textId="77777777" w:rsidR="002D1CCB" w:rsidRDefault="002D1CCB" w:rsidP="002D1CCB"/>
          <w:p w14:paraId="52424ADA" w14:textId="20F73ED9" w:rsidR="002D1CCB" w:rsidRPr="002D1CCB" w:rsidRDefault="002D1CCB" w:rsidP="002D1CCB"/>
        </w:tc>
      </w:tr>
      <w:tr w:rsidR="002C2B7C" w14:paraId="099EE5AD" w14:textId="77777777" w:rsidTr="002C2B7C">
        <w:tc>
          <w:tcPr>
            <w:tcW w:w="2875" w:type="dxa"/>
          </w:tcPr>
          <w:p w14:paraId="7AB88248" w14:textId="5C9A9FAE" w:rsidR="002C2B7C" w:rsidRPr="00F71665" w:rsidRDefault="0052023F" w:rsidP="003514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</w:tcPr>
          <w:p w14:paraId="77DA27C4" w14:textId="77777777" w:rsidR="002C2B7C" w:rsidRDefault="002C2B7C" w:rsidP="003514CB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05DC8776" w14:textId="77777777" w:rsidR="002D1CCB" w:rsidRDefault="002D1CCB" w:rsidP="002D1CCB"/>
          <w:p w14:paraId="136AF753" w14:textId="07348B9C" w:rsidR="002D1CCB" w:rsidRPr="002D1CCB" w:rsidRDefault="002D1CCB" w:rsidP="002D1CCB"/>
        </w:tc>
      </w:tr>
      <w:tr w:rsidR="002C2B7C" w14:paraId="64EDCFCE" w14:textId="77777777" w:rsidTr="002C2B7C">
        <w:tc>
          <w:tcPr>
            <w:tcW w:w="2875" w:type="dxa"/>
          </w:tcPr>
          <w:p w14:paraId="2FDDCC01" w14:textId="5CE857EF" w:rsidR="002C2B7C" w:rsidRPr="00F71665" w:rsidRDefault="00E37A83" w:rsidP="003514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</w:t>
            </w:r>
            <w:r w:rsidR="0052023F">
              <w:rPr>
                <w:rFonts w:asciiTheme="minorHAnsi" w:hAnsiTheme="minorHAnsi" w:cstheme="minorHAnsi"/>
                <w:sz w:val="22"/>
                <w:szCs w:val="22"/>
              </w:rPr>
              <w:t xml:space="preserve"> Steps</w:t>
            </w:r>
          </w:p>
        </w:tc>
        <w:tc>
          <w:tcPr>
            <w:tcW w:w="6475" w:type="dxa"/>
          </w:tcPr>
          <w:p w14:paraId="1D189CC5" w14:textId="77777777" w:rsidR="002C2B7C" w:rsidRDefault="002C2B7C" w:rsidP="003514CB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265C5D08" w14:textId="77777777" w:rsidR="002D1CCB" w:rsidRDefault="002D1CCB" w:rsidP="002D1CCB"/>
          <w:p w14:paraId="6AE81801" w14:textId="5442EBC9" w:rsidR="002D1CCB" w:rsidRPr="002D1CCB" w:rsidRDefault="002D1CCB" w:rsidP="002D1CCB"/>
        </w:tc>
      </w:tr>
      <w:tr w:rsidR="002C2B7C" w14:paraId="3509F845" w14:textId="77777777" w:rsidTr="002C2B7C">
        <w:tc>
          <w:tcPr>
            <w:tcW w:w="2875" w:type="dxa"/>
          </w:tcPr>
          <w:p w14:paraId="1249EBFA" w14:textId="1160534A" w:rsidR="002C2B7C" w:rsidRPr="00F71665" w:rsidRDefault="005E14B2" w:rsidP="003514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</w:tcPr>
          <w:p w14:paraId="33517F11" w14:textId="77777777" w:rsidR="002C2B7C" w:rsidRDefault="002C2B7C" w:rsidP="003514CB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6BEB99C4" w14:textId="77777777" w:rsidR="002D1CCB" w:rsidRDefault="002D1CCB" w:rsidP="002D1CCB"/>
          <w:p w14:paraId="38EE9D01" w14:textId="588470E3" w:rsidR="002D1CCB" w:rsidRPr="002D1CCB" w:rsidRDefault="002D1CCB" w:rsidP="002D1CCB"/>
        </w:tc>
      </w:tr>
      <w:bookmarkEnd w:id="0"/>
    </w:tbl>
    <w:p w14:paraId="49D6D6F4" w14:textId="77777777" w:rsidR="00F773E3" w:rsidRDefault="00F773E3" w:rsidP="003514CB">
      <w:pPr>
        <w:pStyle w:val="Heading1"/>
        <w:spacing w:after="160"/>
      </w:pPr>
    </w:p>
    <w:p w14:paraId="14FA440B" w14:textId="0AC6FF6C" w:rsidR="009B34E3" w:rsidRDefault="009B34E3" w:rsidP="00436C96">
      <w:pPr>
        <w:rPr>
          <w:b/>
          <w:bCs/>
        </w:rPr>
      </w:pPr>
      <w:r>
        <w:rPr>
          <w:b/>
          <w:bCs/>
        </w:rPr>
        <w:t>Non-Example: Modeling</w:t>
      </w:r>
    </w:p>
    <w:p w14:paraId="4951E8F7" w14:textId="77777777" w:rsidR="00552C50" w:rsidRDefault="00A2418B" w:rsidP="00436C96">
      <w:r>
        <w:t xml:space="preserve">Students in a </w:t>
      </w:r>
      <w:r w:rsidR="00474A33">
        <w:t>1</w:t>
      </w:r>
      <w:r w:rsidR="00474A33" w:rsidRPr="00474A33">
        <w:rPr>
          <w:vertAlign w:val="superscript"/>
        </w:rPr>
        <w:t>st</w:t>
      </w:r>
      <w:r w:rsidR="00474A33">
        <w:t xml:space="preserve"> grade science class are learning to classify animals by their different characteristics.  </w:t>
      </w:r>
    </w:p>
    <w:p w14:paraId="5474404D" w14:textId="798C7E47" w:rsidR="00704FF7" w:rsidRDefault="00552C50" w:rsidP="00436C96">
      <w:r>
        <w:t xml:space="preserve">Objective: </w:t>
      </w:r>
      <w:r w:rsidR="00C54FAC">
        <w:t xml:space="preserve"> </w:t>
      </w:r>
      <w:r>
        <w:t xml:space="preserve">Students will </w:t>
      </w:r>
      <w:r w:rsidR="00C54FAC">
        <w:t xml:space="preserve">identify distinguishing characteristics of </w:t>
      </w:r>
      <w:r w:rsidR="00704FF7">
        <w:t>animal families</w:t>
      </w:r>
      <w:r w:rsidR="00C54FAC">
        <w:t xml:space="preserve">.  </w:t>
      </w:r>
    </w:p>
    <w:p w14:paraId="5669C518" w14:textId="3D75A82F" w:rsidR="343D0257" w:rsidRDefault="343D0257" w:rsidP="343D0257">
      <w:r>
        <w:t>Instructional outcome</w:t>
      </w:r>
      <w:r w:rsidR="00145537">
        <w:t>:</w:t>
      </w:r>
      <w:r w:rsidR="004022FF">
        <w:t xml:space="preserve"> </w:t>
      </w:r>
      <w:r>
        <w:t>I can identify specific characteristics of animal families</w:t>
      </w:r>
    </w:p>
    <w:p w14:paraId="65EF974B" w14:textId="19FE71D4" w:rsidR="00C945B3" w:rsidRDefault="00932116" w:rsidP="004022FF">
      <w:r>
        <w:t>Prior learning: A</w:t>
      </w:r>
      <w:r w:rsidR="009C5416">
        <w:t>nimals can be classified according to</w:t>
      </w:r>
      <w:r w:rsidR="00C945B3">
        <w:t>:</w:t>
      </w:r>
    </w:p>
    <w:p w14:paraId="06769957" w14:textId="678E48D0" w:rsidR="00932116" w:rsidRDefault="009C5416" w:rsidP="00932116">
      <w:pPr>
        <w:pStyle w:val="ListParagraph"/>
        <w:numPr>
          <w:ilvl w:val="0"/>
          <w:numId w:val="31"/>
        </w:numPr>
      </w:pPr>
      <w:r>
        <w:t xml:space="preserve">physical characteristics </w:t>
      </w:r>
      <w:r w:rsidR="00344C18">
        <w:t xml:space="preserve">such as body covering (fur, scales, hair, feathers, shells, etc.), </w:t>
      </w:r>
    </w:p>
    <w:p w14:paraId="61137596" w14:textId="56824DB5" w:rsidR="00C945B3" w:rsidRDefault="00344C18" w:rsidP="00932116">
      <w:pPr>
        <w:pStyle w:val="ListParagraph"/>
        <w:numPr>
          <w:ilvl w:val="0"/>
          <w:numId w:val="31"/>
        </w:numPr>
      </w:pPr>
      <w:r>
        <w:t>body shape (two main features, three main features)</w:t>
      </w:r>
    </w:p>
    <w:p w14:paraId="0B4BC203" w14:textId="1523D52E" w:rsidR="00C945B3" w:rsidRDefault="00344C18" w:rsidP="00C945B3">
      <w:pPr>
        <w:pStyle w:val="ListParagraph"/>
        <w:numPr>
          <w:ilvl w:val="0"/>
          <w:numId w:val="31"/>
        </w:numPr>
      </w:pPr>
      <w:r>
        <w:t>appendages (arms, legs, wings, fins, tails)</w:t>
      </w:r>
      <w:r w:rsidR="00AD7CA8">
        <w:t xml:space="preserve"> </w:t>
      </w:r>
      <w:r w:rsidR="00C945B3">
        <w:t>a</w:t>
      </w:r>
    </w:p>
    <w:p w14:paraId="26013D16" w14:textId="77777777" w:rsidR="00C945B3" w:rsidRDefault="00AD7CA8" w:rsidP="00C945B3">
      <w:pPr>
        <w:pStyle w:val="ListParagraph"/>
        <w:numPr>
          <w:ilvl w:val="0"/>
          <w:numId w:val="31"/>
        </w:numPr>
      </w:pPr>
      <w:r>
        <w:t xml:space="preserve">method of movement (walking, crawling, flying, swimming).  </w:t>
      </w:r>
    </w:p>
    <w:p w14:paraId="6472D659" w14:textId="1AB5F598" w:rsidR="00C945B3" w:rsidRDefault="000D291C" w:rsidP="00C945B3">
      <w:pPr>
        <w:pStyle w:val="ListParagraph"/>
        <w:numPr>
          <w:ilvl w:val="0"/>
          <w:numId w:val="31"/>
        </w:numPr>
      </w:pPr>
      <w:r>
        <w:t xml:space="preserve">whether </w:t>
      </w:r>
      <w:r w:rsidR="004A1DD6">
        <w:t xml:space="preserve">they live in water or land (habitat) </w:t>
      </w:r>
    </w:p>
    <w:p w14:paraId="5DEEFB71" w14:textId="519B7E51" w:rsidR="00932116" w:rsidRDefault="004A1DD6" w:rsidP="004022FF">
      <w:pPr>
        <w:pStyle w:val="ListParagraph"/>
        <w:numPr>
          <w:ilvl w:val="0"/>
          <w:numId w:val="31"/>
        </w:numPr>
      </w:pPr>
      <w:r>
        <w:lastRenderedPageBreak/>
        <w:t xml:space="preserve">whether they are wild or domestic.  </w:t>
      </w:r>
    </w:p>
    <w:p w14:paraId="09C8A66D" w14:textId="0AA98FCF" w:rsidR="009B34E3" w:rsidRDefault="00AD7CA8" w:rsidP="00436C96">
      <w:r>
        <w:t xml:space="preserve">In the model below the teacher is </w:t>
      </w:r>
      <w:r w:rsidR="00630C42">
        <w:t xml:space="preserve">demonstrating to students how to </w:t>
      </w:r>
      <w:r w:rsidR="009517AF">
        <w:t xml:space="preserve">classify </w:t>
      </w:r>
      <w:r w:rsidR="00630C42">
        <w:t xml:space="preserve">g a group of animals </w:t>
      </w:r>
      <w:r w:rsidR="00244B0E">
        <w:t>based on their characteristics</w:t>
      </w:r>
      <w:r w:rsidR="00630C42">
        <w:t>.</w:t>
      </w:r>
      <w:r w:rsidR="00646858">
        <w:t xml:space="preserve">  After the teacher models the process of classifying, the students will be given pictures of different animals and aske</w:t>
      </w:r>
      <w:r w:rsidR="006E0E6A">
        <w:t>d to find examples that fit each of the different categories above</w:t>
      </w:r>
      <w:r w:rsidR="00845856">
        <w:t>.</w:t>
      </w:r>
    </w:p>
    <w:p w14:paraId="252C91AA" w14:textId="15FA1C2E" w:rsidR="00845856" w:rsidRPr="00C95E2C" w:rsidRDefault="00845856" w:rsidP="00436C96">
      <w:pPr>
        <w:rPr>
          <w:u w:val="single"/>
        </w:rPr>
      </w:pPr>
      <w:r w:rsidRPr="00C95E2C">
        <w:rPr>
          <w:u w:val="single"/>
        </w:rPr>
        <w:t>Script for Modeling the Classification of Animals</w:t>
      </w:r>
    </w:p>
    <w:p w14:paraId="249D84D2" w14:textId="7B306E66" w:rsidR="00845856" w:rsidRDefault="00732652" w:rsidP="00436C96">
      <w:r>
        <w:t xml:space="preserve">T: Today class we are going to work on classifying different animals based on their characteristics.  I am going to demonstrate to you how to think about </w:t>
      </w:r>
      <w:r w:rsidR="00A02EC7">
        <w:t>how we can group these animals based on different characteristics.</w:t>
      </w:r>
    </w:p>
    <w:p w14:paraId="33EB333D" w14:textId="550D070F" w:rsidR="00A02EC7" w:rsidRDefault="00A02EC7" w:rsidP="00436C96">
      <w:r>
        <w:t xml:space="preserve">T: (Holds up a picture of </w:t>
      </w:r>
      <w:r w:rsidR="00A52230">
        <w:t>a</w:t>
      </w:r>
      <w:r>
        <w:t xml:space="preserve"> tiger.)</w:t>
      </w:r>
      <w:r w:rsidR="00FB1307">
        <w:t xml:space="preserve">  This is a picture of an animal called a tiger.  </w:t>
      </w:r>
      <w:r w:rsidR="00D86E4E">
        <w:t>What do you notice about this animal?</w:t>
      </w:r>
    </w:p>
    <w:p w14:paraId="6B599671" w14:textId="02AC932A" w:rsidR="00D86E4E" w:rsidRDefault="00D86E4E" w:rsidP="00436C96">
      <w:r>
        <w:t>S: He has stripes.</w:t>
      </w:r>
    </w:p>
    <w:p w14:paraId="746490F7" w14:textId="1928D5BB" w:rsidR="00D86E4E" w:rsidRDefault="00D86E4E" w:rsidP="00436C96">
      <w:r>
        <w:t xml:space="preserve">T: </w:t>
      </w:r>
      <w:r w:rsidR="00A52230">
        <w:t>Yes,</w:t>
      </w:r>
      <w:r>
        <w:t xml:space="preserve"> he has stripes.  What else do you notice?</w:t>
      </w:r>
    </w:p>
    <w:p w14:paraId="5EC9EEA9" w14:textId="27AEA48E" w:rsidR="00D86E4E" w:rsidRDefault="00D86E4E" w:rsidP="00436C96">
      <w:r>
        <w:t xml:space="preserve">S: He has a </w:t>
      </w:r>
      <w:r w:rsidR="00A52230">
        <w:t>tail,</w:t>
      </w:r>
      <w:r w:rsidR="006E0E6A">
        <w:t xml:space="preserve"> and he looks mean.</w:t>
      </w:r>
    </w:p>
    <w:p w14:paraId="74C0BCF0" w14:textId="19798986" w:rsidR="006E0E6A" w:rsidRDefault="006E0E6A" w:rsidP="00436C96">
      <w:r>
        <w:t xml:space="preserve">T: Yes, the tiger has a tail.  </w:t>
      </w:r>
      <w:r w:rsidR="00335BC9">
        <w:t>The tail is a part of physical characteristics that we will examine.  What other physical characteristics do you notice?</w:t>
      </w:r>
    </w:p>
    <w:p w14:paraId="4ADDD1FE" w14:textId="5F893727" w:rsidR="00523BDD" w:rsidRDefault="00523BDD" w:rsidP="00436C96">
      <w:r>
        <w:t>S: The tiger is orange</w:t>
      </w:r>
      <w:r w:rsidR="003849ED">
        <w:t xml:space="preserve"> and has 4 legs.  </w:t>
      </w:r>
    </w:p>
    <w:p w14:paraId="10AF167F" w14:textId="24722818" w:rsidR="003849ED" w:rsidRDefault="003849ED" w:rsidP="00436C96">
      <w:r>
        <w:t>T: Yes, good</w:t>
      </w:r>
      <w:r w:rsidR="00DB397F">
        <w:t xml:space="preserve"> the legs are an important physical characteristic. </w:t>
      </w:r>
      <w:r w:rsidR="00C95E2C">
        <w:t>What do we know about animals that have legs?</w:t>
      </w:r>
    </w:p>
    <w:p w14:paraId="1AF536DF" w14:textId="64ED0925" w:rsidR="00C95E2C" w:rsidRDefault="00C95E2C" w:rsidP="00436C96">
      <w:r>
        <w:t xml:space="preserve">S: </w:t>
      </w:r>
      <w:r w:rsidR="007B4D73">
        <w:t>They walk?</w:t>
      </w:r>
    </w:p>
    <w:p w14:paraId="25848448" w14:textId="629511AE" w:rsidR="007B4D73" w:rsidRDefault="007B4D73" w:rsidP="00436C96">
      <w:r>
        <w:t>T: Yes, walking is</w:t>
      </w:r>
      <w:r w:rsidR="0037122D">
        <w:t xml:space="preserve"> a type of movement that we can use to classify animals.</w:t>
      </w:r>
    </w:p>
    <w:p w14:paraId="434D94AF" w14:textId="5B3A3AB9" w:rsidR="00630C42" w:rsidRPr="00A2418B" w:rsidRDefault="0037122D" w:rsidP="00436C96">
      <w:r>
        <w:t xml:space="preserve">T: Now, you are going to look for examples of different animals that exhibit different physical characteristics.  I have given each of you </w:t>
      </w:r>
      <w:r w:rsidR="006B536C">
        <w:t>several</w:t>
      </w:r>
      <w:r>
        <w:t xml:space="preserve"> pictures to look at an examine and </w:t>
      </w:r>
      <w:r w:rsidR="006B536C">
        <w:t xml:space="preserve">a chart of the different physical characteristics to look at.  You will work to find examples of each of those characteristics and </w:t>
      </w:r>
      <w:r w:rsidR="00AD30CF">
        <w:t>put the pictures of animals that fit each of the categories under it.  Go ahead and get started 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B34E3" w:rsidRPr="002C2B7C" w14:paraId="75C130C2" w14:textId="77777777" w:rsidTr="00BE15C7">
        <w:tc>
          <w:tcPr>
            <w:tcW w:w="2875" w:type="dxa"/>
            <w:shd w:val="clear" w:color="auto" w:fill="auto"/>
          </w:tcPr>
          <w:p w14:paraId="7EA91CDB" w14:textId="77777777" w:rsidR="009B34E3" w:rsidRPr="00631387" w:rsidRDefault="009B34E3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38C4ECE7" w14:textId="23913ED1" w:rsidR="009B34E3" w:rsidRPr="00631387" w:rsidRDefault="009B34E3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Evidence</w:t>
            </w:r>
            <w:r w:rsidR="00EC1911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 xml:space="preserve"> of Non-Example</w:t>
            </w:r>
          </w:p>
        </w:tc>
      </w:tr>
      <w:tr w:rsidR="009B34E3" w:rsidRPr="00F71665" w14:paraId="50620605" w14:textId="77777777" w:rsidTr="00BE15C7">
        <w:tc>
          <w:tcPr>
            <w:tcW w:w="2875" w:type="dxa"/>
            <w:shd w:val="clear" w:color="auto" w:fill="auto"/>
          </w:tcPr>
          <w:p w14:paraId="0F787053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F71665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1A79DEB8" w14:textId="4876E439" w:rsidR="009B34E3" w:rsidRPr="00BE15C7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</w:tc>
      </w:tr>
      <w:tr w:rsidR="009B34E3" w:rsidRPr="00F71665" w14:paraId="738C5EBF" w14:textId="77777777" w:rsidTr="00BE15C7">
        <w:tc>
          <w:tcPr>
            <w:tcW w:w="2875" w:type="dxa"/>
            <w:shd w:val="clear" w:color="auto" w:fill="auto"/>
          </w:tcPr>
          <w:p w14:paraId="5B8DCB1A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69B583C0" w14:textId="63DCC204" w:rsidR="009B34E3" w:rsidRPr="00BE15C7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</w:tc>
      </w:tr>
      <w:tr w:rsidR="009B34E3" w:rsidRPr="00F71665" w14:paraId="1CD2F10D" w14:textId="77777777" w:rsidTr="00BE15C7">
        <w:tc>
          <w:tcPr>
            <w:tcW w:w="2875" w:type="dxa"/>
            <w:shd w:val="clear" w:color="auto" w:fill="auto"/>
          </w:tcPr>
          <w:p w14:paraId="6B1BCB35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244F99FB" w14:textId="270BFFBA" w:rsidR="009B34E3" w:rsidRPr="00BE15C7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</w:tc>
      </w:tr>
      <w:tr w:rsidR="009B34E3" w:rsidRPr="00F71665" w14:paraId="55525EB8" w14:textId="77777777" w:rsidTr="00BE15C7">
        <w:tc>
          <w:tcPr>
            <w:tcW w:w="2875" w:type="dxa"/>
            <w:shd w:val="clear" w:color="auto" w:fill="auto"/>
          </w:tcPr>
          <w:p w14:paraId="63764268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4ADE82F2" w14:textId="125E481B" w:rsidR="009B34E3" w:rsidRPr="00BE15C7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</w:tc>
      </w:tr>
      <w:tr w:rsidR="009B34E3" w:rsidRPr="00F71665" w14:paraId="6823DD3A" w14:textId="77777777" w:rsidTr="00BE15C7">
        <w:tc>
          <w:tcPr>
            <w:tcW w:w="2875" w:type="dxa"/>
            <w:shd w:val="clear" w:color="auto" w:fill="auto"/>
          </w:tcPr>
          <w:p w14:paraId="5408ACC2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6BD8683D" w14:textId="4600FCDD" w:rsidR="009B34E3" w:rsidRPr="001D7806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70AD47" w:themeColor="accent6"/>
                <w:sz w:val="22"/>
                <w:szCs w:val="22"/>
              </w:rPr>
            </w:pPr>
          </w:p>
        </w:tc>
      </w:tr>
    </w:tbl>
    <w:p w14:paraId="6E1310B2" w14:textId="77777777" w:rsidR="009B34E3" w:rsidRDefault="009B34E3" w:rsidP="00436C96">
      <w:pPr>
        <w:rPr>
          <w:b/>
          <w:bCs/>
        </w:rPr>
      </w:pPr>
    </w:p>
    <w:p w14:paraId="746629FA" w14:textId="7B316C57" w:rsidR="00E076AD" w:rsidRPr="00E076AD" w:rsidRDefault="00E076AD" w:rsidP="00436C96">
      <w:r w:rsidRPr="00E076AD">
        <w:lastRenderedPageBreak/>
        <w:t>How could this non-example of modeling be revised to better exhibit the key practices for effective modeling?</w:t>
      </w:r>
    </w:p>
    <w:p w14:paraId="0621FD5B" w14:textId="77777777" w:rsidR="002D1CCB" w:rsidRDefault="002D1CCB" w:rsidP="00436C96">
      <w:pPr>
        <w:rPr>
          <w:b/>
          <w:bCs/>
        </w:rPr>
      </w:pPr>
    </w:p>
    <w:p w14:paraId="06A78B30" w14:textId="77777777" w:rsidR="002D1CCB" w:rsidRDefault="002D1CCB" w:rsidP="00436C96">
      <w:pPr>
        <w:rPr>
          <w:b/>
          <w:bCs/>
        </w:rPr>
      </w:pPr>
    </w:p>
    <w:p w14:paraId="7A2AA968" w14:textId="77777777" w:rsidR="002D1CCB" w:rsidRDefault="002D1CCB" w:rsidP="00436C96">
      <w:pPr>
        <w:rPr>
          <w:b/>
          <w:bCs/>
        </w:rPr>
      </w:pPr>
    </w:p>
    <w:p w14:paraId="3435A473" w14:textId="77777777" w:rsidR="002D1CCB" w:rsidRDefault="002D1CCB" w:rsidP="00436C96">
      <w:pPr>
        <w:rPr>
          <w:b/>
          <w:bCs/>
        </w:rPr>
      </w:pPr>
    </w:p>
    <w:p w14:paraId="5F4550DF" w14:textId="77777777" w:rsidR="002D1CCB" w:rsidRDefault="002D1CCB" w:rsidP="00436C96">
      <w:pPr>
        <w:rPr>
          <w:b/>
          <w:bCs/>
        </w:rPr>
      </w:pPr>
    </w:p>
    <w:p w14:paraId="622CC9D2" w14:textId="08F2A234" w:rsidR="00436C96" w:rsidRPr="002E0579" w:rsidRDefault="00436C96" w:rsidP="00436C96">
      <w:pPr>
        <w:rPr>
          <w:b/>
          <w:bCs/>
        </w:rPr>
      </w:pPr>
      <w:r w:rsidRPr="002E0579">
        <w:rPr>
          <w:b/>
          <w:bCs/>
        </w:rPr>
        <w:t xml:space="preserve">Student Practice:  </w:t>
      </w:r>
      <w:r w:rsidR="00E37A83">
        <w:rPr>
          <w:b/>
          <w:bCs/>
        </w:rPr>
        <w:t>Modeling</w:t>
      </w:r>
    </w:p>
    <w:p w14:paraId="479E0640" w14:textId="11A84DCB" w:rsidR="0023673B" w:rsidRPr="00436C96" w:rsidRDefault="00B65D1E" w:rsidP="00436C96">
      <w:r>
        <w:rPr>
          <w:rFonts w:cstheme="minorHAnsi"/>
          <w:noProof/>
          <w:color w:val="2B579A"/>
          <w:shd w:val="clear" w:color="auto" w:fill="E6E6E6"/>
        </w:rPr>
        <w:drawing>
          <wp:inline distT="0" distB="0" distL="0" distR="0" wp14:anchorId="44BBF598" wp14:editId="3F27722D">
            <wp:extent cx="5905500" cy="5139658"/>
            <wp:effectExtent l="0" t="0" r="0" b="4445"/>
            <wp:docPr id="3" name="Picture 3" descr="A sample from a Grade 4 mathematics lesson from Eureka Math. This shows a script of how to model the problem: 1 ten is to times as much as 1 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ample from a Grade 4 mathematics lesson from Eureka Math. This shows a script of how to model the problem: 1 ten is to times as much as 1 on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49" cy="517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60FB8" w14:textId="77777777" w:rsidR="008F049C" w:rsidRDefault="008F049C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B34E3" w:rsidRPr="002C2B7C" w14:paraId="703FA259" w14:textId="77777777" w:rsidTr="00BE15C7">
        <w:tc>
          <w:tcPr>
            <w:tcW w:w="2875" w:type="dxa"/>
            <w:shd w:val="clear" w:color="auto" w:fill="auto"/>
          </w:tcPr>
          <w:p w14:paraId="42EAD7A8" w14:textId="77777777" w:rsidR="009B34E3" w:rsidRPr="00631387" w:rsidRDefault="009B34E3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46601CDA" w14:textId="5CCF7E37" w:rsidR="009B34E3" w:rsidRPr="00631387" w:rsidRDefault="009B34E3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Evidence</w:t>
            </w:r>
          </w:p>
        </w:tc>
      </w:tr>
      <w:tr w:rsidR="009B34E3" w:rsidRPr="00F71665" w14:paraId="19BE10C7" w14:textId="77777777" w:rsidTr="00BE15C7">
        <w:tc>
          <w:tcPr>
            <w:tcW w:w="2875" w:type="dxa"/>
            <w:shd w:val="clear" w:color="auto" w:fill="auto"/>
          </w:tcPr>
          <w:p w14:paraId="5444114A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F7166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70493602" w14:textId="77777777" w:rsidR="009B34E3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52581F85" w14:textId="2674F78A" w:rsidR="002D1CCB" w:rsidRPr="002D1CCB" w:rsidRDefault="002D1CCB" w:rsidP="002D1CCB"/>
        </w:tc>
      </w:tr>
      <w:tr w:rsidR="009B34E3" w:rsidRPr="00F71665" w14:paraId="58EE3296" w14:textId="77777777" w:rsidTr="00BE15C7">
        <w:tc>
          <w:tcPr>
            <w:tcW w:w="2875" w:type="dxa"/>
            <w:shd w:val="clear" w:color="auto" w:fill="auto"/>
          </w:tcPr>
          <w:p w14:paraId="2B966581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64FD685E" w14:textId="77777777" w:rsidR="009B34E3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43C0DD14" w14:textId="43A9D281" w:rsidR="002D1CCB" w:rsidRPr="002D1CCB" w:rsidRDefault="002D1CCB" w:rsidP="002D1CCB"/>
        </w:tc>
      </w:tr>
      <w:tr w:rsidR="009B34E3" w:rsidRPr="00F71665" w14:paraId="534EEABC" w14:textId="77777777" w:rsidTr="00BE15C7">
        <w:tc>
          <w:tcPr>
            <w:tcW w:w="2875" w:type="dxa"/>
            <w:shd w:val="clear" w:color="auto" w:fill="auto"/>
          </w:tcPr>
          <w:p w14:paraId="45179B07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6D4B0A09" w14:textId="77777777" w:rsidR="009B34E3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35A34305" w14:textId="6899BF41" w:rsidR="002D1CCB" w:rsidRPr="002D1CCB" w:rsidRDefault="002D1CCB" w:rsidP="002D1CCB"/>
        </w:tc>
      </w:tr>
      <w:tr w:rsidR="009B34E3" w:rsidRPr="00F71665" w14:paraId="58A66EDD" w14:textId="77777777" w:rsidTr="00BE15C7">
        <w:tc>
          <w:tcPr>
            <w:tcW w:w="2875" w:type="dxa"/>
            <w:shd w:val="clear" w:color="auto" w:fill="auto"/>
          </w:tcPr>
          <w:p w14:paraId="159018EC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3A5CDF5C" w14:textId="77777777" w:rsidR="009B34E3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5418DB6B" w14:textId="72CCEAE9" w:rsidR="002D1CCB" w:rsidRPr="002D1CCB" w:rsidRDefault="002D1CCB" w:rsidP="002D1CCB"/>
        </w:tc>
      </w:tr>
      <w:tr w:rsidR="009B34E3" w:rsidRPr="00F71665" w14:paraId="5DF1BC73" w14:textId="77777777" w:rsidTr="00BE15C7">
        <w:tc>
          <w:tcPr>
            <w:tcW w:w="2875" w:type="dxa"/>
            <w:shd w:val="clear" w:color="auto" w:fill="auto"/>
          </w:tcPr>
          <w:p w14:paraId="03F7E9B5" w14:textId="77777777" w:rsidR="009B34E3" w:rsidRPr="00F71665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2D0E23CE" w14:textId="77777777" w:rsidR="009B34E3" w:rsidRDefault="009B34E3" w:rsidP="000D6739">
            <w:pPr>
              <w:pStyle w:val="Heading1"/>
              <w:spacing w:after="160"/>
              <w:rPr>
                <w:rFonts w:asciiTheme="minorHAnsi" w:hAnsiTheme="minorHAnsi" w:cstheme="minorHAnsi"/>
                <w:i/>
                <w:color w:val="008000"/>
                <w:sz w:val="22"/>
                <w:szCs w:val="22"/>
              </w:rPr>
            </w:pPr>
          </w:p>
          <w:p w14:paraId="58CD7AED" w14:textId="17F1A9DC" w:rsidR="002D1CCB" w:rsidRPr="002D1CCB" w:rsidRDefault="002D1CCB" w:rsidP="002D1CCB"/>
        </w:tc>
      </w:tr>
    </w:tbl>
    <w:p w14:paraId="2250B705" w14:textId="77777777" w:rsidR="00F773E3" w:rsidRDefault="00F773E3" w:rsidP="003514CB">
      <w:pPr>
        <w:pStyle w:val="Heading1"/>
        <w:spacing w:after="160"/>
      </w:pPr>
    </w:p>
    <w:sectPr w:rsidR="00F773E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82317" w14:textId="77777777" w:rsidR="00840D6D" w:rsidRDefault="00840D6D" w:rsidP="004C62A0">
      <w:pPr>
        <w:spacing w:after="0" w:line="240" w:lineRule="auto"/>
      </w:pPr>
      <w:r>
        <w:separator/>
      </w:r>
    </w:p>
  </w:endnote>
  <w:endnote w:type="continuationSeparator" w:id="0">
    <w:p w14:paraId="112A2CFA" w14:textId="77777777" w:rsidR="00840D6D" w:rsidRDefault="00840D6D" w:rsidP="004C62A0">
      <w:pPr>
        <w:spacing w:after="0" w:line="240" w:lineRule="auto"/>
      </w:pPr>
      <w:r>
        <w:continuationSeparator/>
      </w:r>
    </w:p>
  </w:endnote>
  <w:endnote w:type="continuationNotice" w:id="1">
    <w:p w14:paraId="5F68204E" w14:textId="77777777" w:rsidR="00840D6D" w:rsidRDefault="00840D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D396284" w:rsidR="00D96D8A" w:rsidRPr="00B21980" w:rsidRDefault="00B21980" w:rsidP="00B2198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D8AB" w14:textId="77777777" w:rsidR="00840D6D" w:rsidRDefault="00840D6D" w:rsidP="004C62A0">
      <w:pPr>
        <w:spacing w:after="0" w:line="240" w:lineRule="auto"/>
      </w:pPr>
      <w:r>
        <w:separator/>
      </w:r>
    </w:p>
  </w:footnote>
  <w:footnote w:type="continuationSeparator" w:id="0">
    <w:p w14:paraId="3F2BE505" w14:textId="77777777" w:rsidR="00840D6D" w:rsidRDefault="00840D6D" w:rsidP="004C62A0">
      <w:pPr>
        <w:spacing w:after="0" w:line="240" w:lineRule="auto"/>
      </w:pPr>
      <w:r>
        <w:continuationSeparator/>
      </w:r>
    </w:p>
  </w:footnote>
  <w:footnote w:type="continuationNotice" w:id="1">
    <w:p w14:paraId="4F90E97F" w14:textId="77777777" w:rsidR="00840D6D" w:rsidRDefault="00840D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4CE2FB3" w:rsidR="004C62A0" w:rsidRPr="00F0380C" w:rsidRDefault="00F0380C" w:rsidP="00F0380C">
    <w:pPr>
      <w:pStyle w:val="Header"/>
      <w:spacing w:after="120"/>
    </w:pPr>
    <w:r>
      <w:rPr>
        <w:noProof/>
      </w:rPr>
      <w:drawing>
        <wp:inline distT="0" distB="0" distL="0" distR="0" wp14:anchorId="17AC5C5D" wp14:editId="4A601388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A7716"/>
    <w:multiLevelType w:val="hybridMultilevel"/>
    <w:tmpl w:val="5E24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D1D06"/>
    <w:multiLevelType w:val="hybridMultilevel"/>
    <w:tmpl w:val="9A2C243E"/>
    <w:lvl w:ilvl="0" w:tplc="5BD44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924A89"/>
    <w:multiLevelType w:val="hybridMultilevel"/>
    <w:tmpl w:val="A11A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BB0D67"/>
    <w:multiLevelType w:val="hybridMultilevel"/>
    <w:tmpl w:val="1BA0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1770982">
    <w:abstractNumId w:val="3"/>
  </w:num>
  <w:num w:numId="2" w16cid:durableId="209221845">
    <w:abstractNumId w:val="7"/>
  </w:num>
  <w:num w:numId="3" w16cid:durableId="906918572">
    <w:abstractNumId w:val="5"/>
  </w:num>
  <w:num w:numId="4" w16cid:durableId="1702318737">
    <w:abstractNumId w:val="28"/>
  </w:num>
  <w:num w:numId="5" w16cid:durableId="1970549769">
    <w:abstractNumId w:val="18"/>
  </w:num>
  <w:num w:numId="6" w16cid:durableId="1658416904">
    <w:abstractNumId w:val="17"/>
  </w:num>
  <w:num w:numId="7" w16cid:durableId="1162237550">
    <w:abstractNumId w:val="2"/>
  </w:num>
  <w:num w:numId="8" w16cid:durableId="1933779121">
    <w:abstractNumId w:val="9"/>
  </w:num>
  <w:num w:numId="9" w16cid:durableId="1769157830">
    <w:abstractNumId w:val="0"/>
  </w:num>
  <w:num w:numId="10" w16cid:durableId="1697385640">
    <w:abstractNumId w:val="22"/>
  </w:num>
  <w:num w:numId="11" w16cid:durableId="2010206417">
    <w:abstractNumId w:val="12"/>
  </w:num>
  <w:num w:numId="12" w16cid:durableId="1979451863">
    <w:abstractNumId w:val="13"/>
  </w:num>
  <w:num w:numId="13" w16cid:durableId="437526925">
    <w:abstractNumId w:val="20"/>
  </w:num>
  <w:num w:numId="14" w16cid:durableId="1402632147">
    <w:abstractNumId w:val="15"/>
  </w:num>
  <w:num w:numId="15" w16cid:durableId="766657431">
    <w:abstractNumId w:val="11"/>
  </w:num>
  <w:num w:numId="16" w16cid:durableId="415588913">
    <w:abstractNumId w:val="29"/>
  </w:num>
  <w:num w:numId="17" w16cid:durableId="659314708">
    <w:abstractNumId w:val="24"/>
  </w:num>
  <w:num w:numId="18" w16cid:durableId="1721126998">
    <w:abstractNumId w:val="14"/>
  </w:num>
  <w:num w:numId="19" w16cid:durableId="35586497">
    <w:abstractNumId w:val="10"/>
  </w:num>
  <w:num w:numId="20" w16cid:durableId="37432838">
    <w:abstractNumId w:val="31"/>
  </w:num>
  <w:num w:numId="21" w16cid:durableId="965084430">
    <w:abstractNumId w:val="6"/>
  </w:num>
  <w:num w:numId="22" w16cid:durableId="651952707">
    <w:abstractNumId w:val="25"/>
  </w:num>
  <w:num w:numId="23" w16cid:durableId="588462304">
    <w:abstractNumId w:val="27"/>
  </w:num>
  <w:num w:numId="24" w16cid:durableId="1356225438">
    <w:abstractNumId w:val="16"/>
  </w:num>
  <w:num w:numId="25" w16cid:durableId="880630859">
    <w:abstractNumId w:val="23"/>
  </w:num>
  <w:num w:numId="26" w16cid:durableId="1840196821">
    <w:abstractNumId w:val="4"/>
  </w:num>
  <w:num w:numId="27" w16cid:durableId="2135055210">
    <w:abstractNumId w:val="1"/>
  </w:num>
  <w:num w:numId="28" w16cid:durableId="1153374452">
    <w:abstractNumId w:val="30"/>
  </w:num>
  <w:num w:numId="29" w16cid:durableId="1226069049">
    <w:abstractNumId w:val="21"/>
  </w:num>
  <w:num w:numId="30" w16cid:durableId="907568612">
    <w:abstractNumId w:val="26"/>
  </w:num>
  <w:num w:numId="31" w16cid:durableId="1749377247">
    <w:abstractNumId w:val="19"/>
  </w:num>
  <w:num w:numId="32" w16cid:durableId="77949256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206A"/>
    <w:rsid w:val="0004215D"/>
    <w:rsid w:val="00042A32"/>
    <w:rsid w:val="00042DE9"/>
    <w:rsid w:val="0004463E"/>
    <w:rsid w:val="00047496"/>
    <w:rsid w:val="00052CDE"/>
    <w:rsid w:val="00056D87"/>
    <w:rsid w:val="0006004B"/>
    <w:rsid w:val="000607C0"/>
    <w:rsid w:val="00061EA3"/>
    <w:rsid w:val="00062631"/>
    <w:rsid w:val="000637A6"/>
    <w:rsid w:val="0006380B"/>
    <w:rsid w:val="00064F5A"/>
    <w:rsid w:val="00066342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B1C97"/>
    <w:rsid w:val="000B2A8D"/>
    <w:rsid w:val="000B319B"/>
    <w:rsid w:val="000B3848"/>
    <w:rsid w:val="000B3B11"/>
    <w:rsid w:val="000B5088"/>
    <w:rsid w:val="000B5C9F"/>
    <w:rsid w:val="000B6757"/>
    <w:rsid w:val="000C0380"/>
    <w:rsid w:val="000C3037"/>
    <w:rsid w:val="000C4763"/>
    <w:rsid w:val="000C66B6"/>
    <w:rsid w:val="000D0A3B"/>
    <w:rsid w:val="000D148B"/>
    <w:rsid w:val="000D2877"/>
    <w:rsid w:val="000D291C"/>
    <w:rsid w:val="000D344E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4CA"/>
    <w:rsid w:val="00105B67"/>
    <w:rsid w:val="001107C2"/>
    <w:rsid w:val="00111937"/>
    <w:rsid w:val="00111CC6"/>
    <w:rsid w:val="0011265A"/>
    <w:rsid w:val="00114E69"/>
    <w:rsid w:val="00121103"/>
    <w:rsid w:val="00121B66"/>
    <w:rsid w:val="00123D22"/>
    <w:rsid w:val="00124584"/>
    <w:rsid w:val="00124F90"/>
    <w:rsid w:val="0012574F"/>
    <w:rsid w:val="00131003"/>
    <w:rsid w:val="00131696"/>
    <w:rsid w:val="001323E2"/>
    <w:rsid w:val="001328C3"/>
    <w:rsid w:val="00133A28"/>
    <w:rsid w:val="00135960"/>
    <w:rsid w:val="00137728"/>
    <w:rsid w:val="001449A3"/>
    <w:rsid w:val="00144F5B"/>
    <w:rsid w:val="00145537"/>
    <w:rsid w:val="00145EA2"/>
    <w:rsid w:val="00150811"/>
    <w:rsid w:val="00150B44"/>
    <w:rsid w:val="00151573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72"/>
    <w:rsid w:val="001743CF"/>
    <w:rsid w:val="00176A90"/>
    <w:rsid w:val="0017723D"/>
    <w:rsid w:val="00180C33"/>
    <w:rsid w:val="00182A2F"/>
    <w:rsid w:val="00182A62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2BBB"/>
    <w:rsid w:val="001B3F2B"/>
    <w:rsid w:val="001B47A9"/>
    <w:rsid w:val="001B4DFB"/>
    <w:rsid w:val="001B5294"/>
    <w:rsid w:val="001B7467"/>
    <w:rsid w:val="001C0441"/>
    <w:rsid w:val="001C0565"/>
    <w:rsid w:val="001C11F8"/>
    <w:rsid w:val="001C4192"/>
    <w:rsid w:val="001D1B77"/>
    <w:rsid w:val="001D1CAC"/>
    <w:rsid w:val="001D21BD"/>
    <w:rsid w:val="001D471F"/>
    <w:rsid w:val="001D4E64"/>
    <w:rsid w:val="001D511A"/>
    <w:rsid w:val="001D539E"/>
    <w:rsid w:val="001D594C"/>
    <w:rsid w:val="001D608C"/>
    <w:rsid w:val="001D7490"/>
    <w:rsid w:val="001D7806"/>
    <w:rsid w:val="001E1B9C"/>
    <w:rsid w:val="001E1ECA"/>
    <w:rsid w:val="001E1F34"/>
    <w:rsid w:val="001E20D6"/>
    <w:rsid w:val="001E233E"/>
    <w:rsid w:val="001F04C0"/>
    <w:rsid w:val="001F0FCE"/>
    <w:rsid w:val="001F3CE2"/>
    <w:rsid w:val="001F57D7"/>
    <w:rsid w:val="002028B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02B0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2177"/>
    <w:rsid w:val="00282B25"/>
    <w:rsid w:val="00284680"/>
    <w:rsid w:val="002872DD"/>
    <w:rsid w:val="002913A3"/>
    <w:rsid w:val="00291430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39A"/>
    <w:rsid w:val="002B6CB5"/>
    <w:rsid w:val="002B7D38"/>
    <w:rsid w:val="002C0290"/>
    <w:rsid w:val="002C08D1"/>
    <w:rsid w:val="002C0F69"/>
    <w:rsid w:val="002C2825"/>
    <w:rsid w:val="002C2B7C"/>
    <w:rsid w:val="002C68B2"/>
    <w:rsid w:val="002D1CCB"/>
    <w:rsid w:val="002D2D9A"/>
    <w:rsid w:val="002D433A"/>
    <w:rsid w:val="002D55BE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24A8"/>
    <w:rsid w:val="00302D49"/>
    <w:rsid w:val="00302F36"/>
    <w:rsid w:val="00303F6F"/>
    <w:rsid w:val="0030416B"/>
    <w:rsid w:val="00305830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353E1"/>
    <w:rsid w:val="00335BC9"/>
    <w:rsid w:val="00340F20"/>
    <w:rsid w:val="00341525"/>
    <w:rsid w:val="00341579"/>
    <w:rsid w:val="00341D2F"/>
    <w:rsid w:val="00341F28"/>
    <w:rsid w:val="00342012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7254"/>
    <w:rsid w:val="003703CB"/>
    <w:rsid w:val="00370686"/>
    <w:rsid w:val="0037122D"/>
    <w:rsid w:val="00371CAC"/>
    <w:rsid w:val="00371F3C"/>
    <w:rsid w:val="0037258B"/>
    <w:rsid w:val="00372A13"/>
    <w:rsid w:val="00372ECE"/>
    <w:rsid w:val="003733E4"/>
    <w:rsid w:val="003760AE"/>
    <w:rsid w:val="00382041"/>
    <w:rsid w:val="00382114"/>
    <w:rsid w:val="003849ED"/>
    <w:rsid w:val="00390F9D"/>
    <w:rsid w:val="003924EB"/>
    <w:rsid w:val="00394453"/>
    <w:rsid w:val="00396ADE"/>
    <w:rsid w:val="003978B0"/>
    <w:rsid w:val="003A0455"/>
    <w:rsid w:val="003A097F"/>
    <w:rsid w:val="003A1344"/>
    <w:rsid w:val="003A1EAA"/>
    <w:rsid w:val="003A50C3"/>
    <w:rsid w:val="003A5741"/>
    <w:rsid w:val="003A6A15"/>
    <w:rsid w:val="003B19F8"/>
    <w:rsid w:val="003B3309"/>
    <w:rsid w:val="003B6763"/>
    <w:rsid w:val="003B7AAB"/>
    <w:rsid w:val="003C2B87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E14"/>
    <w:rsid w:val="003D3572"/>
    <w:rsid w:val="003D5240"/>
    <w:rsid w:val="003D57F9"/>
    <w:rsid w:val="003D6934"/>
    <w:rsid w:val="003E17DB"/>
    <w:rsid w:val="003E3346"/>
    <w:rsid w:val="003E5909"/>
    <w:rsid w:val="003E650D"/>
    <w:rsid w:val="003E6C16"/>
    <w:rsid w:val="003F2718"/>
    <w:rsid w:val="003F3C99"/>
    <w:rsid w:val="003F5A7D"/>
    <w:rsid w:val="003F5AD3"/>
    <w:rsid w:val="003F7197"/>
    <w:rsid w:val="003F7330"/>
    <w:rsid w:val="003F74A3"/>
    <w:rsid w:val="004022FF"/>
    <w:rsid w:val="00402EFE"/>
    <w:rsid w:val="0040319B"/>
    <w:rsid w:val="00403786"/>
    <w:rsid w:val="00403D3E"/>
    <w:rsid w:val="004043FE"/>
    <w:rsid w:val="004045D3"/>
    <w:rsid w:val="004049AB"/>
    <w:rsid w:val="00405535"/>
    <w:rsid w:val="004079B1"/>
    <w:rsid w:val="00411AD9"/>
    <w:rsid w:val="00413E82"/>
    <w:rsid w:val="00413F8E"/>
    <w:rsid w:val="0041594F"/>
    <w:rsid w:val="004165F6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5846"/>
    <w:rsid w:val="00456ACE"/>
    <w:rsid w:val="004608E4"/>
    <w:rsid w:val="00463676"/>
    <w:rsid w:val="004636CF"/>
    <w:rsid w:val="0046460C"/>
    <w:rsid w:val="00466ABF"/>
    <w:rsid w:val="00467352"/>
    <w:rsid w:val="004675EA"/>
    <w:rsid w:val="00467678"/>
    <w:rsid w:val="00467B99"/>
    <w:rsid w:val="00473CC6"/>
    <w:rsid w:val="00474A33"/>
    <w:rsid w:val="00480463"/>
    <w:rsid w:val="004828CC"/>
    <w:rsid w:val="004868C7"/>
    <w:rsid w:val="00487C55"/>
    <w:rsid w:val="00490658"/>
    <w:rsid w:val="004913C2"/>
    <w:rsid w:val="00493E8B"/>
    <w:rsid w:val="004A1DD6"/>
    <w:rsid w:val="004A4E43"/>
    <w:rsid w:val="004A60F4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D3BBA"/>
    <w:rsid w:val="004D6E86"/>
    <w:rsid w:val="004D7ED5"/>
    <w:rsid w:val="004E2B4B"/>
    <w:rsid w:val="004E4645"/>
    <w:rsid w:val="004E796E"/>
    <w:rsid w:val="004F0F83"/>
    <w:rsid w:val="004F1FB1"/>
    <w:rsid w:val="004F4FA8"/>
    <w:rsid w:val="004F55DE"/>
    <w:rsid w:val="004F5691"/>
    <w:rsid w:val="00500534"/>
    <w:rsid w:val="00500A85"/>
    <w:rsid w:val="005063B6"/>
    <w:rsid w:val="005063E3"/>
    <w:rsid w:val="00506C50"/>
    <w:rsid w:val="00507DE9"/>
    <w:rsid w:val="0052023F"/>
    <w:rsid w:val="00521011"/>
    <w:rsid w:val="0052197B"/>
    <w:rsid w:val="00522337"/>
    <w:rsid w:val="00523BDD"/>
    <w:rsid w:val="005262BE"/>
    <w:rsid w:val="005266C1"/>
    <w:rsid w:val="005274CD"/>
    <w:rsid w:val="0052794F"/>
    <w:rsid w:val="00532D67"/>
    <w:rsid w:val="00537175"/>
    <w:rsid w:val="00545A1B"/>
    <w:rsid w:val="00551096"/>
    <w:rsid w:val="0055120E"/>
    <w:rsid w:val="0055287C"/>
    <w:rsid w:val="00552C50"/>
    <w:rsid w:val="0055320D"/>
    <w:rsid w:val="00553487"/>
    <w:rsid w:val="00554B85"/>
    <w:rsid w:val="00555F58"/>
    <w:rsid w:val="00560143"/>
    <w:rsid w:val="005603BA"/>
    <w:rsid w:val="00560CA9"/>
    <w:rsid w:val="00563D8F"/>
    <w:rsid w:val="0056404E"/>
    <w:rsid w:val="005652DC"/>
    <w:rsid w:val="0056739B"/>
    <w:rsid w:val="00567A33"/>
    <w:rsid w:val="005726D9"/>
    <w:rsid w:val="0057276E"/>
    <w:rsid w:val="00575E2D"/>
    <w:rsid w:val="00576363"/>
    <w:rsid w:val="00580445"/>
    <w:rsid w:val="00581586"/>
    <w:rsid w:val="00581FFF"/>
    <w:rsid w:val="00583134"/>
    <w:rsid w:val="00584C49"/>
    <w:rsid w:val="00585937"/>
    <w:rsid w:val="0058621E"/>
    <w:rsid w:val="005906C4"/>
    <w:rsid w:val="00590FEF"/>
    <w:rsid w:val="00594888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7B5"/>
    <w:rsid w:val="005E613D"/>
    <w:rsid w:val="005E6172"/>
    <w:rsid w:val="005F02C0"/>
    <w:rsid w:val="005F0E7A"/>
    <w:rsid w:val="005F13A4"/>
    <w:rsid w:val="005F5393"/>
    <w:rsid w:val="005F584C"/>
    <w:rsid w:val="00600DC4"/>
    <w:rsid w:val="0060246A"/>
    <w:rsid w:val="00602524"/>
    <w:rsid w:val="00602ABE"/>
    <w:rsid w:val="006063F6"/>
    <w:rsid w:val="00606E9D"/>
    <w:rsid w:val="006104DC"/>
    <w:rsid w:val="00610A27"/>
    <w:rsid w:val="00611655"/>
    <w:rsid w:val="006138A1"/>
    <w:rsid w:val="00616B4F"/>
    <w:rsid w:val="00617A10"/>
    <w:rsid w:val="006220EB"/>
    <w:rsid w:val="00626ABE"/>
    <w:rsid w:val="00627663"/>
    <w:rsid w:val="00630C42"/>
    <w:rsid w:val="00631387"/>
    <w:rsid w:val="00635A0F"/>
    <w:rsid w:val="0063693B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613D7"/>
    <w:rsid w:val="00662335"/>
    <w:rsid w:val="00662607"/>
    <w:rsid w:val="00663143"/>
    <w:rsid w:val="00664BCD"/>
    <w:rsid w:val="006679B2"/>
    <w:rsid w:val="00667B91"/>
    <w:rsid w:val="00672F55"/>
    <w:rsid w:val="00674484"/>
    <w:rsid w:val="00674574"/>
    <w:rsid w:val="0067468A"/>
    <w:rsid w:val="00680E70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41"/>
    <w:rsid w:val="006B48D6"/>
    <w:rsid w:val="006B48EB"/>
    <w:rsid w:val="006B500E"/>
    <w:rsid w:val="006B536C"/>
    <w:rsid w:val="006B5DAF"/>
    <w:rsid w:val="006C0D9D"/>
    <w:rsid w:val="006C0E4F"/>
    <w:rsid w:val="006C2496"/>
    <w:rsid w:val="006C4522"/>
    <w:rsid w:val="006C4C38"/>
    <w:rsid w:val="006C610E"/>
    <w:rsid w:val="006C6965"/>
    <w:rsid w:val="006C7BA9"/>
    <w:rsid w:val="006C7F53"/>
    <w:rsid w:val="006D0E8D"/>
    <w:rsid w:val="006D39CD"/>
    <w:rsid w:val="006D4EC7"/>
    <w:rsid w:val="006D5527"/>
    <w:rsid w:val="006D58B3"/>
    <w:rsid w:val="006D59F5"/>
    <w:rsid w:val="006D61C3"/>
    <w:rsid w:val="006D656F"/>
    <w:rsid w:val="006D7FAB"/>
    <w:rsid w:val="006E0546"/>
    <w:rsid w:val="006E0676"/>
    <w:rsid w:val="006E0D0B"/>
    <w:rsid w:val="006E0E6A"/>
    <w:rsid w:val="006E1BD3"/>
    <w:rsid w:val="006E40FF"/>
    <w:rsid w:val="006E4DDE"/>
    <w:rsid w:val="006E5EAB"/>
    <w:rsid w:val="006E771E"/>
    <w:rsid w:val="006E7DC3"/>
    <w:rsid w:val="006F2312"/>
    <w:rsid w:val="006F51A6"/>
    <w:rsid w:val="006F5438"/>
    <w:rsid w:val="006F5484"/>
    <w:rsid w:val="006F76E0"/>
    <w:rsid w:val="00700097"/>
    <w:rsid w:val="00701618"/>
    <w:rsid w:val="00702A52"/>
    <w:rsid w:val="007036F0"/>
    <w:rsid w:val="00704081"/>
    <w:rsid w:val="00704FF7"/>
    <w:rsid w:val="007053AA"/>
    <w:rsid w:val="0070699D"/>
    <w:rsid w:val="00707549"/>
    <w:rsid w:val="00707C3E"/>
    <w:rsid w:val="007100EF"/>
    <w:rsid w:val="007106A7"/>
    <w:rsid w:val="007113B9"/>
    <w:rsid w:val="00714EEC"/>
    <w:rsid w:val="00715BF1"/>
    <w:rsid w:val="00715FA5"/>
    <w:rsid w:val="007169C3"/>
    <w:rsid w:val="00720297"/>
    <w:rsid w:val="00720A49"/>
    <w:rsid w:val="00721166"/>
    <w:rsid w:val="00722E53"/>
    <w:rsid w:val="00723156"/>
    <w:rsid w:val="007249A2"/>
    <w:rsid w:val="00724FAD"/>
    <w:rsid w:val="007252FA"/>
    <w:rsid w:val="007259B6"/>
    <w:rsid w:val="00726FDF"/>
    <w:rsid w:val="0072758E"/>
    <w:rsid w:val="00731A8C"/>
    <w:rsid w:val="007320D1"/>
    <w:rsid w:val="00732652"/>
    <w:rsid w:val="00733B06"/>
    <w:rsid w:val="007347B5"/>
    <w:rsid w:val="0074143F"/>
    <w:rsid w:val="0074192C"/>
    <w:rsid w:val="00743861"/>
    <w:rsid w:val="00745F6F"/>
    <w:rsid w:val="00746E56"/>
    <w:rsid w:val="00746ECC"/>
    <w:rsid w:val="00752250"/>
    <w:rsid w:val="00752640"/>
    <w:rsid w:val="00752F00"/>
    <w:rsid w:val="00752F1F"/>
    <w:rsid w:val="00756D72"/>
    <w:rsid w:val="00756F58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20A4"/>
    <w:rsid w:val="007B36D7"/>
    <w:rsid w:val="007B4C57"/>
    <w:rsid w:val="007B4D73"/>
    <w:rsid w:val="007B668D"/>
    <w:rsid w:val="007C1AC9"/>
    <w:rsid w:val="007C28B2"/>
    <w:rsid w:val="007C546D"/>
    <w:rsid w:val="007D02E9"/>
    <w:rsid w:val="007D2E0E"/>
    <w:rsid w:val="007D2E44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C62"/>
    <w:rsid w:val="007E11B2"/>
    <w:rsid w:val="007E3F44"/>
    <w:rsid w:val="007E5AC2"/>
    <w:rsid w:val="007E66D3"/>
    <w:rsid w:val="007E77AA"/>
    <w:rsid w:val="007F0E3C"/>
    <w:rsid w:val="007F1521"/>
    <w:rsid w:val="007F2BC2"/>
    <w:rsid w:val="007F3718"/>
    <w:rsid w:val="007F3A88"/>
    <w:rsid w:val="007F3E62"/>
    <w:rsid w:val="007F48D3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7582"/>
    <w:rsid w:val="00817A7D"/>
    <w:rsid w:val="008218DE"/>
    <w:rsid w:val="00824158"/>
    <w:rsid w:val="00824534"/>
    <w:rsid w:val="00824B99"/>
    <w:rsid w:val="00824D57"/>
    <w:rsid w:val="00831EF1"/>
    <w:rsid w:val="00832368"/>
    <w:rsid w:val="0083488D"/>
    <w:rsid w:val="008348B3"/>
    <w:rsid w:val="00835544"/>
    <w:rsid w:val="0083749C"/>
    <w:rsid w:val="00837AA9"/>
    <w:rsid w:val="00840D6D"/>
    <w:rsid w:val="00840EDF"/>
    <w:rsid w:val="00844341"/>
    <w:rsid w:val="00845856"/>
    <w:rsid w:val="00845AE2"/>
    <w:rsid w:val="0084787B"/>
    <w:rsid w:val="00847B3F"/>
    <w:rsid w:val="00851692"/>
    <w:rsid w:val="00851F00"/>
    <w:rsid w:val="0085227F"/>
    <w:rsid w:val="008575C0"/>
    <w:rsid w:val="00860A50"/>
    <w:rsid w:val="0086131F"/>
    <w:rsid w:val="0086142A"/>
    <w:rsid w:val="008620C1"/>
    <w:rsid w:val="00865272"/>
    <w:rsid w:val="00872088"/>
    <w:rsid w:val="00873C4D"/>
    <w:rsid w:val="0087407C"/>
    <w:rsid w:val="00875211"/>
    <w:rsid w:val="0088068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2E3A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B71A0"/>
    <w:rsid w:val="008B7D68"/>
    <w:rsid w:val="008C19E4"/>
    <w:rsid w:val="008C3A04"/>
    <w:rsid w:val="008C4300"/>
    <w:rsid w:val="008C66AE"/>
    <w:rsid w:val="008C6A83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36C0"/>
    <w:rsid w:val="0091172F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116"/>
    <w:rsid w:val="0093242D"/>
    <w:rsid w:val="009375A2"/>
    <w:rsid w:val="0094042F"/>
    <w:rsid w:val="009411D6"/>
    <w:rsid w:val="00941AC3"/>
    <w:rsid w:val="009420A1"/>
    <w:rsid w:val="00944C02"/>
    <w:rsid w:val="009451C5"/>
    <w:rsid w:val="009461E7"/>
    <w:rsid w:val="009517AF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AE2"/>
    <w:rsid w:val="00975EC8"/>
    <w:rsid w:val="00980C54"/>
    <w:rsid w:val="00980D12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72E9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B0A2A"/>
    <w:rsid w:val="009B1E7E"/>
    <w:rsid w:val="009B3206"/>
    <w:rsid w:val="009B34E3"/>
    <w:rsid w:val="009B3833"/>
    <w:rsid w:val="009B47A8"/>
    <w:rsid w:val="009B6889"/>
    <w:rsid w:val="009B711F"/>
    <w:rsid w:val="009B7B28"/>
    <w:rsid w:val="009C07A5"/>
    <w:rsid w:val="009C0E2B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5AB8"/>
    <w:rsid w:val="009F64A7"/>
    <w:rsid w:val="009F70FC"/>
    <w:rsid w:val="009F7533"/>
    <w:rsid w:val="009F7B8F"/>
    <w:rsid w:val="00A02EC7"/>
    <w:rsid w:val="00A03EA0"/>
    <w:rsid w:val="00A0624D"/>
    <w:rsid w:val="00A06413"/>
    <w:rsid w:val="00A11D16"/>
    <w:rsid w:val="00A13B88"/>
    <w:rsid w:val="00A15AC0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46E8E"/>
    <w:rsid w:val="00A52230"/>
    <w:rsid w:val="00A60388"/>
    <w:rsid w:val="00A61E04"/>
    <w:rsid w:val="00A62308"/>
    <w:rsid w:val="00A6589D"/>
    <w:rsid w:val="00A658F6"/>
    <w:rsid w:val="00A7214C"/>
    <w:rsid w:val="00A72A7F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2A26"/>
    <w:rsid w:val="00A92DD6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EE6"/>
    <w:rsid w:val="00AA6748"/>
    <w:rsid w:val="00AB1851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70D6"/>
    <w:rsid w:val="00AF7312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10EE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227"/>
    <w:rsid w:val="00B21980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1F65"/>
    <w:rsid w:val="00B423AE"/>
    <w:rsid w:val="00B44B0A"/>
    <w:rsid w:val="00B455AF"/>
    <w:rsid w:val="00B46613"/>
    <w:rsid w:val="00B50571"/>
    <w:rsid w:val="00B546C7"/>
    <w:rsid w:val="00B56C55"/>
    <w:rsid w:val="00B607A1"/>
    <w:rsid w:val="00B617F5"/>
    <w:rsid w:val="00B62A84"/>
    <w:rsid w:val="00B64753"/>
    <w:rsid w:val="00B65D1E"/>
    <w:rsid w:val="00B66256"/>
    <w:rsid w:val="00B66B83"/>
    <w:rsid w:val="00B670FD"/>
    <w:rsid w:val="00B6730A"/>
    <w:rsid w:val="00B67391"/>
    <w:rsid w:val="00B71254"/>
    <w:rsid w:val="00B71C17"/>
    <w:rsid w:val="00B71C3E"/>
    <w:rsid w:val="00B71D94"/>
    <w:rsid w:val="00B72568"/>
    <w:rsid w:val="00B744A3"/>
    <w:rsid w:val="00B75005"/>
    <w:rsid w:val="00B76AD5"/>
    <w:rsid w:val="00B76DF1"/>
    <w:rsid w:val="00B76FAE"/>
    <w:rsid w:val="00B80052"/>
    <w:rsid w:val="00B81EAC"/>
    <w:rsid w:val="00B8254C"/>
    <w:rsid w:val="00B85112"/>
    <w:rsid w:val="00B8525B"/>
    <w:rsid w:val="00B85D2E"/>
    <w:rsid w:val="00B87D01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A8D"/>
    <w:rsid w:val="00BB1B0B"/>
    <w:rsid w:val="00BB4227"/>
    <w:rsid w:val="00BB5211"/>
    <w:rsid w:val="00BB5ECA"/>
    <w:rsid w:val="00BC350D"/>
    <w:rsid w:val="00BC70FF"/>
    <w:rsid w:val="00BC7C72"/>
    <w:rsid w:val="00BD17D4"/>
    <w:rsid w:val="00BD3491"/>
    <w:rsid w:val="00BD3846"/>
    <w:rsid w:val="00BD38DD"/>
    <w:rsid w:val="00BE15C7"/>
    <w:rsid w:val="00BE3CD8"/>
    <w:rsid w:val="00BE4773"/>
    <w:rsid w:val="00BE5829"/>
    <w:rsid w:val="00BE5FCB"/>
    <w:rsid w:val="00BF2249"/>
    <w:rsid w:val="00BF7308"/>
    <w:rsid w:val="00C027CB"/>
    <w:rsid w:val="00C03274"/>
    <w:rsid w:val="00C0369A"/>
    <w:rsid w:val="00C059DA"/>
    <w:rsid w:val="00C06493"/>
    <w:rsid w:val="00C0721A"/>
    <w:rsid w:val="00C106B8"/>
    <w:rsid w:val="00C13B40"/>
    <w:rsid w:val="00C13CFB"/>
    <w:rsid w:val="00C1440E"/>
    <w:rsid w:val="00C1470C"/>
    <w:rsid w:val="00C14E73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4CD"/>
    <w:rsid w:val="00C459CA"/>
    <w:rsid w:val="00C45A4A"/>
    <w:rsid w:val="00C47BAC"/>
    <w:rsid w:val="00C535AE"/>
    <w:rsid w:val="00C54FAC"/>
    <w:rsid w:val="00C56FAB"/>
    <w:rsid w:val="00C57329"/>
    <w:rsid w:val="00C62B9F"/>
    <w:rsid w:val="00C62DEB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5B3"/>
    <w:rsid w:val="00C94D90"/>
    <w:rsid w:val="00C95E2C"/>
    <w:rsid w:val="00C9670A"/>
    <w:rsid w:val="00C97EFE"/>
    <w:rsid w:val="00CA2AF0"/>
    <w:rsid w:val="00CA2BDD"/>
    <w:rsid w:val="00CA468A"/>
    <w:rsid w:val="00CA7B4B"/>
    <w:rsid w:val="00CB2EA3"/>
    <w:rsid w:val="00CB3D3D"/>
    <w:rsid w:val="00CC0946"/>
    <w:rsid w:val="00CC2FA3"/>
    <w:rsid w:val="00CC3EFC"/>
    <w:rsid w:val="00CC48DD"/>
    <w:rsid w:val="00CC599C"/>
    <w:rsid w:val="00CC6FD4"/>
    <w:rsid w:val="00CD1B8C"/>
    <w:rsid w:val="00CD33E9"/>
    <w:rsid w:val="00CD381F"/>
    <w:rsid w:val="00CD4371"/>
    <w:rsid w:val="00CE17D8"/>
    <w:rsid w:val="00CE19E6"/>
    <w:rsid w:val="00CE43A8"/>
    <w:rsid w:val="00CF1A51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96"/>
    <w:rsid w:val="00D17E92"/>
    <w:rsid w:val="00D20345"/>
    <w:rsid w:val="00D20D0B"/>
    <w:rsid w:val="00D268F5"/>
    <w:rsid w:val="00D31B0E"/>
    <w:rsid w:val="00D33CA1"/>
    <w:rsid w:val="00D35048"/>
    <w:rsid w:val="00D3680A"/>
    <w:rsid w:val="00D40E9D"/>
    <w:rsid w:val="00D41AF7"/>
    <w:rsid w:val="00D423F3"/>
    <w:rsid w:val="00D425DF"/>
    <w:rsid w:val="00D428F2"/>
    <w:rsid w:val="00D449E9"/>
    <w:rsid w:val="00D46A9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025"/>
    <w:rsid w:val="00D81C98"/>
    <w:rsid w:val="00D822C2"/>
    <w:rsid w:val="00D86E4E"/>
    <w:rsid w:val="00D8700E"/>
    <w:rsid w:val="00D874DF"/>
    <w:rsid w:val="00D90258"/>
    <w:rsid w:val="00D91AD9"/>
    <w:rsid w:val="00D9546F"/>
    <w:rsid w:val="00D96A53"/>
    <w:rsid w:val="00D96D8A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358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37A83"/>
    <w:rsid w:val="00E37C2B"/>
    <w:rsid w:val="00E43D56"/>
    <w:rsid w:val="00E47CDD"/>
    <w:rsid w:val="00E525F2"/>
    <w:rsid w:val="00E552FA"/>
    <w:rsid w:val="00E55940"/>
    <w:rsid w:val="00E57C87"/>
    <w:rsid w:val="00E57F31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5C42"/>
    <w:rsid w:val="00EB08FD"/>
    <w:rsid w:val="00EB1403"/>
    <w:rsid w:val="00EB19F4"/>
    <w:rsid w:val="00EB366F"/>
    <w:rsid w:val="00EB3712"/>
    <w:rsid w:val="00EB55BE"/>
    <w:rsid w:val="00EB6A77"/>
    <w:rsid w:val="00EC0566"/>
    <w:rsid w:val="00EC0B79"/>
    <w:rsid w:val="00EC1911"/>
    <w:rsid w:val="00EC2A00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2A56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380C"/>
    <w:rsid w:val="00F04393"/>
    <w:rsid w:val="00F1386C"/>
    <w:rsid w:val="00F20F09"/>
    <w:rsid w:val="00F21B25"/>
    <w:rsid w:val="00F222CC"/>
    <w:rsid w:val="00F26A08"/>
    <w:rsid w:val="00F26A17"/>
    <w:rsid w:val="00F2767D"/>
    <w:rsid w:val="00F32762"/>
    <w:rsid w:val="00F32CB7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60BCD"/>
    <w:rsid w:val="00F61453"/>
    <w:rsid w:val="00F625E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3F8B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26D"/>
    <w:rsid w:val="00FF7EC0"/>
    <w:rsid w:val="01C32EA4"/>
    <w:rsid w:val="15A7C5C7"/>
    <w:rsid w:val="182DD7FE"/>
    <w:rsid w:val="1E269D1D"/>
    <w:rsid w:val="292029F5"/>
    <w:rsid w:val="33AA27AF"/>
    <w:rsid w:val="340951D2"/>
    <w:rsid w:val="343D0257"/>
    <w:rsid w:val="374D026C"/>
    <w:rsid w:val="3D34BE8A"/>
    <w:rsid w:val="40CEAC7D"/>
    <w:rsid w:val="635CC82D"/>
    <w:rsid w:val="6BB80EF8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A5A6472"/>
  <w15:chartTrackingRefBased/>
  <w15:docId w15:val="{995E9492-6401-41EF-A024-8A3746A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56F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1F0C0D-24EB-46F5-BA92-ED8F789D6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67</TotalTime>
  <Pages>6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7.04: Explicit Teaching | Part I</vt:lpstr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7.04: Explicit Teaching | Part I</dc:title>
  <dc:subject>Lesson 7.04: Explicit Teaching | Part I</dc:subject>
  <dc:creator>Texas Education Agency</dc:creator>
  <cp:keywords/>
  <dc:description/>
  <cp:lastModifiedBy>White (she/her), Whitney</cp:lastModifiedBy>
  <cp:revision>17</cp:revision>
  <dcterms:created xsi:type="dcterms:W3CDTF">2022-02-18T18:04:00Z</dcterms:created>
  <dcterms:modified xsi:type="dcterms:W3CDTF">2023-08-30T03:02:00Z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