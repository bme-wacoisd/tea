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7781177"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108B894E" w:rsidR="007B668D" w:rsidRDefault="007B668D" w:rsidP="00A72A7F">
      <w:pPr>
        <w:pStyle w:val="Heading2"/>
        <w:spacing w:after="360"/>
      </w:pPr>
      <w:r w:rsidRPr="003B566B">
        <w:t>Lesson</w:t>
      </w:r>
      <w:r>
        <w:t xml:space="preserve"> </w:t>
      </w:r>
      <w:r w:rsidR="00D90E33">
        <w:t>9</w:t>
      </w:r>
      <w:r w:rsidR="009F4119">
        <w:t>.</w:t>
      </w:r>
      <w:r w:rsidR="00D06356">
        <w:t>0</w:t>
      </w:r>
      <w:r w:rsidR="006233C4">
        <w:t>5</w:t>
      </w:r>
      <w:r>
        <w:t>:</w:t>
      </w:r>
      <w:r w:rsidR="00DF26CB">
        <w:t xml:space="preserve"> Effective Feedback Strategies</w:t>
      </w:r>
      <w:r w:rsidR="00A61905">
        <w:t xml:space="preserve"> </w:t>
      </w:r>
      <w:r w:rsidR="00FD41EB">
        <w:t>|</w:t>
      </w:r>
      <w:r w:rsidR="00A61905">
        <w:t xml:space="preserve"> </w:t>
      </w:r>
      <w:r w:rsidR="006233C4">
        <w:t>Practice with 1:1 Conferences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98B545B" w:rsidR="00A969C1" w:rsidRPr="00D268F5" w:rsidRDefault="00A969C1" w:rsidP="00D268F5">
            <w:pPr>
              <w:pStyle w:val="Tabletext"/>
            </w:pPr>
            <w:r w:rsidRPr="00D268F5">
              <w:t>Warm-Up (</w:t>
            </w:r>
            <w:r w:rsidR="00EA106A">
              <w:t>5</w:t>
            </w:r>
            <w:r w:rsidR="00C64A91">
              <w:t xml:space="preserve"> </w:t>
            </w:r>
            <w:r w:rsidRPr="00D268F5">
              <w:t>mins)</w:t>
            </w:r>
            <w:r w:rsidR="00B057A4">
              <w:t xml:space="preserve"> </w:t>
            </w:r>
          </w:p>
          <w:p w14:paraId="33DF8046" w14:textId="1D9EDE1F" w:rsidR="00A969C1" w:rsidRDefault="00D65AEE" w:rsidP="00AD5B4D">
            <w:pPr>
              <w:pStyle w:val="Tabletextbullet"/>
              <w:numPr>
                <w:ilvl w:val="0"/>
                <w:numId w:val="3"/>
              </w:numPr>
            </w:pPr>
            <w:r>
              <w:t>Bellringer (</w:t>
            </w:r>
            <w:r w:rsidR="00E36764">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650D1D86" w:rsidR="00A969C1" w:rsidRPr="008A3F4E" w:rsidRDefault="00A969C1" w:rsidP="008A3F4E">
            <w:pPr>
              <w:pStyle w:val="Tabletext"/>
            </w:pPr>
            <w:r w:rsidRPr="008A3F4E">
              <w:t xml:space="preserve">Instruction </w:t>
            </w:r>
            <w:r w:rsidR="003E6C16">
              <w:t>(</w:t>
            </w:r>
            <w:r w:rsidR="00C473AE">
              <w:t>15</w:t>
            </w:r>
            <w:r w:rsidR="00463676">
              <w:t xml:space="preserve"> </w:t>
            </w:r>
            <w:r w:rsidR="00851692">
              <w:t>mins</w:t>
            </w:r>
            <w:r w:rsidR="003E6C16">
              <w:t>)</w:t>
            </w:r>
          </w:p>
          <w:p w14:paraId="7AAD671C" w14:textId="2FA220DE" w:rsidR="00E951C4" w:rsidRDefault="006233C4" w:rsidP="009A6694">
            <w:pPr>
              <w:pStyle w:val="Tabletextbullet"/>
              <w:numPr>
                <w:ilvl w:val="0"/>
                <w:numId w:val="3"/>
              </w:numPr>
            </w:pPr>
            <w:r>
              <w:t>Conducting 1:1 Confer</w:t>
            </w:r>
            <w:r w:rsidR="00DB4386">
              <w:t>ences</w:t>
            </w:r>
            <w:r w:rsidR="009A6694">
              <w:t xml:space="preserve"> </w:t>
            </w:r>
            <w:r w:rsidR="008E476D">
              <w:t>(</w:t>
            </w:r>
            <w:r w:rsidR="00C473AE">
              <w:t>5</w:t>
            </w:r>
            <w:r w:rsidR="008E476D">
              <w:t>)</w:t>
            </w:r>
          </w:p>
          <w:p w14:paraId="27BB55F7" w14:textId="39138E2F" w:rsidR="009A6694" w:rsidRDefault="0076544E" w:rsidP="009A6694">
            <w:pPr>
              <w:pStyle w:val="Tabletextbullet"/>
              <w:numPr>
                <w:ilvl w:val="0"/>
                <w:numId w:val="3"/>
              </w:numPr>
            </w:pPr>
            <w:r>
              <w:t>Model: 1:1 Student Conference</w:t>
            </w:r>
            <w:r w:rsidR="002475E6">
              <w:t>s</w:t>
            </w:r>
            <w:r>
              <w:t xml:space="preserve"> (1</w:t>
            </w:r>
            <w:r w:rsidR="00C473AE">
              <w:t>0</w:t>
            </w:r>
            <w:r>
              <w:t>)</w:t>
            </w:r>
          </w:p>
          <w:p w14:paraId="1E7AFF28" w14:textId="1D455D71" w:rsidR="008E476D" w:rsidRPr="007113B9" w:rsidRDefault="008E476D" w:rsidP="006D2AA5">
            <w:pPr>
              <w:pStyle w:val="Tabletextbullet"/>
              <w:numPr>
                <w:ilvl w:val="0"/>
                <w:numId w:val="0"/>
              </w:numPr>
              <w:ind w:left="864"/>
            </w:pPr>
          </w:p>
        </w:tc>
        <w:tc>
          <w:tcPr>
            <w:tcW w:w="1730" w:type="pct"/>
          </w:tcPr>
          <w:p w14:paraId="6F9B66EA" w14:textId="7F040121" w:rsidR="00A969C1" w:rsidRPr="008A3F4E" w:rsidRDefault="00A969C1" w:rsidP="008A3F4E">
            <w:pPr>
              <w:pStyle w:val="Tabletext"/>
            </w:pPr>
            <w:r w:rsidRPr="008A3F4E">
              <w:t xml:space="preserve">Application </w:t>
            </w:r>
            <w:r w:rsidR="003E6C16">
              <w:t>(</w:t>
            </w:r>
            <w:r w:rsidR="00C473AE">
              <w:t>2</w:t>
            </w:r>
            <w:r w:rsidR="00E42957">
              <w:t>5</w:t>
            </w:r>
            <w:r w:rsidR="00851692">
              <w:t xml:space="preserve"> mins</w:t>
            </w:r>
            <w:r w:rsidR="003E6C16">
              <w:t>)</w:t>
            </w:r>
          </w:p>
          <w:p w14:paraId="0C58D03F" w14:textId="5E351AF3" w:rsidR="0022534E" w:rsidRDefault="0022534E" w:rsidP="00A72A7F">
            <w:pPr>
              <w:pStyle w:val="Tabletextbullet"/>
            </w:pPr>
            <w:r>
              <w:t>Practice</w:t>
            </w:r>
            <w:r w:rsidR="003E6009">
              <w:t>-</w:t>
            </w:r>
            <w:r w:rsidR="00525AF9">
              <w:t>Conducting</w:t>
            </w:r>
            <w:r w:rsidR="0006731C">
              <w:t xml:space="preserve"> 1:1 Conferences</w:t>
            </w:r>
            <w:r>
              <w:t xml:space="preserve"> (</w:t>
            </w:r>
            <w:r w:rsidR="00C473AE">
              <w:t>20</w:t>
            </w:r>
            <w:r>
              <w:t>)</w:t>
            </w:r>
          </w:p>
          <w:p w14:paraId="2C4E6291" w14:textId="18EA25A6" w:rsidR="00F222CC" w:rsidRDefault="00F222CC" w:rsidP="00A72A7F">
            <w:pPr>
              <w:pStyle w:val="Tabletextbullet"/>
            </w:pPr>
            <w:r>
              <w:t>Debr</w:t>
            </w:r>
            <w:r w:rsidR="00AA13A9">
              <w:t>ief (</w:t>
            </w:r>
            <w:r w:rsidR="00EA106A">
              <w:t>2</w:t>
            </w:r>
            <w:r w:rsidR="00AA13A9">
              <w:t>)</w:t>
            </w:r>
          </w:p>
          <w:p w14:paraId="1B8734F9" w14:textId="159CE961" w:rsidR="00AA13A9" w:rsidRPr="007113B9" w:rsidRDefault="00AA13A9" w:rsidP="00A72A7F">
            <w:pPr>
              <w:pStyle w:val="Tabletextbullet"/>
            </w:pPr>
            <w:r>
              <w:t>Exit Ticket (</w:t>
            </w:r>
            <w:r w:rsidR="00EA106A">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30"/>
        <w:gridCol w:w="625"/>
        <w:gridCol w:w="1085"/>
        <w:gridCol w:w="6116"/>
      </w:tblGrid>
      <w:tr w:rsidR="00B07E1F" w:rsidRPr="00447D20" w14:paraId="2EC513B2" w14:textId="77777777" w:rsidTr="002475E6">
        <w:trPr>
          <w:cantSplit w:val="0"/>
        </w:trPr>
        <w:tc>
          <w:tcPr>
            <w:tcW w:w="1530"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625" w:type="dxa"/>
          </w:tcPr>
          <w:p w14:paraId="48227220" w14:textId="6460565C" w:rsidR="00B07E1F" w:rsidRPr="00447D20" w:rsidRDefault="00C16B8D" w:rsidP="002475E6">
            <w:pPr>
              <w:pStyle w:val="Tabletext"/>
              <w:ind w:right="-105"/>
              <w:jc w:val="center"/>
              <w:rPr>
                <w:rFonts w:eastAsia="Times New Roman"/>
                <w:color w:val="70AD47" w:themeColor="accent6"/>
              </w:rPr>
            </w:pPr>
            <w:r>
              <w:t>4</w:t>
            </w:r>
            <w:r w:rsidR="00B057A4">
              <w:br/>
            </w:r>
          </w:p>
        </w:tc>
        <w:tc>
          <w:tcPr>
            <w:tcW w:w="7201" w:type="dxa"/>
            <w:gridSpan w:val="2"/>
          </w:tcPr>
          <w:p w14:paraId="6B1BF350" w14:textId="382B6C9B" w:rsidR="00532D67" w:rsidRPr="00B057A4" w:rsidRDefault="00532D67" w:rsidP="00532D67">
            <w:pPr>
              <w:pStyle w:val="Tabletext"/>
            </w:pPr>
            <w:r>
              <w:t>The student understands the learner and the learning process</w:t>
            </w:r>
            <w:r w:rsidR="008E38D7">
              <w:t xml:space="preserve">. </w:t>
            </w:r>
            <w:r>
              <w:t>The student is expected to:</w:t>
            </w:r>
          </w:p>
          <w:p w14:paraId="597F6A66" w14:textId="48912DA7" w:rsidR="00B047B7" w:rsidRDefault="00532D67" w:rsidP="00AD5B4D">
            <w:pPr>
              <w:pStyle w:val="ListAlphaparens"/>
              <w:numPr>
                <w:ilvl w:val="0"/>
                <w:numId w:val="5"/>
              </w:numPr>
            </w:pPr>
            <w:r>
              <w:t xml:space="preserve">relate and implement principles and theories about the learning process to teaching and training </w:t>
            </w:r>
            <w:r w:rsidR="00F43829">
              <w:t>situations;</w:t>
            </w:r>
          </w:p>
          <w:p w14:paraId="6C81130F" w14:textId="0479363D" w:rsidR="00D91EF7" w:rsidRPr="005423D1" w:rsidRDefault="00D91EF7" w:rsidP="00AD5B4D">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r w:rsidR="00F43829">
              <w:rPr>
                <w:rFonts w:eastAsia="Times New Roman" w:cstheme="minorHAnsi"/>
                <w:color w:val="000000"/>
              </w:rPr>
              <w:t>;</w:t>
            </w:r>
          </w:p>
        </w:tc>
      </w:tr>
      <w:tr w:rsidR="00224925" w:rsidRPr="00447D20" w14:paraId="3DCEB035" w14:textId="77777777" w:rsidTr="002475E6">
        <w:trPr>
          <w:cantSplit w:val="0"/>
        </w:trPr>
        <w:tc>
          <w:tcPr>
            <w:tcW w:w="1530"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625" w:type="dxa"/>
          </w:tcPr>
          <w:p w14:paraId="1227ED69" w14:textId="34D1D4D4" w:rsidR="00224925" w:rsidRDefault="006A0967" w:rsidP="002475E6">
            <w:pPr>
              <w:pStyle w:val="Tabletext"/>
              <w:ind w:right="-105"/>
              <w:jc w:val="center"/>
            </w:pPr>
            <w:r>
              <w:t>14</w:t>
            </w:r>
            <w:r w:rsidR="00224925">
              <w:br/>
            </w:r>
          </w:p>
        </w:tc>
        <w:tc>
          <w:tcPr>
            <w:tcW w:w="7201" w:type="dxa"/>
            <w:gridSpan w:val="2"/>
          </w:tcPr>
          <w:p w14:paraId="6D8A1AD1" w14:textId="0BC97F35" w:rsidR="00BF2249" w:rsidRPr="005423D1" w:rsidRDefault="006A0967" w:rsidP="00BF2249">
            <w:pPr>
              <w:pStyle w:val="Tabletext"/>
              <w:rPr>
                <w:rFonts w:cstheme="minorHAnsi"/>
              </w:rPr>
            </w:pPr>
            <w:r w:rsidRPr="005423D1">
              <w:rPr>
                <w:rFonts w:eastAsia="Times New Roman" w:cstheme="minorHAnsi"/>
              </w:rPr>
              <w:t>The student demonstrate</w:t>
            </w:r>
            <w:r w:rsidR="00B94B51">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44F8EDF3" w:rsidR="00224925" w:rsidRPr="005423D1" w:rsidRDefault="001D17D7" w:rsidP="00BF2249">
            <w:pPr>
              <w:pStyle w:val="ListAlphaparens"/>
              <w:rPr>
                <w:rFonts w:cstheme="minorHAnsi"/>
              </w:rPr>
            </w:pPr>
            <w:r>
              <w:rPr>
                <w:rFonts w:cstheme="minorHAnsi"/>
              </w:rPr>
              <w:t>e</w:t>
            </w:r>
            <w:r w:rsidR="00A36ACF" w:rsidRPr="005423D1">
              <w:rPr>
                <w:rFonts w:eastAsia="Times New Roman" w:cstheme="minorHAnsi"/>
              </w:rPr>
              <w:t>xplain the role feedback plays in the learning process</w:t>
            </w:r>
            <w:r w:rsidR="00F43829">
              <w:rPr>
                <w:rFonts w:eastAsia="Times New Roman" w:cstheme="minorHAnsi"/>
              </w:rPr>
              <w:t>;</w:t>
            </w:r>
          </w:p>
          <w:p w14:paraId="077BACBB" w14:textId="1D23BF96" w:rsidR="00A36ACF" w:rsidRDefault="001D17D7" w:rsidP="00F43829">
            <w:pPr>
              <w:pStyle w:val="ListAlphaparens"/>
              <w:numPr>
                <w:ilvl w:val="0"/>
                <w:numId w:val="21"/>
              </w:numPr>
            </w:pPr>
            <w:r>
              <w:t>d</w:t>
            </w:r>
            <w:r w:rsidR="005423D1" w:rsidRPr="005423D1">
              <w:t>emonstrate methods of providing feedback to students such as checklists, classroom processes, and written documentation;</w:t>
            </w:r>
          </w:p>
          <w:p w14:paraId="20CB998E" w14:textId="75EF096F" w:rsidR="005423D1" w:rsidRPr="00B057A4" w:rsidRDefault="001D17D7" w:rsidP="00AD5B4D">
            <w:pPr>
              <w:pStyle w:val="ListAlphaparens"/>
              <w:numPr>
                <w:ilvl w:val="0"/>
                <w:numId w:val="5"/>
              </w:numPr>
            </w:pPr>
            <w:r>
              <w:t>d</w:t>
            </w:r>
            <w:r w:rsidR="001017B9">
              <w:t>emonstrate methods of accepting and reflecting on feedback to determine plans for improvement of educational outcomes</w:t>
            </w:r>
            <w:r w:rsidR="00F43829">
              <w:t>;</w:t>
            </w:r>
          </w:p>
        </w:tc>
      </w:tr>
      <w:tr w:rsidR="00224925" w:rsidRPr="00447D20" w14:paraId="265F69C0" w14:textId="77777777" w:rsidTr="00A61905">
        <w:trPr>
          <w:cantSplit w:val="0"/>
        </w:trPr>
        <w:tc>
          <w:tcPr>
            <w:tcW w:w="1530"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6" w:type="dxa"/>
            <w:gridSpan w:val="3"/>
            <w:hideMark/>
          </w:tcPr>
          <w:p w14:paraId="09D0B293" w14:textId="0CF11324" w:rsidR="008E6380" w:rsidRPr="008E6380" w:rsidRDefault="00546F55" w:rsidP="008E6380">
            <w:pPr>
              <w:pStyle w:val="ListParagraph"/>
              <w:numPr>
                <w:ilvl w:val="0"/>
                <w:numId w:val="4"/>
              </w:numPr>
              <w:rPr>
                <w:rFonts w:cstheme="minorHAnsi"/>
              </w:rPr>
            </w:pPr>
            <w:r w:rsidRPr="008A46F2">
              <w:rPr>
                <w:rFonts w:eastAsia="Times New Roman"/>
              </w:rPr>
              <w:t xml:space="preserve">Practice and reflect on </w:t>
            </w:r>
            <w:r w:rsidR="004A715F">
              <w:rPr>
                <w:rFonts w:eastAsia="Times New Roman"/>
              </w:rPr>
              <w:t>providing feedback</w:t>
            </w:r>
            <w:r w:rsidRPr="008A46F2">
              <w:rPr>
                <w:rFonts w:eastAsia="Times New Roman"/>
              </w:rPr>
              <w:t xml:space="preserve"> to students</w:t>
            </w:r>
            <w:r w:rsidR="008A46F2">
              <w:rPr>
                <w:rFonts w:eastAsia="Times New Roman"/>
              </w:rPr>
              <w:t xml:space="preserve"> through a 1:1 conference</w:t>
            </w:r>
          </w:p>
        </w:tc>
      </w:tr>
      <w:tr w:rsidR="00224925" w:rsidRPr="00D00C5A" w14:paraId="24AD592D" w14:textId="77777777" w:rsidTr="00A61905">
        <w:trPr>
          <w:cantSplit w:val="0"/>
        </w:trPr>
        <w:tc>
          <w:tcPr>
            <w:tcW w:w="1530"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6" w:type="dxa"/>
            <w:gridSpan w:val="3"/>
          </w:tcPr>
          <w:p w14:paraId="0CF4C16E" w14:textId="5356C2FA" w:rsidR="00224925" w:rsidRPr="005E6172" w:rsidRDefault="00572A7C" w:rsidP="00224925">
            <w:pPr>
              <w:pStyle w:val="Tabletext"/>
            </w:pPr>
            <w:r>
              <w:t xml:space="preserve">Feedback informs a student and/or teacher about the </w:t>
            </w:r>
            <w:r w:rsidR="00345E3E">
              <w:t>student’s performance relative to learning goals and outcomes</w:t>
            </w:r>
            <w:r w:rsidR="0016762D">
              <w:t>.</w:t>
            </w:r>
            <w:r w:rsidR="00FF76A0">
              <w:t xml:space="preserve"> </w:t>
            </w:r>
            <w:r w:rsidR="00A40078">
              <w:t xml:space="preserve">Creating opportunities for students to receive feedback that is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 xml:space="preserve">learning and performance. </w:t>
            </w:r>
            <w:r w:rsidR="00E47C05">
              <w:t>Formal</w:t>
            </w:r>
            <w:r w:rsidR="00D45CA7">
              <w:t xml:space="preserve"> feedback provides </w:t>
            </w:r>
            <w:r w:rsidR="008D7C74">
              <w:t xml:space="preserve">an opportunity for the student and teacher to step back and </w:t>
            </w:r>
            <w:r w:rsidR="00097DBC">
              <w:t>assess the progress of a student in attaining or mastering learning goals.</w:t>
            </w:r>
            <w:r w:rsidR="005F49AC">
              <w:t xml:space="preserve"> </w:t>
            </w:r>
            <w:r w:rsidR="00C03F8B">
              <w:t xml:space="preserve">In this lesson students will </w:t>
            </w:r>
            <w:r w:rsidR="006A04DC">
              <w:t xml:space="preserve">be introduced to the practice of one-on-one student conferences as a way of </w:t>
            </w:r>
            <w:r w:rsidR="00C03F8B">
              <w:t xml:space="preserve">giving </w:t>
            </w:r>
            <w:r w:rsidR="00A556A5">
              <w:t xml:space="preserve">formal </w:t>
            </w:r>
            <w:r w:rsidR="00097DBC">
              <w:t>verbal</w:t>
            </w:r>
            <w:r w:rsidR="00C03F8B">
              <w:t xml:space="preserve"> feedback</w:t>
            </w:r>
            <w:r w:rsidR="008E38D7">
              <w:t xml:space="preserve">. </w:t>
            </w:r>
            <w:r w:rsidR="00A669BE">
              <w:t xml:space="preserve">Students will practice </w:t>
            </w:r>
            <w:r w:rsidR="008A46F2">
              <w:t>role playing</w:t>
            </w:r>
            <w:r w:rsidR="00A669BE">
              <w:t xml:space="preserve"> a 1:1 conference with a student </w:t>
            </w:r>
            <w:r w:rsidR="008A46F2">
              <w:t>to provide effective feedback.</w:t>
            </w:r>
          </w:p>
        </w:tc>
      </w:tr>
      <w:tr w:rsidR="00224925" w:rsidRPr="00447D20" w14:paraId="62447C42" w14:textId="77777777" w:rsidTr="00A61905">
        <w:trPr>
          <w:cantSplit w:val="0"/>
        </w:trPr>
        <w:tc>
          <w:tcPr>
            <w:tcW w:w="1530" w:type="dxa"/>
          </w:tcPr>
          <w:p w14:paraId="2942E060" w14:textId="76275283" w:rsidR="00224925" w:rsidRPr="00A72A7F" w:rsidRDefault="00224925" w:rsidP="00224925">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826" w:type="dxa"/>
            <w:gridSpan w:val="3"/>
          </w:tcPr>
          <w:p w14:paraId="1520D5DB" w14:textId="30409493" w:rsidR="003C2B70" w:rsidRDefault="003C2B70" w:rsidP="003C2B70">
            <w:pPr>
              <w:pStyle w:val="Tabletext"/>
              <w:numPr>
                <w:ilvl w:val="0"/>
                <w:numId w:val="19"/>
              </w:numPr>
              <w:rPr>
                <w:i/>
                <w:iCs/>
              </w:rPr>
            </w:pPr>
            <w:r w:rsidRPr="00847BED">
              <w:rPr>
                <w:rFonts w:cstheme="minorHAnsi"/>
              </w:rPr>
              <w:lastRenderedPageBreak/>
              <w:t>As you reflect on your experience as a teacher leading a student conference, rate yourself on</w:t>
            </w:r>
            <w:r>
              <w:rPr>
                <w:rFonts w:cstheme="minorHAnsi"/>
              </w:rPr>
              <w:t xml:space="preserve"> a scale of 1-5 (1-I </w:t>
            </w:r>
            <w:r w:rsidR="008E38D7">
              <w:rPr>
                <w:rFonts w:cstheme="minorHAnsi"/>
              </w:rPr>
              <w:t>did not</w:t>
            </w:r>
            <w:r>
              <w:rPr>
                <w:rFonts w:cstheme="minorHAnsi"/>
              </w:rPr>
              <w:t xml:space="preserve"> do this well at all, 5-I did this exceptionally well)</w:t>
            </w:r>
            <w:r w:rsidRPr="00847BED">
              <w:rPr>
                <w:rFonts w:cstheme="minorHAnsi"/>
              </w:rPr>
              <w:t xml:space="preserve"> </w:t>
            </w:r>
            <w:r>
              <w:rPr>
                <w:rFonts w:cstheme="minorHAnsi"/>
              </w:rPr>
              <w:t>on</w:t>
            </w:r>
            <w:r w:rsidRPr="00847BED">
              <w:rPr>
                <w:rFonts w:cstheme="minorHAnsi"/>
              </w:rPr>
              <w:t xml:space="preserve"> following </w:t>
            </w:r>
            <w:r>
              <w:rPr>
                <w:rFonts w:cstheme="minorHAnsi"/>
              </w:rPr>
              <w:t xml:space="preserve">each of the steps of holding a 1:1 </w:t>
            </w:r>
            <w:r>
              <w:rPr>
                <w:rFonts w:cstheme="minorHAnsi"/>
              </w:rPr>
              <w:lastRenderedPageBreak/>
              <w:t>conference and providing effective feedback</w:t>
            </w:r>
            <w:r w:rsidR="008E38D7" w:rsidRPr="00847BED">
              <w:rPr>
                <w:rFonts w:cstheme="minorHAnsi"/>
              </w:rPr>
              <w:t xml:space="preserve">. </w:t>
            </w:r>
            <w:r w:rsidRPr="00847BED">
              <w:rPr>
                <w:rFonts w:cstheme="minorHAnsi"/>
              </w:rPr>
              <w:t>What feedback would you give yourself to improve the experience for next time?</w:t>
            </w:r>
            <w:r>
              <w:rPr>
                <w:rFonts w:cstheme="minorHAnsi"/>
              </w:rPr>
              <w:t xml:space="preserve"> </w:t>
            </w:r>
          </w:p>
          <w:p w14:paraId="27B8F745" w14:textId="77777777" w:rsidR="003C2B70" w:rsidRPr="009B22B5" w:rsidRDefault="003C2B70" w:rsidP="003C2B70">
            <w:pPr>
              <w:ind w:left="360"/>
              <w:rPr>
                <w:rStyle w:val="eop"/>
                <w:rFonts w:ascii="Open Sans" w:hAnsi="Open Sans" w:cs="Open Sans"/>
                <w:color w:val="000000"/>
                <w:sz w:val="20"/>
                <w:szCs w:val="20"/>
                <w:shd w:val="clear" w:color="auto" w:fill="FFFFFF"/>
              </w:rPr>
            </w:pPr>
          </w:p>
          <w:tbl>
            <w:tblPr>
              <w:tblStyle w:val="TableGrid"/>
              <w:tblW w:w="6375" w:type="dxa"/>
              <w:tblInd w:w="715" w:type="dxa"/>
              <w:tblLayout w:type="fixed"/>
              <w:tblLook w:val="04A0" w:firstRow="1" w:lastRow="0" w:firstColumn="1" w:lastColumn="0" w:noHBand="0" w:noVBand="1"/>
            </w:tblPr>
            <w:tblGrid>
              <w:gridCol w:w="2351"/>
              <w:gridCol w:w="1324"/>
              <w:gridCol w:w="2700"/>
            </w:tblGrid>
            <w:tr w:rsidR="003C2B70" w14:paraId="04FA19CA" w14:textId="77777777" w:rsidTr="003C2B70">
              <w:tc>
                <w:tcPr>
                  <w:tcW w:w="2351" w:type="dxa"/>
                </w:tcPr>
                <w:p w14:paraId="7DF2DB31" w14:textId="77777777" w:rsidR="003C2B70" w:rsidRDefault="003C2B70" w:rsidP="003C2B70">
                  <w:r>
                    <w:t>Steps</w:t>
                  </w:r>
                </w:p>
              </w:tc>
              <w:tc>
                <w:tcPr>
                  <w:tcW w:w="1324" w:type="dxa"/>
                </w:tcPr>
                <w:p w14:paraId="68CFF1CA" w14:textId="77777777" w:rsidR="003C2B70" w:rsidRDefault="003C2B70" w:rsidP="003C2B70">
                  <w:r>
                    <w:t>Rating (1-5)</w:t>
                  </w:r>
                </w:p>
              </w:tc>
              <w:tc>
                <w:tcPr>
                  <w:tcW w:w="2700" w:type="dxa"/>
                </w:tcPr>
                <w:p w14:paraId="0C7BD07E" w14:textId="77777777" w:rsidR="003C2B70" w:rsidRDefault="003C2B70" w:rsidP="003C2B70">
                  <w:r>
                    <w:t>Feedback for Improvement</w:t>
                  </w:r>
                </w:p>
              </w:tc>
            </w:tr>
            <w:tr w:rsidR="003C2B70" w14:paraId="2768C07E" w14:textId="77777777" w:rsidTr="003C2B70">
              <w:tc>
                <w:tcPr>
                  <w:tcW w:w="2351" w:type="dxa"/>
                </w:tcPr>
                <w:p w14:paraId="09BC0DB6" w14:textId="77777777" w:rsidR="003C2B70" w:rsidRDefault="003C2B70" w:rsidP="003C2B70">
                  <w:r>
                    <w:t>Greet the student &amp; explain the process</w:t>
                  </w:r>
                </w:p>
              </w:tc>
              <w:tc>
                <w:tcPr>
                  <w:tcW w:w="1324" w:type="dxa"/>
                </w:tcPr>
                <w:p w14:paraId="0E66C2DB" w14:textId="77777777" w:rsidR="003C2B70" w:rsidRDefault="003C2B70" w:rsidP="003C2B70"/>
              </w:tc>
              <w:tc>
                <w:tcPr>
                  <w:tcW w:w="2700" w:type="dxa"/>
                </w:tcPr>
                <w:p w14:paraId="174E06D4" w14:textId="77777777" w:rsidR="003C2B70" w:rsidRDefault="003C2B70" w:rsidP="003C2B70"/>
              </w:tc>
            </w:tr>
            <w:tr w:rsidR="003C2B70" w14:paraId="4284DA9B" w14:textId="77777777" w:rsidTr="003C2B70">
              <w:tc>
                <w:tcPr>
                  <w:tcW w:w="2351" w:type="dxa"/>
                </w:tcPr>
                <w:p w14:paraId="78AD7491" w14:textId="77777777" w:rsidR="003C2B70" w:rsidRDefault="003C2B70" w:rsidP="003C2B70">
                  <w:r>
                    <w:t>Invite student to share their reflection on work &amp; acknowledge thoughts</w:t>
                  </w:r>
                </w:p>
              </w:tc>
              <w:tc>
                <w:tcPr>
                  <w:tcW w:w="1324" w:type="dxa"/>
                </w:tcPr>
                <w:p w14:paraId="315DD3DD" w14:textId="77777777" w:rsidR="003C2B70" w:rsidRDefault="003C2B70" w:rsidP="003C2B70"/>
              </w:tc>
              <w:tc>
                <w:tcPr>
                  <w:tcW w:w="2700" w:type="dxa"/>
                </w:tcPr>
                <w:p w14:paraId="7795A26B" w14:textId="77777777" w:rsidR="003C2B70" w:rsidRDefault="003C2B70" w:rsidP="003C2B70"/>
              </w:tc>
            </w:tr>
            <w:tr w:rsidR="003C2B70" w14:paraId="33ADA5A9" w14:textId="77777777" w:rsidTr="003C2B70">
              <w:tc>
                <w:tcPr>
                  <w:tcW w:w="2351" w:type="dxa"/>
                </w:tcPr>
                <w:p w14:paraId="7DC35056" w14:textId="77777777" w:rsidR="003C2B70" w:rsidRDefault="003C2B70" w:rsidP="003C2B70">
                  <w:r>
                    <w:t>Share positive feedback</w:t>
                  </w:r>
                </w:p>
              </w:tc>
              <w:tc>
                <w:tcPr>
                  <w:tcW w:w="1324" w:type="dxa"/>
                </w:tcPr>
                <w:p w14:paraId="48EDDFE3" w14:textId="77777777" w:rsidR="003C2B70" w:rsidRDefault="003C2B70" w:rsidP="003C2B70"/>
              </w:tc>
              <w:tc>
                <w:tcPr>
                  <w:tcW w:w="2700" w:type="dxa"/>
                </w:tcPr>
                <w:p w14:paraId="68B2EFFD" w14:textId="77777777" w:rsidR="003C2B70" w:rsidRDefault="003C2B70" w:rsidP="003C2B70"/>
              </w:tc>
            </w:tr>
            <w:tr w:rsidR="003C2B70" w14:paraId="07BB0BE2" w14:textId="77777777" w:rsidTr="003C2B70">
              <w:trPr>
                <w:trHeight w:val="70"/>
              </w:trPr>
              <w:tc>
                <w:tcPr>
                  <w:tcW w:w="2351" w:type="dxa"/>
                </w:tcPr>
                <w:p w14:paraId="27B91BB0" w14:textId="77777777" w:rsidR="003C2B70" w:rsidRDefault="003C2B70" w:rsidP="003C2B70">
                  <w:r>
                    <w:t>Share areas for improvement</w:t>
                  </w:r>
                </w:p>
              </w:tc>
              <w:tc>
                <w:tcPr>
                  <w:tcW w:w="1324" w:type="dxa"/>
                </w:tcPr>
                <w:p w14:paraId="0367F9DF" w14:textId="77777777" w:rsidR="003C2B70" w:rsidRDefault="003C2B70" w:rsidP="003C2B70"/>
              </w:tc>
              <w:tc>
                <w:tcPr>
                  <w:tcW w:w="2700" w:type="dxa"/>
                </w:tcPr>
                <w:p w14:paraId="46E985B3" w14:textId="77777777" w:rsidR="003C2B70" w:rsidRDefault="003C2B70" w:rsidP="003C2B70"/>
              </w:tc>
            </w:tr>
            <w:tr w:rsidR="003C2B70" w14:paraId="7E5F34F0" w14:textId="77777777" w:rsidTr="003C2B70">
              <w:tc>
                <w:tcPr>
                  <w:tcW w:w="2351" w:type="dxa"/>
                </w:tcPr>
                <w:p w14:paraId="2DC38723" w14:textId="77777777" w:rsidR="003C2B70" w:rsidRDefault="003C2B70" w:rsidP="003C2B70">
                  <w:r>
                    <w:t>Ask for questions</w:t>
                  </w:r>
                </w:p>
              </w:tc>
              <w:tc>
                <w:tcPr>
                  <w:tcW w:w="1324" w:type="dxa"/>
                </w:tcPr>
                <w:p w14:paraId="41241FBC" w14:textId="77777777" w:rsidR="003C2B70" w:rsidRDefault="003C2B70" w:rsidP="003C2B70"/>
              </w:tc>
              <w:tc>
                <w:tcPr>
                  <w:tcW w:w="2700" w:type="dxa"/>
                </w:tcPr>
                <w:p w14:paraId="21E236DB" w14:textId="77777777" w:rsidR="003C2B70" w:rsidRDefault="003C2B70" w:rsidP="003C2B70"/>
              </w:tc>
            </w:tr>
            <w:tr w:rsidR="003C2B70" w14:paraId="6F280320" w14:textId="77777777" w:rsidTr="003C2B70">
              <w:tc>
                <w:tcPr>
                  <w:tcW w:w="2351" w:type="dxa"/>
                </w:tcPr>
                <w:p w14:paraId="257EE309" w14:textId="77777777" w:rsidR="003C2B70" w:rsidRDefault="003C2B70" w:rsidP="003C2B70">
                  <w:r>
                    <w:t>Set goal for student</w:t>
                  </w:r>
                </w:p>
              </w:tc>
              <w:tc>
                <w:tcPr>
                  <w:tcW w:w="1324" w:type="dxa"/>
                </w:tcPr>
                <w:p w14:paraId="0FD88FE3" w14:textId="77777777" w:rsidR="003C2B70" w:rsidRDefault="003C2B70" w:rsidP="003C2B70"/>
              </w:tc>
              <w:tc>
                <w:tcPr>
                  <w:tcW w:w="2700" w:type="dxa"/>
                </w:tcPr>
                <w:p w14:paraId="0214B31D" w14:textId="77777777" w:rsidR="003C2B70" w:rsidRDefault="003C2B70" w:rsidP="003C2B70"/>
              </w:tc>
            </w:tr>
            <w:tr w:rsidR="003C2B70" w14:paraId="5919F51D" w14:textId="77777777" w:rsidTr="003C2B70">
              <w:tc>
                <w:tcPr>
                  <w:tcW w:w="2351" w:type="dxa"/>
                </w:tcPr>
                <w:p w14:paraId="6D0CC72E" w14:textId="77777777" w:rsidR="003C2B70" w:rsidRDefault="003C2B70" w:rsidP="003C2B70">
                  <w:r>
                    <w:t>Thank student for sharing thoughts</w:t>
                  </w:r>
                </w:p>
              </w:tc>
              <w:tc>
                <w:tcPr>
                  <w:tcW w:w="1324" w:type="dxa"/>
                </w:tcPr>
                <w:p w14:paraId="1E42177D" w14:textId="77777777" w:rsidR="003C2B70" w:rsidRDefault="003C2B70" w:rsidP="003C2B70"/>
              </w:tc>
              <w:tc>
                <w:tcPr>
                  <w:tcW w:w="2700" w:type="dxa"/>
                </w:tcPr>
                <w:p w14:paraId="688BDFEA" w14:textId="77777777" w:rsidR="003C2B70" w:rsidRDefault="003C2B70" w:rsidP="003C2B70"/>
              </w:tc>
            </w:tr>
            <w:tr w:rsidR="003C2B70" w14:paraId="4FC366A6" w14:textId="77777777" w:rsidTr="003C2B70">
              <w:tc>
                <w:tcPr>
                  <w:tcW w:w="2351" w:type="dxa"/>
                </w:tcPr>
                <w:p w14:paraId="53DD42F5" w14:textId="77777777" w:rsidR="003C2B70" w:rsidRDefault="003C2B70" w:rsidP="003C2B70">
                  <w:r>
                    <w:t>Individual student reflection after conference</w:t>
                  </w:r>
                </w:p>
              </w:tc>
              <w:tc>
                <w:tcPr>
                  <w:tcW w:w="1324" w:type="dxa"/>
                </w:tcPr>
                <w:p w14:paraId="6A5EA0A5" w14:textId="77777777" w:rsidR="003C2B70" w:rsidRDefault="003C2B70" w:rsidP="003C2B70"/>
              </w:tc>
              <w:tc>
                <w:tcPr>
                  <w:tcW w:w="2700" w:type="dxa"/>
                </w:tcPr>
                <w:p w14:paraId="4B45CC82" w14:textId="77777777" w:rsidR="003C2B70" w:rsidRDefault="003C2B70" w:rsidP="003C2B70"/>
              </w:tc>
            </w:tr>
          </w:tbl>
          <w:p w14:paraId="1645DCD4" w14:textId="77777777" w:rsidR="003C2B70" w:rsidRPr="004F2BF1" w:rsidRDefault="003C2B70" w:rsidP="003C2B70">
            <w:pPr>
              <w:rPr>
                <w:rFonts w:ascii="Open Sans" w:hAnsi="Open Sans" w:cs="Open Sans"/>
                <w:i/>
                <w:iCs/>
                <w:sz w:val="20"/>
                <w:szCs w:val="20"/>
                <w:shd w:val="clear" w:color="auto" w:fill="FFFFFF"/>
              </w:rPr>
            </w:pPr>
          </w:p>
          <w:p w14:paraId="1135616C" w14:textId="77777777" w:rsidR="003C2B70" w:rsidRDefault="003C2B70" w:rsidP="003C2B70">
            <w:pPr>
              <w:rPr>
                <w:rFonts w:ascii="Open Sans" w:hAnsi="Open Sans" w:cs="Open Sans"/>
                <w:sz w:val="20"/>
                <w:szCs w:val="20"/>
                <w:shd w:val="clear" w:color="auto" w:fill="FFFFFF"/>
              </w:rPr>
            </w:pPr>
          </w:p>
          <w:p w14:paraId="235E0776" w14:textId="7D699F45" w:rsidR="00117B21" w:rsidRDefault="003C2B70" w:rsidP="00E23D25">
            <w:pPr>
              <w:pStyle w:val="Tabletext"/>
              <w:numPr>
                <w:ilvl w:val="0"/>
                <w:numId w:val="19"/>
              </w:numPr>
              <w:rPr>
                <w:i/>
                <w:iCs/>
              </w:rPr>
            </w:pPr>
            <w:r>
              <w:rPr>
                <w:rFonts w:ascii="Open Sans" w:hAnsi="Open Sans" w:cs="Open Sans"/>
                <w:sz w:val="20"/>
                <w:szCs w:val="20"/>
                <w:shd w:val="clear" w:color="auto" w:fill="FFFFFF"/>
              </w:rPr>
              <w:t xml:space="preserve">What information or supports that we discussed helped you to be successful with role playing the 1:1 Conference? What made </w:t>
            </w:r>
            <w:r w:rsidR="004E5CB7">
              <w:rPr>
                <w:rFonts w:ascii="Open Sans" w:hAnsi="Open Sans" w:cs="Open Sans"/>
                <w:sz w:val="20"/>
                <w:szCs w:val="20"/>
                <w:shd w:val="clear" w:color="auto" w:fill="FFFFFF"/>
              </w:rPr>
              <w:t>this information and supports</w:t>
            </w:r>
            <w:r>
              <w:rPr>
                <w:rFonts w:ascii="Open Sans" w:hAnsi="Open Sans" w:cs="Open Sans"/>
                <w:sz w:val="20"/>
                <w:szCs w:val="20"/>
                <w:shd w:val="clear" w:color="auto" w:fill="FFFFFF"/>
              </w:rPr>
              <w:t xml:space="preserve"> important?</w:t>
            </w:r>
          </w:p>
          <w:p w14:paraId="05A6923A" w14:textId="25C018F3" w:rsidR="00C66080" w:rsidRPr="007C4619" w:rsidRDefault="007C4619" w:rsidP="00224925">
            <w:pPr>
              <w:pStyle w:val="Tabletext"/>
              <w:rPr>
                <w:i/>
                <w:iCs/>
              </w:rPr>
            </w:pPr>
            <w:r w:rsidRPr="007C4619">
              <w:rPr>
                <w:i/>
                <w:iCs/>
              </w:rPr>
              <w:t xml:space="preserve">See Answer Key-Exit Ticket </w:t>
            </w:r>
            <w:r w:rsidR="001017B9">
              <w:rPr>
                <w:i/>
                <w:iCs/>
              </w:rPr>
              <w:t>9</w:t>
            </w:r>
            <w:r w:rsidRPr="007C4619">
              <w:rPr>
                <w:i/>
                <w:iCs/>
              </w:rPr>
              <w:t>.</w:t>
            </w:r>
            <w:r w:rsidR="00D06356">
              <w:rPr>
                <w:i/>
                <w:iCs/>
              </w:rPr>
              <w:t>0</w:t>
            </w:r>
            <w:r w:rsidR="00847BED">
              <w:rPr>
                <w:i/>
                <w:iCs/>
              </w:rPr>
              <w:t>5</w:t>
            </w:r>
            <w:r w:rsidRPr="007C4619">
              <w:rPr>
                <w:i/>
                <w:iCs/>
              </w:rPr>
              <w:t xml:space="preserve"> for exemplar response.</w:t>
            </w:r>
          </w:p>
        </w:tc>
      </w:tr>
      <w:tr w:rsidR="005F2201" w:rsidRPr="00602ABE" w14:paraId="7DCEAEA0" w14:textId="77777777" w:rsidTr="00A61905">
        <w:trPr>
          <w:cantSplit w:val="0"/>
        </w:trPr>
        <w:tc>
          <w:tcPr>
            <w:tcW w:w="1530" w:type="dxa"/>
          </w:tcPr>
          <w:p w14:paraId="4D7BC820" w14:textId="5D955384" w:rsidR="005F2201" w:rsidRPr="00A72A7F" w:rsidRDefault="005F2201" w:rsidP="005F2201">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23DDC140" w:rsidR="005F2201" w:rsidRPr="00CF4FF1" w:rsidRDefault="00B97E9D" w:rsidP="005F2201">
            <w:pPr>
              <w:pStyle w:val="Tabletext"/>
            </w:pPr>
            <w:r>
              <w:t xml:space="preserve">Formal </w:t>
            </w:r>
            <w:r w:rsidR="005D140A" w:rsidRPr="00CF4FF1">
              <w:t>Feedback</w:t>
            </w:r>
          </w:p>
        </w:tc>
        <w:tc>
          <w:tcPr>
            <w:tcW w:w="6116" w:type="dxa"/>
          </w:tcPr>
          <w:p w14:paraId="01E308A1" w14:textId="1DFB05E6" w:rsidR="005F2201" w:rsidRPr="00CF4FF1" w:rsidRDefault="009A6429" w:rsidP="005F2201">
            <w:pPr>
              <w:pStyle w:val="Tabletext"/>
              <w:rPr>
                <w:rFonts w:cstheme="minorHAnsi"/>
              </w:rPr>
            </w:pPr>
            <w:r>
              <w:rPr>
                <w:rFonts w:cstheme="minorHAnsi"/>
              </w:rPr>
              <w:t>Feedback that is planned and systematically scheduled into the learning process</w:t>
            </w:r>
            <w:r w:rsidR="008E38D7">
              <w:rPr>
                <w:rFonts w:cstheme="minorHAnsi"/>
              </w:rPr>
              <w:t xml:space="preserve">. </w:t>
            </w:r>
            <w:r>
              <w:rPr>
                <w:rFonts w:cstheme="minorHAnsi"/>
              </w:rPr>
              <w:t>It is provided consistently for each student.</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A61905">
        <w:trPr>
          <w:cantSplit w:val="0"/>
          <w:tblHeader/>
        </w:trPr>
        <w:tc>
          <w:tcPr>
            <w:tcW w:w="805" w:type="dxa"/>
            <w:vAlign w:val="center"/>
            <w:hideMark/>
          </w:tcPr>
          <w:p w14:paraId="5DD0FD98" w14:textId="554EF67E" w:rsidR="00413E82" w:rsidRPr="00205E12" w:rsidRDefault="00413E82" w:rsidP="00246E02">
            <w:pPr>
              <w:pStyle w:val="Tabletext"/>
              <w:spacing w:after="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246E02">
            <w:pPr>
              <w:pStyle w:val="Tabletext"/>
              <w:spacing w:after="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246E02">
            <w:pPr>
              <w:pStyle w:val="Tabletext"/>
              <w:spacing w:after="0"/>
              <w:jc w:val="center"/>
              <w:rPr>
                <w:b/>
                <w:bCs/>
              </w:rPr>
            </w:pPr>
            <w:r w:rsidRPr="00DB54CD">
              <w:rPr>
                <w:b/>
                <w:bCs/>
              </w:rPr>
              <w:t>Materials</w:t>
            </w:r>
          </w:p>
        </w:tc>
      </w:tr>
      <w:tr w:rsidR="00B41A04" w:rsidRPr="00447D20" w14:paraId="6EB25718" w14:textId="77777777" w:rsidTr="00A61905">
        <w:trPr>
          <w:cantSplit w:val="0"/>
        </w:trPr>
        <w:tc>
          <w:tcPr>
            <w:tcW w:w="805" w:type="dxa"/>
          </w:tcPr>
          <w:p w14:paraId="0A6D6130" w14:textId="7C05E3F5" w:rsidR="00B41A04" w:rsidRPr="00205E12" w:rsidRDefault="003E6009" w:rsidP="00246E02">
            <w:pPr>
              <w:pStyle w:val="Tabletext"/>
              <w:spacing w:after="0"/>
              <w:jc w:val="center"/>
            </w:pPr>
            <w:r>
              <w:t>2</w:t>
            </w:r>
            <w:r w:rsidR="0083749C">
              <w:t xml:space="preserve"> </w:t>
            </w:r>
            <w:r w:rsidR="00B125BD" w:rsidRPr="00205E12">
              <w:t>mins</w:t>
            </w:r>
          </w:p>
        </w:tc>
        <w:tc>
          <w:tcPr>
            <w:tcW w:w="6967" w:type="dxa"/>
          </w:tcPr>
          <w:p w14:paraId="6429A561" w14:textId="77777777" w:rsidR="00F34B72" w:rsidRDefault="00E845E5" w:rsidP="00246E02">
            <w:pPr>
              <w:pStyle w:val="Tabletext"/>
              <w:spacing w:after="0"/>
              <w:rPr>
                <w:b/>
                <w:bCs/>
              </w:rPr>
            </w:pPr>
            <w:r w:rsidRPr="003760AE">
              <w:rPr>
                <w:b/>
                <w:bCs/>
              </w:rPr>
              <w:t>Bellringer</w:t>
            </w:r>
          </w:p>
          <w:p w14:paraId="213636D2" w14:textId="16430F16" w:rsidR="005E3E2D" w:rsidRPr="00246E02" w:rsidRDefault="00847BED" w:rsidP="00246E02">
            <w:pPr>
              <w:rPr>
                <w:rFonts w:cstheme="minorHAnsi"/>
                <w:sz w:val="26"/>
                <w:szCs w:val="26"/>
              </w:rPr>
            </w:pPr>
            <w:r>
              <w:rPr>
                <w:rFonts w:cstheme="minorHAnsi"/>
              </w:rPr>
              <w:t>Creating a safe environment for students to receive feedback</w:t>
            </w:r>
            <w:r w:rsidR="001A18FD">
              <w:rPr>
                <w:rFonts w:cstheme="minorHAnsi"/>
              </w:rPr>
              <w:t xml:space="preserve"> is an important part of </w:t>
            </w:r>
            <w:r w:rsidR="00EB1C6D">
              <w:rPr>
                <w:rFonts w:cstheme="minorHAnsi"/>
              </w:rPr>
              <w:t>ensuring the feedback is received positively</w:t>
            </w:r>
            <w:r w:rsidR="00FC5627">
              <w:rPr>
                <w:rFonts w:cstheme="minorHAnsi"/>
              </w:rPr>
              <w:t>, especially during a student confere</w:t>
            </w:r>
            <w:r w:rsidR="00874B20">
              <w:rPr>
                <w:rFonts w:cstheme="minorHAnsi"/>
              </w:rPr>
              <w:t>nce</w:t>
            </w:r>
            <w:r w:rsidR="008E38D7">
              <w:rPr>
                <w:rFonts w:cstheme="minorHAnsi"/>
              </w:rPr>
              <w:t xml:space="preserve">. </w:t>
            </w:r>
            <w:r w:rsidR="00D20A5D">
              <w:rPr>
                <w:rFonts w:cstheme="minorHAnsi"/>
              </w:rPr>
              <w:t>What are some things that a teacher can do to attend to a student’s emotions during a conference?</w:t>
            </w:r>
          </w:p>
        </w:tc>
        <w:tc>
          <w:tcPr>
            <w:tcW w:w="1578" w:type="dxa"/>
          </w:tcPr>
          <w:p w14:paraId="37E1DB99" w14:textId="5763E34E" w:rsidR="00B41A04" w:rsidRPr="00DB54CD" w:rsidRDefault="00917D85" w:rsidP="00246E02">
            <w:pPr>
              <w:pStyle w:val="Tabletext"/>
              <w:spacing w:after="0"/>
              <w:jc w:val="center"/>
            </w:pPr>
            <w:r>
              <w:t>Student Guide</w:t>
            </w:r>
          </w:p>
        </w:tc>
      </w:tr>
      <w:tr w:rsidR="00D77168" w:rsidRPr="00447D20" w14:paraId="45A46A4F" w14:textId="77777777" w:rsidTr="00A61905">
        <w:trPr>
          <w:cantSplit w:val="0"/>
        </w:trPr>
        <w:tc>
          <w:tcPr>
            <w:tcW w:w="805" w:type="dxa"/>
          </w:tcPr>
          <w:p w14:paraId="2647E966" w14:textId="6E2219C0" w:rsidR="00D77168" w:rsidRDefault="00033138" w:rsidP="00246E02">
            <w:pPr>
              <w:pStyle w:val="Tabletext"/>
              <w:spacing w:after="0"/>
              <w:jc w:val="center"/>
            </w:pPr>
            <w:r>
              <w:t>3</w:t>
            </w:r>
            <w:r w:rsidR="00F47E20">
              <w:t xml:space="preserve"> mins</w:t>
            </w:r>
          </w:p>
        </w:tc>
        <w:tc>
          <w:tcPr>
            <w:tcW w:w="6967" w:type="dxa"/>
          </w:tcPr>
          <w:p w14:paraId="3CAD8192" w14:textId="77777777" w:rsidR="00D77168" w:rsidRDefault="00F47E20" w:rsidP="00246E02">
            <w:pPr>
              <w:pStyle w:val="Tabletext"/>
              <w:spacing w:after="0"/>
              <w:rPr>
                <w:b/>
                <w:bCs/>
              </w:rPr>
            </w:pPr>
            <w:r>
              <w:rPr>
                <w:b/>
                <w:bCs/>
              </w:rPr>
              <w:t>Bellringer Review</w:t>
            </w:r>
          </w:p>
          <w:p w14:paraId="315EBD42" w14:textId="7964F614" w:rsidR="00F47E20" w:rsidRDefault="006662D3" w:rsidP="00246E02">
            <w:pPr>
              <w:pStyle w:val="Tabletext"/>
              <w:spacing w:after="0"/>
            </w:pPr>
            <w:r w:rsidRPr="006662D3">
              <w:t xml:space="preserve">T: </w:t>
            </w:r>
            <w:r w:rsidR="00307F08">
              <w:t xml:space="preserve">Why is </w:t>
            </w:r>
            <w:r w:rsidR="00D20A5D">
              <w:t>attending</w:t>
            </w:r>
            <w:r w:rsidR="00EB3DD3">
              <w:t xml:space="preserve"> to a student</w:t>
            </w:r>
            <w:r w:rsidR="00D20A5D">
              <w:t xml:space="preserve">’s emotions important to </w:t>
            </w:r>
            <w:r w:rsidR="00235E89">
              <w:t>creating safety?</w:t>
            </w:r>
          </w:p>
          <w:p w14:paraId="419C7526" w14:textId="7E768C45" w:rsidR="00E97630" w:rsidRDefault="00E97630" w:rsidP="00246E02">
            <w:pPr>
              <w:pStyle w:val="Tabletext"/>
              <w:spacing w:after="0"/>
            </w:pPr>
            <w:r>
              <w:t xml:space="preserve">S: </w:t>
            </w:r>
            <w:r w:rsidR="00EB3DD3">
              <w:t>Receiving feedback can be scary or uncomfortable</w:t>
            </w:r>
            <w:r w:rsidR="008E38D7">
              <w:t xml:space="preserve">. </w:t>
            </w:r>
            <w:r w:rsidR="009030AA">
              <w:t xml:space="preserve">When students </w:t>
            </w:r>
            <w:r w:rsidR="008E38D7">
              <w:t>do not</w:t>
            </w:r>
            <w:r w:rsidR="009030AA">
              <w:t xml:space="preserve"> feel safe, the</w:t>
            </w:r>
            <w:r w:rsidR="00FB7C58">
              <w:t xml:space="preserve"> brain </w:t>
            </w:r>
            <w:r w:rsidR="008E38D7">
              <w:t>will not</w:t>
            </w:r>
            <w:r w:rsidR="00FB7C58">
              <w:t xml:space="preserve"> let them hear the feedback</w:t>
            </w:r>
            <w:r w:rsidR="008E38D7">
              <w:t xml:space="preserve">. </w:t>
            </w:r>
            <w:r w:rsidR="00235E89">
              <w:t xml:space="preserve">Attending to a </w:t>
            </w:r>
            <w:r w:rsidR="00235E89">
              <w:lastRenderedPageBreak/>
              <w:t>student’s emotions about learning can help them to better receive the feedback.</w:t>
            </w:r>
          </w:p>
          <w:p w14:paraId="744C6153" w14:textId="3841B888" w:rsidR="003C7521" w:rsidRDefault="00E97630" w:rsidP="00246E02">
            <w:pPr>
              <w:pStyle w:val="Tabletext"/>
              <w:spacing w:after="0"/>
            </w:pPr>
            <w:r>
              <w:t xml:space="preserve">T: </w:t>
            </w:r>
            <w:r w:rsidR="00B561E3">
              <w:t xml:space="preserve">What are some things </w:t>
            </w:r>
            <w:r w:rsidR="00235E89">
              <w:t>that can help in attending to student’s emotions about learning and creating safety?</w:t>
            </w:r>
          </w:p>
          <w:p w14:paraId="78793829" w14:textId="6EA2D85A" w:rsidR="00730EBB" w:rsidRDefault="00C93E26" w:rsidP="00246E02">
            <w:pPr>
              <w:pStyle w:val="Tabletext"/>
              <w:spacing w:after="0"/>
            </w:pPr>
            <w:r>
              <w:t xml:space="preserve">S: </w:t>
            </w:r>
            <w:r w:rsidR="00AF6665">
              <w:t xml:space="preserve">Explain the purpose and process for giving feedback, let the student reflect on their own progress first, </w:t>
            </w:r>
            <w:r w:rsidR="00FC5627">
              <w:t xml:space="preserve">make sure that you do conferences </w:t>
            </w:r>
            <w:r w:rsidR="000268D4">
              <w:t>regularly,</w:t>
            </w:r>
            <w:r w:rsidR="00FC5627">
              <w:t xml:space="preserve"> so it becomes an expected part </w:t>
            </w:r>
            <w:r w:rsidR="000268D4">
              <w:t>of the class.</w:t>
            </w:r>
          </w:p>
          <w:p w14:paraId="2FD1BD2E" w14:textId="12EA2380" w:rsidR="008C55DA" w:rsidRPr="006662D3" w:rsidRDefault="008C55DA" w:rsidP="00246E02">
            <w:pPr>
              <w:pStyle w:val="Tabletext"/>
              <w:spacing w:after="0"/>
            </w:pPr>
            <w:r>
              <w:t xml:space="preserve">T: Yes, </w:t>
            </w:r>
            <w:r w:rsidR="004B68E6">
              <w:t xml:space="preserve">giving feedback requires setting the right purpose and </w:t>
            </w:r>
            <w:r w:rsidR="002930C4">
              <w:t>context and attending to safety before giving</w:t>
            </w:r>
            <w:r w:rsidR="004B68E6">
              <w:t xml:space="preserve"> feedback</w:t>
            </w:r>
            <w:r w:rsidR="008E38D7">
              <w:t>. Let us</w:t>
            </w:r>
            <w:r w:rsidR="004B68E6">
              <w:t xml:space="preserve"> explore that more in our lesson today.</w:t>
            </w:r>
          </w:p>
        </w:tc>
        <w:tc>
          <w:tcPr>
            <w:tcW w:w="1578" w:type="dxa"/>
          </w:tcPr>
          <w:p w14:paraId="1C53605C" w14:textId="77777777" w:rsidR="00D77168" w:rsidRDefault="00D77168" w:rsidP="00246E02">
            <w:pPr>
              <w:pStyle w:val="Tabletext"/>
              <w:spacing w:after="0"/>
              <w:jc w:val="center"/>
            </w:pPr>
          </w:p>
        </w:tc>
      </w:tr>
      <w:tr w:rsidR="0083749C" w:rsidRPr="00447D20" w14:paraId="47E16124" w14:textId="77777777" w:rsidTr="00A61905">
        <w:trPr>
          <w:cantSplit w:val="0"/>
        </w:trPr>
        <w:tc>
          <w:tcPr>
            <w:tcW w:w="805" w:type="dxa"/>
          </w:tcPr>
          <w:p w14:paraId="2BCD52CD" w14:textId="763FC697" w:rsidR="0083749C" w:rsidRDefault="00A253A5" w:rsidP="00246E02">
            <w:pPr>
              <w:pStyle w:val="Tabletext"/>
              <w:spacing w:after="0"/>
              <w:jc w:val="center"/>
            </w:pPr>
            <w:r>
              <w:t>5</w:t>
            </w:r>
            <w:r w:rsidR="009475F1">
              <w:t xml:space="preserve"> </w:t>
            </w:r>
            <w:r w:rsidR="0083749C">
              <w:t>mins</w:t>
            </w:r>
          </w:p>
        </w:tc>
        <w:tc>
          <w:tcPr>
            <w:tcW w:w="6967" w:type="dxa"/>
          </w:tcPr>
          <w:p w14:paraId="60AE43BB" w14:textId="4476AB8B" w:rsidR="0083749C" w:rsidRDefault="00A253A5" w:rsidP="00246E02">
            <w:pPr>
              <w:pStyle w:val="Tabletext"/>
              <w:spacing w:after="0"/>
              <w:rPr>
                <w:b/>
                <w:bCs/>
              </w:rPr>
            </w:pPr>
            <w:r>
              <w:rPr>
                <w:b/>
                <w:bCs/>
              </w:rPr>
              <w:t>Conducting 1:1 Conferences</w:t>
            </w:r>
          </w:p>
          <w:p w14:paraId="0E99E5FF" w14:textId="62B9BDDC" w:rsidR="007D4271" w:rsidRDefault="007D4271" w:rsidP="00246E02">
            <w:pPr>
              <w:pStyle w:val="Tabletext"/>
              <w:spacing w:after="0"/>
            </w:pPr>
            <w:r>
              <w:t>T:</w:t>
            </w:r>
            <w:r w:rsidR="00DD5F6D">
              <w:t xml:space="preserve"> </w:t>
            </w:r>
            <w:r>
              <w:t xml:space="preserve">Please locate </w:t>
            </w:r>
            <w:r w:rsidR="00DD5F6D">
              <w:t xml:space="preserve">the </w:t>
            </w:r>
            <w:r w:rsidR="00A253A5">
              <w:t>conducting 1:1 conferences</w:t>
            </w:r>
            <w:r w:rsidR="00DD5F6D">
              <w:t xml:space="preserve"> section on your student guide. </w:t>
            </w:r>
          </w:p>
          <w:p w14:paraId="330A53CF" w14:textId="2897C1E3" w:rsidR="00FB3B1A" w:rsidRDefault="00EF5750" w:rsidP="00246E02">
            <w:pPr>
              <w:pStyle w:val="Tabletext"/>
              <w:spacing w:after="0"/>
            </w:pPr>
            <w:r>
              <w:t>T:</w:t>
            </w:r>
            <w:r w:rsidR="00D24132">
              <w:t xml:space="preserve"> </w:t>
            </w:r>
            <w:r w:rsidR="00AC61FE">
              <w:t xml:space="preserve">As we discussed in the bellringer today, </w:t>
            </w:r>
            <w:r w:rsidR="00A253A5">
              <w:t>creating a safe environment for student to receive feedback is key</w:t>
            </w:r>
            <w:r w:rsidR="008E38D7">
              <w:t xml:space="preserve">. </w:t>
            </w:r>
            <w:r w:rsidR="00297772">
              <w:t xml:space="preserve">One of the ways that a teacher can do this is by communicating the purpose and process of the </w:t>
            </w:r>
            <w:r w:rsidR="007C0448">
              <w:t>feedback</w:t>
            </w:r>
            <w:r w:rsidR="008E38D7">
              <w:t xml:space="preserve">. </w:t>
            </w:r>
            <w:r w:rsidR="001D7F1A">
              <w:t>This is an important part of 1:1 conferences with students</w:t>
            </w:r>
            <w:r w:rsidR="008E38D7">
              <w:t xml:space="preserve">. </w:t>
            </w:r>
            <w:r w:rsidR="00554FF2">
              <w:t>In the previous lesson, we discussed the importance of planning for 1:1 conferences</w:t>
            </w:r>
            <w:r w:rsidR="008E38D7">
              <w:t xml:space="preserve">. </w:t>
            </w:r>
            <w:r w:rsidR="00554FF2">
              <w:t xml:space="preserve">What were some of the key practices for </w:t>
            </w:r>
            <w:r w:rsidR="0022096A">
              <w:t xml:space="preserve">planning 1:1 </w:t>
            </w:r>
            <w:proofErr w:type="gramStart"/>
            <w:r w:rsidR="0022096A">
              <w:t>conferences</w:t>
            </w:r>
            <w:proofErr w:type="gramEnd"/>
            <w:r w:rsidR="0022096A">
              <w:t>?</w:t>
            </w:r>
          </w:p>
          <w:p w14:paraId="2712DE4A" w14:textId="578B92F2" w:rsidR="0022096A" w:rsidRDefault="0022096A" w:rsidP="00246E02">
            <w:pPr>
              <w:pStyle w:val="Tabletext"/>
              <w:spacing w:after="0"/>
            </w:pPr>
            <w:r>
              <w:t>S: Plan to keep the conferences short, less than 5 minutes</w:t>
            </w:r>
            <w:r w:rsidR="008E38D7">
              <w:t xml:space="preserve">. </w:t>
            </w:r>
            <w:r>
              <w:t>Have the students reflect on their own ahead of the conference, be sure to share both strengths and areas of improvement.</w:t>
            </w:r>
          </w:p>
          <w:p w14:paraId="6CDA588F" w14:textId="7F216114" w:rsidR="00970DCF" w:rsidRDefault="0022096A" w:rsidP="00246E02">
            <w:pPr>
              <w:pStyle w:val="Tabletext"/>
              <w:spacing w:after="0"/>
            </w:pPr>
            <w:r>
              <w:t>T: Yes, those are all important parts of preparing for a conference</w:t>
            </w:r>
            <w:r w:rsidR="008E38D7">
              <w:t xml:space="preserve">. </w:t>
            </w:r>
            <w:r>
              <w:t xml:space="preserve">Once the conference arrives there are several things that teachers can do to help </w:t>
            </w:r>
            <w:r w:rsidR="00AB0BA6">
              <w:t>ensure a positive feedback experience for students.</w:t>
            </w:r>
          </w:p>
          <w:p w14:paraId="5DFF9C2E" w14:textId="4EB8A105" w:rsidR="00AF1839" w:rsidRDefault="00C668E9" w:rsidP="00246E02">
            <w:pPr>
              <w:pStyle w:val="Tabletext"/>
              <w:numPr>
                <w:ilvl w:val="0"/>
                <w:numId w:val="4"/>
              </w:numPr>
              <w:spacing w:after="0"/>
            </w:pPr>
            <w:r>
              <w:t xml:space="preserve">Start by greeting </w:t>
            </w:r>
            <w:r w:rsidR="0067440A">
              <w:t>the</w:t>
            </w:r>
            <w:r>
              <w:t xml:space="preserve"> student</w:t>
            </w:r>
            <w:r w:rsidR="00AF1839">
              <w:t xml:space="preserve">. Briefly explain </w:t>
            </w:r>
            <w:r w:rsidR="00A6457D">
              <w:t>how the conference will go.</w:t>
            </w:r>
          </w:p>
          <w:p w14:paraId="45B09C69" w14:textId="1C06286A" w:rsidR="00A6457D" w:rsidRDefault="00A6457D" w:rsidP="00246E02">
            <w:pPr>
              <w:pStyle w:val="Tabletext"/>
              <w:numPr>
                <w:ilvl w:val="0"/>
                <w:numId w:val="4"/>
              </w:numPr>
              <w:spacing w:after="0"/>
            </w:pPr>
            <w:r>
              <w:t xml:space="preserve">Invite students to share their thoughts on </w:t>
            </w:r>
            <w:r w:rsidR="0092755C">
              <w:t>how they feel about the task/assignment/progress.</w:t>
            </w:r>
            <w:r w:rsidR="000C5391">
              <w:t xml:space="preserve"> Validating their thoughts is important before moving forward</w:t>
            </w:r>
            <w:r w:rsidR="0067440A">
              <w:t>.</w:t>
            </w:r>
          </w:p>
          <w:p w14:paraId="28587A21" w14:textId="24A8F89F" w:rsidR="000C5391" w:rsidRDefault="000C5391" w:rsidP="00246E02">
            <w:pPr>
              <w:pStyle w:val="Tabletext"/>
              <w:numPr>
                <w:ilvl w:val="0"/>
                <w:numId w:val="4"/>
              </w:numPr>
              <w:spacing w:after="0"/>
            </w:pPr>
            <w:r>
              <w:t>Share your main thoughts on their progress/work</w:t>
            </w:r>
            <w:r w:rsidR="008E38D7">
              <w:t xml:space="preserve">. </w:t>
            </w:r>
            <w:r>
              <w:t xml:space="preserve">Keep </w:t>
            </w:r>
            <w:r w:rsidR="00626A95">
              <w:t>your thoughts to three points or less, starting with the positive.</w:t>
            </w:r>
          </w:p>
          <w:p w14:paraId="36B7224D" w14:textId="6E3975C0" w:rsidR="00626A95" w:rsidRDefault="00626A95" w:rsidP="00246E02">
            <w:pPr>
              <w:pStyle w:val="Tabletext"/>
              <w:numPr>
                <w:ilvl w:val="0"/>
                <w:numId w:val="4"/>
              </w:numPr>
              <w:spacing w:after="0"/>
            </w:pPr>
            <w:r>
              <w:t xml:space="preserve">Ask the student if they have questions or need </w:t>
            </w:r>
            <w:r w:rsidR="001D17D7">
              <w:t>clarification.</w:t>
            </w:r>
          </w:p>
          <w:p w14:paraId="0121A62A" w14:textId="237DD794" w:rsidR="00F90377" w:rsidRDefault="00F90377" w:rsidP="00246E02">
            <w:pPr>
              <w:pStyle w:val="Tabletext"/>
              <w:numPr>
                <w:ilvl w:val="0"/>
                <w:numId w:val="4"/>
              </w:numPr>
              <w:spacing w:after="0"/>
            </w:pPr>
            <w:r>
              <w:t>Provide the student with a goal to work on after the conference.</w:t>
            </w:r>
          </w:p>
          <w:p w14:paraId="77478413" w14:textId="75BFBAF4" w:rsidR="00626A95" w:rsidRDefault="00626A95" w:rsidP="00246E02">
            <w:pPr>
              <w:pStyle w:val="Tabletext"/>
              <w:numPr>
                <w:ilvl w:val="0"/>
                <w:numId w:val="4"/>
              </w:numPr>
              <w:spacing w:after="0"/>
            </w:pPr>
            <w:r>
              <w:t>Thank them for their time and sharing their thoughts</w:t>
            </w:r>
            <w:r w:rsidR="008E38D7">
              <w:t xml:space="preserve">. </w:t>
            </w:r>
          </w:p>
          <w:p w14:paraId="7EEE46CE" w14:textId="022991B7" w:rsidR="00F029A1" w:rsidRPr="00D71E10" w:rsidRDefault="0067440A" w:rsidP="00246E02">
            <w:pPr>
              <w:pStyle w:val="Tabletext"/>
              <w:numPr>
                <w:ilvl w:val="0"/>
                <w:numId w:val="4"/>
              </w:numPr>
              <w:spacing w:after="0"/>
            </w:pPr>
            <w:r>
              <w:t>Have students</w:t>
            </w:r>
            <w:r w:rsidR="00626A95">
              <w:t xml:space="preserve"> reflect individually on the process of the conference </w:t>
            </w:r>
            <w:r w:rsidR="000169EF">
              <w:t>and what they learned/heard after the conference.</w:t>
            </w:r>
          </w:p>
        </w:tc>
        <w:tc>
          <w:tcPr>
            <w:tcW w:w="1578" w:type="dxa"/>
          </w:tcPr>
          <w:p w14:paraId="639A8656" w14:textId="0FEB5767" w:rsidR="00D10B12" w:rsidRDefault="00D10B12" w:rsidP="00246E02">
            <w:pPr>
              <w:pStyle w:val="Tabletext"/>
              <w:spacing w:after="0"/>
              <w:jc w:val="center"/>
            </w:pPr>
            <w:r>
              <w:t>PPT</w:t>
            </w:r>
          </w:p>
          <w:p w14:paraId="3A206E87" w14:textId="5284C682" w:rsidR="00D10B12" w:rsidRDefault="00D10B12" w:rsidP="00246E02">
            <w:pPr>
              <w:pStyle w:val="Tabletext"/>
              <w:spacing w:after="0"/>
              <w:jc w:val="center"/>
            </w:pPr>
            <w:r>
              <w:t>Student Guide</w:t>
            </w:r>
          </w:p>
          <w:p w14:paraId="161F3FDB" w14:textId="77777777" w:rsidR="0083749C" w:rsidRDefault="0083749C" w:rsidP="00246E02">
            <w:pPr>
              <w:pStyle w:val="Tabletext"/>
              <w:spacing w:after="0"/>
              <w:jc w:val="center"/>
            </w:pPr>
          </w:p>
        </w:tc>
      </w:tr>
      <w:tr w:rsidR="00413E82" w:rsidRPr="00447D20" w14:paraId="113F4BF7" w14:textId="77777777" w:rsidTr="00A61905">
        <w:trPr>
          <w:cantSplit w:val="0"/>
        </w:trPr>
        <w:tc>
          <w:tcPr>
            <w:tcW w:w="805" w:type="dxa"/>
          </w:tcPr>
          <w:p w14:paraId="01547575" w14:textId="4AFE014A" w:rsidR="00A85644" w:rsidRPr="00205E12" w:rsidRDefault="00E42957" w:rsidP="00246E02">
            <w:pPr>
              <w:pStyle w:val="Tabletext"/>
              <w:spacing w:after="0"/>
              <w:jc w:val="center"/>
            </w:pPr>
            <w:r>
              <w:lastRenderedPageBreak/>
              <w:t>1</w:t>
            </w:r>
            <w:r w:rsidR="00E159BA">
              <w:t>0</w:t>
            </w:r>
            <w:r w:rsidR="0061721C">
              <w:t xml:space="preserve"> </w:t>
            </w:r>
            <w:r w:rsidR="00EC0B79" w:rsidRPr="00205E12">
              <w:t>mins</w:t>
            </w:r>
          </w:p>
        </w:tc>
        <w:tc>
          <w:tcPr>
            <w:tcW w:w="6967" w:type="dxa"/>
          </w:tcPr>
          <w:p w14:paraId="273DA549" w14:textId="70ECCF8C" w:rsidR="00C1108B" w:rsidRPr="00874419" w:rsidRDefault="00B546F9" w:rsidP="00246E02">
            <w:pPr>
              <w:pStyle w:val="Tabletextbullet"/>
              <w:numPr>
                <w:ilvl w:val="0"/>
                <w:numId w:val="0"/>
              </w:numPr>
              <w:spacing w:after="0"/>
              <w:rPr>
                <w:b/>
                <w:bCs/>
              </w:rPr>
            </w:pPr>
            <w:r>
              <w:rPr>
                <w:b/>
                <w:bCs/>
              </w:rPr>
              <w:t>Model-</w:t>
            </w:r>
            <w:r w:rsidR="000955C1">
              <w:rPr>
                <w:b/>
                <w:bCs/>
              </w:rPr>
              <w:t>1:1 Student Conferences</w:t>
            </w:r>
          </w:p>
          <w:p w14:paraId="7825B039" w14:textId="77777777" w:rsidR="00900321" w:rsidRDefault="00900321" w:rsidP="00246E02">
            <w:pPr>
              <w:pStyle w:val="Tabletextbullet"/>
              <w:numPr>
                <w:ilvl w:val="0"/>
                <w:numId w:val="0"/>
              </w:numPr>
              <w:spacing w:after="0"/>
            </w:pPr>
          </w:p>
          <w:p w14:paraId="2B09BDDD" w14:textId="1E696A2C" w:rsidR="009F2A54" w:rsidRDefault="009F2A54" w:rsidP="00246E02">
            <w:pPr>
              <w:pStyle w:val="Tabletextbullet"/>
              <w:numPr>
                <w:ilvl w:val="0"/>
                <w:numId w:val="0"/>
              </w:numPr>
              <w:spacing w:after="0"/>
            </w:pPr>
            <w:r>
              <w:t xml:space="preserve">T: In the previous lesson, I modeled the process for planning a 1:1 conference using the scenario with Mrs. Jefferies and </w:t>
            </w:r>
            <w:r w:rsidR="009E5D22">
              <w:t>Roberta</w:t>
            </w:r>
            <w:r w:rsidR="008E38D7">
              <w:t xml:space="preserve">. </w:t>
            </w:r>
            <w:r w:rsidR="009E5D22">
              <w:t>Locate the scenario information as well as the planning document in your student guide under Model-1:1 Student Conferences.</w:t>
            </w:r>
          </w:p>
          <w:p w14:paraId="0A1AD9FA" w14:textId="77777777" w:rsidR="009E5D22" w:rsidRDefault="009E5D22" w:rsidP="00246E02">
            <w:pPr>
              <w:pStyle w:val="Tabletextbullet"/>
              <w:numPr>
                <w:ilvl w:val="0"/>
                <w:numId w:val="0"/>
              </w:numPr>
              <w:spacing w:after="0"/>
            </w:pPr>
          </w:p>
          <w:p w14:paraId="18358882" w14:textId="5E2A6640" w:rsidR="009E5D22" w:rsidRDefault="009E5D22" w:rsidP="00246E02">
            <w:pPr>
              <w:pStyle w:val="Tabletextbullet"/>
              <w:numPr>
                <w:ilvl w:val="0"/>
                <w:numId w:val="0"/>
              </w:numPr>
              <w:spacing w:after="0"/>
            </w:pPr>
            <w:r>
              <w:t>S: (Locate scenario and planning document.)</w:t>
            </w:r>
          </w:p>
          <w:p w14:paraId="1BF5088B" w14:textId="77777777" w:rsidR="00417957" w:rsidRDefault="00417957" w:rsidP="00246E02">
            <w:pPr>
              <w:pStyle w:val="Tabletextbullet"/>
              <w:numPr>
                <w:ilvl w:val="0"/>
                <w:numId w:val="0"/>
              </w:numPr>
              <w:spacing w:after="0"/>
            </w:pPr>
          </w:p>
          <w:p w14:paraId="41E39E92" w14:textId="1A963F08" w:rsidR="00417957" w:rsidRDefault="00417957" w:rsidP="00246E02">
            <w:pPr>
              <w:pStyle w:val="Tabletextbullet"/>
              <w:numPr>
                <w:ilvl w:val="0"/>
                <w:numId w:val="0"/>
              </w:numPr>
              <w:spacing w:after="0"/>
            </w:pPr>
            <w:r>
              <w:t xml:space="preserve">T: I am going to play the part of Mrs. Jefferies in the conference so you can </w:t>
            </w:r>
            <w:r w:rsidR="00FF0D94">
              <w:t>see the process of conducting a 1:1 conference, paying attention to the important steps we identified</w:t>
            </w:r>
            <w:r w:rsidR="008E38D7">
              <w:t xml:space="preserve">. </w:t>
            </w:r>
            <w:r w:rsidR="00FF0D94">
              <w:t xml:space="preserve">Can I get a volunteer to play the part of </w:t>
            </w:r>
            <w:r w:rsidR="00E70258">
              <w:t>Roberta?</w:t>
            </w:r>
          </w:p>
          <w:p w14:paraId="599FA890" w14:textId="77777777" w:rsidR="00E70258" w:rsidRDefault="00E70258" w:rsidP="00246E02">
            <w:pPr>
              <w:pStyle w:val="Tabletextbullet"/>
              <w:numPr>
                <w:ilvl w:val="0"/>
                <w:numId w:val="0"/>
              </w:numPr>
              <w:spacing w:after="0"/>
            </w:pPr>
          </w:p>
          <w:p w14:paraId="2B25A6FE" w14:textId="0CB5907D" w:rsidR="00E70258" w:rsidRDefault="00E70258" w:rsidP="00246E02">
            <w:pPr>
              <w:pStyle w:val="Tabletextbullet"/>
              <w:numPr>
                <w:ilvl w:val="0"/>
                <w:numId w:val="0"/>
              </w:numPr>
              <w:spacing w:after="0"/>
            </w:pPr>
            <w:r>
              <w:t>S: (Student volunteers to play the part of Roberta.)</w:t>
            </w:r>
          </w:p>
          <w:p w14:paraId="145BECB2" w14:textId="77777777" w:rsidR="00E70258" w:rsidRDefault="00E70258" w:rsidP="00246E02">
            <w:pPr>
              <w:pStyle w:val="Tabletextbullet"/>
              <w:numPr>
                <w:ilvl w:val="0"/>
                <w:numId w:val="0"/>
              </w:numPr>
              <w:spacing w:after="0"/>
            </w:pPr>
          </w:p>
          <w:p w14:paraId="3C873415" w14:textId="504CD86F" w:rsidR="00E70258" w:rsidRDefault="00E70258" w:rsidP="00246E02">
            <w:pPr>
              <w:pStyle w:val="Tabletextbullet"/>
              <w:numPr>
                <w:ilvl w:val="0"/>
                <w:numId w:val="0"/>
              </w:numPr>
              <w:spacing w:after="0"/>
            </w:pPr>
            <w:r>
              <w:t xml:space="preserve">T: </w:t>
            </w:r>
            <w:r w:rsidR="004B40B2">
              <w:t xml:space="preserve">Roberta, please come to the front of the room. (Seat student across from you </w:t>
            </w:r>
            <w:r w:rsidR="000A4FBB">
              <w:t>for the conference.) Just play along using the information that was given in the scenario</w:t>
            </w:r>
            <w:r w:rsidR="008E38D7">
              <w:t xml:space="preserve">. </w:t>
            </w:r>
            <w:r w:rsidR="00AA24E5">
              <w:t>As we role play, the rest of the class will write down statements that reflect each of the steps in the conference on the chart in your student guide</w:t>
            </w:r>
            <w:r w:rsidR="008E38D7">
              <w:t xml:space="preserve">. </w:t>
            </w:r>
            <w:r w:rsidR="00FD666E">
              <w:t>Are you ready to get started?</w:t>
            </w:r>
            <w:r w:rsidR="00A70A83">
              <w:t xml:space="preserve"> (Engage in role play with student. Script is provided below the lesson plan in this document.)</w:t>
            </w:r>
          </w:p>
          <w:p w14:paraId="3E3B617C" w14:textId="77777777" w:rsidR="00FD666E" w:rsidRDefault="00FD666E" w:rsidP="00246E02">
            <w:pPr>
              <w:pStyle w:val="Tabletextbullet"/>
              <w:numPr>
                <w:ilvl w:val="0"/>
                <w:numId w:val="0"/>
              </w:numPr>
              <w:spacing w:after="0"/>
            </w:pPr>
          </w:p>
          <w:p w14:paraId="2FBA3134" w14:textId="103FF26F" w:rsidR="00FD666E" w:rsidRDefault="00FD666E" w:rsidP="00246E02">
            <w:pPr>
              <w:pStyle w:val="Tabletextbullet"/>
              <w:numPr>
                <w:ilvl w:val="0"/>
                <w:numId w:val="0"/>
              </w:numPr>
              <w:spacing w:after="0"/>
            </w:pPr>
            <w:r>
              <w:t>S: (Observe the role play.)</w:t>
            </w:r>
          </w:p>
          <w:p w14:paraId="1F24F50E" w14:textId="77777777" w:rsidR="009E5D22" w:rsidRDefault="009E5D22" w:rsidP="00246E02">
            <w:pPr>
              <w:pStyle w:val="Tabletextbullet"/>
              <w:numPr>
                <w:ilvl w:val="0"/>
                <w:numId w:val="0"/>
              </w:numPr>
              <w:spacing w:after="0"/>
            </w:pPr>
          </w:p>
          <w:p w14:paraId="30AF67DC" w14:textId="29D6D87F" w:rsidR="0072667E" w:rsidRDefault="008A772D" w:rsidP="00246E02">
            <w:pPr>
              <w:pStyle w:val="Tabletextbullet"/>
              <w:numPr>
                <w:ilvl w:val="0"/>
                <w:numId w:val="0"/>
              </w:numPr>
              <w:spacing w:after="0"/>
            </w:pPr>
            <w:r>
              <w:t xml:space="preserve">T: </w:t>
            </w:r>
            <w:r w:rsidR="00A57322">
              <w:t>Now you have seen an example of a 1:1 conference. Thank you to (Student name) for playing the part of Roberta</w:t>
            </w:r>
            <w:r w:rsidR="008E38D7">
              <w:t xml:space="preserve">. </w:t>
            </w:r>
            <w:r w:rsidR="00B01B3E">
              <w:t>Take a moment and consider what you heard</w:t>
            </w:r>
            <w:r w:rsidR="008E38D7">
              <w:t xml:space="preserve">. </w:t>
            </w:r>
            <w:r w:rsidR="00B01B3E">
              <w:t>We are going to walk through and identify all the places that this conference exhibited the steps for conducting 1:1 conferences we just talk</w:t>
            </w:r>
            <w:r w:rsidR="001D0F9E">
              <w:t>ed</w:t>
            </w:r>
            <w:r w:rsidR="00B01B3E">
              <w:t xml:space="preserve"> about.</w:t>
            </w:r>
          </w:p>
          <w:p w14:paraId="55E6210F" w14:textId="77777777" w:rsidR="00B01B3E" w:rsidRDefault="00B01B3E" w:rsidP="00246E02">
            <w:pPr>
              <w:pStyle w:val="Tabletextbullet"/>
              <w:numPr>
                <w:ilvl w:val="0"/>
                <w:numId w:val="0"/>
              </w:numPr>
              <w:spacing w:after="0"/>
            </w:pPr>
          </w:p>
          <w:p w14:paraId="50FD717C" w14:textId="4D4100ED" w:rsidR="00FB6031" w:rsidRDefault="00B01B3E" w:rsidP="00246E02">
            <w:pPr>
              <w:pStyle w:val="Tabletextbullet"/>
              <w:numPr>
                <w:ilvl w:val="0"/>
                <w:numId w:val="0"/>
              </w:numPr>
              <w:spacing w:after="0"/>
            </w:pPr>
            <w:r>
              <w:t>T:  Step number 1</w:t>
            </w:r>
            <w:r w:rsidR="00C06D20">
              <w:t xml:space="preserve"> says to start by greeting the student and explaining how the conference will go</w:t>
            </w:r>
            <w:r w:rsidR="008E38D7">
              <w:t xml:space="preserve">. </w:t>
            </w:r>
            <w:r w:rsidR="00C06D20">
              <w:t>What did that look like in the role play</w:t>
            </w:r>
            <w:r w:rsidR="001D0F9E">
              <w:t>?</w:t>
            </w:r>
          </w:p>
          <w:p w14:paraId="0A24CD01" w14:textId="77777777" w:rsidR="00C06D20" w:rsidRDefault="00C06D20" w:rsidP="00246E02">
            <w:pPr>
              <w:pStyle w:val="Tabletextbullet"/>
              <w:numPr>
                <w:ilvl w:val="0"/>
                <w:numId w:val="0"/>
              </w:numPr>
              <w:spacing w:after="0"/>
            </w:pPr>
          </w:p>
          <w:p w14:paraId="04BBF770" w14:textId="510675ED" w:rsidR="00C06D20" w:rsidRDefault="00C06D20" w:rsidP="00246E02">
            <w:pPr>
              <w:pStyle w:val="Tabletextbullet"/>
              <w:numPr>
                <w:ilvl w:val="0"/>
                <w:numId w:val="0"/>
              </w:numPr>
              <w:spacing w:after="0"/>
            </w:pPr>
            <w:r>
              <w:t xml:space="preserve">S: You </w:t>
            </w:r>
            <w:r w:rsidR="00FB6031">
              <w:t>greeted Roberta and told her the purpose of the conference was to talk about argumentative writing</w:t>
            </w:r>
            <w:r w:rsidR="008E38D7">
              <w:t xml:space="preserve">. </w:t>
            </w:r>
            <w:r w:rsidR="00F63042">
              <w:t>You wanted to share strengths and areas to improve.</w:t>
            </w:r>
          </w:p>
          <w:p w14:paraId="1A9CDDE2" w14:textId="77777777" w:rsidR="00F63042" w:rsidRDefault="00F63042" w:rsidP="00246E02">
            <w:pPr>
              <w:pStyle w:val="Tabletextbullet"/>
              <w:numPr>
                <w:ilvl w:val="0"/>
                <w:numId w:val="0"/>
              </w:numPr>
              <w:spacing w:after="0"/>
            </w:pPr>
          </w:p>
          <w:p w14:paraId="0B380353" w14:textId="77777777" w:rsidR="00F63042" w:rsidRDefault="00F63042" w:rsidP="00246E02">
            <w:pPr>
              <w:pStyle w:val="Tabletextbullet"/>
              <w:numPr>
                <w:ilvl w:val="0"/>
                <w:numId w:val="0"/>
              </w:numPr>
              <w:spacing w:after="0"/>
            </w:pPr>
            <w:r>
              <w:t>T: How did I get Roberta to share her thoughts about her own writing? The areas she did well and concerns?</w:t>
            </w:r>
          </w:p>
          <w:p w14:paraId="15311E16" w14:textId="77777777" w:rsidR="00F63042" w:rsidRDefault="00F63042" w:rsidP="00246E02">
            <w:pPr>
              <w:pStyle w:val="Tabletextbullet"/>
              <w:numPr>
                <w:ilvl w:val="0"/>
                <w:numId w:val="0"/>
              </w:numPr>
              <w:spacing w:after="0"/>
            </w:pPr>
          </w:p>
          <w:p w14:paraId="0E222AB7" w14:textId="73BFE28E" w:rsidR="00F63042" w:rsidRDefault="00F63042" w:rsidP="00246E02">
            <w:pPr>
              <w:pStyle w:val="Tabletextbullet"/>
              <w:numPr>
                <w:ilvl w:val="0"/>
                <w:numId w:val="0"/>
              </w:numPr>
              <w:spacing w:after="0"/>
            </w:pPr>
            <w:r>
              <w:t xml:space="preserve">S: You </w:t>
            </w:r>
            <w:r w:rsidR="0058294D">
              <w:t xml:space="preserve">reminded her she did a reflection before the conference and then asked her to tell you about things she </w:t>
            </w:r>
            <w:r w:rsidR="003D5BB6">
              <w:t>thinks</w:t>
            </w:r>
            <w:r w:rsidR="0058294D">
              <w:t xml:space="preserve"> she did well and </w:t>
            </w:r>
            <w:r w:rsidR="001D17D7">
              <w:t>where</w:t>
            </w:r>
            <w:r w:rsidR="0058294D">
              <w:t xml:space="preserve"> she had concerns or struggled.</w:t>
            </w:r>
          </w:p>
          <w:p w14:paraId="10B29574" w14:textId="55C73D16" w:rsidR="0058294D" w:rsidRDefault="0058294D" w:rsidP="00246E02">
            <w:pPr>
              <w:pStyle w:val="Tabletextbullet"/>
              <w:numPr>
                <w:ilvl w:val="0"/>
                <w:numId w:val="0"/>
              </w:numPr>
              <w:spacing w:after="0"/>
            </w:pPr>
            <w:r>
              <w:lastRenderedPageBreak/>
              <w:br/>
              <w:t>T: Yes</w:t>
            </w:r>
            <w:r w:rsidR="00AB526A">
              <w:t>. That invites the student to share but it is also important to validate their feelings</w:t>
            </w:r>
            <w:r w:rsidR="008E38D7">
              <w:t xml:space="preserve">. </w:t>
            </w:r>
            <w:r w:rsidR="00AB526A">
              <w:t>How did I do that in the conference?</w:t>
            </w:r>
          </w:p>
          <w:p w14:paraId="0B9EBA9E" w14:textId="77777777" w:rsidR="00AB526A" w:rsidRDefault="00AB526A" w:rsidP="00246E02">
            <w:pPr>
              <w:pStyle w:val="Tabletextbullet"/>
              <w:numPr>
                <w:ilvl w:val="0"/>
                <w:numId w:val="0"/>
              </w:numPr>
              <w:spacing w:after="0"/>
            </w:pPr>
          </w:p>
          <w:p w14:paraId="380D8FA5" w14:textId="77777777" w:rsidR="00AB526A" w:rsidRDefault="00AB526A" w:rsidP="00246E02">
            <w:pPr>
              <w:pStyle w:val="Tabletextbullet"/>
              <w:numPr>
                <w:ilvl w:val="0"/>
                <w:numId w:val="0"/>
              </w:numPr>
              <w:spacing w:after="0"/>
            </w:pPr>
            <w:r>
              <w:t>S: You said that was a good insight after she shared and that you could understand that struggle.</w:t>
            </w:r>
          </w:p>
          <w:p w14:paraId="2162D9E5" w14:textId="2CFFD97C" w:rsidR="00AB526A" w:rsidRDefault="00AB526A" w:rsidP="00246E02">
            <w:pPr>
              <w:pStyle w:val="Tabletextbullet"/>
              <w:numPr>
                <w:ilvl w:val="0"/>
                <w:numId w:val="0"/>
              </w:numPr>
              <w:spacing w:after="0"/>
            </w:pPr>
            <w:r>
              <w:br/>
              <w:t xml:space="preserve">T: </w:t>
            </w:r>
            <w:r w:rsidR="003D5BB6">
              <w:t xml:space="preserve">Yes, that signals to the student that I have heard her </w:t>
            </w:r>
            <w:r w:rsidR="00B37093">
              <w:t>thoughts and considered them. This is a big step in making the conference feel safe</w:t>
            </w:r>
            <w:r w:rsidR="008E38D7">
              <w:t xml:space="preserve">. </w:t>
            </w:r>
            <w:r w:rsidR="00357AE2">
              <w:t>Next,</w:t>
            </w:r>
            <w:r w:rsidR="00B37093">
              <w:t xml:space="preserve"> I shared some strengths. </w:t>
            </w:r>
            <w:r w:rsidR="0091247E">
              <w:t>We always share the strengths first to frame the conference with positivity</w:t>
            </w:r>
            <w:r w:rsidR="008E38D7">
              <w:t xml:space="preserve">. </w:t>
            </w:r>
            <w:r w:rsidR="00B37093">
              <w:t>What did I say?</w:t>
            </w:r>
            <w:r w:rsidR="00B37093">
              <w:br/>
            </w:r>
          </w:p>
          <w:p w14:paraId="75BCA59D" w14:textId="43DCBBC0" w:rsidR="00B37093" w:rsidRDefault="00B37093" w:rsidP="00246E02">
            <w:pPr>
              <w:pStyle w:val="Tabletextbullet"/>
              <w:numPr>
                <w:ilvl w:val="0"/>
                <w:numId w:val="0"/>
              </w:numPr>
              <w:spacing w:after="0"/>
            </w:pPr>
            <w:r>
              <w:t>S:</w:t>
            </w:r>
            <w:r w:rsidR="0091247E">
              <w:t xml:space="preserve"> </w:t>
            </w:r>
            <w:r w:rsidR="00522A51">
              <w:t>You mentioned that she did include a claim and supported it with some details</w:t>
            </w:r>
            <w:r w:rsidR="008E38D7">
              <w:t xml:space="preserve">. </w:t>
            </w:r>
            <w:r w:rsidR="00D334EB">
              <w:t>You provided specific examples of details that she used in her writing to support her claim.</w:t>
            </w:r>
          </w:p>
          <w:p w14:paraId="7E16B1FF" w14:textId="77777777" w:rsidR="00522A51" w:rsidRDefault="00522A51" w:rsidP="00246E02">
            <w:pPr>
              <w:pStyle w:val="Tabletextbullet"/>
              <w:numPr>
                <w:ilvl w:val="0"/>
                <w:numId w:val="0"/>
              </w:numPr>
              <w:spacing w:after="0"/>
            </w:pPr>
          </w:p>
          <w:p w14:paraId="51054716" w14:textId="6AEF2061" w:rsidR="00522A51" w:rsidRDefault="00522A51" w:rsidP="00246E02">
            <w:pPr>
              <w:pStyle w:val="Tabletextbullet"/>
              <w:numPr>
                <w:ilvl w:val="0"/>
                <w:numId w:val="0"/>
              </w:numPr>
              <w:spacing w:after="0"/>
            </w:pPr>
            <w:r>
              <w:t>T: Yes. That is a key part of this assignment</w:t>
            </w:r>
            <w:r w:rsidR="008E38D7">
              <w:t xml:space="preserve">. </w:t>
            </w:r>
            <w:r>
              <w:t xml:space="preserve">How did that lead to the </w:t>
            </w:r>
            <w:r w:rsidR="00EF267C">
              <w:t>feedback for improvement? What did I say there?</w:t>
            </w:r>
          </w:p>
          <w:p w14:paraId="502F1787" w14:textId="77777777" w:rsidR="00EF267C" w:rsidRDefault="00EF267C" w:rsidP="00246E02">
            <w:pPr>
              <w:pStyle w:val="Tabletextbullet"/>
              <w:numPr>
                <w:ilvl w:val="0"/>
                <w:numId w:val="0"/>
              </w:numPr>
              <w:spacing w:after="0"/>
            </w:pPr>
          </w:p>
          <w:p w14:paraId="0AC4C45B" w14:textId="55D2EE43" w:rsidR="00EF267C" w:rsidRDefault="00EF267C" w:rsidP="00246E02">
            <w:pPr>
              <w:pStyle w:val="Tabletextbullet"/>
              <w:numPr>
                <w:ilvl w:val="0"/>
                <w:numId w:val="0"/>
              </w:numPr>
              <w:spacing w:after="0"/>
            </w:pPr>
            <w:r>
              <w:t xml:space="preserve">S: You built </w:t>
            </w:r>
            <w:r w:rsidR="00A16F02">
              <w:t>off</w:t>
            </w:r>
            <w:r>
              <w:t xml:space="preserve"> what she said about struggling </w:t>
            </w:r>
            <w:r w:rsidR="00A16F02">
              <w:t>to determine which claim she wanted to make and discussed how the bad things created distractions. You gave her two choices to deal with that.</w:t>
            </w:r>
          </w:p>
          <w:p w14:paraId="5001EE74" w14:textId="77777777" w:rsidR="00A16F02" w:rsidRDefault="00A16F02" w:rsidP="00246E02">
            <w:pPr>
              <w:pStyle w:val="Tabletextbullet"/>
              <w:numPr>
                <w:ilvl w:val="0"/>
                <w:numId w:val="0"/>
              </w:numPr>
              <w:spacing w:after="0"/>
            </w:pPr>
          </w:p>
          <w:p w14:paraId="471128EE" w14:textId="6659B952" w:rsidR="00A16F02" w:rsidRDefault="00A16F02" w:rsidP="00246E02">
            <w:pPr>
              <w:pStyle w:val="Tabletextbullet"/>
              <w:numPr>
                <w:ilvl w:val="0"/>
                <w:numId w:val="0"/>
              </w:numPr>
              <w:spacing w:after="0"/>
            </w:pPr>
            <w:r>
              <w:t xml:space="preserve">T: </w:t>
            </w:r>
            <w:r w:rsidR="00140E9A">
              <w:t>Next</w:t>
            </w:r>
            <w:r w:rsidR="00D724F0">
              <w:t>,</w:t>
            </w:r>
            <w:r w:rsidR="00140E9A">
              <w:t xml:space="preserve"> it is important to provide time for clarification</w:t>
            </w:r>
            <w:r w:rsidR="008E38D7">
              <w:t xml:space="preserve">. </w:t>
            </w:r>
            <w:r w:rsidR="00140E9A">
              <w:t>How did I do that in this conference?</w:t>
            </w:r>
          </w:p>
          <w:p w14:paraId="3965DDF2" w14:textId="77777777" w:rsidR="00140E9A" w:rsidRDefault="00140E9A" w:rsidP="00246E02">
            <w:pPr>
              <w:pStyle w:val="Tabletextbullet"/>
              <w:numPr>
                <w:ilvl w:val="0"/>
                <w:numId w:val="0"/>
              </w:numPr>
              <w:spacing w:after="0"/>
            </w:pPr>
            <w:r>
              <w:br/>
              <w:t>S: You asked her if the feedback made sense and if she had any questions about the feedback.</w:t>
            </w:r>
          </w:p>
          <w:p w14:paraId="2C5B4683" w14:textId="52773143" w:rsidR="00140E9A" w:rsidRDefault="00140E9A" w:rsidP="00246E02">
            <w:pPr>
              <w:pStyle w:val="Tabletextbullet"/>
              <w:numPr>
                <w:ilvl w:val="0"/>
                <w:numId w:val="0"/>
              </w:numPr>
              <w:spacing w:after="0"/>
            </w:pPr>
            <w:r>
              <w:br/>
              <w:t>T: Great</w:t>
            </w:r>
            <w:r w:rsidR="008E38D7">
              <w:t xml:space="preserve">. </w:t>
            </w:r>
            <w:r w:rsidR="00570855">
              <w:t>After clarifying questions, it is important to leave the student with specific goals to work on</w:t>
            </w:r>
            <w:r w:rsidR="008E38D7">
              <w:t xml:space="preserve">. </w:t>
            </w:r>
            <w:r w:rsidR="00570855">
              <w:t>In this case</w:t>
            </w:r>
            <w:r w:rsidR="00D724F0">
              <w:t>,</w:t>
            </w:r>
            <w:r w:rsidR="00570855">
              <w:t xml:space="preserve"> I mentioned that she </w:t>
            </w:r>
            <w:r w:rsidR="00681971">
              <w:t xml:space="preserve">should work on clarifying her claim and supporting it with more details and evidence.  </w:t>
            </w:r>
            <w:r w:rsidR="001D1713">
              <w:t xml:space="preserve">For Roberta this might look like taking out the </w:t>
            </w:r>
            <w:r w:rsidR="00E76417">
              <w:t>reasons why it might be a bad idea or including how her ideas specifically address the negatives</w:t>
            </w:r>
            <w:r w:rsidR="008E38D7">
              <w:t xml:space="preserve">. </w:t>
            </w:r>
            <w:r w:rsidR="00681971">
              <w:t>Also restate the claim with reasoning in the conclusion to make it stronger.</w:t>
            </w:r>
          </w:p>
          <w:p w14:paraId="09BB7073" w14:textId="28B6A416" w:rsidR="00681971" w:rsidRDefault="00681971" w:rsidP="00246E02">
            <w:pPr>
              <w:pStyle w:val="Tabletextbullet"/>
              <w:numPr>
                <w:ilvl w:val="0"/>
                <w:numId w:val="0"/>
              </w:numPr>
              <w:spacing w:after="0"/>
            </w:pPr>
            <w:r>
              <w:t>T: The last step</w:t>
            </w:r>
            <w:r w:rsidR="00E84ADB">
              <w:t>s</w:t>
            </w:r>
            <w:r>
              <w:t xml:space="preserve"> </w:t>
            </w:r>
            <w:r w:rsidR="00E84ADB">
              <w:t>are</w:t>
            </w:r>
            <w:r>
              <w:t xml:space="preserve"> to thank the student </w:t>
            </w:r>
            <w:r w:rsidR="00E84ADB">
              <w:t xml:space="preserve">and provide an opportunity to reflect on the </w:t>
            </w:r>
            <w:r w:rsidR="006E4BC5">
              <w:t>experience of the conference and what they heard</w:t>
            </w:r>
            <w:r w:rsidR="008E38D7">
              <w:t xml:space="preserve">. </w:t>
            </w:r>
            <w:r w:rsidR="006E4BC5">
              <w:t>Why is it important to thank the student?</w:t>
            </w:r>
          </w:p>
          <w:p w14:paraId="7AB044C7" w14:textId="77777777" w:rsidR="006E4BC5" w:rsidRDefault="006E4BC5" w:rsidP="00246E02">
            <w:pPr>
              <w:pStyle w:val="Tabletextbullet"/>
              <w:numPr>
                <w:ilvl w:val="0"/>
                <w:numId w:val="0"/>
              </w:numPr>
              <w:spacing w:after="0"/>
            </w:pPr>
          </w:p>
          <w:p w14:paraId="37A16B1A" w14:textId="125079DE" w:rsidR="006E4BC5" w:rsidRDefault="006E4BC5" w:rsidP="00246E02">
            <w:pPr>
              <w:pStyle w:val="Tabletextbullet"/>
              <w:numPr>
                <w:ilvl w:val="0"/>
                <w:numId w:val="0"/>
              </w:numPr>
              <w:spacing w:after="0"/>
            </w:pPr>
            <w:r>
              <w:t>S: It helps to build the relationship of trust between teacher and student</w:t>
            </w:r>
            <w:r w:rsidR="00A27775">
              <w:t>.</w:t>
            </w:r>
          </w:p>
          <w:p w14:paraId="2A97D5A3" w14:textId="7FF77291" w:rsidR="006E4BC5" w:rsidRDefault="006E4BC5" w:rsidP="00246E02">
            <w:pPr>
              <w:pStyle w:val="Tabletextbullet"/>
              <w:numPr>
                <w:ilvl w:val="0"/>
                <w:numId w:val="0"/>
              </w:numPr>
              <w:spacing w:after="0"/>
            </w:pPr>
            <w:r>
              <w:br/>
              <w:t xml:space="preserve">T: Yes, it shows appreciation </w:t>
            </w:r>
            <w:r w:rsidR="00B353A6">
              <w:t>to the student for sharing their thoughts and being open to the feedback process</w:t>
            </w:r>
            <w:r w:rsidR="008E38D7">
              <w:t xml:space="preserve">. </w:t>
            </w:r>
            <w:r w:rsidR="00B353A6">
              <w:t>Why is reflection important?</w:t>
            </w:r>
          </w:p>
          <w:p w14:paraId="7129EA65" w14:textId="77777777" w:rsidR="00B353A6" w:rsidRDefault="00B353A6" w:rsidP="00246E02">
            <w:pPr>
              <w:pStyle w:val="Tabletextbullet"/>
              <w:numPr>
                <w:ilvl w:val="0"/>
                <w:numId w:val="0"/>
              </w:numPr>
              <w:spacing w:after="0"/>
            </w:pPr>
          </w:p>
          <w:p w14:paraId="290D66B5" w14:textId="77777777" w:rsidR="00B353A6" w:rsidRDefault="00B353A6" w:rsidP="00246E02">
            <w:pPr>
              <w:pStyle w:val="Tabletextbullet"/>
              <w:numPr>
                <w:ilvl w:val="0"/>
                <w:numId w:val="0"/>
              </w:numPr>
              <w:spacing w:after="0"/>
            </w:pPr>
            <w:r>
              <w:lastRenderedPageBreak/>
              <w:t xml:space="preserve">S: </w:t>
            </w:r>
            <w:r w:rsidR="00B35209">
              <w:t xml:space="preserve">It allows the student to think about the experience more and process </w:t>
            </w:r>
            <w:r w:rsidR="006510A4">
              <w:t>what was shared.</w:t>
            </w:r>
          </w:p>
          <w:p w14:paraId="6172BC4A" w14:textId="77777777" w:rsidR="006510A4" w:rsidRDefault="006510A4" w:rsidP="00246E02">
            <w:pPr>
              <w:pStyle w:val="Tabletextbullet"/>
              <w:numPr>
                <w:ilvl w:val="0"/>
                <w:numId w:val="0"/>
              </w:numPr>
              <w:spacing w:after="0"/>
            </w:pPr>
            <w:r>
              <w:br/>
              <w:t>T: Yes, students need processing time to begin to think about how they can take the feedback and make the adjustments to improve their work.</w:t>
            </w:r>
          </w:p>
          <w:p w14:paraId="202AB677" w14:textId="54E14722" w:rsidR="00086D74" w:rsidRPr="00205E12" w:rsidRDefault="00086D74" w:rsidP="00246E02">
            <w:pPr>
              <w:pStyle w:val="Tabletextbullet"/>
              <w:numPr>
                <w:ilvl w:val="0"/>
                <w:numId w:val="0"/>
              </w:numPr>
              <w:spacing w:after="0"/>
            </w:pPr>
          </w:p>
        </w:tc>
        <w:tc>
          <w:tcPr>
            <w:tcW w:w="1578" w:type="dxa"/>
          </w:tcPr>
          <w:p w14:paraId="222C4FC3" w14:textId="4AC05CFE" w:rsidR="00384608" w:rsidRDefault="00C93FF6" w:rsidP="00246E02">
            <w:pPr>
              <w:pStyle w:val="Tabletext"/>
              <w:spacing w:after="0"/>
              <w:jc w:val="center"/>
            </w:pPr>
            <w:r>
              <w:lastRenderedPageBreak/>
              <w:t>Student Guide</w:t>
            </w:r>
          </w:p>
          <w:p w14:paraId="302DA471" w14:textId="77777777" w:rsidR="001C3579" w:rsidRDefault="001C3579" w:rsidP="00246E02">
            <w:pPr>
              <w:pStyle w:val="Tabletext"/>
              <w:spacing w:after="0"/>
              <w:jc w:val="center"/>
            </w:pPr>
          </w:p>
          <w:p w14:paraId="21A6A61C" w14:textId="01C885A0" w:rsidR="001C3579" w:rsidRPr="00205E12" w:rsidRDefault="001C3579" w:rsidP="00246E02">
            <w:pPr>
              <w:pStyle w:val="Tabletext"/>
              <w:spacing w:after="0"/>
              <w:jc w:val="center"/>
            </w:pPr>
          </w:p>
        </w:tc>
      </w:tr>
      <w:tr w:rsidR="00086D74" w:rsidRPr="00447D20" w14:paraId="1BC62064" w14:textId="77777777" w:rsidTr="00A61905">
        <w:trPr>
          <w:cantSplit w:val="0"/>
        </w:trPr>
        <w:tc>
          <w:tcPr>
            <w:tcW w:w="805" w:type="dxa"/>
          </w:tcPr>
          <w:p w14:paraId="60356246" w14:textId="63AB966F" w:rsidR="00086D74" w:rsidRDefault="00086D74" w:rsidP="00246E02">
            <w:pPr>
              <w:pStyle w:val="Tabletext"/>
              <w:spacing w:after="0"/>
              <w:jc w:val="center"/>
            </w:pPr>
            <w:r>
              <w:lastRenderedPageBreak/>
              <w:t>20 mins</w:t>
            </w:r>
          </w:p>
        </w:tc>
        <w:tc>
          <w:tcPr>
            <w:tcW w:w="6967" w:type="dxa"/>
          </w:tcPr>
          <w:p w14:paraId="72DD6B95" w14:textId="77777777" w:rsidR="00086D74" w:rsidRDefault="002D7DEE" w:rsidP="00246E02">
            <w:pPr>
              <w:pStyle w:val="Tabletextbullet"/>
              <w:numPr>
                <w:ilvl w:val="0"/>
                <w:numId w:val="0"/>
              </w:numPr>
              <w:spacing w:after="0"/>
              <w:jc w:val="both"/>
              <w:rPr>
                <w:b/>
                <w:bCs/>
              </w:rPr>
            </w:pPr>
            <w:r>
              <w:rPr>
                <w:b/>
                <w:bCs/>
              </w:rPr>
              <w:t>Practice: Conducting 1:1 Conferences</w:t>
            </w:r>
          </w:p>
          <w:p w14:paraId="30A12840" w14:textId="77777777" w:rsidR="002D7DEE" w:rsidRDefault="002D7DEE" w:rsidP="00246E02">
            <w:pPr>
              <w:pStyle w:val="Tabletextbullet"/>
              <w:numPr>
                <w:ilvl w:val="0"/>
                <w:numId w:val="0"/>
              </w:numPr>
              <w:spacing w:after="0"/>
              <w:jc w:val="both"/>
              <w:rPr>
                <w:b/>
                <w:bCs/>
              </w:rPr>
            </w:pPr>
          </w:p>
          <w:p w14:paraId="2A827A09" w14:textId="0E956BAE" w:rsidR="002D7DEE" w:rsidRDefault="002D7DEE" w:rsidP="00246E02">
            <w:pPr>
              <w:pStyle w:val="Tabletextbullet"/>
              <w:numPr>
                <w:ilvl w:val="0"/>
                <w:numId w:val="0"/>
              </w:numPr>
              <w:spacing w:after="0"/>
              <w:jc w:val="both"/>
            </w:pPr>
            <w:r w:rsidRPr="002D7DEE">
              <w:t xml:space="preserve">T: </w:t>
            </w:r>
            <w:r w:rsidR="00CB5264">
              <w:t xml:space="preserve">In our last lesson, you were introduced to the scenario </w:t>
            </w:r>
            <w:r w:rsidR="00B54F43">
              <w:t>involving Mr. Blankenship and Shawn</w:t>
            </w:r>
            <w:r w:rsidR="008E38D7">
              <w:t xml:space="preserve">. </w:t>
            </w:r>
            <w:r w:rsidR="00F066C6">
              <w:t>You utilized the planning document in your student guide to</w:t>
            </w:r>
            <w:r w:rsidR="0057685A">
              <w:t xml:space="preserve"> plan out a conference with Shawn</w:t>
            </w:r>
            <w:r w:rsidR="008E38D7">
              <w:t xml:space="preserve">. </w:t>
            </w:r>
            <w:r w:rsidR="0057685A">
              <w:t xml:space="preserve">Locate your planning document from </w:t>
            </w:r>
            <w:r w:rsidR="00A27775">
              <w:t>our previous lesson</w:t>
            </w:r>
            <w:r w:rsidR="0057685A">
              <w:t xml:space="preserve">. If you </w:t>
            </w:r>
            <w:r w:rsidR="008E38D7">
              <w:t>do not</w:t>
            </w:r>
            <w:r w:rsidR="0057685A">
              <w:t xml:space="preserve"> have the document, the scenario and some feedback is included for you in your student guide under Practice: Conducting 1:1 Conferences.</w:t>
            </w:r>
          </w:p>
          <w:p w14:paraId="44ED993E" w14:textId="77777777" w:rsidR="0057685A" w:rsidRDefault="0057685A" w:rsidP="00246E02">
            <w:pPr>
              <w:pStyle w:val="Tabletextbullet"/>
              <w:numPr>
                <w:ilvl w:val="0"/>
                <w:numId w:val="0"/>
              </w:numPr>
              <w:spacing w:after="0"/>
              <w:jc w:val="both"/>
            </w:pPr>
          </w:p>
          <w:p w14:paraId="34A150EF" w14:textId="20015ADC" w:rsidR="0057685A" w:rsidRDefault="0057685A" w:rsidP="00246E02">
            <w:pPr>
              <w:pStyle w:val="Tabletextbullet"/>
              <w:numPr>
                <w:ilvl w:val="0"/>
                <w:numId w:val="0"/>
              </w:numPr>
              <w:spacing w:after="0"/>
              <w:jc w:val="both"/>
            </w:pPr>
            <w:r>
              <w:t xml:space="preserve">S: (Locate Planning document </w:t>
            </w:r>
            <w:r w:rsidR="00A61905">
              <w:t>in</w:t>
            </w:r>
            <w:r>
              <w:t xml:space="preserve"> Student Guide.)</w:t>
            </w:r>
          </w:p>
          <w:p w14:paraId="50D8F125" w14:textId="77777777" w:rsidR="0057685A" w:rsidRDefault="0057685A" w:rsidP="00246E02">
            <w:pPr>
              <w:pStyle w:val="Tabletextbullet"/>
              <w:numPr>
                <w:ilvl w:val="0"/>
                <w:numId w:val="0"/>
              </w:numPr>
              <w:spacing w:after="0"/>
              <w:jc w:val="both"/>
            </w:pPr>
          </w:p>
          <w:p w14:paraId="6D47B7E2" w14:textId="6ED8C2F0" w:rsidR="0057685A" w:rsidRDefault="0057685A" w:rsidP="00246E02">
            <w:pPr>
              <w:pStyle w:val="Tabletextbullet"/>
              <w:numPr>
                <w:ilvl w:val="0"/>
                <w:numId w:val="0"/>
              </w:numPr>
              <w:spacing w:after="0"/>
            </w:pPr>
            <w:r>
              <w:t xml:space="preserve">T: </w:t>
            </w:r>
            <w:r w:rsidR="00BC2748">
              <w:t>Today we are going to utilize your planning to role play the conference between Mr. Blankenship and Shawn</w:t>
            </w:r>
            <w:r w:rsidR="008E38D7">
              <w:t xml:space="preserve">. </w:t>
            </w:r>
            <w:r w:rsidR="00BC2748">
              <w:t>Before we role play, I am going to give you 5 minutes to review your notes and develop a script</w:t>
            </w:r>
            <w:r w:rsidR="00995CB8">
              <w:t xml:space="preserve"> that will guide your conversation</w:t>
            </w:r>
            <w:r w:rsidR="008E38D7">
              <w:t xml:space="preserve">. </w:t>
            </w:r>
            <w:r w:rsidR="00995CB8">
              <w:t>As you develop the script, think about the example of the conference you observed today</w:t>
            </w:r>
            <w:r w:rsidR="008E38D7">
              <w:t xml:space="preserve">. </w:t>
            </w:r>
            <w:r w:rsidR="00995CB8">
              <w:t xml:space="preserve">Consider not just the feedback that you </w:t>
            </w:r>
            <w:r w:rsidR="008E38D7">
              <w:t>must</w:t>
            </w:r>
            <w:r w:rsidR="00995CB8">
              <w:t xml:space="preserve"> communicate, but the process and way that you communicate that feedback</w:t>
            </w:r>
            <w:r w:rsidR="008E38D7">
              <w:t xml:space="preserve">. </w:t>
            </w:r>
            <w:r w:rsidR="00C4498D">
              <w:t xml:space="preserve">You can record your script </w:t>
            </w:r>
            <w:r w:rsidR="00246E02">
              <w:t>in your</w:t>
            </w:r>
            <w:r w:rsidR="00C4498D">
              <w:t xml:space="preserve"> student guide under the Practice: Conducing 1:1 Conferences now. (Set timer for 5 minutes.)</w:t>
            </w:r>
          </w:p>
          <w:p w14:paraId="34948417" w14:textId="77777777" w:rsidR="00C4498D" w:rsidRDefault="00C4498D" w:rsidP="00246E02">
            <w:pPr>
              <w:pStyle w:val="Tabletextbullet"/>
              <w:numPr>
                <w:ilvl w:val="0"/>
                <w:numId w:val="0"/>
              </w:numPr>
              <w:spacing w:after="0"/>
            </w:pPr>
          </w:p>
          <w:p w14:paraId="502C72B4" w14:textId="77777777" w:rsidR="00C4498D" w:rsidRDefault="00C4498D" w:rsidP="00246E02">
            <w:pPr>
              <w:pStyle w:val="Tabletextbullet"/>
              <w:numPr>
                <w:ilvl w:val="0"/>
                <w:numId w:val="0"/>
              </w:numPr>
              <w:spacing w:after="0"/>
            </w:pPr>
            <w:r>
              <w:t>S: (Prepare script for 1:1 conference and record on student guide.)</w:t>
            </w:r>
          </w:p>
          <w:p w14:paraId="357874E1" w14:textId="77777777" w:rsidR="00C4498D" w:rsidRDefault="00C4498D" w:rsidP="00246E02">
            <w:pPr>
              <w:pStyle w:val="Tabletextbullet"/>
              <w:numPr>
                <w:ilvl w:val="0"/>
                <w:numId w:val="0"/>
              </w:numPr>
              <w:spacing w:after="0"/>
            </w:pPr>
          </w:p>
          <w:p w14:paraId="6DF18851" w14:textId="65F71313" w:rsidR="00C4498D" w:rsidRDefault="00C4498D" w:rsidP="00246E02">
            <w:pPr>
              <w:pStyle w:val="Tabletextbullet"/>
              <w:numPr>
                <w:ilvl w:val="0"/>
                <w:numId w:val="0"/>
              </w:numPr>
              <w:spacing w:after="0"/>
            </w:pPr>
            <w:r>
              <w:t>T:</w:t>
            </w:r>
            <w:r w:rsidR="00110451">
              <w:t xml:space="preserve"> Now that you have a script you will find a partner to role play the conference</w:t>
            </w:r>
            <w:r w:rsidR="008E38D7">
              <w:t xml:space="preserve">. </w:t>
            </w:r>
            <w:r w:rsidR="00A528CB">
              <w:t xml:space="preserve">One of you will play the role of Mr. Blankenship, and the other will be </w:t>
            </w:r>
            <w:r w:rsidR="00E47250">
              <w:t>Shawn</w:t>
            </w:r>
            <w:r w:rsidR="008E38D7">
              <w:t xml:space="preserve">. </w:t>
            </w:r>
            <w:r w:rsidR="00E47250">
              <w:t>We will do two rounds so that both of you can play the role of the teacher and student</w:t>
            </w:r>
            <w:r w:rsidR="008E38D7">
              <w:t xml:space="preserve">. </w:t>
            </w:r>
            <w:r w:rsidR="00A528CB">
              <w:t>You have 30 seconds to find a partner to work with and dec</w:t>
            </w:r>
            <w:r w:rsidR="00E47250">
              <w:t>ide who will be the teacher first</w:t>
            </w:r>
            <w:r w:rsidR="00A528CB">
              <w:t>. (Set 30 sec</w:t>
            </w:r>
            <w:r w:rsidR="00F00B06">
              <w:t>ond</w:t>
            </w:r>
            <w:r w:rsidR="00A528CB">
              <w:t xml:space="preserve"> timer.)</w:t>
            </w:r>
          </w:p>
          <w:p w14:paraId="0BFC63EA" w14:textId="77777777" w:rsidR="00A528CB" w:rsidRDefault="00A528CB" w:rsidP="00246E02">
            <w:pPr>
              <w:pStyle w:val="Tabletextbullet"/>
              <w:numPr>
                <w:ilvl w:val="0"/>
                <w:numId w:val="0"/>
              </w:numPr>
              <w:spacing w:after="0"/>
            </w:pPr>
          </w:p>
          <w:p w14:paraId="7BE997C1" w14:textId="74B039BD" w:rsidR="00A528CB" w:rsidRDefault="00A528CB" w:rsidP="00246E02">
            <w:pPr>
              <w:pStyle w:val="Tabletextbullet"/>
              <w:numPr>
                <w:ilvl w:val="0"/>
                <w:numId w:val="0"/>
              </w:numPr>
              <w:spacing w:after="0"/>
            </w:pPr>
            <w:r>
              <w:t>S: (Find partner for role play</w:t>
            </w:r>
            <w:r w:rsidR="00E47250">
              <w:t xml:space="preserve"> &amp; decide on roles</w:t>
            </w:r>
            <w:r>
              <w:t>.)</w:t>
            </w:r>
          </w:p>
          <w:p w14:paraId="3AD2C412" w14:textId="49536299" w:rsidR="00A528CB" w:rsidRDefault="00A528CB" w:rsidP="00246E02">
            <w:pPr>
              <w:pStyle w:val="Tabletextbullet"/>
              <w:numPr>
                <w:ilvl w:val="0"/>
                <w:numId w:val="0"/>
              </w:numPr>
              <w:spacing w:after="0"/>
            </w:pPr>
            <w:r>
              <w:br/>
              <w:t xml:space="preserve">T: </w:t>
            </w:r>
            <w:r w:rsidR="00124358">
              <w:t>You will have 5 minutes</w:t>
            </w:r>
            <w:r w:rsidR="00FC28F3">
              <w:t xml:space="preserve"> for </w:t>
            </w:r>
            <w:r w:rsidR="004713D3">
              <w:t>R</w:t>
            </w:r>
            <w:r w:rsidR="00FC28F3">
              <w:t>ound 1</w:t>
            </w:r>
            <w:r w:rsidR="008E38D7">
              <w:t xml:space="preserve">. </w:t>
            </w:r>
            <w:r w:rsidR="00FC28F3">
              <w:t>I will keep time for all the groups</w:t>
            </w:r>
            <w:r w:rsidR="008E38D7">
              <w:t xml:space="preserve">. </w:t>
            </w:r>
            <w:r w:rsidR="00FC28F3">
              <w:t xml:space="preserve">If you finish your conference before the time is up, record some feedback notes about strengths/improvements of the </w:t>
            </w:r>
            <w:r w:rsidR="00C62960">
              <w:t xml:space="preserve">conference in your student guide. Any questions? </w:t>
            </w:r>
          </w:p>
          <w:p w14:paraId="461D8AE0" w14:textId="77777777" w:rsidR="00C62960" w:rsidRDefault="00C62960" w:rsidP="00246E02">
            <w:pPr>
              <w:pStyle w:val="Tabletextbullet"/>
              <w:numPr>
                <w:ilvl w:val="0"/>
                <w:numId w:val="0"/>
              </w:numPr>
              <w:spacing w:after="0"/>
            </w:pPr>
          </w:p>
          <w:p w14:paraId="1587EBA0" w14:textId="1161E32B" w:rsidR="00C62960" w:rsidRDefault="00C62960" w:rsidP="00246E02">
            <w:pPr>
              <w:pStyle w:val="Tabletextbullet"/>
              <w:numPr>
                <w:ilvl w:val="0"/>
                <w:numId w:val="0"/>
              </w:numPr>
              <w:spacing w:after="0"/>
            </w:pPr>
            <w:r>
              <w:t>S: (Ask clarifying questions.)</w:t>
            </w:r>
          </w:p>
          <w:p w14:paraId="75943F4D" w14:textId="4661CF4E" w:rsidR="00C62960" w:rsidRDefault="00C62960" w:rsidP="00246E02">
            <w:pPr>
              <w:pStyle w:val="Tabletextbullet"/>
              <w:numPr>
                <w:ilvl w:val="0"/>
                <w:numId w:val="0"/>
              </w:numPr>
              <w:spacing w:after="0"/>
            </w:pPr>
            <w:r>
              <w:lastRenderedPageBreak/>
              <w:br/>
              <w:t xml:space="preserve">T: </w:t>
            </w:r>
            <w:r w:rsidR="000D5037">
              <w:t xml:space="preserve">You may begin </w:t>
            </w:r>
            <w:r w:rsidR="004713D3">
              <w:t>R</w:t>
            </w:r>
            <w:r w:rsidR="000D5037">
              <w:t xml:space="preserve">ound 1 of your </w:t>
            </w:r>
            <w:r w:rsidR="005F7547">
              <w:t>role-plays</w:t>
            </w:r>
            <w:r w:rsidR="000D5037">
              <w:t xml:space="preserve"> now. (Set 5-minute timer</w:t>
            </w:r>
            <w:r w:rsidR="008E38D7">
              <w:t xml:space="preserve">. </w:t>
            </w:r>
            <w:r w:rsidR="000D5037">
              <w:t>Circulate around the room to support students with their conferences.)</w:t>
            </w:r>
          </w:p>
          <w:p w14:paraId="5B7393C1" w14:textId="77777777" w:rsidR="000D5037" w:rsidRDefault="000D5037" w:rsidP="00246E02">
            <w:pPr>
              <w:pStyle w:val="Tabletextbullet"/>
              <w:numPr>
                <w:ilvl w:val="0"/>
                <w:numId w:val="0"/>
              </w:numPr>
              <w:spacing w:after="0"/>
            </w:pPr>
          </w:p>
          <w:p w14:paraId="7C013053" w14:textId="5710F454" w:rsidR="000D5037" w:rsidRDefault="000D5037" w:rsidP="00246E02">
            <w:pPr>
              <w:pStyle w:val="Tabletextbullet"/>
              <w:numPr>
                <w:ilvl w:val="0"/>
                <w:numId w:val="0"/>
              </w:numPr>
              <w:spacing w:after="0"/>
            </w:pPr>
            <w:r>
              <w:t xml:space="preserve">S: (Engage in </w:t>
            </w:r>
            <w:r w:rsidR="004713D3">
              <w:t>R</w:t>
            </w:r>
            <w:r>
              <w:t>ound 1 of role play</w:t>
            </w:r>
            <w:r w:rsidR="00CE52A9">
              <w:t>.)</w:t>
            </w:r>
          </w:p>
          <w:p w14:paraId="459F08AB" w14:textId="77777777" w:rsidR="00CE52A9" w:rsidRDefault="00CE52A9" w:rsidP="00246E02">
            <w:pPr>
              <w:pStyle w:val="Tabletextbullet"/>
              <w:numPr>
                <w:ilvl w:val="0"/>
                <w:numId w:val="0"/>
              </w:numPr>
              <w:spacing w:after="0"/>
              <w:jc w:val="both"/>
            </w:pPr>
          </w:p>
          <w:p w14:paraId="5A3E2865" w14:textId="3A90F931" w:rsidR="00CE52A9" w:rsidRDefault="00CE52A9" w:rsidP="00246E02">
            <w:pPr>
              <w:pStyle w:val="Tabletextbullet"/>
              <w:numPr>
                <w:ilvl w:val="0"/>
                <w:numId w:val="0"/>
              </w:numPr>
              <w:spacing w:after="0"/>
              <w:jc w:val="both"/>
            </w:pPr>
            <w:r>
              <w:t xml:space="preserve">T: Your time for </w:t>
            </w:r>
            <w:r w:rsidR="004713D3">
              <w:t>R</w:t>
            </w:r>
            <w:r>
              <w:t>ound 1 is up</w:t>
            </w:r>
            <w:r w:rsidR="008E38D7">
              <w:t xml:space="preserve">. </w:t>
            </w:r>
            <w:r>
              <w:t>We will now switch roles and conduct the role pla</w:t>
            </w:r>
            <w:r w:rsidR="00AD2B4F">
              <w:t>y again</w:t>
            </w:r>
            <w:r w:rsidR="008E38D7">
              <w:t xml:space="preserve">. </w:t>
            </w:r>
            <w:r w:rsidR="00AD2B4F">
              <w:t>You will have 5 minutes for this round</w:t>
            </w:r>
            <w:r w:rsidR="000F30F3">
              <w:t xml:space="preserve">. Remember, </w:t>
            </w:r>
            <w:r w:rsidR="004713D3">
              <w:t>i</w:t>
            </w:r>
            <w:r w:rsidR="000F30F3">
              <w:t>f you finish your conference before the time is up, record some feedback notes about strengths/improvements of the conference in your student guide.</w:t>
            </w:r>
            <w:r w:rsidR="00AD2B4F">
              <w:t xml:space="preserve"> </w:t>
            </w:r>
            <w:r w:rsidR="0002485B">
              <w:t xml:space="preserve">You </w:t>
            </w:r>
            <w:r w:rsidR="00AD2B4F">
              <w:t xml:space="preserve">may begin now. (Set </w:t>
            </w:r>
            <w:r w:rsidR="003A1A24">
              <w:t>5-minute</w:t>
            </w:r>
            <w:r w:rsidR="00AD2B4F">
              <w:t xml:space="preserve"> timer.)</w:t>
            </w:r>
          </w:p>
          <w:p w14:paraId="35C09C46" w14:textId="77777777" w:rsidR="00AD2B4F" w:rsidRDefault="00AD2B4F" w:rsidP="00246E02">
            <w:pPr>
              <w:pStyle w:val="Tabletextbullet"/>
              <w:numPr>
                <w:ilvl w:val="0"/>
                <w:numId w:val="0"/>
              </w:numPr>
              <w:spacing w:after="0"/>
              <w:jc w:val="both"/>
            </w:pPr>
          </w:p>
          <w:p w14:paraId="62A9F36D" w14:textId="57CC23A3" w:rsidR="00AD2B4F" w:rsidRDefault="00AD2B4F" w:rsidP="00246E02">
            <w:pPr>
              <w:pStyle w:val="Tabletextbullet"/>
              <w:numPr>
                <w:ilvl w:val="0"/>
                <w:numId w:val="0"/>
              </w:numPr>
              <w:spacing w:after="0"/>
              <w:jc w:val="both"/>
            </w:pPr>
            <w:r>
              <w:t xml:space="preserve">S:(Engage in </w:t>
            </w:r>
            <w:r w:rsidR="003B15F8">
              <w:t>R</w:t>
            </w:r>
            <w:r>
              <w:t>ound 2 of role play.)</w:t>
            </w:r>
          </w:p>
          <w:p w14:paraId="0999350F" w14:textId="77777777" w:rsidR="00AD2B4F" w:rsidRDefault="00AD2B4F" w:rsidP="00246E02">
            <w:pPr>
              <w:pStyle w:val="Tabletextbullet"/>
              <w:numPr>
                <w:ilvl w:val="0"/>
                <w:numId w:val="0"/>
              </w:numPr>
              <w:spacing w:after="0"/>
              <w:jc w:val="both"/>
            </w:pPr>
          </w:p>
          <w:p w14:paraId="760E1EB2" w14:textId="74CA24D6" w:rsidR="00AD2B4F" w:rsidRDefault="00AD2B4F" w:rsidP="00246E02">
            <w:pPr>
              <w:pStyle w:val="Tabletextbullet"/>
              <w:numPr>
                <w:ilvl w:val="0"/>
                <w:numId w:val="0"/>
              </w:numPr>
              <w:spacing w:after="0"/>
              <w:jc w:val="both"/>
            </w:pPr>
            <w:r>
              <w:t xml:space="preserve">T: </w:t>
            </w:r>
            <w:r w:rsidR="00EA4E56">
              <w:t xml:space="preserve">Time is up for </w:t>
            </w:r>
            <w:r w:rsidR="003B15F8">
              <w:t>R</w:t>
            </w:r>
            <w:r w:rsidR="00EA4E56">
              <w:t>ound 2</w:t>
            </w:r>
            <w:r w:rsidR="008E38D7">
              <w:t xml:space="preserve">. </w:t>
            </w:r>
            <w:r w:rsidR="00002BD5">
              <w:t xml:space="preserve">You will now have time to reflect with your partner on the experience of </w:t>
            </w:r>
            <w:r w:rsidR="008272E8">
              <w:t>conducting a 1:1 conference</w:t>
            </w:r>
            <w:r w:rsidR="008E38D7">
              <w:t xml:space="preserve">. </w:t>
            </w:r>
            <w:r w:rsidR="008272E8">
              <w:t xml:space="preserve">There are </w:t>
            </w:r>
            <w:r w:rsidR="00F9102C">
              <w:t>three</w:t>
            </w:r>
            <w:r w:rsidR="008272E8">
              <w:t xml:space="preserve"> reflection questions to answer with your partner about the experience located on your student guide. You will have 5 minutes to reflect and complete the questions. (Set </w:t>
            </w:r>
            <w:r w:rsidR="00372E25">
              <w:t>5-minute</w:t>
            </w:r>
            <w:r w:rsidR="008272E8">
              <w:t xml:space="preserve"> timer.)</w:t>
            </w:r>
          </w:p>
          <w:p w14:paraId="5CBF905B" w14:textId="77777777" w:rsidR="008272E8" w:rsidRDefault="008272E8" w:rsidP="00246E02">
            <w:pPr>
              <w:pStyle w:val="Tabletextbullet"/>
              <w:numPr>
                <w:ilvl w:val="0"/>
                <w:numId w:val="0"/>
              </w:numPr>
              <w:spacing w:after="0"/>
              <w:jc w:val="both"/>
            </w:pPr>
          </w:p>
          <w:p w14:paraId="7B07F490" w14:textId="13D169F1" w:rsidR="008272E8" w:rsidRPr="002D7DEE" w:rsidRDefault="008272E8" w:rsidP="00246E02">
            <w:pPr>
              <w:pStyle w:val="Tabletextbullet"/>
              <w:numPr>
                <w:ilvl w:val="0"/>
                <w:numId w:val="0"/>
              </w:numPr>
              <w:spacing w:after="0"/>
              <w:jc w:val="both"/>
            </w:pPr>
            <w:r>
              <w:t>S: (Reflect on experience with partner and complete reflection questions in student guide.)</w:t>
            </w:r>
          </w:p>
        </w:tc>
        <w:tc>
          <w:tcPr>
            <w:tcW w:w="1578" w:type="dxa"/>
          </w:tcPr>
          <w:p w14:paraId="7B3E300B" w14:textId="77777777" w:rsidR="00086D74" w:rsidRPr="00205E12" w:rsidRDefault="00086D74" w:rsidP="00246E02">
            <w:pPr>
              <w:pStyle w:val="Tabletext"/>
              <w:spacing w:after="0"/>
              <w:jc w:val="center"/>
            </w:pPr>
          </w:p>
        </w:tc>
      </w:tr>
      <w:tr w:rsidR="00B125BD" w:rsidRPr="00447D20" w14:paraId="74ABDA05" w14:textId="77777777" w:rsidTr="00A61905">
        <w:trPr>
          <w:cantSplit w:val="0"/>
        </w:trPr>
        <w:tc>
          <w:tcPr>
            <w:tcW w:w="805" w:type="dxa"/>
          </w:tcPr>
          <w:p w14:paraId="22C9E52D" w14:textId="49BCA259" w:rsidR="00B125BD" w:rsidRDefault="003E6009" w:rsidP="00246E02">
            <w:pPr>
              <w:pStyle w:val="Tabletext"/>
              <w:spacing w:after="0"/>
              <w:jc w:val="center"/>
            </w:pPr>
            <w:r>
              <w:t>2</w:t>
            </w:r>
            <w:r w:rsidR="00B125BD" w:rsidRPr="00205E12">
              <w:t xml:space="preserve"> mins</w:t>
            </w:r>
          </w:p>
        </w:tc>
        <w:tc>
          <w:tcPr>
            <w:tcW w:w="6967" w:type="dxa"/>
          </w:tcPr>
          <w:p w14:paraId="77584C38" w14:textId="77777777" w:rsidR="00B125BD" w:rsidRPr="00F501CA" w:rsidRDefault="00B66B83" w:rsidP="00246E02">
            <w:pPr>
              <w:pStyle w:val="Tabletextbullet"/>
              <w:numPr>
                <w:ilvl w:val="0"/>
                <w:numId w:val="0"/>
              </w:numPr>
              <w:spacing w:after="0"/>
              <w:jc w:val="both"/>
              <w:rPr>
                <w:b/>
                <w:bCs/>
              </w:rPr>
            </w:pPr>
            <w:r w:rsidRPr="00F501CA">
              <w:rPr>
                <w:b/>
                <w:bCs/>
              </w:rPr>
              <w:t>Debrief</w:t>
            </w:r>
          </w:p>
          <w:p w14:paraId="3F2C6B19" w14:textId="77777777" w:rsidR="00874F85" w:rsidRDefault="00874F85" w:rsidP="00246E02">
            <w:pPr>
              <w:pStyle w:val="Tabletextbullet"/>
              <w:numPr>
                <w:ilvl w:val="0"/>
                <w:numId w:val="0"/>
              </w:numPr>
              <w:spacing w:after="0"/>
              <w:jc w:val="both"/>
            </w:pPr>
          </w:p>
          <w:p w14:paraId="7E289CEF" w14:textId="77777777" w:rsidR="006F70F4" w:rsidRDefault="006F70F4" w:rsidP="00246E02">
            <w:pPr>
              <w:pStyle w:val="Tabletextbullet"/>
              <w:numPr>
                <w:ilvl w:val="0"/>
                <w:numId w:val="0"/>
              </w:numPr>
              <w:spacing w:after="0"/>
              <w:jc w:val="both"/>
            </w:pPr>
            <w:r>
              <w:t>T: How did it feel to role play a 1:1 conference with a partner?</w:t>
            </w:r>
          </w:p>
          <w:p w14:paraId="47BE7A34" w14:textId="77777777" w:rsidR="006F70F4" w:rsidRDefault="006F70F4" w:rsidP="00246E02">
            <w:pPr>
              <w:pStyle w:val="Tabletextbullet"/>
              <w:numPr>
                <w:ilvl w:val="0"/>
                <w:numId w:val="0"/>
              </w:numPr>
              <w:spacing w:after="0"/>
              <w:jc w:val="both"/>
            </w:pPr>
            <w:r>
              <w:br/>
              <w:t>S: (Answers will vary.)</w:t>
            </w:r>
          </w:p>
          <w:p w14:paraId="7CFC3177" w14:textId="77777777" w:rsidR="006F70F4" w:rsidRDefault="006F70F4" w:rsidP="00246E02">
            <w:pPr>
              <w:pStyle w:val="Tabletextbullet"/>
              <w:numPr>
                <w:ilvl w:val="0"/>
                <w:numId w:val="0"/>
              </w:numPr>
              <w:spacing w:after="0"/>
              <w:jc w:val="both"/>
            </w:pPr>
          </w:p>
          <w:p w14:paraId="0EEA6594" w14:textId="61F0FAC9" w:rsidR="006F70F4" w:rsidRDefault="006F70F4" w:rsidP="00246E02">
            <w:pPr>
              <w:pStyle w:val="Tabletextbullet"/>
              <w:numPr>
                <w:ilvl w:val="0"/>
                <w:numId w:val="0"/>
              </w:numPr>
              <w:spacing w:after="0"/>
              <w:jc w:val="both"/>
            </w:pPr>
            <w:r>
              <w:t>T: Considering the steps for conducting a 1:1 conference, what were some things that were easy for you? What steps were harder to remember?</w:t>
            </w:r>
            <w:r w:rsidR="00F07A0D">
              <w:t xml:space="preserve"> Why?</w:t>
            </w:r>
          </w:p>
          <w:p w14:paraId="404F56E1" w14:textId="77777777" w:rsidR="00F07A0D" w:rsidRDefault="00F07A0D" w:rsidP="00246E02">
            <w:pPr>
              <w:pStyle w:val="Tabletextbullet"/>
              <w:numPr>
                <w:ilvl w:val="0"/>
                <w:numId w:val="0"/>
              </w:numPr>
              <w:spacing w:after="0"/>
              <w:jc w:val="both"/>
            </w:pPr>
          </w:p>
          <w:p w14:paraId="2F26AE2E" w14:textId="77777777" w:rsidR="00F07A0D" w:rsidRDefault="00F07A0D" w:rsidP="00246E02">
            <w:pPr>
              <w:pStyle w:val="Tabletextbullet"/>
              <w:numPr>
                <w:ilvl w:val="0"/>
                <w:numId w:val="0"/>
              </w:numPr>
              <w:spacing w:after="0"/>
              <w:jc w:val="both"/>
            </w:pPr>
            <w:r>
              <w:t>S: (Answers will vary.)</w:t>
            </w:r>
          </w:p>
          <w:p w14:paraId="46258D95" w14:textId="77777777" w:rsidR="00F07A0D" w:rsidRDefault="00F07A0D" w:rsidP="00246E02">
            <w:pPr>
              <w:pStyle w:val="Tabletextbullet"/>
              <w:numPr>
                <w:ilvl w:val="0"/>
                <w:numId w:val="0"/>
              </w:numPr>
              <w:spacing w:after="0"/>
              <w:jc w:val="both"/>
            </w:pPr>
          </w:p>
          <w:p w14:paraId="5A760A96" w14:textId="77777777" w:rsidR="00F07A0D" w:rsidRDefault="00F07A0D" w:rsidP="00246E02">
            <w:pPr>
              <w:pStyle w:val="Tabletextbullet"/>
              <w:numPr>
                <w:ilvl w:val="0"/>
                <w:numId w:val="0"/>
              </w:numPr>
              <w:spacing w:after="0"/>
              <w:jc w:val="both"/>
            </w:pPr>
            <w:r>
              <w:t xml:space="preserve">T: </w:t>
            </w:r>
            <w:r w:rsidR="006F00D5">
              <w:t>How did planning for the conference help you to be more successful? What other supports or information helped the conference to go more smoothly?</w:t>
            </w:r>
          </w:p>
          <w:p w14:paraId="587F60A7" w14:textId="77777777" w:rsidR="006F00D5" w:rsidRDefault="006F00D5" w:rsidP="00246E02">
            <w:pPr>
              <w:pStyle w:val="Tabletextbullet"/>
              <w:numPr>
                <w:ilvl w:val="0"/>
                <w:numId w:val="0"/>
              </w:numPr>
              <w:spacing w:after="0"/>
              <w:jc w:val="both"/>
            </w:pPr>
          </w:p>
          <w:p w14:paraId="3669B70E" w14:textId="0D80314A" w:rsidR="006F00D5" w:rsidRPr="00F17511" w:rsidRDefault="006F00D5" w:rsidP="00246E02">
            <w:pPr>
              <w:pStyle w:val="Tabletextbullet"/>
              <w:numPr>
                <w:ilvl w:val="0"/>
                <w:numId w:val="0"/>
              </w:numPr>
              <w:spacing w:after="0"/>
              <w:jc w:val="both"/>
            </w:pPr>
            <w:r>
              <w:t>S: (Answers will vary.)</w:t>
            </w:r>
          </w:p>
        </w:tc>
        <w:tc>
          <w:tcPr>
            <w:tcW w:w="1578" w:type="dxa"/>
          </w:tcPr>
          <w:p w14:paraId="10A06769" w14:textId="77777777" w:rsidR="00B125BD" w:rsidRPr="00205E12" w:rsidRDefault="00B125BD" w:rsidP="00246E02">
            <w:pPr>
              <w:pStyle w:val="Tabletext"/>
              <w:spacing w:after="0"/>
              <w:jc w:val="center"/>
            </w:pPr>
          </w:p>
        </w:tc>
      </w:tr>
      <w:tr w:rsidR="00B125BD" w:rsidRPr="00447D20" w14:paraId="567CF707" w14:textId="77777777" w:rsidTr="00A61905">
        <w:trPr>
          <w:cantSplit w:val="0"/>
        </w:trPr>
        <w:tc>
          <w:tcPr>
            <w:tcW w:w="805" w:type="dxa"/>
          </w:tcPr>
          <w:p w14:paraId="3880BC35" w14:textId="5B00B2A3" w:rsidR="00B125BD" w:rsidRDefault="003E6009" w:rsidP="00246E02">
            <w:pPr>
              <w:pStyle w:val="Tabletext"/>
              <w:spacing w:after="0"/>
              <w:jc w:val="center"/>
            </w:pPr>
            <w:r>
              <w:t>3</w:t>
            </w:r>
            <w:r w:rsidR="00B125BD" w:rsidRPr="00205E12">
              <w:t xml:space="preserve"> mins</w:t>
            </w:r>
          </w:p>
        </w:tc>
        <w:tc>
          <w:tcPr>
            <w:tcW w:w="6967" w:type="dxa"/>
          </w:tcPr>
          <w:p w14:paraId="3DC11166" w14:textId="098D290B" w:rsidR="00EF61E0" w:rsidRPr="00A85644" w:rsidRDefault="00EF61E0" w:rsidP="00246E02">
            <w:pPr>
              <w:pStyle w:val="Tabletextbullet"/>
              <w:numPr>
                <w:ilvl w:val="0"/>
                <w:numId w:val="0"/>
              </w:numPr>
              <w:spacing w:after="0"/>
            </w:pPr>
            <w:r>
              <w:t xml:space="preserve">S: (Complete </w:t>
            </w:r>
            <w:r w:rsidR="003A1F00">
              <w:t xml:space="preserve">the </w:t>
            </w:r>
            <w:r>
              <w:t>exit ticket</w:t>
            </w:r>
            <w:r w:rsidR="003A1F00">
              <w:t>.</w:t>
            </w:r>
            <w:r>
              <w:t>)</w:t>
            </w:r>
          </w:p>
        </w:tc>
        <w:tc>
          <w:tcPr>
            <w:tcW w:w="1578" w:type="dxa"/>
          </w:tcPr>
          <w:p w14:paraId="32C54F38" w14:textId="7FF47FBA" w:rsidR="00B125BD" w:rsidRPr="00205E12" w:rsidRDefault="00A61905" w:rsidP="00246E02">
            <w:pPr>
              <w:pStyle w:val="Tabletext"/>
              <w:spacing w:after="0"/>
              <w:jc w:val="center"/>
            </w:pPr>
            <w:r>
              <w:t>Exit Ticket</w:t>
            </w:r>
          </w:p>
        </w:tc>
      </w:tr>
    </w:tbl>
    <w:p w14:paraId="5684EF7A" w14:textId="44E3EF64" w:rsidR="00AF7312" w:rsidRDefault="00AF7312" w:rsidP="00AF7312">
      <w:pPr>
        <w:spacing w:after="0"/>
      </w:pPr>
    </w:p>
    <w:p w14:paraId="76304DE6" w14:textId="77777777" w:rsidR="00A61905" w:rsidRDefault="00A61905">
      <w:pPr>
        <w:rPr>
          <w:b/>
          <w:bCs/>
        </w:rPr>
      </w:pPr>
      <w:r>
        <w:rPr>
          <w:b/>
          <w:bCs/>
        </w:rPr>
        <w:br w:type="page"/>
      </w:r>
    </w:p>
    <w:p w14:paraId="21E47363" w14:textId="34BDF36C" w:rsidR="002D55BE" w:rsidRPr="00F27925" w:rsidRDefault="00F27925" w:rsidP="00D20D0B">
      <w:pPr>
        <w:rPr>
          <w:b/>
          <w:bCs/>
        </w:rPr>
      </w:pPr>
      <w:r w:rsidRPr="00F27925">
        <w:rPr>
          <w:b/>
          <w:bCs/>
        </w:rPr>
        <w:lastRenderedPageBreak/>
        <w:t>Role Play Script:  Ms. Jefferies and Roberta</w:t>
      </w:r>
    </w:p>
    <w:p w14:paraId="3560EF5F" w14:textId="763288BA" w:rsidR="00F27925" w:rsidRDefault="00F27925" w:rsidP="00F27925">
      <w:pPr>
        <w:pStyle w:val="Tabletextbullet"/>
        <w:numPr>
          <w:ilvl w:val="0"/>
          <w:numId w:val="0"/>
        </w:numPr>
      </w:pPr>
      <w:r>
        <w:t>T: Good morning, Roberta! I am so glad we get to chat today</w:t>
      </w:r>
      <w:r w:rsidR="008E38D7">
        <w:t xml:space="preserve">. </w:t>
      </w:r>
      <w:r>
        <w:t>How are you?</w:t>
      </w:r>
    </w:p>
    <w:p w14:paraId="62CBEB72" w14:textId="77777777" w:rsidR="00F27925" w:rsidRDefault="00F27925" w:rsidP="00F27925">
      <w:pPr>
        <w:pStyle w:val="Tabletextbullet"/>
        <w:numPr>
          <w:ilvl w:val="0"/>
          <w:numId w:val="0"/>
        </w:numPr>
      </w:pPr>
    </w:p>
    <w:p w14:paraId="44146FBF" w14:textId="77777777" w:rsidR="00F27925" w:rsidRDefault="00F27925" w:rsidP="00F27925">
      <w:pPr>
        <w:pStyle w:val="Tabletextbullet"/>
        <w:numPr>
          <w:ilvl w:val="0"/>
          <w:numId w:val="0"/>
        </w:numPr>
      </w:pPr>
      <w:r>
        <w:t>S: I am good.</w:t>
      </w:r>
    </w:p>
    <w:p w14:paraId="5F0FCB7A" w14:textId="2D19D955" w:rsidR="00F27925" w:rsidRDefault="00F27925" w:rsidP="00F27925">
      <w:pPr>
        <w:pStyle w:val="Tabletextbullet"/>
        <w:numPr>
          <w:ilvl w:val="0"/>
          <w:numId w:val="0"/>
        </w:numPr>
      </w:pPr>
      <w:r>
        <w:br/>
        <w:t>T: Great</w:t>
      </w:r>
      <w:r w:rsidR="008E38D7">
        <w:t xml:space="preserve">. </w:t>
      </w:r>
      <w:r>
        <w:t>Our purpose today is to discuss your argumentative writing letter that you wrote to our principal about school gardens</w:t>
      </w:r>
      <w:r w:rsidR="008E38D7">
        <w:t xml:space="preserve">. </w:t>
      </w:r>
      <w:r>
        <w:t>I hoped that we could talk about some of the things you did well and some of the things that you could work on to improve</w:t>
      </w:r>
      <w:r w:rsidR="008E38D7">
        <w:t>. Hopefully,</w:t>
      </w:r>
      <w:r>
        <w:t xml:space="preserve"> this feedback will help you to improve your work even more as we move through this class</w:t>
      </w:r>
      <w:r w:rsidR="008E38D7">
        <w:t xml:space="preserve">. </w:t>
      </w:r>
      <w:r>
        <w:t>Before I share any thoughts, you did a reflection about the assignment before this conference</w:t>
      </w:r>
      <w:r w:rsidR="008E38D7">
        <w:t xml:space="preserve">. </w:t>
      </w:r>
      <w:r>
        <w:t>Can you tell me a bit about where you think you did well and maybe some places where you had concerns or struggled?</w:t>
      </w:r>
    </w:p>
    <w:p w14:paraId="7BFDE008" w14:textId="109A10F5" w:rsidR="00F27925" w:rsidRDefault="00F27925" w:rsidP="00F27925">
      <w:pPr>
        <w:pStyle w:val="Tabletextbullet"/>
        <w:numPr>
          <w:ilvl w:val="0"/>
          <w:numId w:val="0"/>
        </w:numPr>
      </w:pPr>
      <w:r>
        <w:br/>
        <w:t xml:space="preserve">S:  Sure. This was a hard assignment for me. I </w:t>
      </w:r>
      <w:r w:rsidR="008E38D7">
        <w:t>was not</w:t>
      </w:r>
      <w:r>
        <w:t xml:space="preserve"> sure whether I wanted to have a garden or not</w:t>
      </w:r>
      <w:r w:rsidR="008E38D7">
        <w:t xml:space="preserve">. </w:t>
      </w:r>
      <w:r>
        <w:t>There were lots of reasons to have and lots of reasons not to. I got confused about which claim I should make.</w:t>
      </w:r>
    </w:p>
    <w:p w14:paraId="55889581" w14:textId="094D4A15" w:rsidR="00F27925" w:rsidRDefault="00F27925" w:rsidP="00F27925">
      <w:pPr>
        <w:pStyle w:val="Tabletextbullet"/>
        <w:numPr>
          <w:ilvl w:val="0"/>
          <w:numId w:val="0"/>
        </w:numPr>
      </w:pPr>
      <w:r>
        <w:br/>
        <w:t>T: That is great insight, and I certainly can understand that struggle</w:t>
      </w:r>
      <w:r w:rsidR="008E38D7">
        <w:t xml:space="preserve">. </w:t>
      </w:r>
      <w:r>
        <w:t xml:space="preserve">The important part to remember is that most of the time the claim you make </w:t>
      </w:r>
      <w:r w:rsidR="008E38D7">
        <w:t>is not</w:t>
      </w:r>
      <w:r>
        <w:t xml:space="preserve"> as important as it is to make sure whatever your claim is, you back it with evidence and explain your ideas.</w:t>
      </w:r>
    </w:p>
    <w:p w14:paraId="73DC66C7" w14:textId="77777777" w:rsidR="00F27925" w:rsidRDefault="00F27925" w:rsidP="00F27925">
      <w:pPr>
        <w:pStyle w:val="Tabletextbullet"/>
        <w:numPr>
          <w:ilvl w:val="0"/>
          <w:numId w:val="0"/>
        </w:numPr>
      </w:pPr>
    </w:p>
    <w:p w14:paraId="695FD63A" w14:textId="77777777" w:rsidR="00F27925" w:rsidRDefault="00F27925" w:rsidP="00F27925">
      <w:pPr>
        <w:pStyle w:val="Tabletextbullet"/>
        <w:numPr>
          <w:ilvl w:val="0"/>
          <w:numId w:val="0"/>
        </w:numPr>
      </w:pPr>
      <w:r>
        <w:t>T: In your writing you did establish a claim that the school should have a garden and supported it with details from your passage and research, such as it can be used to teach science and the food can be incorporated into school meals which was good.</w:t>
      </w:r>
    </w:p>
    <w:p w14:paraId="1CAA6BAE" w14:textId="77777777" w:rsidR="00F27925" w:rsidRDefault="00F27925" w:rsidP="00F27925">
      <w:pPr>
        <w:pStyle w:val="Tabletextbullet"/>
        <w:numPr>
          <w:ilvl w:val="0"/>
          <w:numId w:val="0"/>
        </w:numPr>
      </w:pPr>
    </w:p>
    <w:p w14:paraId="50F1A84F" w14:textId="5E00907B" w:rsidR="00F27925" w:rsidRDefault="00F27925" w:rsidP="00F27925">
      <w:pPr>
        <w:pStyle w:val="Tabletextbullet"/>
        <w:numPr>
          <w:ilvl w:val="0"/>
          <w:numId w:val="0"/>
        </w:numPr>
      </w:pPr>
      <w:r>
        <w:t>T: But like you said, it was kind of confusing as a reader whether you really believed in the claim or not because of the way you added the “bad things” into your writing</w:t>
      </w:r>
      <w:r w:rsidR="008E38D7">
        <w:t xml:space="preserve">. </w:t>
      </w:r>
      <w:r>
        <w:t>How can you make it clear that you support building a garden?</w:t>
      </w:r>
    </w:p>
    <w:p w14:paraId="61D2BE15" w14:textId="77777777" w:rsidR="00F27925" w:rsidRDefault="00F27925" w:rsidP="00F27925">
      <w:pPr>
        <w:pStyle w:val="Tabletextbullet"/>
        <w:numPr>
          <w:ilvl w:val="0"/>
          <w:numId w:val="0"/>
        </w:numPr>
      </w:pPr>
    </w:p>
    <w:p w14:paraId="6CD30E3B" w14:textId="77777777" w:rsidR="00F27925" w:rsidRDefault="00F27925" w:rsidP="00F27925">
      <w:pPr>
        <w:pStyle w:val="Tabletextbullet"/>
        <w:numPr>
          <w:ilvl w:val="0"/>
          <w:numId w:val="0"/>
        </w:numPr>
      </w:pPr>
      <w:r>
        <w:t>S: I can leave out the bad things or write about how the good things cancel out the bad.</w:t>
      </w:r>
    </w:p>
    <w:p w14:paraId="77D5EF22" w14:textId="77777777" w:rsidR="00F27925" w:rsidRDefault="00F27925" w:rsidP="00F27925">
      <w:pPr>
        <w:pStyle w:val="Tabletextbullet"/>
        <w:numPr>
          <w:ilvl w:val="0"/>
          <w:numId w:val="0"/>
        </w:numPr>
      </w:pPr>
    </w:p>
    <w:p w14:paraId="6543D560" w14:textId="77777777" w:rsidR="00F27925" w:rsidRDefault="00F27925" w:rsidP="00F27925">
      <w:pPr>
        <w:pStyle w:val="Tabletextbullet"/>
        <w:numPr>
          <w:ilvl w:val="0"/>
          <w:numId w:val="0"/>
        </w:numPr>
      </w:pPr>
      <w:r>
        <w:t>T: Yes. What details or evidence can you add to your argument to make it clear that you believe in your claim?</w:t>
      </w:r>
    </w:p>
    <w:p w14:paraId="765D9E9C" w14:textId="77777777" w:rsidR="00F27925" w:rsidRDefault="00F27925" w:rsidP="00F27925">
      <w:pPr>
        <w:pStyle w:val="Tabletextbullet"/>
        <w:numPr>
          <w:ilvl w:val="0"/>
          <w:numId w:val="0"/>
        </w:numPr>
      </w:pPr>
    </w:p>
    <w:p w14:paraId="009AC59B" w14:textId="77777777" w:rsidR="00F27925" w:rsidRDefault="00F27925" w:rsidP="00F27925">
      <w:pPr>
        <w:pStyle w:val="Tabletextbullet"/>
        <w:numPr>
          <w:ilvl w:val="0"/>
          <w:numId w:val="0"/>
        </w:numPr>
      </w:pPr>
      <w:r>
        <w:t xml:space="preserve">S:  I could add the information from the article about how school gardens can be used to teach different subjects and real-world skills. </w:t>
      </w:r>
    </w:p>
    <w:p w14:paraId="4C9B7365" w14:textId="77777777" w:rsidR="00F27925" w:rsidRDefault="00F27925" w:rsidP="00F27925">
      <w:pPr>
        <w:pStyle w:val="Tabletextbullet"/>
        <w:numPr>
          <w:ilvl w:val="0"/>
          <w:numId w:val="0"/>
        </w:numPr>
      </w:pPr>
    </w:p>
    <w:p w14:paraId="02A6CA5B" w14:textId="43BE150A" w:rsidR="00F27925" w:rsidRDefault="00F27925" w:rsidP="00F27925">
      <w:pPr>
        <w:pStyle w:val="Tabletextbullet"/>
        <w:numPr>
          <w:ilvl w:val="0"/>
          <w:numId w:val="0"/>
        </w:numPr>
      </w:pPr>
      <w:r>
        <w:t>T: Great idea</w:t>
      </w:r>
      <w:r w:rsidR="008E38D7">
        <w:t xml:space="preserve">! </w:t>
      </w:r>
      <w:r>
        <w:t>Thanks for sharing your thoughts with me. Can you please name what changes you will make to your writing?</w:t>
      </w:r>
    </w:p>
    <w:p w14:paraId="53ADA9C6" w14:textId="440C2FD4" w:rsidR="00F27925" w:rsidRDefault="00F27925" w:rsidP="00F27925">
      <w:pPr>
        <w:pStyle w:val="Tabletextbullet"/>
        <w:numPr>
          <w:ilvl w:val="0"/>
          <w:numId w:val="0"/>
        </w:numPr>
      </w:pPr>
      <w:r>
        <w:br/>
        <w:t xml:space="preserve">S: </w:t>
      </w:r>
      <w:r w:rsidR="008E38D7">
        <w:t>I am</w:t>
      </w:r>
      <w:r>
        <w:t xml:space="preserve"> going to write about how the good parts of a school garden cancel out the costs. </w:t>
      </w:r>
      <w:r w:rsidR="008E38D7">
        <w:t>I am</w:t>
      </w:r>
      <w:r>
        <w:t xml:space="preserve"> also going to use more detail from the article about how school gardens help students learn different subjects in a real-world way.</w:t>
      </w:r>
    </w:p>
    <w:p w14:paraId="68BCF25F" w14:textId="13796253" w:rsidR="00B125BD" w:rsidRDefault="00F27925" w:rsidP="00D20D0B">
      <w:r>
        <w:br/>
        <w:t>T: Great</w:t>
      </w:r>
      <w:r w:rsidR="008E38D7">
        <w:t xml:space="preserve">. </w:t>
      </w:r>
      <w:r>
        <w:t>Now you have a chance to reflect on our conference</w:t>
      </w:r>
      <w:r w:rsidR="008E38D7">
        <w:t xml:space="preserve">. </w:t>
      </w:r>
      <w:r>
        <w:t>Please go and complete the post-conference reflection sheet as I meet with other students. We will talk together again soon.</w:t>
      </w:r>
    </w:p>
    <w:sectPr w:rsidR="00B125BD">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F1A9A" w14:textId="77777777" w:rsidR="008B1427" w:rsidRDefault="008B1427" w:rsidP="004C62A0">
      <w:pPr>
        <w:spacing w:after="0" w:line="240" w:lineRule="auto"/>
      </w:pPr>
      <w:r>
        <w:separator/>
      </w:r>
    </w:p>
  </w:endnote>
  <w:endnote w:type="continuationSeparator" w:id="0">
    <w:p w14:paraId="0157527A" w14:textId="77777777" w:rsidR="008B1427" w:rsidRDefault="008B1427" w:rsidP="004C62A0">
      <w:pPr>
        <w:spacing w:after="0" w:line="240" w:lineRule="auto"/>
      </w:pPr>
      <w:r>
        <w:continuationSeparator/>
      </w:r>
    </w:p>
  </w:endnote>
  <w:endnote w:type="continuationNotice" w:id="1">
    <w:p w14:paraId="3F389245" w14:textId="77777777" w:rsidR="008B1427" w:rsidRDefault="008B14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45A1115" w:rsidR="00D96D8A" w:rsidRPr="00246E02" w:rsidRDefault="00246E02" w:rsidP="00246E0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6658A" w14:textId="77777777" w:rsidR="008B1427" w:rsidRDefault="008B1427" w:rsidP="004C62A0">
      <w:pPr>
        <w:spacing w:after="0" w:line="240" w:lineRule="auto"/>
      </w:pPr>
      <w:r>
        <w:separator/>
      </w:r>
    </w:p>
  </w:footnote>
  <w:footnote w:type="continuationSeparator" w:id="0">
    <w:p w14:paraId="5EA82B62" w14:textId="77777777" w:rsidR="008B1427" w:rsidRDefault="008B1427" w:rsidP="004C62A0">
      <w:pPr>
        <w:spacing w:after="0" w:line="240" w:lineRule="auto"/>
      </w:pPr>
      <w:r>
        <w:continuationSeparator/>
      </w:r>
    </w:p>
  </w:footnote>
  <w:footnote w:type="continuationNotice" w:id="1">
    <w:p w14:paraId="1D819795" w14:textId="77777777" w:rsidR="008B1427" w:rsidRDefault="008B14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0A5FE47" w:rsidR="004C62A0" w:rsidRDefault="00B92C22" w:rsidP="00B92C22">
    <w:pPr>
      <w:pStyle w:val="Header"/>
      <w:spacing w:after="120"/>
    </w:pPr>
    <w:r>
      <w:rPr>
        <w:noProof/>
      </w:rPr>
      <w:drawing>
        <wp:inline distT="0" distB="0" distL="0" distR="0" wp14:anchorId="3B18D0D2" wp14:editId="420FD8C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5A202E"/>
    <w:multiLevelType w:val="hybridMultilevel"/>
    <w:tmpl w:val="8752DD1E"/>
    <w:lvl w:ilvl="0" w:tplc="E92CF954">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D73FE2"/>
    <w:multiLevelType w:val="hybridMultilevel"/>
    <w:tmpl w:val="F438BF36"/>
    <w:lvl w:ilvl="0" w:tplc="FD927F1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393958">
    <w:abstractNumId w:val="3"/>
  </w:num>
  <w:num w:numId="2" w16cid:durableId="355430859">
    <w:abstractNumId w:val="7"/>
  </w:num>
  <w:num w:numId="3" w16cid:durableId="1479807037">
    <w:abstractNumId w:val="5"/>
  </w:num>
  <w:num w:numId="4" w16cid:durableId="327179135">
    <w:abstractNumId w:val="14"/>
  </w:num>
  <w:num w:numId="5" w16cid:durableId="1299339254">
    <w:abstractNumId w:val="17"/>
  </w:num>
  <w:num w:numId="6" w16cid:durableId="1890411759">
    <w:abstractNumId w:val="2"/>
  </w:num>
  <w:num w:numId="7" w16cid:durableId="935021309">
    <w:abstractNumId w:val="13"/>
  </w:num>
  <w:num w:numId="8" w16cid:durableId="361395496">
    <w:abstractNumId w:val="11"/>
  </w:num>
  <w:num w:numId="9" w16cid:durableId="1264217441">
    <w:abstractNumId w:val="4"/>
  </w:num>
  <w:num w:numId="10" w16cid:durableId="458303547">
    <w:abstractNumId w:val="1"/>
  </w:num>
  <w:num w:numId="11" w16cid:durableId="1264997651">
    <w:abstractNumId w:val="8"/>
  </w:num>
  <w:num w:numId="12" w16cid:durableId="879853087">
    <w:abstractNumId w:val="6"/>
  </w:num>
  <w:num w:numId="13" w16cid:durableId="1455713727">
    <w:abstractNumId w:val="10"/>
  </w:num>
  <w:num w:numId="14" w16cid:durableId="881132413">
    <w:abstractNumId w:val="12"/>
  </w:num>
  <w:num w:numId="15" w16cid:durableId="184902710">
    <w:abstractNumId w:val="9"/>
  </w:num>
  <w:num w:numId="16" w16cid:durableId="1704161942">
    <w:abstractNumId w:val="18"/>
  </w:num>
  <w:num w:numId="17" w16cid:durableId="1197934297">
    <w:abstractNumId w:val="15"/>
  </w:num>
  <w:num w:numId="18" w16cid:durableId="644118878">
    <w:abstractNumId w:val="16"/>
  </w:num>
  <w:num w:numId="19" w16cid:durableId="129128730">
    <w:abstractNumId w:val="19"/>
  </w:num>
  <w:num w:numId="20" w16cid:durableId="277220140">
    <w:abstractNumId w:val="0"/>
  </w:num>
  <w:num w:numId="21" w16cid:durableId="802239090">
    <w:abstractNumId w:val="7"/>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2BD5"/>
    <w:rsid w:val="00003ED6"/>
    <w:rsid w:val="000057B1"/>
    <w:rsid w:val="00011E61"/>
    <w:rsid w:val="000133B3"/>
    <w:rsid w:val="000136A5"/>
    <w:rsid w:val="000158D8"/>
    <w:rsid w:val="00015EA8"/>
    <w:rsid w:val="000169EF"/>
    <w:rsid w:val="000174FC"/>
    <w:rsid w:val="0001757A"/>
    <w:rsid w:val="00020A92"/>
    <w:rsid w:val="00020BDE"/>
    <w:rsid w:val="000229D7"/>
    <w:rsid w:val="0002485B"/>
    <w:rsid w:val="00025BD7"/>
    <w:rsid w:val="00025E27"/>
    <w:rsid w:val="00026863"/>
    <w:rsid w:val="000268D4"/>
    <w:rsid w:val="000271E2"/>
    <w:rsid w:val="00027602"/>
    <w:rsid w:val="000279DF"/>
    <w:rsid w:val="000301C6"/>
    <w:rsid w:val="0003061E"/>
    <w:rsid w:val="00031951"/>
    <w:rsid w:val="000330B0"/>
    <w:rsid w:val="00033138"/>
    <w:rsid w:val="00033AB6"/>
    <w:rsid w:val="0003467D"/>
    <w:rsid w:val="00037A4E"/>
    <w:rsid w:val="00040F3B"/>
    <w:rsid w:val="00041002"/>
    <w:rsid w:val="00041D05"/>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F5A"/>
    <w:rsid w:val="000670F2"/>
    <w:rsid w:val="0006731C"/>
    <w:rsid w:val="000679FE"/>
    <w:rsid w:val="00070022"/>
    <w:rsid w:val="0007077D"/>
    <w:rsid w:val="000707BD"/>
    <w:rsid w:val="00070B3A"/>
    <w:rsid w:val="00070C1E"/>
    <w:rsid w:val="00073CFB"/>
    <w:rsid w:val="00075D57"/>
    <w:rsid w:val="00075DD3"/>
    <w:rsid w:val="00076191"/>
    <w:rsid w:val="00080842"/>
    <w:rsid w:val="00080A97"/>
    <w:rsid w:val="00082554"/>
    <w:rsid w:val="00083138"/>
    <w:rsid w:val="0008319C"/>
    <w:rsid w:val="00083DFB"/>
    <w:rsid w:val="00085986"/>
    <w:rsid w:val="00086D4C"/>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391"/>
    <w:rsid w:val="000C5658"/>
    <w:rsid w:val="000C7DA6"/>
    <w:rsid w:val="000D0A3B"/>
    <w:rsid w:val="000D148B"/>
    <w:rsid w:val="000D291C"/>
    <w:rsid w:val="000D5037"/>
    <w:rsid w:val="000D580F"/>
    <w:rsid w:val="000D62DB"/>
    <w:rsid w:val="000D6739"/>
    <w:rsid w:val="000D6C1B"/>
    <w:rsid w:val="000E1CA6"/>
    <w:rsid w:val="000E1FEB"/>
    <w:rsid w:val="000E25D3"/>
    <w:rsid w:val="000E289C"/>
    <w:rsid w:val="000E3479"/>
    <w:rsid w:val="000E3631"/>
    <w:rsid w:val="000E3CBA"/>
    <w:rsid w:val="000E4881"/>
    <w:rsid w:val="000E6642"/>
    <w:rsid w:val="000E6CBD"/>
    <w:rsid w:val="000F0241"/>
    <w:rsid w:val="000F0745"/>
    <w:rsid w:val="000F1007"/>
    <w:rsid w:val="000F1AC9"/>
    <w:rsid w:val="000F2E0A"/>
    <w:rsid w:val="000F30F3"/>
    <w:rsid w:val="000F3F6C"/>
    <w:rsid w:val="000F3FE3"/>
    <w:rsid w:val="000F6CFD"/>
    <w:rsid w:val="000F6D4B"/>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7B21"/>
    <w:rsid w:val="0012059E"/>
    <w:rsid w:val="00121103"/>
    <w:rsid w:val="00121B66"/>
    <w:rsid w:val="001225C0"/>
    <w:rsid w:val="00122952"/>
    <w:rsid w:val="00123D22"/>
    <w:rsid w:val="00124358"/>
    <w:rsid w:val="0012469B"/>
    <w:rsid w:val="00124F90"/>
    <w:rsid w:val="0012574F"/>
    <w:rsid w:val="001276FC"/>
    <w:rsid w:val="00131002"/>
    <w:rsid w:val="00131003"/>
    <w:rsid w:val="00131696"/>
    <w:rsid w:val="00131B85"/>
    <w:rsid w:val="001323E2"/>
    <w:rsid w:val="001328C3"/>
    <w:rsid w:val="00132EFE"/>
    <w:rsid w:val="00133A28"/>
    <w:rsid w:val="00134FA3"/>
    <w:rsid w:val="00135960"/>
    <w:rsid w:val="001366EE"/>
    <w:rsid w:val="00137728"/>
    <w:rsid w:val="001408DA"/>
    <w:rsid w:val="00140E9A"/>
    <w:rsid w:val="001449A3"/>
    <w:rsid w:val="00144F5B"/>
    <w:rsid w:val="00145EA2"/>
    <w:rsid w:val="00146F9B"/>
    <w:rsid w:val="00150811"/>
    <w:rsid w:val="00150B44"/>
    <w:rsid w:val="00151573"/>
    <w:rsid w:val="00152191"/>
    <w:rsid w:val="00156FFE"/>
    <w:rsid w:val="00157E3C"/>
    <w:rsid w:val="001600E5"/>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2E46"/>
    <w:rsid w:val="0017386D"/>
    <w:rsid w:val="00174340"/>
    <w:rsid w:val="001743CF"/>
    <w:rsid w:val="001746F1"/>
    <w:rsid w:val="00176A90"/>
    <w:rsid w:val="0017723D"/>
    <w:rsid w:val="00180C33"/>
    <w:rsid w:val="00181174"/>
    <w:rsid w:val="00181B2A"/>
    <w:rsid w:val="00182A2F"/>
    <w:rsid w:val="00182A62"/>
    <w:rsid w:val="00182FBF"/>
    <w:rsid w:val="001838F1"/>
    <w:rsid w:val="00183955"/>
    <w:rsid w:val="00183DB0"/>
    <w:rsid w:val="001849B6"/>
    <w:rsid w:val="00185ABB"/>
    <w:rsid w:val="00185E1B"/>
    <w:rsid w:val="00186414"/>
    <w:rsid w:val="00190E35"/>
    <w:rsid w:val="00191589"/>
    <w:rsid w:val="0019298D"/>
    <w:rsid w:val="001934EA"/>
    <w:rsid w:val="00193912"/>
    <w:rsid w:val="0019444C"/>
    <w:rsid w:val="00194C8D"/>
    <w:rsid w:val="00194D8E"/>
    <w:rsid w:val="001960CD"/>
    <w:rsid w:val="001969EB"/>
    <w:rsid w:val="00197504"/>
    <w:rsid w:val="001A03A2"/>
    <w:rsid w:val="001A0449"/>
    <w:rsid w:val="001A0752"/>
    <w:rsid w:val="001A18FD"/>
    <w:rsid w:val="001A1A23"/>
    <w:rsid w:val="001A3CAB"/>
    <w:rsid w:val="001A4CD1"/>
    <w:rsid w:val="001A4CF4"/>
    <w:rsid w:val="001A780B"/>
    <w:rsid w:val="001A7ECA"/>
    <w:rsid w:val="001B0704"/>
    <w:rsid w:val="001B193C"/>
    <w:rsid w:val="001B1B34"/>
    <w:rsid w:val="001B23CA"/>
    <w:rsid w:val="001B30C9"/>
    <w:rsid w:val="001B3CF0"/>
    <w:rsid w:val="001B3F2B"/>
    <w:rsid w:val="001B4012"/>
    <w:rsid w:val="001B47A9"/>
    <w:rsid w:val="001B5294"/>
    <w:rsid w:val="001B7467"/>
    <w:rsid w:val="001B7C55"/>
    <w:rsid w:val="001B7CE1"/>
    <w:rsid w:val="001C0441"/>
    <w:rsid w:val="001C0565"/>
    <w:rsid w:val="001C0BE8"/>
    <w:rsid w:val="001C11F8"/>
    <w:rsid w:val="001C202A"/>
    <w:rsid w:val="001C3579"/>
    <w:rsid w:val="001C4192"/>
    <w:rsid w:val="001C460D"/>
    <w:rsid w:val="001C577C"/>
    <w:rsid w:val="001C6F31"/>
    <w:rsid w:val="001C7836"/>
    <w:rsid w:val="001D0F9E"/>
    <w:rsid w:val="001D16BF"/>
    <w:rsid w:val="001D1713"/>
    <w:rsid w:val="001D17D7"/>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EBF"/>
    <w:rsid w:val="001E5A9E"/>
    <w:rsid w:val="001E6658"/>
    <w:rsid w:val="001E74C9"/>
    <w:rsid w:val="001E7E69"/>
    <w:rsid w:val="001F014D"/>
    <w:rsid w:val="001F04C0"/>
    <w:rsid w:val="001F0516"/>
    <w:rsid w:val="001F0A3A"/>
    <w:rsid w:val="001F0FCE"/>
    <w:rsid w:val="001F1B04"/>
    <w:rsid w:val="001F31FA"/>
    <w:rsid w:val="001F3CE2"/>
    <w:rsid w:val="001F41E8"/>
    <w:rsid w:val="001F49CA"/>
    <w:rsid w:val="001F6780"/>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33F4"/>
    <w:rsid w:val="00213B34"/>
    <w:rsid w:val="00213BFD"/>
    <w:rsid w:val="002145C0"/>
    <w:rsid w:val="00215244"/>
    <w:rsid w:val="002158BF"/>
    <w:rsid w:val="00216E63"/>
    <w:rsid w:val="0022096A"/>
    <w:rsid w:val="002209E3"/>
    <w:rsid w:val="00220BD1"/>
    <w:rsid w:val="002214D7"/>
    <w:rsid w:val="00222FB7"/>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A9F"/>
    <w:rsid w:val="00235D00"/>
    <w:rsid w:val="00235E51"/>
    <w:rsid w:val="00235E89"/>
    <w:rsid w:val="00235FDA"/>
    <w:rsid w:val="0023673B"/>
    <w:rsid w:val="0023723D"/>
    <w:rsid w:val="00237E39"/>
    <w:rsid w:val="00237E66"/>
    <w:rsid w:val="00237EEE"/>
    <w:rsid w:val="00241CB1"/>
    <w:rsid w:val="00242296"/>
    <w:rsid w:val="00242A10"/>
    <w:rsid w:val="002439EF"/>
    <w:rsid w:val="00244435"/>
    <w:rsid w:val="00244B0E"/>
    <w:rsid w:val="00245915"/>
    <w:rsid w:val="00245C2E"/>
    <w:rsid w:val="0024645F"/>
    <w:rsid w:val="002467ED"/>
    <w:rsid w:val="00246C66"/>
    <w:rsid w:val="00246E02"/>
    <w:rsid w:val="002475E6"/>
    <w:rsid w:val="00247E67"/>
    <w:rsid w:val="0025034D"/>
    <w:rsid w:val="00250941"/>
    <w:rsid w:val="00250B95"/>
    <w:rsid w:val="00251062"/>
    <w:rsid w:val="00251F45"/>
    <w:rsid w:val="002520DE"/>
    <w:rsid w:val="00256705"/>
    <w:rsid w:val="00256A01"/>
    <w:rsid w:val="00257076"/>
    <w:rsid w:val="00260DB8"/>
    <w:rsid w:val="0026414C"/>
    <w:rsid w:val="00265CB0"/>
    <w:rsid w:val="00265E1A"/>
    <w:rsid w:val="00266BCD"/>
    <w:rsid w:val="002670C1"/>
    <w:rsid w:val="00267FB3"/>
    <w:rsid w:val="00270074"/>
    <w:rsid w:val="002706DC"/>
    <w:rsid w:val="00270D84"/>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3D1E"/>
    <w:rsid w:val="00284680"/>
    <w:rsid w:val="00285F11"/>
    <w:rsid w:val="00290051"/>
    <w:rsid w:val="00290507"/>
    <w:rsid w:val="0029106F"/>
    <w:rsid w:val="002913A3"/>
    <w:rsid w:val="002918EF"/>
    <w:rsid w:val="00291DA0"/>
    <w:rsid w:val="002930C4"/>
    <w:rsid w:val="00293953"/>
    <w:rsid w:val="0029425A"/>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6CB5"/>
    <w:rsid w:val="002B7D38"/>
    <w:rsid w:val="002C0290"/>
    <w:rsid w:val="002C08D1"/>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BD5"/>
    <w:rsid w:val="002D7DEE"/>
    <w:rsid w:val="002E0579"/>
    <w:rsid w:val="002E185D"/>
    <w:rsid w:val="002E22E2"/>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063"/>
    <w:rsid w:val="00306C16"/>
    <w:rsid w:val="00307C48"/>
    <w:rsid w:val="00307F08"/>
    <w:rsid w:val="00310274"/>
    <w:rsid w:val="003108E8"/>
    <w:rsid w:val="00310F1A"/>
    <w:rsid w:val="0031131B"/>
    <w:rsid w:val="00314DFA"/>
    <w:rsid w:val="00316A33"/>
    <w:rsid w:val="00320DFF"/>
    <w:rsid w:val="00323E80"/>
    <w:rsid w:val="0032534F"/>
    <w:rsid w:val="003255BE"/>
    <w:rsid w:val="00325CDC"/>
    <w:rsid w:val="0032795E"/>
    <w:rsid w:val="00327E83"/>
    <w:rsid w:val="00330D9D"/>
    <w:rsid w:val="00331A18"/>
    <w:rsid w:val="00334122"/>
    <w:rsid w:val="003352A4"/>
    <w:rsid w:val="00335BC9"/>
    <w:rsid w:val="0033649E"/>
    <w:rsid w:val="00337A65"/>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EA6"/>
    <w:rsid w:val="003543B2"/>
    <w:rsid w:val="00355C4F"/>
    <w:rsid w:val="00356558"/>
    <w:rsid w:val="00356660"/>
    <w:rsid w:val="00356C61"/>
    <w:rsid w:val="00357AE2"/>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25"/>
    <w:rsid w:val="00372ECE"/>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3980"/>
    <w:rsid w:val="003A39E4"/>
    <w:rsid w:val="003A50C3"/>
    <w:rsid w:val="003A5741"/>
    <w:rsid w:val="003B15F8"/>
    <w:rsid w:val="003B19F8"/>
    <w:rsid w:val="003B1EE5"/>
    <w:rsid w:val="003B255A"/>
    <w:rsid w:val="003B3309"/>
    <w:rsid w:val="003B5B8E"/>
    <w:rsid w:val="003B6763"/>
    <w:rsid w:val="003B7685"/>
    <w:rsid w:val="003B7AAB"/>
    <w:rsid w:val="003C0761"/>
    <w:rsid w:val="003C2B70"/>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212A"/>
    <w:rsid w:val="003D3572"/>
    <w:rsid w:val="003D4B21"/>
    <w:rsid w:val="003D4D93"/>
    <w:rsid w:val="003D5240"/>
    <w:rsid w:val="003D57F9"/>
    <w:rsid w:val="003D5BB6"/>
    <w:rsid w:val="003D6934"/>
    <w:rsid w:val="003E17DB"/>
    <w:rsid w:val="003E1847"/>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4761"/>
    <w:rsid w:val="00405535"/>
    <w:rsid w:val="004079B1"/>
    <w:rsid w:val="00407AB0"/>
    <w:rsid w:val="00410193"/>
    <w:rsid w:val="00411AD9"/>
    <w:rsid w:val="00412396"/>
    <w:rsid w:val="00413E82"/>
    <w:rsid w:val="00413F8E"/>
    <w:rsid w:val="004158CA"/>
    <w:rsid w:val="0041594F"/>
    <w:rsid w:val="004165F6"/>
    <w:rsid w:val="00416955"/>
    <w:rsid w:val="00416DF3"/>
    <w:rsid w:val="004170E0"/>
    <w:rsid w:val="004171FA"/>
    <w:rsid w:val="00417957"/>
    <w:rsid w:val="00417F98"/>
    <w:rsid w:val="0042156A"/>
    <w:rsid w:val="0042264E"/>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1D9"/>
    <w:rsid w:val="00431491"/>
    <w:rsid w:val="00432EBD"/>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13D3"/>
    <w:rsid w:val="00472358"/>
    <w:rsid w:val="00473CC6"/>
    <w:rsid w:val="00474A33"/>
    <w:rsid w:val="00475682"/>
    <w:rsid w:val="00477229"/>
    <w:rsid w:val="00477CBA"/>
    <w:rsid w:val="00480463"/>
    <w:rsid w:val="00480926"/>
    <w:rsid w:val="004828CC"/>
    <w:rsid w:val="00482A08"/>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663"/>
    <w:rsid w:val="004A1490"/>
    <w:rsid w:val="004A1DD6"/>
    <w:rsid w:val="004A2190"/>
    <w:rsid w:val="004A4446"/>
    <w:rsid w:val="004A4E43"/>
    <w:rsid w:val="004A68BE"/>
    <w:rsid w:val="004A6B90"/>
    <w:rsid w:val="004A6DDF"/>
    <w:rsid w:val="004A6FD4"/>
    <w:rsid w:val="004A715F"/>
    <w:rsid w:val="004B0223"/>
    <w:rsid w:val="004B0AAC"/>
    <w:rsid w:val="004B2EA6"/>
    <w:rsid w:val="004B40B2"/>
    <w:rsid w:val="004B42C4"/>
    <w:rsid w:val="004B4A73"/>
    <w:rsid w:val="004B68E6"/>
    <w:rsid w:val="004B7A0E"/>
    <w:rsid w:val="004C100F"/>
    <w:rsid w:val="004C1D4A"/>
    <w:rsid w:val="004C28C0"/>
    <w:rsid w:val="004C3D80"/>
    <w:rsid w:val="004C5F44"/>
    <w:rsid w:val="004C62A0"/>
    <w:rsid w:val="004C63F6"/>
    <w:rsid w:val="004C6587"/>
    <w:rsid w:val="004C69A2"/>
    <w:rsid w:val="004C79EF"/>
    <w:rsid w:val="004D3279"/>
    <w:rsid w:val="004D3BBA"/>
    <w:rsid w:val="004D4146"/>
    <w:rsid w:val="004D6E86"/>
    <w:rsid w:val="004D7ED5"/>
    <w:rsid w:val="004E2B4B"/>
    <w:rsid w:val="004E42D6"/>
    <w:rsid w:val="004E4645"/>
    <w:rsid w:val="004E5CB7"/>
    <w:rsid w:val="004E796E"/>
    <w:rsid w:val="004E79B4"/>
    <w:rsid w:val="004F0B50"/>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14C09"/>
    <w:rsid w:val="0052023F"/>
    <w:rsid w:val="00520642"/>
    <w:rsid w:val="00521011"/>
    <w:rsid w:val="0052197B"/>
    <w:rsid w:val="00522337"/>
    <w:rsid w:val="00522A51"/>
    <w:rsid w:val="00523BDD"/>
    <w:rsid w:val="00525AF9"/>
    <w:rsid w:val="005262BE"/>
    <w:rsid w:val="005266C1"/>
    <w:rsid w:val="0052706D"/>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4FF2"/>
    <w:rsid w:val="0055591F"/>
    <w:rsid w:val="00555F58"/>
    <w:rsid w:val="00556755"/>
    <w:rsid w:val="00557E0F"/>
    <w:rsid w:val="00560143"/>
    <w:rsid w:val="00560CA9"/>
    <w:rsid w:val="00563D8F"/>
    <w:rsid w:val="0056404E"/>
    <w:rsid w:val="0056437E"/>
    <w:rsid w:val="00564589"/>
    <w:rsid w:val="00564E74"/>
    <w:rsid w:val="005652DC"/>
    <w:rsid w:val="00565935"/>
    <w:rsid w:val="00567A33"/>
    <w:rsid w:val="0057014A"/>
    <w:rsid w:val="00570387"/>
    <w:rsid w:val="00570855"/>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94D"/>
    <w:rsid w:val="00584A12"/>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6C97"/>
    <w:rsid w:val="005A7028"/>
    <w:rsid w:val="005A7513"/>
    <w:rsid w:val="005B0527"/>
    <w:rsid w:val="005B05D3"/>
    <w:rsid w:val="005B093F"/>
    <w:rsid w:val="005B31CC"/>
    <w:rsid w:val="005B37B6"/>
    <w:rsid w:val="005B5978"/>
    <w:rsid w:val="005B5F2C"/>
    <w:rsid w:val="005B62C9"/>
    <w:rsid w:val="005B7019"/>
    <w:rsid w:val="005B7153"/>
    <w:rsid w:val="005B717A"/>
    <w:rsid w:val="005C04A4"/>
    <w:rsid w:val="005C162F"/>
    <w:rsid w:val="005C3E1F"/>
    <w:rsid w:val="005C4D38"/>
    <w:rsid w:val="005C4DF0"/>
    <w:rsid w:val="005C5DB7"/>
    <w:rsid w:val="005C68B4"/>
    <w:rsid w:val="005C71BC"/>
    <w:rsid w:val="005D0957"/>
    <w:rsid w:val="005D140A"/>
    <w:rsid w:val="005D1961"/>
    <w:rsid w:val="005D19FF"/>
    <w:rsid w:val="005D4CE1"/>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E7A"/>
    <w:rsid w:val="005F2201"/>
    <w:rsid w:val="005F322B"/>
    <w:rsid w:val="005F3E78"/>
    <w:rsid w:val="005F48BD"/>
    <w:rsid w:val="005F49AC"/>
    <w:rsid w:val="005F5393"/>
    <w:rsid w:val="005F64E4"/>
    <w:rsid w:val="005F7547"/>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B4F"/>
    <w:rsid w:val="0061721C"/>
    <w:rsid w:val="00617A10"/>
    <w:rsid w:val="00620233"/>
    <w:rsid w:val="00621930"/>
    <w:rsid w:val="00621CDA"/>
    <w:rsid w:val="006220EB"/>
    <w:rsid w:val="006233C4"/>
    <w:rsid w:val="0062359D"/>
    <w:rsid w:val="00623A6F"/>
    <w:rsid w:val="00623DC5"/>
    <w:rsid w:val="00626A95"/>
    <w:rsid w:val="00626ABE"/>
    <w:rsid w:val="00627663"/>
    <w:rsid w:val="006308B5"/>
    <w:rsid w:val="00630C42"/>
    <w:rsid w:val="00631387"/>
    <w:rsid w:val="00635A0F"/>
    <w:rsid w:val="00635B87"/>
    <w:rsid w:val="00636D74"/>
    <w:rsid w:val="006375F3"/>
    <w:rsid w:val="00641783"/>
    <w:rsid w:val="006426C2"/>
    <w:rsid w:val="00642985"/>
    <w:rsid w:val="006431DD"/>
    <w:rsid w:val="006439D2"/>
    <w:rsid w:val="00644D81"/>
    <w:rsid w:val="00645A37"/>
    <w:rsid w:val="00646858"/>
    <w:rsid w:val="0064703A"/>
    <w:rsid w:val="0065012A"/>
    <w:rsid w:val="00651041"/>
    <w:rsid w:val="006510A4"/>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0A"/>
    <w:rsid w:val="00674484"/>
    <w:rsid w:val="00674574"/>
    <w:rsid w:val="0067468A"/>
    <w:rsid w:val="00674823"/>
    <w:rsid w:val="00674A0E"/>
    <w:rsid w:val="00681698"/>
    <w:rsid w:val="006817D8"/>
    <w:rsid w:val="00681971"/>
    <w:rsid w:val="00682FAC"/>
    <w:rsid w:val="006832AD"/>
    <w:rsid w:val="00683F4D"/>
    <w:rsid w:val="00685BC5"/>
    <w:rsid w:val="00685EB0"/>
    <w:rsid w:val="0068607A"/>
    <w:rsid w:val="00687019"/>
    <w:rsid w:val="00687150"/>
    <w:rsid w:val="006873AA"/>
    <w:rsid w:val="00687809"/>
    <w:rsid w:val="006878DC"/>
    <w:rsid w:val="0069086C"/>
    <w:rsid w:val="006919C4"/>
    <w:rsid w:val="0069211F"/>
    <w:rsid w:val="00692EC9"/>
    <w:rsid w:val="0069453A"/>
    <w:rsid w:val="00695397"/>
    <w:rsid w:val="00696115"/>
    <w:rsid w:val="006963D2"/>
    <w:rsid w:val="006966B8"/>
    <w:rsid w:val="00697B27"/>
    <w:rsid w:val="006A04DC"/>
    <w:rsid w:val="006A0967"/>
    <w:rsid w:val="006A1107"/>
    <w:rsid w:val="006A12C2"/>
    <w:rsid w:val="006A14A8"/>
    <w:rsid w:val="006A1D72"/>
    <w:rsid w:val="006A2D06"/>
    <w:rsid w:val="006A3493"/>
    <w:rsid w:val="006A36A8"/>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F53"/>
    <w:rsid w:val="006D0E8D"/>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BC5"/>
    <w:rsid w:val="006E4DDE"/>
    <w:rsid w:val="006E5EAB"/>
    <w:rsid w:val="006E771E"/>
    <w:rsid w:val="006E7DC3"/>
    <w:rsid w:val="006F00D5"/>
    <w:rsid w:val="006F04A0"/>
    <w:rsid w:val="006F120C"/>
    <w:rsid w:val="006F51A6"/>
    <w:rsid w:val="006F5438"/>
    <w:rsid w:val="006F5484"/>
    <w:rsid w:val="006F592C"/>
    <w:rsid w:val="006F70F4"/>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1CC3"/>
    <w:rsid w:val="007124A6"/>
    <w:rsid w:val="00713037"/>
    <w:rsid w:val="00714EEC"/>
    <w:rsid w:val="00715BF1"/>
    <w:rsid w:val="00715FA5"/>
    <w:rsid w:val="0071694A"/>
    <w:rsid w:val="007169C3"/>
    <w:rsid w:val="00717094"/>
    <w:rsid w:val="00720297"/>
    <w:rsid w:val="00720A49"/>
    <w:rsid w:val="00722892"/>
    <w:rsid w:val="00722F04"/>
    <w:rsid w:val="00723156"/>
    <w:rsid w:val="007249A2"/>
    <w:rsid w:val="007256A7"/>
    <w:rsid w:val="007259B6"/>
    <w:rsid w:val="0072667E"/>
    <w:rsid w:val="00726FDF"/>
    <w:rsid w:val="0072758E"/>
    <w:rsid w:val="00727CC0"/>
    <w:rsid w:val="00730B7F"/>
    <w:rsid w:val="00730EBB"/>
    <w:rsid w:val="00731545"/>
    <w:rsid w:val="00731A8C"/>
    <w:rsid w:val="007320D1"/>
    <w:rsid w:val="00732652"/>
    <w:rsid w:val="007347B5"/>
    <w:rsid w:val="00735178"/>
    <w:rsid w:val="00735ACE"/>
    <w:rsid w:val="00736D62"/>
    <w:rsid w:val="0074002D"/>
    <w:rsid w:val="0074143F"/>
    <w:rsid w:val="0074192C"/>
    <w:rsid w:val="00744287"/>
    <w:rsid w:val="007451E7"/>
    <w:rsid w:val="00745CC8"/>
    <w:rsid w:val="00745F6F"/>
    <w:rsid w:val="00746E56"/>
    <w:rsid w:val="00746ECC"/>
    <w:rsid w:val="00752250"/>
    <w:rsid w:val="00752640"/>
    <w:rsid w:val="00752F00"/>
    <w:rsid w:val="00756910"/>
    <w:rsid w:val="00756D72"/>
    <w:rsid w:val="007571FA"/>
    <w:rsid w:val="00760CBA"/>
    <w:rsid w:val="00760DF3"/>
    <w:rsid w:val="00763298"/>
    <w:rsid w:val="00763455"/>
    <w:rsid w:val="00764A1E"/>
    <w:rsid w:val="0076544E"/>
    <w:rsid w:val="0076649C"/>
    <w:rsid w:val="00766EC8"/>
    <w:rsid w:val="007708D5"/>
    <w:rsid w:val="00771849"/>
    <w:rsid w:val="00771F56"/>
    <w:rsid w:val="00771F5C"/>
    <w:rsid w:val="00772A19"/>
    <w:rsid w:val="0077426E"/>
    <w:rsid w:val="00774C2C"/>
    <w:rsid w:val="00774D94"/>
    <w:rsid w:val="00775338"/>
    <w:rsid w:val="0077544D"/>
    <w:rsid w:val="007758C5"/>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789D"/>
    <w:rsid w:val="00797CD9"/>
    <w:rsid w:val="007A0021"/>
    <w:rsid w:val="007A0951"/>
    <w:rsid w:val="007A0E38"/>
    <w:rsid w:val="007A145C"/>
    <w:rsid w:val="007A199B"/>
    <w:rsid w:val="007A19BF"/>
    <w:rsid w:val="007A1B4C"/>
    <w:rsid w:val="007A3BF3"/>
    <w:rsid w:val="007A3CB1"/>
    <w:rsid w:val="007A499E"/>
    <w:rsid w:val="007A502E"/>
    <w:rsid w:val="007A5260"/>
    <w:rsid w:val="007A5F93"/>
    <w:rsid w:val="007A6550"/>
    <w:rsid w:val="007A6E3D"/>
    <w:rsid w:val="007B0121"/>
    <w:rsid w:val="007B0E07"/>
    <w:rsid w:val="007B1007"/>
    <w:rsid w:val="007B1EE4"/>
    <w:rsid w:val="007B1F0B"/>
    <w:rsid w:val="007B36D7"/>
    <w:rsid w:val="007B4C57"/>
    <w:rsid w:val="007B4D73"/>
    <w:rsid w:val="007B668D"/>
    <w:rsid w:val="007C0448"/>
    <w:rsid w:val="007C1AC9"/>
    <w:rsid w:val="007C28B2"/>
    <w:rsid w:val="007C4352"/>
    <w:rsid w:val="007C44B3"/>
    <w:rsid w:val="007C4619"/>
    <w:rsid w:val="007C546D"/>
    <w:rsid w:val="007C5CB1"/>
    <w:rsid w:val="007D02E9"/>
    <w:rsid w:val="007D1ABE"/>
    <w:rsid w:val="007D2916"/>
    <w:rsid w:val="007D2E0E"/>
    <w:rsid w:val="007D38AB"/>
    <w:rsid w:val="007D4271"/>
    <w:rsid w:val="007D4D9C"/>
    <w:rsid w:val="007D4DDF"/>
    <w:rsid w:val="007D5856"/>
    <w:rsid w:val="007D5D37"/>
    <w:rsid w:val="007D6340"/>
    <w:rsid w:val="007D6474"/>
    <w:rsid w:val="007D6486"/>
    <w:rsid w:val="007D68CF"/>
    <w:rsid w:val="007D69A3"/>
    <w:rsid w:val="007D6F10"/>
    <w:rsid w:val="007D7302"/>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3ED1"/>
    <w:rsid w:val="007F6A2D"/>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06AA"/>
    <w:rsid w:val="00821115"/>
    <w:rsid w:val="0082153C"/>
    <w:rsid w:val="008218DE"/>
    <w:rsid w:val="00824158"/>
    <w:rsid w:val="00824534"/>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3FA4"/>
    <w:rsid w:val="00844341"/>
    <w:rsid w:val="00845856"/>
    <w:rsid w:val="00845AE2"/>
    <w:rsid w:val="0084745F"/>
    <w:rsid w:val="0084787B"/>
    <w:rsid w:val="00847BED"/>
    <w:rsid w:val="00850052"/>
    <w:rsid w:val="008507FD"/>
    <w:rsid w:val="0085134E"/>
    <w:rsid w:val="00851692"/>
    <w:rsid w:val="0085227F"/>
    <w:rsid w:val="0085349A"/>
    <w:rsid w:val="008555D7"/>
    <w:rsid w:val="00856194"/>
    <w:rsid w:val="008575C0"/>
    <w:rsid w:val="0085787B"/>
    <w:rsid w:val="00860601"/>
    <w:rsid w:val="00860A50"/>
    <w:rsid w:val="00861253"/>
    <w:rsid w:val="0086131F"/>
    <w:rsid w:val="0086142A"/>
    <w:rsid w:val="0086143C"/>
    <w:rsid w:val="008620C1"/>
    <w:rsid w:val="00862BF3"/>
    <w:rsid w:val="00862D27"/>
    <w:rsid w:val="0086423E"/>
    <w:rsid w:val="00865272"/>
    <w:rsid w:val="0086549C"/>
    <w:rsid w:val="00865B4B"/>
    <w:rsid w:val="00867E2E"/>
    <w:rsid w:val="00872088"/>
    <w:rsid w:val="008726A5"/>
    <w:rsid w:val="00872B8C"/>
    <w:rsid w:val="00872CD0"/>
    <w:rsid w:val="0087407C"/>
    <w:rsid w:val="00874419"/>
    <w:rsid w:val="008746E3"/>
    <w:rsid w:val="00874B20"/>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39E5"/>
    <w:rsid w:val="0089466D"/>
    <w:rsid w:val="00894CCC"/>
    <w:rsid w:val="00894E05"/>
    <w:rsid w:val="00895063"/>
    <w:rsid w:val="00895A7E"/>
    <w:rsid w:val="00896D26"/>
    <w:rsid w:val="008A0662"/>
    <w:rsid w:val="008A06B4"/>
    <w:rsid w:val="008A1B59"/>
    <w:rsid w:val="008A1D42"/>
    <w:rsid w:val="008A31B5"/>
    <w:rsid w:val="008A3302"/>
    <w:rsid w:val="008A3888"/>
    <w:rsid w:val="008A3F4E"/>
    <w:rsid w:val="008A46F2"/>
    <w:rsid w:val="008A6A34"/>
    <w:rsid w:val="008A6B39"/>
    <w:rsid w:val="008A772D"/>
    <w:rsid w:val="008B07DE"/>
    <w:rsid w:val="008B099F"/>
    <w:rsid w:val="008B1159"/>
    <w:rsid w:val="008B1427"/>
    <w:rsid w:val="008B19AE"/>
    <w:rsid w:val="008B2B2E"/>
    <w:rsid w:val="008B434B"/>
    <w:rsid w:val="008B46CD"/>
    <w:rsid w:val="008B5241"/>
    <w:rsid w:val="008B6158"/>
    <w:rsid w:val="008B624B"/>
    <w:rsid w:val="008B6D53"/>
    <w:rsid w:val="008C04E6"/>
    <w:rsid w:val="008C19E4"/>
    <w:rsid w:val="008C3A04"/>
    <w:rsid w:val="008C4300"/>
    <w:rsid w:val="008C55DA"/>
    <w:rsid w:val="008C66AE"/>
    <w:rsid w:val="008C6A83"/>
    <w:rsid w:val="008D0FF6"/>
    <w:rsid w:val="008D1C67"/>
    <w:rsid w:val="008D257A"/>
    <w:rsid w:val="008D5179"/>
    <w:rsid w:val="008D5B6F"/>
    <w:rsid w:val="008D5C3F"/>
    <w:rsid w:val="008D6BAE"/>
    <w:rsid w:val="008D7732"/>
    <w:rsid w:val="008D7C74"/>
    <w:rsid w:val="008E067E"/>
    <w:rsid w:val="008E1AFF"/>
    <w:rsid w:val="008E285A"/>
    <w:rsid w:val="008E3252"/>
    <w:rsid w:val="008E38D7"/>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160"/>
    <w:rsid w:val="008F58E1"/>
    <w:rsid w:val="008F5D3C"/>
    <w:rsid w:val="008F6CF2"/>
    <w:rsid w:val="00900321"/>
    <w:rsid w:val="00900762"/>
    <w:rsid w:val="009013DE"/>
    <w:rsid w:val="009030AA"/>
    <w:rsid w:val="00911463"/>
    <w:rsid w:val="0091247E"/>
    <w:rsid w:val="00913121"/>
    <w:rsid w:val="00914C1B"/>
    <w:rsid w:val="00915586"/>
    <w:rsid w:val="00917A14"/>
    <w:rsid w:val="00917D85"/>
    <w:rsid w:val="00920122"/>
    <w:rsid w:val="009206FA"/>
    <w:rsid w:val="00920747"/>
    <w:rsid w:val="00921900"/>
    <w:rsid w:val="009220BD"/>
    <w:rsid w:val="009221F5"/>
    <w:rsid w:val="009226F1"/>
    <w:rsid w:val="00923362"/>
    <w:rsid w:val="00923579"/>
    <w:rsid w:val="00923A6F"/>
    <w:rsid w:val="00924096"/>
    <w:rsid w:val="009249B0"/>
    <w:rsid w:val="009252F1"/>
    <w:rsid w:val="00925DCC"/>
    <w:rsid w:val="0092755C"/>
    <w:rsid w:val="00927A56"/>
    <w:rsid w:val="0093114E"/>
    <w:rsid w:val="009322AF"/>
    <w:rsid w:val="0093242D"/>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53BD"/>
    <w:rsid w:val="00955521"/>
    <w:rsid w:val="0095623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EC8"/>
    <w:rsid w:val="00976D83"/>
    <w:rsid w:val="00980C54"/>
    <w:rsid w:val="00980F09"/>
    <w:rsid w:val="00980FF3"/>
    <w:rsid w:val="00981167"/>
    <w:rsid w:val="009811E9"/>
    <w:rsid w:val="00981F5D"/>
    <w:rsid w:val="009828C6"/>
    <w:rsid w:val="00983084"/>
    <w:rsid w:val="009838A0"/>
    <w:rsid w:val="009842E2"/>
    <w:rsid w:val="009858D2"/>
    <w:rsid w:val="00985A3C"/>
    <w:rsid w:val="00986009"/>
    <w:rsid w:val="00986FA4"/>
    <w:rsid w:val="009872E9"/>
    <w:rsid w:val="009875DF"/>
    <w:rsid w:val="0099078A"/>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E3E"/>
    <w:rsid w:val="009B0A2A"/>
    <w:rsid w:val="009B1E7E"/>
    <w:rsid w:val="009B22B5"/>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00CB"/>
    <w:rsid w:val="009E1192"/>
    <w:rsid w:val="009E36C7"/>
    <w:rsid w:val="009E4364"/>
    <w:rsid w:val="009E5B1F"/>
    <w:rsid w:val="009E5D2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70FC"/>
    <w:rsid w:val="009F7533"/>
    <w:rsid w:val="009F7B8F"/>
    <w:rsid w:val="00A00AC7"/>
    <w:rsid w:val="00A00FCA"/>
    <w:rsid w:val="00A0211D"/>
    <w:rsid w:val="00A02EC7"/>
    <w:rsid w:val="00A037D4"/>
    <w:rsid w:val="00A038F6"/>
    <w:rsid w:val="00A05909"/>
    <w:rsid w:val="00A0624D"/>
    <w:rsid w:val="00A06413"/>
    <w:rsid w:val="00A10D69"/>
    <w:rsid w:val="00A11791"/>
    <w:rsid w:val="00A12D9C"/>
    <w:rsid w:val="00A135B4"/>
    <w:rsid w:val="00A13B88"/>
    <w:rsid w:val="00A142A6"/>
    <w:rsid w:val="00A147DF"/>
    <w:rsid w:val="00A14D6C"/>
    <w:rsid w:val="00A15657"/>
    <w:rsid w:val="00A15AC0"/>
    <w:rsid w:val="00A16763"/>
    <w:rsid w:val="00A16F02"/>
    <w:rsid w:val="00A20939"/>
    <w:rsid w:val="00A21169"/>
    <w:rsid w:val="00A220CD"/>
    <w:rsid w:val="00A231F7"/>
    <w:rsid w:val="00A233D6"/>
    <w:rsid w:val="00A2418B"/>
    <w:rsid w:val="00A253A5"/>
    <w:rsid w:val="00A267B3"/>
    <w:rsid w:val="00A27775"/>
    <w:rsid w:val="00A27C39"/>
    <w:rsid w:val="00A3031A"/>
    <w:rsid w:val="00A324D9"/>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28CB"/>
    <w:rsid w:val="00A53393"/>
    <w:rsid w:val="00A548EC"/>
    <w:rsid w:val="00A54A19"/>
    <w:rsid w:val="00A54C47"/>
    <w:rsid w:val="00A55021"/>
    <w:rsid w:val="00A556A5"/>
    <w:rsid w:val="00A55A8C"/>
    <w:rsid w:val="00A57322"/>
    <w:rsid w:val="00A60388"/>
    <w:rsid w:val="00A61905"/>
    <w:rsid w:val="00A61E04"/>
    <w:rsid w:val="00A62308"/>
    <w:rsid w:val="00A63C87"/>
    <w:rsid w:val="00A63DA3"/>
    <w:rsid w:val="00A6457D"/>
    <w:rsid w:val="00A6589D"/>
    <w:rsid w:val="00A658F6"/>
    <w:rsid w:val="00A669BE"/>
    <w:rsid w:val="00A66CCB"/>
    <w:rsid w:val="00A7067E"/>
    <w:rsid w:val="00A70A83"/>
    <w:rsid w:val="00A70FB7"/>
    <w:rsid w:val="00A71072"/>
    <w:rsid w:val="00A71938"/>
    <w:rsid w:val="00A7214C"/>
    <w:rsid w:val="00A72A7F"/>
    <w:rsid w:val="00A72CA7"/>
    <w:rsid w:val="00A72D04"/>
    <w:rsid w:val="00A73736"/>
    <w:rsid w:val="00A74D93"/>
    <w:rsid w:val="00A74DA2"/>
    <w:rsid w:val="00A74FEB"/>
    <w:rsid w:val="00A75DD4"/>
    <w:rsid w:val="00A82790"/>
    <w:rsid w:val="00A827F2"/>
    <w:rsid w:val="00A829E7"/>
    <w:rsid w:val="00A82F00"/>
    <w:rsid w:val="00A838A6"/>
    <w:rsid w:val="00A83D2C"/>
    <w:rsid w:val="00A849E6"/>
    <w:rsid w:val="00A85644"/>
    <w:rsid w:val="00A864BE"/>
    <w:rsid w:val="00A875C8"/>
    <w:rsid w:val="00A879D8"/>
    <w:rsid w:val="00A91ADC"/>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4AA8"/>
    <w:rsid w:val="00AA4BA3"/>
    <w:rsid w:val="00AA4BB0"/>
    <w:rsid w:val="00AA581F"/>
    <w:rsid w:val="00AA5B7D"/>
    <w:rsid w:val="00AA5EE6"/>
    <w:rsid w:val="00AA6748"/>
    <w:rsid w:val="00AA7745"/>
    <w:rsid w:val="00AA7B31"/>
    <w:rsid w:val="00AB0BA6"/>
    <w:rsid w:val="00AB2550"/>
    <w:rsid w:val="00AB2AF5"/>
    <w:rsid w:val="00AB4C94"/>
    <w:rsid w:val="00AB50DC"/>
    <w:rsid w:val="00AB526A"/>
    <w:rsid w:val="00AB6A0A"/>
    <w:rsid w:val="00AB6A77"/>
    <w:rsid w:val="00AC0461"/>
    <w:rsid w:val="00AC0D30"/>
    <w:rsid w:val="00AC1578"/>
    <w:rsid w:val="00AC21DF"/>
    <w:rsid w:val="00AC2B47"/>
    <w:rsid w:val="00AC39E8"/>
    <w:rsid w:val="00AC51E3"/>
    <w:rsid w:val="00AC550B"/>
    <w:rsid w:val="00AC5742"/>
    <w:rsid w:val="00AC61FE"/>
    <w:rsid w:val="00AC66C0"/>
    <w:rsid w:val="00AC66E5"/>
    <w:rsid w:val="00AC69DF"/>
    <w:rsid w:val="00AD077D"/>
    <w:rsid w:val="00AD0BF0"/>
    <w:rsid w:val="00AD1B79"/>
    <w:rsid w:val="00AD1D91"/>
    <w:rsid w:val="00AD2B4F"/>
    <w:rsid w:val="00AD30CF"/>
    <w:rsid w:val="00AD385A"/>
    <w:rsid w:val="00AD3F89"/>
    <w:rsid w:val="00AD5706"/>
    <w:rsid w:val="00AD5B4D"/>
    <w:rsid w:val="00AD5E6D"/>
    <w:rsid w:val="00AD772E"/>
    <w:rsid w:val="00AD7CA8"/>
    <w:rsid w:val="00AD7D8B"/>
    <w:rsid w:val="00AD7EA6"/>
    <w:rsid w:val="00AE01B0"/>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6665"/>
    <w:rsid w:val="00AF70D6"/>
    <w:rsid w:val="00AF7312"/>
    <w:rsid w:val="00AF78F4"/>
    <w:rsid w:val="00B0006C"/>
    <w:rsid w:val="00B00A27"/>
    <w:rsid w:val="00B01700"/>
    <w:rsid w:val="00B01B3E"/>
    <w:rsid w:val="00B0201C"/>
    <w:rsid w:val="00B02AEA"/>
    <w:rsid w:val="00B02D9F"/>
    <w:rsid w:val="00B034A2"/>
    <w:rsid w:val="00B03BD7"/>
    <w:rsid w:val="00B03D83"/>
    <w:rsid w:val="00B047B7"/>
    <w:rsid w:val="00B057A4"/>
    <w:rsid w:val="00B06110"/>
    <w:rsid w:val="00B07E1F"/>
    <w:rsid w:val="00B10006"/>
    <w:rsid w:val="00B10CF4"/>
    <w:rsid w:val="00B125BD"/>
    <w:rsid w:val="00B13509"/>
    <w:rsid w:val="00B13769"/>
    <w:rsid w:val="00B13E2E"/>
    <w:rsid w:val="00B140C4"/>
    <w:rsid w:val="00B140EF"/>
    <w:rsid w:val="00B150A4"/>
    <w:rsid w:val="00B15119"/>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3846"/>
    <w:rsid w:val="00B35209"/>
    <w:rsid w:val="00B353A6"/>
    <w:rsid w:val="00B37016"/>
    <w:rsid w:val="00B37093"/>
    <w:rsid w:val="00B373DD"/>
    <w:rsid w:val="00B4002F"/>
    <w:rsid w:val="00B40290"/>
    <w:rsid w:val="00B418CC"/>
    <w:rsid w:val="00B41A04"/>
    <w:rsid w:val="00B423AE"/>
    <w:rsid w:val="00B4274F"/>
    <w:rsid w:val="00B43060"/>
    <w:rsid w:val="00B43F7B"/>
    <w:rsid w:val="00B44B0A"/>
    <w:rsid w:val="00B46613"/>
    <w:rsid w:val="00B50571"/>
    <w:rsid w:val="00B50D1C"/>
    <w:rsid w:val="00B546C7"/>
    <w:rsid w:val="00B546F9"/>
    <w:rsid w:val="00B54F43"/>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D2E"/>
    <w:rsid w:val="00B85DED"/>
    <w:rsid w:val="00B87C0B"/>
    <w:rsid w:val="00B87CEA"/>
    <w:rsid w:val="00B87D01"/>
    <w:rsid w:val="00B9073F"/>
    <w:rsid w:val="00B91716"/>
    <w:rsid w:val="00B9177E"/>
    <w:rsid w:val="00B928BD"/>
    <w:rsid w:val="00B92C22"/>
    <w:rsid w:val="00B92F47"/>
    <w:rsid w:val="00B94B51"/>
    <w:rsid w:val="00B94E12"/>
    <w:rsid w:val="00B95279"/>
    <w:rsid w:val="00B957A9"/>
    <w:rsid w:val="00B95BD3"/>
    <w:rsid w:val="00B973AF"/>
    <w:rsid w:val="00B97731"/>
    <w:rsid w:val="00B97E9D"/>
    <w:rsid w:val="00BA0CE1"/>
    <w:rsid w:val="00BA1046"/>
    <w:rsid w:val="00BA134C"/>
    <w:rsid w:val="00BA172B"/>
    <w:rsid w:val="00BA3A0F"/>
    <w:rsid w:val="00BA44AB"/>
    <w:rsid w:val="00BA5CD4"/>
    <w:rsid w:val="00BA60B3"/>
    <w:rsid w:val="00BA63B2"/>
    <w:rsid w:val="00BA7490"/>
    <w:rsid w:val="00BA772F"/>
    <w:rsid w:val="00BA7BF8"/>
    <w:rsid w:val="00BB082E"/>
    <w:rsid w:val="00BB0AAE"/>
    <w:rsid w:val="00BB1B0B"/>
    <w:rsid w:val="00BB4227"/>
    <w:rsid w:val="00BB5211"/>
    <w:rsid w:val="00BB5ECA"/>
    <w:rsid w:val="00BB6A4A"/>
    <w:rsid w:val="00BC00D9"/>
    <w:rsid w:val="00BC20E6"/>
    <w:rsid w:val="00BC2748"/>
    <w:rsid w:val="00BC3D2E"/>
    <w:rsid w:val="00BC70AF"/>
    <w:rsid w:val="00BC70FF"/>
    <w:rsid w:val="00BC7713"/>
    <w:rsid w:val="00BC7C72"/>
    <w:rsid w:val="00BD17D4"/>
    <w:rsid w:val="00BD3491"/>
    <w:rsid w:val="00BD3560"/>
    <w:rsid w:val="00BD3846"/>
    <w:rsid w:val="00BD38D6"/>
    <w:rsid w:val="00BD38DD"/>
    <w:rsid w:val="00BD5FAB"/>
    <w:rsid w:val="00BE1AA0"/>
    <w:rsid w:val="00BE386A"/>
    <w:rsid w:val="00BE3CD8"/>
    <w:rsid w:val="00BE4773"/>
    <w:rsid w:val="00BE5FCB"/>
    <w:rsid w:val="00BE643C"/>
    <w:rsid w:val="00BE698E"/>
    <w:rsid w:val="00BF2249"/>
    <w:rsid w:val="00BF6177"/>
    <w:rsid w:val="00C00D24"/>
    <w:rsid w:val="00C027CB"/>
    <w:rsid w:val="00C03274"/>
    <w:rsid w:val="00C0369A"/>
    <w:rsid w:val="00C039F0"/>
    <w:rsid w:val="00C03F8B"/>
    <w:rsid w:val="00C050DC"/>
    <w:rsid w:val="00C059DA"/>
    <w:rsid w:val="00C06493"/>
    <w:rsid w:val="00C064B2"/>
    <w:rsid w:val="00C06D20"/>
    <w:rsid w:val="00C0721A"/>
    <w:rsid w:val="00C106B8"/>
    <w:rsid w:val="00C1108B"/>
    <w:rsid w:val="00C12638"/>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3241F"/>
    <w:rsid w:val="00C408B8"/>
    <w:rsid w:val="00C417F9"/>
    <w:rsid w:val="00C41FF8"/>
    <w:rsid w:val="00C4498D"/>
    <w:rsid w:val="00C45323"/>
    <w:rsid w:val="00C459CA"/>
    <w:rsid w:val="00C45A4A"/>
    <w:rsid w:val="00C473AE"/>
    <w:rsid w:val="00C47BAC"/>
    <w:rsid w:val="00C525D9"/>
    <w:rsid w:val="00C535AE"/>
    <w:rsid w:val="00C54FAC"/>
    <w:rsid w:val="00C55113"/>
    <w:rsid w:val="00C558C2"/>
    <w:rsid w:val="00C56720"/>
    <w:rsid w:val="00C56D1A"/>
    <w:rsid w:val="00C56FAB"/>
    <w:rsid w:val="00C57329"/>
    <w:rsid w:val="00C602AD"/>
    <w:rsid w:val="00C6148F"/>
    <w:rsid w:val="00C62625"/>
    <w:rsid w:val="00C62960"/>
    <w:rsid w:val="00C62B9F"/>
    <w:rsid w:val="00C64A91"/>
    <w:rsid w:val="00C65F56"/>
    <w:rsid w:val="00C66080"/>
    <w:rsid w:val="00C668E9"/>
    <w:rsid w:val="00C7075B"/>
    <w:rsid w:val="00C70C1F"/>
    <w:rsid w:val="00C710A4"/>
    <w:rsid w:val="00C7207E"/>
    <w:rsid w:val="00C73552"/>
    <w:rsid w:val="00C73C2C"/>
    <w:rsid w:val="00C743D2"/>
    <w:rsid w:val="00C749A1"/>
    <w:rsid w:val="00C74E17"/>
    <w:rsid w:val="00C75044"/>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AF0"/>
    <w:rsid w:val="00CA4562"/>
    <w:rsid w:val="00CA468A"/>
    <w:rsid w:val="00CA6CAB"/>
    <w:rsid w:val="00CA7B4B"/>
    <w:rsid w:val="00CB1783"/>
    <w:rsid w:val="00CB2EA3"/>
    <w:rsid w:val="00CB3D3D"/>
    <w:rsid w:val="00CB45C0"/>
    <w:rsid w:val="00CB4EB9"/>
    <w:rsid w:val="00CB5264"/>
    <w:rsid w:val="00CB690F"/>
    <w:rsid w:val="00CC063D"/>
    <w:rsid w:val="00CC0946"/>
    <w:rsid w:val="00CC2E3A"/>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28B"/>
    <w:rsid w:val="00CE368B"/>
    <w:rsid w:val="00CE3F7F"/>
    <w:rsid w:val="00CE43A8"/>
    <w:rsid w:val="00CE52A9"/>
    <w:rsid w:val="00CE7176"/>
    <w:rsid w:val="00CE74C5"/>
    <w:rsid w:val="00CE7FF3"/>
    <w:rsid w:val="00CF03C1"/>
    <w:rsid w:val="00CF2424"/>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8A8"/>
    <w:rsid w:val="00D046FA"/>
    <w:rsid w:val="00D06356"/>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A5D"/>
    <w:rsid w:val="00D20D0B"/>
    <w:rsid w:val="00D240FA"/>
    <w:rsid w:val="00D24132"/>
    <w:rsid w:val="00D2452D"/>
    <w:rsid w:val="00D268F5"/>
    <w:rsid w:val="00D26D5D"/>
    <w:rsid w:val="00D271C9"/>
    <w:rsid w:val="00D31B0E"/>
    <w:rsid w:val="00D334EB"/>
    <w:rsid w:val="00D33CA1"/>
    <w:rsid w:val="00D3680A"/>
    <w:rsid w:val="00D40E9D"/>
    <w:rsid w:val="00D41AF7"/>
    <w:rsid w:val="00D41DCD"/>
    <w:rsid w:val="00D423F3"/>
    <w:rsid w:val="00D425DF"/>
    <w:rsid w:val="00D44860"/>
    <w:rsid w:val="00D449E9"/>
    <w:rsid w:val="00D45CA7"/>
    <w:rsid w:val="00D4789E"/>
    <w:rsid w:val="00D47FE8"/>
    <w:rsid w:val="00D50070"/>
    <w:rsid w:val="00D5076F"/>
    <w:rsid w:val="00D527AA"/>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74E"/>
    <w:rsid w:val="00D70DB0"/>
    <w:rsid w:val="00D71C36"/>
    <w:rsid w:val="00D71E10"/>
    <w:rsid w:val="00D7245A"/>
    <w:rsid w:val="00D724F0"/>
    <w:rsid w:val="00D72BFC"/>
    <w:rsid w:val="00D746C7"/>
    <w:rsid w:val="00D75389"/>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1E1E"/>
    <w:rsid w:val="00DB2D49"/>
    <w:rsid w:val="00DB30C5"/>
    <w:rsid w:val="00DB397F"/>
    <w:rsid w:val="00DB4386"/>
    <w:rsid w:val="00DB54CD"/>
    <w:rsid w:val="00DB5B77"/>
    <w:rsid w:val="00DB67FE"/>
    <w:rsid w:val="00DB7FD2"/>
    <w:rsid w:val="00DC003C"/>
    <w:rsid w:val="00DC0AF0"/>
    <w:rsid w:val="00DC0C6C"/>
    <w:rsid w:val="00DC1739"/>
    <w:rsid w:val="00DC2040"/>
    <w:rsid w:val="00DC228F"/>
    <w:rsid w:val="00DC27CD"/>
    <w:rsid w:val="00DC3381"/>
    <w:rsid w:val="00DC4145"/>
    <w:rsid w:val="00DC4A1B"/>
    <w:rsid w:val="00DC4CCD"/>
    <w:rsid w:val="00DC5090"/>
    <w:rsid w:val="00DC54A0"/>
    <w:rsid w:val="00DC5680"/>
    <w:rsid w:val="00DC5BC3"/>
    <w:rsid w:val="00DC5C91"/>
    <w:rsid w:val="00DC5E3E"/>
    <w:rsid w:val="00DC657D"/>
    <w:rsid w:val="00DC73C1"/>
    <w:rsid w:val="00DD0E25"/>
    <w:rsid w:val="00DD0E43"/>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59D6"/>
    <w:rsid w:val="00DE6539"/>
    <w:rsid w:val="00DE6AD2"/>
    <w:rsid w:val="00DE702F"/>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2A55"/>
    <w:rsid w:val="00E141DD"/>
    <w:rsid w:val="00E1431A"/>
    <w:rsid w:val="00E14E4A"/>
    <w:rsid w:val="00E159BA"/>
    <w:rsid w:val="00E15B05"/>
    <w:rsid w:val="00E178E7"/>
    <w:rsid w:val="00E17B59"/>
    <w:rsid w:val="00E2153D"/>
    <w:rsid w:val="00E220EB"/>
    <w:rsid w:val="00E22490"/>
    <w:rsid w:val="00E226E4"/>
    <w:rsid w:val="00E22B3E"/>
    <w:rsid w:val="00E22BAA"/>
    <w:rsid w:val="00E22F64"/>
    <w:rsid w:val="00E230B4"/>
    <w:rsid w:val="00E23D25"/>
    <w:rsid w:val="00E2424B"/>
    <w:rsid w:val="00E25E87"/>
    <w:rsid w:val="00E2734D"/>
    <w:rsid w:val="00E27AAB"/>
    <w:rsid w:val="00E317E6"/>
    <w:rsid w:val="00E326FB"/>
    <w:rsid w:val="00E35480"/>
    <w:rsid w:val="00E35B0C"/>
    <w:rsid w:val="00E361C5"/>
    <w:rsid w:val="00E36764"/>
    <w:rsid w:val="00E37A83"/>
    <w:rsid w:val="00E37C2B"/>
    <w:rsid w:val="00E41414"/>
    <w:rsid w:val="00E42957"/>
    <w:rsid w:val="00E42C5B"/>
    <w:rsid w:val="00E430E7"/>
    <w:rsid w:val="00E4376E"/>
    <w:rsid w:val="00E43D56"/>
    <w:rsid w:val="00E442DF"/>
    <w:rsid w:val="00E444FE"/>
    <w:rsid w:val="00E44B95"/>
    <w:rsid w:val="00E4596D"/>
    <w:rsid w:val="00E464CE"/>
    <w:rsid w:val="00E46EA4"/>
    <w:rsid w:val="00E47250"/>
    <w:rsid w:val="00E47C05"/>
    <w:rsid w:val="00E47CDD"/>
    <w:rsid w:val="00E525F2"/>
    <w:rsid w:val="00E54697"/>
    <w:rsid w:val="00E552FA"/>
    <w:rsid w:val="00E56592"/>
    <w:rsid w:val="00E56D64"/>
    <w:rsid w:val="00E56F94"/>
    <w:rsid w:val="00E5766E"/>
    <w:rsid w:val="00E57C87"/>
    <w:rsid w:val="00E60031"/>
    <w:rsid w:val="00E6080F"/>
    <w:rsid w:val="00E60FB3"/>
    <w:rsid w:val="00E62812"/>
    <w:rsid w:val="00E6508F"/>
    <w:rsid w:val="00E65890"/>
    <w:rsid w:val="00E65BDA"/>
    <w:rsid w:val="00E70258"/>
    <w:rsid w:val="00E72987"/>
    <w:rsid w:val="00E73B64"/>
    <w:rsid w:val="00E74151"/>
    <w:rsid w:val="00E74E5A"/>
    <w:rsid w:val="00E76417"/>
    <w:rsid w:val="00E778B1"/>
    <w:rsid w:val="00E77CBF"/>
    <w:rsid w:val="00E8039C"/>
    <w:rsid w:val="00E8083A"/>
    <w:rsid w:val="00E8125A"/>
    <w:rsid w:val="00E81C73"/>
    <w:rsid w:val="00E83615"/>
    <w:rsid w:val="00E8451E"/>
    <w:rsid w:val="00E845E5"/>
    <w:rsid w:val="00E84ADB"/>
    <w:rsid w:val="00E85D4F"/>
    <w:rsid w:val="00E87FCF"/>
    <w:rsid w:val="00E903AD"/>
    <w:rsid w:val="00E93006"/>
    <w:rsid w:val="00E9439D"/>
    <w:rsid w:val="00E951C4"/>
    <w:rsid w:val="00E95891"/>
    <w:rsid w:val="00E96F0B"/>
    <w:rsid w:val="00E973AE"/>
    <w:rsid w:val="00E97630"/>
    <w:rsid w:val="00E9767C"/>
    <w:rsid w:val="00E97715"/>
    <w:rsid w:val="00EA106A"/>
    <w:rsid w:val="00EA1929"/>
    <w:rsid w:val="00EA1C1B"/>
    <w:rsid w:val="00EA2638"/>
    <w:rsid w:val="00EA26B0"/>
    <w:rsid w:val="00EA3B36"/>
    <w:rsid w:val="00EA46B3"/>
    <w:rsid w:val="00EA4B4C"/>
    <w:rsid w:val="00EA4E03"/>
    <w:rsid w:val="00EA4E56"/>
    <w:rsid w:val="00EA5C42"/>
    <w:rsid w:val="00EA75F3"/>
    <w:rsid w:val="00EA7C60"/>
    <w:rsid w:val="00EB00ED"/>
    <w:rsid w:val="00EB08FD"/>
    <w:rsid w:val="00EB0F1B"/>
    <w:rsid w:val="00EB19F4"/>
    <w:rsid w:val="00EB1C6D"/>
    <w:rsid w:val="00EB1EBC"/>
    <w:rsid w:val="00EB202D"/>
    <w:rsid w:val="00EB27E7"/>
    <w:rsid w:val="00EB366F"/>
    <w:rsid w:val="00EB3C39"/>
    <w:rsid w:val="00EB3DD3"/>
    <w:rsid w:val="00EB5120"/>
    <w:rsid w:val="00EB55BE"/>
    <w:rsid w:val="00EB6A77"/>
    <w:rsid w:val="00EB7686"/>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5A9C"/>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C3D"/>
    <w:rsid w:val="00EE0DB5"/>
    <w:rsid w:val="00EE30D0"/>
    <w:rsid w:val="00EE38E0"/>
    <w:rsid w:val="00EE4BA6"/>
    <w:rsid w:val="00EE503B"/>
    <w:rsid w:val="00EE55AA"/>
    <w:rsid w:val="00EE5F12"/>
    <w:rsid w:val="00EF15BD"/>
    <w:rsid w:val="00EF1D7B"/>
    <w:rsid w:val="00EF267C"/>
    <w:rsid w:val="00EF45FF"/>
    <w:rsid w:val="00EF48B6"/>
    <w:rsid w:val="00EF498B"/>
    <w:rsid w:val="00EF5750"/>
    <w:rsid w:val="00EF5941"/>
    <w:rsid w:val="00EF5D30"/>
    <w:rsid w:val="00EF6005"/>
    <w:rsid w:val="00EF61E0"/>
    <w:rsid w:val="00EF72F5"/>
    <w:rsid w:val="00EF7D9F"/>
    <w:rsid w:val="00F00B06"/>
    <w:rsid w:val="00F00ECE"/>
    <w:rsid w:val="00F02843"/>
    <w:rsid w:val="00F029A1"/>
    <w:rsid w:val="00F04393"/>
    <w:rsid w:val="00F04C77"/>
    <w:rsid w:val="00F064B7"/>
    <w:rsid w:val="00F066C6"/>
    <w:rsid w:val="00F07660"/>
    <w:rsid w:val="00F07A0D"/>
    <w:rsid w:val="00F12B1C"/>
    <w:rsid w:val="00F1386C"/>
    <w:rsid w:val="00F13C18"/>
    <w:rsid w:val="00F14214"/>
    <w:rsid w:val="00F1484B"/>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925"/>
    <w:rsid w:val="00F27D81"/>
    <w:rsid w:val="00F30FA5"/>
    <w:rsid w:val="00F3235E"/>
    <w:rsid w:val="00F32762"/>
    <w:rsid w:val="00F32B6A"/>
    <w:rsid w:val="00F32CA0"/>
    <w:rsid w:val="00F33B09"/>
    <w:rsid w:val="00F341D5"/>
    <w:rsid w:val="00F349FC"/>
    <w:rsid w:val="00F34B72"/>
    <w:rsid w:val="00F351F3"/>
    <w:rsid w:val="00F35BC0"/>
    <w:rsid w:val="00F35BC5"/>
    <w:rsid w:val="00F36888"/>
    <w:rsid w:val="00F37DAA"/>
    <w:rsid w:val="00F37FC7"/>
    <w:rsid w:val="00F410A4"/>
    <w:rsid w:val="00F42E6D"/>
    <w:rsid w:val="00F434FA"/>
    <w:rsid w:val="00F43829"/>
    <w:rsid w:val="00F43878"/>
    <w:rsid w:val="00F44682"/>
    <w:rsid w:val="00F448DF"/>
    <w:rsid w:val="00F448F3"/>
    <w:rsid w:val="00F462B5"/>
    <w:rsid w:val="00F478D3"/>
    <w:rsid w:val="00F47DD5"/>
    <w:rsid w:val="00F47E20"/>
    <w:rsid w:val="00F501CA"/>
    <w:rsid w:val="00F518F7"/>
    <w:rsid w:val="00F5227A"/>
    <w:rsid w:val="00F5381A"/>
    <w:rsid w:val="00F53C5D"/>
    <w:rsid w:val="00F54218"/>
    <w:rsid w:val="00F54DD5"/>
    <w:rsid w:val="00F55C79"/>
    <w:rsid w:val="00F55DD8"/>
    <w:rsid w:val="00F560E7"/>
    <w:rsid w:val="00F56B6C"/>
    <w:rsid w:val="00F579DE"/>
    <w:rsid w:val="00F60BCD"/>
    <w:rsid w:val="00F61453"/>
    <w:rsid w:val="00F619FB"/>
    <w:rsid w:val="00F63042"/>
    <w:rsid w:val="00F634F2"/>
    <w:rsid w:val="00F641B0"/>
    <w:rsid w:val="00F64F5D"/>
    <w:rsid w:val="00F65422"/>
    <w:rsid w:val="00F65E12"/>
    <w:rsid w:val="00F662E4"/>
    <w:rsid w:val="00F66D15"/>
    <w:rsid w:val="00F67149"/>
    <w:rsid w:val="00F71665"/>
    <w:rsid w:val="00F730F8"/>
    <w:rsid w:val="00F73D3C"/>
    <w:rsid w:val="00F74B4C"/>
    <w:rsid w:val="00F74FBF"/>
    <w:rsid w:val="00F7564B"/>
    <w:rsid w:val="00F75EF5"/>
    <w:rsid w:val="00F763C8"/>
    <w:rsid w:val="00F7731C"/>
    <w:rsid w:val="00F773E3"/>
    <w:rsid w:val="00F77F7B"/>
    <w:rsid w:val="00F80B2A"/>
    <w:rsid w:val="00F80D81"/>
    <w:rsid w:val="00F813C9"/>
    <w:rsid w:val="00F81473"/>
    <w:rsid w:val="00F819DE"/>
    <w:rsid w:val="00F826BF"/>
    <w:rsid w:val="00F82BD2"/>
    <w:rsid w:val="00F84C22"/>
    <w:rsid w:val="00F84E18"/>
    <w:rsid w:val="00F85490"/>
    <w:rsid w:val="00F85E75"/>
    <w:rsid w:val="00F869AD"/>
    <w:rsid w:val="00F86F97"/>
    <w:rsid w:val="00F87711"/>
    <w:rsid w:val="00F90377"/>
    <w:rsid w:val="00F90556"/>
    <w:rsid w:val="00F9102C"/>
    <w:rsid w:val="00F927F2"/>
    <w:rsid w:val="00F9449E"/>
    <w:rsid w:val="00F9479A"/>
    <w:rsid w:val="00F95F21"/>
    <w:rsid w:val="00F96142"/>
    <w:rsid w:val="00F96739"/>
    <w:rsid w:val="00F9689B"/>
    <w:rsid w:val="00F96F47"/>
    <w:rsid w:val="00FA157A"/>
    <w:rsid w:val="00FA18A4"/>
    <w:rsid w:val="00FA2095"/>
    <w:rsid w:val="00FA2F56"/>
    <w:rsid w:val="00FA3EAA"/>
    <w:rsid w:val="00FA452F"/>
    <w:rsid w:val="00FA4BB8"/>
    <w:rsid w:val="00FA5E45"/>
    <w:rsid w:val="00FA63A9"/>
    <w:rsid w:val="00FA7812"/>
    <w:rsid w:val="00FB0C66"/>
    <w:rsid w:val="00FB1127"/>
    <w:rsid w:val="00FB1307"/>
    <w:rsid w:val="00FB15BB"/>
    <w:rsid w:val="00FB20FE"/>
    <w:rsid w:val="00FB22E3"/>
    <w:rsid w:val="00FB2FC2"/>
    <w:rsid w:val="00FB3170"/>
    <w:rsid w:val="00FB31ED"/>
    <w:rsid w:val="00FB3519"/>
    <w:rsid w:val="00FB3B1A"/>
    <w:rsid w:val="00FB3B3A"/>
    <w:rsid w:val="00FB6031"/>
    <w:rsid w:val="00FB7C58"/>
    <w:rsid w:val="00FC09C1"/>
    <w:rsid w:val="00FC1BE5"/>
    <w:rsid w:val="00FC28F3"/>
    <w:rsid w:val="00FC2969"/>
    <w:rsid w:val="00FC2B3B"/>
    <w:rsid w:val="00FC2EBA"/>
    <w:rsid w:val="00FC5627"/>
    <w:rsid w:val="00FC5843"/>
    <w:rsid w:val="00FC5A19"/>
    <w:rsid w:val="00FC73E4"/>
    <w:rsid w:val="00FC7CBB"/>
    <w:rsid w:val="00FD1525"/>
    <w:rsid w:val="00FD1782"/>
    <w:rsid w:val="00FD41EB"/>
    <w:rsid w:val="00FD4820"/>
    <w:rsid w:val="00FD521C"/>
    <w:rsid w:val="00FD5356"/>
    <w:rsid w:val="00FD5E69"/>
    <w:rsid w:val="00FD666E"/>
    <w:rsid w:val="00FD69B7"/>
    <w:rsid w:val="00FD69EA"/>
    <w:rsid w:val="00FE0572"/>
    <w:rsid w:val="00FE0CEC"/>
    <w:rsid w:val="00FE38EB"/>
    <w:rsid w:val="00FE3B05"/>
    <w:rsid w:val="00FE3CF2"/>
    <w:rsid w:val="00FF0D94"/>
    <w:rsid w:val="00FF112A"/>
    <w:rsid w:val="00FF14BE"/>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E6BB52B"/>
    <w:rsid w:val="30E87E0A"/>
    <w:rsid w:val="3174434B"/>
    <w:rsid w:val="33AA27AF"/>
    <w:rsid w:val="39F96857"/>
    <w:rsid w:val="42F83D2F"/>
    <w:rsid w:val="432839D0"/>
    <w:rsid w:val="43D5F3DC"/>
    <w:rsid w:val="48EA2EAC"/>
    <w:rsid w:val="49D0897F"/>
    <w:rsid w:val="4E06B8A7"/>
    <w:rsid w:val="503F82E9"/>
    <w:rsid w:val="527D4EBE"/>
    <w:rsid w:val="53E0F8C0"/>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729583-C5D9-4BBD-B860-57E65F7C0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16</TotalTime>
  <Pages>8</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Lesson 9.05:  Effective Feedback Strategies-Practice with 1:1 Conferences </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9.05:  Effective Feedback Strategies-Practice with 1:1 Conferences </dc:title>
  <dc:subject>Lesson 9.05:  Effective Feedback Strategies-Practice with 1:1 Conferences </dc:subject>
  <dc:creator>Texas Education Agency</dc:creator>
  <cp:keywords/>
  <dc:description/>
  <cp:lastModifiedBy>White (she/her), Whitney</cp:lastModifiedBy>
  <cp:revision>14</cp:revision>
  <dcterms:created xsi:type="dcterms:W3CDTF">2023-01-01T19:39:00Z</dcterms:created>
  <dcterms:modified xsi:type="dcterms:W3CDTF">2023-08-27T16:18:00Z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