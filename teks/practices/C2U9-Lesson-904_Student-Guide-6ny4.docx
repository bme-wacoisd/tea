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0A4DCC2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4E3F5E7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5B7C00">
        <w:rPr>
          <w:shd w:val="clear" w:color="auto" w:fill="FFFFFF"/>
        </w:rPr>
        <w:t>0</w:t>
      </w:r>
      <w:r w:rsidR="002821F8">
        <w:rPr>
          <w:shd w:val="clear" w:color="auto" w:fill="FFFFFF"/>
        </w:rPr>
        <w:t>4</w:t>
      </w:r>
      <w:r w:rsidRPr="005F5393">
        <w:rPr>
          <w:shd w:val="clear" w:color="auto" w:fill="FFFFFF"/>
        </w:rPr>
        <w:t xml:space="preserve">: </w:t>
      </w:r>
      <w:r w:rsidR="00964116">
        <w:t>Effective Feedback Strategies</w:t>
      </w:r>
      <w:r w:rsidR="002821F8">
        <w:t>-Formal, Verbal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3EAE4B65" w14:textId="002D4161" w:rsidR="00042257" w:rsidRPr="00C85217" w:rsidRDefault="00042257" w:rsidP="00042257">
      <w:pPr>
        <w:pStyle w:val="Tabletext"/>
      </w:pPr>
      <w:r>
        <w:t>In unit 8, you were introduced to the concept of student conferences</w:t>
      </w:r>
      <w:r w:rsidR="0029725C">
        <w:t xml:space="preserve">. </w:t>
      </w:r>
      <w:r>
        <w:t>In that that unit, one of the characteristics of a student conference was that they included attention to the student’s emotions about learning</w:t>
      </w:r>
      <w:r w:rsidR="0029725C">
        <w:t xml:space="preserve">. </w:t>
      </w:r>
      <w:r>
        <w:t xml:space="preserve">Why is it important to </w:t>
      </w:r>
      <w:proofErr w:type="gramStart"/>
      <w:r>
        <w:t>attend to</w:t>
      </w:r>
      <w:proofErr w:type="gramEnd"/>
      <w:r>
        <w:t xml:space="preserve"> student emotions in conferences, especially when giving feedback?</w:t>
      </w:r>
    </w:p>
    <w:p w14:paraId="2386EA27" w14:textId="77777777" w:rsidR="00DB26B3" w:rsidRDefault="00DB26B3" w:rsidP="00E05ECF">
      <w:pPr>
        <w:pStyle w:val="Tabletext"/>
        <w:rPr>
          <w:i/>
          <w:iCs/>
          <w:color w:val="008000"/>
        </w:rPr>
      </w:pPr>
    </w:p>
    <w:p w14:paraId="2CD0DE2A" w14:textId="77777777" w:rsidR="00DB26B3" w:rsidRDefault="00DB26B3" w:rsidP="00E05ECF">
      <w:pPr>
        <w:pStyle w:val="Tabletext"/>
        <w:rPr>
          <w:i/>
          <w:iCs/>
          <w:color w:val="008000"/>
        </w:rPr>
      </w:pPr>
    </w:p>
    <w:p w14:paraId="4E954DAF" w14:textId="77777777" w:rsidR="00DB26B3" w:rsidRDefault="00DB26B3" w:rsidP="00E05ECF">
      <w:pPr>
        <w:pStyle w:val="Tabletext"/>
        <w:rPr>
          <w:i/>
          <w:iCs/>
          <w:color w:val="008000"/>
        </w:rPr>
      </w:pPr>
    </w:p>
    <w:p w14:paraId="7BD5117D" w14:textId="63E7CC4B" w:rsidR="002821F8" w:rsidRDefault="002821F8" w:rsidP="00E05ECF">
      <w:pPr>
        <w:pStyle w:val="Tabletext"/>
        <w:rPr>
          <w:b/>
          <w:bCs/>
        </w:rPr>
      </w:pPr>
      <w:r w:rsidRPr="002821F8">
        <w:rPr>
          <w:b/>
          <w:bCs/>
        </w:rPr>
        <w:t>Communicating Feedback</w:t>
      </w:r>
    </w:p>
    <w:p w14:paraId="2211C816" w14:textId="56F9C958" w:rsidR="002821F8" w:rsidRDefault="00D046FA" w:rsidP="00E05ECF">
      <w:pPr>
        <w:pStyle w:val="Tabletext"/>
      </w:pPr>
      <w:r>
        <w:t>How can teachers help to make sure feedback is received positively?</w:t>
      </w:r>
    </w:p>
    <w:p w14:paraId="29D41C9A" w14:textId="050B95AC" w:rsidR="00EE0C3D" w:rsidRDefault="00EE0C3D" w:rsidP="00436C96"/>
    <w:p w14:paraId="28798DD9" w14:textId="5A4397AB" w:rsidR="00DB26B3" w:rsidRDefault="00DB26B3" w:rsidP="00436C96"/>
    <w:p w14:paraId="6E1E7327" w14:textId="21349EEC" w:rsidR="00DB26B3" w:rsidRDefault="00DB26B3" w:rsidP="00436C96"/>
    <w:p w14:paraId="7AC19208" w14:textId="6F0C35FD" w:rsidR="00DB26B3" w:rsidRDefault="00DB26B3" w:rsidP="00436C96"/>
    <w:p w14:paraId="42801921" w14:textId="4750E852" w:rsidR="00DB26B3" w:rsidRDefault="00DB26B3" w:rsidP="00436C96"/>
    <w:p w14:paraId="05ED69C2" w14:textId="77777777" w:rsidR="00DB26B3" w:rsidRPr="00A2418B" w:rsidRDefault="00DB26B3" w:rsidP="00436C96"/>
    <w:p w14:paraId="7966B6F7" w14:textId="77777777" w:rsidR="00C050DC" w:rsidRDefault="00C050DC" w:rsidP="0055591F">
      <w:r>
        <w:t>Benefits of 1:1 Conferences with students</w:t>
      </w:r>
    </w:p>
    <w:p w14:paraId="5F261063" w14:textId="77777777" w:rsidR="00DB26B3" w:rsidRDefault="00DB26B3" w:rsidP="00920122"/>
    <w:p w14:paraId="53A6BCCD" w14:textId="77777777" w:rsidR="00DB26B3" w:rsidRDefault="00DB26B3" w:rsidP="00920122"/>
    <w:p w14:paraId="7F763064" w14:textId="77777777" w:rsidR="00DB26B3" w:rsidRDefault="00DB26B3" w:rsidP="00920122"/>
    <w:p w14:paraId="3FCD1C4A" w14:textId="77777777" w:rsidR="00DB26B3" w:rsidRDefault="00DB26B3" w:rsidP="00920122"/>
    <w:p w14:paraId="056CBD11" w14:textId="65EFB0F2" w:rsidR="00540EFB" w:rsidRDefault="00C670AD" w:rsidP="00920122">
      <w:r>
        <w:t xml:space="preserve">Planning for </w:t>
      </w:r>
      <w:r w:rsidR="00540EFB">
        <w:t>1:1 Conferences with students</w:t>
      </w:r>
    </w:p>
    <w:p w14:paraId="3764232F" w14:textId="17A691CD" w:rsidR="0005577A" w:rsidRDefault="0005577A" w:rsidP="00920122"/>
    <w:p w14:paraId="6C342323" w14:textId="77777777" w:rsidR="0005577A" w:rsidRDefault="0005577A" w:rsidP="00920122"/>
    <w:p w14:paraId="1C0284E9" w14:textId="77777777" w:rsidR="00DB26B3" w:rsidRDefault="00DB26B3" w:rsidP="0085787B">
      <w:pPr>
        <w:pStyle w:val="Tabletext"/>
        <w:spacing w:before="0" w:after="0"/>
      </w:pPr>
    </w:p>
    <w:p w14:paraId="60A2CFF1" w14:textId="77777777" w:rsidR="0029725C" w:rsidRDefault="0029725C" w:rsidP="0085787B">
      <w:pPr>
        <w:pStyle w:val="Tabletext"/>
        <w:spacing w:before="0" w:after="0"/>
        <w:rPr>
          <w:b/>
          <w:bCs/>
        </w:rPr>
      </w:pPr>
    </w:p>
    <w:p w14:paraId="36FA6BD6" w14:textId="2818F604" w:rsidR="0085787B" w:rsidRPr="00353EA6" w:rsidRDefault="0085787B" w:rsidP="0085787B">
      <w:pPr>
        <w:pStyle w:val="Tabletext"/>
        <w:spacing w:before="0" w:after="0"/>
        <w:rPr>
          <w:b/>
          <w:bCs/>
        </w:rPr>
      </w:pPr>
      <w:r w:rsidRPr="00353EA6">
        <w:rPr>
          <w:b/>
          <w:bCs/>
        </w:rPr>
        <w:lastRenderedPageBreak/>
        <w:t>Model-1:1 Student Conferences</w:t>
      </w:r>
    </w:p>
    <w:p w14:paraId="6DDA0B44" w14:textId="60EF27D0" w:rsidR="00353EA6" w:rsidRDefault="00353EA6" w:rsidP="0085787B">
      <w:pPr>
        <w:pStyle w:val="Tabletext"/>
        <w:spacing w:before="0" w:after="0"/>
      </w:pPr>
    </w:p>
    <w:p w14:paraId="201F8407" w14:textId="79193D52" w:rsidR="00C33C9F" w:rsidRDefault="00353EA6" w:rsidP="0085787B">
      <w:pPr>
        <w:pStyle w:val="Tabletext"/>
        <w:spacing w:before="0" w:after="0"/>
      </w:pPr>
      <w:r>
        <w:t xml:space="preserve">Scenario: </w:t>
      </w:r>
      <w:r w:rsidR="00105D59">
        <w:t>A class of 5</w:t>
      </w:r>
      <w:r w:rsidR="00105D59" w:rsidRPr="489EBC18">
        <w:rPr>
          <w:vertAlign w:val="superscript"/>
        </w:rPr>
        <w:t>th</w:t>
      </w:r>
      <w:r w:rsidR="00105D59">
        <w:t xml:space="preserve"> grade students have recently been</w:t>
      </w:r>
      <w:r w:rsidR="00B97452">
        <w:t xml:space="preserve"> working on their argumentative writing</w:t>
      </w:r>
      <w:r w:rsidR="0029725C">
        <w:t xml:space="preserve">. </w:t>
      </w:r>
      <w:r w:rsidR="00B97452">
        <w:t xml:space="preserve">Ms. Jeffries, their teacher, </w:t>
      </w:r>
      <w:r w:rsidR="00C63D00">
        <w:t>assigned the students a reading passage about school gardens</w:t>
      </w:r>
      <w:r w:rsidR="0029725C">
        <w:t xml:space="preserve">. </w:t>
      </w:r>
      <w:r w:rsidR="00C63D00">
        <w:t xml:space="preserve">The students were then asked to generate questions about the </w:t>
      </w:r>
      <w:r w:rsidR="00641FFD">
        <w:t>costs and benefits of school gardens and allowed to conduct research on the topic</w:t>
      </w:r>
      <w:r w:rsidR="0029725C">
        <w:t xml:space="preserve">. </w:t>
      </w:r>
      <w:r w:rsidR="00641FFD">
        <w:t xml:space="preserve">As a summative task the students were asked to write a </w:t>
      </w:r>
      <w:r w:rsidR="00821DE7">
        <w:t xml:space="preserve">multi-paragraph letter to convince their school principal to allow a school garden. </w:t>
      </w:r>
      <w:r w:rsidR="002157D3">
        <w:t>The students must clearly state their claim, support the claim with evidence from the passage or their research</w:t>
      </w:r>
      <w:r w:rsidR="00E11B60">
        <w:t xml:space="preserve"> to develop those ideas, </w:t>
      </w:r>
      <w:proofErr w:type="gramStart"/>
      <w:r w:rsidR="00E11B60">
        <w:t>attend to</w:t>
      </w:r>
      <w:proofErr w:type="gramEnd"/>
      <w:r w:rsidR="00E11B60">
        <w:t xml:space="preserve"> the organization of the writing (beginning, middle and end) and </w:t>
      </w:r>
      <w:r w:rsidR="0006077D">
        <w:t xml:space="preserve">utilize appropriate spelling, </w:t>
      </w:r>
      <w:r w:rsidR="00520BBF">
        <w:t>punctuation,</w:t>
      </w:r>
      <w:r w:rsidR="0006077D">
        <w:t xml:space="preserve"> and grammar.</w:t>
      </w:r>
    </w:p>
    <w:p w14:paraId="76C9C6EE" w14:textId="77777777" w:rsidR="00C33C9F" w:rsidRDefault="00C33C9F" w:rsidP="0085787B">
      <w:pPr>
        <w:pStyle w:val="Tabletext"/>
        <w:spacing w:before="0" w:after="0"/>
      </w:pPr>
    </w:p>
    <w:p w14:paraId="51D736FF" w14:textId="3BD9C3F6" w:rsidR="00353EA6" w:rsidRDefault="007820D3" w:rsidP="0085787B">
      <w:pPr>
        <w:pStyle w:val="Tabletext"/>
        <w:spacing w:before="0" w:after="0"/>
      </w:pPr>
      <w:r>
        <w:t>Mrs. Jefferies has completed the grading of the task and is meeting with each student in the class in a 1:1 conference to discuss feedback</w:t>
      </w:r>
      <w:r w:rsidR="0029725C">
        <w:t xml:space="preserve">. </w:t>
      </w:r>
      <w:r>
        <w:t xml:space="preserve">Prior to the conference, she has asked each student to reflect on their work and identify areas of strength and </w:t>
      </w:r>
      <w:r w:rsidR="003E2CCD">
        <w:t>areas where they need to improve based on the success criteria shared</w:t>
      </w:r>
      <w:r w:rsidR="0029725C">
        <w:t xml:space="preserve">. </w:t>
      </w:r>
      <w:r w:rsidR="003E2CCD">
        <w:t>She also asked the students to reflect where this assignment went well and where they struggled with it</w:t>
      </w:r>
      <w:r w:rsidR="0029725C">
        <w:t xml:space="preserve">. </w:t>
      </w:r>
    </w:p>
    <w:p w14:paraId="5178351E" w14:textId="77777777" w:rsidR="00C34FE9" w:rsidRDefault="00C34FE9" w:rsidP="0085787B">
      <w:pPr>
        <w:pStyle w:val="Tabletext"/>
        <w:spacing w:before="0" w:after="0"/>
      </w:pPr>
    </w:p>
    <w:p w14:paraId="4525780A" w14:textId="32183F1E" w:rsidR="00C34FE9" w:rsidRDefault="006700DA" w:rsidP="0085787B">
      <w:pPr>
        <w:pStyle w:val="Tabletext"/>
        <w:spacing w:before="0" w:after="0"/>
      </w:pPr>
      <w:r>
        <w:t>Mrs. Jefferies is planning to meet with a student, Roberta, at the beginning of the class</w:t>
      </w:r>
      <w:r w:rsidR="0029725C">
        <w:t xml:space="preserve">. </w:t>
      </w:r>
      <w:r>
        <w:t xml:space="preserve">She </w:t>
      </w:r>
      <w:r w:rsidR="00D1321E">
        <w:t>is reviewing</w:t>
      </w:r>
      <w:r w:rsidR="003A7AF8">
        <w:t xml:space="preserve"> the </w:t>
      </w:r>
      <w:r w:rsidR="00654CBD">
        <w:t>writing sample submitted by Roberta</w:t>
      </w:r>
      <w:r w:rsidR="00D1321E">
        <w:t xml:space="preserve"> and considering the feedback that </w:t>
      </w:r>
      <w:r w:rsidR="00D7714E">
        <w:t>she should give Roberta</w:t>
      </w:r>
      <w:r w:rsidR="0029725C">
        <w:t xml:space="preserve">. </w:t>
      </w:r>
      <w:r w:rsidR="00DE6E31">
        <w:t xml:space="preserve">Roberta has established a clear claim that the school should have a </w:t>
      </w:r>
      <w:r w:rsidR="00FB18CC">
        <w:t>garden but</w:t>
      </w:r>
      <w:r w:rsidR="004D3E89">
        <w:t xml:space="preserve"> </w:t>
      </w:r>
      <w:r w:rsidR="00244E1C">
        <w:t>has struggled a bit with the organization of her writing</w:t>
      </w:r>
      <w:r w:rsidR="009F2498">
        <w:t xml:space="preserve"> and clearly supporting the claim with evidence from the passage</w:t>
      </w:r>
      <w:r w:rsidR="0029725C">
        <w:t xml:space="preserve">. </w:t>
      </w:r>
      <w:r w:rsidR="00AB1AFB">
        <w:t xml:space="preserve">After sharing </w:t>
      </w:r>
      <w:r w:rsidR="002C0A6B">
        <w:t>reasons</w:t>
      </w:r>
      <w:r w:rsidR="00272902">
        <w:t xml:space="preserve"> </w:t>
      </w:r>
      <w:r w:rsidR="0029725C">
        <w:t xml:space="preserve">why </w:t>
      </w:r>
      <w:r w:rsidR="00AB1AFB">
        <w:t>the school should have a garden, Roberta also explains the</w:t>
      </w:r>
      <w:r w:rsidR="006F09A8">
        <w:t xml:space="preserve"> “bad things” that should be overlooked</w:t>
      </w:r>
      <w:r w:rsidR="0029725C">
        <w:t xml:space="preserve">. </w:t>
      </w:r>
      <w:r w:rsidR="00803E56">
        <w:t xml:space="preserve">Roberta includes a conclusion to the letter where she invites the principal to consider the </w:t>
      </w:r>
      <w:r w:rsidR="00520BBF">
        <w:t>good and overlook the bad</w:t>
      </w:r>
      <w:r w:rsidR="00803E56">
        <w:t xml:space="preserve"> and make the right choice.</w:t>
      </w:r>
    </w:p>
    <w:p w14:paraId="0CEEC095" w14:textId="77777777" w:rsidR="0085787B" w:rsidRDefault="0085787B" w:rsidP="0085787B">
      <w:pPr>
        <w:pStyle w:val="Tabletext"/>
        <w:spacing w:before="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696"/>
        <w:gridCol w:w="1007"/>
        <w:gridCol w:w="2695"/>
      </w:tblGrid>
      <w:tr w:rsidR="0010408D" w14:paraId="05AB8373" w14:textId="77777777" w:rsidTr="0010408D">
        <w:tc>
          <w:tcPr>
            <w:tcW w:w="1952" w:type="dxa"/>
          </w:tcPr>
          <w:p w14:paraId="27F763D5" w14:textId="186346FC" w:rsidR="0010408D" w:rsidRDefault="0010408D" w:rsidP="0085787B">
            <w:pPr>
              <w:pStyle w:val="Tabletext"/>
              <w:spacing w:before="0" w:after="0"/>
            </w:pPr>
            <w:bookmarkStart w:id="0" w:name="_Hlk97225110"/>
            <w:r>
              <w:t>Student Name</w:t>
            </w:r>
          </w:p>
        </w:tc>
        <w:tc>
          <w:tcPr>
            <w:tcW w:w="3696" w:type="dxa"/>
          </w:tcPr>
          <w:p w14:paraId="29998675" w14:textId="77777777" w:rsidR="00163F01" w:rsidRDefault="00163F01" w:rsidP="0085787B">
            <w:pPr>
              <w:pStyle w:val="Tabletext"/>
              <w:spacing w:before="0" w:after="0"/>
              <w:rPr>
                <w:color w:val="008000"/>
              </w:rPr>
            </w:pPr>
          </w:p>
          <w:p w14:paraId="00ED8D67" w14:textId="7FB04D7C" w:rsidR="0005577A" w:rsidRPr="005B7C00" w:rsidRDefault="0005577A" w:rsidP="0085787B">
            <w:pPr>
              <w:pStyle w:val="Tabletext"/>
              <w:spacing w:before="0" w:after="0"/>
              <w:rPr>
                <w:color w:val="008000"/>
              </w:rPr>
            </w:pPr>
          </w:p>
        </w:tc>
        <w:tc>
          <w:tcPr>
            <w:tcW w:w="1007" w:type="dxa"/>
          </w:tcPr>
          <w:p w14:paraId="34564677" w14:textId="62765FFB" w:rsidR="0010408D" w:rsidRDefault="0010408D" w:rsidP="0085787B">
            <w:pPr>
              <w:pStyle w:val="Tabletext"/>
              <w:spacing w:before="0" w:after="0"/>
            </w:pPr>
          </w:p>
        </w:tc>
        <w:tc>
          <w:tcPr>
            <w:tcW w:w="2695" w:type="dxa"/>
          </w:tcPr>
          <w:p w14:paraId="6CDA16D9" w14:textId="6FC8CFE9" w:rsidR="0010408D" w:rsidRDefault="0010408D" w:rsidP="0085787B">
            <w:pPr>
              <w:pStyle w:val="Tabletext"/>
              <w:spacing w:before="0" w:after="0"/>
            </w:pPr>
          </w:p>
        </w:tc>
      </w:tr>
      <w:tr w:rsidR="0010408D" w14:paraId="0D3C54A0" w14:textId="77777777" w:rsidTr="0010408D">
        <w:tc>
          <w:tcPr>
            <w:tcW w:w="1952" w:type="dxa"/>
          </w:tcPr>
          <w:p w14:paraId="5B20AD18" w14:textId="77777777" w:rsidR="0010408D" w:rsidRDefault="0010408D" w:rsidP="0085787B">
            <w:pPr>
              <w:pStyle w:val="Tabletext"/>
              <w:spacing w:before="0" w:after="0"/>
            </w:pPr>
            <w:r>
              <w:t>Skill Focus</w:t>
            </w:r>
          </w:p>
          <w:p w14:paraId="32D258E3" w14:textId="693CC363" w:rsidR="00D07034" w:rsidRDefault="00D07034" w:rsidP="0085787B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643981FB" w14:textId="0E99446C" w:rsidR="0010408D" w:rsidRPr="005B7C00" w:rsidRDefault="0010408D" w:rsidP="0085787B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10408D" w14:paraId="66141A91" w14:textId="77777777" w:rsidTr="007A0D3D">
        <w:tc>
          <w:tcPr>
            <w:tcW w:w="1952" w:type="dxa"/>
          </w:tcPr>
          <w:p w14:paraId="2196510B" w14:textId="77777777" w:rsidR="0010408D" w:rsidRDefault="0010408D" w:rsidP="0010408D">
            <w:pPr>
              <w:pStyle w:val="Tabletext"/>
              <w:spacing w:before="0" w:after="0"/>
            </w:pPr>
            <w:r>
              <w:t>Strengths</w:t>
            </w:r>
          </w:p>
          <w:p w14:paraId="42C01E38" w14:textId="0F9D536E" w:rsidR="00D07034" w:rsidRDefault="00D07034" w:rsidP="0010408D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028FEA17" w14:textId="28E2A8FF" w:rsidR="0010408D" w:rsidRPr="005B7C00" w:rsidRDefault="0010408D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10408D" w14:paraId="5CC094AA" w14:textId="77777777" w:rsidTr="00763716">
        <w:tc>
          <w:tcPr>
            <w:tcW w:w="1952" w:type="dxa"/>
          </w:tcPr>
          <w:p w14:paraId="5C7152AF" w14:textId="77777777" w:rsidR="0010408D" w:rsidRDefault="0010408D" w:rsidP="0010408D">
            <w:pPr>
              <w:pStyle w:val="Tabletext"/>
              <w:spacing w:before="0" w:after="0"/>
            </w:pPr>
            <w:r>
              <w:t>Improvements</w:t>
            </w:r>
          </w:p>
          <w:p w14:paraId="27E73AC6" w14:textId="1EAFE1AC" w:rsidR="00D07034" w:rsidRDefault="00D07034" w:rsidP="0010408D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59423A39" w14:textId="1A79F63C" w:rsidR="0010408D" w:rsidRPr="005B7C00" w:rsidRDefault="0010408D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10408D" w14:paraId="2D0A8B48" w14:textId="77777777" w:rsidTr="005879CA">
        <w:tc>
          <w:tcPr>
            <w:tcW w:w="1952" w:type="dxa"/>
          </w:tcPr>
          <w:p w14:paraId="0844F9E2" w14:textId="6402C27C" w:rsidR="0010408D" w:rsidRDefault="0010408D" w:rsidP="0010408D">
            <w:pPr>
              <w:pStyle w:val="Tabletext"/>
              <w:spacing w:before="0" w:after="0"/>
            </w:pPr>
            <w:r>
              <w:t>Student Concerns/Struggles</w:t>
            </w:r>
          </w:p>
        </w:tc>
        <w:tc>
          <w:tcPr>
            <w:tcW w:w="7398" w:type="dxa"/>
            <w:gridSpan w:val="3"/>
          </w:tcPr>
          <w:p w14:paraId="6642D5A2" w14:textId="0E799BA1" w:rsidR="0010408D" w:rsidRPr="005B7C00" w:rsidRDefault="0010408D" w:rsidP="0010408D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10408D" w14:paraId="59899CB8" w14:textId="77777777" w:rsidTr="00E72709">
        <w:tc>
          <w:tcPr>
            <w:tcW w:w="1952" w:type="dxa"/>
          </w:tcPr>
          <w:p w14:paraId="09552C42" w14:textId="0217E1C4" w:rsidR="0010408D" w:rsidRDefault="0010408D" w:rsidP="0010408D">
            <w:pPr>
              <w:pStyle w:val="Tabletext"/>
              <w:spacing w:before="0" w:after="0"/>
            </w:pPr>
            <w:r>
              <w:t>Goals</w:t>
            </w:r>
            <w:r w:rsidR="00D07034">
              <w:t xml:space="preserve"> for Next Conference</w:t>
            </w:r>
          </w:p>
        </w:tc>
        <w:tc>
          <w:tcPr>
            <w:tcW w:w="7398" w:type="dxa"/>
            <w:gridSpan w:val="3"/>
          </w:tcPr>
          <w:p w14:paraId="60B9F8C6" w14:textId="53E82D18" w:rsidR="0010408D" w:rsidRPr="005B7C00" w:rsidRDefault="0010408D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bookmarkEnd w:id="0"/>
    </w:tbl>
    <w:p w14:paraId="7FD2C084" w14:textId="77777777" w:rsidR="0005577A" w:rsidRDefault="0005577A" w:rsidP="0055591F">
      <w:pPr>
        <w:rPr>
          <w:b/>
          <w:bCs/>
        </w:rPr>
      </w:pPr>
    </w:p>
    <w:p w14:paraId="054F1607" w14:textId="77777777" w:rsidR="0005577A" w:rsidRDefault="0005577A" w:rsidP="0055591F">
      <w:pPr>
        <w:rPr>
          <w:b/>
          <w:bCs/>
        </w:rPr>
      </w:pPr>
    </w:p>
    <w:p w14:paraId="712D7FA2" w14:textId="77777777" w:rsidR="0005577A" w:rsidRDefault="0005577A" w:rsidP="0055591F">
      <w:pPr>
        <w:rPr>
          <w:b/>
          <w:bCs/>
        </w:rPr>
      </w:pPr>
    </w:p>
    <w:p w14:paraId="33381D13" w14:textId="77777777" w:rsidR="0005577A" w:rsidRDefault="0005577A" w:rsidP="0055591F">
      <w:pPr>
        <w:rPr>
          <w:b/>
          <w:bCs/>
        </w:rPr>
      </w:pPr>
    </w:p>
    <w:p w14:paraId="0A7EC82F" w14:textId="77777777" w:rsidR="0005577A" w:rsidRDefault="0005577A" w:rsidP="0055591F">
      <w:pPr>
        <w:rPr>
          <w:b/>
          <w:bCs/>
        </w:rPr>
      </w:pPr>
    </w:p>
    <w:p w14:paraId="6ED1BF99" w14:textId="77777777" w:rsidR="0005577A" w:rsidRDefault="0005577A" w:rsidP="0055591F">
      <w:pPr>
        <w:rPr>
          <w:b/>
          <w:bCs/>
        </w:rPr>
      </w:pPr>
    </w:p>
    <w:p w14:paraId="0172583B" w14:textId="3CD2674D" w:rsidR="00642985" w:rsidRPr="00AB1453" w:rsidRDefault="002602C5" w:rsidP="0055591F">
      <w:pPr>
        <w:rPr>
          <w:b/>
          <w:bCs/>
        </w:rPr>
      </w:pPr>
      <w:r w:rsidRPr="00AB1453">
        <w:rPr>
          <w:b/>
          <w:bCs/>
        </w:rPr>
        <w:lastRenderedPageBreak/>
        <w:t>Practice: Planning for 1:1 Conferences</w:t>
      </w:r>
    </w:p>
    <w:p w14:paraId="113D448D" w14:textId="3E47E5CA" w:rsidR="00E41C45" w:rsidRDefault="00291987" w:rsidP="0055591F">
      <w:r>
        <w:t xml:space="preserve">Scenario: </w:t>
      </w:r>
      <w:r w:rsidR="008C1B36">
        <w:t xml:space="preserve">The students in </w:t>
      </w:r>
      <w:r w:rsidR="003523B6">
        <w:t>Mr. Blankenship’s 6</w:t>
      </w:r>
      <w:r w:rsidR="003523B6" w:rsidRPr="003523B6">
        <w:rPr>
          <w:vertAlign w:val="superscript"/>
        </w:rPr>
        <w:t>th</w:t>
      </w:r>
      <w:r w:rsidR="003523B6">
        <w:t xml:space="preserve"> grade science classes have been examining the differences between elements, </w:t>
      </w:r>
      <w:r w:rsidR="00DD1F26">
        <w:t>compounds,</w:t>
      </w:r>
      <w:r w:rsidR="003523B6">
        <w:t xml:space="preserve"> and mixtures</w:t>
      </w:r>
      <w:r w:rsidR="0029725C">
        <w:t xml:space="preserve">. </w:t>
      </w:r>
      <w:r w:rsidR="003523B6">
        <w:t xml:space="preserve">As a summative assessment, Mr. Blankenship asked the students to </w:t>
      </w:r>
      <w:r w:rsidR="00795D08">
        <w:t xml:space="preserve">make a </w:t>
      </w:r>
      <w:r w:rsidR="00DD1F26">
        <w:t>2–3-minute</w:t>
      </w:r>
      <w:r w:rsidR="00795D08">
        <w:t xml:space="preserve"> video presentation </w:t>
      </w:r>
      <w:r w:rsidR="00444562">
        <w:t>to teach</w:t>
      </w:r>
      <w:r w:rsidR="00437910">
        <w:t xml:space="preserve"> younger students about the differences between</w:t>
      </w:r>
      <w:r w:rsidR="00795D08">
        <w:t xml:space="preserve"> elements, </w:t>
      </w:r>
      <w:r w:rsidR="00DF75D5">
        <w:t>compounds,</w:t>
      </w:r>
      <w:r w:rsidR="00795D08">
        <w:t xml:space="preserve"> and mixtures</w:t>
      </w:r>
      <w:r w:rsidR="0029725C">
        <w:t xml:space="preserve">. </w:t>
      </w:r>
      <w:r w:rsidR="00AB1453">
        <w:t>In the video should show at least three examples of each classification and</w:t>
      </w:r>
      <w:r w:rsidR="00080804">
        <w:t xml:space="preserve"> s</w:t>
      </w:r>
      <w:r w:rsidR="00DF75D5">
        <w:t>tudents should explain the basis for the classification of each example using appropriate science vocabulary</w:t>
      </w:r>
      <w:r w:rsidR="0029725C">
        <w:t xml:space="preserve">. </w:t>
      </w:r>
      <w:r w:rsidR="00080804">
        <w:t xml:space="preserve">Because the video targets younger students as the audience, </w:t>
      </w:r>
      <w:r w:rsidR="00E41C45">
        <w:t xml:space="preserve">it should be </w:t>
      </w:r>
      <w:proofErr w:type="gramStart"/>
      <w:r w:rsidR="00E41C45">
        <w:t>fun and engaging</w:t>
      </w:r>
      <w:proofErr w:type="gramEnd"/>
      <w:r w:rsidR="00E41C45">
        <w:t xml:space="preserve"> and simple enough for the younger students to understand.</w:t>
      </w:r>
    </w:p>
    <w:p w14:paraId="4F4CB2D7" w14:textId="0AE6E73E" w:rsidR="007A776E" w:rsidRDefault="007A776E" w:rsidP="0055591F">
      <w:r>
        <w:t>Shawn, a student in Mr. Blankenship’s class, completed his assignment and submitted his video</w:t>
      </w:r>
      <w:r w:rsidR="0029725C">
        <w:t xml:space="preserve">. </w:t>
      </w:r>
      <w:r>
        <w:t>In his video</w:t>
      </w:r>
      <w:r w:rsidR="00606576">
        <w:t xml:space="preserve">, Shawn pretended to be a scientist </w:t>
      </w:r>
      <w:r w:rsidR="00FF65C5">
        <w:t>investigating “mystery” substances around the house</w:t>
      </w:r>
      <w:r w:rsidR="0029725C">
        <w:t xml:space="preserve">. </w:t>
      </w:r>
      <w:r w:rsidR="00FF65C5">
        <w:t xml:space="preserve">With his dog as a sidekick, he </w:t>
      </w:r>
      <w:r w:rsidR="005B6F4B">
        <w:t>provided three examples of each classification</w:t>
      </w:r>
      <w:r w:rsidR="0029725C">
        <w:t xml:space="preserve">. </w:t>
      </w:r>
      <w:r w:rsidR="005B6F4B">
        <w:t xml:space="preserve">In his </w:t>
      </w:r>
      <w:r w:rsidR="004E6D5C">
        <w:t>description of the classification, he accidentally mixed up the definitions of compounds and mixtures</w:t>
      </w:r>
      <w:r w:rsidR="0034575E">
        <w:t xml:space="preserve"> but the examples he provided were correctly classified</w:t>
      </w:r>
      <w:r w:rsidR="0029725C">
        <w:t xml:space="preserve">. </w:t>
      </w:r>
      <w:r w:rsidR="004E6D5C">
        <w:t xml:space="preserve">His video </w:t>
      </w:r>
      <w:r w:rsidR="0024536B">
        <w:t>also lasted 6:30, well over the allotted time of 2-3 minutes.</w:t>
      </w:r>
    </w:p>
    <w:p w14:paraId="4E3C59BE" w14:textId="1AE2D994" w:rsidR="00B472DA" w:rsidRDefault="00B472DA" w:rsidP="0055591F">
      <w:r>
        <w:t xml:space="preserve">Mr. Blankenship will be meeting with </w:t>
      </w:r>
      <w:r w:rsidR="004A185F">
        <w:t>all</w:t>
      </w:r>
      <w:r>
        <w:t xml:space="preserve"> his students </w:t>
      </w:r>
      <w:r w:rsidR="00041C7A">
        <w:t>to review his feedback of the video project</w:t>
      </w:r>
      <w:r w:rsidR="0029725C">
        <w:t xml:space="preserve">. </w:t>
      </w:r>
      <w:r w:rsidR="00041C7A">
        <w:t>Prior to the conference, student</w:t>
      </w:r>
      <w:r w:rsidR="00DC6A39">
        <w:t>s</w:t>
      </w:r>
      <w:r w:rsidR="00041C7A">
        <w:t xml:space="preserve"> were asked to self-assess their projects to identify areas of strength along with ways they could improve their work</w:t>
      </w:r>
      <w:r w:rsidR="0029725C">
        <w:t xml:space="preserve">. </w:t>
      </w:r>
      <w:r w:rsidR="0008729A">
        <w:t>Based on the information provided, help Mr. Blankenship prepare for his conference with Shawn using the planning document below.</w:t>
      </w:r>
    </w:p>
    <w:p w14:paraId="44D57657" w14:textId="77777777" w:rsidR="0008729A" w:rsidRDefault="0008729A" w:rsidP="005559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696"/>
        <w:gridCol w:w="1007"/>
        <w:gridCol w:w="2695"/>
      </w:tblGrid>
      <w:tr w:rsidR="002602C5" w14:paraId="611BB10D" w14:textId="77777777" w:rsidTr="005D3278">
        <w:tc>
          <w:tcPr>
            <w:tcW w:w="1952" w:type="dxa"/>
          </w:tcPr>
          <w:p w14:paraId="019554CF" w14:textId="77777777" w:rsidR="002602C5" w:rsidRDefault="002602C5" w:rsidP="005D3278">
            <w:pPr>
              <w:pStyle w:val="Tabletext"/>
              <w:spacing w:before="0" w:after="0"/>
            </w:pPr>
            <w:r>
              <w:t>Student Name</w:t>
            </w:r>
          </w:p>
        </w:tc>
        <w:tc>
          <w:tcPr>
            <w:tcW w:w="3696" w:type="dxa"/>
          </w:tcPr>
          <w:p w14:paraId="58E34930" w14:textId="29A2B323" w:rsidR="002602C5" w:rsidRPr="005B7C00" w:rsidRDefault="002602C5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  <w:tc>
          <w:tcPr>
            <w:tcW w:w="1007" w:type="dxa"/>
          </w:tcPr>
          <w:p w14:paraId="227B94ED" w14:textId="640EDF8B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</w:p>
        </w:tc>
        <w:tc>
          <w:tcPr>
            <w:tcW w:w="2695" w:type="dxa"/>
          </w:tcPr>
          <w:p w14:paraId="7A0D08E8" w14:textId="05DD214C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2602C5" w:rsidRPr="0086769F" w14:paraId="0C2B1530" w14:textId="77777777" w:rsidTr="005D3278">
        <w:tc>
          <w:tcPr>
            <w:tcW w:w="1952" w:type="dxa"/>
          </w:tcPr>
          <w:p w14:paraId="7E643AD4" w14:textId="77777777" w:rsidR="002602C5" w:rsidRDefault="002602C5" w:rsidP="005D3278">
            <w:pPr>
              <w:pStyle w:val="Tabletext"/>
              <w:spacing w:before="0" w:after="0"/>
            </w:pPr>
            <w:r>
              <w:t>Skill Focus</w:t>
            </w:r>
          </w:p>
          <w:p w14:paraId="6631C190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1DDB968B" w14:textId="61BEFECF" w:rsidR="002602C5" w:rsidRPr="005B7C00" w:rsidRDefault="002602C5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2602C5" w:rsidRPr="0086769F" w14:paraId="340625E4" w14:textId="77777777" w:rsidTr="005D3278">
        <w:tc>
          <w:tcPr>
            <w:tcW w:w="1952" w:type="dxa"/>
          </w:tcPr>
          <w:p w14:paraId="6BD878E0" w14:textId="77777777" w:rsidR="002602C5" w:rsidRDefault="002602C5" w:rsidP="005D3278">
            <w:pPr>
              <w:pStyle w:val="Tabletext"/>
              <w:spacing w:before="0" w:after="0"/>
            </w:pPr>
            <w:r>
              <w:t>Strengths</w:t>
            </w:r>
          </w:p>
          <w:p w14:paraId="6AA20A2E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656D7A9F" w14:textId="774234C5" w:rsidR="002602C5" w:rsidRPr="005B7C00" w:rsidRDefault="002602C5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2602C5" w:rsidRPr="0086769F" w14:paraId="6E5ED70E" w14:textId="77777777" w:rsidTr="005D3278">
        <w:tc>
          <w:tcPr>
            <w:tcW w:w="1952" w:type="dxa"/>
          </w:tcPr>
          <w:p w14:paraId="6AE86688" w14:textId="77777777" w:rsidR="002602C5" w:rsidRDefault="002602C5" w:rsidP="005D3278">
            <w:pPr>
              <w:pStyle w:val="Tabletext"/>
              <w:spacing w:before="0" w:after="0"/>
            </w:pPr>
            <w:r>
              <w:t>Improvements</w:t>
            </w:r>
          </w:p>
          <w:p w14:paraId="70B24CEA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033DA13A" w14:textId="41EF6725" w:rsidR="002602C5" w:rsidRPr="005B7C00" w:rsidRDefault="002602C5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  <w:tr w:rsidR="002602C5" w14:paraId="4A5A7F1D" w14:textId="77777777" w:rsidTr="005D3278">
        <w:tc>
          <w:tcPr>
            <w:tcW w:w="1952" w:type="dxa"/>
          </w:tcPr>
          <w:p w14:paraId="476D1BA4" w14:textId="77777777" w:rsidR="002602C5" w:rsidRDefault="002602C5" w:rsidP="005D3278">
            <w:pPr>
              <w:pStyle w:val="Tabletext"/>
              <w:spacing w:before="0" w:after="0"/>
            </w:pPr>
            <w:r>
              <w:t>Student Concerns/Struggles</w:t>
            </w:r>
          </w:p>
        </w:tc>
        <w:tc>
          <w:tcPr>
            <w:tcW w:w="7398" w:type="dxa"/>
            <w:gridSpan w:val="3"/>
          </w:tcPr>
          <w:p w14:paraId="3FCA2E2E" w14:textId="77777777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2602C5" w:rsidRPr="00FF6566" w14:paraId="723ED6F1" w14:textId="77777777" w:rsidTr="005D3278">
        <w:tc>
          <w:tcPr>
            <w:tcW w:w="1952" w:type="dxa"/>
          </w:tcPr>
          <w:p w14:paraId="0CCB64AA" w14:textId="77777777" w:rsidR="002602C5" w:rsidRDefault="002602C5" w:rsidP="005D3278">
            <w:pPr>
              <w:pStyle w:val="Tabletext"/>
              <w:spacing w:before="0" w:after="0"/>
            </w:pPr>
            <w:r>
              <w:t>Goals for Next Conference</w:t>
            </w:r>
          </w:p>
        </w:tc>
        <w:tc>
          <w:tcPr>
            <w:tcW w:w="7398" w:type="dxa"/>
            <w:gridSpan w:val="3"/>
          </w:tcPr>
          <w:p w14:paraId="71E17B29" w14:textId="1854E0C4" w:rsidR="002602C5" w:rsidRPr="005B7C00" w:rsidRDefault="002602C5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</w:p>
        </w:tc>
      </w:tr>
    </w:tbl>
    <w:p w14:paraId="7A85A4C3" w14:textId="77777777" w:rsidR="002602C5" w:rsidRDefault="002602C5" w:rsidP="0055591F"/>
    <w:p w14:paraId="07A7010E" w14:textId="77777777" w:rsidR="00B50D1C" w:rsidRDefault="00B50D1C" w:rsidP="0055591F"/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44993" w14:textId="77777777" w:rsidR="00FE1BB5" w:rsidRDefault="00FE1BB5" w:rsidP="004C62A0">
      <w:pPr>
        <w:spacing w:after="0" w:line="240" w:lineRule="auto"/>
      </w:pPr>
      <w:r>
        <w:separator/>
      </w:r>
    </w:p>
  </w:endnote>
  <w:endnote w:type="continuationSeparator" w:id="0">
    <w:p w14:paraId="42DD4A62" w14:textId="77777777" w:rsidR="00FE1BB5" w:rsidRDefault="00FE1BB5" w:rsidP="004C62A0">
      <w:pPr>
        <w:spacing w:after="0" w:line="240" w:lineRule="auto"/>
      </w:pPr>
      <w:r>
        <w:continuationSeparator/>
      </w:r>
    </w:p>
  </w:endnote>
  <w:endnote w:type="continuationNotice" w:id="1">
    <w:p w14:paraId="1D51BCB2" w14:textId="77777777" w:rsidR="00FE1BB5" w:rsidRDefault="00FE1B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85BE079" w:rsidR="00D96D8A" w:rsidRPr="0029725C" w:rsidRDefault="0029725C" w:rsidP="0029725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999C5" w14:textId="77777777" w:rsidR="00FE1BB5" w:rsidRDefault="00FE1BB5" w:rsidP="004C62A0">
      <w:pPr>
        <w:spacing w:after="0" w:line="240" w:lineRule="auto"/>
      </w:pPr>
      <w:r>
        <w:separator/>
      </w:r>
    </w:p>
  </w:footnote>
  <w:footnote w:type="continuationSeparator" w:id="0">
    <w:p w14:paraId="673A2FB8" w14:textId="77777777" w:rsidR="00FE1BB5" w:rsidRDefault="00FE1BB5" w:rsidP="004C62A0">
      <w:pPr>
        <w:spacing w:after="0" w:line="240" w:lineRule="auto"/>
      </w:pPr>
      <w:r>
        <w:continuationSeparator/>
      </w:r>
    </w:p>
  </w:footnote>
  <w:footnote w:type="continuationNotice" w:id="1">
    <w:p w14:paraId="0E53CAD0" w14:textId="77777777" w:rsidR="00FE1BB5" w:rsidRDefault="00FE1B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374B99B" w:rsidR="004C62A0" w:rsidRDefault="0005577A" w:rsidP="0005577A">
    <w:pPr>
      <w:pStyle w:val="Header"/>
      <w:spacing w:after="120"/>
    </w:pPr>
    <w:r>
      <w:rPr>
        <w:noProof/>
      </w:rPr>
      <w:drawing>
        <wp:inline distT="0" distB="0" distL="0" distR="0" wp14:anchorId="40015DC1" wp14:editId="0F7684EA">
          <wp:extent cx="724535" cy="374015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Texas Education Agency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74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B3755"/>
    <w:multiLevelType w:val="hybridMultilevel"/>
    <w:tmpl w:val="558C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A3085"/>
    <w:multiLevelType w:val="hybridMultilevel"/>
    <w:tmpl w:val="E788F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14B7E4C"/>
    <w:multiLevelType w:val="hybridMultilevel"/>
    <w:tmpl w:val="7F74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0F334B"/>
    <w:multiLevelType w:val="hybridMultilevel"/>
    <w:tmpl w:val="CD827290"/>
    <w:lvl w:ilvl="0" w:tplc="6FF0C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A4D37"/>
    <w:multiLevelType w:val="hybridMultilevel"/>
    <w:tmpl w:val="1272F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7276B"/>
    <w:multiLevelType w:val="hybridMultilevel"/>
    <w:tmpl w:val="9F0C1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399546">
    <w:abstractNumId w:val="3"/>
  </w:num>
  <w:num w:numId="2" w16cid:durableId="1322462741">
    <w:abstractNumId w:val="9"/>
  </w:num>
  <w:num w:numId="3" w16cid:durableId="357582718">
    <w:abstractNumId w:val="6"/>
  </w:num>
  <w:num w:numId="4" w16cid:durableId="809395464">
    <w:abstractNumId w:val="16"/>
  </w:num>
  <w:num w:numId="5" w16cid:durableId="39209545">
    <w:abstractNumId w:val="18"/>
  </w:num>
  <w:num w:numId="6" w16cid:durableId="990912347">
    <w:abstractNumId w:val="2"/>
  </w:num>
  <w:num w:numId="7" w16cid:durableId="874342461">
    <w:abstractNumId w:val="15"/>
  </w:num>
  <w:num w:numId="8" w16cid:durableId="450785384">
    <w:abstractNumId w:val="13"/>
  </w:num>
  <w:num w:numId="9" w16cid:durableId="1018232862">
    <w:abstractNumId w:val="4"/>
  </w:num>
  <w:num w:numId="10" w16cid:durableId="1724017113">
    <w:abstractNumId w:val="0"/>
  </w:num>
  <w:num w:numId="11" w16cid:durableId="1195659670">
    <w:abstractNumId w:val="10"/>
  </w:num>
  <w:num w:numId="12" w16cid:durableId="1530987420">
    <w:abstractNumId w:val="8"/>
  </w:num>
  <w:num w:numId="13" w16cid:durableId="940576242">
    <w:abstractNumId w:val="12"/>
  </w:num>
  <w:num w:numId="14" w16cid:durableId="1063331309">
    <w:abstractNumId w:val="14"/>
  </w:num>
  <w:num w:numId="15" w16cid:durableId="1137066711">
    <w:abstractNumId w:val="11"/>
  </w:num>
  <w:num w:numId="16" w16cid:durableId="743647045">
    <w:abstractNumId w:val="20"/>
  </w:num>
  <w:num w:numId="17" w16cid:durableId="1701396119">
    <w:abstractNumId w:val="17"/>
  </w:num>
  <w:num w:numId="18" w16cid:durableId="859201282">
    <w:abstractNumId w:val="1"/>
  </w:num>
  <w:num w:numId="19" w16cid:durableId="1995182898">
    <w:abstractNumId w:val="5"/>
  </w:num>
  <w:num w:numId="20" w16cid:durableId="1834100931">
    <w:abstractNumId w:val="7"/>
  </w:num>
  <w:num w:numId="21" w16cid:durableId="1025909100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2B02"/>
    <w:rsid w:val="00003ED6"/>
    <w:rsid w:val="000057B1"/>
    <w:rsid w:val="00006F2A"/>
    <w:rsid w:val="00011E61"/>
    <w:rsid w:val="000133B3"/>
    <w:rsid w:val="000136A5"/>
    <w:rsid w:val="000158D8"/>
    <w:rsid w:val="00015EA8"/>
    <w:rsid w:val="000169EF"/>
    <w:rsid w:val="00016B1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099"/>
    <w:rsid w:val="0003467D"/>
    <w:rsid w:val="00037A4E"/>
    <w:rsid w:val="000403BA"/>
    <w:rsid w:val="00040F3B"/>
    <w:rsid w:val="00041002"/>
    <w:rsid w:val="00041C7A"/>
    <w:rsid w:val="00041D05"/>
    <w:rsid w:val="00041EC0"/>
    <w:rsid w:val="0004206A"/>
    <w:rsid w:val="0004215D"/>
    <w:rsid w:val="00042257"/>
    <w:rsid w:val="00042A32"/>
    <w:rsid w:val="0004463E"/>
    <w:rsid w:val="0004539A"/>
    <w:rsid w:val="000471D6"/>
    <w:rsid w:val="00047496"/>
    <w:rsid w:val="00051181"/>
    <w:rsid w:val="000516C2"/>
    <w:rsid w:val="000520CB"/>
    <w:rsid w:val="00052CDE"/>
    <w:rsid w:val="0005577A"/>
    <w:rsid w:val="0005602F"/>
    <w:rsid w:val="00056D87"/>
    <w:rsid w:val="0006004B"/>
    <w:rsid w:val="0006077D"/>
    <w:rsid w:val="000607C0"/>
    <w:rsid w:val="000609CB"/>
    <w:rsid w:val="000611A5"/>
    <w:rsid w:val="00061529"/>
    <w:rsid w:val="00061EA3"/>
    <w:rsid w:val="00062631"/>
    <w:rsid w:val="0006274F"/>
    <w:rsid w:val="000637A6"/>
    <w:rsid w:val="000637EE"/>
    <w:rsid w:val="0006380B"/>
    <w:rsid w:val="00063DDB"/>
    <w:rsid w:val="00064F5A"/>
    <w:rsid w:val="0006731C"/>
    <w:rsid w:val="0006731F"/>
    <w:rsid w:val="000679FE"/>
    <w:rsid w:val="00070022"/>
    <w:rsid w:val="000707BD"/>
    <w:rsid w:val="00070B3A"/>
    <w:rsid w:val="00070C1E"/>
    <w:rsid w:val="00073CFB"/>
    <w:rsid w:val="0007512E"/>
    <w:rsid w:val="00075DD3"/>
    <w:rsid w:val="00076191"/>
    <w:rsid w:val="00077E1E"/>
    <w:rsid w:val="00080804"/>
    <w:rsid w:val="00080842"/>
    <w:rsid w:val="00080A97"/>
    <w:rsid w:val="00082554"/>
    <w:rsid w:val="00083138"/>
    <w:rsid w:val="00083DFB"/>
    <w:rsid w:val="00086D4C"/>
    <w:rsid w:val="0008729A"/>
    <w:rsid w:val="000877E8"/>
    <w:rsid w:val="0008781E"/>
    <w:rsid w:val="00087C6A"/>
    <w:rsid w:val="00087F0D"/>
    <w:rsid w:val="000917F1"/>
    <w:rsid w:val="0009183C"/>
    <w:rsid w:val="00093914"/>
    <w:rsid w:val="000955C1"/>
    <w:rsid w:val="00096402"/>
    <w:rsid w:val="000965EB"/>
    <w:rsid w:val="000979BE"/>
    <w:rsid w:val="00097D52"/>
    <w:rsid w:val="00097DBC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391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5D12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05D59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90C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57B7"/>
    <w:rsid w:val="00156FFE"/>
    <w:rsid w:val="00157E3C"/>
    <w:rsid w:val="001600E5"/>
    <w:rsid w:val="001603C2"/>
    <w:rsid w:val="0016131D"/>
    <w:rsid w:val="00161BCD"/>
    <w:rsid w:val="00161CA4"/>
    <w:rsid w:val="001625D8"/>
    <w:rsid w:val="00162E9C"/>
    <w:rsid w:val="001639FF"/>
    <w:rsid w:val="00163F01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468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A03A2"/>
    <w:rsid w:val="001A0449"/>
    <w:rsid w:val="001A0752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4EAA"/>
    <w:rsid w:val="001B5294"/>
    <w:rsid w:val="001B7467"/>
    <w:rsid w:val="001B7C55"/>
    <w:rsid w:val="001B7CE1"/>
    <w:rsid w:val="001C0441"/>
    <w:rsid w:val="001C0565"/>
    <w:rsid w:val="001C0BE8"/>
    <w:rsid w:val="001C11F8"/>
    <w:rsid w:val="001C19B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6EC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516"/>
    <w:rsid w:val="001F0FCE"/>
    <w:rsid w:val="001F1B04"/>
    <w:rsid w:val="001F31FA"/>
    <w:rsid w:val="001F3CE2"/>
    <w:rsid w:val="001F41E8"/>
    <w:rsid w:val="001F6780"/>
    <w:rsid w:val="001F7538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7D3"/>
    <w:rsid w:val="002158BF"/>
    <w:rsid w:val="00216E63"/>
    <w:rsid w:val="00217705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4E1C"/>
    <w:rsid w:val="0024536B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0CD"/>
    <w:rsid w:val="00256705"/>
    <w:rsid w:val="00256A01"/>
    <w:rsid w:val="00257076"/>
    <w:rsid w:val="002602C5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902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77A1B"/>
    <w:rsid w:val="00280DE7"/>
    <w:rsid w:val="00281D77"/>
    <w:rsid w:val="002821F8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987"/>
    <w:rsid w:val="00291DA0"/>
    <w:rsid w:val="00293953"/>
    <w:rsid w:val="0029425A"/>
    <w:rsid w:val="002958C8"/>
    <w:rsid w:val="00295EE5"/>
    <w:rsid w:val="00296F57"/>
    <w:rsid w:val="0029725C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A6B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1F4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6E2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75E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3B6"/>
    <w:rsid w:val="00353488"/>
    <w:rsid w:val="00353EA6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AC7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A7AF8"/>
    <w:rsid w:val="003B19F8"/>
    <w:rsid w:val="003B1EE5"/>
    <w:rsid w:val="003B255A"/>
    <w:rsid w:val="003B3309"/>
    <w:rsid w:val="003B6763"/>
    <w:rsid w:val="003B7685"/>
    <w:rsid w:val="003B7AAB"/>
    <w:rsid w:val="003C0761"/>
    <w:rsid w:val="003C2B87"/>
    <w:rsid w:val="003C3326"/>
    <w:rsid w:val="003C34D2"/>
    <w:rsid w:val="003C3DAC"/>
    <w:rsid w:val="003C4EAF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5F99"/>
    <w:rsid w:val="003D6934"/>
    <w:rsid w:val="003E17DB"/>
    <w:rsid w:val="003E1847"/>
    <w:rsid w:val="003E2CCD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6967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207A"/>
    <w:rsid w:val="00434AF1"/>
    <w:rsid w:val="00434E22"/>
    <w:rsid w:val="00434F2A"/>
    <w:rsid w:val="00435D9B"/>
    <w:rsid w:val="0043631E"/>
    <w:rsid w:val="00436548"/>
    <w:rsid w:val="0043655E"/>
    <w:rsid w:val="00436C96"/>
    <w:rsid w:val="00437256"/>
    <w:rsid w:val="00437910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562"/>
    <w:rsid w:val="00444654"/>
    <w:rsid w:val="004449F4"/>
    <w:rsid w:val="00444C9B"/>
    <w:rsid w:val="00447D20"/>
    <w:rsid w:val="00447FE6"/>
    <w:rsid w:val="00450BF7"/>
    <w:rsid w:val="00450CFC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7ED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6204"/>
    <w:rsid w:val="00477229"/>
    <w:rsid w:val="00477CBA"/>
    <w:rsid w:val="00480463"/>
    <w:rsid w:val="00480926"/>
    <w:rsid w:val="00480DCC"/>
    <w:rsid w:val="004828CC"/>
    <w:rsid w:val="00482A08"/>
    <w:rsid w:val="0048387B"/>
    <w:rsid w:val="00485265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29E5"/>
    <w:rsid w:val="00492C33"/>
    <w:rsid w:val="00493E8B"/>
    <w:rsid w:val="004942E4"/>
    <w:rsid w:val="00496078"/>
    <w:rsid w:val="00496363"/>
    <w:rsid w:val="004978D0"/>
    <w:rsid w:val="004A0663"/>
    <w:rsid w:val="004A1490"/>
    <w:rsid w:val="004A185F"/>
    <w:rsid w:val="004A1DD6"/>
    <w:rsid w:val="004A2190"/>
    <w:rsid w:val="004A4446"/>
    <w:rsid w:val="004A4E43"/>
    <w:rsid w:val="004A68BE"/>
    <w:rsid w:val="004A6B90"/>
    <w:rsid w:val="004A6DDF"/>
    <w:rsid w:val="004A6FD4"/>
    <w:rsid w:val="004B0223"/>
    <w:rsid w:val="004B0AAC"/>
    <w:rsid w:val="004B16F1"/>
    <w:rsid w:val="004B2EA6"/>
    <w:rsid w:val="004B4A73"/>
    <w:rsid w:val="004B68E6"/>
    <w:rsid w:val="004B7A0E"/>
    <w:rsid w:val="004C100F"/>
    <w:rsid w:val="004C1D4A"/>
    <w:rsid w:val="004C28C0"/>
    <w:rsid w:val="004C3D80"/>
    <w:rsid w:val="004C57E6"/>
    <w:rsid w:val="004C5F44"/>
    <w:rsid w:val="004C62A0"/>
    <w:rsid w:val="004C63F6"/>
    <w:rsid w:val="004C6587"/>
    <w:rsid w:val="004C661F"/>
    <w:rsid w:val="004C69A2"/>
    <w:rsid w:val="004C79EF"/>
    <w:rsid w:val="004D3279"/>
    <w:rsid w:val="004D3BBA"/>
    <w:rsid w:val="004D3E89"/>
    <w:rsid w:val="004D4146"/>
    <w:rsid w:val="004D6E86"/>
    <w:rsid w:val="004D7878"/>
    <w:rsid w:val="004D7ED5"/>
    <w:rsid w:val="004E2B4B"/>
    <w:rsid w:val="004E42D6"/>
    <w:rsid w:val="004E4645"/>
    <w:rsid w:val="004E6D5C"/>
    <w:rsid w:val="004E796E"/>
    <w:rsid w:val="004E79B4"/>
    <w:rsid w:val="004F0B50"/>
    <w:rsid w:val="004F0F83"/>
    <w:rsid w:val="004F167B"/>
    <w:rsid w:val="004F1699"/>
    <w:rsid w:val="004F1FB1"/>
    <w:rsid w:val="004F248D"/>
    <w:rsid w:val="004F2BF1"/>
    <w:rsid w:val="004F32A2"/>
    <w:rsid w:val="004F3CFB"/>
    <w:rsid w:val="004F4D3E"/>
    <w:rsid w:val="004F4FA8"/>
    <w:rsid w:val="004F55DE"/>
    <w:rsid w:val="004F5691"/>
    <w:rsid w:val="004F5944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2023F"/>
    <w:rsid w:val="00520642"/>
    <w:rsid w:val="00520BBF"/>
    <w:rsid w:val="00521011"/>
    <w:rsid w:val="0052197B"/>
    <w:rsid w:val="00522337"/>
    <w:rsid w:val="00523BDD"/>
    <w:rsid w:val="00525BEB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14A"/>
    <w:rsid w:val="00570387"/>
    <w:rsid w:val="0057183C"/>
    <w:rsid w:val="005726D9"/>
    <w:rsid w:val="0057276E"/>
    <w:rsid w:val="00572A7C"/>
    <w:rsid w:val="00573932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1C1"/>
    <w:rsid w:val="00591D4B"/>
    <w:rsid w:val="00594398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318"/>
    <w:rsid w:val="005B5978"/>
    <w:rsid w:val="005B5F2C"/>
    <w:rsid w:val="005B62C9"/>
    <w:rsid w:val="005B6F4B"/>
    <w:rsid w:val="005B7019"/>
    <w:rsid w:val="005B7153"/>
    <w:rsid w:val="005B717A"/>
    <w:rsid w:val="005B7C00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3039"/>
    <w:rsid w:val="005D4CE1"/>
    <w:rsid w:val="005D5BD2"/>
    <w:rsid w:val="005D5E3D"/>
    <w:rsid w:val="005D5F3B"/>
    <w:rsid w:val="005D5F4D"/>
    <w:rsid w:val="005D60CE"/>
    <w:rsid w:val="005D6DCC"/>
    <w:rsid w:val="005D7748"/>
    <w:rsid w:val="005E096A"/>
    <w:rsid w:val="005E14B2"/>
    <w:rsid w:val="005E2B16"/>
    <w:rsid w:val="005E35A5"/>
    <w:rsid w:val="005E3E2D"/>
    <w:rsid w:val="005E57E4"/>
    <w:rsid w:val="005E613D"/>
    <w:rsid w:val="005E6172"/>
    <w:rsid w:val="005E695D"/>
    <w:rsid w:val="005E71CC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576"/>
    <w:rsid w:val="00606E9D"/>
    <w:rsid w:val="006073C2"/>
    <w:rsid w:val="006104EC"/>
    <w:rsid w:val="00610A27"/>
    <w:rsid w:val="00611655"/>
    <w:rsid w:val="006120F3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06B6"/>
    <w:rsid w:val="00621930"/>
    <w:rsid w:val="00621CDA"/>
    <w:rsid w:val="006220EB"/>
    <w:rsid w:val="00623A6F"/>
    <w:rsid w:val="00623DC5"/>
    <w:rsid w:val="00626A9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1FFD"/>
    <w:rsid w:val="006426C2"/>
    <w:rsid w:val="00642985"/>
    <w:rsid w:val="006431DD"/>
    <w:rsid w:val="006439D2"/>
    <w:rsid w:val="00644D81"/>
    <w:rsid w:val="00645A37"/>
    <w:rsid w:val="00645F7E"/>
    <w:rsid w:val="00646858"/>
    <w:rsid w:val="0064703A"/>
    <w:rsid w:val="0065012A"/>
    <w:rsid w:val="00651041"/>
    <w:rsid w:val="00652F88"/>
    <w:rsid w:val="00653704"/>
    <w:rsid w:val="00654CBD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00DA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C60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115"/>
    <w:rsid w:val="006963D2"/>
    <w:rsid w:val="006966B8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4DFF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BD4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1FC"/>
    <w:rsid w:val="006E688E"/>
    <w:rsid w:val="006E771E"/>
    <w:rsid w:val="006E7DC3"/>
    <w:rsid w:val="006F04A0"/>
    <w:rsid w:val="006F09A8"/>
    <w:rsid w:val="006F120C"/>
    <w:rsid w:val="006F51A6"/>
    <w:rsid w:val="006F5438"/>
    <w:rsid w:val="006F5484"/>
    <w:rsid w:val="006F592C"/>
    <w:rsid w:val="006F73DF"/>
    <w:rsid w:val="006F76E0"/>
    <w:rsid w:val="00700C72"/>
    <w:rsid w:val="007012AF"/>
    <w:rsid w:val="00702268"/>
    <w:rsid w:val="00702A52"/>
    <w:rsid w:val="007036F0"/>
    <w:rsid w:val="00703894"/>
    <w:rsid w:val="00703A9E"/>
    <w:rsid w:val="00704081"/>
    <w:rsid w:val="007045D0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20297"/>
    <w:rsid w:val="00720A49"/>
    <w:rsid w:val="00722892"/>
    <w:rsid w:val="00723156"/>
    <w:rsid w:val="007249A2"/>
    <w:rsid w:val="007256A7"/>
    <w:rsid w:val="007259B6"/>
    <w:rsid w:val="0072667E"/>
    <w:rsid w:val="00726FDF"/>
    <w:rsid w:val="0072758E"/>
    <w:rsid w:val="00727CC0"/>
    <w:rsid w:val="00730B7F"/>
    <w:rsid w:val="00730EBB"/>
    <w:rsid w:val="007313FF"/>
    <w:rsid w:val="00731545"/>
    <w:rsid w:val="00731A8C"/>
    <w:rsid w:val="007320D1"/>
    <w:rsid w:val="00732652"/>
    <w:rsid w:val="00733CF1"/>
    <w:rsid w:val="007347B5"/>
    <w:rsid w:val="00735ACE"/>
    <w:rsid w:val="00736D62"/>
    <w:rsid w:val="0074002D"/>
    <w:rsid w:val="0074143F"/>
    <w:rsid w:val="0074192C"/>
    <w:rsid w:val="00744287"/>
    <w:rsid w:val="007451E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67D74"/>
    <w:rsid w:val="007708D5"/>
    <w:rsid w:val="00771F56"/>
    <w:rsid w:val="00771F5C"/>
    <w:rsid w:val="00772A19"/>
    <w:rsid w:val="00772AA0"/>
    <w:rsid w:val="0077426E"/>
    <w:rsid w:val="00774C2C"/>
    <w:rsid w:val="00774D94"/>
    <w:rsid w:val="00775338"/>
    <w:rsid w:val="0077544D"/>
    <w:rsid w:val="007758C5"/>
    <w:rsid w:val="007774B9"/>
    <w:rsid w:val="00777706"/>
    <w:rsid w:val="00780CC6"/>
    <w:rsid w:val="007810B3"/>
    <w:rsid w:val="0078134B"/>
    <w:rsid w:val="007820D3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5D08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260"/>
    <w:rsid w:val="007A5F93"/>
    <w:rsid w:val="007A6550"/>
    <w:rsid w:val="007A6E3D"/>
    <w:rsid w:val="007A776E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271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7F6EC3"/>
    <w:rsid w:val="00800ECF"/>
    <w:rsid w:val="008023C6"/>
    <w:rsid w:val="00802464"/>
    <w:rsid w:val="00802A4A"/>
    <w:rsid w:val="00802A78"/>
    <w:rsid w:val="00803B6C"/>
    <w:rsid w:val="00803E56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1DE7"/>
    <w:rsid w:val="00824158"/>
    <w:rsid w:val="00824534"/>
    <w:rsid w:val="00824B99"/>
    <w:rsid w:val="00824D57"/>
    <w:rsid w:val="008262FB"/>
    <w:rsid w:val="008264B4"/>
    <w:rsid w:val="0082666D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55D7"/>
    <w:rsid w:val="00856194"/>
    <w:rsid w:val="008575C0"/>
    <w:rsid w:val="0085787B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6769F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98B"/>
    <w:rsid w:val="00875ED5"/>
    <w:rsid w:val="00877F73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444"/>
    <w:rsid w:val="0089466D"/>
    <w:rsid w:val="00894E05"/>
    <w:rsid w:val="00895063"/>
    <w:rsid w:val="00895A7E"/>
    <w:rsid w:val="008A0662"/>
    <w:rsid w:val="008A06B4"/>
    <w:rsid w:val="008A1B59"/>
    <w:rsid w:val="008A1D42"/>
    <w:rsid w:val="008A31B5"/>
    <w:rsid w:val="008A3302"/>
    <w:rsid w:val="008A3888"/>
    <w:rsid w:val="008A3F4E"/>
    <w:rsid w:val="008A5CDD"/>
    <w:rsid w:val="008A6A34"/>
    <w:rsid w:val="008A6B39"/>
    <w:rsid w:val="008B07DE"/>
    <w:rsid w:val="008B099F"/>
    <w:rsid w:val="008B1159"/>
    <w:rsid w:val="008B19AE"/>
    <w:rsid w:val="008B2B2E"/>
    <w:rsid w:val="008B39CF"/>
    <w:rsid w:val="008B434B"/>
    <w:rsid w:val="008B4EF6"/>
    <w:rsid w:val="008B5241"/>
    <w:rsid w:val="008B6158"/>
    <w:rsid w:val="008B624B"/>
    <w:rsid w:val="008B6D53"/>
    <w:rsid w:val="008C04E6"/>
    <w:rsid w:val="008C19E4"/>
    <w:rsid w:val="008C1B36"/>
    <w:rsid w:val="008C3A04"/>
    <w:rsid w:val="008C4300"/>
    <w:rsid w:val="008C55DA"/>
    <w:rsid w:val="008C66AE"/>
    <w:rsid w:val="008C6A83"/>
    <w:rsid w:val="008D0068"/>
    <w:rsid w:val="008D0FF6"/>
    <w:rsid w:val="008D1C67"/>
    <w:rsid w:val="008D257A"/>
    <w:rsid w:val="008D5179"/>
    <w:rsid w:val="008D5B6F"/>
    <w:rsid w:val="008D5C3F"/>
    <w:rsid w:val="008D6BAE"/>
    <w:rsid w:val="008D7732"/>
    <w:rsid w:val="008D7C74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17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8F6CF2"/>
    <w:rsid w:val="00900321"/>
    <w:rsid w:val="009013DE"/>
    <w:rsid w:val="00910127"/>
    <w:rsid w:val="00911463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55C"/>
    <w:rsid w:val="00927A56"/>
    <w:rsid w:val="0093114E"/>
    <w:rsid w:val="009322AF"/>
    <w:rsid w:val="0093242D"/>
    <w:rsid w:val="00932B80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036"/>
    <w:rsid w:val="00961FD3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18AA"/>
    <w:rsid w:val="0097267D"/>
    <w:rsid w:val="009737DD"/>
    <w:rsid w:val="00973BC9"/>
    <w:rsid w:val="009755DF"/>
    <w:rsid w:val="00975A36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1192"/>
    <w:rsid w:val="009E36C7"/>
    <w:rsid w:val="009E4364"/>
    <w:rsid w:val="009E5B1F"/>
    <w:rsid w:val="009E7161"/>
    <w:rsid w:val="009E7A6F"/>
    <w:rsid w:val="009F01D7"/>
    <w:rsid w:val="009F0796"/>
    <w:rsid w:val="009F0CE7"/>
    <w:rsid w:val="009F1521"/>
    <w:rsid w:val="009F16D3"/>
    <w:rsid w:val="009F2498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0FCA"/>
    <w:rsid w:val="00A0211D"/>
    <w:rsid w:val="00A02EC7"/>
    <w:rsid w:val="00A038F6"/>
    <w:rsid w:val="00A05909"/>
    <w:rsid w:val="00A0624D"/>
    <w:rsid w:val="00A06413"/>
    <w:rsid w:val="00A073F1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267D6"/>
    <w:rsid w:val="00A27C39"/>
    <w:rsid w:val="00A3031A"/>
    <w:rsid w:val="00A324D9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A19"/>
    <w:rsid w:val="00A54C47"/>
    <w:rsid w:val="00A55021"/>
    <w:rsid w:val="00A556A5"/>
    <w:rsid w:val="00A55A8C"/>
    <w:rsid w:val="00A60388"/>
    <w:rsid w:val="00A61E04"/>
    <w:rsid w:val="00A62308"/>
    <w:rsid w:val="00A633E8"/>
    <w:rsid w:val="00A63C87"/>
    <w:rsid w:val="00A63DA3"/>
    <w:rsid w:val="00A6457D"/>
    <w:rsid w:val="00A6589D"/>
    <w:rsid w:val="00A658F6"/>
    <w:rsid w:val="00A669BE"/>
    <w:rsid w:val="00A66CCB"/>
    <w:rsid w:val="00A70FB7"/>
    <w:rsid w:val="00A71072"/>
    <w:rsid w:val="00A71938"/>
    <w:rsid w:val="00A7214C"/>
    <w:rsid w:val="00A72A7F"/>
    <w:rsid w:val="00A72CA7"/>
    <w:rsid w:val="00A72D04"/>
    <w:rsid w:val="00A734F3"/>
    <w:rsid w:val="00A73736"/>
    <w:rsid w:val="00A73999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4CA"/>
    <w:rsid w:val="00A966B4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1453"/>
    <w:rsid w:val="00AB1AFB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57B"/>
    <w:rsid w:val="00B07E1F"/>
    <w:rsid w:val="00B10006"/>
    <w:rsid w:val="00B10CF4"/>
    <w:rsid w:val="00B125BD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2317"/>
    <w:rsid w:val="00B33846"/>
    <w:rsid w:val="00B37016"/>
    <w:rsid w:val="00B373DD"/>
    <w:rsid w:val="00B4002F"/>
    <w:rsid w:val="00B40290"/>
    <w:rsid w:val="00B40B7A"/>
    <w:rsid w:val="00B418CC"/>
    <w:rsid w:val="00B41A04"/>
    <w:rsid w:val="00B423AE"/>
    <w:rsid w:val="00B4274F"/>
    <w:rsid w:val="00B43060"/>
    <w:rsid w:val="00B43F7B"/>
    <w:rsid w:val="00B44B0A"/>
    <w:rsid w:val="00B46613"/>
    <w:rsid w:val="00B472DA"/>
    <w:rsid w:val="00B50571"/>
    <w:rsid w:val="00B50D1C"/>
    <w:rsid w:val="00B546C7"/>
    <w:rsid w:val="00B546F9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A69"/>
    <w:rsid w:val="00B81EAC"/>
    <w:rsid w:val="00B8254C"/>
    <w:rsid w:val="00B83293"/>
    <w:rsid w:val="00B85112"/>
    <w:rsid w:val="00B8525B"/>
    <w:rsid w:val="00B85D2E"/>
    <w:rsid w:val="00B85DED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452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261"/>
    <w:rsid w:val="00BB082E"/>
    <w:rsid w:val="00BB0AAE"/>
    <w:rsid w:val="00BB1B0B"/>
    <w:rsid w:val="00BB4227"/>
    <w:rsid w:val="00BB5211"/>
    <w:rsid w:val="00BB5ECA"/>
    <w:rsid w:val="00BB6A4A"/>
    <w:rsid w:val="00BC00D9"/>
    <w:rsid w:val="00BC0B21"/>
    <w:rsid w:val="00BC20E6"/>
    <w:rsid w:val="00BC3D2E"/>
    <w:rsid w:val="00BC70AF"/>
    <w:rsid w:val="00BC70FF"/>
    <w:rsid w:val="00BC7C72"/>
    <w:rsid w:val="00BD17D4"/>
    <w:rsid w:val="00BD24CC"/>
    <w:rsid w:val="00BD3491"/>
    <w:rsid w:val="00BD3560"/>
    <w:rsid w:val="00BD3846"/>
    <w:rsid w:val="00BD38D6"/>
    <w:rsid w:val="00BD38DD"/>
    <w:rsid w:val="00BD5FAB"/>
    <w:rsid w:val="00BD6139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0DC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3ABB"/>
    <w:rsid w:val="00C247A2"/>
    <w:rsid w:val="00C248E3"/>
    <w:rsid w:val="00C261ED"/>
    <w:rsid w:val="00C26833"/>
    <w:rsid w:val="00C271F8"/>
    <w:rsid w:val="00C30996"/>
    <w:rsid w:val="00C30DCE"/>
    <w:rsid w:val="00C31ABF"/>
    <w:rsid w:val="00C3241F"/>
    <w:rsid w:val="00C336BD"/>
    <w:rsid w:val="00C33C9F"/>
    <w:rsid w:val="00C34FE9"/>
    <w:rsid w:val="00C408B8"/>
    <w:rsid w:val="00C417F9"/>
    <w:rsid w:val="00C41FF8"/>
    <w:rsid w:val="00C45323"/>
    <w:rsid w:val="00C459CA"/>
    <w:rsid w:val="00C45A4A"/>
    <w:rsid w:val="00C47BAC"/>
    <w:rsid w:val="00C5074F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3C1"/>
    <w:rsid w:val="00C62625"/>
    <w:rsid w:val="00C62B9F"/>
    <w:rsid w:val="00C63D00"/>
    <w:rsid w:val="00C64A91"/>
    <w:rsid w:val="00C65F56"/>
    <w:rsid w:val="00C66080"/>
    <w:rsid w:val="00C670AD"/>
    <w:rsid w:val="00C7075B"/>
    <w:rsid w:val="00C70C1F"/>
    <w:rsid w:val="00C710A4"/>
    <w:rsid w:val="00C7207E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5217"/>
    <w:rsid w:val="00C86A1A"/>
    <w:rsid w:val="00C877A0"/>
    <w:rsid w:val="00C87908"/>
    <w:rsid w:val="00C90887"/>
    <w:rsid w:val="00C9218B"/>
    <w:rsid w:val="00C92715"/>
    <w:rsid w:val="00C92BCE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49B5"/>
    <w:rsid w:val="00CA6CAB"/>
    <w:rsid w:val="00CA7B4B"/>
    <w:rsid w:val="00CB1783"/>
    <w:rsid w:val="00CB2EA3"/>
    <w:rsid w:val="00CB3773"/>
    <w:rsid w:val="00CB3D3D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4D32"/>
    <w:rsid w:val="00CE7176"/>
    <w:rsid w:val="00CE74C5"/>
    <w:rsid w:val="00CE7FF3"/>
    <w:rsid w:val="00CF03C1"/>
    <w:rsid w:val="00CF2014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8A8"/>
    <w:rsid w:val="00D046FA"/>
    <w:rsid w:val="00D069C1"/>
    <w:rsid w:val="00D06AF0"/>
    <w:rsid w:val="00D06F6C"/>
    <w:rsid w:val="00D07034"/>
    <w:rsid w:val="00D0769E"/>
    <w:rsid w:val="00D10B12"/>
    <w:rsid w:val="00D10E6B"/>
    <w:rsid w:val="00D10F52"/>
    <w:rsid w:val="00D1190C"/>
    <w:rsid w:val="00D1321E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502E"/>
    <w:rsid w:val="00D268F5"/>
    <w:rsid w:val="00D26D5D"/>
    <w:rsid w:val="00D271C9"/>
    <w:rsid w:val="00D31B0E"/>
    <w:rsid w:val="00D33CA1"/>
    <w:rsid w:val="00D3680A"/>
    <w:rsid w:val="00D40E9D"/>
    <w:rsid w:val="00D41918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84B"/>
    <w:rsid w:val="00D71C36"/>
    <w:rsid w:val="00D71E10"/>
    <w:rsid w:val="00D72BFC"/>
    <w:rsid w:val="00D746C7"/>
    <w:rsid w:val="00D75389"/>
    <w:rsid w:val="00D7714E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4BC0"/>
    <w:rsid w:val="00D9546F"/>
    <w:rsid w:val="00D95A0D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6B3"/>
    <w:rsid w:val="00DB2D49"/>
    <w:rsid w:val="00DB30C5"/>
    <w:rsid w:val="00DB397F"/>
    <w:rsid w:val="00DB54CD"/>
    <w:rsid w:val="00DB5B77"/>
    <w:rsid w:val="00DB67FE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6A39"/>
    <w:rsid w:val="00DC73C1"/>
    <w:rsid w:val="00DD0E25"/>
    <w:rsid w:val="00DD0E43"/>
    <w:rsid w:val="00DD1F26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59D6"/>
    <w:rsid w:val="00DE6539"/>
    <w:rsid w:val="00DE6AD2"/>
    <w:rsid w:val="00DE6E31"/>
    <w:rsid w:val="00DE702F"/>
    <w:rsid w:val="00DF2105"/>
    <w:rsid w:val="00DF26CB"/>
    <w:rsid w:val="00DF335E"/>
    <w:rsid w:val="00DF38C4"/>
    <w:rsid w:val="00DF4BA6"/>
    <w:rsid w:val="00DF4D3B"/>
    <w:rsid w:val="00DF5083"/>
    <w:rsid w:val="00DF63A6"/>
    <w:rsid w:val="00DF7170"/>
    <w:rsid w:val="00DF75D5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1B60"/>
    <w:rsid w:val="00E12A55"/>
    <w:rsid w:val="00E141DD"/>
    <w:rsid w:val="00E1431A"/>
    <w:rsid w:val="00E14E4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1C45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6F9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6B3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29EE"/>
    <w:rsid w:val="00ED53E2"/>
    <w:rsid w:val="00ED5A95"/>
    <w:rsid w:val="00ED6F87"/>
    <w:rsid w:val="00EE006C"/>
    <w:rsid w:val="00EE0128"/>
    <w:rsid w:val="00EE0C3D"/>
    <w:rsid w:val="00EE30D0"/>
    <w:rsid w:val="00EE38E0"/>
    <w:rsid w:val="00EE4BA6"/>
    <w:rsid w:val="00EE503B"/>
    <w:rsid w:val="00EE55AA"/>
    <w:rsid w:val="00EE5EA9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A97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2EFC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6403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E4A"/>
    <w:rsid w:val="00F60BCD"/>
    <w:rsid w:val="00F61453"/>
    <w:rsid w:val="00F619FB"/>
    <w:rsid w:val="00F634F2"/>
    <w:rsid w:val="00F641B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77F7B"/>
    <w:rsid w:val="00F80B2A"/>
    <w:rsid w:val="00F80D81"/>
    <w:rsid w:val="00F813C9"/>
    <w:rsid w:val="00F81473"/>
    <w:rsid w:val="00F819DE"/>
    <w:rsid w:val="00F826BF"/>
    <w:rsid w:val="00F82BD2"/>
    <w:rsid w:val="00F82D7C"/>
    <w:rsid w:val="00F84C22"/>
    <w:rsid w:val="00F84E18"/>
    <w:rsid w:val="00F85490"/>
    <w:rsid w:val="00F85E75"/>
    <w:rsid w:val="00F869AD"/>
    <w:rsid w:val="00F87711"/>
    <w:rsid w:val="00F9000C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812"/>
    <w:rsid w:val="00FB0C66"/>
    <w:rsid w:val="00FB1127"/>
    <w:rsid w:val="00FB1307"/>
    <w:rsid w:val="00FB15BB"/>
    <w:rsid w:val="00FB18CC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4820"/>
    <w:rsid w:val="00FD521C"/>
    <w:rsid w:val="00FD5356"/>
    <w:rsid w:val="00FD5E69"/>
    <w:rsid w:val="00FD69B7"/>
    <w:rsid w:val="00FE0572"/>
    <w:rsid w:val="00FE0CEC"/>
    <w:rsid w:val="00FE0D67"/>
    <w:rsid w:val="00FE1BB5"/>
    <w:rsid w:val="00FE38EB"/>
    <w:rsid w:val="00FE3B05"/>
    <w:rsid w:val="00FF112A"/>
    <w:rsid w:val="00FF3DE3"/>
    <w:rsid w:val="00FF4045"/>
    <w:rsid w:val="00FF504B"/>
    <w:rsid w:val="00FF6566"/>
    <w:rsid w:val="00FF65C5"/>
    <w:rsid w:val="00FF67B0"/>
    <w:rsid w:val="00FF6BED"/>
    <w:rsid w:val="00FF6DAD"/>
    <w:rsid w:val="00FF76A0"/>
    <w:rsid w:val="00FF7EC0"/>
    <w:rsid w:val="051B56A0"/>
    <w:rsid w:val="08E34DE3"/>
    <w:rsid w:val="09CF235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DD1CBC3"/>
    <w:rsid w:val="2E6BB52B"/>
    <w:rsid w:val="30E87E0A"/>
    <w:rsid w:val="3174434B"/>
    <w:rsid w:val="33AA27AF"/>
    <w:rsid w:val="39F96857"/>
    <w:rsid w:val="405E5A84"/>
    <w:rsid w:val="42F83D2F"/>
    <w:rsid w:val="432839D0"/>
    <w:rsid w:val="43D5F3DC"/>
    <w:rsid w:val="489EBC18"/>
    <w:rsid w:val="48EA2EAC"/>
    <w:rsid w:val="49D0897F"/>
    <w:rsid w:val="4E06B8A7"/>
    <w:rsid w:val="503F82E9"/>
    <w:rsid w:val="51684141"/>
    <w:rsid w:val="527D4EBE"/>
    <w:rsid w:val="530411A2"/>
    <w:rsid w:val="53E0F8C0"/>
    <w:rsid w:val="563BB264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4BACFD-3C37-4B8D-AD81-B83F97AAD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9.04: Effective Feedback Strategies-Formal, Verbal Feedback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9.04: Effective Feedback Strategies-Formal, Verbal Feedback</dc:title>
  <dc:subject>Lesson 9.04: Effective Feedback Strategies-Formal, Verbal Feedback</dc:subject>
  <dc:creator>Texas Education Agency</dc:creator>
  <cp:keywords/>
  <dc:description/>
  <cp:lastModifiedBy>White (she/her), Whitney</cp:lastModifiedBy>
  <cp:revision>7</cp:revision>
  <dcterms:created xsi:type="dcterms:W3CDTF">2022-12-04T20:55:00Z</dcterms:created>
  <dcterms:modified xsi:type="dcterms:W3CDTF">2023-08-30T02:34:00Z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