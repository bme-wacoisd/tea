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0BEECAC4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</w:t>
      </w:r>
    </w:p>
    <w:p w14:paraId="25B82356" w14:textId="3F85772A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="004563C4">
        <w:rPr>
          <w:shd w:val="clear" w:color="auto" w:fill="FFFFFF"/>
        </w:rPr>
        <w:t>9</w:t>
      </w:r>
      <w:r w:rsidR="009D3595">
        <w:rPr>
          <w:shd w:val="clear" w:color="auto" w:fill="FFFFFF"/>
        </w:rPr>
        <w:t>.</w:t>
      </w:r>
      <w:r w:rsidR="00BA3479">
        <w:rPr>
          <w:shd w:val="clear" w:color="auto" w:fill="FFFFFF"/>
        </w:rPr>
        <w:t>0</w:t>
      </w:r>
      <w:r w:rsidR="00CD35BA">
        <w:rPr>
          <w:shd w:val="clear" w:color="auto" w:fill="FFFFFF"/>
        </w:rPr>
        <w:t>7</w:t>
      </w:r>
      <w:r w:rsidRPr="005F5393">
        <w:rPr>
          <w:shd w:val="clear" w:color="auto" w:fill="FFFFFF"/>
        </w:rPr>
        <w:t xml:space="preserve">: </w:t>
      </w:r>
      <w:r w:rsidR="00593535">
        <w:t>Utilizing Peer Feedback to Improve Learning</w:t>
      </w:r>
    </w:p>
    <w:p w14:paraId="243071FC" w14:textId="767603E4" w:rsidR="005F5393" w:rsidRPr="00CD449F" w:rsidRDefault="005F5393" w:rsidP="007B1F0B">
      <w:pPr>
        <w:rPr>
          <w:rFonts w:cstheme="minorHAnsi"/>
        </w:rPr>
      </w:pPr>
      <w:r w:rsidRPr="00CD449F">
        <w:rPr>
          <w:rFonts w:cstheme="minorHAnsi"/>
        </w:rPr>
        <w:t xml:space="preserve">Name: </w:t>
      </w:r>
    </w:p>
    <w:p w14:paraId="71919EEB" w14:textId="521C1D95" w:rsidR="005F5393" w:rsidRPr="00CD449F" w:rsidRDefault="005F5393" w:rsidP="007B1F0B">
      <w:pPr>
        <w:rPr>
          <w:rFonts w:cstheme="minorHAnsi"/>
        </w:rPr>
      </w:pPr>
      <w:r w:rsidRPr="00CD449F">
        <w:rPr>
          <w:rFonts w:cstheme="minorHAnsi"/>
        </w:rPr>
        <w:t xml:space="preserve">Date: </w:t>
      </w:r>
    </w:p>
    <w:p w14:paraId="5BA79063" w14:textId="77777777" w:rsidR="00FA157A" w:rsidRPr="00CD449F" w:rsidRDefault="00FA157A" w:rsidP="007B1F0B">
      <w:pPr>
        <w:rPr>
          <w:rFonts w:cstheme="minorHAnsi"/>
        </w:rPr>
      </w:pPr>
    </w:p>
    <w:p w14:paraId="632B5D09" w14:textId="4B40BB81" w:rsidR="005A24B0" w:rsidRPr="00CD449F" w:rsidRDefault="000B5C9F" w:rsidP="005A24B0">
      <w:pPr>
        <w:pStyle w:val="Tabletext"/>
        <w:rPr>
          <w:rFonts w:cstheme="minorHAnsi"/>
          <w:b/>
          <w:bCs/>
        </w:rPr>
      </w:pPr>
      <w:r w:rsidRPr="00CD449F">
        <w:rPr>
          <w:rFonts w:cstheme="minorHAnsi"/>
          <w:b/>
          <w:bCs/>
        </w:rPr>
        <w:t>Be</w:t>
      </w:r>
      <w:r w:rsidR="00BA5CD4" w:rsidRPr="00CD449F">
        <w:rPr>
          <w:rFonts w:cstheme="minorHAnsi"/>
          <w:b/>
          <w:bCs/>
        </w:rPr>
        <w:t>llringer:</w:t>
      </w:r>
      <w:r w:rsidR="009E7A6F" w:rsidRPr="00CD449F">
        <w:rPr>
          <w:rFonts w:cstheme="minorHAnsi"/>
          <w:b/>
          <w:bCs/>
        </w:rPr>
        <w:t xml:space="preserve"> </w:t>
      </w:r>
    </w:p>
    <w:p w14:paraId="6F719C0F" w14:textId="77777777" w:rsidR="00114153" w:rsidRPr="00CD449F" w:rsidRDefault="00114153" w:rsidP="00114153">
      <w:pPr>
        <w:pStyle w:val="Tabletext"/>
        <w:rPr>
          <w:rFonts w:cstheme="minorHAnsi"/>
        </w:rPr>
      </w:pPr>
      <w:r w:rsidRPr="00CD449F">
        <w:rPr>
          <w:rFonts w:cstheme="minorHAnsi"/>
        </w:rPr>
        <w:t>Below are some examples of sentence starters that could be used to support peer feedback.  How can utilizing the sentence starters help students to provide effective feedback?</w:t>
      </w:r>
    </w:p>
    <w:p w14:paraId="747CE4C1" w14:textId="77777777" w:rsidR="00114153" w:rsidRPr="00CD449F" w:rsidRDefault="00114153" w:rsidP="00114153">
      <w:pPr>
        <w:pStyle w:val="ListParagraph"/>
        <w:numPr>
          <w:ilvl w:val="0"/>
          <w:numId w:val="4"/>
        </w:numPr>
        <w:rPr>
          <w:rFonts w:cstheme="minorHAnsi"/>
        </w:rPr>
      </w:pPr>
      <w:r w:rsidRPr="00CD449F">
        <w:rPr>
          <w:rFonts w:cstheme="minorHAnsi"/>
        </w:rPr>
        <w:t>The best part of your work is…because…</w:t>
      </w:r>
    </w:p>
    <w:p w14:paraId="6958E301" w14:textId="77777777" w:rsidR="00114153" w:rsidRPr="00CD449F" w:rsidRDefault="00114153" w:rsidP="00114153">
      <w:pPr>
        <w:pStyle w:val="ListParagraph"/>
        <w:numPr>
          <w:ilvl w:val="0"/>
          <w:numId w:val="4"/>
        </w:numPr>
        <w:rPr>
          <w:rFonts w:cstheme="minorHAnsi"/>
        </w:rPr>
      </w:pPr>
      <w:r w:rsidRPr="00CD449F">
        <w:rPr>
          <w:rFonts w:cstheme="minorHAnsi"/>
        </w:rPr>
        <w:t>To make your work stronger I would suggest….</w:t>
      </w:r>
    </w:p>
    <w:p w14:paraId="44FB156C" w14:textId="792A5DAE" w:rsidR="00114153" w:rsidRPr="00CD449F" w:rsidRDefault="00114153" w:rsidP="00114153">
      <w:pPr>
        <w:pStyle w:val="ListParagraph"/>
        <w:numPr>
          <w:ilvl w:val="0"/>
          <w:numId w:val="4"/>
        </w:numPr>
        <w:rPr>
          <w:rFonts w:cstheme="minorHAnsi"/>
        </w:rPr>
      </w:pPr>
      <w:r w:rsidRPr="00CD449F">
        <w:rPr>
          <w:rFonts w:cstheme="minorHAnsi"/>
        </w:rPr>
        <w:t>I am wondering…</w:t>
      </w:r>
    </w:p>
    <w:p w14:paraId="22ABABCE" w14:textId="77777777" w:rsidR="0047138F" w:rsidRPr="00CD449F" w:rsidRDefault="0047138F" w:rsidP="007D7302">
      <w:pPr>
        <w:pStyle w:val="Tabletext"/>
        <w:rPr>
          <w:rFonts w:cstheme="minorHAnsi"/>
          <w:b/>
          <w:bCs/>
        </w:rPr>
      </w:pPr>
    </w:p>
    <w:p w14:paraId="7DA6AFF6" w14:textId="77777777" w:rsidR="0047138F" w:rsidRPr="00CD449F" w:rsidRDefault="0047138F" w:rsidP="007D7302">
      <w:pPr>
        <w:pStyle w:val="Tabletext"/>
        <w:rPr>
          <w:rFonts w:cstheme="minorHAnsi"/>
          <w:b/>
          <w:bCs/>
        </w:rPr>
      </w:pPr>
    </w:p>
    <w:p w14:paraId="29D41C9A" w14:textId="2EEAB822" w:rsidR="00EE0C3D" w:rsidRPr="00CD449F" w:rsidRDefault="00F625CE" w:rsidP="007D7302">
      <w:pPr>
        <w:pStyle w:val="Tabletext"/>
        <w:rPr>
          <w:rFonts w:cstheme="minorHAnsi"/>
          <w:b/>
          <w:bCs/>
        </w:rPr>
      </w:pPr>
      <w:r w:rsidRPr="00CD449F">
        <w:rPr>
          <w:rFonts w:cstheme="minorHAnsi"/>
          <w:b/>
          <w:bCs/>
        </w:rPr>
        <w:t>Peer Feedback Strategies</w:t>
      </w:r>
    </w:p>
    <w:p w14:paraId="5E285382" w14:textId="7EB978BC" w:rsidR="00F369CA" w:rsidRPr="00CD449F" w:rsidRDefault="00F369CA" w:rsidP="007D7302">
      <w:pPr>
        <w:pStyle w:val="Tabletext"/>
        <w:rPr>
          <w:rFonts w:cstheme="minorHAnsi"/>
          <w:i/>
          <w:iCs/>
          <w:color w:val="70AD47" w:themeColor="accent6"/>
        </w:rPr>
      </w:pPr>
      <w:r w:rsidRPr="00CD449F">
        <w:rPr>
          <w:rFonts w:cstheme="minorHAnsi"/>
        </w:rPr>
        <w:t xml:space="preserve">Peer Feedback: </w:t>
      </w:r>
    </w:p>
    <w:p w14:paraId="64399461" w14:textId="7757E059" w:rsidR="00F369CA" w:rsidRPr="00CD449F" w:rsidRDefault="00F625CE" w:rsidP="007D7302">
      <w:pPr>
        <w:pStyle w:val="Tabletext"/>
        <w:rPr>
          <w:rFonts w:cstheme="minorHAnsi"/>
        </w:rPr>
      </w:pPr>
      <w:r w:rsidRPr="00CD449F">
        <w:rPr>
          <w:rFonts w:cstheme="minorHAnsi"/>
        </w:rPr>
        <w:t>Considerations for selection of strategy</w:t>
      </w:r>
      <w:r w:rsidR="00F369CA" w:rsidRPr="00CD449F">
        <w:rPr>
          <w:rFonts w:cstheme="minorHAnsi"/>
        </w:rPr>
        <w:t>:</w:t>
      </w:r>
    </w:p>
    <w:p w14:paraId="6E30B90A" w14:textId="77777777" w:rsidR="0047138F" w:rsidRPr="00CD449F" w:rsidRDefault="0047138F" w:rsidP="007D7302">
      <w:pPr>
        <w:pStyle w:val="Tabletext"/>
        <w:rPr>
          <w:rFonts w:cstheme="minorHAnsi"/>
        </w:rPr>
      </w:pPr>
    </w:p>
    <w:p w14:paraId="1A55052A" w14:textId="77777777" w:rsidR="0047138F" w:rsidRPr="00CD449F" w:rsidRDefault="0047138F" w:rsidP="007D7302">
      <w:pPr>
        <w:pStyle w:val="Tabletext"/>
        <w:rPr>
          <w:rFonts w:cstheme="minorHAnsi"/>
        </w:rPr>
      </w:pPr>
    </w:p>
    <w:p w14:paraId="150BC984" w14:textId="77777777" w:rsidR="0047138F" w:rsidRPr="00CD449F" w:rsidRDefault="0047138F" w:rsidP="007D7302">
      <w:pPr>
        <w:pStyle w:val="Tabletext"/>
        <w:rPr>
          <w:rFonts w:cstheme="minorHAnsi"/>
        </w:rPr>
      </w:pPr>
    </w:p>
    <w:p w14:paraId="67475951" w14:textId="0DD4BAA0" w:rsidR="00F369CA" w:rsidRPr="00CD449F" w:rsidRDefault="00BA3479" w:rsidP="007D7302">
      <w:pPr>
        <w:pStyle w:val="Tabletext"/>
        <w:rPr>
          <w:rFonts w:cstheme="minorHAnsi"/>
          <w:b/>
          <w:bCs/>
        </w:rPr>
      </w:pPr>
      <w:r w:rsidRPr="00CD449F">
        <w:rPr>
          <w:rFonts w:cstheme="minorHAnsi"/>
          <w:b/>
          <w:bCs/>
        </w:rPr>
        <w:t xml:space="preserve">Model: </w:t>
      </w:r>
      <w:r w:rsidR="00F625CE" w:rsidRPr="00CD449F">
        <w:rPr>
          <w:rFonts w:cstheme="minorHAnsi"/>
          <w:b/>
          <w:bCs/>
        </w:rPr>
        <w:t>Assessing a Peer Feedback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925721" w:rsidRPr="00CD449F" w14:paraId="6A6719B0" w14:textId="77777777" w:rsidTr="00925721">
        <w:tc>
          <w:tcPr>
            <w:tcW w:w="2785" w:type="dxa"/>
          </w:tcPr>
          <w:p w14:paraId="2A16AC45" w14:textId="003E84B4" w:rsidR="00925721" w:rsidRPr="00CD449F" w:rsidRDefault="00925721" w:rsidP="0085787B">
            <w:pPr>
              <w:pStyle w:val="Tabletext"/>
              <w:spacing w:before="0" w:after="0"/>
              <w:rPr>
                <w:rFonts w:cstheme="minorHAnsi"/>
                <w:i/>
                <w:iCs/>
                <w:color w:val="70AD47" w:themeColor="accent6"/>
              </w:rPr>
            </w:pPr>
            <w:r w:rsidRPr="00CD449F">
              <w:rPr>
                <w:rFonts w:cstheme="minorHAnsi"/>
              </w:rPr>
              <w:t>Strategy:</w:t>
            </w:r>
            <w:r w:rsidRPr="00CD449F">
              <w:rPr>
                <w:rFonts w:cstheme="minorHAnsi"/>
                <w:i/>
                <w:iCs/>
              </w:rPr>
              <w:t xml:space="preserve"> </w:t>
            </w:r>
          </w:p>
          <w:p w14:paraId="53089432" w14:textId="00431F5C" w:rsidR="00925721" w:rsidRPr="00CD449F" w:rsidRDefault="00925721" w:rsidP="0085787B">
            <w:pPr>
              <w:pStyle w:val="Tabletext"/>
              <w:spacing w:before="0" w:after="0"/>
              <w:rPr>
                <w:rFonts w:cstheme="minorHAnsi"/>
                <w:i/>
                <w:iCs/>
                <w:color w:val="70AD47" w:themeColor="accent6"/>
              </w:rPr>
            </w:pPr>
          </w:p>
        </w:tc>
        <w:tc>
          <w:tcPr>
            <w:tcW w:w="6565" w:type="dxa"/>
          </w:tcPr>
          <w:p w14:paraId="0B2A2200" w14:textId="09E79256" w:rsidR="00925721" w:rsidRPr="00CD449F" w:rsidRDefault="009A7CCB" w:rsidP="0085787B">
            <w:pPr>
              <w:pStyle w:val="Tabletext"/>
              <w:spacing w:before="0" w:after="0"/>
              <w:rPr>
                <w:rFonts w:cstheme="minorHAnsi"/>
                <w:color w:val="70AD47" w:themeColor="accent6"/>
              </w:rPr>
            </w:pPr>
            <w:r w:rsidRPr="00CD449F">
              <w:rPr>
                <w:rFonts w:cstheme="minorHAnsi"/>
              </w:rPr>
              <w:t>Description of Best Use</w:t>
            </w:r>
          </w:p>
        </w:tc>
      </w:tr>
      <w:tr w:rsidR="00925721" w:rsidRPr="00CD449F" w14:paraId="59DCE008" w14:textId="77777777" w:rsidTr="00925721">
        <w:tc>
          <w:tcPr>
            <w:tcW w:w="2785" w:type="dxa"/>
          </w:tcPr>
          <w:p w14:paraId="10515DEA" w14:textId="7A35EE8F" w:rsidR="00925721" w:rsidRPr="00CD449F" w:rsidRDefault="00925721" w:rsidP="0085787B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Age Group of Students</w:t>
            </w:r>
          </w:p>
        </w:tc>
        <w:tc>
          <w:tcPr>
            <w:tcW w:w="6565" w:type="dxa"/>
          </w:tcPr>
          <w:p w14:paraId="0355B21F" w14:textId="77777777" w:rsidR="00925721" w:rsidRPr="00CD449F" w:rsidRDefault="00925721" w:rsidP="0085787B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  <w:p w14:paraId="1C8C9FD8" w14:textId="2CD1AFE5" w:rsidR="0047138F" w:rsidRPr="00CD449F" w:rsidRDefault="0047138F" w:rsidP="0085787B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925721" w:rsidRPr="00CD449F" w14:paraId="616ED256" w14:textId="77777777" w:rsidTr="00925721">
        <w:tc>
          <w:tcPr>
            <w:tcW w:w="2785" w:type="dxa"/>
          </w:tcPr>
          <w:p w14:paraId="098B8673" w14:textId="185DCD5D" w:rsidR="00925721" w:rsidRPr="00CD449F" w:rsidRDefault="00925721" w:rsidP="0085787B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Amount of Time Required</w:t>
            </w:r>
          </w:p>
        </w:tc>
        <w:tc>
          <w:tcPr>
            <w:tcW w:w="6565" w:type="dxa"/>
          </w:tcPr>
          <w:p w14:paraId="33AEE48A" w14:textId="77777777" w:rsidR="00925721" w:rsidRPr="00CD449F" w:rsidRDefault="00925721" w:rsidP="0085787B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  <w:p w14:paraId="48B1A0B3" w14:textId="099EFF25" w:rsidR="0047138F" w:rsidRPr="00CD449F" w:rsidRDefault="0047138F" w:rsidP="0085787B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925721" w:rsidRPr="00CD449F" w14:paraId="01218AE4" w14:textId="77777777" w:rsidTr="00925721">
        <w:tc>
          <w:tcPr>
            <w:tcW w:w="2785" w:type="dxa"/>
          </w:tcPr>
          <w:p w14:paraId="738808E0" w14:textId="7B3292F9" w:rsidR="00925721" w:rsidRPr="00CD449F" w:rsidRDefault="00925721" w:rsidP="0085787B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Type of Feedback</w:t>
            </w:r>
          </w:p>
        </w:tc>
        <w:tc>
          <w:tcPr>
            <w:tcW w:w="6565" w:type="dxa"/>
          </w:tcPr>
          <w:p w14:paraId="3FE3E78F" w14:textId="77777777" w:rsidR="00925721" w:rsidRPr="00CD449F" w:rsidRDefault="00925721" w:rsidP="0085787B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  <w:p w14:paraId="44C97F32" w14:textId="57826184" w:rsidR="0047138F" w:rsidRPr="00CD449F" w:rsidRDefault="0047138F" w:rsidP="0085787B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925721" w:rsidRPr="00CD449F" w14:paraId="2CF2E139" w14:textId="77777777" w:rsidTr="00925721">
        <w:tc>
          <w:tcPr>
            <w:tcW w:w="2785" w:type="dxa"/>
          </w:tcPr>
          <w:p w14:paraId="7EDA0B9D" w14:textId="3D845C24" w:rsidR="00925721" w:rsidRPr="00CD449F" w:rsidRDefault="00925721" w:rsidP="0085787B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How Much Feedback</w:t>
            </w:r>
          </w:p>
        </w:tc>
        <w:tc>
          <w:tcPr>
            <w:tcW w:w="6565" w:type="dxa"/>
          </w:tcPr>
          <w:p w14:paraId="51DDBE78" w14:textId="77777777" w:rsidR="00925721" w:rsidRPr="00CD449F" w:rsidRDefault="00925721" w:rsidP="0085787B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  <w:p w14:paraId="0DFC8E7C" w14:textId="2537344A" w:rsidR="0047138F" w:rsidRPr="00CD449F" w:rsidRDefault="0047138F" w:rsidP="0085787B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925721" w:rsidRPr="00CD449F" w14:paraId="23769F21" w14:textId="77777777" w:rsidTr="00925721">
        <w:tc>
          <w:tcPr>
            <w:tcW w:w="2785" w:type="dxa"/>
          </w:tcPr>
          <w:p w14:paraId="6988A140" w14:textId="17E67C81" w:rsidR="00925721" w:rsidRPr="00CD449F" w:rsidRDefault="00925721" w:rsidP="0085787B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Stage of Work</w:t>
            </w:r>
          </w:p>
        </w:tc>
        <w:tc>
          <w:tcPr>
            <w:tcW w:w="6565" w:type="dxa"/>
          </w:tcPr>
          <w:p w14:paraId="46634D9A" w14:textId="77777777" w:rsidR="00925721" w:rsidRPr="00CD449F" w:rsidRDefault="00925721" w:rsidP="0085787B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  <w:p w14:paraId="399EFDAD" w14:textId="42E0D54A" w:rsidR="0047138F" w:rsidRPr="00CD449F" w:rsidRDefault="0047138F" w:rsidP="0085787B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A76C43" w:rsidRPr="00CD449F" w14:paraId="39E3B177" w14:textId="77777777" w:rsidTr="00925721">
        <w:tc>
          <w:tcPr>
            <w:tcW w:w="2785" w:type="dxa"/>
          </w:tcPr>
          <w:p w14:paraId="333A083D" w14:textId="7435DBB7" w:rsidR="00A76C43" w:rsidRPr="00CD449F" w:rsidRDefault="00A76C43" w:rsidP="0085787B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Scaffolds to Support Effective Feedback</w:t>
            </w:r>
          </w:p>
        </w:tc>
        <w:tc>
          <w:tcPr>
            <w:tcW w:w="6565" w:type="dxa"/>
          </w:tcPr>
          <w:p w14:paraId="545AC927" w14:textId="3C47E2B9" w:rsidR="00A76C43" w:rsidRPr="00CD449F" w:rsidRDefault="00A76C43" w:rsidP="0085787B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</w:tc>
      </w:tr>
    </w:tbl>
    <w:p w14:paraId="3F1B968D" w14:textId="77777777" w:rsidR="0006199E" w:rsidRPr="00CD449F" w:rsidRDefault="0006199E" w:rsidP="0085787B">
      <w:pPr>
        <w:pStyle w:val="Tabletext"/>
        <w:spacing w:before="0" w:after="0"/>
        <w:rPr>
          <w:rFonts w:cstheme="minorHAnsi"/>
          <w:i/>
          <w:iCs/>
          <w:color w:val="70AD47" w:themeColor="accent6"/>
        </w:rPr>
      </w:pPr>
    </w:p>
    <w:p w14:paraId="378979A9" w14:textId="77777777" w:rsidR="00A7067E" w:rsidRPr="00CD449F" w:rsidRDefault="00A7067E" w:rsidP="0055591F">
      <w:pPr>
        <w:rPr>
          <w:rFonts w:cstheme="minorHAnsi"/>
        </w:rPr>
      </w:pPr>
    </w:p>
    <w:p w14:paraId="42D6BF26" w14:textId="77777777" w:rsidR="00CD449F" w:rsidRDefault="00CD449F" w:rsidP="0055591F">
      <w:pPr>
        <w:rPr>
          <w:rFonts w:cstheme="minorHAnsi"/>
          <w:b/>
          <w:bCs/>
        </w:rPr>
      </w:pPr>
    </w:p>
    <w:p w14:paraId="4C446640" w14:textId="28543DE2" w:rsidR="0055591F" w:rsidRPr="00CD449F" w:rsidRDefault="00393A35" w:rsidP="0055591F">
      <w:pPr>
        <w:rPr>
          <w:rFonts w:cstheme="minorHAnsi"/>
          <w:b/>
          <w:bCs/>
        </w:rPr>
      </w:pPr>
      <w:r w:rsidRPr="00CD449F">
        <w:rPr>
          <w:rFonts w:cstheme="minorHAnsi"/>
          <w:b/>
          <w:bCs/>
        </w:rPr>
        <w:lastRenderedPageBreak/>
        <w:t xml:space="preserve">Practice: </w:t>
      </w:r>
      <w:r w:rsidR="0098357C" w:rsidRPr="00CD449F">
        <w:rPr>
          <w:rFonts w:cstheme="minorHAnsi"/>
          <w:b/>
          <w:bCs/>
        </w:rPr>
        <w:t>Teaching Peer Feedback Strategies</w:t>
      </w:r>
    </w:p>
    <w:p w14:paraId="59C4BBD4" w14:textId="176A02B7" w:rsidR="00075480" w:rsidRPr="00CD449F" w:rsidRDefault="00075480" w:rsidP="0055591F">
      <w:pPr>
        <w:rPr>
          <w:rFonts w:cstheme="minorHAnsi"/>
          <w:b/>
          <w:bCs/>
        </w:rPr>
      </w:pPr>
      <w:r w:rsidRPr="00CD449F">
        <w:rPr>
          <w:rFonts w:cstheme="minorHAnsi"/>
          <w:b/>
          <w:bCs/>
        </w:rPr>
        <w:t>Strategy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075480" w:rsidRPr="00CD449F" w14:paraId="0ECF7003" w14:textId="77777777" w:rsidTr="565DEFAE">
        <w:tc>
          <w:tcPr>
            <w:tcW w:w="2785" w:type="dxa"/>
          </w:tcPr>
          <w:p w14:paraId="58E176CB" w14:textId="6AA4DEFD" w:rsidR="00075480" w:rsidRPr="00CD449F" w:rsidRDefault="00075480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  <w:r w:rsidRPr="00CD449F">
              <w:rPr>
                <w:rFonts w:cstheme="minorHAnsi"/>
              </w:rPr>
              <w:t>Strategy:</w:t>
            </w:r>
            <w:r w:rsidRPr="00CD449F">
              <w:rPr>
                <w:rFonts w:cstheme="minorHAnsi"/>
                <w:i/>
                <w:iCs/>
              </w:rPr>
              <w:t xml:space="preserve"> </w:t>
            </w:r>
          </w:p>
          <w:p w14:paraId="5C9724B5" w14:textId="77777777" w:rsidR="00075480" w:rsidRPr="00CD449F" w:rsidRDefault="00075480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70AD47" w:themeColor="accent6"/>
              </w:rPr>
            </w:pPr>
          </w:p>
        </w:tc>
        <w:tc>
          <w:tcPr>
            <w:tcW w:w="6565" w:type="dxa"/>
          </w:tcPr>
          <w:p w14:paraId="2D68213A" w14:textId="77777777" w:rsidR="00075480" w:rsidRPr="00CD449F" w:rsidRDefault="00075480" w:rsidP="00A850E1">
            <w:pPr>
              <w:pStyle w:val="Tabletext"/>
              <w:spacing w:before="0" w:after="0"/>
              <w:rPr>
                <w:rFonts w:cstheme="minorHAnsi"/>
                <w:color w:val="70AD47" w:themeColor="accent6"/>
              </w:rPr>
            </w:pPr>
            <w:r w:rsidRPr="00CD449F">
              <w:rPr>
                <w:rFonts w:cstheme="minorHAnsi"/>
              </w:rPr>
              <w:t>Description of Best Use</w:t>
            </w:r>
          </w:p>
        </w:tc>
      </w:tr>
      <w:tr w:rsidR="009A1D0C" w:rsidRPr="00CD449F" w14:paraId="175BFA79" w14:textId="77777777" w:rsidTr="565DEFAE">
        <w:tc>
          <w:tcPr>
            <w:tcW w:w="2785" w:type="dxa"/>
          </w:tcPr>
          <w:p w14:paraId="4708D092" w14:textId="0F15C52A" w:rsidR="009A1D0C" w:rsidRPr="00CD449F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Age Group of Students</w:t>
            </w:r>
          </w:p>
        </w:tc>
        <w:tc>
          <w:tcPr>
            <w:tcW w:w="6565" w:type="dxa"/>
          </w:tcPr>
          <w:p w14:paraId="2C29F9A5" w14:textId="77777777" w:rsidR="009A1D0C" w:rsidRPr="00CD449F" w:rsidRDefault="009A1D0C" w:rsidP="565DEFAE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  <w:p w14:paraId="383654B2" w14:textId="13D6A2A3" w:rsidR="0047138F" w:rsidRPr="00CD449F" w:rsidRDefault="0047138F" w:rsidP="565DEFAE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9A1D0C" w:rsidRPr="00CD449F" w14:paraId="25B62CBB" w14:textId="77777777" w:rsidTr="565DEFAE">
        <w:tc>
          <w:tcPr>
            <w:tcW w:w="2785" w:type="dxa"/>
          </w:tcPr>
          <w:p w14:paraId="3EA4A436" w14:textId="268B8525" w:rsidR="009A1D0C" w:rsidRPr="00CD449F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Amount of Time Required</w:t>
            </w:r>
          </w:p>
        </w:tc>
        <w:tc>
          <w:tcPr>
            <w:tcW w:w="6565" w:type="dxa"/>
          </w:tcPr>
          <w:p w14:paraId="78144460" w14:textId="77777777" w:rsidR="009A1D0C" w:rsidRPr="00CD449F" w:rsidRDefault="009A1D0C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  <w:p w14:paraId="4D3C848E" w14:textId="615AEBC8" w:rsidR="0047138F" w:rsidRPr="00CD449F" w:rsidRDefault="0047138F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9A1D0C" w:rsidRPr="00CD449F" w14:paraId="1A053DCB" w14:textId="77777777" w:rsidTr="565DEFAE">
        <w:tc>
          <w:tcPr>
            <w:tcW w:w="2785" w:type="dxa"/>
          </w:tcPr>
          <w:p w14:paraId="2A0B0AA4" w14:textId="77777777" w:rsidR="009A1D0C" w:rsidRPr="00CD449F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Type of Feedback</w:t>
            </w:r>
          </w:p>
          <w:p w14:paraId="58DEC00C" w14:textId="04A40D9F" w:rsidR="009A1D0C" w:rsidRPr="00CD449F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(Small piece vs whole work)</w:t>
            </w:r>
          </w:p>
        </w:tc>
        <w:tc>
          <w:tcPr>
            <w:tcW w:w="6565" w:type="dxa"/>
          </w:tcPr>
          <w:p w14:paraId="747A7C73" w14:textId="0C5D3071" w:rsidR="009A1D0C" w:rsidRPr="00CD449F" w:rsidRDefault="009A1D0C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9A1D0C" w:rsidRPr="00CD449F" w14:paraId="3E2089D1" w14:textId="77777777" w:rsidTr="565DEFAE">
        <w:tc>
          <w:tcPr>
            <w:tcW w:w="2785" w:type="dxa"/>
          </w:tcPr>
          <w:p w14:paraId="5B41B982" w14:textId="77777777" w:rsidR="009A1D0C" w:rsidRPr="00CD449F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How Much Feedback</w:t>
            </w:r>
          </w:p>
          <w:p w14:paraId="56204B85" w14:textId="03769BD4" w:rsidR="009A1D0C" w:rsidRPr="00CD449F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(Few students vs many students)</w:t>
            </w:r>
          </w:p>
        </w:tc>
        <w:tc>
          <w:tcPr>
            <w:tcW w:w="6565" w:type="dxa"/>
          </w:tcPr>
          <w:p w14:paraId="2FFDFEB1" w14:textId="6E18196B" w:rsidR="009A1D0C" w:rsidRPr="00CD449F" w:rsidRDefault="009A1D0C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9A1D0C" w:rsidRPr="00CD449F" w14:paraId="4F9A2DA8" w14:textId="77777777" w:rsidTr="565DEFAE">
        <w:tc>
          <w:tcPr>
            <w:tcW w:w="2785" w:type="dxa"/>
          </w:tcPr>
          <w:p w14:paraId="00B48950" w14:textId="77777777" w:rsidR="009A1D0C" w:rsidRPr="00CD449F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Stage of Work</w:t>
            </w:r>
          </w:p>
          <w:p w14:paraId="0153F5A4" w14:textId="29047624" w:rsidR="009A1D0C" w:rsidRPr="00CD449F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(Prior to completing draft vs after completed draft)</w:t>
            </w:r>
          </w:p>
        </w:tc>
        <w:tc>
          <w:tcPr>
            <w:tcW w:w="6565" w:type="dxa"/>
          </w:tcPr>
          <w:p w14:paraId="0D033879" w14:textId="2D940AD1" w:rsidR="009A1D0C" w:rsidRPr="00CD449F" w:rsidRDefault="009A1D0C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A76C43" w:rsidRPr="00CD449F" w14:paraId="1BED804B" w14:textId="77777777" w:rsidTr="565DEFAE">
        <w:tc>
          <w:tcPr>
            <w:tcW w:w="2785" w:type="dxa"/>
          </w:tcPr>
          <w:p w14:paraId="078FE17B" w14:textId="432D330B" w:rsidR="00A76C43" w:rsidRPr="00CD449F" w:rsidRDefault="00A76C43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Scaffolds to Support Effective Feedback</w:t>
            </w:r>
          </w:p>
        </w:tc>
        <w:tc>
          <w:tcPr>
            <w:tcW w:w="6565" w:type="dxa"/>
          </w:tcPr>
          <w:p w14:paraId="35C9DB44" w14:textId="236FD1F6" w:rsidR="00A76C43" w:rsidRPr="00CD449F" w:rsidRDefault="00A76C43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</w:tc>
      </w:tr>
    </w:tbl>
    <w:p w14:paraId="4EBD8D45" w14:textId="77777777" w:rsidR="00075480" w:rsidRPr="00CD449F" w:rsidRDefault="00075480" w:rsidP="0055591F">
      <w:pPr>
        <w:rPr>
          <w:rFonts w:cstheme="minorHAnsi"/>
          <w:b/>
          <w:bCs/>
        </w:rPr>
      </w:pPr>
    </w:p>
    <w:p w14:paraId="07BE8A2A" w14:textId="58F6EB0A" w:rsidR="00075480" w:rsidRPr="00CD449F" w:rsidRDefault="00075480" w:rsidP="0055591F">
      <w:pPr>
        <w:rPr>
          <w:rFonts w:cstheme="minorHAnsi"/>
          <w:b/>
          <w:bCs/>
        </w:rPr>
      </w:pPr>
      <w:r w:rsidRPr="00CD449F">
        <w:rPr>
          <w:rFonts w:cstheme="minorHAnsi"/>
          <w:b/>
          <w:bCs/>
        </w:rPr>
        <w:t>Strategy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075480" w:rsidRPr="00CD449F" w14:paraId="5CBC8823" w14:textId="77777777" w:rsidTr="00A850E1">
        <w:tc>
          <w:tcPr>
            <w:tcW w:w="2785" w:type="dxa"/>
          </w:tcPr>
          <w:p w14:paraId="696EE8EB" w14:textId="0B01483A" w:rsidR="00075480" w:rsidRPr="00CD449F" w:rsidRDefault="00075480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70AD47" w:themeColor="accent6"/>
              </w:rPr>
            </w:pPr>
            <w:r w:rsidRPr="00CD449F">
              <w:rPr>
                <w:rFonts w:cstheme="minorHAnsi"/>
              </w:rPr>
              <w:t>Strategy:</w:t>
            </w:r>
            <w:r w:rsidRPr="00CD449F">
              <w:rPr>
                <w:rFonts w:cstheme="minorHAnsi"/>
                <w:i/>
                <w:iCs/>
              </w:rPr>
              <w:t xml:space="preserve"> </w:t>
            </w:r>
          </w:p>
          <w:p w14:paraId="5EEA631A" w14:textId="77777777" w:rsidR="00075480" w:rsidRPr="00CD449F" w:rsidRDefault="00075480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70AD47" w:themeColor="accent6"/>
              </w:rPr>
            </w:pPr>
          </w:p>
        </w:tc>
        <w:tc>
          <w:tcPr>
            <w:tcW w:w="6565" w:type="dxa"/>
          </w:tcPr>
          <w:p w14:paraId="60E8C438" w14:textId="77777777" w:rsidR="00075480" w:rsidRPr="00CD449F" w:rsidRDefault="00075480" w:rsidP="00A850E1">
            <w:pPr>
              <w:pStyle w:val="Tabletext"/>
              <w:spacing w:before="0" w:after="0"/>
              <w:rPr>
                <w:rFonts w:cstheme="minorHAnsi"/>
                <w:color w:val="70AD47" w:themeColor="accent6"/>
              </w:rPr>
            </w:pPr>
            <w:r w:rsidRPr="00CD449F">
              <w:rPr>
                <w:rFonts w:cstheme="minorHAnsi"/>
              </w:rPr>
              <w:t>Description of Best Use</w:t>
            </w:r>
          </w:p>
        </w:tc>
      </w:tr>
      <w:tr w:rsidR="009A1D0C" w:rsidRPr="00CD449F" w14:paraId="7624F9ED" w14:textId="77777777" w:rsidTr="00A850E1">
        <w:tc>
          <w:tcPr>
            <w:tcW w:w="2785" w:type="dxa"/>
          </w:tcPr>
          <w:p w14:paraId="47BF80DA" w14:textId="24B97366" w:rsidR="009A1D0C" w:rsidRPr="00CD449F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Age Group of Students</w:t>
            </w:r>
          </w:p>
        </w:tc>
        <w:tc>
          <w:tcPr>
            <w:tcW w:w="6565" w:type="dxa"/>
          </w:tcPr>
          <w:p w14:paraId="5B53D69B" w14:textId="77777777" w:rsidR="009A1D0C" w:rsidRPr="00CD449F" w:rsidRDefault="009A1D0C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  <w:p w14:paraId="18BF18BE" w14:textId="2A5A0A8F" w:rsidR="0047138F" w:rsidRPr="00CD449F" w:rsidRDefault="0047138F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9A1D0C" w:rsidRPr="00CD449F" w14:paraId="7C2B4C17" w14:textId="77777777" w:rsidTr="00A850E1">
        <w:tc>
          <w:tcPr>
            <w:tcW w:w="2785" w:type="dxa"/>
          </w:tcPr>
          <w:p w14:paraId="0394EF30" w14:textId="28AED309" w:rsidR="009A1D0C" w:rsidRPr="00CD449F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Amount of Time Required</w:t>
            </w:r>
          </w:p>
        </w:tc>
        <w:tc>
          <w:tcPr>
            <w:tcW w:w="6565" w:type="dxa"/>
          </w:tcPr>
          <w:p w14:paraId="179D5A78" w14:textId="77777777" w:rsidR="009A1D0C" w:rsidRPr="00CD449F" w:rsidRDefault="009A1D0C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  <w:p w14:paraId="03A8C21C" w14:textId="3A5CDD2A" w:rsidR="0047138F" w:rsidRPr="00CD449F" w:rsidRDefault="0047138F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9A1D0C" w:rsidRPr="00CD449F" w14:paraId="66C6E4CA" w14:textId="77777777" w:rsidTr="00A850E1">
        <w:tc>
          <w:tcPr>
            <w:tcW w:w="2785" w:type="dxa"/>
          </w:tcPr>
          <w:p w14:paraId="771BE0C7" w14:textId="77777777" w:rsidR="009A1D0C" w:rsidRPr="00CD449F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Type of Feedback</w:t>
            </w:r>
          </w:p>
          <w:p w14:paraId="2412F6BC" w14:textId="038B2529" w:rsidR="009A1D0C" w:rsidRPr="00CD449F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(Small piece vs whole work)</w:t>
            </w:r>
          </w:p>
        </w:tc>
        <w:tc>
          <w:tcPr>
            <w:tcW w:w="6565" w:type="dxa"/>
          </w:tcPr>
          <w:p w14:paraId="604F1426" w14:textId="77777777" w:rsidR="009A1D0C" w:rsidRPr="00CD449F" w:rsidRDefault="009A1D0C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  <w:p w14:paraId="1E2AD56F" w14:textId="77777777" w:rsidR="0047138F" w:rsidRPr="00CD449F" w:rsidRDefault="0047138F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  <w:p w14:paraId="06903ED3" w14:textId="54C4D4F6" w:rsidR="0047138F" w:rsidRPr="00CD449F" w:rsidRDefault="0047138F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9A1D0C" w:rsidRPr="00CD449F" w14:paraId="0D7D2EAA" w14:textId="77777777" w:rsidTr="00A850E1">
        <w:tc>
          <w:tcPr>
            <w:tcW w:w="2785" w:type="dxa"/>
          </w:tcPr>
          <w:p w14:paraId="5D3534EB" w14:textId="77777777" w:rsidR="009A1D0C" w:rsidRPr="00CD449F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How Much Feedback</w:t>
            </w:r>
          </w:p>
          <w:p w14:paraId="774405CD" w14:textId="5D3C15E1" w:rsidR="009A1D0C" w:rsidRPr="00CD449F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(Few students vs many students)</w:t>
            </w:r>
          </w:p>
        </w:tc>
        <w:tc>
          <w:tcPr>
            <w:tcW w:w="6565" w:type="dxa"/>
          </w:tcPr>
          <w:p w14:paraId="079F834F" w14:textId="7EA401D6" w:rsidR="009A1D0C" w:rsidRPr="00CD449F" w:rsidRDefault="009A1D0C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9A1D0C" w:rsidRPr="00CD449F" w14:paraId="21496DFB" w14:textId="77777777" w:rsidTr="00A850E1">
        <w:tc>
          <w:tcPr>
            <w:tcW w:w="2785" w:type="dxa"/>
          </w:tcPr>
          <w:p w14:paraId="1F274A9B" w14:textId="77777777" w:rsidR="009A1D0C" w:rsidRPr="00CD449F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Stage of Work</w:t>
            </w:r>
          </w:p>
          <w:p w14:paraId="1673F5BE" w14:textId="4165CE10" w:rsidR="009A1D0C" w:rsidRPr="00CD449F" w:rsidRDefault="009A1D0C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(Prior to completing draft vs after completed draft)</w:t>
            </w:r>
          </w:p>
        </w:tc>
        <w:tc>
          <w:tcPr>
            <w:tcW w:w="6565" w:type="dxa"/>
          </w:tcPr>
          <w:p w14:paraId="79A74686" w14:textId="74E76DAB" w:rsidR="009A1D0C" w:rsidRPr="00CD449F" w:rsidRDefault="009A1D0C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A76C43" w:rsidRPr="00CD449F" w14:paraId="6D81C890" w14:textId="77777777" w:rsidTr="00A850E1">
        <w:tc>
          <w:tcPr>
            <w:tcW w:w="2785" w:type="dxa"/>
          </w:tcPr>
          <w:p w14:paraId="589BD771" w14:textId="2D85708B" w:rsidR="00A76C43" w:rsidRPr="00CD449F" w:rsidRDefault="00A76C43" w:rsidP="009A1D0C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Scaffolds to Support Effective Feedback</w:t>
            </w:r>
          </w:p>
        </w:tc>
        <w:tc>
          <w:tcPr>
            <w:tcW w:w="6565" w:type="dxa"/>
          </w:tcPr>
          <w:p w14:paraId="6DA4FCC3" w14:textId="6D672DEF" w:rsidR="00A76C43" w:rsidRPr="00CD449F" w:rsidRDefault="00A76C43" w:rsidP="009A1D0C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</w:tc>
      </w:tr>
    </w:tbl>
    <w:p w14:paraId="01EC831F" w14:textId="77777777" w:rsidR="00075480" w:rsidRPr="00CD449F" w:rsidRDefault="00075480" w:rsidP="0055591F">
      <w:pPr>
        <w:rPr>
          <w:rFonts w:cstheme="minorHAnsi"/>
          <w:b/>
          <w:bCs/>
        </w:rPr>
      </w:pPr>
    </w:p>
    <w:p w14:paraId="0B677039" w14:textId="77777777" w:rsidR="0047138F" w:rsidRPr="00CD449F" w:rsidRDefault="0047138F" w:rsidP="0055591F">
      <w:pPr>
        <w:rPr>
          <w:rFonts w:cstheme="minorHAnsi"/>
          <w:b/>
          <w:bCs/>
        </w:rPr>
      </w:pPr>
    </w:p>
    <w:p w14:paraId="5F0F6286" w14:textId="77777777" w:rsidR="00CD449F" w:rsidRPr="00CD449F" w:rsidRDefault="00CD449F" w:rsidP="0055591F">
      <w:pPr>
        <w:rPr>
          <w:rFonts w:cstheme="minorHAnsi"/>
          <w:b/>
          <w:bCs/>
        </w:rPr>
      </w:pPr>
    </w:p>
    <w:p w14:paraId="79098342" w14:textId="77777777" w:rsidR="00CD449F" w:rsidRPr="00CD449F" w:rsidRDefault="00CD449F" w:rsidP="0055591F">
      <w:pPr>
        <w:rPr>
          <w:rFonts w:cstheme="minorHAnsi"/>
          <w:b/>
          <w:bCs/>
        </w:rPr>
      </w:pPr>
    </w:p>
    <w:p w14:paraId="375F8A69" w14:textId="77777777" w:rsidR="00CD449F" w:rsidRDefault="00CD449F" w:rsidP="0055591F">
      <w:pPr>
        <w:rPr>
          <w:rFonts w:cstheme="minorHAnsi"/>
          <w:b/>
          <w:bCs/>
        </w:rPr>
      </w:pPr>
    </w:p>
    <w:p w14:paraId="350852F7" w14:textId="436FE98C" w:rsidR="00075480" w:rsidRPr="00CD449F" w:rsidRDefault="00075480" w:rsidP="0055591F">
      <w:pPr>
        <w:rPr>
          <w:rFonts w:cstheme="minorHAnsi"/>
          <w:b/>
          <w:bCs/>
        </w:rPr>
      </w:pPr>
      <w:r w:rsidRPr="00CD449F">
        <w:rPr>
          <w:rFonts w:cstheme="minorHAnsi"/>
          <w:b/>
          <w:bCs/>
        </w:rPr>
        <w:lastRenderedPageBreak/>
        <w:t>Strategy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075480" w:rsidRPr="00CD449F" w14:paraId="305EEEE9" w14:textId="77777777" w:rsidTr="00A850E1">
        <w:tc>
          <w:tcPr>
            <w:tcW w:w="2785" w:type="dxa"/>
          </w:tcPr>
          <w:p w14:paraId="0688B97C" w14:textId="49821437" w:rsidR="00075480" w:rsidRPr="00CD449F" w:rsidRDefault="00075480" w:rsidP="0047138F">
            <w:pPr>
              <w:pStyle w:val="Tabletext"/>
              <w:spacing w:before="0" w:after="0"/>
              <w:rPr>
                <w:rFonts w:cstheme="minorHAnsi"/>
                <w:i/>
                <w:iCs/>
                <w:color w:val="70AD47" w:themeColor="accent6"/>
              </w:rPr>
            </w:pPr>
            <w:r w:rsidRPr="00CD449F">
              <w:rPr>
                <w:rFonts w:cstheme="minorHAnsi"/>
              </w:rPr>
              <w:t>Strategy</w:t>
            </w:r>
            <w:r w:rsidRPr="00CD449F">
              <w:rPr>
                <w:rFonts w:cstheme="minorHAnsi"/>
                <w:color w:val="008000"/>
              </w:rPr>
              <w:t>:</w:t>
            </w:r>
            <w:r w:rsidRPr="00CD449F">
              <w:rPr>
                <w:rFonts w:cstheme="minorHAnsi"/>
                <w:i/>
                <w:iCs/>
                <w:color w:val="008000"/>
              </w:rPr>
              <w:t xml:space="preserve"> </w:t>
            </w:r>
          </w:p>
        </w:tc>
        <w:tc>
          <w:tcPr>
            <w:tcW w:w="6565" w:type="dxa"/>
          </w:tcPr>
          <w:p w14:paraId="46406B3D" w14:textId="77777777" w:rsidR="00075480" w:rsidRPr="00CD449F" w:rsidRDefault="00075480" w:rsidP="00A850E1">
            <w:pPr>
              <w:pStyle w:val="Tabletext"/>
              <w:spacing w:before="0" w:after="0"/>
              <w:rPr>
                <w:rFonts w:cstheme="minorHAnsi"/>
                <w:color w:val="70AD47" w:themeColor="accent6"/>
              </w:rPr>
            </w:pPr>
            <w:r w:rsidRPr="00CD449F">
              <w:rPr>
                <w:rFonts w:cstheme="minorHAnsi"/>
              </w:rPr>
              <w:t>Description of Best Use</w:t>
            </w:r>
          </w:p>
        </w:tc>
      </w:tr>
      <w:tr w:rsidR="00075480" w:rsidRPr="00CD449F" w14:paraId="1FEE6D10" w14:textId="77777777" w:rsidTr="00A850E1">
        <w:tc>
          <w:tcPr>
            <w:tcW w:w="2785" w:type="dxa"/>
          </w:tcPr>
          <w:p w14:paraId="45001BC3" w14:textId="77777777" w:rsidR="00075480" w:rsidRPr="00CD449F" w:rsidRDefault="00075480" w:rsidP="00A850E1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Age Group of Students</w:t>
            </w:r>
          </w:p>
        </w:tc>
        <w:tc>
          <w:tcPr>
            <w:tcW w:w="6565" w:type="dxa"/>
          </w:tcPr>
          <w:p w14:paraId="670D5096" w14:textId="77777777" w:rsidR="00075480" w:rsidRPr="00CD449F" w:rsidRDefault="00075480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  <w:p w14:paraId="3035EDBE" w14:textId="653CC2E2" w:rsidR="0047138F" w:rsidRPr="00CD449F" w:rsidRDefault="0047138F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075480" w:rsidRPr="00CD449F" w14:paraId="32060229" w14:textId="77777777" w:rsidTr="00A850E1">
        <w:tc>
          <w:tcPr>
            <w:tcW w:w="2785" w:type="dxa"/>
          </w:tcPr>
          <w:p w14:paraId="18DACCE4" w14:textId="77777777" w:rsidR="00075480" w:rsidRPr="00CD449F" w:rsidRDefault="00075480" w:rsidP="00A850E1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Amount of Time Required</w:t>
            </w:r>
          </w:p>
        </w:tc>
        <w:tc>
          <w:tcPr>
            <w:tcW w:w="6565" w:type="dxa"/>
          </w:tcPr>
          <w:p w14:paraId="235DDD61" w14:textId="77777777" w:rsidR="00075480" w:rsidRPr="00CD449F" w:rsidRDefault="00075480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  <w:p w14:paraId="1CF304A5" w14:textId="04D96755" w:rsidR="0047138F" w:rsidRPr="00CD449F" w:rsidRDefault="0047138F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075480" w:rsidRPr="00CD449F" w14:paraId="58DC234C" w14:textId="77777777" w:rsidTr="00A850E1">
        <w:tc>
          <w:tcPr>
            <w:tcW w:w="2785" w:type="dxa"/>
          </w:tcPr>
          <w:p w14:paraId="358B9540" w14:textId="77777777" w:rsidR="00075480" w:rsidRPr="00CD449F" w:rsidRDefault="00075480" w:rsidP="00A850E1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Type of Feedback</w:t>
            </w:r>
          </w:p>
          <w:p w14:paraId="2B8DBF07" w14:textId="0202D428" w:rsidR="00522E89" w:rsidRPr="00CD449F" w:rsidRDefault="00522E89" w:rsidP="00A850E1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(Small piece vs whole work)</w:t>
            </w:r>
          </w:p>
        </w:tc>
        <w:tc>
          <w:tcPr>
            <w:tcW w:w="6565" w:type="dxa"/>
          </w:tcPr>
          <w:p w14:paraId="76CA215E" w14:textId="77777777" w:rsidR="00075480" w:rsidRPr="00CD449F" w:rsidRDefault="00075480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  <w:p w14:paraId="170CB808" w14:textId="77777777" w:rsidR="0047138F" w:rsidRPr="00CD449F" w:rsidRDefault="0047138F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  <w:p w14:paraId="77E64B1A" w14:textId="436F11DA" w:rsidR="0047138F" w:rsidRPr="00CD449F" w:rsidRDefault="0047138F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075480" w:rsidRPr="00CD449F" w14:paraId="3ED66915" w14:textId="77777777" w:rsidTr="00A850E1">
        <w:tc>
          <w:tcPr>
            <w:tcW w:w="2785" w:type="dxa"/>
          </w:tcPr>
          <w:p w14:paraId="0E3C99B0" w14:textId="77777777" w:rsidR="00075480" w:rsidRPr="00CD449F" w:rsidRDefault="00075480" w:rsidP="00A850E1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How Much Feedback</w:t>
            </w:r>
          </w:p>
          <w:p w14:paraId="10430862" w14:textId="044854BD" w:rsidR="00522E89" w:rsidRPr="00CD449F" w:rsidRDefault="00522E89" w:rsidP="00A850E1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(Few students vs many students)</w:t>
            </w:r>
          </w:p>
        </w:tc>
        <w:tc>
          <w:tcPr>
            <w:tcW w:w="6565" w:type="dxa"/>
          </w:tcPr>
          <w:p w14:paraId="76A54F0C" w14:textId="4039972B" w:rsidR="00075480" w:rsidRPr="00CD449F" w:rsidRDefault="00075480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075480" w:rsidRPr="00CD449F" w14:paraId="188EA67A" w14:textId="77777777" w:rsidTr="009A1D0C">
        <w:trPr>
          <w:trHeight w:val="908"/>
        </w:trPr>
        <w:tc>
          <w:tcPr>
            <w:tcW w:w="2785" w:type="dxa"/>
          </w:tcPr>
          <w:p w14:paraId="7E8E73AD" w14:textId="77777777" w:rsidR="00075480" w:rsidRPr="00CD449F" w:rsidRDefault="00075480" w:rsidP="00A850E1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Stage of Work</w:t>
            </w:r>
          </w:p>
          <w:p w14:paraId="428A2FDB" w14:textId="26409BA0" w:rsidR="00522E89" w:rsidRPr="00CD449F" w:rsidRDefault="00522E89" w:rsidP="00A850E1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(</w:t>
            </w:r>
            <w:r w:rsidR="009A1D0C" w:rsidRPr="00CD449F">
              <w:rPr>
                <w:rFonts w:cstheme="minorHAnsi"/>
              </w:rPr>
              <w:t>Prior to completing draft vs after completed draft)</w:t>
            </w:r>
          </w:p>
        </w:tc>
        <w:tc>
          <w:tcPr>
            <w:tcW w:w="6565" w:type="dxa"/>
          </w:tcPr>
          <w:p w14:paraId="4A5ACD9C" w14:textId="7C69167F" w:rsidR="00075480" w:rsidRPr="00CD449F" w:rsidRDefault="00075480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A76C43" w:rsidRPr="00CD449F" w14:paraId="350D3268" w14:textId="77777777" w:rsidTr="009A1D0C">
        <w:trPr>
          <w:trHeight w:val="908"/>
        </w:trPr>
        <w:tc>
          <w:tcPr>
            <w:tcW w:w="2785" w:type="dxa"/>
          </w:tcPr>
          <w:p w14:paraId="16A1B98E" w14:textId="4AE3F0EE" w:rsidR="00A76C43" w:rsidRPr="00CD449F" w:rsidRDefault="00A76C43" w:rsidP="00A850E1">
            <w:pPr>
              <w:pStyle w:val="Tabletext"/>
              <w:spacing w:before="0" w:after="0"/>
              <w:rPr>
                <w:rFonts w:cstheme="minorHAnsi"/>
              </w:rPr>
            </w:pPr>
            <w:r w:rsidRPr="00CD449F">
              <w:rPr>
                <w:rFonts w:cstheme="minorHAnsi"/>
              </w:rPr>
              <w:t>Scaffolds to Support Effective Feedback</w:t>
            </w:r>
          </w:p>
        </w:tc>
        <w:tc>
          <w:tcPr>
            <w:tcW w:w="6565" w:type="dxa"/>
          </w:tcPr>
          <w:p w14:paraId="55583C46" w14:textId="66910A15" w:rsidR="00A76C43" w:rsidRPr="00CD449F" w:rsidRDefault="00A76C43" w:rsidP="00A850E1">
            <w:pPr>
              <w:pStyle w:val="Tabletext"/>
              <w:spacing w:before="0" w:after="0"/>
              <w:rPr>
                <w:rFonts w:cstheme="minorHAnsi"/>
                <w:i/>
                <w:iCs/>
                <w:color w:val="70AD47" w:themeColor="accent6"/>
              </w:rPr>
            </w:pPr>
          </w:p>
        </w:tc>
      </w:tr>
    </w:tbl>
    <w:p w14:paraId="1175EB02" w14:textId="77777777" w:rsidR="00B1472C" w:rsidRPr="00CD449F" w:rsidRDefault="00B1472C" w:rsidP="0055591F">
      <w:pPr>
        <w:rPr>
          <w:rFonts w:cstheme="minorHAnsi"/>
          <w:b/>
          <w:bCs/>
        </w:rPr>
      </w:pPr>
    </w:p>
    <w:p w14:paraId="7230EEFA" w14:textId="13CD6578" w:rsidR="00075480" w:rsidRPr="00CD449F" w:rsidRDefault="00EE0162" w:rsidP="0055591F">
      <w:pPr>
        <w:rPr>
          <w:rFonts w:cstheme="minorHAnsi"/>
          <w:u w:val="single"/>
        </w:rPr>
      </w:pPr>
      <w:r w:rsidRPr="00CD449F">
        <w:rPr>
          <w:rFonts w:cstheme="minorHAnsi"/>
          <w:u w:val="single"/>
        </w:rPr>
        <w:t>Scenario</w:t>
      </w:r>
      <w:r w:rsidR="00C620FB" w:rsidRPr="00CD449F">
        <w:rPr>
          <w:rFonts w:cstheme="minorHAnsi"/>
          <w:u w:val="single"/>
        </w:rPr>
        <w:t xml:space="preserve"> 1: </w:t>
      </w:r>
      <w:r w:rsidR="004F36AC" w:rsidRPr="00CD449F">
        <w:rPr>
          <w:rFonts w:cstheme="minorHAnsi"/>
          <w:u w:val="single"/>
        </w:rPr>
        <w:t>Mr. Olivera’s 2nd Grade Opinion Writing</w:t>
      </w:r>
    </w:p>
    <w:p w14:paraId="08238F66" w14:textId="315D849B" w:rsidR="004F36AC" w:rsidRPr="00CD449F" w:rsidRDefault="004F36AC" w:rsidP="004F36AC">
      <w:pPr>
        <w:rPr>
          <w:rStyle w:val="eop"/>
          <w:rFonts w:cstheme="minorHAnsi"/>
          <w:color w:val="000000"/>
          <w:shd w:val="clear" w:color="auto" w:fill="FFFFFF"/>
        </w:rPr>
      </w:pPr>
      <w:r w:rsidRPr="00CD449F">
        <w:rPr>
          <w:rStyle w:val="eop"/>
          <w:rFonts w:cstheme="minorHAnsi"/>
          <w:color w:val="000000"/>
          <w:shd w:val="clear" w:color="auto" w:fill="FFFFFF"/>
        </w:rPr>
        <w:t xml:space="preserve">Which of the peer feedback strategies that we have discussed would be most appropriate to use in this situation? (Gallery Walk, </w:t>
      </w:r>
      <w:r w:rsidR="00E4439E" w:rsidRPr="00CD449F">
        <w:rPr>
          <w:rStyle w:val="eop"/>
          <w:rFonts w:cstheme="minorHAnsi"/>
          <w:color w:val="000000"/>
          <w:shd w:val="clear" w:color="auto" w:fill="FFFFFF"/>
        </w:rPr>
        <w:t>2 Stars and a Wish</w:t>
      </w:r>
      <w:r w:rsidRPr="00CD449F">
        <w:rPr>
          <w:rStyle w:val="eop"/>
          <w:rFonts w:cstheme="minorHAnsi"/>
          <w:color w:val="000000"/>
          <w:shd w:val="clear" w:color="auto" w:fill="FFFFFF"/>
        </w:rPr>
        <w:t>, Charette Protocol)</w:t>
      </w:r>
    </w:p>
    <w:p w14:paraId="3D369491" w14:textId="77777777" w:rsidR="0047138F" w:rsidRPr="00CD449F" w:rsidRDefault="0047138F" w:rsidP="004F36AC">
      <w:pPr>
        <w:rPr>
          <w:rStyle w:val="eop"/>
          <w:rFonts w:cstheme="minorHAnsi"/>
          <w:color w:val="000000"/>
          <w:shd w:val="clear" w:color="auto" w:fill="FFFFFF"/>
        </w:rPr>
      </w:pPr>
    </w:p>
    <w:p w14:paraId="71856253" w14:textId="77777777" w:rsidR="004F36AC" w:rsidRPr="00CD449F" w:rsidRDefault="004F36AC" w:rsidP="004F36AC">
      <w:pPr>
        <w:rPr>
          <w:rStyle w:val="eop"/>
          <w:rFonts w:cstheme="minorHAnsi"/>
          <w:color w:val="000000"/>
          <w:shd w:val="clear" w:color="auto" w:fill="FFFFFF"/>
        </w:rPr>
      </w:pPr>
      <w:r w:rsidRPr="00CD449F">
        <w:rPr>
          <w:rStyle w:val="eop"/>
          <w:rFonts w:cstheme="minorHAnsi"/>
          <w:color w:val="000000"/>
          <w:shd w:val="clear" w:color="auto" w:fill="FFFFFF"/>
        </w:rPr>
        <w:t>Which of the key considerations impacted your decision to select this strategy and why?</w:t>
      </w:r>
    </w:p>
    <w:p w14:paraId="4A1FEAFE" w14:textId="77777777" w:rsidR="0047138F" w:rsidRPr="00CD449F" w:rsidRDefault="0047138F" w:rsidP="0055591F">
      <w:pPr>
        <w:rPr>
          <w:rStyle w:val="eop"/>
          <w:rFonts w:cstheme="minorHAnsi"/>
          <w:i/>
          <w:iCs/>
          <w:color w:val="008000"/>
          <w:shd w:val="clear" w:color="auto" w:fill="FFFFFF"/>
        </w:rPr>
      </w:pPr>
    </w:p>
    <w:p w14:paraId="07AF9DB6" w14:textId="77777777" w:rsidR="0047138F" w:rsidRPr="00CD449F" w:rsidRDefault="0047138F" w:rsidP="0055591F">
      <w:pPr>
        <w:rPr>
          <w:rFonts w:cstheme="minorHAnsi"/>
        </w:rPr>
      </w:pPr>
    </w:p>
    <w:p w14:paraId="183036CB" w14:textId="05EBB7DE" w:rsidR="004F36AC" w:rsidRPr="00CD449F" w:rsidRDefault="004F36AC" w:rsidP="004F36AC">
      <w:pPr>
        <w:rPr>
          <w:rFonts w:cstheme="minorHAnsi"/>
          <w:u w:val="single"/>
        </w:rPr>
      </w:pPr>
      <w:r w:rsidRPr="00CD449F">
        <w:rPr>
          <w:rFonts w:cstheme="minorHAnsi"/>
          <w:u w:val="single"/>
        </w:rPr>
        <w:t>Scenario 2: Mrs. Greaves 8</w:t>
      </w:r>
      <w:r w:rsidRPr="00CD449F">
        <w:rPr>
          <w:rFonts w:cstheme="minorHAnsi"/>
          <w:u w:val="single"/>
          <w:vertAlign w:val="superscript"/>
        </w:rPr>
        <w:t>th</w:t>
      </w:r>
      <w:r w:rsidRPr="00CD449F">
        <w:rPr>
          <w:rFonts w:cstheme="minorHAnsi"/>
          <w:u w:val="single"/>
        </w:rPr>
        <w:t xml:space="preserve"> Grade Social Studies Colonial Newspaper</w:t>
      </w:r>
    </w:p>
    <w:p w14:paraId="0CB2BDF9" w14:textId="2853156E" w:rsidR="004F36AC" w:rsidRPr="00CD449F" w:rsidRDefault="004F36AC" w:rsidP="004F36AC">
      <w:pPr>
        <w:rPr>
          <w:rStyle w:val="eop"/>
          <w:rFonts w:cstheme="minorHAnsi"/>
          <w:color w:val="000000"/>
          <w:shd w:val="clear" w:color="auto" w:fill="FFFFFF"/>
        </w:rPr>
      </w:pPr>
      <w:r w:rsidRPr="00CD449F">
        <w:rPr>
          <w:rStyle w:val="eop"/>
          <w:rFonts w:cstheme="minorHAnsi"/>
          <w:color w:val="000000"/>
          <w:shd w:val="clear" w:color="auto" w:fill="FFFFFF"/>
        </w:rPr>
        <w:t xml:space="preserve">Which of the peer feedback strategies that we have discussed would be most appropriate to use in this situation? (Gallery Walk, </w:t>
      </w:r>
      <w:r w:rsidR="00E4439E" w:rsidRPr="00CD449F">
        <w:rPr>
          <w:rStyle w:val="eop"/>
          <w:rFonts w:cstheme="minorHAnsi"/>
          <w:color w:val="000000"/>
          <w:shd w:val="clear" w:color="auto" w:fill="FFFFFF"/>
        </w:rPr>
        <w:t>2 Stars and a Wish</w:t>
      </w:r>
      <w:r w:rsidRPr="00CD449F">
        <w:rPr>
          <w:rStyle w:val="eop"/>
          <w:rFonts w:cstheme="minorHAnsi"/>
          <w:color w:val="000000"/>
          <w:shd w:val="clear" w:color="auto" w:fill="FFFFFF"/>
        </w:rPr>
        <w:t>, Charette Protocol)</w:t>
      </w:r>
    </w:p>
    <w:p w14:paraId="0E37B933" w14:textId="77777777" w:rsidR="0047138F" w:rsidRPr="00CD449F" w:rsidRDefault="0047138F" w:rsidP="004F36AC">
      <w:pPr>
        <w:rPr>
          <w:rStyle w:val="eop"/>
          <w:rFonts w:cstheme="minorHAnsi"/>
          <w:i/>
          <w:iCs/>
          <w:color w:val="008000"/>
          <w:shd w:val="clear" w:color="auto" w:fill="FFFFFF"/>
        </w:rPr>
      </w:pPr>
    </w:p>
    <w:p w14:paraId="4B7729CB" w14:textId="77777777" w:rsidR="0047138F" w:rsidRPr="00CD449F" w:rsidRDefault="0047138F" w:rsidP="004F36AC">
      <w:pPr>
        <w:rPr>
          <w:rStyle w:val="eop"/>
          <w:rFonts w:cstheme="minorHAnsi"/>
          <w:i/>
          <w:iCs/>
          <w:color w:val="008000"/>
          <w:shd w:val="clear" w:color="auto" w:fill="FFFFFF"/>
        </w:rPr>
      </w:pPr>
    </w:p>
    <w:p w14:paraId="7E16C2E5" w14:textId="0AC89134" w:rsidR="00C620FB" w:rsidRPr="00CD449F" w:rsidRDefault="004F36AC" w:rsidP="004F36AC">
      <w:pPr>
        <w:rPr>
          <w:rFonts w:cstheme="minorHAnsi"/>
        </w:rPr>
      </w:pPr>
      <w:r w:rsidRPr="00CD449F">
        <w:rPr>
          <w:rStyle w:val="eop"/>
          <w:rFonts w:cstheme="minorHAnsi"/>
          <w:color w:val="000000"/>
          <w:shd w:val="clear" w:color="auto" w:fill="FFFFFF"/>
        </w:rPr>
        <w:t>Which of the key considerations impacted your decision to select this strategy and why?</w:t>
      </w:r>
    </w:p>
    <w:p w14:paraId="34D4E12F" w14:textId="77777777" w:rsidR="0047138F" w:rsidRPr="00CD449F" w:rsidRDefault="0047138F" w:rsidP="005C746E">
      <w:pPr>
        <w:rPr>
          <w:rFonts w:cstheme="minorHAnsi"/>
          <w:i/>
          <w:iCs/>
          <w:color w:val="008000"/>
        </w:rPr>
      </w:pPr>
    </w:p>
    <w:p w14:paraId="66A380C9" w14:textId="77777777" w:rsidR="0047138F" w:rsidRPr="00CD449F" w:rsidRDefault="0047138F" w:rsidP="005C746E">
      <w:pPr>
        <w:rPr>
          <w:rFonts w:cstheme="minorHAnsi"/>
          <w:i/>
          <w:iCs/>
          <w:color w:val="008000"/>
        </w:rPr>
      </w:pPr>
    </w:p>
    <w:p w14:paraId="5D394A1E" w14:textId="77777777" w:rsidR="00CD449F" w:rsidRDefault="00CD449F">
      <w:pPr>
        <w:rPr>
          <w:rFonts w:cstheme="minorHAnsi"/>
          <w:u w:val="single"/>
        </w:rPr>
      </w:pPr>
      <w:r>
        <w:rPr>
          <w:rFonts w:cstheme="minorHAnsi"/>
          <w:u w:val="single"/>
        </w:rPr>
        <w:br w:type="page"/>
      </w:r>
    </w:p>
    <w:p w14:paraId="4672E0C1" w14:textId="14215151" w:rsidR="005C746E" w:rsidRPr="00CD449F" w:rsidRDefault="005C746E" w:rsidP="005C746E">
      <w:pPr>
        <w:rPr>
          <w:rFonts w:cstheme="minorHAnsi"/>
          <w:u w:val="single"/>
        </w:rPr>
      </w:pPr>
      <w:r w:rsidRPr="00CD449F">
        <w:rPr>
          <w:rFonts w:cstheme="minorHAnsi"/>
          <w:u w:val="single"/>
        </w:rPr>
        <w:lastRenderedPageBreak/>
        <w:t xml:space="preserve">Scenario 3: </w:t>
      </w:r>
      <w:r w:rsidR="009F77EC" w:rsidRPr="00CD449F">
        <w:rPr>
          <w:rFonts w:cstheme="minorHAnsi"/>
          <w:u w:val="single"/>
        </w:rPr>
        <w:t>Mr. Johannsson’s High School Art II Project</w:t>
      </w:r>
    </w:p>
    <w:p w14:paraId="4025249B" w14:textId="77777777" w:rsidR="005C746E" w:rsidRPr="00CD449F" w:rsidRDefault="005C746E" w:rsidP="005C746E">
      <w:pPr>
        <w:rPr>
          <w:rStyle w:val="eop"/>
          <w:rFonts w:cstheme="minorHAnsi"/>
          <w:color w:val="000000"/>
          <w:shd w:val="clear" w:color="auto" w:fill="FFFFFF"/>
        </w:rPr>
      </w:pPr>
      <w:r w:rsidRPr="00CD449F">
        <w:rPr>
          <w:rStyle w:val="eop"/>
          <w:rFonts w:cstheme="minorHAnsi"/>
          <w:color w:val="000000"/>
          <w:shd w:val="clear" w:color="auto" w:fill="FFFFFF"/>
        </w:rPr>
        <w:t>Which of the peer feedback strategies that we have discussed would be most appropriate to use in this situation? (Gallery Walk, 2 Stars and a Wish, Charette Protocol)</w:t>
      </w:r>
    </w:p>
    <w:p w14:paraId="2A45CA97" w14:textId="77777777" w:rsidR="0047138F" w:rsidRPr="00CD449F" w:rsidRDefault="0047138F" w:rsidP="005C746E">
      <w:pPr>
        <w:rPr>
          <w:rStyle w:val="eop"/>
          <w:rFonts w:cstheme="minorHAnsi"/>
          <w:i/>
          <w:iCs/>
          <w:color w:val="008000"/>
          <w:shd w:val="clear" w:color="auto" w:fill="FFFFFF"/>
        </w:rPr>
      </w:pPr>
    </w:p>
    <w:p w14:paraId="2642BF4A" w14:textId="77777777" w:rsidR="0047138F" w:rsidRPr="00CD449F" w:rsidRDefault="0047138F" w:rsidP="005C746E">
      <w:pPr>
        <w:rPr>
          <w:rStyle w:val="eop"/>
          <w:rFonts w:cstheme="minorHAnsi"/>
          <w:i/>
          <w:iCs/>
          <w:color w:val="008000"/>
          <w:shd w:val="clear" w:color="auto" w:fill="FFFFFF"/>
        </w:rPr>
      </w:pPr>
    </w:p>
    <w:p w14:paraId="741D0B6B" w14:textId="5279D08E" w:rsidR="005C746E" w:rsidRPr="00CD449F" w:rsidRDefault="005C746E" w:rsidP="005C746E">
      <w:pPr>
        <w:rPr>
          <w:rFonts w:cstheme="minorHAnsi"/>
        </w:rPr>
      </w:pPr>
      <w:r w:rsidRPr="00CD449F">
        <w:rPr>
          <w:rStyle w:val="eop"/>
          <w:rFonts w:cstheme="minorHAnsi"/>
          <w:color w:val="000000"/>
          <w:shd w:val="clear" w:color="auto" w:fill="FFFFFF"/>
        </w:rPr>
        <w:t>Which of the key considerations impacted your decision to select this strategy and why?</w:t>
      </w:r>
    </w:p>
    <w:p w14:paraId="1A479B82" w14:textId="69B13C58" w:rsidR="005C746E" w:rsidRPr="00CD449F" w:rsidRDefault="005C746E" w:rsidP="0055591F">
      <w:pPr>
        <w:rPr>
          <w:rFonts w:cstheme="minorHAnsi"/>
          <w:i/>
          <w:iCs/>
          <w:color w:val="008000"/>
        </w:rPr>
      </w:pPr>
    </w:p>
    <w:p w14:paraId="6B14D03D" w14:textId="77777777" w:rsidR="0047138F" w:rsidRPr="00CD449F" w:rsidRDefault="0047138F" w:rsidP="0055591F">
      <w:pPr>
        <w:rPr>
          <w:rFonts w:cstheme="minorHAnsi"/>
          <w:i/>
          <w:iCs/>
          <w:color w:val="008000"/>
        </w:rPr>
      </w:pPr>
    </w:p>
    <w:p w14:paraId="5A629C9B" w14:textId="77777777" w:rsidR="0047138F" w:rsidRPr="00CD449F" w:rsidRDefault="0047138F" w:rsidP="0055591F">
      <w:pPr>
        <w:rPr>
          <w:rFonts w:cstheme="minorHAnsi"/>
          <w:i/>
          <w:iCs/>
          <w:color w:val="008000"/>
        </w:rPr>
      </w:pPr>
    </w:p>
    <w:p w14:paraId="3568AD54" w14:textId="77777777" w:rsidR="005C746E" w:rsidRPr="00CD449F" w:rsidRDefault="005C746E" w:rsidP="0055591F">
      <w:pPr>
        <w:rPr>
          <w:rFonts w:cstheme="minorHAnsi"/>
          <w:i/>
          <w:iCs/>
          <w:color w:val="70AD47" w:themeColor="accent6"/>
        </w:rPr>
      </w:pPr>
    </w:p>
    <w:p w14:paraId="23190739" w14:textId="77777777" w:rsidR="00915586" w:rsidRPr="00CD449F" w:rsidRDefault="00915586" w:rsidP="007E4A30">
      <w:pPr>
        <w:rPr>
          <w:rFonts w:cstheme="minorHAnsi"/>
          <w:shd w:val="clear" w:color="auto" w:fill="FFFFFF"/>
        </w:rPr>
      </w:pPr>
    </w:p>
    <w:sectPr w:rsidR="00915586" w:rsidRPr="00CD449F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E007C" w14:textId="77777777" w:rsidR="008547A4" w:rsidRDefault="008547A4" w:rsidP="004C62A0">
      <w:pPr>
        <w:spacing w:after="0" w:line="240" w:lineRule="auto"/>
      </w:pPr>
      <w:r>
        <w:separator/>
      </w:r>
    </w:p>
  </w:endnote>
  <w:endnote w:type="continuationSeparator" w:id="0">
    <w:p w14:paraId="3C4FC5E0" w14:textId="77777777" w:rsidR="008547A4" w:rsidRDefault="008547A4" w:rsidP="004C62A0">
      <w:pPr>
        <w:spacing w:after="0" w:line="240" w:lineRule="auto"/>
      </w:pPr>
      <w:r>
        <w:continuationSeparator/>
      </w:r>
    </w:p>
  </w:endnote>
  <w:endnote w:type="continuationNotice" w:id="1">
    <w:p w14:paraId="154065B0" w14:textId="77777777" w:rsidR="008547A4" w:rsidRDefault="008547A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58672F5E" w:rsidR="00D96D8A" w:rsidRPr="00CD449F" w:rsidRDefault="00CD449F" w:rsidP="00CD449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CDFABB" w14:textId="77777777" w:rsidR="008547A4" w:rsidRDefault="008547A4" w:rsidP="004C62A0">
      <w:pPr>
        <w:spacing w:after="0" w:line="240" w:lineRule="auto"/>
      </w:pPr>
      <w:r>
        <w:separator/>
      </w:r>
    </w:p>
  </w:footnote>
  <w:footnote w:type="continuationSeparator" w:id="0">
    <w:p w14:paraId="61BF8940" w14:textId="77777777" w:rsidR="008547A4" w:rsidRDefault="008547A4" w:rsidP="004C62A0">
      <w:pPr>
        <w:spacing w:after="0" w:line="240" w:lineRule="auto"/>
      </w:pPr>
      <w:r>
        <w:continuationSeparator/>
      </w:r>
    </w:p>
  </w:footnote>
  <w:footnote w:type="continuationNotice" w:id="1">
    <w:p w14:paraId="2817246A" w14:textId="77777777" w:rsidR="008547A4" w:rsidRDefault="008547A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6A69010E" w:rsidR="004C62A0" w:rsidRDefault="00B6657A" w:rsidP="00B6657A">
    <w:pPr>
      <w:pStyle w:val="Header"/>
      <w:tabs>
        <w:tab w:val="left" w:pos="270"/>
      </w:tabs>
      <w:spacing w:after="120"/>
      <w:jc w:val="both"/>
    </w:pPr>
    <w:r>
      <w:tab/>
    </w:r>
    <w:r>
      <w:rPr>
        <w:noProof/>
      </w:rPr>
      <w:drawing>
        <wp:inline distT="0" distB="0" distL="0" distR="0" wp14:anchorId="595A6BB9" wp14:editId="7CE378C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62173"/>
    <w:multiLevelType w:val="hybridMultilevel"/>
    <w:tmpl w:val="A2E24648"/>
    <w:lvl w:ilvl="0" w:tplc="DE5401A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06FD8"/>
    <w:multiLevelType w:val="hybridMultilevel"/>
    <w:tmpl w:val="1D047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37F3C"/>
    <w:multiLevelType w:val="hybridMultilevel"/>
    <w:tmpl w:val="EAF2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A00AF"/>
    <w:multiLevelType w:val="hybridMultilevel"/>
    <w:tmpl w:val="F1C83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9730E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32871"/>
    <w:multiLevelType w:val="hybridMultilevel"/>
    <w:tmpl w:val="41BC3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D1DED"/>
    <w:multiLevelType w:val="hybridMultilevel"/>
    <w:tmpl w:val="7084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E69DD"/>
    <w:multiLevelType w:val="hybridMultilevel"/>
    <w:tmpl w:val="3F5E7A08"/>
    <w:lvl w:ilvl="0" w:tplc="8BA6CBA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540675"/>
    <w:multiLevelType w:val="hybridMultilevel"/>
    <w:tmpl w:val="513CEF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237E5774"/>
    <w:multiLevelType w:val="hybridMultilevel"/>
    <w:tmpl w:val="8326D1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027A0"/>
    <w:multiLevelType w:val="hybridMultilevel"/>
    <w:tmpl w:val="BBF68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BC6ED2"/>
    <w:multiLevelType w:val="hybridMultilevel"/>
    <w:tmpl w:val="994C6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9611A1"/>
    <w:multiLevelType w:val="hybridMultilevel"/>
    <w:tmpl w:val="96526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20F334B"/>
    <w:multiLevelType w:val="hybridMultilevel"/>
    <w:tmpl w:val="F3127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331884"/>
    <w:multiLevelType w:val="hybridMultilevel"/>
    <w:tmpl w:val="8A7A1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8C4B65"/>
    <w:multiLevelType w:val="hybridMultilevel"/>
    <w:tmpl w:val="4A34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A14DC"/>
    <w:multiLevelType w:val="hybridMultilevel"/>
    <w:tmpl w:val="66A2CE38"/>
    <w:lvl w:ilvl="0" w:tplc="05B8B3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A7F640E"/>
    <w:multiLevelType w:val="hybridMultilevel"/>
    <w:tmpl w:val="47ACFDCE"/>
    <w:lvl w:ilvl="0" w:tplc="8BA6CBA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0" w15:restartNumberingAfterBreak="0">
    <w:nsid w:val="3CFF3415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373956"/>
    <w:multiLevelType w:val="hybridMultilevel"/>
    <w:tmpl w:val="96302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9C19BA"/>
    <w:multiLevelType w:val="hybridMultilevel"/>
    <w:tmpl w:val="1D047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A75533"/>
    <w:multiLevelType w:val="hybridMultilevel"/>
    <w:tmpl w:val="9C56152C"/>
    <w:lvl w:ilvl="0" w:tplc="8BA6CBA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F1383D"/>
    <w:multiLevelType w:val="hybridMultilevel"/>
    <w:tmpl w:val="21BA2B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D3E0FE4"/>
    <w:multiLevelType w:val="hybridMultilevel"/>
    <w:tmpl w:val="9FD2B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DE5361"/>
    <w:multiLevelType w:val="hybridMultilevel"/>
    <w:tmpl w:val="67BC24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A47175F"/>
    <w:multiLevelType w:val="hybridMultilevel"/>
    <w:tmpl w:val="C36EC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124F2B"/>
    <w:multiLevelType w:val="hybridMultilevel"/>
    <w:tmpl w:val="3A460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4B3ADB"/>
    <w:multiLevelType w:val="hybridMultilevel"/>
    <w:tmpl w:val="912A6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07348A"/>
    <w:multiLevelType w:val="hybridMultilevel"/>
    <w:tmpl w:val="AEA8D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85561B"/>
    <w:multiLevelType w:val="hybridMultilevel"/>
    <w:tmpl w:val="0C7EA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D73FE2"/>
    <w:multiLevelType w:val="hybridMultilevel"/>
    <w:tmpl w:val="DBC6B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092476">
    <w:abstractNumId w:val="5"/>
  </w:num>
  <w:num w:numId="2" w16cid:durableId="1237471383">
    <w:abstractNumId w:val="11"/>
  </w:num>
  <w:num w:numId="3" w16cid:durableId="86194558">
    <w:abstractNumId w:val="9"/>
  </w:num>
  <w:num w:numId="4" w16cid:durableId="272251362">
    <w:abstractNumId w:val="25"/>
  </w:num>
  <w:num w:numId="5" w16cid:durableId="567115664">
    <w:abstractNumId w:val="30"/>
  </w:num>
  <w:num w:numId="6" w16cid:durableId="1347634514">
    <w:abstractNumId w:val="4"/>
  </w:num>
  <w:num w:numId="7" w16cid:durableId="1033656698">
    <w:abstractNumId w:val="20"/>
  </w:num>
  <w:num w:numId="8" w16cid:durableId="2128232967">
    <w:abstractNumId w:val="17"/>
  </w:num>
  <w:num w:numId="9" w16cid:durableId="1531261169">
    <w:abstractNumId w:val="7"/>
  </w:num>
  <w:num w:numId="10" w16cid:durableId="244071637">
    <w:abstractNumId w:val="2"/>
  </w:num>
  <w:num w:numId="11" w16cid:durableId="851606151">
    <w:abstractNumId w:val="14"/>
  </w:num>
  <w:num w:numId="12" w16cid:durableId="1025520483">
    <w:abstractNumId w:val="10"/>
  </w:num>
  <w:num w:numId="13" w16cid:durableId="779183872">
    <w:abstractNumId w:val="16"/>
  </w:num>
  <w:num w:numId="14" w16cid:durableId="407964655">
    <w:abstractNumId w:val="18"/>
  </w:num>
  <w:num w:numId="15" w16cid:durableId="1285502843">
    <w:abstractNumId w:val="15"/>
  </w:num>
  <w:num w:numId="16" w16cid:durableId="116654565">
    <w:abstractNumId w:val="32"/>
  </w:num>
  <w:num w:numId="17" w16cid:durableId="525145149">
    <w:abstractNumId w:val="26"/>
  </w:num>
  <w:num w:numId="18" w16cid:durableId="1406956667">
    <w:abstractNumId w:val="29"/>
  </w:num>
  <w:num w:numId="19" w16cid:durableId="1481845937">
    <w:abstractNumId w:val="33"/>
  </w:num>
  <w:num w:numId="20" w16cid:durableId="1293247195">
    <w:abstractNumId w:val="0"/>
  </w:num>
  <w:num w:numId="21" w16cid:durableId="2066681223">
    <w:abstractNumId w:val="3"/>
  </w:num>
  <w:num w:numId="22" w16cid:durableId="1905598549">
    <w:abstractNumId w:val="6"/>
  </w:num>
  <w:num w:numId="23" w16cid:durableId="376510974">
    <w:abstractNumId w:val="31"/>
  </w:num>
  <w:num w:numId="24" w16cid:durableId="440031159">
    <w:abstractNumId w:val="1"/>
  </w:num>
  <w:num w:numId="25" w16cid:durableId="415712360">
    <w:abstractNumId w:val="13"/>
  </w:num>
  <w:num w:numId="26" w16cid:durableId="610094748">
    <w:abstractNumId w:val="22"/>
  </w:num>
  <w:num w:numId="27" w16cid:durableId="798188397">
    <w:abstractNumId w:val="24"/>
  </w:num>
  <w:num w:numId="28" w16cid:durableId="2047364385">
    <w:abstractNumId w:val="19"/>
  </w:num>
  <w:num w:numId="29" w16cid:durableId="1816486056">
    <w:abstractNumId w:val="23"/>
  </w:num>
  <w:num w:numId="30" w16cid:durableId="1516193781">
    <w:abstractNumId w:val="8"/>
  </w:num>
  <w:num w:numId="31" w16cid:durableId="92168730">
    <w:abstractNumId w:val="12"/>
  </w:num>
  <w:num w:numId="32" w16cid:durableId="395619">
    <w:abstractNumId w:val="28"/>
  </w:num>
  <w:num w:numId="33" w16cid:durableId="1507943028">
    <w:abstractNumId w:val="21"/>
  </w:num>
  <w:num w:numId="34" w16cid:durableId="805320104">
    <w:abstractNumId w:val="2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53"/>
    <w:rsid w:val="00000FF2"/>
    <w:rsid w:val="0000192E"/>
    <w:rsid w:val="00001943"/>
    <w:rsid w:val="00002A1F"/>
    <w:rsid w:val="00002BD5"/>
    <w:rsid w:val="000034BF"/>
    <w:rsid w:val="00003ED6"/>
    <w:rsid w:val="00004495"/>
    <w:rsid w:val="000046FB"/>
    <w:rsid w:val="000057B1"/>
    <w:rsid w:val="00011AA9"/>
    <w:rsid w:val="00011E61"/>
    <w:rsid w:val="000133B3"/>
    <w:rsid w:val="000136A5"/>
    <w:rsid w:val="00014209"/>
    <w:rsid w:val="000147FC"/>
    <w:rsid w:val="000158D8"/>
    <w:rsid w:val="00015B78"/>
    <w:rsid w:val="00015EA8"/>
    <w:rsid w:val="000169EF"/>
    <w:rsid w:val="000174FC"/>
    <w:rsid w:val="0001757A"/>
    <w:rsid w:val="00017EB5"/>
    <w:rsid w:val="00020A92"/>
    <w:rsid w:val="00020BDE"/>
    <w:rsid w:val="000229D7"/>
    <w:rsid w:val="0002485B"/>
    <w:rsid w:val="00025BD7"/>
    <w:rsid w:val="00025E27"/>
    <w:rsid w:val="00026863"/>
    <w:rsid w:val="000271E2"/>
    <w:rsid w:val="00027602"/>
    <w:rsid w:val="000279DF"/>
    <w:rsid w:val="000301C6"/>
    <w:rsid w:val="0003061E"/>
    <w:rsid w:val="00031951"/>
    <w:rsid w:val="00032852"/>
    <w:rsid w:val="000330B0"/>
    <w:rsid w:val="00033138"/>
    <w:rsid w:val="00033AB6"/>
    <w:rsid w:val="0003467D"/>
    <w:rsid w:val="00037A4E"/>
    <w:rsid w:val="00040F3B"/>
    <w:rsid w:val="00041002"/>
    <w:rsid w:val="00041D05"/>
    <w:rsid w:val="00041F5C"/>
    <w:rsid w:val="0004206A"/>
    <w:rsid w:val="0004215D"/>
    <w:rsid w:val="00042A32"/>
    <w:rsid w:val="0004463E"/>
    <w:rsid w:val="0004539A"/>
    <w:rsid w:val="00045498"/>
    <w:rsid w:val="00045FB5"/>
    <w:rsid w:val="00047496"/>
    <w:rsid w:val="00051181"/>
    <w:rsid w:val="000516C2"/>
    <w:rsid w:val="000520CB"/>
    <w:rsid w:val="00052CDE"/>
    <w:rsid w:val="0005602F"/>
    <w:rsid w:val="00056D87"/>
    <w:rsid w:val="00057C6E"/>
    <w:rsid w:val="0006004B"/>
    <w:rsid w:val="000607C0"/>
    <w:rsid w:val="000609CB"/>
    <w:rsid w:val="000611A5"/>
    <w:rsid w:val="00061529"/>
    <w:rsid w:val="0006199E"/>
    <w:rsid w:val="00061EA3"/>
    <w:rsid w:val="00062631"/>
    <w:rsid w:val="0006274F"/>
    <w:rsid w:val="000637A6"/>
    <w:rsid w:val="0006380B"/>
    <w:rsid w:val="00063DDB"/>
    <w:rsid w:val="00064F5A"/>
    <w:rsid w:val="0006731C"/>
    <w:rsid w:val="000679FE"/>
    <w:rsid w:val="00070022"/>
    <w:rsid w:val="0007077D"/>
    <w:rsid w:val="000707BD"/>
    <w:rsid w:val="00070B3A"/>
    <w:rsid w:val="00070C1E"/>
    <w:rsid w:val="00071500"/>
    <w:rsid w:val="00073CFB"/>
    <w:rsid w:val="00075480"/>
    <w:rsid w:val="00075D57"/>
    <w:rsid w:val="00075DD3"/>
    <w:rsid w:val="00076191"/>
    <w:rsid w:val="00080842"/>
    <w:rsid w:val="00080A97"/>
    <w:rsid w:val="00082554"/>
    <w:rsid w:val="00083138"/>
    <w:rsid w:val="0008319C"/>
    <w:rsid w:val="00083DFB"/>
    <w:rsid w:val="00085986"/>
    <w:rsid w:val="0008630E"/>
    <w:rsid w:val="00086D4C"/>
    <w:rsid w:val="00086D62"/>
    <w:rsid w:val="00086D74"/>
    <w:rsid w:val="000877E8"/>
    <w:rsid w:val="0008781E"/>
    <w:rsid w:val="00087C6A"/>
    <w:rsid w:val="00087F0D"/>
    <w:rsid w:val="000917F1"/>
    <w:rsid w:val="0009183C"/>
    <w:rsid w:val="000955C1"/>
    <w:rsid w:val="0009623C"/>
    <w:rsid w:val="00096402"/>
    <w:rsid w:val="000979BE"/>
    <w:rsid w:val="00097D52"/>
    <w:rsid w:val="00097DBC"/>
    <w:rsid w:val="00097EAA"/>
    <w:rsid w:val="000A0D14"/>
    <w:rsid w:val="000A3608"/>
    <w:rsid w:val="000A3AF8"/>
    <w:rsid w:val="000A3EFC"/>
    <w:rsid w:val="000A47E8"/>
    <w:rsid w:val="000A4FBB"/>
    <w:rsid w:val="000A5047"/>
    <w:rsid w:val="000A5247"/>
    <w:rsid w:val="000A5534"/>
    <w:rsid w:val="000A67F7"/>
    <w:rsid w:val="000A6BA4"/>
    <w:rsid w:val="000A70DF"/>
    <w:rsid w:val="000B1C97"/>
    <w:rsid w:val="000B2A8D"/>
    <w:rsid w:val="000B319B"/>
    <w:rsid w:val="000B37DC"/>
    <w:rsid w:val="000B3848"/>
    <w:rsid w:val="000B4ED3"/>
    <w:rsid w:val="000B5088"/>
    <w:rsid w:val="000B5275"/>
    <w:rsid w:val="000B5C9F"/>
    <w:rsid w:val="000B6757"/>
    <w:rsid w:val="000B75C6"/>
    <w:rsid w:val="000B7ED6"/>
    <w:rsid w:val="000C0380"/>
    <w:rsid w:val="000C0C31"/>
    <w:rsid w:val="000C1714"/>
    <w:rsid w:val="000C3037"/>
    <w:rsid w:val="000C5391"/>
    <w:rsid w:val="000C55DF"/>
    <w:rsid w:val="000C5658"/>
    <w:rsid w:val="000C7DA6"/>
    <w:rsid w:val="000D0A3B"/>
    <w:rsid w:val="000D148B"/>
    <w:rsid w:val="000D291C"/>
    <w:rsid w:val="000D5037"/>
    <w:rsid w:val="000D580F"/>
    <w:rsid w:val="000D62DB"/>
    <w:rsid w:val="000D6739"/>
    <w:rsid w:val="000D6C1B"/>
    <w:rsid w:val="000E18B9"/>
    <w:rsid w:val="000E1CA6"/>
    <w:rsid w:val="000E1FEB"/>
    <w:rsid w:val="000E25D3"/>
    <w:rsid w:val="000E289C"/>
    <w:rsid w:val="000E3479"/>
    <w:rsid w:val="000E3631"/>
    <w:rsid w:val="000E3CBA"/>
    <w:rsid w:val="000E4881"/>
    <w:rsid w:val="000E6642"/>
    <w:rsid w:val="000E6CBD"/>
    <w:rsid w:val="000F0241"/>
    <w:rsid w:val="000F0745"/>
    <w:rsid w:val="000F1007"/>
    <w:rsid w:val="000F120D"/>
    <w:rsid w:val="000F136C"/>
    <w:rsid w:val="000F1AC9"/>
    <w:rsid w:val="000F1C98"/>
    <w:rsid w:val="000F2E0A"/>
    <w:rsid w:val="000F30F3"/>
    <w:rsid w:val="000F3F6C"/>
    <w:rsid w:val="000F3FE3"/>
    <w:rsid w:val="000F40B8"/>
    <w:rsid w:val="000F6CFD"/>
    <w:rsid w:val="000F6D4B"/>
    <w:rsid w:val="000F769E"/>
    <w:rsid w:val="000F7B0A"/>
    <w:rsid w:val="001014A8"/>
    <w:rsid w:val="001017B9"/>
    <w:rsid w:val="0010275F"/>
    <w:rsid w:val="00102D1B"/>
    <w:rsid w:val="0010391E"/>
    <w:rsid w:val="0010408D"/>
    <w:rsid w:val="0010418B"/>
    <w:rsid w:val="00105018"/>
    <w:rsid w:val="00105B67"/>
    <w:rsid w:val="00110451"/>
    <w:rsid w:val="001107C2"/>
    <w:rsid w:val="00111937"/>
    <w:rsid w:val="00111CC6"/>
    <w:rsid w:val="0011265A"/>
    <w:rsid w:val="00112EC4"/>
    <w:rsid w:val="00113B46"/>
    <w:rsid w:val="00114153"/>
    <w:rsid w:val="00114766"/>
    <w:rsid w:val="0011485E"/>
    <w:rsid w:val="001162C0"/>
    <w:rsid w:val="00117B21"/>
    <w:rsid w:val="0012059E"/>
    <w:rsid w:val="00121103"/>
    <w:rsid w:val="00121B66"/>
    <w:rsid w:val="001225C0"/>
    <w:rsid w:val="00123D22"/>
    <w:rsid w:val="00124358"/>
    <w:rsid w:val="0012469B"/>
    <w:rsid w:val="00124F90"/>
    <w:rsid w:val="0012574F"/>
    <w:rsid w:val="001276FC"/>
    <w:rsid w:val="00131003"/>
    <w:rsid w:val="00131696"/>
    <w:rsid w:val="0013184C"/>
    <w:rsid w:val="001323E2"/>
    <w:rsid w:val="001328C3"/>
    <w:rsid w:val="00132EFE"/>
    <w:rsid w:val="001339AE"/>
    <w:rsid w:val="00133A28"/>
    <w:rsid w:val="00134FA3"/>
    <w:rsid w:val="00135960"/>
    <w:rsid w:val="00137728"/>
    <w:rsid w:val="00140E9A"/>
    <w:rsid w:val="001449A3"/>
    <w:rsid w:val="00144F5B"/>
    <w:rsid w:val="00145EA2"/>
    <w:rsid w:val="00146F9B"/>
    <w:rsid w:val="00150811"/>
    <w:rsid w:val="00150B44"/>
    <w:rsid w:val="00151573"/>
    <w:rsid w:val="00152E9C"/>
    <w:rsid w:val="00156FFE"/>
    <w:rsid w:val="0015729B"/>
    <w:rsid w:val="00157E3C"/>
    <w:rsid w:val="001600E5"/>
    <w:rsid w:val="001603C2"/>
    <w:rsid w:val="00161BCD"/>
    <w:rsid w:val="00161CA4"/>
    <w:rsid w:val="001625D8"/>
    <w:rsid w:val="00162E9C"/>
    <w:rsid w:val="001639FF"/>
    <w:rsid w:val="00163B59"/>
    <w:rsid w:val="001649C5"/>
    <w:rsid w:val="0016500B"/>
    <w:rsid w:val="0016518D"/>
    <w:rsid w:val="00165A52"/>
    <w:rsid w:val="00166339"/>
    <w:rsid w:val="00166A4C"/>
    <w:rsid w:val="00166CE0"/>
    <w:rsid w:val="00167350"/>
    <w:rsid w:val="0016762A"/>
    <w:rsid w:val="0016762D"/>
    <w:rsid w:val="00167757"/>
    <w:rsid w:val="0017001C"/>
    <w:rsid w:val="001702F7"/>
    <w:rsid w:val="0017075E"/>
    <w:rsid w:val="00172438"/>
    <w:rsid w:val="001724A1"/>
    <w:rsid w:val="00172582"/>
    <w:rsid w:val="0017386D"/>
    <w:rsid w:val="00174340"/>
    <w:rsid w:val="001743CF"/>
    <w:rsid w:val="001746F1"/>
    <w:rsid w:val="00175882"/>
    <w:rsid w:val="00176A90"/>
    <w:rsid w:val="00177191"/>
    <w:rsid w:val="0017723D"/>
    <w:rsid w:val="00180C33"/>
    <w:rsid w:val="00181174"/>
    <w:rsid w:val="00181B2A"/>
    <w:rsid w:val="00181D18"/>
    <w:rsid w:val="00182A2F"/>
    <w:rsid w:val="00182A62"/>
    <w:rsid w:val="001838F1"/>
    <w:rsid w:val="00183955"/>
    <w:rsid w:val="00183DB0"/>
    <w:rsid w:val="001849B6"/>
    <w:rsid w:val="00185ABB"/>
    <w:rsid w:val="00185E1B"/>
    <w:rsid w:val="00186414"/>
    <w:rsid w:val="001875D8"/>
    <w:rsid w:val="00190E35"/>
    <w:rsid w:val="00191589"/>
    <w:rsid w:val="0019298D"/>
    <w:rsid w:val="00192EC6"/>
    <w:rsid w:val="001934EA"/>
    <w:rsid w:val="00193912"/>
    <w:rsid w:val="0019444C"/>
    <w:rsid w:val="00194C8D"/>
    <w:rsid w:val="00194D8E"/>
    <w:rsid w:val="001960CD"/>
    <w:rsid w:val="001969EB"/>
    <w:rsid w:val="00197504"/>
    <w:rsid w:val="0019786F"/>
    <w:rsid w:val="001A03A2"/>
    <w:rsid w:val="001A0449"/>
    <w:rsid w:val="001A0752"/>
    <w:rsid w:val="001A18FD"/>
    <w:rsid w:val="001A1A23"/>
    <w:rsid w:val="001A3CAB"/>
    <w:rsid w:val="001A4CD1"/>
    <w:rsid w:val="001A4CF4"/>
    <w:rsid w:val="001A5753"/>
    <w:rsid w:val="001A780B"/>
    <w:rsid w:val="001A7ECA"/>
    <w:rsid w:val="001B0704"/>
    <w:rsid w:val="001B193C"/>
    <w:rsid w:val="001B1B34"/>
    <w:rsid w:val="001B23CA"/>
    <w:rsid w:val="001B30C9"/>
    <w:rsid w:val="001B3CD6"/>
    <w:rsid w:val="001B3CF0"/>
    <w:rsid w:val="001B3F2B"/>
    <w:rsid w:val="001B4012"/>
    <w:rsid w:val="001B47A9"/>
    <w:rsid w:val="001B5294"/>
    <w:rsid w:val="001B7467"/>
    <w:rsid w:val="001B7C55"/>
    <w:rsid w:val="001B7CE1"/>
    <w:rsid w:val="001C0441"/>
    <w:rsid w:val="001C0565"/>
    <w:rsid w:val="001C0BE8"/>
    <w:rsid w:val="001C11F8"/>
    <w:rsid w:val="001C202A"/>
    <w:rsid w:val="001C2F24"/>
    <w:rsid w:val="001C3579"/>
    <w:rsid w:val="001C3636"/>
    <w:rsid w:val="001C4192"/>
    <w:rsid w:val="001C460D"/>
    <w:rsid w:val="001C4F1F"/>
    <w:rsid w:val="001C577C"/>
    <w:rsid w:val="001C5F02"/>
    <w:rsid w:val="001C6707"/>
    <w:rsid w:val="001C6F31"/>
    <w:rsid w:val="001C7836"/>
    <w:rsid w:val="001D16BF"/>
    <w:rsid w:val="001D1B77"/>
    <w:rsid w:val="001D21BD"/>
    <w:rsid w:val="001D471F"/>
    <w:rsid w:val="001D56D8"/>
    <w:rsid w:val="001D594C"/>
    <w:rsid w:val="001D5F8A"/>
    <w:rsid w:val="001D608C"/>
    <w:rsid w:val="001D7806"/>
    <w:rsid w:val="001D7F1A"/>
    <w:rsid w:val="001D7F2E"/>
    <w:rsid w:val="001E16EC"/>
    <w:rsid w:val="001E1ECA"/>
    <w:rsid w:val="001E1F34"/>
    <w:rsid w:val="001E20D6"/>
    <w:rsid w:val="001E233E"/>
    <w:rsid w:val="001E39ED"/>
    <w:rsid w:val="001E41A9"/>
    <w:rsid w:val="001E4EBF"/>
    <w:rsid w:val="001E5A5E"/>
    <w:rsid w:val="001E5A9E"/>
    <w:rsid w:val="001E74C9"/>
    <w:rsid w:val="001E7E69"/>
    <w:rsid w:val="001F014D"/>
    <w:rsid w:val="001F04C0"/>
    <w:rsid w:val="001F0516"/>
    <w:rsid w:val="001F0A3A"/>
    <w:rsid w:val="001F0FCE"/>
    <w:rsid w:val="001F1470"/>
    <w:rsid w:val="001F1B04"/>
    <w:rsid w:val="001F2775"/>
    <w:rsid w:val="001F31FA"/>
    <w:rsid w:val="001F3CE2"/>
    <w:rsid w:val="001F41E8"/>
    <w:rsid w:val="001F6780"/>
    <w:rsid w:val="001F7DB7"/>
    <w:rsid w:val="002023B9"/>
    <w:rsid w:val="002028B5"/>
    <w:rsid w:val="002037A5"/>
    <w:rsid w:val="0020481C"/>
    <w:rsid w:val="00204DD5"/>
    <w:rsid w:val="0020509E"/>
    <w:rsid w:val="00205490"/>
    <w:rsid w:val="0020573E"/>
    <w:rsid w:val="00205E12"/>
    <w:rsid w:val="00206035"/>
    <w:rsid w:val="0020690A"/>
    <w:rsid w:val="00206958"/>
    <w:rsid w:val="00207FC4"/>
    <w:rsid w:val="00207FCE"/>
    <w:rsid w:val="002113EC"/>
    <w:rsid w:val="00212659"/>
    <w:rsid w:val="00212D6E"/>
    <w:rsid w:val="002132F9"/>
    <w:rsid w:val="002133F4"/>
    <w:rsid w:val="00213B34"/>
    <w:rsid w:val="00213BFD"/>
    <w:rsid w:val="002145C0"/>
    <w:rsid w:val="00215244"/>
    <w:rsid w:val="002158BF"/>
    <w:rsid w:val="00216E63"/>
    <w:rsid w:val="0022096A"/>
    <w:rsid w:val="002209E3"/>
    <w:rsid w:val="00220BD1"/>
    <w:rsid w:val="002214D7"/>
    <w:rsid w:val="00222FB7"/>
    <w:rsid w:val="002236AE"/>
    <w:rsid w:val="0022383E"/>
    <w:rsid w:val="0022461D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176E"/>
    <w:rsid w:val="00232557"/>
    <w:rsid w:val="00234767"/>
    <w:rsid w:val="002353AD"/>
    <w:rsid w:val="002355B0"/>
    <w:rsid w:val="0023583B"/>
    <w:rsid w:val="00235D00"/>
    <w:rsid w:val="00235E51"/>
    <w:rsid w:val="00235FDA"/>
    <w:rsid w:val="0023673B"/>
    <w:rsid w:val="0023723D"/>
    <w:rsid w:val="00237E39"/>
    <w:rsid w:val="00237E66"/>
    <w:rsid w:val="00237EEE"/>
    <w:rsid w:val="00241A30"/>
    <w:rsid w:val="00241CB1"/>
    <w:rsid w:val="00242296"/>
    <w:rsid w:val="002439EF"/>
    <w:rsid w:val="00244435"/>
    <w:rsid w:val="00244B0E"/>
    <w:rsid w:val="00245915"/>
    <w:rsid w:val="00245C2E"/>
    <w:rsid w:val="0024645F"/>
    <w:rsid w:val="002467ED"/>
    <w:rsid w:val="00246C66"/>
    <w:rsid w:val="00247E67"/>
    <w:rsid w:val="0025034D"/>
    <w:rsid w:val="00250941"/>
    <w:rsid w:val="00250B95"/>
    <w:rsid w:val="00250DEB"/>
    <w:rsid w:val="00251062"/>
    <w:rsid w:val="00251F45"/>
    <w:rsid w:val="002520DE"/>
    <w:rsid w:val="002565A7"/>
    <w:rsid w:val="00256705"/>
    <w:rsid w:val="00256A01"/>
    <w:rsid w:val="00257076"/>
    <w:rsid w:val="00260DB8"/>
    <w:rsid w:val="0026414C"/>
    <w:rsid w:val="00265CB0"/>
    <w:rsid w:val="00265E1A"/>
    <w:rsid w:val="00266BCD"/>
    <w:rsid w:val="002670C1"/>
    <w:rsid w:val="00267FB3"/>
    <w:rsid w:val="00270074"/>
    <w:rsid w:val="002706DC"/>
    <w:rsid w:val="00270C07"/>
    <w:rsid w:val="00271F00"/>
    <w:rsid w:val="00272C6E"/>
    <w:rsid w:val="002732C8"/>
    <w:rsid w:val="0027352C"/>
    <w:rsid w:val="002743A9"/>
    <w:rsid w:val="002756B7"/>
    <w:rsid w:val="00275EC2"/>
    <w:rsid w:val="00276B2F"/>
    <w:rsid w:val="00276D10"/>
    <w:rsid w:val="00277067"/>
    <w:rsid w:val="00281D77"/>
    <w:rsid w:val="002821F8"/>
    <w:rsid w:val="002829E3"/>
    <w:rsid w:val="00282B25"/>
    <w:rsid w:val="00284680"/>
    <w:rsid w:val="00285F11"/>
    <w:rsid w:val="002868BB"/>
    <w:rsid w:val="00286D20"/>
    <w:rsid w:val="00287AE0"/>
    <w:rsid w:val="00290051"/>
    <w:rsid w:val="00290507"/>
    <w:rsid w:val="0029106F"/>
    <w:rsid w:val="002913A3"/>
    <w:rsid w:val="002918EF"/>
    <w:rsid w:val="00291DA0"/>
    <w:rsid w:val="00293953"/>
    <w:rsid w:val="0029425A"/>
    <w:rsid w:val="002945A4"/>
    <w:rsid w:val="002958C8"/>
    <w:rsid w:val="00295EE5"/>
    <w:rsid w:val="00297772"/>
    <w:rsid w:val="002A05ED"/>
    <w:rsid w:val="002A0983"/>
    <w:rsid w:val="002A11C6"/>
    <w:rsid w:val="002A157E"/>
    <w:rsid w:val="002A1BD6"/>
    <w:rsid w:val="002A2B86"/>
    <w:rsid w:val="002A2D88"/>
    <w:rsid w:val="002A2D8F"/>
    <w:rsid w:val="002A2F48"/>
    <w:rsid w:val="002A445E"/>
    <w:rsid w:val="002A4862"/>
    <w:rsid w:val="002A5281"/>
    <w:rsid w:val="002A66FF"/>
    <w:rsid w:val="002A678B"/>
    <w:rsid w:val="002B04A8"/>
    <w:rsid w:val="002B188C"/>
    <w:rsid w:val="002B3081"/>
    <w:rsid w:val="002B5A55"/>
    <w:rsid w:val="002B5FEE"/>
    <w:rsid w:val="002B6CB5"/>
    <w:rsid w:val="002B7D38"/>
    <w:rsid w:val="002C0290"/>
    <w:rsid w:val="002C06F0"/>
    <w:rsid w:val="002C08D1"/>
    <w:rsid w:val="002C0F69"/>
    <w:rsid w:val="002C2106"/>
    <w:rsid w:val="002C261C"/>
    <w:rsid w:val="002C2825"/>
    <w:rsid w:val="002C2B7C"/>
    <w:rsid w:val="002C2E72"/>
    <w:rsid w:val="002C35C7"/>
    <w:rsid w:val="002C68B2"/>
    <w:rsid w:val="002C7727"/>
    <w:rsid w:val="002D08EE"/>
    <w:rsid w:val="002D2D9A"/>
    <w:rsid w:val="002D2E41"/>
    <w:rsid w:val="002D3622"/>
    <w:rsid w:val="002D433A"/>
    <w:rsid w:val="002D55BE"/>
    <w:rsid w:val="002D7783"/>
    <w:rsid w:val="002D7BD5"/>
    <w:rsid w:val="002D7DEE"/>
    <w:rsid w:val="002E0579"/>
    <w:rsid w:val="002E17EA"/>
    <w:rsid w:val="002E185D"/>
    <w:rsid w:val="002E22E2"/>
    <w:rsid w:val="002E2853"/>
    <w:rsid w:val="002E301C"/>
    <w:rsid w:val="002E3766"/>
    <w:rsid w:val="002E381B"/>
    <w:rsid w:val="002E502E"/>
    <w:rsid w:val="002E579B"/>
    <w:rsid w:val="002E58E1"/>
    <w:rsid w:val="002E6F1C"/>
    <w:rsid w:val="002E7801"/>
    <w:rsid w:val="002E7F96"/>
    <w:rsid w:val="002F0A6B"/>
    <w:rsid w:val="002F18F6"/>
    <w:rsid w:val="002F5CB2"/>
    <w:rsid w:val="002F6950"/>
    <w:rsid w:val="002F7764"/>
    <w:rsid w:val="003002DD"/>
    <w:rsid w:val="0030178D"/>
    <w:rsid w:val="003024A8"/>
    <w:rsid w:val="00302D49"/>
    <w:rsid w:val="00302F36"/>
    <w:rsid w:val="00303F6F"/>
    <w:rsid w:val="0030416B"/>
    <w:rsid w:val="0030429E"/>
    <w:rsid w:val="00304622"/>
    <w:rsid w:val="0030588A"/>
    <w:rsid w:val="00306063"/>
    <w:rsid w:val="0030691A"/>
    <w:rsid w:val="00306C16"/>
    <w:rsid w:val="00307C4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55BE"/>
    <w:rsid w:val="00325CDC"/>
    <w:rsid w:val="0032795E"/>
    <w:rsid w:val="00327E83"/>
    <w:rsid w:val="0033048A"/>
    <w:rsid w:val="00330D9D"/>
    <w:rsid w:val="00331A18"/>
    <w:rsid w:val="00334122"/>
    <w:rsid w:val="00334372"/>
    <w:rsid w:val="003352A4"/>
    <w:rsid w:val="00335BC9"/>
    <w:rsid w:val="0033649E"/>
    <w:rsid w:val="00337435"/>
    <w:rsid w:val="00337B05"/>
    <w:rsid w:val="00340F20"/>
    <w:rsid w:val="00341525"/>
    <w:rsid w:val="00341579"/>
    <w:rsid w:val="00341D2F"/>
    <w:rsid w:val="00341D73"/>
    <w:rsid w:val="00341F28"/>
    <w:rsid w:val="00343439"/>
    <w:rsid w:val="00343C31"/>
    <w:rsid w:val="003447C7"/>
    <w:rsid w:val="00344846"/>
    <w:rsid w:val="00344C18"/>
    <w:rsid w:val="00345480"/>
    <w:rsid w:val="00345971"/>
    <w:rsid w:val="00345E3E"/>
    <w:rsid w:val="00346191"/>
    <w:rsid w:val="003466F4"/>
    <w:rsid w:val="003472BD"/>
    <w:rsid w:val="003475F7"/>
    <w:rsid w:val="00347FEA"/>
    <w:rsid w:val="00350A27"/>
    <w:rsid w:val="00350DFD"/>
    <w:rsid w:val="003514CB"/>
    <w:rsid w:val="00351AD7"/>
    <w:rsid w:val="00353488"/>
    <w:rsid w:val="003534AD"/>
    <w:rsid w:val="00353E2B"/>
    <w:rsid w:val="00353EA6"/>
    <w:rsid w:val="003543B2"/>
    <w:rsid w:val="00355C4F"/>
    <w:rsid w:val="00356558"/>
    <w:rsid w:val="00356660"/>
    <w:rsid w:val="003568A3"/>
    <w:rsid w:val="00356C61"/>
    <w:rsid w:val="00356CF1"/>
    <w:rsid w:val="00357AE2"/>
    <w:rsid w:val="00357D43"/>
    <w:rsid w:val="00361431"/>
    <w:rsid w:val="00361752"/>
    <w:rsid w:val="00361CB9"/>
    <w:rsid w:val="00362420"/>
    <w:rsid w:val="00362AF9"/>
    <w:rsid w:val="0036379C"/>
    <w:rsid w:val="00364694"/>
    <w:rsid w:val="00367254"/>
    <w:rsid w:val="00367324"/>
    <w:rsid w:val="003703CB"/>
    <w:rsid w:val="00370686"/>
    <w:rsid w:val="0037122D"/>
    <w:rsid w:val="003717F9"/>
    <w:rsid w:val="00371DE2"/>
    <w:rsid w:val="00371F3C"/>
    <w:rsid w:val="0037258B"/>
    <w:rsid w:val="003727D9"/>
    <w:rsid w:val="00372A13"/>
    <w:rsid w:val="00372E25"/>
    <w:rsid w:val="00372ECE"/>
    <w:rsid w:val="003733E4"/>
    <w:rsid w:val="00374B7C"/>
    <w:rsid w:val="00374D31"/>
    <w:rsid w:val="00375DE7"/>
    <w:rsid w:val="003760AE"/>
    <w:rsid w:val="0037633E"/>
    <w:rsid w:val="00382041"/>
    <w:rsid w:val="00382EDA"/>
    <w:rsid w:val="00384136"/>
    <w:rsid w:val="00384608"/>
    <w:rsid w:val="003849ED"/>
    <w:rsid w:val="003854F6"/>
    <w:rsid w:val="003868BA"/>
    <w:rsid w:val="00387995"/>
    <w:rsid w:val="00390809"/>
    <w:rsid w:val="00390C73"/>
    <w:rsid w:val="00390F9D"/>
    <w:rsid w:val="003924EB"/>
    <w:rsid w:val="00392AC7"/>
    <w:rsid w:val="00393A35"/>
    <w:rsid w:val="00394453"/>
    <w:rsid w:val="003946AF"/>
    <w:rsid w:val="00396ADE"/>
    <w:rsid w:val="003978B0"/>
    <w:rsid w:val="00397A55"/>
    <w:rsid w:val="003A0455"/>
    <w:rsid w:val="003A097F"/>
    <w:rsid w:val="003A1A24"/>
    <w:rsid w:val="003A1EAA"/>
    <w:rsid w:val="003A1F00"/>
    <w:rsid w:val="003A2894"/>
    <w:rsid w:val="003A3980"/>
    <w:rsid w:val="003A39E4"/>
    <w:rsid w:val="003A50C3"/>
    <w:rsid w:val="003A5741"/>
    <w:rsid w:val="003A73B0"/>
    <w:rsid w:val="003A7621"/>
    <w:rsid w:val="003B19F8"/>
    <w:rsid w:val="003B1EE5"/>
    <w:rsid w:val="003B255A"/>
    <w:rsid w:val="003B3309"/>
    <w:rsid w:val="003B5B8E"/>
    <w:rsid w:val="003B5C27"/>
    <w:rsid w:val="003B6763"/>
    <w:rsid w:val="003B738A"/>
    <w:rsid w:val="003B7685"/>
    <w:rsid w:val="003B7AAB"/>
    <w:rsid w:val="003C0761"/>
    <w:rsid w:val="003C2B70"/>
    <w:rsid w:val="003C2B87"/>
    <w:rsid w:val="003C3326"/>
    <w:rsid w:val="003C34D2"/>
    <w:rsid w:val="003C3DAC"/>
    <w:rsid w:val="003C53E5"/>
    <w:rsid w:val="003C63C0"/>
    <w:rsid w:val="003C7521"/>
    <w:rsid w:val="003C7A74"/>
    <w:rsid w:val="003C7CFB"/>
    <w:rsid w:val="003C7FE3"/>
    <w:rsid w:val="003D02CA"/>
    <w:rsid w:val="003D0313"/>
    <w:rsid w:val="003D0F1A"/>
    <w:rsid w:val="003D1A9D"/>
    <w:rsid w:val="003D212A"/>
    <w:rsid w:val="003D214D"/>
    <w:rsid w:val="003D3572"/>
    <w:rsid w:val="003D4B21"/>
    <w:rsid w:val="003D4D93"/>
    <w:rsid w:val="003D5240"/>
    <w:rsid w:val="003D57F9"/>
    <w:rsid w:val="003D5BB6"/>
    <w:rsid w:val="003D6934"/>
    <w:rsid w:val="003E17DB"/>
    <w:rsid w:val="003E1847"/>
    <w:rsid w:val="003E31EE"/>
    <w:rsid w:val="003E330C"/>
    <w:rsid w:val="003E3346"/>
    <w:rsid w:val="003E4593"/>
    <w:rsid w:val="003E4A7A"/>
    <w:rsid w:val="003E57F0"/>
    <w:rsid w:val="003E6009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3F7C83"/>
    <w:rsid w:val="0040096F"/>
    <w:rsid w:val="00402D0C"/>
    <w:rsid w:val="00402EFE"/>
    <w:rsid w:val="0040319B"/>
    <w:rsid w:val="00403299"/>
    <w:rsid w:val="00403786"/>
    <w:rsid w:val="00403D3E"/>
    <w:rsid w:val="004043FE"/>
    <w:rsid w:val="004045D3"/>
    <w:rsid w:val="00404761"/>
    <w:rsid w:val="00405535"/>
    <w:rsid w:val="004079B1"/>
    <w:rsid w:val="00407AB0"/>
    <w:rsid w:val="00410193"/>
    <w:rsid w:val="00411809"/>
    <w:rsid w:val="00411AD9"/>
    <w:rsid w:val="00412396"/>
    <w:rsid w:val="004128CE"/>
    <w:rsid w:val="00413E82"/>
    <w:rsid w:val="00413F8E"/>
    <w:rsid w:val="00415039"/>
    <w:rsid w:val="004158CA"/>
    <w:rsid w:val="0041594F"/>
    <w:rsid w:val="004165F6"/>
    <w:rsid w:val="00416955"/>
    <w:rsid w:val="00416DF3"/>
    <w:rsid w:val="004170E0"/>
    <w:rsid w:val="004171FA"/>
    <w:rsid w:val="00417957"/>
    <w:rsid w:val="00417F98"/>
    <w:rsid w:val="0042156A"/>
    <w:rsid w:val="00422BB1"/>
    <w:rsid w:val="00422BBA"/>
    <w:rsid w:val="004234B7"/>
    <w:rsid w:val="00423F9E"/>
    <w:rsid w:val="0042440E"/>
    <w:rsid w:val="0042580A"/>
    <w:rsid w:val="00425B5E"/>
    <w:rsid w:val="004262A9"/>
    <w:rsid w:val="00426A32"/>
    <w:rsid w:val="00426F81"/>
    <w:rsid w:val="00427054"/>
    <w:rsid w:val="004278AD"/>
    <w:rsid w:val="00427C5A"/>
    <w:rsid w:val="00427D3E"/>
    <w:rsid w:val="00427DC6"/>
    <w:rsid w:val="00427E9B"/>
    <w:rsid w:val="00430180"/>
    <w:rsid w:val="004306C9"/>
    <w:rsid w:val="00430C26"/>
    <w:rsid w:val="00431491"/>
    <w:rsid w:val="00431824"/>
    <w:rsid w:val="00434AF1"/>
    <w:rsid w:val="00434E22"/>
    <w:rsid w:val="00434EDD"/>
    <w:rsid w:val="00434F2A"/>
    <w:rsid w:val="00435D9B"/>
    <w:rsid w:val="0043631E"/>
    <w:rsid w:val="00436548"/>
    <w:rsid w:val="0043655E"/>
    <w:rsid w:val="00436C96"/>
    <w:rsid w:val="00437F51"/>
    <w:rsid w:val="0044037E"/>
    <w:rsid w:val="0044131C"/>
    <w:rsid w:val="00441A81"/>
    <w:rsid w:val="00441AC0"/>
    <w:rsid w:val="00442B2A"/>
    <w:rsid w:val="00442E28"/>
    <w:rsid w:val="00443E01"/>
    <w:rsid w:val="0044417A"/>
    <w:rsid w:val="00444654"/>
    <w:rsid w:val="004449F4"/>
    <w:rsid w:val="00444C9B"/>
    <w:rsid w:val="00447D20"/>
    <w:rsid w:val="00447FE6"/>
    <w:rsid w:val="00450BF7"/>
    <w:rsid w:val="00450FE6"/>
    <w:rsid w:val="00452481"/>
    <w:rsid w:val="00453662"/>
    <w:rsid w:val="004545BA"/>
    <w:rsid w:val="00454C30"/>
    <w:rsid w:val="004563C4"/>
    <w:rsid w:val="00456ACE"/>
    <w:rsid w:val="0045710A"/>
    <w:rsid w:val="0045746C"/>
    <w:rsid w:val="00457ACB"/>
    <w:rsid w:val="00460380"/>
    <w:rsid w:val="004605AB"/>
    <w:rsid w:val="004632A9"/>
    <w:rsid w:val="00463676"/>
    <w:rsid w:val="004636CF"/>
    <w:rsid w:val="00463856"/>
    <w:rsid w:val="0046460C"/>
    <w:rsid w:val="00465AA3"/>
    <w:rsid w:val="00466ABF"/>
    <w:rsid w:val="00466DD3"/>
    <w:rsid w:val="00467352"/>
    <w:rsid w:val="004673F9"/>
    <w:rsid w:val="00467678"/>
    <w:rsid w:val="00467B99"/>
    <w:rsid w:val="004704E5"/>
    <w:rsid w:val="0047138F"/>
    <w:rsid w:val="00472358"/>
    <w:rsid w:val="00472CF6"/>
    <w:rsid w:val="0047342A"/>
    <w:rsid w:val="00473CC6"/>
    <w:rsid w:val="00474A33"/>
    <w:rsid w:val="00475682"/>
    <w:rsid w:val="00477229"/>
    <w:rsid w:val="00477CBA"/>
    <w:rsid w:val="00480463"/>
    <w:rsid w:val="00480926"/>
    <w:rsid w:val="004828CC"/>
    <w:rsid w:val="00482A08"/>
    <w:rsid w:val="00482F6A"/>
    <w:rsid w:val="0048387B"/>
    <w:rsid w:val="00485A1C"/>
    <w:rsid w:val="00485EEE"/>
    <w:rsid w:val="004868C7"/>
    <w:rsid w:val="00486918"/>
    <w:rsid w:val="00486F4F"/>
    <w:rsid w:val="00487582"/>
    <w:rsid w:val="00487C55"/>
    <w:rsid w:val="00490658"/>
    <w:rsid w:val="004913C2"/>
    <w:rsid w:val="00491819"/>
    <w:rsid w:val="00493E8B"/>
    <w:rsid w:val="004942E4"/>
    <w:rsid w:val="00496078"/>
    <w:rsid w:val="00496363"/>
    <w:rsid w:val="004978D0"/>
    <w:rsid w:val="004A0663"/>
    <w:rsid w:val="004A1490"/>
    <w:rsid w:val="004A1B48"/>
    <w:rsid w:val="004A1DD6"/>
    <w:rsid w:val="004A2190"/>
    <w:rsid w:val="004A27D1"/>
    <w:rsid w:val="004A4446"/>
    <w:rsid w:val="004A4E43"/>
    <w:rsid w:val="004A68BE"/>
    <w:rsid w:val="004A6B90"/>
    <w:rsid w:val="004A6DDF"/>
    <w:rsid w:val="004A6FD4"/>
    <w:rsid w:val="004B0223"/>
    <w:rsid w:val="004B0AAC"/>
    <w:rsid w:val="004B2EA6"/>
    <w:rsid w:val="004B40B2"/>
    <w:rsid w:val="004B4A73"/>
    <w:rsid w:val="004B68E6"/>
    <w:rsid w:val="004B7435"/>
    <w:rsid w:val="004B7A0E"/>
    <w:rsid w:val="004C0F89"/>
    <w:rsid w:val="004C100F"/>
    <w:rsid w:val="004C1A17"/>
    <w:rsid w:val="004C1D4A"/>
    <w:rsid w:val="004C28C0"/>
    <w:rsid w:val="004C3D80"/>
    <w:rsid w:val="004C5F44"/>
    <w:rsid w:val="004C62A0"/>
    <w:rsid w:val="004C63F6"/>
    <w:rsid w:val="004C6587"/>
    <w:rsid w:val="004C69A2"/>
    <w:rsid w:val="004C79EF"/>
    <w:rsid w:val="004D3279"/>
    <w:rsid w:val="004D3BBA"/>
    <w:rsid w:val="004D3EF5"/>
    <w:rsid w:val="004D4146"/>
    <w:rsid w:val="004D6E86"/>
    <w:rsid w:val="004D7ED5"/>
    <w:rsid w:val="004E1140"/>
    <w:rsid w:val="004E2B4B"/>
    <w:rsid w:val="004E42D6"/>
    <w:rsid w:val="004E42D7"/>
    <w:rsid w:val="004E4645"/>
    <w:rsid w:val="004E4739"/>
    <w:rsid w:val="004E480E"/>
    <w:rsid w:val="004E796E"/>
    <w:rsid w:val="004E79B4"/>
    <w:rsid w:val="004F0465"/>
    <w:rsid w:val="004F0B50"/>
    <w:rsid w:val="004F0F83"/>
    <w:rsid w:val="004F167B"/>
    <w:rsid w:val="004F1FB1"/>
    <w:rsid w:val="004F248D"/>
    <w:rsid w:val="004F2837"/>
    <w:rsid w:val="004F2BF1"/>
    <w:rsid w:val="004F32A2"/>
    <w:rsid w:val="004F36AC"/>
    <w:rsid w:val="004F3CFB"/>
    <w:rsid w:val="004F458C"/>
    <w:rsid w:val="004F4FA8"/>
    <w:rsid w:val="004F55DE"/>
    <w:rsid w:val="004F5691"/>
    <w:rsid w:val="004F7068"/>
    <w:rsid w:val="00500534"/>
    <w:rsid w:val="00500A85"/>
    <w:rsid w:val="00501F82"/>
    <w:rsid w:val="00504274"/>
    <w:rsid w:val="005063B6"/>
    <w:rsid w:val="005063E3"/>
    <w:rsid w:val="0050674A"/>
    <w:rsid w:val="00506C50"/>
    <w:rsid w:val="00510927"/>
    <w:rsid w:val="005120AE"/>
    <w:rsid w:val="005129A4"/>
    <w:rsid w:val="00512F65"/>
    <w:rsid w:val="0051477B"/>
    <w:rsid w:val="00514C09"/>
    <w:rsid w:val="0052023F"/>
    <w:rsid w:val="00520642"/>
    <w:rsid w:val="00521011"/>
    <w:rsid w:val="0052180B"/>
    <w:rsid w:val="0052197B"/>
    <w:rsid w:val="00522337"/>
    <w:rsid w:val="00522A51"/>
    <w:rsid w:val="00522E89"/>
    <w:rsid w:val="00523BDD"/>
    <w:rsid w:val="00523CB0"/>
    <w:rsid w:val="00524014"/>
    <w:rsid w:val="00525AF9"/>
    <w:rsid w:val="005262BE"/>
    <w:rsid w:val="005266C1"/>
    <w:rsid w:val="00527113"/>
    <w:rsid w:val="00527475"/>
    <w:rsid w:val="005274CD"/>
    <w:rsid w:val="0052794F"/>
    <w:rsid w:val="005306C8"/>
    <w:rsid w:val="00530F8B"/>
    <w:rsid w:val="00531826"/>
    <w:rsid w:val="00531F2C"/>
    <w:rsid w:val="00532D67"/>
    <w:rsid w:val="00533EBC"/>
    <w:rsid w:val="00534543"/>
    <w:rsid w:val="00534A60"/>
    <w:rsid w:val="005363CF"/>
    <w:rsid w:val="00536C94"/>
    <w:rsid w:val="00537175"/>
    <w:rsid w:val="00540235"/>
    <w:rsid w:val="00540EFB"/>
    <w:rsid w:val="00542111"/>
    <w:rsid w:val="005423D1"/>
    <w:rsid w:val="005446E7"/>
    <w:rsid w:val="0054505B"/>
    <w:rsid w:val="00545A1B"/>
    <w:rsid w:val="005463B1"/>
    <w:rsid w:val="0054641C"/>
    <w:rsid w:val="00546F55"/>
    <w:rsid w:val="005478AF"/>
    <w:rsid w:val="00551096"/>
    <w:rsid w:val="005513C0"/>
    <w:rsid w:val="00551F05"/>
    <w:rsid w:val="0055287C"/>
    <w:rsid w:val="00553487"/>
    <w:rsid w:val="0055365B"/>
    <w:rsid w:val="00553951"/>
    <w:rsid w:val="00554A47"/>
    <w:rsid w:val="00554B85"/>
    <w:rsid w:val="00554FF2"/>
    <w:rsid w:val="0055591F"/>
    <w:rsid w:val="00555F58"/>
    <w:rsid w:val="00556755"/>
    <w:rsid w:val="00557E0F"/>
    <w:rsid w:val="00560143"/>
    <w:rsid w:val="00560CA9"/>
    <w:rsid w:val="0056276B"/>
    <w:rsid w:val="00563D8F"/>
    <w:rsid w:val="0056404E"/>
    <w:rsid w:val="0056437E"/>
    <w:rsid w:val="00564589"/>
    <w:rsid w:val="00564E74"/>
    <w:rsid w:val="005652DC"/>
    <w:rsid w:val="00565935"/>
    <w:rsid w:val="005664A4"/>
    <w:rsid w:val="00567098"/>
    <w:rsid w:val="00567A33"/>
    <w:rsid w:val="0057014A"/>
    <w:rsid w:val="00570387"/>
    <w:rsid w:val="005703D9"/>
    <w:rsid w:val="00570855"/>
    <w:rsid w:val="00570CA7"/>
    <w:rsid w:val="0057183C"/>
    <w:rsid w:val="005726D9"/>
    <w:rsid w:val="0057276E"/>
    <w:rsid w:val="00572A7C"/>
    <w:rsid w:val="00573932"/>
    <w:rsid w:val="00575E2D"/>
    <w:rsid w:val="00576363"/>
    <w:rsid w:val="0057685A"/>
    <w:rsid w:val="00576A9E"/>
    <w:rsid w:val="00580445"/>
    <w:rsid w:val="0058087C"/>
    <w:rsid w:val="005809BC"/>
    <w:rsid w:val="00580E85"/>
    <w:rsid w:val="00581586"/>
    <w:rsid w:val="00581FFF"/>
    <w:rsid w:val="0058242F"/>
    <w:rsid w:val="0058294D"/>
    <w:rsid w:val="00584A12"/>
    <w:rsid w:val="00584C49"/>
    <w:rsid w:val="00585937"/>
    <w:rsid w:val="0058621E"/>
    <w:rsid w:val="005906C4"/>
    <w:rsid w:val="00590FEF"/>
    <w:rsid w:val="00591D4B"/>
    <w:rsid w:val="00592229"/>
    <w:rsid w:val="00593535"/>
    <w:rsid w:val="005941D0"/>
    <w:rsid w:val="00594888"/>
    <w:rsid w:val="00595DC0"/>
    <w:rsid w:val="005963E7"/>
    <w:rsid w:val="0059640B"/>
    <w:rsid w:val="00596EF7"/>
    <w:rsid w:val="00596F25"/>
    <w:rsid w:val="005974D0"/>
    <w:rsid w:val="005A0300"/>
    <w:rsid w:val="005A0323"/>
    <w:rsid w:val="005A0C64"/>
    <w:rsid w:val="005A0C98"/>
    <w:rsid w:val="005A1E11"/>
    <w:rsid w:val="005A24B0"/>
    <w:rsid w:val="005A491F"/>
    <w:rsid w:val="005A5079"/>
    <w:rsid w:val="005A63EF"/>
    <w:rsid w:val="005A66C5"/>
    <w:rsid w:val="005A7028"/>
    <w:rsid w:val="005A7513"/>
    <w:rsid w:val="005B0527"/>
    <w:rsid w:val="005B05D3"/>
    <w:rsid w:val="005B093F"/>
    <w:rsid w:val="005B2511"/>
    <w:rsid w:val="005B31CC"/>
    <w:rsid w:val="005B37B6"/>
    <w:rsid w:val="005B41AA"/>
    <w:rsid w:val="005B5978"/>
    <w:rsid w:val="005B5F2C"/>
    <w:rsid w:val="005B62C9"/>
    <w:rsid w:val="005B7019"/>
    <w:rsid w:val="005B7153"/>
    <w:rsid w:val="005B717A"/>
    <w:rsid w:val="005C043F"/>
    <w:rsid w:val="005C04A4"/>
    <w:rsid w:val="005C162F"/>
    <w:rsid w:val="005C3E1F"/>
    <w:rsid w:val="005C4D38"/>
    <w:rsid w:val="005C4DF0"/>
    <w:rsid w:val="005C5DB7"/>
    <w:rsid w:val="005C6497"/>
    <w:rsid w:val="005C68B4"/>
    <w:rsid w:val="005C6FAE"/>
    <w:rsid w:val="005C71BC"/>
    <w:rsid w:val="005C746E"/>
    <w:rsid w:val="005D012E"/>
    <w:rsid w:val="005D0957"/>
    <w:rsid w:val="005D140A"/>
    <w:rsid w:val="005D1727"/>
    <w:rsid w:val="005D1961"/>
    <w:rsid w:val="005D19FF"/>
    <w:rsid w:val="005D4CE1"/>
    <w:rsid w:val="005D5A2A"/>
    <w:rsid w:val="005D5BD2"/>
    <w:rsid w:val="005D5CD9"/>
    <w:rsid w:val="005D5F4D"/>
    <w:rsid w:val="005D60CE"/>
    <w:rsid w:val="005D6DCC"/>
    <w:rsid w:val="005D7748"/>
    <w:rsid w:val="005E096A"/>
    <w:rsid w:val="005E14B2"/>
    <w:rsid w:val="005E1F28"/>
    <w:rsid w:val="005E2B16"/>
    <w:rsid w:val="005E35A5"/>
    <w:rsid w:val="005E3E2D"/>
    <w:rsid w:val="005E613D"/>
    <w:rsid w:val="005E6172"/>
    <w:rsid w:val="005E695D"/>
    <w:rsid w:val="005E71CC"/>
    <w:rsid w:val="005F02C0"/>
    <w:rsid w:val="005F0B25"/>
    <w:rsid w:val="005F0B62"/>
    <w:rsid w:val="005F0B71"/>
    <w:rsid w:val="005F0E7A"/>
    <w:rsid w:val="005F2201"/>
    <w:rsid w:val="005F322B"/>
    <w:rsid w:val="005F3E78"/>
    <w:rsid w:val="005F48BD"/>
    <w:rsid w:val="005F49AC"/>
    <w:rsid w:val="005F5393"/>
    <w:rsid w:val="005F64E4"/>
    <w:rsid w:val="0060246A"/>
    <w:rsid w:val="00602524"/>
    <w:rsid w:val="00602ABE"/>
    <w:rsid w:val="006063F6"/>
    <w:rsid w:val="00606E9D"/>
    <w:rsid w:val="006073C2"/>
    <w:rsid w:val="006104EC"/>
    <w:rsid w:val="00610A27"/>
    <w:rsid w:val="00611655"/>
    <w:rsid w:val="006138A1"/>
    <w:rsid w:val="00613C64"/>
    <w:rsid w:val="00614973"/>
    <w:rsid w:val="00614CDA"/>
    <w:rsid w:val="00614FBF"/>
    <w:rsid w:val="00616B4F"/>
    <w:rsid w:val="0061721C"/>
    <w:rsid w:val="00617A10"/>
    <w:rsid w:val="00617AD2"/>
    <w:rsid w:val="00620233"/>
    <w:rsid w:val="00621930"/>
    <w:rsid w:val="00621CDA"/>
    <w:rsid w:val="006220EB"/>
    <w:rsid w:val="006233C4"/>
    <w:rsid w:val="00623A6F"/>
    <w:rsid w:val="00623DC5"/>
    <w:rsid w:val="0062497B"/>
    <w:rsid w:val="00626A95"/>
    <w:rsid w:val="00626ABE"/>
    <w:rsid w:val="00627663"/>
    <w:rsid w:val="006308B5"/>
    <w:rsid w:val="00630C42"/>
    <w:rsid w:val="0063122F"/>
    <w:rsid w:val="00631387"/>
    <w:rsid w:val="0063293F"/>
    <w:rsid w:val="00635A0F"/>
    <w:rsid w:val="00635B87"/>
    <w:rsid w:val="00636D74"/>
    <w:rsid w:val="006375F3"/>
    <w:rsid w:val="00641783"/>
    <w:rsid w:val="006426C2"/>
    <w:rsid w:val="00642985"/>
    <w:rsid w:val="006431DD"/>
    <w:rsid w:val="006439D2"/>
    <w:rsid w:val="00644D81"/>
    <w:rsid w:val="00645A37"/>
    <w:rsid w:val="00646858"/>
    <w:rsid w:val="0064703A"/>
    <w:rsid w:val="00647EB3"/>
    <w:rsid w:val="0065012A"/>
    <w:rsid w:val="00650F02"/>
    <w:rsid w:val="00651041"/>
    <w:rsid w:val="006510A4"/>
    <w:rsid w:val="00652F88"/>
    <w:rsid w:val="00653704"/>
    <w:rsid w:val="0065540D"/>
    <w:rsid w:val="006554D9"/>
    <w:rsid w:val="006558DA"/>
    <w:rsid w:val="00655A1D"/>
    <w:rsid w:val="00656813"/>
    <w:rsid w:val="00657CE3"/>
    <w:rsid w:val="006610B0"/>
    <w:rsid w:val="006612C9"/>
    <w:rsid w:val="006613D7"/>
    <w:rsid w:val="00662335"/>
    <w:rsid w:val="00662607"/>
    <w:rsid w:val="00663143"/>
    <w:rsid w:val="00663DD0"/>
    <w:rsid w:val="00664AEF"/>
    <w:rsid w:val="00664BCD"/>
    <w:rsid w:val="00665F6F"/>
    <w:rsid w:val="00666255"/>
    <w:rsid w:val="006662D3"/>
    <w:rsid w:val="00666405"/>
    <w:rsid w:val="00666EE9"/>
    <w:rsid w:val="00666F8E"/>
    <w:rsid w:val="006679B2"/>
    <w:rsid w:val="00667B91"/>
    <w:rsid w:val="00671D08"/>
    <w:rsid w:val="00672358"/>
    <w:rsid w:val="00672F55"/>
    <w:rsid w:val="0067440A"/>
    <w:rsid w:val="00674484"/>
    <w:rsid w:val="00674574"/>
    <w:rsid w:val="0067468A"/>
    <w:rsid w:val="00674823"/>
    <w:rsid w:val="00674A0E"/>
    <w:rsid w:val="0067587A"/>
    <w:rsid w:val="00681698"/>
    <w:rsid w:val="006817D8"/>
    <w:rsid w:val="00681971"/>
    <w:rsid w:val="00682FAC"/>
    <w:rsid w:val="006832AD"/>
    <w:rsid w:val="00683F4D"/>
    <w:rsid w:val="00685BC5"/>
    <w:rsid w:val="00685EB0"/>
    <w:rsid w:val="0068607A"/>
    <w:rsid w:val="00687019"/>
    <w:rsid w:val="00687150"/>
    <w:rsid w:val="006873AA"/>
    <w:rsid w:val="00687809"/>
    <w:rsid w:val="006878DC"/>
    <w:rsid w:val="0069086C"/>
    <w:rsid w:val="006919C4"/>
    <w:rsid w:val="0069211F"/>
    <w:rsid w:val="00692EC9"/>
    <w:rsid w:val="0069453A"/>
    <w:rsid w:val="00695397"/>
    <w:rsid w:val="00696115"/>
    <w:rsid w:val="006963D2"/>
    <w:rsid w:val="006966B8"/>
    <w:rsid w:val="00696AC6"/>
    <w:rsid w:val="00697152"/>
    <w:rsid w:val="00697B27"/>
    <w:rsid w:val="006A04DC"/>
    <w:rsid w:val="006A0967"/>
    <w:rsid w:val="006A1107"/>
    <w:rsid w:val="006A12C2"/>
    <w:rsid w:val="006A14A8"/>
    <w:rsid w:val="006A1D72"/>
    <w:rsid w:val="006A2D06"/>
    <w:rsid w:val="006A3493"/>
    <w:rsid w:val="006A36A8"/>
    <w:rsid w:val="006A4948"/>
    <w:rsid w:val="006A5B54"/>
    <w:rsid w:val="006A654B"/>
    <w:rsid w:val="006A7BE7"/>
    <w:rsid w:val="006B0A53"/>
    <w:rsid w:val="006B194D"/>
    <w:rsid w:val="006B26D4"/>
    <w:rsid w:val="006B444B"/>
    <w:rsid w:val="006B48D6"/>
    <w:rsid w:val="006B48EB"/>
    <w:rsid w:val="006B4D3E"/>
    <w:rsid w:val="006B500E"/>
    <w:rsid w:val="006B536C"/>
    <w:rsid w:val="006B5DAF"/>
    <w:rsid w:val="006B75E7"/>
    <w:rsid w:val="006C0D9D"/>
    <w:rsid w:val="006C0E4F"/>
    <w:rsid w:val="006C238B"/>
    <w:rsid w:val="006C2428"/>
    <w:rsid w:val="006C2D18"/>
    <w:rsid w:val="006C4522"/>
    <w:rsid w:val="006C4C38"/>
    <w:rsid w:val="006C5714"/>
    <w:rsid w:val="006C7834"/>
    <w:rsid w:val="006C7925"/>
    <w:rsid w:val="006C7BA9"/>
    <w:rsid w:val="006C7F53"/>
    <w:rsid w:val="006D0E8D"/>
    <w:rsid w:val="006D1B15"/>
    <w:rsid w:val="006D2AA5"/>
    <w:rsid w:val="006D381A"/>
    <w:rsid w:val="006D39CD"/>
    <w:rsid w:val="006D3B7E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D0B"/>
    <w:rsid w:val="006E0E6A"/>
    <w:rsid w:val="006E17E4"/>
    <w:rsid w:val="006E1BD3"/>
    <w:rsid w:val="006E1C8B"/>
    <w:rsid w:val="006E1DD0"/>
    <w:rsid w:val="006E3CBD"/>
    <w:rsid w:val="006E4BC5"/>
    <w:rsid w:val="006E4DDE"/>
    <w:rsid w:val="006E5EAB"/>
    <w:rsid w:val="006E771E"/>
    <w:rsid w:val="006E7DC3"/>
    <w:rsid w:val="006F00D5"/>
    <w:rsid w:val="006F04A0"/>
    <w:rsid w:val="006F120C"/>
    <w:rsid w:val="006F51A6"/>
    <w:rsid w:val="006F5438"/>
    <w:rsid w:val="006F5484"/>
    <w:rsid w:val="006F591C"/>
    <w:rsid w:val="006F592C"/>
    <w:rsid w:val="006F70F4"/>
    <w:rsid w:val="006F76E0"/>
    <w:rsid w:val="0070073C"/>
    <w:rsid w:val="00700C72"/>
    <w:rsid w:val="007012AF"/>
    <w:rsid w:val="00701389"/>
    <w:rsid w:val="00702268"/>
    <w:rsid w:val="00702A52"/>
    <w:rsid w:val="00702DBD"/>
    <w:rsid w:val="007036F0"/>
    <w:rsid w:val="00703894"/>
    <w:rsid w:val="00704081"/>
    <w:rsid w:val="007053AA"/>
    <w:rsid w:val="007057C4"/>
    <w:rsid w:val="0070699D"/>
    <w:rsid w:val="00706C53"/>
    <w:rsid w:val="00707549"/>
    <w:rsid w:val="00707C3E"/>
    <w:rsid w:val="007100EF"/>
    <w:rsid w:val="007106A7"/>
    <w:rsid w:val="007113B9"/>
    <w:rsid w:val="007124A6"/>
    <w:rsid w:val="00713037"/>
    <w:rsid w:val="00714EEC"/>
    <w:rsid w:val="00715BF1"/>
    <w:rsid w:val="00715FA5"/>
    <w:rsid w:val="0071694A"/>
    <w:rsid w:val="007169C3"/>
    <w:rsid w:val="00717094"/>
    <w:rsid w:val="0071718A"/>
    <w:rsid w:val="00720297"/>
    <w:rsid w:val="00720A49"/>
    <w:rsid w:val="00722892"/>
    <w:rsid w:val="00723156"/>
    <w:rsid w:val="007249A2"/>
    <w:rsid w:val="00724FB4"/>
    <w:rsid w:val="007256A7"/>
    <w:rsid w:val="007259B6"/>
    <w:rsid w:val="0072667E"/>
    <w:rsid w:val="00726FDF"/>
    <w:rsid w:val="0072758E"/>
    <w:rsid w:val="00727CC0"/>
    <w:rsid w:val="00730B7F"/>
    <w:rsid w:val="00730EBB"/>
    <w:rsid w:val="00731545"/>
    <w:rsid w:val="00731A8C"/>
    <w:rsid w:val="007320D1"/>
    <w:rsid w:val="00732652"/>
    <w:rsid w:val="007347B5"/>
    <w:rsid w:val="00735178"/>
    <w:rsid w:val="00735ACE"/>
    <w:rsid w:val="00736D62"/>
    <w:rsid w:val="0074002D"/>
    <w:rsid w:val="00740E58"/>
    <w:rsid w:val="0074143F"/>
    <w:rsid w:val="0074192C"/>
    <w:rsid w:val="00743627"/>
    <w:rsid w:val="00744287"/>
    <w:rsid w:val="007451E7"/>
    <w:rsid w:val="00745C83"/>
    <w:rsid w:val="00745CC8"/>
    <w:rsid w:val="00745F6F"/>
    <w:rsid w:val="00746E56"/>
    <w:rsid w:val="00746ECC"/>
    <w:rsid w:val="007519B3"/>
    <w:rsid w:val="00752250"/>
    <w:rsid w:val="00752640"/>
    <w:rsid w:val="00752F00"/>
    <w:rsid w:val="00755120"/>
    <w:rsid w:val="00756910"/>
    <w:rsid w:val="00756D72"/>
    <w:rsid w:val="007571FA"/>
    <w:rsid w:val="00760CBA"/>
    <w:rsid w:val="00760DF3"/>
    <w:rsid w:val="00763298"/>
    <w:rsid w:val="00763455"/>
    <w:rsid w:val="00764752"/>
    <w:rsid w:val="00764A1E"/>
    <w:rsid w:val="0076544E"/>
    <w:rsid w:val="0076649C"/>
    <w:rsid w:val="00766EC8"/>
    <w:rsid w:val="007708D5"/>
    <w:rsid w:val="00771849"/>
    <w:rsid w:val="00771F56"/>
    <w:rsid w:val="00771F5C"/>
    <w:rsid w:val="00772A19"/>
    <w:rsid w:val="0077426E"/>
    <w:rsid w:val="00774C2C"/>
    <w:rsid w:val="00774D94"/>
    <w:rsid w:val="00775338"/>
    <w:rsid w:val="0077544D"/>
    <w:rsid w:val="007758C5"/>
    <w:rsid w:val="007760DF"/>
    <w:rsid w:val="007774B9"/>
    <w:rsid w:val="00777706"/>
    <w:rsid w:val="00777921"/>
    <w:rsid w:val="00780CC6"/>
    <w:rsid w:val="007810B3"/>
    <w:rsid w:val="0078134B"/>
    <w:rsid w:val="00781FC9"/>
    <w:rsid w:val="00782337"/>
    <w:rsid w:val="00784019"/>
    <w:rsid w:val="0078557A"/>
    <w:rsid w:val="00787495"/>
    <w:rsid w:val="0078750A"/>
    <w:rsid w:val="00787CCB"/>
    <w:rsid w:val="007905FB"/>
    <w:rsid w:val="00790715"/>
    <w:rsid w:val="00790F9B"/>
    <w:rsid w:val="007910FF"/>
    <w:rsid w:val="00791C51"/>
    <w:rsid w:val="00792300"/>
    <w:rsid w:val="00793999"/>
    <w:rsid w:val="00793F9F"/>
    <w:rsid w:val="00793FC2"/>
    <w:rsid w:val="00794E3D"/>
    <w:rsid w:val="00794EE7"/>
    <w:rsid w:val="00794F8B"/>
    <w:rsid w:val="00796686"/>
    <w:rsid w:val="0079789D"/>
    <w:rsid w:val="00797CD9"/>
    <w:rsid w:val="007A0021"/>
    <w:rsid w:val="007A0399"/>
    <w:rsid w:val="007A0951"/>
    <w:rsid w:val="007A0AB9"/>
    <w:rsid w:val="007A0E38"/>
    <w:rsid w:val="007A145C"/>
    <w:rsid w:val="007A199B"/>
    <w:rsid w:val="007A19BF"/>
    <w:rsid w:val="007A1B4C"/>
    <w:rsid w:val="007A3BF3"/>
    <w:rsid w:val="007A3CB1"/>
    <w:rsid w:val="007A3D3E"/>
    <w:rsid w:val="007A499E"/>
    <w:rsid w:val="007A502E"/>
    <w:rsid w:val="007A5260"/>
    <w:rsid w:val="007A5F93"/>
    <w:rsid w:val="007A6550"/>
    <w:rsid w:val="007A6E3D"/>
    <w:rsid w:val="007B0121"/>
    <w:rsid w:val="007B0E07"/>
    <w:rsid w:val="007B1007"/>
    <w:rsid w:val="007B1EE4"/>
    <w:rsid w:val="007B1F0B"/>
    <w:rsid w:val="007B1FAC"/>
    <w:rsid w:val="007B36D7"/>
    <w:rsid w:val="007B4C57"/>
    <w:rsid w:val="007B4D73"/>
    <w:rsid w:val="007B668D"/>
    <w:rsid w:val="007C0448"/>
    <w:rsid w:val="007C0E2C"/>
    <w:rsid w:val="007C1AC9"/>
    <w:rsid w:val="007C28B2"/>
    <w:rsid w:val="007C4352"/>
    <w:rsid w:val="007C44B3"/>
    <w:rsid w:val="007C4619"/>
    <w:rsid w:val="007C546D"/>
    <w:rsid w:val="007C5CB1"/>
    <w:rsid w:val="007C7463"/>
    <w:rsid w:val="007C7DCD"/>
    <w:rsid w:val="007D02E9"/>
    <w:rsid w:val="007D16D3"/>
    <w:rsid w:val="007D1ABE"/>
    <w:rsid w:val="007D1CF3"/>
    <w:rsid w:val="007D2916"/>
    <w:rsid w:val="007D2E0E"/>
    <w:rsid w:val="007D38AB"/>
    <w:rsid w:val="007D4271"/>
    <w:rsid w:val="007D4381"/>
    <w:rsid w:val="007D4D9C"/>
    <w:rsid w:val="007D4DDF"/>
    <w:rsid w:val="007D5856"/>
    <w:rsid w:val="007D5D37"/>
    <w:rsid w:val="007D5E04"/>
    <w:rsid w:val="007D6340"/>
    <w:rsid w:val="007D6474"/>
    <w:rsid w:val="007D6486"/>
    <w:rsid w:val="007D68CF"/>
    <w:rsid w:val="007D69A3"/>
    <w:rsid w:val="007D6ACF"/>
    <w:rsid w:val="007D6F10"/>
    <w:rsid w:val="007D7302"/>
    <w:rsid w:val="007D773C"/>
    <w:rsid w:val="007D78CB"/>
    <w:rsid w:val="007E016B"/>
    <w:rsid w:val="007E0660"/>
    <w:rsid w:val="007E08A9"/>
    <w:rsid w:val="007E11B2"/>
    <w:rsid w:val="007E1488"/>
    <w:rsid w:val="007E1D9C"/>
    <w:rsid w:val="007E219A"/>
    <w:rsid w:val="007E31FB"/>
    <w:rsid w:val="007E36BE"/>
    <w:rsid w:val="007E3F44"/>
    <w:rsid w:val="007E491A"/>
    <w:rsid w:val="007E4A30"/>
    <w:rsid w:val="007E4F45"/>
    <w:rsid w:val="007E5A95"/>
    <w:rsid w:val="007E5AC2"/>
    <w:rsid w:val="007E66D3"/>
    <w:rsid w:val="007E77AA"/>
    <w:rsid w:val="007F0E3C"/>
    <w:rsid w:val="007F0E6F"/>
    <w:rsid w:val="007F18E7"/>
    <w:rsid w:val="007F1E96"/>
    <w:rsid w:val="007F2BC2"/>
    <w:rsid w:val="007F3718"/>
    <w:rsid w:val="007F3A88"/>
    <w:rsid w:val="007F3ED1"/>
    <w:rsid w:val="007F4B1A"/>
    <w:rsid w:val="007F550C"/>
    <w:rsid w:val="007F6A2D"/>
    <w:rsid w:val="00800ECF"/>
    <w:rsid w:val="008023C6"/>
    <w:rsid w:val="00802464"/>
    <w:rsid w:val="00802A78"/>
    <w:rsid w:val="00803B6C"/>
    <w:rsid w:val="00804D64"/>
    <w:rsid w:val="00805EF6"/>
    <w:rsid w:val="0080673C"/>
    <w:rsid w:val="008071CF"/>
    <w:rsid w:val="00807214"/>
    <w:rsid w:val="008103D1"/>
    <w:rsid w:val="00810CB4"/>
    <w:rsid w:val="00810E46"/>
    <w:rsid w:val="00810E80"/>
    <w:rsid w:val="008115E0"/>
    <w:rsid w:val="00811E9C"/>
    <w:rsid w:val="00813424"/>
    <w:rsid w:val="00814331"/>
    <w:rsid w:val="0081447C"/>
    <w:rsid w:val="008144C3"/>
    <w:rsid w:val="00814ECD"/>
    <w:rsid w:val="008154AF"/>
    <w:rsid w:val="00816479"/>
    <w:rsid w:val="00817582"/>
    <w:rsid w:val="00817A7D"/>
    <w:rsid w:val="00820149"/>
    <w:rsid w:val="00821115"/>
    <w:rsid w:val="0082153C"/>
    <w:rsid w:val="008218DE"/>
    <w:rsid w:val="00824158"/>
    <w:rsid w:val="00824534"/>
    <w:rsid w:val="008247EE"/>
    <w:rsid w:val="00824B99"/>
    <w:rsid w:val="00824D57"/>
    <w:rsid w:val="008262FB"/>
    <w:rsid w:val="008264B4"/>
    <w:rsid w:val="008272E8"/>
    <w:rsid w:val="00831832"/>
    <w:rsid w:val="00831BCA"/>
    <w:rsid w:val="00831EF1"/>
    <w:rsid w:val="008328A1"/>
    <w:rsid w:val="0083376B"/>
    <w:rsid w:val="00834263"/>
    <w:rsid w:val="0083488D"/>
    <w:rsid w:val="008348B3"/>
    <w:rsid w:val="00835544"/>
    <w:rsid w:val="00835722"/>
    <w:rsid w:val="0083749C"/>
    <w:rsid w:val="00837AA9"/>
    <w:rsid w:val="00837AF3"/>
    <w:rsid w:val="008406A6"/>
    <w:rsid w:val="00840EDF"/>
    <w:rsid w:val="0084220C"/>
    <w:rsid w:val="0084279A"/>
    <w:rsid w:val="00844341"/>
    <w:rsid w:val="00845856"/>
    <w:rsid w:val="00845AE2"/>
    <w:rsid w:val="00846CC6"/>
    <w:rsid w:val="0084745F"/>
    <w:rsid w:val="0084787B"/>
    <w:rsid w:val="00847BED"/>
    <w:rsid w:val="00850052"/>
    <w:rsid w:val="008507FD"/>
    <w:rsid w:val="00851692"/>
    <w:rsid w:val="008521F4"/>
    <w:rsid w:val="0085227F"/>
    <w:rsid w:val="008531C4"/>
    <w:rsid w:val="0085349A"/>
    <w:rsid w:val="008547A4"/>
    <w:rsid w:val="008555D7"/>
    <w:rsid w:val="00856194"/>
    <w:rsid w:val="008575C0"/>
    <w:rsid w:val="0085787B"/>
    <w:rsid w:val="008603DE"/>
    <w:rsid w:val="008609F9"/>
    <w:rsid w:val="00860A50"/>
    <w:rsid w:val="00861253"/>
    <w:rsid w:val="0086131F"/>
    <w:rsid w:val="0086142A"/>
    <w:rsid w:val="0086143C"/>
    <w:rsid w:val="008620C1"/>
    <w:rsid w:val="00862BF3"/>
    <w:rsid w:val="00862D27"/>
    <w:rsid w:val="008637D4"/>
    <w:rsid w:val="0086423E"/>
    <w:rsid w:val="00865272"/>
    <w:rsid w:val="0086549C"/>
    <w:rsid w:val="00865ACC"/>
    <w:rsid w:val="00865B4B"/>
    <w:rsid w:val="00866CAA"/>
    <w:rsid w:val="00870CFD"/>
    <w:rsid w:val="008717F0"/>
    <w:rsid w:val="00872088"/>
    <w:rsid w:val="008726A5"/>
    <w:rsid w:val="00872B8C"/>
    <w:rsid w:val="00872CD0"/>
    <w:rsid w:val="0087407C"/>
    <w:rsid w:val="00874419"/>
    <w:rsid w:val="008746E3"/>
    <w:rsid w:val="00874F85"/>
    <w:rsid w:val="00875211"/>
    <w:rsid w:val="00875ED5"/>
    <w:rsid w:val="0088170F"/>
    <w:rsid w:val="008819D2"/>
    <w:rsid w:val="00881FBD"/>
    <w:rsid w:val="008832AA"/>
    <w:rsid w:val="00883649"/>
    <w:rsid w:val="00884521"/>
    <w:rsid w:val="00884C3E"/>
    <w:rsid w:val="00884EB1"/>
    <w:rsid w:val="00884F68"/>
    <w:rsid w:val="00885D96"/>
    <w:rsid w:val="00890767"/>
    <w:rsid w:val="008939E5"/>
    <w:rsid w:val="0089466D"/>
    <w:rsid w:val="00894E05"/>
    <w:rsid w:val="00895063"/>
    <w:rsid w:val="00895A7E"/>
    <w:rsid w:val="00896D26"/>
    <w:rsid w:val="00897820"/>
    <w:rsid w:val="008A0662"/>
    <w:rsid w:val="008A06B4"/>
    <w:rsid w:val="008A176E"/>
    <w:rsid w:val="008A1B59"/>
    <w:rsid w:val="008A1D42"/>
    <w:rsid w:val="008A31B5"/>
    <w:rsid w:val="008A3302"/>
    <w:rsid w:val="008A3888"/>
    <w:rsid w:val="008A3BEA"/>
    <w:rsid w:val="008A3F4E"/>
    <w:rsid w:val="008A46F2"/>
    <w:rsid w:val="008A6A34"/>
    <w:rsid w:val="008A6B39"/>
    <w:rsid w:val="008A772D"/>
    <w:rsid w:val="008B07DE"/>
    <w:rsid w:val="008B099F"/>
    <w:rsid w:val="008B1159"/>
    <w:rsid w:val="008B19AE"/>
    <w:rsid w:val="008B2B2E"/>
    <w:rsid w:val="008B3685"/>
    <w:rsid w:val="008B434B"/>
    <w:rsid w:val="008B46CD"/>
    <w:rsid w:val="008B5241"/>
    <w:rsid w:val="008B6158"/>
    <w:rsid w:val="008B624B"/>
    <w:rsid w:val="008B6D53"/>
    <w:rsid w:val="008B7A5B"/>
    <w:rsid w:val="008C04E6"/>
    <w:rsid w:val="008C19E4"/>
    <w:rsid w:val="008C3A04"/>
    <w:rsid w:val="008C4025"/>
    <w:rsid w:val="008C4300"/>
    <w:rsid w:val="008C55DA"/>
    <w:rsid w:val="008C5A23"/>
    <w:rsid w:val="008C66AE"/>
    <w:rsid w:val="008C6A83"/>
    <w:rsid w:val="008D0FF6"/>
    <w:rsid w:val="008D1C67"/>
    <w:rsid w:val="008D257A"/>
    <w:rsid w:val="008D46FE"/>
    <w:rsid w:val="008D5050"/>
    <w:rsid w:val="008D5179"/>
    <w:rsid w:val="008D5B6F"/>
    <w:rsid w:val="008D5C3F"/>
    <w:rsid w:val="008D6BAE"/>
    <w:rsid w:val="008D6F33"/>
    <w:rsid w:val="008D7732"/>
    <w:rsid w:val="008D7C74"/>
    <w:rsid w:val="008E067E"/>
    <w:rsid w:val="008E1AFF"/>
    <w:rsid w:val="008E285A"/>
    <w:rsid w:val="008E2867"/>
    <w:rsid w:val="008E3252"/>
    <w:rsid w:val="008E3E9C"/>
    <w:rsid w:val="008E41B1"/>
    <w:rsid w:val="008E476D"/>
    <w:rsid w:val="008E4873"/>
    <w:rsid w:val="008E553B"/>
    <w:rsid w:val="008E6008"/>
    <w:rsid w:val="008E6380"/>
    <w:rsid w:val="008E6AE8"/>
    <w:rsid w:val="008F049C"/>
    <w:rsid w:val="008F0A6B"/>
    <w:rsid w:val="008F211A"/>
    <w:rsid w:val="008F272F"/>
    <w:rsid w:val="008F3027"/>
    <w:rsid w:val="008F36C1"/>
    <w:rsid w:val="008F3E0D"/>
    <w:rsid w:val="008F4F21"/>
    <w:rsid w:val="008F5160"/>
    <w:rsid w:val="008F58E1"/>
    <w:rsid w:val="008F5D3C"/>
    <w:rsid w:val="008F6CF2"/>
    <w:rsid w:val="00900321"/>
    <w:rsid w:val="00900B5F"/>
    <w:rsid w:val="009013DE"/>
    <w:rsid w:val="00906202"/>
    <w:rsid w:val="00911463"/>
    <w:rsid w:val="0091247E"/>
    <w:rsid w:val="00913121"/>
    <w:rsid w:val="00914C1B"/>
    <w:rsid w:val="00915586"/>
    <w:rsid w:val="00917A14"/>
    <w:rsid w:val="00917D85"/>
    <w:rsid w:val="00920122"/>
    <w:rsid w:val="009206FA"/>
    <w:rsid w:val="00920747"/>
    <w:rsid w:val="009220BD"/>
    <w:rsid w:val="009221F5"/>
    <w:rsid w:val="009226F1"/>
    <w:rsid w:val="00923362"/>
    <w:rsid w:val="00923579"/>
    <w:rsid w:val="00923A6F"/>
    <w:rsid w:val="00924096"/>
    <w:rsid w:val="009249B0"/>
    <w:rsid w:val="009252F1"/>
    <w:rsid w:val="00925721"/>
    <w:rsid w:val="00925DCC"/>
    <w:rsid w:val="0092755C"/>
    <w:rsid w:val="00927A56"/>
    <w:rsid w:val="0093114E"/>
    <w:rsid w:val="00931A23"/>
    <w:rsid w:val="009322AF"/>
    <w:rsid w:val="0093242D"/>
    <w:rsid w:val="009331F1"/>
    <w:rsid w:val="009345DF"/>
    <w:rsid w:val="00935A8B"/>
    <w:rsid w:val="009375A2"/>
    <w:rsid w:val="009408A8"/>
    <w:rsid w:val="009411D6"/>
    <w:rsid w:val="009413FD"/>
    <w:rsid w:val="00941AC3"/>
    <w:rsid w:val="00941CF7"/>
    <w:rsid w:val="00941F1A"/>
    <w:rsid w:val="00944C02"/>
    <w:rsid w:val="009451C5"/>
    <w:rsid w:val="00946049"/>
    <w:rsid w:val="009461E7"/>
    <w:rsid w:val="009471E4"/>
    <w:rsid w:val="009475F1"/>
    <w:rsid w:val="00947662"/>
    <w:rsid w:val="0095035D"/>
    <w:rsid w:val="00951580"/>
    <w:rsid w:val="0095192D"/>
    <w:rsid w:val="00951E0E"/>
    <w:rsid w:val="0095251B"/>
    <w:rsid w:val="00953BF9"/>
    <w:rsid w:val="009553BD"/>
    <w:rsid w:val="00955521"/>
    <w:rsid w:val="00957208"/>
    <w:rsid w:val="00960CC7"/>
    <w:rsid w:val="00961FD3"/>
    <w:rsid w:val="00961FDB"/>
    <w:rsid w:val="00963654"/>
    <w:rsid w:val="00963751"/>
    <w:rsid w:val="00964116"/>
    <w:rsid w:val="00964A4A"/>
    <w:rsid w:val="009703F5"/>
    <w:rsid w:val="0097044A"/>
    <w:rsid w:val="00970DAD"/>
    <w:rsid w:val="00970DCF"/>
    <w:rsid w:val="00970FA4"/>
    <w:rsid w:val="0097267D"/>
    <w:rsid w:val="009737DD"/>
    <w:rsid w:val="00973BC9"/>
    <w:rsid w:val="009755DF"/>
    <w:rsid w:val="00975AE2"/>
    <w:rsid w:val="00975D9B"/>
    <w:rsid w:val="00975EC8"/>
    <w:rsid w:val="00976D83"/>
    <w:rsid w:val="00977B87"/>
    <w:rsid w:val="00980C54"/>
    <w:rsid w:val="00980F09"/>
    <w:rsid w:val="00980FF3"/>
    <w:rsid w:val="009811E9"/>
    <w:rsid w:val="009816CA"/>
    <w:rsid w:val="00981F5D"/>
    <w:rsid w:val="009828C6"/>
    <w:rsid w:val="00983084"/>
    <w:rsid w:val="0098357C"/>
    <w:rsid w:val="009838A0"/>
    <w:rsid w:val="009842E2"/>
    <w:rsid w:val="009858D2"/>
    <w:rsid w:val="00985A3C"/>
    <w:rsid w:val="00986FA4"/>
    <w:rsid w:val="009872E9"/>
    <w:rsid w:val="009873CE"/>
    <w:rsid w:val="009875DF"/>
    <w:rsid w:val="009900A7"/>
    <w:rsid w:val="0099078A"/>
    <w:rsid w:val="00990F56"/>
    <w:rsid w:val="00991D8B"/>
    <w:rsid w:val="00993A2D"/>
    <w:rsid w:val="00993A3E"/>
    <w:rsid w:val="00994064"/>
    <w:rsid w:val="00994413"/>
    <w:rsid w:val="00995151"/>
    <w:rsid w:val="00995675"/>
    <w:rsid w:val="0099599C"/>
    <w:rsid w:val="00995CB8"/>
    <w:rsid w:val="00996278"/>
    <w:rsid w:val="00996485"/>
    <w:rsid w:val="009973BE"/>
    <w:rsid w:val="009A0CF4"/>
    <w:rsid w:val="009A1771"/>
    <w:rsid w:val="009A189F"/>
    <w:rsid w:val="009A1D0C"/>
    <w:rsid w:val="009A2AD9"/>
    <w:rsid w:val="009A2D1D"/>
    <w:rsid w:val="009A4356"/>
    <w:rsid w:val="009A58FE"/>
    <w:rsid w:val="009A5A10"/>
    <w:rsid w:val="009A6429"/>
    <w:rsid w:val="009A6694"/>
    <w:rsid w:val="009A755A"/>
    <w:rsid w:val="009A7CCB"/>
    <w:rsid w:val="009A7E3E"/>
    <w:rsid w:val="009B0A2A"/>
    <w:rsid w:val="009B0F6A"/>
    <w:rsid w:val="009B1E7E"/>
    <w:rsid w:val="009B22B5"/>
    <w:rsid w:val="009B289F"/>
    <w:rsid w:val="009B2C00"/>
    <w:rsid w:val="009B3206"/>
    <w:rsid w:val="009B34E3"/>
    <w:rsid w:val="009B47A8"/>
    <w:rsid w:val="009B5204"/>
    <w:rsid w:val="009B56CC"/>
    <w:rsid w:val="009B6889"/>
    <w:rsid w:val="009B711F"/>
    <w:rsid w:val="009C0541"/>
    <w:rsid w:val="009C07A5"/>
    <w:rsid w:val="009C0E2B"/>
    <w:rsid w:val="009C1985"/>
    <w:rsid w:val="009C4544"/>
    <w:rsid w:val="009C5416"/>
    <w:rsid w:val="009C5477"/>
    <w:rsid w:val="009C561B"/>
    <w:rsid w:val="009C6CF0"/>
    <w:rsid w:val="009C6D2D"/>
    <w:rsid w:val="009C6EE6"/>
    <w:rsid w:val="009C7D06"/>
    <w:rsid w:val="009D0A06"/>
    <w:rsid w:val="009D0DD8"/>
    <w:rsid w:val="009D0E20"/>
    <w:rsid w:val="009D0F65"/>
    <w:rsid w:val="009D293F"/>
    <w:rsid w:val="009D2F8F"/>
    <w:rsid w:val="009D319E"/>
    <w:rsid w:val="009D3251"/>
    <w:rsid w:val="009D343B"/>
    <w:rsid w:val="009D3595"/>
    <w:rsid w:val="009D5B88"/>
    <w:rsid w:val="009D6A1E"/>
    <w:rsid w:val="009D6CD2"/>
    <w:rsid w:val="009D7A7F"/>
    <w:rsid w:val="009E00CB"/>
    <w:rsid w:val="009E1192"/>
    <w:rsid w:val="009E1B35"/>
    <w:rsid w:val="009E36C7"/>
    <w:rsid w:val="009E4364"/>
    <w:rsid w:val="009E5B1F"/>
    <w:rsid w:val="009E5D22"/>
    <w:rsid w:val="009E7712"/>
    <w:rsid w:val="009E7A6F"/>
    <w:rsid w:val="009F01D7"/>
    <w:rsid w:val="009F0796"/>
    <w:rsid w:val="009F0CE7"/>
    <w:rsid w:val="009F1521"/>
    <w:rsid w:val="009F16D3"/>
    <w:rsid w:val="009F2A54"/>
    <w:rsid w:val="009F30DF"/>
    <w:rsid w:val="009F36FC"/>
    <w:rsid w:val="009F4119"/>
    <w:rsid w:val="009F4DFE"/>
    <w:rsid w:val="009F5395"/>
    <w:rsid w:val="009F543C"/>
    <w:rsid w:val="009F54F2"/>
    <w:rsid w:val="009F5F8F"/>
    <w:rsid w:val="009F70FC"/>
    <w:rsid w:val="009F7533"/>
    <w:rsid w:val="009F77EC"/>
    <w:rsid w:val="009F7B8F"/>
    <w:rsid w:val="00A00AC7"/>
    <w:rsid w:val="00A00FCA"/>
    <w:rsid w:val="00A0211D"/>
    <w:rsid w:val="00A02EC7"/>
    <w:rsid w:val="00A038F6"/>
    <w:rsid w:val="00A039F3"/>
    <w:rsid w:val="00A04EE7"/>
    <w:rsid w:val="00A05909"/>
    <w:rsid w:val="00A05AAC"/>
    <w:rsid w:val="00A0624D"/>
    <w:rsid w:val="00A06413"/>
    <w:rsid w:val="00A10D69"/>
    <w:rsid w:val="00A11791"/>
    <w:rsid w:val="00A12D9C"/>
    <w:rsid w:val="00A135B4"/>
    <w:rsid w:val="00A13B88"/>
    <w:rsid w:val="00A14173"/>
    <w:rsid w:val="00A147DF"/>
    <w:rsid w:val="00A14D6C"/>
    <w:rsid w:val="00A15657"/>
    <w:rsid w:val="00A15AC0"/>
    <w:rsid w:val="00A16763"/>
    <w:rsid w:val="00A16F02"/>
    <w:rsid w:val="00A20939"/>
    <w:rsid w:val="00A21169"/>
    <w:rsid w:val="00A21905"/>
    <w:rsid w:val="00A220CD"/>
    <w:rsid w:val="00A231F7"/>
    <w:rsid w:val="00A233D6"/>
    <w:rsid w:val="00A2418B"/>
    <w:rsid w:val="00A24E93"/>
    <w:rsid w:val="00A253A5"/>
    <w:rsid w:val="00A267B3"/>
    <w:rsid w:val="00A2799C"/>
    <w:rsid w:val="00A27C39"/>
    <w:rsid w:val="00A3031A"/>
    <w:rsid w:val="00A321E3"/>
    <w:rsid w:val="00A324D9"/>
    <w:rsid w:val="00A34116"/>
    <w:rsid w:val="00A355BA"/>
    <w:rsid w:val="00A35EFD"/>
    <w:rsid w:val="00A3691A"/>
    <w:rsid w:val="00A36ACF"/>
    <w:rsid w:val="00A36DDD"/>
    <w:rsid w:val="00A37758"/>
    <w:rsid w:val="00A37EA6"/>
    <w:rsid w:val="00A40078"/>
    <w:rsid w:val="00A41DF7"/>
    <w:rsid w:val="00A42645"/>
    <w:rsid w:val="00A435F2"/>
    <w:rsid w:val="00A4431B"/>
    <w:rsid w:val="00A44EF6"/>
    <w:rsid w:val="00A44FF3"/>
    <w:rsid w:val="00A52230"/>
    <w:rsid w:val="00A528CB"/>
    <w:rsid w:val="00A53393"/>
    <w:rsid w:val="00A548EC"/>
    <w:rsid w:val="00A54A19"/>
    <w:rsid w:val="00A54C47"/>
    <w:rsid w:val="00A55021"/>
    <w:rsid w:val="00A556A5"/>
    <w:rsid w:val="00A55A8C"/>
    <w:rsid w:val="00A57322"/>
    <w:rsid w:val="00A60388"/>
    <w:rsid w:val="00A61E04"/>
    <w:rsid w:val="00A62308"/>
    <w:rsid w:val="00A62EA5"/>
    <w:rsid w:val="00A63C87"/>
    <w:rsid w:val="00A63DA3"/>
    <w:rsid w:val="00A6457D"/>
    <w:rsid w:val="00A6589D"/>
    <w:rsid w:val="00A658F6"/>
    <w:rsid w:val="00A669BE"/>
    <w:rsid w:val="00A66CCB"/>
    <w:rsid w:val="00A67853"/>
    <w:rsid w:val="00A7067E"/>
    <w:rsid w:val="00A70C0D"/>
    <w:rsid w:val="00A70FB7"/>
    <w:rsid w:val="00A71072"/>
    <w:rsid w:val="00A71938"/>
    <w:rsid w:val="00A720FA"/>
    <w:rsid w:val="00A7214C"/>
    <w:rsid w:val="00A72A7F"/>
    <w:rsid w:val="00A72CA7"/>
    <w:rsid w:val="00A72D04"/>
    <w:rsid w:val="00A73736"/>
    <w:rsid w:val="00A74D93"/>
    <w:rsid w:val="00A74DA2"/>
    <w:rsid w:val="00A74FEB"/>
    <w:rsid w:val="00A75DD4"/>
    <w:rsid w:val="00A768BE"/>
    <w:rsid w:val="00A76C43"/>
    <w:rsid w:val="00A82790"/>
    <w:rsid w:val="00A827F2"/>
    <w:rsid w:val="00A829E7"/>
    <w:rsid w:val="00A82F00"/>
    <w:rsid w:val="00A838A6"/>
    <w:rsid w:val="00A83D2C"/>
    <w:rsid w:val="00A849E6"/>
    <w:rsid w:val="00A85644"/>
    <w:rsid w:val="00A864BE"/>
    <w:rsid w:val="00A86AF0"/>
    <w:rsid w:val="00A875C8"/>
    <w:rsid w:val="00A879D8"/>
    <w:rsid w:val="00A90D25"/>
    <w:rsid w:val="00A94E3C"/>
    <w:rsid w:val="00A950B7"/>
    <w:rsid w:val="00A96336"/>
    <w:rsid w:val="00A9672C"/>
    <w:rsid w:val="00A969C1"/>
    <w:rsid w:val="00A96B69"/>
    <w:rsid w:val="00A96E9C"/>
    <w:rsid w:val="00A9714E"/>
    <w:rsid w:val="00A97332"/>
    <w:rsid w:val="00AA01EE"/>
    <w:rsid w:val="00AA09DC"/>
    <w:rsid w:val="00AA13A9"/>
    <w:rsid w:val="00AA1DFC"/>
    <w:rsid w:val="00AA209C"/>
    <w:rsid w:val="00AA24E5"/>
    <w:rsid w:val="00AA2737"/>
    <w:rsid w:val="00AA3AA3"/>
    <w:rsid w:val="00AA471D"/>
    <w:rsid w:val="00AA4AA8"/>
    <w:rsid w:val="00AA4BA3"/>
    <w:rsid w:val="00AA4BB0"/>
    <w:rsid w:val="00AA581F"/>
    <w:rsid w:val="00AA5B7D"/>
    <w:rsid w:val="00AA5EE6"/>
    <w:rsid w:val="00AA6748"/>
    <w:rsid w:val="00AA7745"/>
    <w:rsid w:val="00AA7B31"/>
    <w:rsid w:val="00AB0BA6"/>
    <w:rsid w:val="00AB1E5A"/>
    <w:rsid w:val="00AB23BD"/>
    <w:rsid w:val="00AB2550"/>
    <w:rsid w:val="00AB2AF5"/>
    <w:rsid w:val="00AB4C94"/>
    <w:rsid w:val="00AB50DC"/>
    <w:rsid w:val="00AB526A"/>
    <w:rsid w:val="00AB6A0A"/>
    <w:rsid w:val="00AB6A77"/>
    <w:rsid w:val="00AC043C"/>
    <w:rsid w:val="00AC0461"/>
    <w:rsid w:val="00AC0D30"/>
    <w:rsid w:val="00AC1578"/>
    <w:rsid w:val="00AC21DF"/>
    <w:rsid w:val="00AC2B47"/>
    <w:rsid w:val="00AC39E8"/>
    <w:rsid w:val="00AC4E20"/>
    <w:rsid w:val="00AC51E3"/>
    <w:rsid w:val="00AC550B"/>
    <w:rsid w:val="00AC5722"/>
    <w:rsid w:val="00AC5742"/>
    <w:rsid w:val="00AC61FE"/>
    <w:rsid w:val="00AC6614"/>
    <w:rsid w:val="00AC66C0"/>
    <w:rsid w:val="00AC66E5"/>
    <w:rsid w:val="00AC69DF"/>
    <w:rsid w:val="00AD077D"/>
    <w:rsid w:val="00AD0BF0"/>
    <w:rsid w:val="00AD1B79"/>
    <w:rsid w:val="00AD1D91"/>
    <w:rsid w:val="00AD2B4F"/>
    <w:rsid w:val="00AD30CF"/>
    <w:rsid w:val="00AD385A"/>
    <w:rsid w:val="00AD3F89"/>
    <w:rsid w:val="00AD45D1"/>
    <w:rsid w:val="00AD5706"/>
    <w:rsid w:val="00AD5B4D"/>
    <w:rsid w:val="00AD5E6D"/>
    <w:rsid w:val="00AD772E"/>
    <w:rsid w:val="00AD7CA8"/>
    <w:rsid w:val="00AD7D8B"/>
    <w:rsid w:val="00AD7EA6"/>
    <w:rsid w:val="00AE01B0"/>
    <w:rsid w:val="00AE049F"/>
    <w:rsid w:val="00AE0699"/>
    <w:rsid w:val="00AE18F2"/>
    <w:rsid w:val="00AE2792"/>
    <w:rsid w:val="00AE2850"/>
    <w:rsid w:val="00AE3E85"/>
    <w:rsid w:val="00AE4188"/>
    <w:rsid w:val="00AE4B9A"/>
    <w:rsid w:val="00AE5F64"/>
    <w:rsid w:val="00AE63E1"/>
    <w:rsid w:val="00AE66AF"/>
    <w:rsid w:val="00AE7908"/>
    <w:rsid w:val="00AE7EE7"/>
    <w:rsid w:val="00AF02D6"/>
    <w:rsid w:val="00AF055D"/>
    <w:rsid w:val="00AF0B52"/>
    <w:rsid w:val="00AF0CA9"/>
    <w:rsid w:val="00AF110D"/>
    <w:rsid w:val="00AF1839"/>
    <w:rsid w:val="00AF2E70"/>
    <w:rsid w:val="00AF3B10"/>
    <w:rsid w:val="00AF3E04"/>
    <w:rsid w:val="00AF4781"/>
    <w:rsid w:val="00AF5CA0"/>
    <w:rsid w:val="00AF605E"/>
    <w:rsid w:val="00AF6346"/>
    <w:rsid w:val="00AF6F5E"/>
    <w:rsid w:val="00AF70D6"/>
    <w:rsid w:val="00AF7312"/>
    <w:rsid w:val="00AF78F4"/>
    <w:rsid w:val="00B0006C"/>
    <w:rsid w:val="00B00372"/>
    <w:rsid w:val="00B00A27"/>
    <w:rsid w:val="00B0144D"/>
    <w:rsid w:val="00B01700"/>
    <w:rsid w:val="00B01B3E"/>
    <w:rsid w:val="00B0201C"/>
    <w:rsid w:val="00B02AEA"/>
    <w:rsid w:val="00B034A2"/>
    <w:rsid w:val="00B03BD7"/>
    <w:rsid w:val="00B03D83"/>
    <w:rsid w:val="00B047B7"/>
    <w:rsid w:val="00B057A4"/>
    <w:rsid w:val="00B06110"/>
    <w:rsid w:val="00B07E1F"/>
    <w:rsid w:val="00B10006"/>
    <w:rsid w:val="00B10CF4"/>
    <w:rsid w:val="00B1136C"/>
    <w:rsid w:val="00B125BD"/>
    <w:rsid w:val="00B12E51"/>
    <w:rsid w:val="00B13509"/>
    <w:rsid w:val="00B13769"/>
    <w:rsid w:val="00B13E2E"/>
    <w:rsid w:val="00B140C4"/>
    <w:rsid w:val="00B140EF"/>
    <w:rsid w:val="00B1472C"/>
    <w:rsid w:val="00B150A4"/>
    <w:rsid w:val="00B15119"/>
    <w:rsid w:val="00B15846"/>
    <w:rsid w:val="00B16D99"/>
    <w:rsid w:val="00B16F93"/>
    <w:rsid w:val="00B17C1C"/>
    <w:rsid w:val="00B17FC1"/>
    <w:rsid w:val="00B2040F"/>
    <w:rsid w:val="00B20684"/>
    <w:rsid w:val="00B21C3C"/>
    <w:rsid w:val="00B21F71"/>
    <w:rsid w:val="00B22598"/>
    <w:rsid w:val="00B227A4"/>
    <w:rsid w:val="00B227D7"/>
    <w:rsid w:val="00B22923"/>
    <w:rsid w:val="00B241FC"/>
    <w:rsid w:val="00B2448F"/>
    <w:rsid w:val="00B245BB"/>
    <w:rsid w:val="00B2550B"/>
    <w:rsid w:val="00B25708"/>
    <w:rsid w:val="00B25D0B"/>
    <w:rsid w:val="00B2672D"/>
    <w:rsid w:val="00B2701B"/>
    <w:rsid w:val="00B27B3C"/>
    <w:rsid w:val="00B3044F"/>
    <w:rsid w:val="00B30971"/>
    <w:rsid w:val="00B33846"/>
    <w:rsid w:val="00B35209"/>
    <w:rsid w:val="00B353A6"/>
    <w:rsid w:val="00B357C7"/>
    <w:rsid w:val="00B36DC5"/>
    <w:rsid w:val="00B37016"/>
    <w:rsid w:val="00B37093"/>
    <w:rsid w:val="00B373DD"/>
    <w:rsid w:val="00B4002F"/>
    <w:rsid w:val="00B40290"/>
    <w:rsid w:val="00B418CC"/>
    <w:rsid w:val="00B41A04"/>
    <w:rsid w:val="00B423AE"/>
    <w:rsid w:val="00B4274F"/>
    <w:rsid w:val="00B43060"/>
    <w:rsid w:val="00B43F7B"/>
    <w:rsid w:val="00B44456"/>
    <w:rsid w:val="00B4485F"/>
    <w:rsid w:val="00B44B0A"/>
    <w:rsid w:val="00B46613"/>
    <w:rsid w:val="00B50571"/>
    <w:rsid w:val="00B50D1C"/>
    <w:rsid w:val="00B546C7"/>
    <w:rsid w:val="00B546F9"/>
    <w:rsid w:val="00B54F43"/>
    <w:rsid w:val="00B561E3"/>
    <w:rsid w:val="00B56C55"/>
    <w:rsid w:val="00B5777A"/>
    <w:rsid w:val="00B579D5"/>
    <w:rsid w:val="00B607A1"/>
    <w:rsid w:val="00B617F5"/>
    <w:rsid w:val="00B62031"/>
    <w:rsid w:val="00B625A8"/>
    <w:rsid w:val="00B62A84"/>
    <w:rsid w:val="00B6381D"/>
    <w:rsid w:val="00B65996"/>
    <w:rsid w:val="00B65D1E"/>
    <w:rsid w:val="00B66256"/>
    <w:rsid w:val="00B6657A"/>
    <w:rsid w:val="00B669E6"/>
    <w:rsid w:val="00B66B83"/>
    <w:rsid w:val="00B670FD"/>
    <w:rsid w:val="00B6730A"/>
    <w:rsid w:val="00B67391"/>
    <w:rsid w:val="00B676F9"/>
    <w:rsid w:val="00B701A2"/>
    <w:rsid w:val="00B71254"/>
    <w:rsid w:val="00B71837"/>
    <w:rsid w:val="00B71C17"/>
    <w:rsid w:val="00B71C3E"/>
    <w:rsid w:val="00B71D0D"/>
    <w:rsid w:val="00B71D94"/>
    <w:rsid w:val="00B72568"/>
    <w:rsid w:val="00B744A3"/>
    <w:rsid w:val="00B769AC"/>
    <w:rsid w:val="00B76FAE"/>
    <w:rsid w:val="00B7767B"/>
    <w:rsid w:val="00B77C81"/>
    <w:rsid w:val="00B80052"/>
    <w:rsid w:val="00B8022B"/>
    <w:rsid w:val="00B81602"/>
    <w:rsid w:val="00B81EAC"/>
    <w:rsid w:val="00B8254C"/>
    <w:rsid w:val="00B83293"/>
    <w:rsid w:val="00B85112"/>
    <w:rsid w:val="00B8525B"/>
    <w:rsid w:val="00B85AB2"/>
    <w:rsid w:val="00B85D2E"/>
    <w:rsid w:val="00B85DED"/>
    <w:rsid w:val="00B87C0B"/>
    <w:rsid w:val="00B87D01"/>
    <w:rsid w:val="00B9073F"/>
    <w:rsid w:val="00B91716"/>
    <w:rsid w:val="00B9177E"/>
    <w:rsid w:val="00B928BD"/>
    <w:rsid w:val="00B92F47"/>
    <w:rsid w:val="00B94E12"/>
    <w:rsid w:val="00B95279"/>
    <w:rsid w:val="00B957A9"/>
    <w:rsid w:val="00B95BD3"/>
    <w:rsid w:val="00B96606"/>
    <w:rsid w:val="00B97731"/>
    <w:rsid w:val="00B97E9D"/>
    <w:rsid w:val="00BA0CE1"/>
    <w:rsid w:val="00BA1046"/>
    <w:rsid w:val="00BA134C"/>
    <w:rsid w:val="00BA172B"/>
    <w:rsid w:val="00BA20AA"/>
    <w:rsid w:val="00BA3479"/>
    <w:rsid w:val="00BA3A0F"/>
    <w:rsid w:val="00BA44AB"/>
    <w:rsid w:val="00BA5CD4"/>
    <w:rsid w:val="00BA60B3"/>
    <w:rsid w:val="00BA63B2"/>
    <w:rsid w:val="00BA646A"/>
    <w:rsid w:val="00BA7490"/>
    <w:rsid w:val="00BA772F"/>
    <w:rsid w:val="00BA7BF8"/>
    <w:rsid w:val="00BB082E"/>
    <w:rsid w:val="00BB0AAE"/>
    <w:rsid w:val="00BB1B0B"/>
    <w:rsid w:val="00BB4227"/>
    <w:rsid w:val="00BB5211"/>
    <w:rsid w:val="00BB5ECA"/>
    <w:rsid w:val="00BB6A4A"/>
    <w:rsid w:val="00BC00D9"/>
    <w:rsid w:val="00BC1397"/>
    <w:rsid w:val="00BC20E6"/>
    <w:rsid w:val="00BC2390"/>
    <w:rsid w:val="00BC26CE"/>
    <w:rsid w:val="00BC2748"/>
    <w:rsid w:val="00BC3D2E"/>
    <w:rsid w:val="00BC6F69"/>
    <w:rsid w:val="00BC70AF"/>
    <w:rsid w:val="00BC70FF"/>
    <w:rsid w:val="00BC7754"/>
    <w:rsid w:val="00BC7C72"/>
    <w:rsid w:val="00BD17D4"/>
    <w:rsid w:val="00BD3491"/>
    <w:rsid w:val="00BD3560"/>
    <w:rsid w:val="00BD3846"/>
    <w:rsid w:val="00BD38D6"/>
    <w:rsid w:val="00BD38DD"/>
    <w:rsid w:val="00BD5FAB"/>
    <w:rsid w:val="00BE1AA0"/>
    <w:rsid w:val="00BE3CD8"/>
    <w:rsid w:val="00BE4773"/>
    <w:rsid w:val="00BE5FCB"/>
    <w:rsid w:val="00BE643C"/>
    <w:rsid w:val="00BE698E"/>
    <w:rsid w:val="00BE6B6C"/>
    <w:rsid w:val="00BF0880"/>
    <w:rsid w:val="00BF2249"/>
    <w:rsid w:val="00BF48D6"/>
    <w:rsid w:val="00BF6177"/>
    <w:rsid w:val="00C00D24"/>
    <w:rsid w:val="00C027CB"/>
    <w:rsid w:val="00C02FE5"/>
    <w:rsid w:val="00C03274"/>
    <w:rsid w:val="00C0369A"/>
    <w:rsid w:val="00C039F0"/>
    <w:rsid w:val="00C03F8B"/>
    <w:rsid w:val="00C04A1B"/>
    <w:rsid w:val="00C050DC"/>
    <w:rsid w:val="00C059DA"/>
    <w:rsid w:val="00C05BBE"/>
    <w:rsid w:val="00C06493"/>
    <w:rsid w:val="00C064B2"/>
    <w:rsid w:val="00C06D20"/>
    <w:rsid w:val="00C0708C"/>
    <w:rsid w:val="00C0721A"/>
    <w:rsid w:val="00C106B8"/>
    <w:rsid w:val="00C10B64"/>
    <w:rsid w:val="00C1108B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1F86"/>
    <w:rsid w:val="00C247A2"/>
    <w:rsid w:val="00C248E3"/>
    <w:rsid w:val="00C26110"/>
    <w:rsid w:val="00C261ED"/>
    <w:rsid w:val="00C271F8"/>
    <w:rsid w:val="00C30DCE"/>
    <w:rsid w:val="00C31ABF"/>
    <w:rsid w:val="00C3241F"/>
    <w:rsid w:val="00C341FD"/>
    <w:rsid w:val="00C408B8"/>
    <w:rsid w:val="00C417F9"/>
    <w:rsid w:val="00C41FF8"/>
    <w:rsid w:val="00C43179"/>
    <w:rsid w:val="00C4498D"/>
    <w:rsid w:val="00C44B3E"/>
    <w:rsid w:val="00C45323"/>
    <w:rsid w:val="00C459CA"/>
    <w:rsid w:val="00C45A4A"/>
    <w:rsid w:val="00C473AE"/>
    <w:rsid w:val="00C47462"/>
    <w:rsid w:val="00C47BAC"/>
    <w:rsid w:val="00C535AE"/>
    <w:rsid w:val="00C54FAC"/>
    <w:rsid w:val="00C55113"/>
    <w:rsid w:val="00C558C2"/>
    <w:rsid w:val="00C56720"/>
    <w:rsid w:val="00C56D1A"/>
    <w:rsid w:val="00C56FAB"/>
    <w:rsid w:val="00C57329"/>
    <w:rsid w:val="00C602AD"/>
    <w:rsid w:val="00C6148F"/>
    <w:rsid w:val="00C620FB"/>
    <w:rsid w:val="00C62625"/>
    <w:rsid w:val="00C62960"/>
    <w:rsid w:val="00C62B9F"/>
    <w:rsid w:val="00C64A91"/>
    <w:rsid w:val="00C65F56"/>
    <w:rsid w:val="00C66080"/>
    <w:rsid w:val="00C668E9"/>
    <w:rsid w:val="00C7075B"/>
    <w:rsid w:val="00C7089A"/>
    <w:rsid w:val="00C70C1F"/>
    <w:rsid w:val="00C710A4"/>
    <w:rsid w:val="00C716D8"/>
    <w:rsid w:val="00C71DEA"/>
    <w:rsid w:val="00C7207E"/>
    <w:rsid w:val="00C72452"/>
    <w:rsid w:val="00C72B7C"/>
    <w:rsid w:val="00C73552"/>
    <w:rsid w:val="00C73C2C"/>
    <w:rsid w:val="00C743D2"/>
    <w:rsid w:val="00C749A1"/>
    <w:rsid w:val="00C74E17"/>
    <w:rsid w:val="00C75044"/>
    <w:rsid w:val="00C75C23"/>
    <w:rsid w:val="00C76490"/>
    <w:rsid w:val="00C76715"/>
    <w:rsid w:val="00C7674D"/>
    <w:rsid w:val="00C77E54"/>
    <w:rsid w:val="00C80AED"/>
    <w:rsid w:val="00C81A9F"/>
    <w:rsid w:val="00C81EFE"/>
    <w:rsid w:val="00C81FAB"/>
    <w:rsid w:val="00C82C63"/>
    <w:rsid w:val="00C8368E"/>
    <w:rsid w:val="00C83FEA"/>
    <w:rsid w:val="00C84326"/>
    <w:rsid w:val="00C844C0"/>
    <w:rsid w:val="00C86A1A"/>
    <w:rsid w:val="00C87908"/>
    <w:rsid w:val="00C90887"/>
    <w:rsid w:val="00C9218B"/>
    <w:rsid w:val="00C92715"/>
    <w:rsid w:val="00C93337"/>
    <w:rsid w:val="00C93E26"/>
    <w:rsid w:val="00C93FF6"/>
    <w:rsid w:val="00C94D90"/>
    <w:rsid w:val="00C95E2C"/>
    <w:rsid w:val="00C9670A"/>
    <w:rsid w:val="00C97EFE"/>
    <w:rsid w:val="00CA1886"/>
    <w:rsid w:val="00CA1BA3"/>
    <w:rsid w:val="00CA2AF0"/>
    <w:rsid w:val="00CA4562"/>
    <w:rsid w:val="00CA468A"/>
    <w:rsid w:val="00CA6CAB"/>
    <w:rsid w:val="00CA6D2B"/>
    <w:rsid w:val="00CA7B4B"/>
    <w:rsid w:val="00CA7EB0"/>
    <w:rsid w:val="00CB1783"/>
    <w:rsid w:val="00CB21E9"/>
    <w:rsid w:val="00CB2EA3"/>
    <w:rsid w:val="00CB3D3D"/>
    <w:rsid w:val="00CB4583"/>
    <w:rsid w:val="00CB45C0"/>
    <w:rsid w:val="00CB4EB9"/>
    <w:rsid w:val="00CB5264"/>
    <w:rsid w:val="00CB5EB5"/>
    <w:rsid w:val="00CB690F"/>
    <w:rsid w:val="00CB7E04"/>
    <w:rsid w:val="00CC0099"/>
    <w:rsid w:val="00CC0946"/>
    <w:rsid w:val="00CC35E8"/>
    <w:rsid w:val="00CC383D"/>
    <w:rsid w:val="00CC3EFC"/>
    <w:rsid w:val="00CC432E"/>
    <w:rsid w:val="00CC48DD"/>
    <w:rsid w:val="00CC4D9D"/>
    <w:rsid w:val="00CC599C"/>
    <w:rsid w:val="00CC62AF"/>
    <w:rsid w:val="00CC68A8"/>
    <w:rsid w:val="00CC6FD4"/>
    <w:rsid w:val="00CD0015"/>
    <w:rsid w:val="00CD1B8C"/>
    <w:rsid w:val="00CD3080"/>
    <w:rsid w:val="00CD35BA"/>
    <w:rsid w:val="00CD381F"/>
    <w:rsid w:val="00CD4371"/>
    <w:rsid w:val="00CD449F"/>
    <w:rsid w:val="00CD4718"/>
    <w:rsid w:val="00CD50C1"/>
    <w:rsid w:val="00CD52CD"/>
    <w:rsid w:val="00CD7018"/>
    <w:rsid w:val="00CE17D8"/>
    <w:rsid w:val="00CE19E6"/>
    <w:rsid w:val="00CE24D1"/>
    <w:rsid w:val="00CE328B"/>
    <w:rsid w:val="00CE368B"/>
    <w:rsid w:val="00CE3F7F"/>
    <w:rsid w:val="00CE43A8"/>
    <w:rsid w:val="00CE52A9"/>
    <w:rsid w:val="00CE7176"/>
    <w:rsid w:val="00CE74C5"/>
    <w:rsid w:val="00CE7FF3"/>
    <w:rsid w:val="00CF03C1"/>
    <w:rsid w:val="00CF2445"/>
    <w:rsid w:val="00CF2539"/>
    <w:rsid w:val="00CF28E3"/>
    <w:rsid w:val="00CF2E18"/>
    <w:rsid w:val="00CF48EC"/>
    <w:rsid w:val="00CF4C6C"/>
    <w:rsid w:val="00CF4FF1"/>
    <w:rsid w:val="00CF557E"/>
    <w:rsid w:val="00CF5C81"/>
    <w:rsid w:val="00CF5F9F"/>
    <w:rsid w:val="00CF6BF6"/>
    <w:rsid w:val="00CF6C81"/>
    <w:rsid w:val="00CF75EA"/>
    <w:rsid w:val="00D004BE"/>
    <w:rsid w:val="00D00AFC"/>
    <w:rsid w:val="00D00C5A"/>
    <w:rsid w:val="00D01577"/>
    <w:rsid w:val="00D0188E"/>
    <w:rsid w:val="00D01CA1"/>
    <w:rsid w:val="00D02016"/>
    <w:rsid w:val="00D028A8"/>
    <w:rsid w:val="00D02F85"/>
    <w:rsid w:val="00D046FA"/>
    <w:rsid w:val="00D069C1"/>
    <w:rsid w:val="00D06AF0"/>
    <w:rsid w:val="00D06F6C"/>
    <w:rsid w:val="00D07034"/>
    <w:rsid w:val="00D0769E"/>
    <w:rsid w:val="00D07D23"/>
    <w:rsid w:val="00D106F3"/>
    <w:rsid w:val="00D10B12"/>
    <w:rsid w:val="00D10E6B"/>
    <w:rsid w:val="00D10F52"/>
    <w:rsid w:val="00D1190C"/>
    <w:rsid w:val="00D1325A"/>
    <w:rsid w:val="00D1334B"/>
    <w:rsid w:val="00D13FC4"/>
    <w:rsid w:val="00D14582"/>
    <w:rsid w:val="00D14F4E"/>
    <w:rsid w:val="00D151E1"/>
    <w:rsid w:val="00D17D4F"/>
    <w:rsid w:val="00D17E92"/>
    <w:rsid w:val="00D20345"/>
    <w:rsid w:val="00D204BA"/>
    <w:rsid w:val="00D20D0B"/>
    <w:rsid w:val="00D22F71"/>
    <w:rsid w:val="00D240FA"/>
    <w:rsid w:val="00D24132"/>
    <w:rsid w:val="00D2452D"/>
    <w:rsid w:val="00D2640C"/>
    <w:rsid w:val="00D268F5"/>
    <w:rsid w:val="00D26D5D"/>
    <w:rsid w:val="00D271C9"/>
    <w:rsid w:val="00D31B0E"/>
    <w:rsid w:val="00D31C08"/>
    <w:rsid w:val="00D33CA1"/>
    <w:rsid w:val="00D3475C"/>
    <w:rsid w:val="00D350F3"/>
    <w:rsid w:val="00D35EFF"/>
    <w:rsid w:val="00D3680A"/>
    <w:rsid w:val="00D37B85"/>
    <w:rsid w:val="00D40E9D"/>
    <w:rsid w:val="00D41AF7"/>
    <w:rsid w:val="00D41BF0"/>
    <w:rsid w:val="00D41DCD"/>
    <w:rsid w:val="00D423F3"/>
    <w:rsid w:val="00D425DF"/>
    <w:rsid w:val="00D4378C"/>
    <w:rsid w:val="00D44860"/>
    <w:rsid w:val="00D449E9"/>
    <w:rsid w:val="00D4572C"/>
    <w:rsid w:val="00D45CA7"/>
    <w:rsid w:val="00D4789E"/>
    <w:rsid w:val="00D47FE8"/>
    <w:rsid w:val="00D50070"/>
    <w:rsid w:val="00D50324"/>
    <w:rsid w:val="00D5076F"/>
    <w:rsid w:val="00D527AA"/>
    <w:rsid w:val="00D5384B"/>
    <w:rsid w:val="00D5510D"/>
    <w:rsid w:val="00D55B72"/>
    <w:rsid w:val="00D55F68"/>
    <w:rsid w:val="00D56381"/>
    <w:rsid w:val="00D5671A"/>
    <w:rsid w:val="00D567D0"/>
    <w:rsid w:val="00D56920"/>
    <w:rsid w:val="00D56A5B"/>
    <w:rsid w:val="00D56D91"/>
    <w:rsid w:val="00D5720C"/>
    <w:rsid w:val="00D60BCC"/>
    <w:rsid w:val="00D64486"/>
    <w:rsid w:val="00D65AEE"/>
    <w:rsid w:val="00D66F2A"/>
    <w:rsid w:val="00D677DC"/>
    <w:rsid w:val="00D7074E"/>
    <w:rsid w:val="00D70DB0"/>
    <w:rsid w:val="00D71C36"/>
    <w:rsid w:val="00D71E10"/>
    <w:rsid w:val="00D7245A"/>
    <w:rsid w:val="00D72BFC"/>
    <w:rsid w:val="00D74391"/>
    <w:rsid w:val="00D746C7"/>
    <w:rsid w:val="00D75389"/>
    <w:rsid w:val="00D77168"/>
    <w:rsid w:val="00D771D8"/>
    <w:rsid w:val="00D81C98"/>
    <w:rsid w:val="00D822C2"/>
    <w:rsid w:val="00D83258"/>
    <w:rsid w:val="00D83E46"/>
    <w:rsid w:val="00D86ABE"/>
    <w:rsid w:val="00D86E4E"/>
    <w:rsid w:val="00D8700E"/>
    <w:rsid w:val="00D874DF"/>
    <w:rsid w:val="00D87BDE"/>
    <w:rsid w:val="00D90258"/>
    <w:rsid w:val="00D90E33"/>
    <w:rsid w:val="00D912E5"/>
    <w:rsid w:val="00D91AD9"/>
    <w:rsid w:val="00D91EF7"/>
    <w:rsid w:val="00D928D4"/>
    <w:rsid w:val="00D9546F"/>
    <w:rsid w:val="00D96D8A"/>
    <w:rsid w:val="00D975C3"/>
    <w:rsid w:val="00DA19E4"/>
    <w:rsid w:val="00DA1C99"/>
    <w:rsid w:val="00DA2590"/>
    <w:rsid w:val="00DA2D69"/>
    <w:rsid w:val="00DA3197"/>
    <w:rsid w:val="00DA36F1"/>
    <w:rsid w:val="00DA4C27"/>
    <w:rsid w:val="00DA4C41"/>
    <w:rsid w:val="00DA5609"/>
    <w:rsid w:val="00DA59EB"/>
    <w:rsid w:val="00DA5C29"/>
    <w:rsid w:val="00DA5D43"/>
    <w:rsid w:val="00DA5D7E"/>
    <w:rsid w:val="00DA6A1E"/>
    <w:rsid w:val="00DA6AE7"/>
    <w:rsid w:val="00DA6D27"/>
    <w:rsid w:val="00DA79F8"/>
    <w:rsid w:val="00DB06B1"/>
    <w:rsid w:val="00DB1E1E"/>
    <w:rsid w:val="00DB22DC"/>
    <w:rsid w:val="00DB2D49"/>
    <w:rsid w:val="00DB30C5"/>
    <w:rsid w:val="00DB397F"/>
    <w:rsid w:val="00DB4386"/>
    <w:rsid w:val="00DB54CD"/>
    <w:rsid w:val="00DB5B77"/>
    <w:rsid w:val="00DB67FE"/>
    <w:rsid w:val="00DB7FD2"/>
    <w:rsid w:val="00DC003C"/>
    <w:rsid w:val="00DC0AF0"/>
    <w:rsid w:val="00DC0C6C"/>
    <w:rsid w:val="00DC1739"/>
    <w:rsid w:val="00DC1AFF"/>
    <w:rsid w:val="00DC2040"/>
    <w:rsid w:val="00DC228F"/>
    <w:rsid w:val="00DC27CD"/>
    <w:rsid w:val="00DC3381"/>
    <w:rsid w:val="00DC3EE6"/>
    <w:rsid w:val="00DC4145"/>
    <w:rsid w:val="00DC4A1B"/>
    <w:rsid w:val="00DC4CCD"/>
    <w:rsid w:val="00DC5090"/>
    <w:rsid w:val="00DC54A0"/>
    <w:rsid w:val="00DC5680"/>
    <w:rsid w:val="00DC5BC3"/>
    <w:rsid w:val="00DC5C91"/>
    <w:rsid w:val="00DC5E3E"/>
    <w:rsid w:val="00DC657D"/>
    <w:rsid w:val="00DC73C1"/>
    <w:rsid w:val="00DD0BAC"/>
    <w:rsid w:val="00DD0E25"/>
    <w:rsid w:val="00DD0E43"/>
    <w:rsid w:val="00DD1F61"/>
    <w:rsid w:val="00DD2399"/>
    <w:rsid w:val="00DD37C0"/>
    <w:rsid w:val="00DD3D30"/>
    <w:rsid w:val="00DD3D77"/>
    <w:rsid w:val="00DD4227"/>
    <w:rsid w:val="00DD4339"/>
    <w:rsid w:val="00DD52A9"/>
    <w:rsid w:val="00DD5CAF"/>
    <w:rsid w:val="00DD5E9E"/>
    <w:rsid w:val="00DD5F6D"/>
    <w:rsid w:val="00DD674D"/>
    <w:rsid w:val="00DE115C"/>
    <w:rsid w:val="00DE1477"/>
    <w:rsid w:val="00DE1C93"/>
    <w:rsid w:val="00DE24D5"/>
    <w:rsid w:val="00DE2E76"/>
    <w:rsid w:val="00DE43D1"/>
    <w:rsid w:val="00DE59D6"/>
    <w:rsid w:val="00DE6521"/>
    <w:rsid w:val="00DE6539"/>
    <w:rsid w:val="00DE6AD2"/>
    <w:rsid w:val="00DE702F"/>
    <w:rsid w:val="00DF0F90"/>
    <w:rsid w:val="00DF2105"/>
    <w:rsid w:val="00DF26CB"/>
    <w:rsid w:val="00DF335E"/>
    <w:rsid w:val="00DF4BA6"/>
    <w:rsid w:val="00DF5083"/>
    <w:rsid w:val="00DF63A6"/>
    <w:rsid w:val="00DF7170"/>
    <w:rsid w:val="00E00E91"/>
    <w:rsid w:val="00E01350"/>
    <w:rsid w:val="00E0159B"/>
    <w:rsid w:val="00E026A3"/>
    <w:rsid w:val="00E02CE1"/>
    <w:rsid w:val="00E02E3C"/>
    <w:rsid w:val="00E03DD3"/>
    <w:rsid w:val="00E04B61"/>
    <w:rsid w:val="00E05151"/>
    <w:rsid w:val="00E05CFB"/>
    <w:rsid w:val="00E05ECF"/>
    <w:rsid w:val="00E067B2"/>
    <w:rsid w:val="00E07585"/>
    <w:rsid w:val="00E076AD"/>
    <w:rsid w:val="00E07726"/>
    <w:rsid w:val="00E0780D"/>
    <w:rsid w:val="00E11940"/>
    <w:rsid w:val="00E12A55"/>
    <w:rsid w:val="00E141DD"/>
    <w:rsid w:val="00E1431A"/>
    <w:rsid w:val="00E143D3"/>
    <w:rsid w:val="00E1456E"/>
    <w:rsid w:val="00E14E4A"/>
    <w:rsid w:val="00E14FE6"/>
    <w:rsid w:val="00E159BA"/>
    <w:rsid w:val="00E15B05"/>
    <w:rsid w:val="00E178E7"/>
    <w:rsid w:val="00E17B59"/>
    <w:rsid w:val="00E2153D"/>
    <w:rsid w:val="00E220EB"/>
    <w:rsid w:val="00E22490"/>
    <w:rsid w:val="00E226E4"/>
    <w:rsid w:val="00E22B3E"/>
    <w:rsid w:val="00E22BAA"/>
    <w:rsid w:val="00E22F64"/>
    <w:rsid w:val="00E230B4"/>
    <w:rsid w:val="00E2424B"/>
    <w:rsid w:val="00E2734D"/>
    <w:rsid w:val="00E2746D"/>
    <w:rsid w:val="00E27AAB"/>
    <w:rsid w:val="00E27EE8"/>
    <w:rsid w:val="00E317E6"/>
    <w:rsid w:val="00E326FB"/>
    <w:rsid w:val="00E32C05"/>
    <w:rsid w:val="00E35480"/>
    <w:rsid w:val="00E35B0C"/>
    <w:rsid w:val="00E361C5"/>
    <w:rsid w:val="00E36764"/>
    <w:rsid w:val="00E37A83"/>
    <w:rsid w:val="00E37C2B"/>
    <w:rsid w:val="00E41414"/>
    <w:rsid w:val="00E42957"/>
    <w:rsid w:val="00E42C5B"/>
    <w:rsid w:val="00E430E7"/>
    <w:rsid w:val="00E4376E"/>
    <w:rsid w:val="00E43D56"/>
    <w:rsid w:val="00E442DF"/>
    <w:rsid w:val="00E4439E"/>
    <w:rsid w:val="00E444FE"/>
    <w:rsid w:val="00E44B95"/>
    <w:rsid w:val="00E4596D"/>
    <w:rsid w:val="00E464CE"/>
    <w:rsid w:val="00E46EA4"/>
    <w:rsid w:val="00E47250"/>
    <w:rsid w:val="00E47C05"/>
    <w:rsid w:val="00E47CDD"/>
    <w:rsid w:val="00E47DBA"/>
    <w:rsid w:val="00E517BA"/>
    <w:rsid w:val="00E525F2"/>
    <w:rsid w:val="00E53360"/>
    <w:rsid w:val="00E54697"/>
    <w:rsid w:val="00E552FA"/>
    <w:rsid w:val="00E56592"/>
    <w:rsid w:val="00E56D64"/>
    <w:rsid w:val="00E56EA3"/>
    <w:rsid w:val="00E56F94"/>
    <w:rsid w:val="00E5766E"/>
    <w:rsid w:val="00E57831"/>
    <w:rsid w:val="00E57A15"/>
    <w:rsid w:val="00E57C87"/>
    <w:rsid w:val="00E60031"/>
    <w:rsid w:val="00E6080F"/>
    <w:rsid w:val="00E60FB3"/>
    <w:rsid w:val="00E62812"/>
    <w:rsid w:val="00E63F7B"/>
    <w:rsid w:val="00E6508F"/>
    <w:rsid w:val="00E65890"/>
    <w:rsid w:val="00E65BDA"/>
    <w:rsid w:val="00E70258"/>
    <w:rsid w:val="00E72987"/>
    <w:rsid w:val="00E73B64"/>
    <w:rsid w:val="00E74151"/>
    <w:rsid w:val="00E74E5A"/>
    <w:rsid w:val="00E778B1"/>
    <w:rsid w:val="00E77CBF"/>
    <w:rsid w:val="00E8039C"/>
    <w:rsid w:val="00E8083A"/>
    <w:rsid w:val="00E80980"/>
    <w:rsid w:val="00E8125A"/>
    <w:rsid w:val="00E81C73"/>
    <w:rsid w:val="00E83615"/>
    <w:rsid w:val="00E8451E"/>
    <w:rsid w:val="00E845E5"/>
    <w:rsid w:val="00E84ADB"/>
    <w:rsid w:val="00E85D4F"/>
    <w:rsid w:val="00E86DD3"/>
    <w:rsid w:val="00E87FCF"/>
    <w:rsid w:val="00E903AD"/>
    <w:rsid w:val="00E93006"/>
    <w:rsid w:val="00E9439D"/>
    <w:rsid w:val="00E951C4"/>
    <w:rsid w:val="00E95891"/>
    <w:rsid w:val="00E96932"/>
    <w:rsid w:val="00E96F0B"/>
    <w:rsid w:val="00E97276"/>
    <w:rsid w:val="00E973AE"/>
    <w:rsid w:val="00E97630"/>
    <w:rsid w:val="00E9767C"/>
    <w:rsid w:val="00E97715"/>
    <w:rsid w:val="00EA106A"/>
    <w:rsid w:val="00EA1929"/>
    <w:rsid w:val="00EA1C1B"/>
    <w:rsid w:val="00EA2638"/>
    <w:rsid w:val="00EA26B0"/>
    <w:rsid w:val="00EA35C1"/>
    <w:rsid w:val="00EA3B36"/>
    <w:rsid w:val="00EA46B3"/>
    <w:rsid w:val="00EA4B4C"/>
    <w:rsid w:val="00EA4E03"/>
    <w:rsid w:val="00EA4E56"/>
    <w:rsid w:val="00EA505E"/>
    <w:rsid w:val="00EA5C42"/>
    <w:rsid w:val="00EA75F3"/>
    <w:rsid w:val="00EA7C60"/>
    <w:rsid w:val="00EB00ED"/>
    <w:rsid w:val="00EB08FD"/>
    <w:rsid w:val="00EB0F1B"/>
    <w:rsid w:val="00EB19F4"/>
    <w:rsid w:val="00EB1C6D"/>
    <w:rsid w:val="00EB1EBC"/>
    <w:rsid w:val="00EB202D"/>
    <w:rsid w:val="00EB27E7"/>
    <w:rsid w:val="00EB366F"/>
    <w:rsid w:val="00EB3C39"/>
    <w:rsid w:val="00EB5120"/>
    <w:rsid w:val="00EB55BE"/>
    <w:rsid w:val="00EB6A77"/>
    <w:rsid w:val="00EB7ED7"/>
    <w:rsid w:val="00EC01C2"/>
    <w:rsid w:val="00EC0566"/>
    <w:rsid w:val="00EC0A86"/>
    <w:rsid w:val="00EC0B79"/>
    <w:rsid w:val="00EC1108"/>
    <w:rsid w:val="00EC1911"/>
    <w:rsid w:val="00EC2090"/>
    <w:rsid w:val="00EC2BF6"/>
    <w:rsid w:val="00EC3592"/>
    <w:rsid w:val="00EC3848"/>
    <w:rsid w:val="00EC3EF5"/>
    <w:rsid w:val="00EC4419"/>
    <w:rsid w:val="00EC4867"/>
    <w:rsid w:val="00EC50DA"/>
    <w:rsid w:val="00EC6160"/>
    <w:rsid w:val="00EC62CE"/>
    <w:rsid w:val="00EC6410"/>
    <w:rsid w:val="00ED0313"/>
    <w:rsid w:val="00ED0375"/>
    <w:rsid w:val="00ED05D6"/>
    <w:rsid w:val="00ED1A88"/>
    <w:rsid w:val="00ED1B13"/>
    <w:rsid w:val="00ED22FA"/>
    <w:rsid w:val="00ED291D"/>
    <w:rsid w:val="00ED53E2"/>
    <w:rsid w:val="00ED5A95"/>
    <w:rsid w:val="00ED6F87"/>
    <w:rsid w:val="00EE006C"/>
    <w:rsid w:val="00EE0128"/>
    <w:rsid w:val="00EE0162"/>
    <w:rsid w:val="00EE0A39"/>
    <w:rsid w:val="00EE0C3D"/>
    <w:rsid w:val="00EE30D0"/>
    <w:rsid w:val="00EE353A"/>
    <w:rsid w:val="00EE38E0"/>
    <w:rsid w:val="00EE4BA6"/>
    <w:rsid w:val="00EE503B"/>
    <w:rsid w:val="00EE55AA"/>
    <w:rsid w:val="00EE5CBE"/>
    <w:rsid w:val="00EE5F12"/>
    <w:rsid w:val="00EE7091"/>
    <w:rsid w:val="00EF15BD"/>
    <w:rsid w:val="00EF1D7B"/>
    <w:rsid w:val="00EF267C"/>
    <w:rsid w:val="00EF45FF"/>
    <w:rsid w:val="00EF48B6"/>
    <w:rsid w:val="00EF498B"/>
    <w:rsid w:val="00EF49CD"/>
    <w:rsid w:val="00EF5750"/>
    <w:rsid w:val="00EF5941"/>
    <w:rsid w:val="00EF5D30"/>
    <w:rsid w:val="00EF6005"/>
    <w:rsid w:val="00EF61E0"/>
    <w:rsid w:val="00EF72F5"/>
    <w:rsid w:val="00EF7D9F"/>
    <w:rsid w:val="00F00ECE"/>
    <w:rsid w:val="00F02843"/>
    <w:rsid w:val="00F029A1"/>
    <w:rsid w:val="00F04393"/>
    <w:rsid w:val="00F04C77"/>
    <w:rsid w:val="00F064B7"/>
    <w:rsid w:val="00F066C6"/>
    <w:rsid w:val="00F07660"/>
    <w:rsid w:val="00F07A0D"/>
    <w:rsid w:val="00F10868"/>
    <w:rsid w:val="00F11236"/>
    <w:rsid w:val="00F12B1C"/>
    <w:rsid w:val="00F130D4"/>
    <w:rsid w:val="00F1386C"/>
    <w:rsid w:val="00F13C18"/>
    <w:rsid w:val="00F14214"/>
    <w:rsid w:val="00F15724"/>
    <w:rsid w:val="00F17511"/>
    <w:rsid w:val="00F17FF2"/>
    <w:rsid w:val="00F20F09"/>
    <w:rsid w:val="00F21B0E"/>
    <w:rsid w:val="00F21B25"/>
    <w:rsid w:val="00F222CC"/>
    <w:rsid w:val="00F225D3"/>
    <w:rsid w:val="00F24A73"/>
    <w:rsid w:val="00F269AA"/>
    <w:rsid w:val="00F26A08"/>
    <w:rsid w:val="00F26A17"/>
    <w:rsid w:val="00F2722E"/>
    <w:rsid w:val="00F27282"/>
    <w:rsid w:val="00F274A4"/>
    <w:rsid w:val="00F27604"/>
    <w:rsid w:val="00F2767D"/>
    <w:rsid w:val="00F27D81"/>
    <w:rsid w:val="00F30FA5"/>
    <w:rsid w:val="00F3235E"/>
    <w:rsid w:val="00F32762"/>
    <w:rsid w:val="00F32B6A"/>
    <w:rsid w:val="00F32CA0"/>
    <w:rsid w:val="00F33B09"/>
    <w:rsid w:val="00F341D5"/>
    <w:rsid w:val="00F349FC"/>
    <w:rsid w:val="00F34B72"/>
    <w:rsid w:val="00F351F3"/>
    <w:rsid w:val="00F35BC0"/>
    <w:rsid w:val="00F35BC5"/>
    <w:rsid w:val="00F36888"/>
    <w:rsid w:val="00F369CA"/>
    <w:rsid w:val="00F37DAA"/>
    <w:rsid w:val="00F37FC7"/>
    <w:rsid w:val="00F410A4"/>
    <w:rsid w:val="00F42E6D"/>
    <w:rsid w:val="00F434FA"/>
    <w:rsid w:val="00F43878"/>
    <w:rsid w:val="00F44682"/>
    <w:rsid w:val="00F448DF"/>
    <w:rsid w:val="00F448F3"/>
    <w:rsid w:val="00F44F85"/>
    <w:rsid w:val="00F462B5"/>
    <w:rsid w:val="00F46740"/>
    <w:rsid w:val="00F478D3"/>
    <w:rsid w:val="00F47DD5"/>
    <w:rsid w:val="00F47E20"/>
    <w:rsid w:val="00F501CA"/>
    <w:rsid w:val="00F50C98"/>
    <w:rsid w:val="00F518F7"/>
    <w:rsid w:val="00F5227A"/>
    <w:rsid w:val="00F5381A"/>
    <w:rsid w:val="00F53B02"/>
    <w:rsid w:val="00F53C5D"/>
    <w:rsid w:val="00F54218"/>
    <w:rsid w:val="00F54D85"/>
    <w:rsid w:val="00F54DD5"/>
    <w:rsid w:val="00F55C79"/>
    <w:rsid w:val="00F55DD8"/>
    <w:rsid w:val="00F560E7"/>
    <w:rsid w:val="00F56B6C"/>
    <w:rsid w:val="00F579DE"/>
    <w:rsid w:val="00F60BCD"/>
    <w:rsid w:val="00F61141"/>
    <w:rsid w:val="00F61453"/>
    <w:rsid w:val="00F619FB"/>
    <w:rsid w:val="00F625CE"/>
    <w:rsid w:val="00F63042"/>
    <w:rsid w:val="00F634E6"/>
    <w:rsid w:val="00F634F2"/>
    <w:rsid w:val="00F641B0"/>
    <w:rsid w:val="00F64F5D"/>
    <w:rsid w:val="00F65422"/>
    <w:rsid w:val="00F662E4"/>
    <w:rsid w:val="00F669D5"/>
    <w:rsid w:val="00F66D15"/>
    <w:rsid w:val="00F67149"/>
    <w:rsid w:val="00F71665"/>
    <w:rsid w:val="00F730F8"/>
    <w:rsid w:val="00F73D3C"/>
    <w:rsid w:val="00F74B4C"/>
    <w:rsid w:val="00F74FBF"/>
    <w:rsid w:val="00F7559E"/>
    <w:rsid w:val="00F7564B"/>
    <w:rsid w:val="00F75EF5"/>
    <w:rsid w:val="00F763C8"/>
    <w:rsid w:val="00F7731C"/>
    <w:rsid w:val="00F773E3"/>
    <w:rsid w:val="00F77F7B"/>
    <w:rsid w:val="00F80582"/>
    <w:rsid w:val="00F80B2A"/>
    <w:rsid w:val="00F80D81"/>
    <w:rsid w:val="00F813C9"/>
    <w:rsid w:val="00F81473"/>
    <w:rsid w:val="00F819DE"/>
    <w:rsid w:val="00F826BF"/>
    <w:rsid w:val="00F82BD2"/>
    <w:rsid w:val="00F8463E"/>
    <w:rsid w:val="00F84C22"/>
    <w:rsid w:val="00F84E18"/>
    <w:rsid w:val="00F85490"/>
    <w:rsid w:val="00F85E75"/>
    <w:rsid w:val="00F86870"/>
    <w:rsid w:val="00F869AD"/>
    <w:rsid w:val="00F87711"/>
    <w:rsid w:val="00F90377"/>
    <w:rsid w:val="00F90556"/>
    <w:rsid w:val="00F9102C"/>
    <w:rsid w:val="00F927F2"/>
    <w:rsid w:val="00F9449E"/>
    <w:rsid w:val="00F9479A"/>
    <w:rsid w:val="00F95F21"/>
    <w:rsid w:val="00F96142"/>
    <w:rsid w:val="00F96739"/>
    <w:rsid w:val="00F96BC3"/>
    <w:rsid w:val="00F96F47"/>
    <w:rsid w:val="00FA157A"/>
    <w:rsid w:val="00FA18A4"/>
    <w:rsid w:val="00FA2095"/>
    <w:rsid w:val="00FA2F56"/>
    <w:rsid w:val="00FA3EAA"/>
    <w:rsid w:val="00FA425F"/>
    <w:rsid w:val="00FA452F"/>
    <w:rsid w:val="00FA4BB8"/>
    <w:rsid w:val="00FA5E45"/>
    <w:rsid w:val="00FA63A9"/>
    <w:rsid w:val="00FA6CCC"/>
    <w:rsid w:val="00FA7079"/>
    <w:rsid w:val="00FA7812"/>
    <w:rsid w:val="00FB0C66"/>
    <w:rsid w:val="00FB1127"/>
    <w:rsid w:val="00FB1307"/>
    <w:rsid w:val="00FB15BB"/>
    <w:rsid w:val="00FB20FE"/>
    <w:rsid w:val="00FB22E3"/>
    <w:rsid w:val="00FB2FC2"/>
    <w:rsid w:val="00FB3170"/>
    <w:rsid w:val="00FB31ED"/>
    <w:rsid w:val="00FB3519"/>
    <w:rsid w:val="00FB3B1A"/>
    <w:rsid w:val="00FB3B3A"/>
    <w:rsid w:val="00FB40E5"/>
    <w:rsid w:val="00FB5F49"/>
    <w:rsid w:val="00FB6031"/>
    <w:rsid w:val="00FC0385"/>
    <w:rsid w:val="00FC09C1"/>
    <w:rsid w:val="00FC0CEB"/>
    <w:rsid w:val="00FC1BE5"/>
    <w:rsid w:val="00FC28F3"/>
    <w:rsid w:val="00FC2969"/>
    <w:rsid w:val="00FC2B3B"/>
    <w:rsid w:val="00FC2EBA"/>
    <w:rsid w:val="00FC5843"/>
    <w:rsid w:val="00FC5A19"/>
    <w:rsid w:val="00FC636E"/>
    <w:rsid w:val="00FC73E4"/>
    <w:rsid w:val="00FC7CBB"/>
    <w:rsid w:val="00FD112D"/>
    <w:rsid w:val="00FD1525"/>
    <w:rsid w:val="00FD1782"/>
    <w:rsid w:val="00FD2290"/>
    <w:rsid w:val="00FD321E"/>
    <w:rsid w:val="00FD4820"/>
    <w:rsid w:val="00FD521C"/>
    <w:rsid w:val="00FD5356"/>
    <w:rsid w:val="00FD5E69"/>
    <w:rsid w:val="00FD666E"/>
    <w:rsid w:val="00FD6950"/>
    <w:rsid w:val="00FD69B7"/>
    <w:rsid w:val="00FE0572"/>
    <w:rsid w:val="00FE0CEC"/>
    <w:rsid w:val="00FE38EB"/>
    <w:rsid w:val="00FE3B05"/>
    <w:rsid w:val="00FE3D49"/>
    <w:rsid w:val="00FF0D94"/>
    <w:rsid w:val="00FF112A"/>
    <w:rsid w:val="00FF1443"/>
    <w:rsid w:val="00FF14BE"/>
    <w:rsid w:val="00FF3DE3"/>
    <w:rsid w:val="00FF4045"/>
    <w:rsid w:val="00FF47D5"/>
    <w:rsid w:val="00FF504B"/>
    <w:rsid w:val="00FF6BED"/>
    <w:rsid w:val="00FF6DAD"/>
    <w:rsid w:val="00FF76A0"/>
    <w:rsid w:val="00FF7EC0"/>
    <w:rsid w:val="051B56A0"/>
    <w:rsid w:val="09D95D5E"/>
    <w:rsid w:val="0AA9D5A5"/>
    <w:rsid w:val="0D12DA0E"/>
    <w:rsid w:val="0DD8FC50"/>
    <w:rsid w:val="116B4B06"/>
    <w:rsid w:val="14740297"/>
    <w:rsid w:val="158F5B8E"/>
    <w:rsid w:val="1A97D5FD"/>
    <w:rsid w:val="1C65EC1F"/>
    <w:rsid w:val="1DC5F750"/>
    <w:rsid w:val="1E01BC80"/>
    <w:rsid w:val="1E8394D1"/>
    <w:rsid w:val="201F6532"/>
    <w:rsid w:val="207CC85B"/>
    <w:rsid w:val="21ADBFE2"/>
    <w:rsid w:val="22996873"/>
    <w:rsid w:val="283CFC4E"/>
    <w:rsid w:val="28609C89"/>
    <w:rsid w:val="29354D63"/>
    <w:rsid w:val="2AB7E26D"/>
    <w:rsid w:val="2C2D718E"/>
    <w:rsid w:val="2E6BB52B"/>
    <w:rsid w:val="30E87E0A"/>
    <w:rsid w:val="3174434B"/>
    <w:rsid w:val="33AA27AF"/>
    <w:rsid w:val="39F96857"/>
    <w:rsid w:val="41E8EE87"/>
    <w:rsid w:val="42F83D2F"/>
    <w:rsid w:val="432839D0"/>
    <w:rsid w:val="43D5F3DC"/>
    <w:rsid w:val="48EA2EAC"/>
    <w:rsid w:val="49D0897F"/>
    <w:rsid w:val="4E06B8A7"/>
    <w:rsid w:val="503F82E9"/>
    <w:rsid w:val="527D4EBE"/>
    <w:rsid w:val="53264EEC"/>
    <w:rsid w:val="53E0F8C0"/>
    <w:rsid w:val="565DEFAE"/>
    <w:rsid w:val="587BBDD2"/>
    <w:rsid w:val="5B6953BA"/>
    <w:rsid w:val="5E421742"/>
    <w:rsid w:val="616F9369"/>
    <w:rsid w:val="635CC82D"/>
    <w:rsid w:val="66C99107"/>
    <w:rsid w:val="684B4149"/>
    <w:rsid w:val="685FAFC7"/>
    <w:rsid w:val="68A45890"/>
    <w:rsid w:val="6C0BD2C1"/>
    <w:rsid w:val="6D35781C"/>
    <w:rsid w:val="6ED589C2"/>
    <w:rsid w:val="6F0B3F1D"/>
    <w:rsid w:val="7074A688"/>
    <w:rsid w:val="72E411C4"/>
    <w:rsid w:val="734E6773"/>
    <w:rsid w:val="78209727"/>
    <w:rsid w:val="78C269E0"/>
    <w:rsid w:val="7920D64B"/>
    <w:rsid w:val="79CDCB47"/>
    <w:rsid w:val="7C5579DE"/>
    <w:rsid w:val="7CCC3345"/>
    <w:rsid w:val="7F31AB64"/>
    <w:rsid w:val="7FF6B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31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82D00F88A05D4EAAC897AA169E7544" ma:contentTypeVersion="16" ma:contentTypeDescription="Create a new document." ma:contentTypeScope="" ma:versionID="3501447abea5a92dcfb00bce0d3190af">
  <xsd:schema xmlns:xsd="http://www.w3.org/2001/XMLSchema" xmlns:xs="http://www.w3.org/2001/XMLSchema" xmlns:p="http://schemas.microsoft.com/office/2006/metadata/properties" xmlns:ns3="bb36fa8e-75d3-49a8-a305-c1e0d68266c0" xmlns:ns4="bb4a25e9-bacc-4006-9e52-ea32569cca3f" targetNamespace="http://schemas.microsoft.com/office/2006/metadata/properties" ma:root="true" ma:fieldsID="ec6dc1f095099d60c759c06bb75756d6" ns3:_="" ns4:_="">
    <xsd:import namespace="bb36fa8e-75d3-49a8-a305-c1e0d68266c0"/>
    <xsd:import namespace="bb4a25e9-bacc-4006-9e52-ea32569cca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36fa8e-75d3-49a8-a305-c1e0d6826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a25e9-bacc-4006-9e52-ea32569cca3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36fa8e-75d3-49a8-a305-c1e0d68266c0" xsi:nil="true"/>
  </documentManagement>
</p:properties>
</file>

<file path=customXml/itemProps1.xml><?xml version="1.0" encoding="utf-8"?>
<ds:datastoreItem xmlns:ds="http://schemas.openxmlformats.org/officeDocument/2006/customXml" ds:itemID="{10F93681-6574-4336-B918-8AA949AABC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36fa8e-75d3-49a8-a305-c1e0d68266c0"/>
    <ds:schemaRef ds:uri="bb4a25e9-bacc-4006-9e52-ea32569cca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bb4a25e9-bacc-4006-9e52-ea32569cca3f"/>
    <ds:schemaRef ds:uri="bb36fa8e-75d3-49a8-a305-c1e0d68266c0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5</TotalTime>
  <Pages>4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9.07: Utilizing Peer Feedback to Improve Student Learning</vt:lpstr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9.07: Utilizing Peer Feedback to Improve Student Learning</dc:title>
  <dc:subject>Lesson 9.07: Utilizing Peer Feedback to Improve Student Learning</dc:subject>
  <dc:creator>Texas Education Agency</dc:creator>
  <cp:keywords/>
  <dc:description/>
  <cp:lastModifiedBy>White (she/her), Whitney</cp:lastModifiedBy>
  <cp:revision>5</cp:revision>
  <dcterms:created xsi:type="dcterms:W3CDTF">2022-12-31T16:55:00Z</dcterms:created>
  <dcterms:modified xsi:type="dcterms:W3CDTF">2023-08-30T02:43:00Z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0x0101004C82D00F88A05D4EAAC897AA169E7544</vt:lpwstr>
  </property>
</Properties>
</file>