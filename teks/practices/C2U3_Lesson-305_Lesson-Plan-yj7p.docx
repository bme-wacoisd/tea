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700251DD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0B21EA">
        <w:t>3</w:t>
      </w:r>
      <w:r w:rsidR="00677709">
        <w:t>:</w:t>
      </w:r>
      <w:r w:rsidR="004446FA">
        <w:t xml:space="preserve"> Knowledge of Students to Drive Instruction</w:t>
      </w:r>
      <w:r w:rsidR="00677709">
        <w:t xml:space="preserve"> </w:t>
      </w:r>
    </w:p>
    <w:p w14:paraId="4ED2FB9F" w14:textId="66A065AB" w:rsidR="007B668D" w:rsidRDefault="00B40728" w:rsidP="00A72A7F">
      <w:pPr>
        <w:pStyle w:val="Heading2"/>
        <w:spacing w:after="360"/>
      </w:pPr>
      <w:r w:rsidRPr="00B40728">
        <w:t xml:space="preserve">Lesson </w:t>
      </w:r>
      <w:r w:rsidR="003C571B">
        <w:t>3.</w:t>
      </w:r>
      <w:r w:rsidR="00D80DE3">
        <w:t>0</w:t>
      </w:r>
      <w:r w:rsidR="003C571B">
        <w:t>5</w:t>
      </w:r>
      <w:r w:rsidRPr="00B40728">
        <w:t xml:space="preserve">: </w:t>
      </w:r>
      <w:r w:rsidR="000B21EA">
        <w:t>Introduction to Asset-Based Approaches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3EB2BA8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BD4282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6076C7DC" w:rsidR="00A969C1" w:rsidRPr="00E73B64" w:rsidRDefault="00BC173C" w:rsidP="001C0565">
            <w:pPr>
              <w:pStyle w:val="Tabletextbullet"/>
              <w:numPr>
                <w:ilvl w:val="0"/>
                <w:numId w:val="3"/>
              </w:numPr>
            </w:pPr>
            <w:r>
              <w:t>Bell</w:t>
            </w:r>
            <w:r w:rsidR="007C04A7">
              <w:t>r</w:t>
            </w:r>
            <w:r>
              <w:t>inger</w:t>
            </w:r>
          </w:p>
        </w:tc>
        <w:tc>
          <w:tcPr>
            <w:tcW w:w="1733" w:type="pct"/>
          </w:tcPr>
          <w:p w14:paraId="0D3F1410" w14:textId="36E50FF6" w:rsidR="00341AE7" w:rsidRPr="008A3F4E" w:rsidRDefault="00C942AC" w:rsidP="00341AE7">
            <w:pPr>
              <w:pStyle w:val="Tabletext"/>
            </w:pPr>
            <w:r>
              <w:t>Instruction</w:t>
            </w:r>
            <w:r w:rsidR="00341AE7" w:rsidRPr="008A3F4E">
              <w:t xml:space="preserve"> </w:t>
            </w:r>
            <w:r w:rsidR="00341AE7">
              <w:t>(</w:t>
            </w:r>
            <w:r w:rsidR="00B65E39">
              <w:t>1</w:t>
            </w:r>
            <w:r w:rsidR="005611FF">
              <w:t>0</w:t>
            </w:r>
            <w:r w:rsidR="00341AE7">
              <w:t xml:space="preserve"> mins)</w:t>
            </w:r>
          </w:p>
          <w:p w14:paraId="47F159FE" w14:textId="093AD046" w:rsidR="00341AE7" w:rsidRDefault="00D84C2A" w:rsidP="00341AE7">
            <w:pPr>
              <w:pStyle w:val="Tabletextbullet"/>
            </w:pPr>
            <w:r>
              <w:t xml:space="preserve">Introduction to Asset- and Deficit-Based </w:t>
            </w:r>
            <w:r w:rsidR="00E30168">
              <w:t>Teaching</w:t>
            </w:r>
            <w:r w:rsidR="00E20A6B">
              <w:t xml:space="preserve"> (</w:t>
            </w:r>
            <w:r w:rsidR="005611FF">
              <w:t>10</w:t>
            </w:r>
            <w:r w:rsidR="00B415E9">
              <w:t xml:space="preserve"> </w:t>
            </w:r>
            <w:r w:rsidR="00E20A6B">
              <w:t>mins)</w:t>
            </w:r>
          </w:p>
          <w:p w14:paraId="1E7AFF28" w14:textId="0ED29611" w:rsidR="00B30C37" w:rsidRPr="007113B9" w:rsidRDefault="00B30C37" w:rsidP="00F57662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  <w:tc>
          <w:tcPr>
            <w:tcW w:w="1730" w:type="pct"/>
          </w:tcPr>
          <w:p w14:paraId="6F9B66EA" w14:textId="0DBA4B5A" w:rsidR="00A969C1" w:rsidRPr="008A3F4E" w:rsidRDefault="00C942AC" w:rsidP="008A3F4E">
            <w:pPr>
              <w:pStyle w:val="Tabletext"/>
            </w:pPr>
            <w:r>
              <w:t>Application (</w:t>
            </w:r>
            <w:r w:rsidR="007A7C3A">
              <w:t>30</w:t>
            </w:r>
            <w:r>
              <w:t xml:space="preserve"> mins)</w:t>
            </w:r>
          </w:p>
          <w:p w14:paraId="31BCA64A" w14:textId="79203FF3" w:rsidR="00546452" w:rsidRDefault="00BC7D3C" w:rsidP="00A72A7F">
            <w:pPr>
              <w:pStyle w:val="Tabletextbullet"/>
            </w:pPr>
            <w:r>
              <w:t xml:space="preserve">Practice: </w:t>
            </w:r>
            <w:r w:rsidR="00545D35">
              <w:t xml:space="preserve">Identification of Asset- and Deficit-Based </w:t>
            </w:r>
            <w:r w:rsidR="00E30168">
              <w:t xml:space="preserve">Teaching </w:t>
            </w:r>
            <w:r w:rsidR="00BE3E8A">
              <w:t>(</w:t>
            </w:r>
            <w:r w:rsidR="007A7C3A">
              <w:t>2</w:t>
            </w:r>
            <w:r w:rsidR="00567048">
              <w:t>0</w:t>
            </w:r>
            <w:r w:rsidR="00BE3E8A">
              <w:t xml:space="preserve"> mins)</w:t>
            </w:r>
          </w:p>
          <w:p w14:paraId="5D3D7B59" w14:textId="31D41F2C" w:rsidR="00BC173C" w:rsidRDefault="00C942AC" w:rsidP="00A72A7F">
            <w:pPr>
              <w:pStyle w:val="Tabletextbullet"/>
            </w:pPr>
            <w:r>
              <w:t>Debrief (5 min</w:t>
            </w:r>
            <w:r w:rsidR="0037640E">
              <w:t>s</w:t>
            </w:r>
            <w:r>
              <w:t>)</w:t>
            </w:r>
          </w:p>
          <w:p w14:paraId="1B8734F9" w14:textId="0CE96AA2" w:rsidR="00BC173C" w:rsidRPr="007113B9" w:rsidRDefault="00BC173C" w:rsidP="00A72A7F">
            <w:pPr>
              <w:pStyle w:val="Tabletextbullet"/>
            </w:pPr>
            <w:r>
              <w:t>Exit Ticket</w:t>
            </w:r>
            <w:r w:rsidR="003412C9">
              <w:t xml:space="preserve"> (5 min</w:t>
            </w:r>
            <w:r w:rsidR="0037640E">
              <w:t>s</w:t>
            </w:r>
            <w:r w:rsidR="003412C9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360"/>
        <w:gridCol w:w="1350"/>
        <w:gridCol w:w="6121"/>
      </w:tblGrid>
      <w:tr w:rsidR="00B07E1F" w:rsidRPr="00447D20" w14:paraId="2EC513B2" w14:textId="77777777" w:rsidTr="006C16EB">
        <w:trPr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14:paraId="48227220" w14:textId="76941417" w:rsidR="00B07E1F" w:rsidRPr="00447D20" w:rsidRDefault="006A5640" w:rsidP="00B057A4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 w:rsidR="00B057A4">
              <w:br/>
            </w:r>
          </w:p>
        </w:tc>
        <w:tc>
          <w:tcPr>
            <w:tcW w:w="7471" w:type="dxa"/>
            <w:gridSpan w:val="2"/>
          </w:tcPr>
          <w:p w14:paraId="4DD703E5" w14:textId="6004A5A8" w:rsidR="006D532C" w:rsidRDefault="006A5640" w:rsidP="006D532C">
            <w:pPr>
              <w:pStyle w:val="ListAlphaparens"/>
              <w:numPr>
                <w:ilvl w:val="0"/>
                <w:numId w:val="0"/>
              </w:numPr>
            </w:pPr>
            <w:r>
              <w:t>The student understands the learner and the learning process. The student is expected to:</w:t>
            </w:r>
          </w:p>
          <w:p w14:paraId="03CB85C8" w14:textId="3EA4B29E" w:rsidR="00B047B7" w:rsidRDefault="00D246C8" w:rsidP="00D246C8">
            <w:pPr>
              <w:pStyle w:val="ListAlphaparens"/>
              <w:numPr>
                <w:ilvl w:val="0"/>
                <w:numId w:val="32"/>
              </w:numPr>
            </w:pPr>
            <w:r>
              <w:t>Relate and implement principles and theories of human development to teaching and training situations</w:t>
            </w:r>
            <w:r w:rsidR="009E74F9">
              <w:t>;</w:t>
            </w:r>
          </w:p>
          <w:p w14:paraId="4C14815C" w14:textId="4F6534D5" w:rsidR="00D246C8" w:rsidRDefault="00D246C8" w:rsidP="00047B92">
            <w:pPr>
              <w:pStyle w:val="ListAlphaparens"/>
              <w:numPr>
                <w:ilvl w:val="0"/>
                <w:numId w:val="32"/>
              </w:numPr>
            </w:pPr>
            <w:r>
              <w:t>Relate and implement principles and theories about the learning process to teaching and training situations</w:t>
            </w:r>
            <w:r w:rsidR="009E74F9">
              <w:t>;</w:t>
            </w:r>
          </w:p>
          <w:p w14:paraId="7825C4C6" w14:textId="78A8BC9F" w:rsidR="00047B92" w:rsidRDefault="001B14C5" w:rsidP="00047B92">
            <w:pPr>
              <w:pStyle w:val="ListAlphaparens"/>
              <w:numPr>
                <w:ilvl w:val="0"/>
                <w:numId w:val="32"/>
              </w:numPr>
            </w:pPr>
            <w:r>
              <w:t>Demonstrate and implement behaviors and skills that facilitate the learning process</w:t>
            </w:r>
            <w:r w:rsidR="009E74F9">
              <w:t>;</w:t>
            </w:r>
          </w:p>
          <w:p w14:paraId="6C81130F" w14:textId="7C591984" w:rsidR="00C95DC4" w:rsidRPr="003D0313" w:rsidRDefault="00BF07EC" w:rsidP="00471143">
            <w:pPr>
              <w:pStyle w:val="ListAlphaparens"/>
              <w:numPr>
                <w:ilvl w:val="0"/>
                <w:numId w:val="33"/>
              </w:numPr>
            </w:pPr>
            <w:r>
              <w:t>E</w:t>
            </w:r>
            <w:r w:rsidR="00C73ED4">
              <w:t>valuate backgrounds, strengths, and skills o</w:t>
            </w:r>
            <w:r>
              <w:t>f</w:t>
            </w:r>
            <w:r w:rsidR="00C73ED4">
              <w:t xml:space="preserve"> students when planning instruction</w:t>
            </w:r>
            <w:r w:rsidR="009E74F9">
              <w:t>;</w:t>
            </w:r>
          </w:p>
        </w:tc>
      </w:tr>
      <w:tr w:rsidR="00D6439D" w:rsidRPr="00447D20" w14:paraId="3DCEB035" w14:textId="77777777" w:rsidTr="006C16EB">
        <w:trPr>
          <w:trHeight w:val="42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F73E8F" w14:textId="77777777" w:rsidR="00D6439D" w:rsidRPr="00A72A7F" w:rsidRDefault="00D6439D" w:rsidP="00D6439D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0" w:type="dxa"/>
          </w:tcPr>
          <w:p w14:paraId="1227ED69" w14:textId="04FC0B26" w:rsidR="00D6439D" w:rsidRDefault="00047B92" w:rsidP="00EF1477">
            <w:pPr>
              <w:pStyle w:val="Tabletext"/>
              <w:ind w:right="-105"/>
            </w:pPr>
            <w:r>
              <w:t>5</w:t>
            </w:r>
            <w:r w:rsidR="00D6439D">
              <w:br/>
            </w:r>
          </w:p>
        </w:tc>
        <w:tc>
          <w:tcPr>
            <w:tcW w:w="7471" w:type="dxa"/>
            <w:gridSpan w:val="2"/>
          </w:tcPr>
          <w:p w14:paraId="32FFE57B" w14:textId="34F7AC14" w:rsidR="00D6439D" w:rsidRDefault="00FF2CBB" w:rsidP="00D6439D">
            <w:pPr>
              <w:pStyle w:val="ListAlphaparens"/>
              <w:numPr>
                <w:ilvl w:val="0"/>
                <w:numId w:val="0"/>
              </w:numPr>
            </w:pPr>
            <w:r>
              <w:t>The student interact</w:t>
            </w:r>
            <w:r w:rsidR="00A01A70">
              <w:t>s</w:t>
            </w:r>
            <w:r>
              <w:t xml:space="preserve"> effectively in the role of an educator.</w:t>
            </w:r>
            <w:r w:rsidR="00D6439D" w:rsidRPr="00580DFF">
              <w:t xml:space="preserve"> The student is expected to:</w:t>
            </w:r>
          </w:p>
          <w:p w14:paraId="20CB998E" w14:textId="650C4E27" w:rsidR="00D6439D" w:rsidRPr="00B057A4" w:rsidRDefault="00A01A70" w:rsidP="006B14DE">
            <w:pPr>
              <w:pStyle w:val="ListAlphaparens"/>
              <w:numPr>
                <w:ilvl w:val="0"/>
                <w:numId w:val="29"/>
              </w:numPr>
            </w:pPr>
            <w:r>
              <w:t>demonstrate effective interaction skills with stakeholders such as students</w:t>
            </w:r>
            <w:r w:rsidR="00363316">
              <w:t>, educators, parents/guardians, community members, and other professionals</w:t>
            </w:r>
            <w:r w:rsidR="009E74F9">
              <w:t>;</w:t>
            </w:r>
          </w:p>
        </w:tc>
      </w:tr>
      <w:tr w:rsidR="00224925" w:rsidRPr="00447D20" w14:paraId="265F69C0" w14:textId="77777777" w:rsidTr="001B3A38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4805678C" w14:textId="43A4CDC8" w:rsidR="00BC3E42" w:rsidRPr="0080624E" w:rsidRDefault="00B55061" w:rsidP="00BC3E42">
            <w:pPr>
              <w:pStyle w:val="Tabletextbullet"/>
            </w:pPr>
            <w:r>
              <w:t>Identify characteristics of</w:t>
            </w:r>
            <w:r w:rsidR="00B57C1B">
              <w:t xml:space="preserve"> </w:t>
            </w:r>
            <w:r>
              <w:t xml:space="preserve">asset-based </w:t>
            </w:r>
            <w:r w:rsidR="00B57C1B">
              <w:t xml:space="preserve">and </w:t>
            </w:r>
            <w:r>
              <w:t xml:space="preserve">deficit-based </w:t>
            </w:r>
            <w:r w:rsidR="00E30168">
              <w:t>teaching</w:t>
            </w:r>
          </w:p>
          <w:p w14:paraId="44C5AAD6" w14:textId="6FFD3A74" w:rsidR="00165C69" w:rsidRDefault="00165C69" w:rsidP="00B57C1B">
            <w:pPr>
              <w:pStyle w:val="Tabletextbullet"/>
            </w:pPr>
            <w:r>
              <w:t xml:space="preserve">Explore </w:t>
            </w:r>
            <w:r w:rsidR="00E47FBC">
              <w:t xml:space="preserve">how these </w:t>
            </w:r>
            <w:r w:rsidR="00E30168">
              <w:t>types of teaching influence</w:t>
            </w:r>
            <w:r w:rsidR="00E47FBC">
              <w:t xml:space="preserve"> instruction</w:t>
            </w:r>
            <w:r w:rsidR="009E74F9">
              <w:t>.</w:t>
            </w:r>
          </w:p>
          <w:p w14:paraId="09D0B293" w14:textId="60B861AF" w:rsidR="00B57C1B" w:rsidRPr="007113B9" w:rsidRDefault="004E287B" w:rsidP="00B57C1B">
            <w:pPr>
              <w:pStyle w:val="Tabletextbullet"/>
            </w:pPr>
            <w:r>
              <w:t xml:space="preserve">Identify examples of asset- and deficit-based </w:t>
            </w:r>
            <w:r w:rsidR="00E30168">
              <w:t>teaching</w:t>
            </w:r>
            <w:r>
              <w:t xml:space="preserve"> in </w:t>
            </w:r>
            <w:r w:rsidR="00684678">
              <w:t>scenarios involving teachers and students</w:t>
            </w:r>
            <w:r w:rsidR="009E74F9">
              <w:t>.</w:t>
            </w:r>
          </w:p>
        </w:tc>
      </w:tr>
      <w:tr w:rsidR="00224925" w:rsidRPr="00D00C5A" w14:paraId="24AD592D" w14:textId="77777777" w:rsidTr="001B3A38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57C2736E" w:rsidR="00224925" w:rsidRPr="005E6172" w:rsidRDefault="00355D45" w:rsidP="00224925">
            <w:pPr>
              <w:pStyle w:val="Tabletext"/>
            </w:pPr>
            <w:r>
              <w:t xml:space="preserve">To support student success, </w:t>
            </w:r>
            <w:r w:rsidR="00E30168">
              <w:t>educators</w:t>
            </w:r>
            <w:r>
              <w:t xml:space="preserve"> must design and deliver instruction </w:t>
            </w:r>
            <w:r w:rsidR="00E43073">
              <w:t xml:space="preserve">from an </w:t>
            </w:r>
            <w:r w:rsidR="00E30168">
              <w:t xml:space="preserve">asset-based </w:t>
            </w:r>
            <w:r w:rsidR="00E43073">
              <w:t>mindset.</w:t>
            </w:r>
            <w:r>
              <w:t xml:space="preserve"> </w:t>
            </w:r>
            <w:r w:rsidR="00E30168">
              <w:t>Asset-based teaching</w:t>
            </w:r>
            <w:r w:rsidR="00EF1477">
              <w:t xml:space="preserve"> requires educators to hold</w:t>
            </w:r>
            <w:r w:rsidR="00B7217A">
              <w:t xml:space="preserve"> and communicate</w:t>
            </w:r>
            <w:r w:rsidR="00EF1477">
              <w:t xml:space="preserve"> high expectations for students, make</w:t>
            </w:r>
            <w:r w:rsidR="002B584C">
              <w:t xml:space="preserve"> appropriate</w:t>
            </w:r>
            <w:r w:rsidR="00EF1477">
              <w:t xml:space="preserve"> demands of </w:t>
            </w:r>
            <w:r w:rsidR="002B584C">
              <w:t>students, and engage students in their own learning.</w:t>
            </w:r>
            <w:r w:rsidR="00B14ABE">
              <w:t xml:space="preserve"> In this lesson, students will </w:t>
            </w:r>
            <w:r w:rsidR="004734E3">
              <w:t xml:space="preserve">develop their understanding of asset- and deficit-based </w:t>
            </w:r>
            <w:r w:rsidR="00E30168">
              <w:t xml:space="preserve">teaching </w:t>
            </w:r>
            <w:r w:rsidR="004734E3">
              <w:t>and how they affect instruction for students.</w:t>
            </w:r>
            <w:r w:rsidR="002B584C">
              <w:t xml:space="preserve"> </w:t>
            </w:r>
          </w:p>
        </w:tc>
      </w:tr>
      <w:tr w:rsidR="00224925" w:rsidRPr="00447D20" w14:paraId="62447C42" w14:textId="77777777" w:rsidTr="001B3A38">
        <w:trPr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6002C8FD" w14:textId="77777777" w:rsidR="005B2F44" w:rsidRDefault="00512EB0" w:rsidP="00224925">
            <w:pPr>
              <w:pStyle w:val="Tabletext"/>
            </w:pPr>
            <w:r>
              <w:t xml:space="preserve">Read the two classroom scenarios below. Provide suggestions for how a teacher might demonstrate asset-based thinking </w:t>
            </w:r>
            <w:r w:rsidR="00367DE1">
              <w:t xml:space="preserve">when interacting with students. </w:t>
            </w:r>
          </w:p>
          <w:p w14:paraId="05A6923A" w14:textId="7B3FF765" w:rsidR="00B373C8" w:rsidRPr="00B373C8" w:rsidRDefault="00B373C8" w:rsidP="00224925">
            <w:pPr>
              <w:pStyle w:val="Tabletext"/>
              <w:rPr>
                <w:i/>
                <w:iCs/>
              </w:rPr>
            </w:pPr>
            <w:r w:rsidRPr="00B373C8">
              <w:rPr>
                <w:i/>
                <w:iCs/>
              </w:rPr>
              <w:t>See Exit Ticket Answer Key for exemplar response</w:t>
            </w:r>
            <w:r w:rsidR="0031342F">
              <w:rPr>
                <w:i/>
                <w:iCs/>
              </w:rPr>
              <w:t>s</w:t>
            </w:r>
            <w:r w:rsidRPr="00B373C8">
              <w:rPr>
                <w:i/>
                <w:iCs/>
              </w:rPr>
              <w:t>.</w:t>
            </w:r>
          </w:p>
        </w:tc>
      </w:tr>
      <w:tr w:rsidR="00DF6196" w:rsidRPr="00602ABE" w14:paraId="7DCEAEA0" w14:textId="77777777" w:rsidTr="001B3A38">
        <w:trPr>
          <w:trHeight w:val="420"/>
        </w:trPr>
        <w:tc>
          <w:tcPr>
            <w:tcW w:w="1525" w:type="dxa"/>
            <w:vMerge w:val="restart"/>
          </w:tcPr>
          <w:p w14:paraId="4D7BC820" w14:textId="5D955384" w:rsidR="00DF6196" w:rsidRPr="00A72A7F" w:rsidRDefault="00DF6196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2451A73E" w:rsidR="00DF6196" w:rsidRPr="00EF54BD" w:rsidRDefault="00542E9D" w:rsidP="00DF6196">
            <w:pPr>
              <w:pStyle w:val="Tabletext"/>
              <w:rPr>
                <w:b/>
                <w:bCs/>
              </w:rPr>
            </w:pPr>
            <w:r>
              <w:t xml:space="preserve">Asset-Based </w:t>
            </w:r>
            <w:r w:rsidR="00245E55">
              <w:t>Teaching</w:t>
            </w:r>
          </w:p>
        </w:tc>
        <w:tc>
          <w:tcPr>
            <w:tcW w:w="6121" w:type="dxa"/>
          </w:tcPr>
          <w:p w14:paraId="01E308A1" w14:textId="07097778" w:rsidR="00DF6196" w:rsidRPr="00DB54CD" w:rsidRDefault="00245E55" w:rsidP="00DF6196">
            <w:pPr>
              <w:pStyle w:val="Tabletext"/>
            </w:pPr>
            <w:r>
              <w:t>Approach to teaching that focuses on what students can do rather than what they cannot do</w:t>
            </w:r>
          </w:p>
        </w:tc>
      </w:tr>
      <w:tr w:rsidR="00DF6196" w:rsidRPr="00602ABE" w14:paraId="2C2DA328" w14:textId="77777777" w:rsidTr="001B3A38">
        <w:trPr>
          <w:trHeight w:val="420"/>
        </w:trPr>
        <w:tc>
          <w:tcPr>
            <w:tcW w:w="1525" w:type="dxa"/>
            <w:vMerge/>
          </w:tcPr>
          <w:p w14:paraId="771DC3A2" w14:textId="77777777" w:rsidR="00DF6196" w:rsidRPr="006C7F53" w:rsidRDefault="00DF6196" w:rsidP="00DF6196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4BE72279" w14:textId="5BDBC718" w:rsidR="00DF6196" w:rsidRPr="00EF54BD" w:rsidRDefault="00542E9D" w:rsidP="00DF6196">
            <w:pPr>
              <w:pStyle w:val="Tabletext"/>
              <w:rPr>
                <w:b/>
                <w:bCs/>
              </w:rPr>
            </w:pPr>
            <w:r>
              <w:t xml:space="preserve">Deficit-Based </w:t>
            </w:r>
            <w:r w:rsidR="00245E55">
              <w:t>Teaching</w:t>
            </w:r>
          </w:p>
        </w:tc>
        <w:tc>
          <w:tcPr>
            <w:tcW w:w="6121" w:type="dxa"/>
          </w:tcPr>
          <w:p w14:paraId="7D226946" w14:textId="1138F995" w:rsidR="00DF6196" w:rsidRPr="00DB54CD" w:rsidRDefault="00245E55" w:rsidP="00DF6196">
            <w:pPr>
              <w:pStyle w:val="Tabletext"/>
            </w:pPr>
            <w:r>
              <w:t>Approach to teaching that focuses on what students cannot do rather than what they can do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173633A0">
        <w:trPr>
          <w:trHeight w:val="42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55B6A" w:rsidRPr="00447D20" w14:paraId="0D32C945" w14:textId="77777777" w:rsidTr="173633A0">
        <w:trPr>
          <w:cantSplit w:val="0"/>
          <w:trHeight w:val="420"/>
        </w:trPr>
        <w:tc>
          <w:tcPr>
            <w:tcW w:w="2250" w:type="dxa"/>
          </w:tcPr>
          <w:p w14:paraId="3B096FE9" w14:textId="7B13874E" w:rsidR="00955B6A" w:rsidRDefault="00817511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57D50D89" w14:textId="51CB8B71" w:rsidR="00301690" w:rsidRPr="00301690" w:rsidRDefault="00955B6A" w:rsidP="00B02FEA">
            <w:pPr>
              <w:pStyle w:val="Tabletext"/>
              <w:rPr>
                <w:b/>
                <w:bCs/>
              </w:rPr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</w:p>
          <w:p w14:paraId="588DA375" w14:textId="4E626489" w:rsidR="00955B6A" w:rsidRDefault="00075C4F" w:rsidP="00B02FEA">
            <w:pPr>
              <w:pStyle w:val="Tabletext"/>
            </w:pPr>
            <w:r>
              <w:t>For each scenario, consider two possible ways that a teacher could respond. Place a check mark next to the best response and explain your choice underneath the scenario.</w:t>
            </w:r>
          </w:p>
          <w:p w14:paraId="4D7F99EE" w14:textId="02C4FAE8" w:rsidR="00075C4F" w:rsidRPr="00301690" w:rsidRDefault="00075C4F" w:rsidP="00B02FEA">
            <w:pPr>
              <w:pStyle w:val="Tabletext"/>
              <w:rPr>
                <w:u w:val="single"/>
              </w:rPr>
            </w:pPr>
            <w:r w:rsidRPr="00301690">
              <w:rPr>
                <w:u w:val="single"/>
              </w:rPr>
              <w:t>Scenario 1:</w:t>
            </w:r>
          </w:p>
          <w:p w14:paraId="75DC3EB2" w14:textId="13013828" w:rsidR="00F3312A" w:rsidRDefault="00F3312A" w:rsidP="00B02FEA">
            <w:pPr>
              <w:pStyle w:val="Tabletext"/>
            </w:pPr>
            <w:r>
              <w:t>A new student has enrolled in Ms. B’s fifth grade class</w:t>
            </w:r>
            <w:r w:rsidR="00DD02FB">
              <w:t xml:space="preserve">. </w:t>
            </w:r>
            <w:r>
              <w:t xml:space="preserve">She noticed that he was speaking Spanish with his parents when they dropped him off at school this morning, and he </w:t>
            </w:r>
            <w:proofErr w:type="gramStart"/>
            <w:r>
              <w:t>isn’t</w:t>
            </w:r>
            <w:proofErr w:type="gramEnd"/>
            <w:r>
              <w:t xml:space="preserve"> speaking to many of his new classmates.</w:t>
            </w:r>
          </w:p>
          <w:p w14:paraId="0A774A6E" w14:textId="7B872206" w:rsidR="00F3312A" w:rsidRDefault="00B57268" w:rsidP="00B02FEA">
            <w:pPr>
              <w:pStyle w:val="Tabletext"/>
            </w:pPr>
            <w:r>
              <w:t xml:space="preserve">Option A: Ms. B administers a reading assessment to determine the new student’s reading level. </w:t>
            </w:r>
            <w:r w:rsidR="00A4065D">
              <w:t xml:space="preserve">He can read above his grade level, so she makes sure that he has challenging books </w:t>
            </w:r>
            <w:r w:rsidR="00E03191">
              <w:t>for</w:t>
            </w:r>
            <w:r w:rsidR="00A4065D">
              <w:t xml:space="preserve"> silent reading.</w:t>
            </w:r>
          </w:p>
          <w:p w14:paraId="262BC081" w14:textId="6EF6C8B0" w:rsidR="00953AFA" w:rsidRDefault="00953AFA" w:rsidP="00B02FEA">
            <w:pPr>
              <w:pStyle w:val="Tabletext"/>
            </w:pPr>
            <w:r>
              <w:t xml:space="preserve">Option B: </w:t>
            </w:r>
            <w:r w:rsidR="007F0F1B">
              <w:t xml:space="preserve">Since </w:t>
            </w:r>
            <w:r>
              <w:t xml:space="preserve">Ms. B is </w:t>
            </w:r>
            <w:proofErr w:type="gramStart"/>
            <w:r>
              <w:t>pretty sure</w:t>
            </w:r>
            <w:proofErr w:type="gramEnd"/>
            <w:r>
              <w:t xml:space="preserve"> that her new student doesn’t speak English well</w:t>
            </w:r>
            <w:r w:rsidR="007F0F1B">
              <w:t>, she skips the reading assessment</w:t>
            </w:r>
            <w:r w:rsidR="00DD02FB">
              <w:t xml:space="preserve">. </w:t>
            </w:r>
            <w:r>
              <w:t xml:space="preserve">She gives him a third-grade book </w:t>
            </w:r>
            <w:r w:rsidR="00E03191">
              <w:t>for</w:t>
            </w:r>
            <w:r>
              <w:t xml:space="preserve"> silent reading</w:t>
            </w:r>
            <w:r w:rsidR="007F0F1B">
              <w:t>.</w:t>
            </w:r>
          </w:p>
          <w:p w14:paraId="26314309" w14:textId="3F5C626B" w:rsidR="00953AFA" w:rsidRPr="00301690" w:rsidRDefault="00301690" w:rsidP="00B02FEA">
            <w:pPr>
              <w:pStyle w:val="Tabletext"/>
              <w:rPr>
                <w:u w:val="single"/>
              </w:rPr>
            </w:pPr>
            <w:r w:rsidRPr="00301690">
              <w:rPr>
                <w:u w:val="single"/>
              </w:rPr>
              <w:t>Scenario 2:</w:t>
            </w:r>
          </w:p>
          <w:p w14:paraId="5638731E" w14:textId="59D33586" w:rsidR="00301690" w:rsidRDefault="00BB3B87" w:rsidP="00B02FEA">
            <w:pPr>
              <w:pStyle w:val="Tabletext"/>
            </w:pPr>
            <w:r>
              <w:t xml:space="preserve">Mr. W teaches high school science. </w:t>
            </w:r>
            <w:r w:rsidR="00627578">
              <w:t xml:space="preserve">The TEKS for his course state that students should complete lab experiments. Mr. W knows that his students </w:t>
            </w:r>
            <w:proofErr w:type="gramStart"/>
            <w:r w:rsidR="00627578">
              <w:t>haven’t</w:t>
            </w:r>
            <w:proofErr w:type="gramEnd"/>
            <w:r w:rsidR="00627578">
              <w:t xml:space="preserve"> had much experience in science labs because the district doesn’t have a lot of science equipment.</w:t>
            </w:r>
          </w:p>
          <w:p w14:paraId="53C8F0B1" w14:textId="04F50698" w:rsidR="00627578" w:rsidRDefault="00627578" w:rsidP="00B02FEA">
            <w:pPr>
              <w:pStyle w:val="Tabletext"/>
            </w:pPr>
            <w:r>
              <w:t>Option A: Mr. W thinks it will be easier for his students to watch videos of the lab experiments rather than complete them on their own.</w:t>
            </w:r>
          </w:p>
          <w:p w14:paraId="741723D8" w14:textId="7A18A42D" w:rsidR="004265C2" w:rsidRPr="00CF3950" w:rsidRDefault="00627578" w:rsidP="00B02FEA">
            <w:pPr>
              <w:pStyle w:val="Tabletext"/>
            </w:pPr>
            <w:r>
              <w:lastRenderedPageBreak/>
              <w:t xml:space="preserve">Option B: Mr. W spends time </w:t>
            </w:r>
            <w:r w:rsidR="00836141">
              <w:t>understanding what his students know about working in the lab and provides instruction on basic lab skills</w:t>
            </w:r>
            <w:r>
              <w:t xml:space="preserve"> before introducing his students to the experiments.</w:t>
            </w: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B125BD" w:rsidRPr="00447D20" w14:paraId="028CE406" w14:textId="77777777" w:rsidTr="173633A0">
        <w:trPr>
          <w:cantSplit w:val="0"/>
          <w:trHeight w:val="420"/>
        </w:trPr>
        <w:tc>
          <w:tcPr>
            <w:tcW w:w="2250" w:type="dxa"/>
          </w:tcPr>
          <w:p w14:paraId="3737C0F3" w14:textId="1D55520B" w:rsidR="00B125BD" w:rsidRDefault="00DA282E" w:rsidP="00B125BD">
            <w:pPr>
              <w:pStyle w:val="Tabletext"/>
              <w:jc w:val="center"/>
            </w:pPr>
            <w:r>
              <w:t>10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6E04A2D5" w14:textId="686F43DC" w:rsidR="009F05F1" w:rsidRDefault="009F05F1" w:rsidP="009F05F1">
            <w:pPr>
              <w:pStyle w:val="Tabletext"/>
              <w:rPr>
                <w:b/>
                <w:bCs/>
              </w:rPr>
            </w:pPr>
            <w:r w:rsidRPr="00430910">
              <w:rPr>
                <w:b/>
                <w:bCs/>
              </w:rPr>
              <w:t xml:space="preserve">Introduction to </w:t>
            </w:r>
            <w:r>
              <w:rPr>
                <w:b/>
                <w:bCs/>
              </w:rPr>
              <w:t xml:space="preserve">Asset- and Deficit-Based </w:t>
            </w:r>
            <w:r w:rsidR="00A0495A">
              <w:rPr>
                <w:b/>
                <w:bCs/>
              </w:rPr>
              <w:t>Teaching</w:t>
            </w:r>
          </w:p>
          <w:p w14:paraId="6C62713B" w14:textId="5DD6B4DD" w:rsidR="00DF131D" w:rsidRDefault="00077166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DF131D">
              <w:t>Set your bellringers aside. We will come back to them in a moment.</w:t>
            </w:r>
          </w:p>
          <w:p w14:paraId="45238505" w14:textId="77777777" w:rsidR="00DF131D" w:rsidRDefault="00DF131D" w:rsidP="00EF5A78">
            <w:pPr>
              <w:pStyle w:val="Tabletextbullet"/>
              <w:numPr>
                <w:ilvl w:val="0"/>
                <w:numId w:val="0"/>
              </w:numPr>
            </w:pPr>
          </w:p>
          <w:p w14:paraId="58A0E3B3" w14:textId="1E5F5CE4" w:rsidR="00902DE6" w:rsidRDefault="00DF131D" w:rsidP="00EF5A78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367DE1">
              <w:t xml:space="preserve"> </w:t>
            </w:r>
            <w:r w:rsidR="00077166">
              <w:t xml:space="preserve">The mindset that </w:t>
            </w:r>
            <w:r w:rsidR="007F4023">
              <w:t xml:space="preserve">an </w:t>
            </w:r>
            <w:r w:rsidR="00077166">
              <w:t xml:space="preserve">educator brings to their classroom is important. How </w:t>
            </w:r>
            <w:r w:rsidR="00750E96">
              <w:t xml:space="preserve">educators </w:t>
            </w:r>
            <w:r w:rsidR="00077166">
              <w:t>view their students shapes how they</w:t>
            </w:r>
            <w:r w:rsidR="0087511E">
              <w:t xml:space="preserve"> support them with reaching academic goals.</w:t>
            </w:r>
          </w:p>
          <w:p w14:paraId="36AA6A66" w14:textId="77777777" w:rsidR="0087511E" w:rsidRDefault="0087511E" w:rsidP="00EF5A78">
            <w:pPr>
              <w:pStyle w:val="Tabletextbullet"/>
              <w:numPr>
                <w:ilvl w:val="0"/>
                <w:numId w:val="0"/>
              </w:numPr>
            </w:pPr>
          </w:p>
          <w:p w14:paraId="0EFCB4A8" w14:textId="0AB04E02" w:rsidR="003E6F84" w:rsidRDefault="003E6F84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T: An asset is something that helps accomplish a goal. So, as teachers, we want to think about the assets that our students bring to the classroom. </w:t>
            </w:r>
            <w:r w:rsidRPr="00A0495A">
              <w:rPr>
                <w:b/>
                <w:bCs/>
              </w:rPr>
              <w:t xml:space="preserve">Asset-based </w:t>
            </w:r>
            <w:r w:rsidR="00A0495A">
              <w:rPr>
                <w:b/>
                <w:bCs/>
              </w:rPr>
              <w:t xml:space="preserve">teaching </w:t>
            </w:r>
            <w:r w:rsidR="00A0495A" w:rsidRPr="00A0495A">
              <w:t>f</w:t>
            </w:r>
            <w:r w:rsidRPr="003E6F84">
              <w:t>ocuses on what students can do rather than what they cannot do.</w:t>
            </w:r>
          </w:p>
          <w:p w14:paraId="38B4FDCC" w14:textId="77777777" w:rsidR="003E6F84" w:rsidRDefault="003E6F84" w:rsidP="00EF5A78">
            <w:pPr>
              <w:pStyle w:val="Tabletextbullet"/>
              <w:numPr>
                <w:ilvl w:val="0"/>
                <w:numId w:val="0"/>
              </w:numPr>
            </w:pPr>
          </w:p>
          <w:p w14:paraId="3106FD27" w14:textId="79141F16" w:rsidR="003E6F84" w:rsidRDefault="003E6F84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S: (Add definition to </w:t>
            </w:r>
            <w:r w:rsidR="0055755D">
              <w:t xml:space="preserve">table </w:t>
            </w:r>
            <w:r>
              <w:t>in Student Guide.)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2"/>
              <w:gridCol w:w="1274"/>
              <w:gridCol w:w="3261"/>
            </w:tblGrid>
            <w:tr w:rsidR="008A6E51" w:rsidRPr="00B415E9" w14:paraId="1AA71B88" w14:textId="77777777" w:rsidTr="008A6E51">
              <w:trPr>
                <w:trHeight w:val="720"/>
              </w:trPr>
              <w:tc>
                <w:tcPr>
                  <w:tcW w:w="762" w:type="dxa"/>
                  <w:vAlign w:val="center"/>
                </w:tcPr>
                <w:p w14:paraId="7BF986D1" w14:textId="46E5FB70" w:rsidR="008A6E51" w:rsidRDefault="008A6E51" w:rsidP="008A6E51">
                  <w:pPr>
                    <w:pStyle w:val="Heading1"/>
                    <w:spacing w:after="160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FEBD0A0" wp14:editId="5CD37602">
                            <wp:extent cx="209550" cy="219075"/>
                            <wp:effectExtent l="0" t="0" r="0" b="9525"/>
                            <wp:docPr id="14" name="Plus Sign 14" descr="Black filled &quot;plus&quot; sign&#10;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219075"/>
                                    </a:xfrm>
                                    <a:prstGeom prst="mathPlus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2F5FF2E" id="Plus Sign 14" o:spid="_x0000_s1026" alt="Black filled &quot;plus&quot; sign&#10;" style="width:16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0955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" path="m27776,84894r52356,l80132,29038r49286,l129418,84894r52356,l181774,134181r-52356,l129418,190037r-49286,l80132,134181r-52356,l27776,84894xe" fillcolor="black [3213]" strokecolor="black [3213]" strokeweight="1pt">
                            <v:stroke joinstyle="miter"/>
                            <v:path arrowok="t" o:connecttype="custom" o:connectlocs="27776,84894;80132,84894;80132,29038;129418,29038;129418,84894;181774,84894;181774,134181;129418,134181;129418,190037;80132,190037;80132,134181;27776,134181;27776,84894" o:connectangles="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274" w:type="dxa"/>
                  <w:vAlign w:val="center"/>
                </w:tcPr>
                <w:p w14:paraId="2EB5FABC" w14:textId="3964EA17" w:rsidR="008A6E51" w:rsidRPr="00EB263A" w:rsidRDefault="008A6E51" w:rsidP="008A6E51">
                  <w:pPr>
                    <w:pStyle w:val="Tabletext"/>
                    <w:rPr>
                      <w:b/>
                      <w:bCs/>
                    </w:rPr>
                  </w:pPr>
                  <w:r w:rsidRPr="00EB263A">
                    <w:rPr>
                      <w:b/>
                      <w:bCs/>
                    </w:rPr>
                    <w:t xml:space="preserve">Asset-Based </w:t>
                  </w:r>
                  <w:r w:rsidR="00A0495A">
                    <w:rPr>
                      <w:b/>
                      <w:bCs/>
                    </w:rPr>
                    <w:t>Teaching</w:t>
                  </w:r>
                </w:p>
              </w:tc>
              <w:tc>
                <w:tcPr>
                  <w:tcW w:w="3261" w:type="dxa"/>
                  <w:vAlign w:val="center"/>
                </w:tcPr>
                <w:p w14:paraId="1660CD0D" w14:textId="259A4ADB" w:rsidR="008A6E51" w:rsidRPr="00B415E9" w:rsidRDefault="008A6E51" w:rsidP="008A6E51">
                  <w:pPr>
                    <w:pStyle w:val="Tabletext"/>
                    <w:rPr>
                      <w:i/>
                      <w:iCs/>
                      <w:color w:val="70AD47" w:themeColor="accent6"/>
                    </w:rPr>
                  </w:pPr>
                </w:p>
              </w:tc>
            </w:tr>
          </w:tbl>
          <w:p w14:paraId="55E81807" w14:textId="6568D4DB" w:rsidR="003E6F84" w:rsidRDefault="004A4F60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T: A deficit is something that makes it harder to accomplish a goal. While all students have areas where they can improve, </w:t>
            </w:r>
            <w:proofErr w:type="gramStart"/>
            <w:r>
              <w:t>it’s</w:t>
            </w:r>
            <w:proofErr w:type="gramEnd"/>
            <w:r>
              <w:t xml:space="preserve"> a problem if </w:t>
            </w:r>
            <w:r w:rsidR="008A6E51">
              <w:t xml:space="preserve">teachers focus </w:t>
            </w:r>
            <w:r w:rsidR="007F4023">
              <w:t xml:space="preserve">only </w:t>
            </w:r>
            <w:r w:rsidR="008A6E51">
              <w:t xml:space="preserve">on those areas. </w:t>
            </w:r>
            <w:r w:rsidR="008A6E51" w:rsidRPr="00A0495A">
              <w:rPr>
                <w:b/>
                <w:bCs/>
              </w:rPr>
              <w:t xml:space="preserve">Deficit-based </w:t>
            </w:r>
            <w:r w:rsidR="00A0495A" w:rsidRPr="00A0495A">
              <w:rPr>
                <w:b/>
                <w:bCs/>
              </w:rPr>
              <w:t>teaching</w:t>
            </w:r>
            <w:r w:rsidR="008A6E51">
              <w:t xml:space="preserve"> </w:t>
            </w:r>
            <w:r w:rsidR="0055755D">
              <w:t>focuses on what students cannot do rather than what they can do.</w:t>
            </w:r>
          </w:p>
          <w:p w14:paraId="35F3D39E" w14:textId="77777777" w:rsidR="0055755D" w:rsidRDefault="0055755D" w:rsidP="00EF5A78">
            <w:pPr>
              <w:pStyle w:val="Tabletextbullet"/>
              <w:numPr>
                <w:ilvl w:val="0"/>
                <w:numId w:val="0"/>
              </w:numPr>
            </w:pPr>
          </w:p>
          <w:p w14:paraId="10FF8495" w14:textId="6BDF4BE2" w:rsidR="0055755D" w:rsidRDefault="0055755D" w:rsidP="00EF5A78">
            <w:pPr>
              <w:pStyle w:val="Tabletextbullet"/>
              <w:numPr>
                <w:ilvl w:val="0"/>
                <w:numId w:val="0"/>
              </w:numPr>
            </w:pPr>
            <w:r>
              <w:t>S: (Add definition to table in Student Guide</w:t>
            </w:r>
            <w:r w:rsidR="009F6EA9">
              <w:t>.)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2"/>
              <w:gridCol w:w="1274"/>
              <w:gridCol w:w="3261"/>
            </w:tblGrid>
            <w:tr w:rsidR="005B184D" w:rsidRPr="00B415E9" w14:paraId="1091CD9F" w14:textId="77777777" w:rsidTr="008E6C2B">
              <w:trPr>
                <w:trHeight w:val="720"/>
              </w:trPr>
              <w:tc>
                <w:tcPr>
                  <w:tcW w:w="762" w:type="dxa"/>
                  <w:vAlign w:val="center"/>
                </w:tcPr>
                <w:p w14:paraId="6DE0D824" w14:textId="3F2772DE" w:rsidR="005B184D" w:rsidRDefault="005B184D" w:rsidP="005B184D">
                  <w:pPr>
                    <w:pStyle w:val="Heading1"/>
                    <w:spacing w:after="160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76E869D" wp14:editId="577DF0EF">
                            <wp:extent cx="352425" cy="171450"/>
                            <wp:effectExtent l="0" t="0" r="0" b="0"/>
                            <wp:docPr id="16" name="Minus Sign 16" descr="Black filled &quot;minus&quot; sign&#10;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52425" cy="171450"/>
                                    </a:xfrm>
                                    <a:prstGeom prst="mathMinus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47FFD54" id="Minus Sign 16" o:spid="_x0000_s1026" alt="Black filled &quot;minus&quot; sign&#10;" style="width:27.75pt;height: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24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" path="m46714,65562r258997,l305711,105888r-258997,l46714,65562xe" fillcolor="black [3213]" strokecolor="black [3213]" strokeweight="1pt">
                            <v:stroke joinstyle="miter"/>
                            <v:path arrowok="t" o:connecttype="custom" o:connectlocs="46714,65562;305711,65562;305711,105888;46714,105888;46714,65562" o:connectangles="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274" w:type="dxa"/>
                  <w:vAlign w:val="center"/>
                </w:tcPr>
                <w:p w14:paraId="65D0DDBA" w14:textId="6763A51A" w:rsidR="005B184D" w:rsidRPr="00EB263A" w:rsidRDefault="005B184D" w:rsidP="005B184D">
                  <w:pPr>
                    <w:pStyle w:val="Tabletext"/>
                    <w:rPr>
                      <w:b/>
                      <w:bCs/>
                    </w:rPr>
                  </w:pPr>
                  <w:r w:rsidRPr="00EB263A">
                    <w:rPr>
                      <w:b/>
                      <w:bCs/>
                    </w:rPr>
                    <w:t xml:space="preserve">Deficit-Based </w:t>
                  </w:r>
                  <w:r w:rsidR="00A0495A">
                    <w:rPr>
                      <w:b/>
                      <w:bCs/>
                    </w:rPr>
                    <w:t>Teaching</w:t>
                  </w:r>
                </w:p>
              </w:tc>
              <w:tc>
                <w:tcPr>
                  <w:tcW w:w="3261" w:type="dxa"/>
                  <w:vAlign w:val="center"/>
                </w:tcPr>
                <w:p w14:paraId="18D72421" w14:textId="77777777" w:rsidR="005B184D" w:rsidRPr="00B415E9" w:rsidRDefault="005B184D" w:rsidP="005B184D">
                  <w:pPr>
                    <w:pStyle w:val="Tabletext"/>
                    <w:rPr>
                      <w:i/>
                      <w:iCs/>
                      <w:color w:val="70AD47" w:themeColor="accent6"/>
                    </w:rPr>
                  </w:pPr>
                </w:p>
              </w:tc>
            </w:tr>
          </w:tbl>
          <w:p w14:paraId="706F17D5" w14:textId="45048AEE" w:rsidR="005B184D" w:rsidRDefault="00CA04DC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T: Sometimes, when teachers think about students, they </w:t>
            </w:r>
            <w:r w:rsidR="00F45643">
              <w:t>think that</w:t>
            </w:r>
            <w:r w:rsidR="00750E96">
              <w:t xml:space="preserve"> students</w:t>
            </w:r>
            <w:r w:rsidR="00F45643">
              <w:t xml:space="preserve"> have deficits that they might not have. For example, in our </w:t>
            </w:r>
            <w:r w:rsidR="007C60D3">
              <w:t>Bellringer</w:t>
            </w:r>
            <w:r w:rsidR="00F45643">
              <w:t xml:space="preserve">, Ms. B thought that her new student could not understand English because she saw him speaking Spanish with his parents. </w:t>
            </w:r>
            <w:r w:rsidR="006506C6">
              <w:t>She assumed something about him without having evidence.</w:t>
            </w:r>
          </w:p>
          <w:p w14:paraId="62FD97E1" w14:textId="5C4EF694" w:rsidR="006506C6" w:rsidRDefault="006506C6" w:rsidP="00EF5A78">
            <w:pPr>
              <w:pStyle w:val="Tabletextbullet"/>
              <w:numPr>
                <w:ilvl w:val="0"/>
                <w:numId w:val="0"/>
              </w:numPr>
            </w:pPr>
          </w:p>
          <w:p w14:paraId="2C792889" w14:textId="55A171B9" w:rsidR="002E7AAE" w:rsidRPr="00C10DF1" w:rsidRDefault="00D31424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</w:t>
            </w:r>
            <w:r w:rsidR="00B614CF">
              <w:t xml:space="preserve">consider how teachers act when </w:t>
            </w:r>
            <w:r w:rsidR="00085530">
              <w:t>they engage in asset-based or deficit-based teaching</w:t>
            </w:r>
            <w:r w:rsidR="00DD02FB">
              <w:t xml:space="preserve">. </w:t>
            </w:r>
            <w:proofErr w:type="gramStart"/>
            <w:r w:rsidR="00B614CF">
              <w:t>I’m</w:t>
            </w:r>
            <w:proofErr w:type="gramEnd"/>
            <w:r w:rsidR="00B614CF">
              <w:t xml:space="preserve"> going to display </w:t>
            </w:r>
            <w:r w:rsidR="009F05F1">
              <w:lastRenderedPageBreak/>
              <w:t xml:space="preserve">several </w:t>
            </w:r>
            <w:r w:rsidR="00750E96">
              <w:t xml:space="preserve">teacher </w:t>
            </w:r>
            <w:r w:rsidR="009F05F1">
              <w:t>behaviors one at a time</w:t>
            </w:r>
            <w:r w:rsidR="00387D03">
              <w:t>; f</w:t>
            </w:r>
            <w:r w:rsidR="009F05F1">
              <w:t xml:space="preserve">or each, write </w:t>
            </w:r>
            <w:r w:rsidR="007253D5">
              <w:t xml:space="preserve">down </w:t>
            </w:r>
            <w:r w:rsidR="007253D5" w:rsidRPr="00EB263A">
              <w:t xml:space="preserve">either </w:t>
            </w:r>
            <w:r w:rsidR="007253D5" w:rsidRPr="00C10DF1">
              <w:t>asset-based or deficit-</w:t>
            </w:r>
            <w:r w:rsidR="00EB263A" w:rsidRPr="00C10DF1">
              <w:t xml:space="preserve">based </w:t>
            </w:r>
            <w:r w:rsidR="007253D5" w:rsidRPr="00C10DF1">
              <w:t>in your Student Guide.</w:t>
            </w:r>
          </w:p>
          <w:p w14:paraId="4FDADDE6" w14:textId="6B90BD8D" w:rsidR="00387D03" w:rsidRDefault="00387D03" w:rsidP="00EF5A78">
            <w:pPr>
              <w:pStyle w:val="Tabletextbullet"/>
              <w:numPr>
                <w:ilvl w:val="0"/>
                <w:numId w:val="0"/>
              </w:numPr>
            </w:pPr>
          </w:p>
          <w:p w14:paraId="2AC4B96B" w14:textId="6390E95B" w:rsidR="00387D03" w:rsidRDefault="00387D03" w:rsidP="00EF5A78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945CA6">
              <w:t>(</w:t>
            </w:r>
            <w:r>
              <w:t xml:space="preserve">Share each teacher behavior </w:t>
            </w:r>
            <w:r w:rsidR="00945CA6">
              <w:t>below; create one slide per behavior.)</w:t>
            </w:r>
          </w:p>
          <w:p w14:paraId="344B7542" w14:textId="77777777" w:rsidR="00E149AC" w:rsidRPr="00945CA6" w:rsidRDefault="00E149AC" w:rsidP="00E149AC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 w:rsidRPr="00945CA6">
              <w:rPr>
                <w:color w:val="000000" w:themeColor="text1"/>
              </w:rPr>
              <w:t>The teacher sets high expectations and helps students meet them.</w:t>
            </w:r>
          </w:p>
          <w:p w14:paraId="7DBCF4C2" w14:textId="4B5356F0" w:rsidR="00E149AC" w:rsidRPr="00945CA6" w:rsidRDefault="00E149AC" w:rsidP="00E149AC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 w:rsidRPr="00945CA6">
              <w:rPr>
                <w:color w:val="000000" w:themeColor="text1"/>
              </w:rPr>
              <w:t xml:space="preserve">The teacher assumes that students </w:t>
            </w:r>
            <w:proofErr w:type="gramStart"/>
            <w:r w:rsidRPr="00945CA6">
              <w:rPr>
                <w:color w:val="000000" w:themeColor="text1"/>
              </w:rPr>
              <w:t>can’t</w:t>
            </w:r>
            <w:proofErr w:type="gramEnd"/>
            <w:r w:rsidRPr="00945CA6">
              <w:rPr>
                <w:color w:val="000000" w:themeColor="text1"/>
              </w:rPr>
              <w:t xml:space="preserve"> or don’t want to be challenged to learn more.</w:t>
            </w:r>
          </w:p>
          <w:p w14:paraId="6CC74914" w14:textId="16B94B78" w:rsidR="00E149AC" w:rsidRDefault="00E149AC" w:rsidP="00945CA6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 w:rsidRPr="00B95605">
              <w:rPr>
                <w:color w:val="000000" w:themeColor="text1"/>
              </w:rPr>
              <w:t xml:space="preserve">The teacher assumes that </w:t>
            </w:r>
            <w:r w:rsidR="00B76E20">
              <w:rPr>
                <w:color w:val="000000" w:themeColor="text1"/>
              </w:rPr>
              <w:t xml:space="preserve">education </w:t>
            </w:r>
            <w:proofErr w:type="gramStart"/>
            <w:r w:rsidR="00B76E20">
              <w:rPr>
                <w:color w:val="000000" w:themeColor="text1"/>
              </w:rPr>
              <w:t>isn’t</w:t>
            </w:r>
            <w:proofErr w:type="gramEnd"/>
            <w:r w:rsidR="00B76E20">
              <w:rPr>
                <w:color w:val="000000" w:themeColor="text1"/>
              </w:rPr>
              <w:t xml:space="preserve"> valued in the </w:t>
            </w:r>
            <w:r w:rsidRPr="00B95605">
              <w:rPr>
                <w:color w:val="000000" w:themeColor="text1"/>
              </w:rPr>
              <w:t>students</w:t>
            </w:r>
            <w:r w:rsidR="00B76E20">
              <w:rPr>
                <w:color w:val="000000" w:themeColor="text1"/>
              </w:rPr>
              <w:t>’ home.</w:t>
            </w:r>
            <w:r w:rsidRPr="00B95605">
              <w:rPr>
                <w:color w:val="000000" w:themeColor="text1"/>
              </w:rPr>
              <w:t xml:space="preserve"> </w:t>
            </w:r>
          </w:p>
          <w:p w14:paraId="65DF1AF3" w14:textId="74181B3C" w:rsidR="00945CA6" w:rsidRDefault="00945CA6" w:rsidP="00945CA6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 w:rsidRPr="00945CA6">
              <w:rPr>
                <w:color w:val="000000" w:themeColor="text1"/>
              </w:rPr>
              <w:t xml:space="preserve">The teacher </w:t>
            </w:r>
            <w:r w:rsidR="005E7CAF">
              <w:rPr>
                <w:color w:val="000000" w:themeColor="text1"/>
              </w:rPr>
              <w:t xml:space="preserve">works with students and families to set </w:t>
            </w:r>
            <w:r w:rsidR="001A4B48">
              <w:rPr>
                <w:color w:val="000000" w:themeColor="text1"/>
              </w:rPr>
              <w:t>challenging academic goals</w:t>
            </w:r>
            <w:r w:rsidRPr="00945CA6">
              <w:rPr>
                <w:color w:val="000000" w:themeColor="text1"/>
              </w:rPr>
              <w:t>.</w:t>
            </w:r>
          </w:p>
          <w:p w14:paraId="4CF4E6F1" w14:textId="7230D444" w:rsidR="00A4065D" w:rsidRDefault="00614DC8" w:rsidP="00E20DDD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When working with students, the teacher identifies the </w:t>
            </w:r>
            <w:r w:rsidR="00E149AC" w:rsidRPr="00B95605">
              <w:rPr>
                <w:color w:val="000000" w:themeColor="text1"/>
              </w:rPr>
              <w:t>unique strengths that can help them succeed</w:t>
            </w:r>
            <w:r w:rsidR="00E149AC">
              <w:rPr>
                <w:color w:val="000000" w:themeColor="text1"/>
              </w:rPr>
              <w:t>.</w:t>
            </w:r>
          </w:p>
          <w:p w14:paraId="7CFC4ECE" w14:textId="37631A85" w:rsidR="00E149AC" w:rsidRDefault="00E149AC" w:rsidP="00E20DDD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 w:rsidRPr="00B95605">
              <w:rPr>
                <w:color w:val="000000" w:themeColor="text1"/>
              </w:rPr>
              <w:t>The teacher provides students with easy assignments</w:t>
            </w:r>
            <w:r w:rsidR="009E74F9">
              <w:rPr>
                <w:color w:val="000000" w:themeColor="text1"/>
              </w:rPr>
              <w:t>,</w:t>
            </w:r>
            <w:r w:rsidR="00541F5B">
              <w:rPr>
                <w:color w:val="000000" w:themeColor="text1"/>
              </w:rPr>
              <w:t xml:space="preserve"> </w:t>
            </w:r>
            <w:r w:rsidR="00624D5F">
              <w:rPr>
                <w:color w:val="000000" w:themeColor="text1"/>
              </w:rPr>
              <w:t>so the</w:t>
            </w:r>
            <w:r w:rsidR="009D08A9">
              <w:rPr>
                <w:color w:val="000000" w:themeColor="text1"/>
              </w:rPr>
              <w:t>y</w:t>
            </w:r>
            <w:r w:rsidR="00624D5F">
              <w:rPr>
                <w:color w:val="000000" w:themeColor="text1"/>
              </w:rPr>
              <w:t xml:space="preserve"> </w:t>
            </w:r>
            <w:proofErr w:type="gramStart"/>
            <w:r w:rsidR="00624D5F">
              <w:rPr>
                <w:color w:val="000000" w:themeColor="text1"/>
              </w:rPr>
              <w:t>don’t</w:t>
            </w:r>
            <w:proofErr w:type="gramEnd"/>
            <w:r w:rsidR="00624D5F">
              <w:rPr>
                <w:color w:val="000000" w:themeColor="text1"/>
              </w:rPr>
              <w:t xml:space="preserve"> get discouraged</w:t>
            </w:r>
            <w:r w:rsidRPr="00B95605">
              <w:rPr>
                <w:color w:val="000000" w:themeColor="text1"/>
              </w:rPr>
              <w:t>.</w:t>
            </w:r>
          </w:p>
          <w:p w14:paraId="2E8CCF78" w14:textId="1BA709D4" w:rsidR="00483C24" w:rsidRDefault="00483C24" w:rsidP="00E20DDD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teacher </w:t>
            </w:r>
            <w:r w:rsidR="001C41AB">
              <w:rPr>
                <w:color w:val="000000" w:themeColor="text1"/>
              </w:rPr>
              <w:t>learns about students t</w:t>
            </w:r>
            <w:r w:rsidR="00876239">
              <w:rPr>
                <w:color w:val="000000" w:themeColor="text1"/>
              </w:rPr>
              <w:t>o</w:t>
            </w:r>
            <w:r w:rsidR="001C41AB">
              <w:rPr>
                <w:color w:val="000000" w:themeColor="text1"/>
              </w:rPr>
              <w:t xml:space="preserve"> understand what skills they bring to the classroom from their</w:t>
            </w:r>
            <w:r w:rsidR="00876239">
              <w:rPr>
                <w:color w:val="000000" w:themeColor="text1"/>
              </w:rPr>
              <w:t xml:space="preserve"> lives outside of school. </w:t>
            </w:r>
          </w:p>
          <w:p w14:paraId="291F1BD7" w14:textId="4A2229B6" w:rsidR="00DA773C" w:rsidRDefault="00E33CA2" w:rsidP="00E20DDD">
            <w:pPr>
              <w:pStyle w:val="Tabletext"/>
              <w:numPr>
                <w:ilvl w:val="0"/>
                <w:numId w:val="43"/>
              </w:numPr>
              <w:spacing w:before="0" w:after="0"/>
              <w:rPr>
                <w:color w:val="000000" w:themeColor="text1"/>
              </w:rPr>
            </w:pPr>
            <w:r w:rsidRPr="00E33CA2">
              <w:rPr>
                <w:color w:val="000000" w:themeColor="text1"/>
              </w:rPr>
              <w:t xml:space="preserve">The teacher assumes that students who have individualized education program (IEP) plans will </w:t>
            </w:r>
            <w:r w:rsidR="00390C06">
              <w:rPr>
                <w:color w:val="000000" w:themeColor="text1"/>
              </w:rPr>
              <w:t>not perform as well as the other students</w:t>
            </w:r>
            <w:r w:rsidRPr="00E33CA2">
              <w:rPr>
                <w:color w:val="000000" w:themeColor="text1"/>
              </w:rPr>
              <w:t>.</w:t>
            </w:r>
          </w:p>
          <w:p w14:paraId="18AA7CA8" w14:textId="77777777" w:rsidR="00E149AC" w:rsidRDefault="00E149AC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569F219F" w14:textId="0E6DF1E3" w:rsidR="00E149AC" w:rsidRDefault="00E149AC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</w:t>
            </w:r>
            <w:proofErr w:type="gramStart"/>
            <w:r>
              <w:rPr>
                <w:color w:val="000000" w:themeColor="text1"/>
              </w:rPr>
              <w:t>Let’s</w:t>
            </w:r>
            <w:proofErr w:type="gramEnd"/>
            <w:r>
              <w:rPr>
                <w:color w:val="000000" w:themeColor="text1"/>
              </w:rPr>
              <w:t xml:space="preserve"> look at how we should be categorizing these behaviors.</w:t>
            </w:r>
          </w:p>
          <w:p w14:paraId="0686C6B7" w14:textId="77777777" w:rsidR="00E149AC" w:rsidRDefault="00E149AC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5E913DB" w14:textId="77777777" w:rsidR="00E149AC" w:rsidRDefault="00E149AC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(Share completed table on a final slide; completed table found in Student Guide below).</w:t>
            </w:r>
          </w:p>
          <w:p w14:paraId="06B19E01" w14:textId="77777777" w:rsidR="00614DC8" w:rsidRDefault="00614DC8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F18BED3" w14:textId="5685D4CA" w:rsidR="00614DC8" w:rsidRPr="00C10DF1" w:rsidRDefault="00614DC8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</w:t>
            </w:r>
            <w:r w:rsidR="00324360">
              <w:rPr>
                <w:color w:val="000000" w:themeColor="text1"/>
              </w:rPr>
              <w:t xml:space="preserve">What do the behaviors </w:t>
            </w:r>
            <w:r w:rsidR="00085530">
              <w:rPr>
                <w:color w:val="000000" w:themeColor="text1"/>
              </w:rPr>
              <w:t xml:space="preserve">aligned </w:t>
            </w:r>
            <w:r w:rsidR="00085530" w:rsidRPr="00C10DF1">
              <w:rPr>
                <w:color w:val="000000" w:themeColor="text1"/>
              </w:rPr>
              <w:t>with asset-based teaching</w:t>
            </w:r>
            <w:r w:rsidR="00324360" w:rsidRPr="00C10DF1">
              <w:rPr>
                <w:color w:val="000000" w:themeColor="text1"/>
              </w:rPr>
              <w:t xml:space="preserve"> have in common?</w:t>
            </w:r>
          </w:p>
          <w:p w14:paraId="58960DCF" w14:textId="77777777" w:rsidR="00324360" w:rsidRPr="00C10DF1" w:rsidRDefault="00324360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51170A70" w14:textId="77777777" w:rsidR="00324360" w:rsidRPr="00C10DF1" w:rsidRDefault="00324360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C10DF1">
              <w:rPr>
                <w:color w:val="000000" w:themeColor="text1"/>
              </w:rPr>
              <w:t xml:space="preserve">S: </w:t>
            </w:r>
            <w:r w:rsidR="005D0BBF" w:rsidRPr="00C10DF1">
              <w:rPr>
                <w:color w:val="000000" w:themeColor="text1"/>
              </w:rPr>
              <w:t>The teacher talks about how they believe in their students and shows it with their actions.</w:t>
            </w:r>
          </w:p>
          <w:p w14:paraId="7D4D2D84" w14:textId="77777777" w:rsidR="005D0BBF" w:rsidRPr="00C10DF1" w:rsidRDefault="005D0BBF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62BABB6" w14:textId="42E37CF8" w:rsidR="005D0BBF" w:rsidRPr="00C10DF1" w:rsidRDefault="005D0BBF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C10DF1">
              <w:rPr>
                <w:color w:val="000000" w:themeColor="text1"/>
              </w:rPr>
              <w:t xml:space="preserve">T: What do the behaviors </w:t>
            </w:r>
            <w:r w:rsidR="00085530" w:rsidRPr="00C10DF1">
              <w:rPr>
                <w:color w:val="000000" w:themeColor="text1"/>
              </w:rPr>
              <w:t>aligned with deficit-based teaching</w:t>
            </w:r>
            <w:r w:rsidR="00CF1A43" w:rsidRPr="00C10DF1">
              <w:rPr>
                <w:color w:val="000000" w:themeColor="text1"/>
              </w:rPr>
              <w:t xml:space="preserve"> have in common?</w:t>
            </w:r>
          </w:p>
          <w:p w14:paraId="7A5C925A" w14:textId="77777777" w:rsidR="00CF1A43" w:rsidRPr="00C10DF1" w:rsidRDefault="00CF1A43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0F20730" w14:textId="6192D230" w:rsidR="00CF1A43" w:rsidRPr="00E20DDD" w:rsidRDefault="00CF1A43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The teacher </w:t>
            </w:r>
            <w:proofErr w:type="gramStart"/>
            <w:r>
              <w:rPr>
                <w:color w:val="000000" w:themeColor="text1"/>
              </w:rPr>
              <w:t>doesn’t</w:t>
            </w:r>
            <w:proofErr w:type="gramEnd"/>
            <w:r>
              <w:rPr>
                <w:color w:val="000000" w:themeColor="text1"/>
              </w:rPr>
              <w:t xml:space="preserve"> challenge the students because they think the students don’t want to work hard or aren’t able to do the work.</w:t>
            </w:r>
          </w:p>
        </w:tc>
        <w:tc>
          <w:tcPr>
            <w:tcW w:w="1578" w:type="dxa"/>
          </w:tcPr>
          <w:p w14:paraId="3167A34F" w14:textId="77777777" w:rsidR="00B125BD" w:rsidRDefault="00D75B01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100A9F45" w14:textId="5FFE5840" w:rsidR="00B614CF" w:rsidRPr="00205E12" w:rsidRDefault="00B614CF" w:rsidP="00B125BD">
            <w:pPr>
              <w:pStyle w:val="Tabletext"/>
              <w:jc w:val="center"/>
            </w:pPr>
            <w:r>
              <w:t xml:space="preserve">PowerPoint </w:t>
            </w:r>
          </w:p>
        </w:tc>
      </w:tr>
      <w:tr w:rsidR="00B125BD" w:rsidRPr="00447D20" w14:paraId="74ABDA05" w14:textId="77777777" w:rsidTr="173633A0">
        <w:trPr>
          <w:cantSplit w:val="0"/>
          <w:trHeight w:val="420"/>
        </w:trPr>
        <w:tc>
          <w:tcPr>
            <w:tcW w:w="2250" w:type="dxa"/>
          </w:tcPr>
          <w:p w14:paraId="22C9E52D" w14:textId="1B2982A7" w:rsidR="00B125BD" w:rsidRDefault="00C146C3" w:rsidP="00B125BD">
            <w:pPr>
              <w:pStyle w:val="Tabletext"/>
              <w:jc w:val="center"/>
            </w:pPr>
            <w:r>
              <w:lastRenderedPageBreak/>
              <w:t>5</w:t>
            </w:r>
            <w:r w:rsidR="00DA282E">
              <w:t xml:space="preserve"> mins</w:t>
            </w:r>
          </w:p>
        </w:tc>
        <w:tc>
          <w:tcPr>
            <w:tcW w:w="5528" w:type="dxa"/>
          </w:tcPr>
          <w:p w14:paraId="68A13354" w14:textId="7321F37E" w:rsidR="00F64084" w:rsidRDefault="00D75B01" w:rsidP="009E1B48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Identifying Asset-Based and Deficit-Based </w:t>
            </w:r>
            <w:r w:rsidR="00085530">
              <w:rPr>
                <w:b/>
                <w:bCs/>
              </w:rPr>
              <w:t>Teaching</w:t>
            </w:r>
          </w:p>
          <w:p w14:paraId="2C93EB3A" w14:textId="449F19B7" w:rsidR="00B3313A" w:rsidRDefault="00B3313A" w:rsidP="00584057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Now, </w:t>
            </w:r>
            <w:proofErr w:type="gramStart"/>
            <w:r>
              <w:t>let’s</w:t>
            </w:r>
            <w:proofErr w:type="gramEnd"/>
            <w:r>
              <w:t xml:space="preserve"> return to the examples from the Bell</w:t>
            </w:r>
            <w:r w:rsidR="002E44B2">
              <w:t>r</w:t>
            </w:r>
            <w:r>
              <w:t xml:space="preserve">inger. </w:t>
            </w:r>
            <w:proofErr w:type="gramStart"/>
            <w:r>
              <w:t>Let’s</w:t>
            </w:r>
            <w:proofErr w:type="gramEnd"/>
            <w:r>
              <w:t xml:space="preserve"> think about Ms. B and Mr. W</w:t>
            </w:r>
            <w:r w:rsidR="00850821">
              <w:t>’s approaches to teaching</w:t>
            </w:r>
            <w:r>
              <w:t>.</w:t>
            </w:r>
          </w:p>
          <w:p w14:paraId="2C8653D0" w14:textId="77777777" w:rsidR="00B3313A" w:rsidRDefault="00B3313A" w:rsidP="00584057">
            <w:pPr>
              <w:pStyle w:val="Tabletextbullet"/>
              <w:numPr>
                <w:ilvl w:val="0"/>
                <w:numId w:val="0"/>
              </w:numPr>
            </w:pPr>
          </w:p>
          <w:p w14:paraId="359A6B64" w14:textId="24B76EF8" w:rsidR="00356B31" w:rsidRPr="00C10DF1" w:rsidRDefault="00B3313A" w:rsidP="00584057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0251A9">
              <w:t xml:space="preserve"> </w:t>
            </w:r>
            <w:proofErr w:type="gramStart"/>
            <w:r w:rsidR="00EE0695">
              <w:t>Let’s</w:t>
            </w:r>
            <w:proofErr w:type="gramEnd"/>
            <w:r w:rsidR="00EE0695">
              <w:t xml:space="preserve"> </w:t>
            </w:r>
            <w:r w:rsidR="00EE0695" w:rsidRPr="00C10DF1">
              <w:t xml:space="preserve">start with Option A for Scenario 1. </w:t>
            </w:r>
            <w:r w:rsidR="00356B31" w:rsidRPr="00C10DF1">
              <w:t xml:space="preserve">Does this option show asset-based </w:t>
            </w:r>
            <w:r w:rsidR="00850821" w:rsidRPr="00C10DF1">
              <w:t>teaching</w:t>
            </w:r>
            <w:r w:rsidR="00356B31" w:rsidRPr="00C10DF1">
              <w:t xml:space="preserve"> or deficit-based</w:t>
            </w:r>
            <w:r w:rsidR="00850821" w:rsidRPr="00C10DF1">
              <w:t xml:space="preserve"> teaching</w:t>
            </w:r>
            <w:r w:rsidR="00356B31" w:rsidRPr="00C10DF1">
              <w:t>?</w:t>
            </w:r>
          </w:p>
          <w:p w14:paraId="7E45D16D" w14:textId="77777777" w:rsidR="00356B31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</w:p>
          <w:p w14:paraId="7E6E7F25" w14:textId="3A08EA5C" w:rsidR="000251A9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S: </w:t>
            </w:r>
            <w:r w:rsidR="00B3313A" w:rsidRPr="00C10DF1">
              <w:t xml:space="preserve"> </w:t>
            </w:r>
            <w:r w:rsidRPr="00C10DF1">
              <w:t>Its asset based.</w:t>
            </w:r>
          </w:p>
          <w:p w14:paraId="14CFA82A" w14:textId="77777777" w:rsidR="00356B31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</w:p>
          <w:p w14:paraId="40325357" w14:textId="6B2AE582" w:rsidR="00356B31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  <w:r w:rsidRPr="00C10DF1">
              <w:t>T: Great</w:t>
            </w:r>
            <w:r w:rsidR="009E74F9" w:rsidRPr="00C10DF1">
              <w:t xml:space="preserve">! </w:t>
            </w:r>
            <w:r w:rsidRPr="00C10DF1">
              <w:t xml:space="preserve">What about the teacher’s behavior shows that it reflects asset-based </w:t>
            </w:r>
            <w:r w:rsidR="00850821" w:rsidRPr="00C10DF1">
              <w:t>teaching</w:t>
            </w:r>
            <w:r w:rsidRPr="00C10DF1">
              <w:t>?</w:t>
            </w:r>
          </w:p>
          <w:p w14:paraId="1C9B548D" w14:textId="77777777" w:rsidR="00356B31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</w:p>
          <w:p w14:paraId="31EFB632" w14:textId="52811870" w:rsidR="00B3313A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S: </w:t>
            </w:r>
            <w:r w:rsidR="000855A3" w:rsidRPr="00C10DF1">
              <w:t>Ms. B did not make any assumptions about her new student’s reading level. She gave him an assessment so that she could find out</w:t>
            </w:r>
            <w:r w:rsidR="004F6E7D" w:rsidRPr="00C10DF1">
              <w:t xml:space="preserve"> how well he reads and then provided him with books that will help him develop his skills. </w:t>
            </w:r>
          </w:p>
          <w:p w14:paraId="79DA5D8F" w14:textId="77777777" w:rsidR="00356B31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</w:p>
          <w:p w14:paraId="590784B6" w14:textId="3D113866" w:rsidR="00356B31" w:rsidRPr="00C10DF1" w:rsidRDefault="00356B31" w:rsidP="00584057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T: So, if Option A reflects asset-based </w:t>
            </w:r>
            <w:r w:rsidR="00850821" w:rsidRPr="00C10DF1">
              <w:t>teaching</w:t>
            </w:r>
            <w:r w:rsidRPr="00C10DF1">
              <w:t xml:space="preserve">, we know that Option B reflects deficit-based </w:t>
            </w:r>
            <w:r w:rsidR="00850821" w:rsidRPr="00C10DF1">
              <w:t>teaching</w:t>
            </w:r>
            <w:r w:rsidR="00DD02FB" w:rsidRPr="00C10DF1">
              <w:t xml:space="preserve">. </w:t>
            </w:r>
            <w:r w:rsidR="00717766" w:rsidRPr="00C10DF1">
              <w:t>Who can explain why?</w:t>
            </w:r>
          </w:p>
          <w:p w14:paraId="6C9F525B" w14:textId="77777777" w:rsidR="004F6E7D" w:rsidRPr="00C10DF1" w:rsidRDefault="004F6E7D" w:rsidP="00584057">
            <w:pPr>
              <w:pStyle w:val="Tabletextbullet"/>
              <w:numPr>
                <w:ilvl w:val="0"/>
                <w:numId w:val="0"/>
              </w:numPr>
            </w:pPr>
          </w:p>
          <w:p w14:paraId="26DBCA53" w14:textId="44DC4756" w:rsidR="004F6E7D" w:rsidRPr="00C10DF1" w:rsidRDefault="00717766" w:rsidP="00584057">
            <w:pPr>
              <w:pStyle w:val="Tabletextbullet"/>
              <w:numPr>
                <w:ilvl w:val="0"/>
                <w:numId w:val="0"/>
              </w:numPr>
            </w:pPr>
            <w:r w:rsidRPr="00C10DF1">
              <w:t>S</w:t>
            </w:r>
            <w:r w:rsidR="004F6E7D" w:rsidRPr="00C10DF1">
              <w:t xml:space="preserve">: Ms. B assumed that her student did not understand English. Because on this assumption, she </w:t>
            </w:r>
            <w:r w:rsidR="00762079" w:rsidRPr="00C10DF1">
              <w:t>gave him book</w:t>
            </w:r>
            <w:r w:rsidR="00A4065D" w:rsidRPr="00C10DF1">
              <w:t xml:space="preserve">s that might be </w:t>
            </w:r>
            <w:proofErr w:type="gramStart"/>
            <w:r w:rsidR="00A4065D" w:rsidRPr="00C10DF1">
              <w:t>way too</w:t>
            </w:r>
            <w:proofErr w:type="gramEnd"/>
            <w:r w:rsidR="00A4065D" w:rsidRPr="00C10DF1">
              <w:t xml:space="preserve"> easy for him and not help him learn. </w:t>
            </w:r>
          </w:p>
          <w:p w14:paraId="2B8B1EE5" w14:textId="77777777" w:rsidR="00550E52" w:rsidRPr="00C10DF1" w:rsidRDefault="00550E52" w:rsidP="00584057">
            <w:pPr>
              <w:pStyle w:val="Tabletextbullet"/>
              <w:numPr>
                <w:ilvl w:val="0"/>
                <w:numId w:val="0"/>
              </w:numPr>
            </w:pPr>
          </w:p>
          <w:p w14:paraId="6E76709E" w14:textId="43B7ABBA" w:rsidR="00550E52" w:rsidRPr="00C10DF1" w:rsidRDefault="00550E52" w:rsidP="00584057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T: For the second scenario, take two minutes and identify which option shows asset-based </w:t>
            </w:r>
            <w:r w:rsidR="00304604" w:rsidRPr="00C10DF1">
              <w:t>teaching</w:t>
            </w:r>
            <w:r w:rsidRPr="00C10DF1">
              <w:t xml:space="preserve"> and which demonstrates deficit-based </w:t>
            </w:r>
            <w:r w:rsidR="00304604" w:rsidRPr="00C10DF1">
              <w:t>teaching</w:t>
            </w:r>
            <w:r w:rsidRPr="00C10DF1">
              <w:t>.</w:t>
            </w:r>
            <w:r w:rsidR="00B446BE" w:rsidRPr="00C10DF1">
              <w:t xml:space="preserve"> Fill in the blanks in your Student Guide.</w:t>
            </w:r>
          </w:p>
          <w:p w14:paraId="229F480B" w14:textId="77777777" w:rsidR="00550E52" w:rsidRDefault="00550E52" w:rsidP="00584057">
            <w:pPr>
              <w:pStyle w:val="Tabletextbullet"/>
              <w:numPr>
                <w:ilvl w:val="0"/>
                <w:numId w:val="0"/>
              </w:numPr>
            </w:pPr>
          </w:p>
          <w:p w14:paraId="7B55771A" w14:textId="77777777" w:rsidR="00550E52" w:rsidRDefault="00550E52" w:rsidP="00584057">
            <w:pPr>
              <w:pStyle w:val="Tabletextbullet"/>
              <w:numPr>
                <w:ilvl w:val="0"/>
                <w:numId w:val="0"/>
              </w:numPr>
            </w:pPr>
            <w:r>
              <w:t xml:space="preserve">S: (Fills </w:t>
            </w:r>
            <w:r w:rsidR="002F4686">
              <w:t>in blanks in Student Guide.)</w:t>
            </w:r>
          </w:p>
          <w:p w14:paraId="18C72B71" w14:textId="26C1F570" w:rsidR="002F4686" w:rsidRDefault="002F4686" w:rsidP="002F4686">
            <w:pPr>
              <w:pStyle w:val="ListParagraph"/>
              <w:numPr>
                <w:ilvl w:val="0"/>
                <w:numId w:val="34"/>
              </w:numPr>
              <w:spacing w:after="160" w:line="259" w:lineRule="auto"/>
            </w:pPr>
            <w:r>
              <w:t xml:space="preserve">Option A represents ________________-based </w:t>
            </w:r>
            <w:r w:rsidR="00304604">
              <w:t>teaching</w:t>
            </w:r>
            <w:r>
              <w:t>.</w:t>
            </w:r>
          </w:p>
          <w:p w14:paraId="6355C5E9" w14:textId="78F73A03" w:rsidR="002F4686" w:rsidRDefault="002F4686" w:rsidP="002F4686">
            <w:pPr>
              <w:pStyle w:val="ListParagraph"/>
              <w:numPr>
                <w:ilvl w:val="0"/>
                <w:numId w:val="34"/>
              </w:numPr>
            </w:pPr>
            <w:r>
              <w:t xml:space="preserve">Option B represents ________________-based </w:t>
            </w:r>
            <w:r w:rsidR="00304604">
              <w:t>teaching</w:t>
            </w:r>
            <w:r>
              <w:t>.</w:t>
            </w:r>
          </w:p>
          <w:p w14:paraId="6426DA98" w14:textId="77777777" w:rsidR="00AE5A82" w:rsidRDefault="00AE5A82" w:rsidP="00AE5A82"/>
          <w:p w14:paraId="207C1916" w14:textId="00964D23" w:rsidR="00AE5A82" w:rsidRPr="00C10DF1" w:rsidRDefault="00AE5A82" w:rsidP="00AE5A82">
            <w:r>
              <w:t xml:space="preserve">T: </w:t>
            </w:r>
            <w:r w:rsidRPr="00C10DF1">
              <w:t xml:space="preserve">Which one of these options represents asset-based </w:t>
            </w:r>
            <w:r w:rsidR="00850821" w:rsidRPr="00C10DF1">
              <w:t>teaching</w:t>
            </w:r>
            <w:r w:rsidRPr="00C10DF1">
              <w:t>?</w:t>
            </w:r>
          </w:p>
          <w:p w14:paraId="1959327D" w14:textId="20329FB6" w:rsidR="00AE5A82" w:rsidRPr="00C10DF1" w:rsidRDefault="00AE5A82" w:rsidP="00AE5A82"/>
          <w:p w14:paraId="10802C5D" w14:textId="5BFD3E33" w:rsidR="00AE5A82" w:rsidRPr="00C10DF1" w:rsidRDefault="00717766" w:rsidP="00717766">
            <w:r w:rsidRPr="00C10DF1">
              <w:t xml:space="preserve">S: </w:t>
            </w:r>
            <w:r w:rsidR="004743A3" w:rsidRPr="00C10DF1">
              <w:t xml:space="preserve">Option B shows asset-based </w:t>
            </w:r>
            <w:r w:rsidR="00850821" w:rsidRPr="00C10DF1">
              <w:t>teaching</w:t>
            </w:r>
            <w:r w:rsidR="004743A3" w:rsidRPr="00C10DF1">
              <w:t>.</w:t>
            </w:r>
          </w:p>
          <w:p w14:paraId="2204EC1D" w14:textId="77777777" w:rsidR="004743A3" w:rsidRPr="00C10DF1" w:rsidRDefault="004743A3" w:rsidP="00717766"/>
          <w:p w14:paraId="65509F0D" w14:textId="10C0E6D8" w:rsidR="004743A3" w:rsidRPr="00C10DF1" w:rsidRDefault="004743A3" w:rsidP="00717766">
            <w:r w:rsidRPr="00C10DF1">
              <w:t xml:space="preserve">T: </w:t>
            </w:r>
            <w:proofErr w:type="gramStart"/>
            <w:r w:rsidRPr="00C10DF1">
              <w:t>That’s</w:t>
            </w:r>
            <w:proofErr w:type="gramEnd"/>
            <w:r w:rsidRPr="00C10DF1">
              <w:t xml:space="preserve"> right</w:t>
            </w:r>
            <w:r w:rsidR="00DD02FB" w:rsidRPr="00C10DF1">
              <w:t xml:space="preserve">. </w:t>
            </w:r>
            <w:r w:rsidRPr="00C10DF1">
              <w:t>Who can explain why?</w:t>
            </w:r>
          </w:p>
          <w:p w14:paraId="7BD0DA59" w14:textId="77777777" w:rsidR="004743A3" w:rsidRPr="00C10DF1" w:rsidRDefault="004743A3" w:rsidP="00717766"/>
          <w:p w14:paraId="0A882483" w14:textId="52F96BB2" w:rsidR="004743A3" w:rsidRPr="00C10DF1" w:rsidRDefault="004743A3" w:rsidP="004743A3">
            <w:r w:rsidRPr="00C10DF1">
              <w:t>S: Because the teacher was thinking about what the students</w:t>
            </w:r>
            <w:r w:rsidR="00171FAB" w:rsidRPr="00C10DF1">
              <w:t xml:space="preserve"> </w:t>
            </w:r>
            <w:r w:rsidRPr="00C10DF1">
              <w:t>know and how he can build on that to get them ready for the lab.</w:t>
            </w:r>
          </w:p>
          <w:p w14:paraId="08159000" w14:textId="77777777" w:rsidR="00C011E6" w:rsidRPr="00C10DF1" w:rsidRDefault="00C011E6" w:rsidP="00AE5A82"/>
          <w:p w14:paraId="3DD2B31F" w14:textId="55E2FDE3" w:rsidR="00AE5A82" w:rsidRPr="00C10DF1" w:rsidRDefault="00AE5A82" w:rsidP="00AE5A82">
            <w:r w:rsidRPr="00C10DF1">
              <w:t xml:space="preserve">T: </w:t>
            </w:r>
            <w:r w:rsidR="00AE424E" w:rsidRPr="00C10DF1">
              <w:t>Great job!</w:t>
            </w:r>
            <w:r w:rsidR="00C011E6" w:rsidRPr="00C10DF1">
              <w:t xml:space="preserve"> We know this means that </w:t>
            </w:r>
            <w:r w:rsidR="00854165" w:rsidRPr="00C10DF1">
              <w:t xml:space="preserve">Option </w:t>
            </w:r>
            <w:r w:rsidR="004743A3" w:rsidRPr="00C10DF1">
              <w:t>A</w:t>
            </w:r>
            <w:r w:rsidR="00854165" w:rsidRPr="00C10DF1">
              <w:t xml:space="preserve"> is</w:t>
            </w:r>
            <w:r w:rsidR="00850821" w:rsidRPr="00C10DF1">
              <w:t xml:space="preserve"> </w:t>
            </w:r>
            <w:r w:rsidR="004743A3" w:rsidRPr="00C10DF1">
              <w:t>deficit</w:t>
            </w:r>
            <w:r w:rsidR="00854165" w:rsidRPr="00C10DF1">
              <w:t xml:space="preserve">-based </w:t>
            </w:r>
            <w:r w:rsidR="00850821" w:rsidRPr="00C10DF1">
              <w:t>teaching</w:t>
            </w:r>
            <w:r w:rsidR="00DD02FB" w:rsidRPr="00C10DF1">
              <w:t xml:space="preserve">. </w:t>
            </w:r>
            <w:r w:rsidR="00854165" w:rsidRPr="00C10DF1">
              <w:t>Who can share why?</w:t>
            </w:r>
          </w:p>
          <w:p w14:paraId="65BCCE28" w14:textId="77777777" w:rsidR="009A0B44" w:rsidRPr="00C10DF1" w:rsidRDefault="009A0B44" w:rsidP="00AE5A82"/>
          <w:p w14:paraId="3669B70E" w14:textId="4AC02906" w:rsidR="00AE5A82" w:rsidRPr="00B3313A" w:rsidRDefault="009A0B44" w:rsidP="00AE5A82">
            <w:r w:rsidRPr="00C10DF1">
              <w:t xml:space="preserve">S: </w:t>
            </w:r>
            <w:r w:rsidR="00481666" w:rsidRPr="00C10DF1">
              <w:t>He is not thinking about what the students need to do well in the course. He wants to make things easy for them.</w:t>
            </w:r>
          </w:p>
        </w:tc>
        <w:tc>
          <w:tcPr>
            <w:tcW w:w="1578" w:type="dxa"/>
          </w:tcPr>
          <w:p w14:paraId="10A06769" w14:textId="08D9237C" w:rsidR="005711DA" w:rsidRPr="00205E12" w:rsidRDefault="00D75B01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D75B01" w:rsidRPr="00447D20" w14:paraId="7BCA35DD" w14:textId="77777777" w:rsidTr="173633A0">
        <w:trPr>
          <w:cantSplit w:val="0"/>
          <w:trHeight w:val="420"/>
        </w:trPr>
        <w:tc>
          <w:tcPr>
            <w:tcW w:w="2250" w:type="dxa"/>
          </w:tcPr>
          <w:p w14:paraId="74699393" w14:textId="54E49A04" w:rsidR="00D75B01" w:rsidRDefault="00D75B01" w:rsidP="00B125BD">
            <w:pPr>
              <w:pStyle w:val="Tabletext"/>
              <w:jc w:val="center"/>
            </w:pPr>
            <w:r>
              <w:t>10 mins</w:t>
            </w:r>
          </w:p>
        </w:tc>
        <w:tc>
          <w:tcPr>
            <w:tcW w:w="5528" w:type="dxa"/>
          </w:tcPr>
          <w:p w14:paraId="6014ADB2" w14:textId="3D1614B8" w:rsidR="000C3C80" w:rsidRDefault="00DA282E" w:rsidP="00584057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Now, we are going to give you </w:t>
            </w:r>
            <w:proofErr w:type="gramStart"/>
            <w:r>
              <w:t>some</w:t>
            </w:r>
            <w:proofErr w:type="gramEnd"/>
            <w:r>
              <w:t xml:space="preserve"> additional practice with </w:t>
            </w:r>
            <w:r w:rsidRPr="00C10DF1">
              <w:t xml:space="preserve">identifying asset- and deficit-based </w:t>
            </w:r>
            <w:r w:rsidR="00850821" w:rsidRPr="00C10DF1">
              <w:t>teaching</w:t>
            </w:r>
            <w:r w:rsidRPr="00C10DF1">
              <w:t xml:space="preserve">. </w:t>
            </w:r>
            <w:r w:rsidR="001128C0" w:rsidRPr="00C10DF1">
              <w:t xml:space="preserve">Turn to a </w:t>
            </w:r>
            <w:r w:rsidR="007A1B69" w:rsidRPr="00C10DF1">
              <w:t xml:space="preserve">learning </w:t>
            </w:r>
            <w:r w:rsidR="001128C0" w:rsidRPr="00C10DF1">
              <w:t>partner near your seat and work together</w:t>
            </w:r>
            <w:r w:rsidR="001128C0">
              <w:t xml:space="preserve"> to fill out the chart in the Student Guide.</w:t>
            </w:r>
            <w:r w:rsidR="003D738D">
              <w:t xml:space="preserve"> You have 10 minutes to</w:t>
            </w:r>
            <w:r w:rsidR="00E312BA">
              <w:t xml:space="preserve"> complete the chart.</w:t>
            </w:r>
          </w:p>
          <w:p w14:paraId="6EDFDA86" w14:textId="77777777" w:rsidR="00586F5C" w:rsidRPr="00586F5C" w:rsidRDefault="00586F5C" w:rsidP="00584057">
            <w:pPr>
              <w:pStyle w:val="Tabletextbullet"/>
              <w:numPr>
                <w:ilvl w:val="0"/>
                <w:numId w:val="0"/>
              </w:numPr>
            </w:pPr>
          </w:p>
          <w:p w14:paraId="397476A1" w14:textId="737C494F" w:rsidR="00D75B01" w:rsidRDefault="000C3C80" w:rsidP="00584057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7A1B69">
              <w:t>(</w:t>
            </w:r>
            <w:r>
              <w:t xml:space="preserve">Assist with pairings as needed and </w:t>
            </w:r>
            <w:r w:rsidR="007A1B69">
              <w:t>ensure that every student has at least one partner.</w:t>
            </w:r>
            <w:r w:rsidR="00586F5C">
              <w:t xml:space="preserve"> Groups of 3 may be needed depending on the number of students and arrangement of seats</w:t>
            </w:r>
            <w:r w:rsidR="00337388">
              <w:t>.</w:t>
            </w:r>
            <w:r w:rsidR="007A1B69">
              <w:t>)</w:t>
            </w:r>
          </w:p>
          <w:p w14:paraId="3EB82391" w14:textId="77777777" w:rsidR="00945CA6" w:rsidRDefault="00945CA6" w:rsidP="00584057">
            <w:pPr>
              <w:pStyle w:val="Tabletextbullet"/>
              <w:numPr>
                <w:ilvl w:val="0"/>
                <w:numId w:val="0"/>
              </w:numPr>
            </w:pPr>
          </w:p>
          <w:p w14:paraId="114F5189" w14:textId="5F75E5CB" w:rsidR="00E312BA" w:rsidRPr="000C3C80" w:rsidRDefault="003D649B" w:rsidP="00E33CA2">
            <w:pPr>
              <w:pStyle w:val="Tabletextbullet"/>
              <w:numPr>
                <w:ilvl w:val="0"/>
                <w:numId w:val="0"/>
              </w:numPr>
            </w:pPr>
            <w:r>
              <w:t>S: (Complete the chart in the Student Guide.)</w:t>
            </w:r>
          </w:p>
        </w:tc>
        <w:tc>
          <w:tcPr>
            <w:tcW w:w="1578" w:type="dxa"/>
          </w:tcPr>
          <w:p w14:paraId="2AF7B43C" w14:textId="03C0F47A" w:rsidR="00D75B01" w:rsidRPr="00205E12" w:rsidRDefault="00D75B01" w:rsidP="003A1E76">
            <w:pPr>
              <w:pStyle w:val="Tabletext"/>
              <w:jc w:val="center"/>
            </w:pPr>
            <w:r>
              <w:t>Student Guide</w:t>
            </w:r>
          </w:p>
        </w:tc>
      </w:tr>
      <w:tr w:rsidR="00D75B01" w:rsidRPr="00447D20" w14:paraId="1F988C0F" w14:textId="77777777" w:rsidTr="173633A0">
        <w:trPr>
          <w:cantSplit w:val="0"/>
          <w:trHeight w:val="420"/>
        </w:trPr>
        <w:tc>
          <w:tcPr>
            <w:tcW w:w="2250" w:type="dxa"/>
          </w:tcPr>
          <w:p w14:paraId="48FC519C" w14:textId="09838F24" w:rsidR="00D75B01" w:rsidRDefault="00C146C3" w:rsidP="00B125BD">
            <w:pPr>
              <w:pStyle w:val="Tabletext"/>
              <w:jc w:val="center"/>
            </w:pPr>
            <w:r>
              <w:t>5</w:t>
            </w:r>
            <w:r w:rsidR="00D75B01">
              <w:t xml:space="preserve"> mins</w:t>
            </w:r>
          </w:p>
        </w:tc>
        <w:tc>
          <w:tcPr>
            <w:tcW w:w="5528" w:type="dxa"/>
          </w:tcPr>
          <w:p w14:paraId="3CC79F3A" w14:textId="77777777" w:rsidR="00C146C3" w:rsidRDefault="00C146C3" w:rsidP="00C146C3">
            <w:pPr>
              <w:pStyle w:val="Tabletextbullet"/>
              <w:numPr>
                <w:ilvl w:val="0"/>
                <w:numId w:val="0"/>
              </w:numPr>
            </w:pPr>
            <w:r>
              <w:t>T: (End discussion time and bring students together.)</w:t>
            </w:r>
          </w:p>
          <w:p w14:paraId="51343C27" w14:textId="77777777" w:rsidR="00C146C3" w:rsidRDefault="00C146C3" w:rsidP="00C146C3">
            <w:pPr>
              <w:pStyle w:val="Tabletextbullet"/>
              <w:numPr>
                <w:ilvl w:val="0"/>
                <w:numId w:val="0"/>
              </w:numPr>
            </w:pPr>
          </w:p>
          <w:p w14:paraId="685492CF" w14:textId="38755A09" w:rsidR="00D75B01" w:rsidRDefault="00C146C3" w:rsidP="00C146C3">
            <w:pPr>
              <w:pStyle w:val="Tabletextbullet"/>
              <w:numPr>
                <w:ilvl w:val="0"/>
                <w:numId w:val="0"/>
              </w:numPr>
            </w:pPr>
            <w:r>
              <w:t xml:space="preserve">T: (Review each example, asking for student volunteers to share the </w:t>
            </w:r>
            <w:r w:rsidR="00E30168">
              <w:t>type</w:t>
            </w:r>
            <w:r>
              <w:t xml:space="preserve"> they selected and their reasoning</w:t>
            </w:r>
            <w:r w:rsidR="009A0B44">
              <w:t>.</w:t>
            </w:r>
            <w:r>
              <w:t>)</w:t>
            </w:r>
          </w:p>
          <w:p w14:paraId="476DFD9A" w14:textId="77777777" w:rsidR="00E17AA3" w:rsidRDefault="00E17AA3" w:rsidP="00C146C3">
            <w:pPr>
              <w:pStyle w:val="Tabletextbullet"/>
              <w:numPr>
                <w:ilvl w:val="0"/>
                <w:numId w:val="0"/>
              </w:numPr>
            </w:pPr>
          </w:p>
          <w:p w14:paraId="5488D10C" w14:textId="3881EC3F" w:rsidR="00CC0C8D" w:rsidRPr="00C10DF1" w:rsidRDefault="00E17AA3" w:rsidP="00C146C3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0A26C8">
              <w:t xml:space="preserve">The first one is </w:t>
            </w:r>
            <w:r w:rsidR="000A26C8" w:rsidRPr="00C10DF1">
              <w:t xml:space="preserve">asset-based </w:t>
            </w:r>
            <w:r w:rsidR="00850821" w:rsidRPr="00C10DF1">
              <w:t>teaching</w:t>
            </w:r>
            <w:r w:rsidR="000A26C8" w:rsidRPr="00C10DF1">
              <w:t xml:space="preserve">. </w:t>
            </w:r>
            <w:r w:rsidR="00CC0C8D" w:rsidRPr="00C10DF1">
              <w:t xml:space="preserve">Mr. M found a way to engage </w:t>
            </w:r>
            <w:r w:rsidR="00171FAB" w:rsidRPr="00C10DF1">
              <w:t>his English language learners fully in his lesson.</w:t>
            </w:r>
          </w:p>
          <w:p w14:paraId="6B50FD82" w14:textId="77777777" w:rsidR="00171FAB" w:rsidRPr="00C10DF1" w:rsidRDefault="00171FAB" w:rsidP="00C146C3">
            <w:pPr>
              <w:pStyle w:val="Tabletextbullet"/>
              <w:numPr>
                <w:ilvl w:val="0"/>
                <w:numId w:val="0"/>
              </w:numPr>
            </w:pPr>
          </w:p>
          <w:p w14:paraId="78FB591D" w14:textId="4FF59CCA" w:rsidR="00CC0C8D" w:rsidRPr="00C10DF1" w:rsidRDefault="00CC0C8D" w:rsidP="00C146C3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S: </w:t>
            </w:r>
            <w:r w:rsidR="000A26C8" w:rsidRPr="00C10DF1">
              <w:t xml:space="preserve">The second one is deficit-based </w:t>
            </w:r>
            <w:r w:rsidR="00850821" w:rsidRPr="00C10DF1">
              <w:t>teaching</w:t>
            </w:r>
            <w:r w:rsidR="000A26C8" w:rsidRPr="00C10DF1">
              <w:t>. T</w:t>
            </w:r>
            <w:r w:rsidRPr="00C10DF1">
              <w:t>he two English teachers are using a stereotype about students in their school to decide what assignments to give. They do not acknowledge that students may be interested in pursuing a variety of postsecondary options that involve additional education.</w:t>
            </w:r>
          </w:p>
          <w:p w14:paraId="79C78FA4" w14:textId="77777777" w:rsidR="00CC0C8D" w:rsidRPr="00C10DF1" w:rsidRDefault="00CC0C8D" w:rsidP="00C146C3">
            <w:pPr>
              <w:pStyle w:val="Tabletextbullet"/>
              <w:numPr>
                <w:ilvl w:val="0"/>
                <w:numId w:val="0"/>
              </w:numPr>
            </w:pPr>
          </w:p>
          <w:p w14:paraId="4CFF21AE" w14:textId="39569304" w:rsidR="00CC0C8D" w:rsidRDefault="00CC0C8D" w:rsidP="00C146C3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S: </w:t>
            </w:r>
            <w:r w:rsidR="000A26C8" w:rsidRPr="00C10DF1">
              <w:t xml:space="preserve">The third one is deficit-based </w:t>
            </w:r>
            <w:r w:rsidR="00850821" w:rsidRPr="00C10DF1">
              <w:t>teaching</w:t>
            </w:r>
            <w:r w:rsidR="000A26C8" w:rsidRPr="00C10DF1">
              <w:t>. Because Ms. N knows her students have struggled before, and think</w:t>
            </w:r>
            <w:r w:rsidR="000A26C8" w:rsidRPr="000A26C8">
              <w:t xml:space="preserve"> writing is hard, she assumes she will need to give them bad grades for writing assignments</w:t>
            </w:r>
            <w:r w:rsidR="00DD02FB">
              <w:t xml:space="preserve">. </w:t>
            </w:r>
            <w:r w:rsidR="000A26C8" w:rsidRPr="000A26C8">
              <w:t>In making this decision, Ms. N is focusing on what she perceives as her students’ weaknesses rather than challenging them to become stronger writers.</w:t>
            </w:r>
          </w:p>
          <w:p w14:paraId="2C2BDC1F" w14:textId="77777777" w:rsidR="000A26C8" w:rsidRDefault="000A26C8" w:rsidP="00C146C3">
            <w:pPr>
              <w:pStyle w:val="Tabletextbullet"/>
              <w:numPr>
                <w:ilvl w:val="0"/>
                <w:numId w:val="0"/>
              </w:numPr>
            </w:pPr>
          </w:p>
          <w:p w14:paraId="7518A5BA" w14:textId="5C5A8B5A" w:rsidR="000A26C8" w:rsidRPr="00C10DF1" w:rsidRDefault="000A26C8" w:rsidP="00C146C3">
            <w:pPr>
              <w:pStyle w:val="Tabletextbullet"/>
              <w:numPr>
                <w:ilvl w:val="0"/>
                <w:numId w:val="0"/>
              </w:numPr>
            </w:pPr>
            <w:r>
              <w:t xml:space="preserve">S: The fourth one is </w:t>
            </w:r>
            <w:r w:rsidRPr="00C10DF1">
              <w:t xml:space="preserve">asset-based </w:t>
            </w:r>
            <w:r w:rsidR="00850821" w:rsidRPr="00C10DF1">
              <w:t>teaching</w:t>
            </w:r>
            <w:r w:rsidRPr="00C10DF1">
              <w:t>. By giving his students the option to research holidays other than those celebrated in the United States, Mr. Y is allowing them to develop further knowledge that they already have.</w:t>
            </w:r>
          </w:p>
          <w:p w14:paraId="44906CF9" w14:textId="77777777" w:rsidR="000A26C8" w:rsidRPr="00C10DF1" w:rsidRDefault="000A26C8" w:rsidP="00C146C3">
            <w:pPr>
              <w:pStyle w:val="Tabletextbullet"/>
              <w:numPr>
                <w:ilvl w:val="0"/>
                <w:numId w:val="0"/>
              </w:numPr>
            </w:pPr>
          </w:p>
          <w:p w14:paraId="12D3A74A" w14:textId="0087129E" w:rsidR="000A26C8" w:rsidRDefault="000A26C8" w:rsidP="00C146C3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C10DF1">
              <w:t xml:space="preserve">S: The last one is asset-based </w:t>
            </w:r>
            <w:r w:rsidR="00850821" w:rsidRPr="00C10DF1">
              <w:t>teaching</w:t>
            </w:r>
            <w:r w:rsidRPr="00C10DF1">
              <w:t xml:space="preserve">. </w:t>
            </w:r>
            <w:r w:rsidR="00171FAB" w:rsidRPr="00C10DF1">
              <w:t xml:space="preserve">The teacher pushed the student to </w:t>
            </w:r>
            <w:r w:rsidR="009E74F9" w:rsidRPr="00C10DF1">
              <w:t>fix</w:t>
            </w:r>
            <w:r w:rsidR="00171FAB" w:rsidRPr="00C10DF1">
              <w:t xml:space="preserve"> their answer and</w:t>
            </w:r>
            <w:r w:rsidR="00171FAB">
              <w:t xml:space="preserve"> explain why it was incorrect.</w:t>
            </w:r>
          </w:p>
        </w:tc>
        <w:tc>
          <w:tcPr>
            <w:tcW w:w="1578" w:type="dxa"/>
          </w:tcPr>
          <w:p w14:paraId="5CC57EA6" w14:textId="5D24FB79" w:rsidR="00D75B01" w:rsidRPr="00205E12" w:rsidRDefault="00D75B01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D75B01" w:rsidRPr="00447D20" w14:paraId="0DDA4D06" w14:textId="77777777" w:rsidTr="173633A0">
        <w:trPr>
          <w:cantSplit w:val="0"/>
          <w:trHeight w:val="420"/>
        </w:trPr>
        <w:tc>
          <w:tcPr>
            <w:tcW w:w="2250" w:type="dxa"/>
          </w:tcPr>
          <w:p w14:paraId="435914CB" w14:textId="33380E3D" w:rsidR="00D75B01" w:rsidRDefault="00F51588" w:rsidP="00B125B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05A84210" w14:textId="63734AB4" w:rsidR="00D75B01" w:rsidRDefault="00F51588" w:rsidP="00D75B01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5905D692" w14:textId="225300C4" w:rsidR="00B33B72" w:rsidRDefault="00762E82" w:rsidP="00D75B01">
            <w:pPr>
              <w:pStyle w:val="Tabletextbullet"/>
              <w:numPr>
                <w:ilvl w:val="0"/>
                <w:numId w:val="0"/>
              </w:numPr>
            </w:pPr>
            <w:r w:rsidRPr="00762E82">
              <w:t xml:space="preserve">T: </w:t>
            </w:r>
            <w:proofErr w:type="gramStart"/>
            <w:r w:rsidRPr="00762E82">
              <w:t>Let’s</w:t>
            </w:r>
            <w:proofErr w:type="gramEnd"/>
            <w:r w:rsidRPr="00762E82">
              <w:t xml:space="preserve"> review what we learned.</w:t>
            </w:r>
          </w:p>
          <w:p w14:paraId="65511513" w14:textId="77777777" w:rsidR="00762E82" w:rsidRPr="00762E82" w:rsidRDefault="00762E82" w:rsidP="00D75B01">
            <w:pPr>
              <w:pStyle w:val="Tabletextbullet"/>
              <w:numPr>
                <w:ilvl w:val="0"/>
                <w:numId w:val="0"/>
              </w:numPr>
            </w:pPr>
          </w:p>
          <w:p w14:paraId="6513BDBD" w14:textId="28AC5767" w:rsidR="00762E82" w:rsidRPr="00C10DF1" w:rsidRDefault="00762E82" w:rsidP="00D75B01">
            <w:pPr>
              <w:pStyle w:val="Tabletextbullet"/>
              <w:numPr>
                <w:ilvl w:val="0"/>
                <w:numId w:val="0"/>
              </w:numPr>
            </w:pPr>
            <w:r w:rsidRPr="00762E82">
              <w:t>T:</w:t>
            </w:r>
            <w:r w:rsidR="00745353">
              <w:t xml:space="preserve"> What is the difference between </w:t>
            </w:r>
            <w:r w:rsidR="00745353" w:rsidRPr="00C10DF1">
              <w:t xml:space="preserve">asset-based </w:t>
            </w:r>
            <w:r w:rsidR="00850821" w:rsidRPr="00C10DF1">
              <w:t>teaching</w:t>
            </w:r>
            <w:r w:rsidR="00850821">
              <w:t xml:space="preserve"> </w:t>
            </w:r>
            <w:r w:rsidR="00745353" w:rsidRPr="00C10DF1">
              <w:t xml:space="preserve">and deficit-based </w:t>
            </w:r>
            <w:r w:rsidR="00850821" w:rsidRPr="00C10DF1">
              <w:t>teaching</w:t>
            </w:r>
            <w:r w:rsidR="007955CD" w:rsidRPr="00C10DF1">
              <w:t>?</w:t>
            </w:r>
          </w:p>
          <w:p w14:paraId="04859EE9" w14:textId="152E0253" w:rsidR="00745353" w:rsidRPr="00C10DF1" w:rsidRDefault="00745353" w:rsidP="00D75B01">
            <w:pPr>
              <w:pStyle w:val="Tabletextbullet"/>
              <w:numPr>
                <w:ilvl w:val="0"/>
                <w:numId w:val="0"/>
              </w:numPr>
            </w:pPr>
          </w:p>
          <w:p w14:paraId="5DFD90B4" w14:textId="3A9D1685" w:rsidR="00F51588" w:rsidRPr="00C10DF1" w:rsidRDefault="00745353" w:rsidP="007955CD">
            <w:pPr>
              <w:pStyle w:val="Tabletextbullet"/>
              <w:numPr>
                <w:ilvl w:val="0"/>
                <w:numId w:val="0"/>
              </w:numPr>
            </w:pPr>
            <w:r w:rsidRPr="00C10DF1">
              <w:t>S:</w:t>
            </w:r>
            <w:r w:rsidR="00850821" w:rsidRPr="00C10DF1">
              <w:t xml:space="preserve"> A</w:t>
            </w:r>
            <w:r w:rsidRPr="00C10DF1">
              <w:t xml:space="preserve">sset-based </w:t>
            </w:r>
            <w:r w:rsidR="00850821" w:rsidRPr="00C10DF1">
              <w:t xml:space="preserve">teaching </w:t>
            </w:r>
            <w:r w:rsidR="00572B27" w:rsidRPr="00C10DF1">
              <w:t xml:space="preserve">focuses on the strengths that </w:t>
            </w:r>
            <w:r w:rsidR="007955CD" w:rsidRPr="00C10DF1">
              <w:t xml:space="preserve">students have and how they can use those skills to learn. </w:t>
            </w:r>
            <w:r w:rsidR="00850821" w:rsidRPr="00C10DF1">
              <w:t>D</w:t>
            </w:r>
            <w:r w:rsidR="007955CD" w:rsidRPr="00C10DF1">
              <w:t xml:space="preserve">eficit-based </w:t>
            </w:r>
            <w:r w:rsidR="00850821" w:rsidRPr="00C10DF1">
              <w:t xml:space="preserve">teaching </w:t>
            </w:r>
            <w:r w:rsidR="00D633EC" w:rsidRPr="00C10DF1">
              <w:t>focuses on challenges that students face</w:t>
            </w:r>
            <w:r w:rsidR="00422192" w:rsidRPr="00C10DF1">
              <w:t xml:space="preserve"> and how they stop them from learning.</w:t>
            </w:r>
          </w:p>
          <w:p w14:paraId="55786FBD" w14:textId="77777777" w:rsidR="00D633EC" w:rsidRPr="00C10DF1" w:rsidRDefault="00D633EC" w:rsidP="007955CD">
            <w:pPr>
              <w:pStyle w:val="Tabletextbullet"/>
              <w:numPr>
                <w:ilvl w:val="0"/>
                <w:numId w:val="0"/>
              </w:numPr>
            </w:pPr>
          </w:p>
          <w:p w14:paraId="1391B8C5" w14:textId="186A6C72" w:rsidR="00D633EC" w:rsidRPr="00C10DF1" w:rsidRDefault="00D633EC" w:rsidP="007955CD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T: </w:t>
            </w:r>
            <w:r w:rsidR="00422192" w:rsidRPr="00C10DF1">
              <w:t xml:space="preserve">What are </w:t>
            </w:r>
            <w:proofErr w:type="gramStart"/>
            <w:r w:rsidR="00422192" w:rsidRPr="00C10DF1">
              <w:t>some</w:t>
            </w:r>
            <w:proofErr w:type="gramEnd"/>
            <w:r w:rsidR="00422192" w:rsidRPr="00C10DF1">
              <w:t xml:space="preserve"> behaviors that a teacher </w:t>
            </w:r>
            <w:r w:rsidR="0026547C" w:rsidRPr="00C10DF1">
              <w:t>who uses asset-based teaching would display</w:t>
            </w:r>
            <w:r w:rsidR="00B10001" w:rsidRPr="00C10DF1">
              <w:t>?</w:t>
            </w:r>
          </w:p>
          <w:p w14:paraId="7A7289C4" w14:textId="77777777" w:rsidR="00B10001" w:rsidRPr="00C10DF1" w:rsidRDefault="00B10001" w:rsidP="007955CD">
            <w:pPr>
              <w:pStyle w:val="Tabletextbullet"/>
              <w:numPr>
                <w:ilvl w:val="0"/>
                <w:numId w:val="0"/>
              </w:numPr>
            </w:pPr>
          </w:p>
          <w:p w14:paraId="7D7EFE27" w14:textId="62F3F49B" w:rsidR="00B10001" w:rsidRPr="00C10DF1" w:rsidRDefault="00B10001" w:rsidP="007955CD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S: They </w:t>
            </w:r>
            <w:r w:rsidR="009C5F2B" w:rsidRPr="00C10DF1">
              <w:t>show students that they believe in them</w:t>
            </w:r>
            <w:r w:rsidRPr="00C10DF1">
              <w:t xml:space="preserve"> and let them know that they can do well in school, even if they need </w:t>
            </w:r>
            <w:proofErr w:type="gramStart"/>
            <w:r w:rsidRPr="00C10DF1">
              <w:t>some</w:t>
            </w:r>
            <w:proofErr w:type="gramEnd"/>
            <w:r w:rsidRPr="00C10DF1">
              <w:t xml:space="preserve"> extra help to be successful. They challenge students and encourage them to work through </w:t>
            </w:r>
            <w:r w:rsidRPr="00C10DF1">
              <w:rPr>
                <w:strike/>
              </w:rPr>
              <w:t>hard</w:t>
            </w:r>
            <w:r w:rsidRPr="00C10DF1">
              <w:t xml:space="preserve"> difficult assignments.</w:t>
            </w:r>
          </w:p>
          <w:p w14:paraId="085EBE5A" w14:textId="77777777" w:rsidR="00B10001" w:rsidRPr="00C10DF1" w:rsidRDefault="00B10001" w:rsidP="007955CD">
            <w:pPr>
              <w:pStyle w:val="Tabletextbullet"/>
              <w:numPr>
                <w:ilvl w:val="0"/>
                <w:numId w:val="0"/>
              </w:numPr>
            </w:pPr>
          </w:p>
          <w:p w14:paraId="64678DD5" w14:textId="6FE51603" w:rsidR="00B10001" w:rsidRPr="00C10DF1" w:rsidRDefault="00B10001" w:rsidP="007955CD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T: </w:t>
            </w:r>
            <w:r w:rsidR="0026547C" w:rsidRPr="00C10DF1">
              <w:t xml:space="preserve">What are </w:t>
            </w:r>
            <w:proofErr w:type="gramStart"/>
            <w:r w:rsidR="0026547C" w:rsidRPr="00C10DF1">
              <w:t>some</w:t>
            </w:r>
            <w:proofErr w:type="gramEnd"/>
            <w:r w:rsidR="0026547C" w:rsidRPr="00C10DF1">
              <w:t xml:space="preserve"> behaviors that a teacher who uses deficit-based teaching would display?</w:t>
            </w:r>
          </w:p>
          <w:p w14:paraId="1B033BC2" w14:textId="77777777" w:rsidR="00FB1EEF" w:rsidRPr="00C10DF1" w:rsidRDefault="00FB1EEF" w:rsidP="007955CD">
            <w:pPr>
              <w:pStyle w:val="Tabletextbullet"/>
              <w:numPr>
                <w:ilvl w:val="0"/>
                <w:numId w:val="0"/>
              </w:numPr>
            </w:pPr>
          </w:p>
          <w:p w14:paraId="5E269293" w14:textId="7819881C" w:rsidR="00FB1EEF" w:rsidRPr="00C10DF1" w:rsidRDefault="00FB1EEF" w:rsidP="007955CD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S: They </w:t>
            </w:r>
            <w:proofErr w:type="gramStart"/>
            <w:r w:rsidRPr="00C10DF1">
              <w:t>didn’t</w:t>
            </w:r>
            <w:proofErr w:type="gramEnd"/>
            <w:r w:rsidRPr="00C10DF1">
              <w:t xml:space="preserve"> push students to do their best. </w:t>
            </w:r>
            <w:r w:rsidR="00A97914" w:rsidRPr="00C10DF1">
              <w:t xml:space="preserve">They make assumptions that some students do not want to learn or </w:t>
            </w:r>
            <w:proofErr w:type="gramStart"/>
            <w:r w:rsidR="00A97914" w:rsidRPr="00C10DF1">
              <w:t>can’t</w:t>
            </w:r>
            <w:proofErr w:type="gramEnd"/>
            <w:r w:rsidR="00A97914" w:rsidRPr="00C10DF1">
              <w:t xml:space="preserve"> learn</w:t>
            </w:r>
            <w:r w:rsidR="0070554B" w:rsidRPr="00C10DF1">
              <w:t>, and they are not challenge them.</w:t>
            </w:r>
          </w:p>
          <w:p w14:paraId="779C624E" w14:textId="77777777" w:rsidR="00304C16" w:rsidRPr="00C10DF1" w:rsidRDefault="00304C16" w:rsidP="007955CD">
            <w:pPr>
              <w:pStyle w:val="Tabletextbullet"/>
              <w:numPr>
                <w:ilvl w:val="0"/>
                <w:numId w:val="0"/>
              </w:numPr>
            </w:pPr>
          </w:p>
          <w:p w14:paraId="2E79EF15" w14:textId="789BE6BB" w:rsidR="00304C16" w:rsidRPr="00C10DF1" w:rsidRDefault="00304C16" w:rsidP="007955CD">
            <w:pPr>
              <w:pStyle w:val="Tabletextbullet"/>
              <w:numPr>
                <w:ilvl w:val="0"/>
                <w:numId w:val="0"/>
              </w:numPr>
            </w:pPr>
            <w:r w:rsidRPr="00C10DF1">
              <w:t xml:space="preserve">T: Why would you want to have teachers </w:t>
            </w:r>
            <w:r w:rsidR="0026547C" w:rsidRPr="00C10DF1">
              <w:t>use</w:t>
            </w:r>
            <w:r w:rsidRPr="00C10DF1">
              <w:t xml:space="preserve"> asset-based </w:t>
            </w:r>
            <w:r w:rsidR="0026547C" w:rsidRPr="00C10DF1">
              <w:t>teaching</w:t>
            </w:r>
            <w:r w:rsidRPr="00C10DF1">
              <w:t>?</w:t>
            </w:r>
          </w:p>
          <w:p w14:paraId="491EDF22" w14:textId="77777777" w:rsidR="00304C16" w:rsidRDefault="00304C16" w:rsidP="007955CD">
            <w:pPr>
              <w:pStyle w:val="Tabletextbullet"/>
              <w:numPr>
                <w:ilvl w:val="0"/>
                <w:numId w:val="0"/>
              </w:numPr>
            </w:pPr>
          </w:p>
          <w:p w14:paraId="6104695D" w14:textId="77777777" w:rsidR="00304C16" w:rsidRDefault="00304C16" w:rsidP="007955CD">
            <w:pPr>
              <w:pStyle w:val="Tabletextbullet"/>
              <w:numPr>
                <w:ilvl w:val="0"/>
                <w:numId w:val="0"/>
              </w:numPr>
            </w:pPr>
            <w:r>
              <w:t>S: Answers will vary; examples include:</w:t>
            </w:r>
          </w:p>
          <w:p w14:paraId="156CC494" w14:textId="0AD65E33" w:rsidR="00304C16" w:rsidRPr="00304C16" w:rsidRDefault="00304C16" w:rsidP="00304C16">
            <w:pPr>
              <w:pStyle w:val="Tabletextbullet"/>
              <w:numPr>
                <w:ilvl w:val="0"/>
                <w:numId w:val="44"/>
              </w:numPr>
              <w:rPr>
                <w:b/>
                <w:bCs/>
              </w:rPr>
            </w:pPr>
            <w:r>
              <w:t xml:space="preserve">I want </w:t>
            </w:r>
            <w:r w:rsidR="001A018E">
              <w:t>to go to</w:t>
            </w:r>
            <w:r>
              <w:t xml:space="preserve"> college, and I want a teacher who is hard so that I know </w:t>
            </w:r>
            <w:proofErr w:type="gramStart"/>
            <w:r>
              <w:t>I’m</w:t>
            </w:r>
            <w:proofErr w:type="gramEnd"/>
            <w:r>
              <w:t xml:space="preserve"> ready for it.</w:t>
            </w:r>
          </w:p>
          <w:p w14:paraId="1B3F0A05" w14:textId="77777777" w:rsidR="00304C16" w:rsidRPr="00CE3FCD" w:rsidRDefault="00304C16" w:rsidP="00304C16">
            <w:pPr>
              <w:pStyle w:val="Tabletextbullet"/>
              <w:numPr>
                <w:ilvl w:val="0"/>
                <w:numId w:val="44"/>
              </w:numPr>
              <w:rPr>
                <w:b/>
                <w:bCs/>
              </w:rPr>
            </w:pPr>
            <w:r>
              <w:t xml:space="preserve">Some people might think I </w:t>
            </w:r>
            <w:proofErr w:type="gramStart"/>
            <w:r>
              <w:t>can’t</w:t>
            </w:r>
            <w:proofErr w:type="gramEnd"/>
            <w:r>
              <w:t xml:space="preserve"> learn</w:t>
            </w:r>
            <w:r w:rsidR="00CE3FCD">
              <w:t>, but I can, and I want my teachers to believe in me.</w:t>
            </w:r>
          </w:p>
          <w:p w14:paraId="4B7F81CB" w14:textId="1B31C964" w:rsidR="00CE3FCD" w:rsidRPr="00D75B01" w:rsidRDefault="00CE3FCD" w:rsidP="00304C16">
            <w:pPr>
              <w:pStyle w:val="Tabletextbullet"/>
              <w:numPr>
                <w:ilvl w:val="0"/>
                <w:numId w:val="44"/>
              </w:numPr>
              <w:rPr>
                <w:b/>
                <w:bCs/>
              </w:rPr>
            </w:pPr>
            <w:proofErr w:type="gramStart"/>
            <w:r>
              <w:lastRenderedPageBreak/>
              <w:t>I’m</w:t>
            </w:r>
            <w:proofErr w:type="gramEnd"/>
            <w:r>
              <w:t xml:space="preserve"> not just a good football player. </w:t>
            </w:r>
            <w:proofErr w:type="gramStart"/>
            <w:r>
              <w:t>I’m</w:t>
            </w:r>
            <w:proofErr w:type="gramEnd"/>
            <w:r>
              <w:t xml:space="preserve"> smart, and I want to be challenged in school.</w:t>
            </w:r>
          </w:p>
        </w:tc>
        <w:tc>
          <w:tcPr>
            <w:tcW w:w="1578" w:type="dxa"/>
          </w:tcPr>
          <w:p w14:paraId="75A31E9C" w14:textId="77777777" w:rsidR="00D75B01" w:rsidRDefault="00D75B01" w:rsidP="003A1E76">
            <w:pPr>
              <w:pStyle w:val="Tabletext"/>
              <w:jc w:val="center"/>
            </w:pPr>
          </w:p>
        </w:tc>
      </w:tr>
      <w:tr w:rsidR="00B125BD" w:rsidRPr="00447D20" w14:paraId="047CC7AC" w14:textId="77777777" w:rsidTr="173633A0">
        <w:trPr>
          <w:trHeight w:val="420"/>
        </w:trPr>
        <w:tc>
          <w:tcPr>
            <w:tcW w:w="2250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1C45E3F6" w14:textId="4DE4F12B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404725AA" w14:textId="6AD0233E" w:rsidR="002917C7" w:rsidRPr="00205E12" w:rsidRDefault="002917C7" w:rsidP="002917C7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347C8C14" w14:textId="77777777" w:rsidR="00916B25" w:rsidRDefault="00916B25" w:rsidP="003514CB">
      <w:pPr>
        <w:pStyle w:val="Heading1"/>
        <w:spacing w:after="160"/>
      </w:pPr>
    </w:p>
    <w:sectPr w:rsidR="00916B2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616C1" w14:textId="77777777" w:rsidR="00097770" w:rsidRDefault="00097770" w:rsidP="004C62A0">
      <w:pPr>
        <w:spacing w:after="0" w:line="240" w:lineRule="auto"/>
      </w:pPr>
      <w:r>
        <w:separator/>
      </w:r>
    </w:p>
  </w:endnote>
  <w:endnote w:type="continuationSeparator" w:id="0">
    <w:p w14:paraId="668F1635" w14:textId="77777777" w:rsidR="00097770" w:rsidRDefault="00097770" w:rsidP="004C62A0">
      <w:pPr>
        <w:spacing w:after="0" w:line="240" w:lineRule="auto"/>
      </w:pPr>
      <w:r>
        <w:continuationSeparator/>
      </w:r>
    </w:p>
  </w:endnote>
  <w:endnote w:type="continuationNotice" w:id="1">
    <w:p w14:paraId="20CE5069" w14:textId="77777777" w:rsidR="00097770" w:rsidRDefault="000977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EF8330E" w:rsidR="00485163" w:rsidRPr="009E74F9" w:rsidRDefault="009E74F9" w:rsidP="009E74F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CE22B" w14:textId="77777777" w:rsidR="00097770" w:rsidRDefault="00097770" w:rsidP="004C62A0">
      <w:pPr>
        <w:spacing w:after="0" w:line="240" w:lineRule="auto"/>
      </w:pPr>
      <w:r>
        <w:separator/>
      </w:r>
    </w:p>
  </w:footnote>
  <w:footnote w:type="continuationSeparator" w:id="0">
    <w:p w14:paraId="24C42B55" w14:textId="77777777" w:rsidR="00097770" w:rsidRDefault="00097770" w:rsidP="004C62A0">
      <w:pPr>
        <w:spacing w:after="0" w:line="240" w:lineRule="auto"/>
      </w:pPr>
      <w:r>
        <w:continuationSeparator/>
      </w:r>
    </w:p>
  </w:footnote>
  <w:footnote w:type="continuationNotice" w:id="1">
    <w:p w14:paraId="058570A4" w14:textId="77777777" w:rsidR="00097770" w:rsidRDefault="000977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6F2"/>
    <w:multiLevelType w:val="hybridMultilevel"/>
    <w:tmpl w:val="2EE8EDD4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42F2C"/>
    <w:multiLevelType w:val="hybridMultilevel"/>
    <w:tmpl w:val="EE00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D1DBD"/>
    <w:multiLevelType w:val="hybridMultilevel"/>
    <w:tmpl w:val="49E40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70E86"/>
    <w:multiLevelType w:val="hybridMultilevel"/>
    <w:tmpl w:val="15C0A3AA"/>
    <w:lvl w:ilvl="0" w:tplc="24845E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1B375307"/>
    <w:multiLevelType w:val="hybridMultilevel"/>
    <w:tmpl w:val="150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7022418"/>
    <w:multiLevelType w:val="hybridMultilevel"/>
    <w:tmpl w:val="BF8C0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B4865"/>
    <w:multiLevelType w:val="hybridMultilevel"/>
    <w:tmpl w:val="2F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728EF"/>
    <w:multiLevelType w:val="hybridMultilevel"/>
    <w:tmpl w:val="B238B622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A14DC"/>
    <w:multiLevelType w:val="hybridMultilevel"/>
    <w:tmpl w:val="B1BC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C7011"/>
    <w:multiLevelType w:val="hybridMultilevel"/>
    <w:tmpl w:val="083C41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E243C"/>
    <w:multiLevelType w:val="hybridMultilevel"/>
    <w:tmpl w:val="74265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D4232"/>
    <w:multiLevelType w:val="hybridMultilevel"/>
    <w:tmpl w:val="EDE2B3C8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F4739"/>
    <w:multiLevelType w:val="hybridMultilevel"/>
    <w:tmpl w:val="458C5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815B0"/>
    <w:multiLevelType w:val="hybridMultilevel"/>
    <w:tmpl w:val="4C46811C"/>
    <w:lvl w:ilvl="0" w:tplc="48960A9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D56123"/>
    <w:multiLevelType w:val="hybridMultilevel"/>
    <w:tmpl w:val="85C07B80"/>
    <w:lvl w:ilvl="0" w:tplc="04090011">
      <w:start w:val="1"/>
      <w:numFmt w:val="decimal"/>
      <w:lvlText w:val="%1)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4C3F6243"/>
    <w:multiLevelType w:val="hybridMultilevel"/>
    <w:tmpl w:val="D67C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92A6B"/>
    <w:multiLevelType w:val="hybridMultilevel"/>
    <w:tmpl w:val="20D27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2E4BDE"/>
    <w:multiLevelType w:val="hybridMultilevel"/>
    <w:tmpl w:val="A58C823C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5F764F"/>
    <w:multiLevelType w:val="hybridMultilevel"/>
    <w:tmpl w:val="74265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C761DC"/>
    <w:multiLevelType w:val="hybridMultilevel"/>
    <w:tmpl w:val="07D60FA8"/>
    <w:lvl w:ilvl="0" w:tplc="4CD4CC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13203"/>
    <w:multiLevelType w:val="hybridMultilevel"/>
    <w:tmpl w:val="7A4E8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81244"/>
    <w:multiLevelType w:val="hybridMultilevel"/>
    <w:tmpl w:val="FA4600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07B0C"/>
    <w:multiLevelType w:val="hybridMultilevel"/>
    <w:tmpl w:val="FF784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D5095C"/>
    <w:multiLevelType w:val="hybridMultilevel"/>
    <w:tmpl w:val="623295D2"/>
    <w:lvl w:ilvl="0" w:tplc="2F7E72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99141E"/>
    <w:multiLevelType w:val="hybridMultilevel"/>
    <w:tmpl w:val="EF02C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01D90"/>
    <w:multiLevelType w:val="hybridMultilevel"/>
    <w:tmpl w:val="AB9E7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3F364F"/>
    <w:multiLevelType w:val="hybridMultilevel"/>
    <w:tmpl w:val="DA2455AE"/>
    <w:lvl w:ilvl="0" w:tplc="C03EA6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E0602"/>
    <w:multiLevelType w:val="hybridMultilevel"/>
    <w:tmpl w:val="20D27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528955">
    <w:abstractNumId w:val="2"/>
  </w:num>
  <w:num w:numId="2" w16cid:durableId="103039953">
    <w:abstractNumId w:val="10"/>
  </w:num>
  <w:num w:numId="3" w16cid:durableId="901254494">
    <w:abstractNumId w:val="7"/>
  </w:num>
  <w:num w:numId="4" w16cid:durableId="1232427909">
    <w:abstractNumId w:val="37"/>
  </w:num>
  <w:num w:numId="5" w16cid:durableId="1363751288">
    <w:abstractNumId w:val="14"/>
  </w:num>
  <w:num w:numId="6" w16cid:durableId="1345859084">
    <w:abstractNumId w:val="22"/>
  </w:num>
  <w:num w:numId="7" w16cid:durableId="1171216263">
    <w:abstractNumId w:val="5"/>
  </w:num>
  <w:num w:numId="8" w16cid:durableId="808286219">
    <w:abstractNumId w:val="12"/>
  </w:num>
  <w:num w:numId="9" w16cid:durableId="1748764278">
    <w:abstractNumId w:val="18"/>
  </w:num>
  <w:num w:numId="10" w16cid:durableId="1847358982">
    <w:abstractNumId w:val="35"/>
  </w:num>
  <w:num w:numId="11" w16cid:durableId="739064325">
    <w:abstractNumId w:val="20"/>
  </w:num>
  <w:num w:numId="12" w16cid:durableId="261647006">
    <w:abstractNumId w:val="11"/>
  </w:num>
  <w:num w:numId="13" w16cid:durableId="1658069000">
    <w:abstractNumId w:val="38"/>
  </w:num>
  <w:num w:numId="14" w16cid:durableId="246041230">
    <w:abstractNumId w:val="21"/>
  </w:num>
  <w:num w:numId="15" w16cid:durableId="1013994949">
    <w:abstractNumId w:val="23"/>
  </w:num>
  <w:num w:numId="16" w16cid:durableId="1613705993">
    <w:abstractNumId w:val="8"/>
  </w:num>
  <w:num w:numId="17" w16cid:durableId="2106801783">
    <w:abstractNumId w:val="3"/>
  </w:num>
  <w:num w:numId="18" w16cid:durableId="678627413">
    <w:abstractNumId w:val="1"/>
  </w:num>
  <w:num w:numId="19" w16cid:durableId="243611936">
    <w:abstractNumId w:val="15"/>
  </w:num>
  <w:num w:numId="20" w16cid:durableId="1338579928">
    <w:abstractNumId w:val="28"/>
  </w:num>
  <w:num w:numId="21" w16cid:durableId="397214561">
    <w:abstractNumId w:val="19"/>
  </w:num>
  <w:num w:numId="22" w16cid:durableId="976766806">
    <w:abstractNumId w:val="27"/>
  </w:num>
  <w:num w:numId="23" w16cid:durableId="917717407">
    <w:abstractNumId w:val="33"/>
  </w:num>
  <w:num w:numId="24" w16cid:durableId="1346126554">
    <w:abstractNumId w:val="17"/>
  </w:num>
  <w:num w:numId="25" w16cid:durableId="516425459">
    <w:abstractNumId w:val="29"/>
  </w:num>
  <w:num w:numId="26" w16cid:durableId="1425228475">
    <w:abstractNumId w:val="25"/>
  </w:num>
  <w:num w:numId="27" w16cid:durableId="217130820">
    <w:abstractNumId w:val="26"/>
  </w:num>
  <w:num w:numId="28" w16cid:durableId="1047533622">
    <w:abstractNumId w:val="31"/>
  </w:num>
  <w:num w:numId="29" w16cid:durableId="1764299017">
    <w:abstractNumId w:val="6"/>
  </w:num>
  <w:num w:numId="30" w16cid:durableId="835806062">
    <w:abstractNumId w:val="9"/>
  </w:num>
  <w:num w:numId="31" w16cid:durableId="1559392136">
    <w:abstractNumId w:val="34"/>
  </w:num>
  <w:num w:numId="32" w16cid:durableId="1482699277">
    <w:abstractNumId w:val="36"/>
  </w:num>
  <w:num w:numId="33" w16cid:durableId="928196890">
    <w:abstractNumId w:val="16"/>
  </w:num>
  <w:num w:numId="34" w16cid:durableId="1987321613">
    <w:abstractNumId w:val="24"/>
  </w:num>
  <w:num w:numId="35" w16cid:durableId="1955594395">
    <w:abstractNumId w:val="2"/>
  </w:num>
  <w:num w:numId="36" w16cid:durableId="1629581189">
    <w:abstractNumId w:val="2"/>
  </w:num>
  <w:num w:numId="37" w16cid:durableId="2014601048">
    <w:abstractNumId w:val="2"/>
  </w:num>
  <w:num w:numId="38" w16cid:durableId="1734699453">
    <w:abstractNumId w:val="2"/>
  </w:num>
  <w:num w:numId="39" w16cid:durableId="67846852">
    <w:abstractNumId w:val="2"/>
  </w:num>
  <w:num w:numId="40" w16cid:durableId="1424522984">
    <w:abstractNumId w:val="2"/>
  </w:num>
  <w:num w:numId="41" w16cid:durableId="1822958873">
    <w:abstractNumId w:val="2"/>
  </w:num>
  <w:num w:numId="42" w16cid:durableId="1092778780">
    <w:abstractNumId w:val="13"/>
  </w:num>
  <w:num w:numId="43" w16cid:durableId="438718502">
    <w:abstractNumId w:val="4"/>
  </w:num>
  <w:num w:numId="44" w16cid:durableId="1539512729">
    <w:abstractNumId w:val="0"/>
  </w:num>
  <w:num w:numId="45" w16cid:durableId="82188355">
    <w:abstractNumId w:val="30"/>
  </w:num>
  <w:num w:numId="46" w16cid:durableId="1385106943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4E17"/>
    <w:rsid w:val="00011E61"/>
    <w:rsid w:val="000133B3"/>
    <w:rsid w:val="00013F96"/>
    <w:rsid w:val="00015EA8"/>
    <w:rsid w:val="00017457"/>
    <w:rsid w:val="000174FC"/>
    <w:rsid w:val="000178A9"/>
    <w:rsid w:val="000229D7"/>
    <w:rsid w:val="000251A9"/>
    <w:rsid w:val="00025E27"/>
    <w:rsid w:val="0002700A"/>
    <w:rsid w:val="000304FE"/>
    <w:rsid w:val="00031296"/>
    <w:rsid w:val="0003584E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B92"/>
    <w:rsid w:val="0005018A"/>
    <w:rsid w:val="0005242C"/>
    <w:rsid w:val="00053812"/>
    <w:rsid w:val="00053CE9"/>
    <w:rsid w:val="00055408"/>
    <w:rsid w:val="00055EFC"/>
    <w:rsid w:val="00057E53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DA6"/>
    <w:rsid w:val="00064EDE"/>
    <w:rsid w:val="00064F5A"/>
    <w:rsid w:val="000660BD"/>
    <w:rsid w:val="00066339"/>
    <w:rsid w:val="00066AF8"/>
    <w:rsid w:val="00070022"/>
    <w:rsid w:val="00070A64"/>
    <w:rsid w:val="00074E28"/>
    <w:rsid w:val="00075672"/>
    <w:rsid w:val="00075C4F"/>
    <w:rsid w:val="00076087"/>
    <w:rsid w:val="00076191"/>
    <w:rsid w:val="00077166"/>
    <w:rsid w:val="0007774F"/>
    <w:rsid w:val="00080068"/>
    <w:rsid w:val="00080842"/>
    <w:rsid w:val="00080A97"/>
    <w:rsid w:val="00082554"/>
    <w:rsid w:val="00082711"/>
    <w:rsid w:val="00082EF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770"/>
    <w:rsid w:val="00097D52"/>
    <w:rsid w:val="00097EAA"/>
    <w:rsid w:val="000A0D14"/>
    <w:rsid w:val="000A1841"/>
    <w:rsid w:val="000A24CA"/>
    <w:rsid w:val="000A26C8"/>
    <w:rsid w:val="000A3608"/>
    <w:rsid w:val="000A3B71"/>
    <w:rsid w:val="000A3F32"/>
    <w:rsid w:val="000A5534"/>
    <w:rsid w:val="000A70DF"/>
    <w:rsid w:val="000A7119"/>
    <w:rsid w:val="000A7F61"/>
    <w:rsid w:val="000B103F"/>
    <w:rsid w:val="000B21EA"/>
    <w:rsid w:val="000B26AD"/>
    <w:rsid w:val="000B35B2"/>
    <w:rsid w:val="000B3848"/>
    <w:rsid w:val="000B38F1"/>
    <w:rsid w:val="000B5088"/>
    <w:rsid w:val="000B5C9F"/>
    <w:rsid w:val="000B7018"/>
    <w:rsid w:val="000C17A4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BF4"/>
    <w:rsid w:val="000D5EFC"/>
    <w:rsid w:val="000E0552"/>
    <w:rsid w:val="000E1CA6"/>
    <w:rsid w:val="000E2D38"/>
    <w:rsid w:val="000E2DAF"/>
    <w:rsid w:val="000E3BFB"/>
    <w:rsid w:val="000E50B3"/>
    <w:rsid w:val="000E5866"/>
    <w:rsid w:val="000E71C4"/>
    <w:rsid w:val="000E788C"/>
    <w:rsid w:val="000F1007"/>
    <w:rsid w:val="000F128D"/>
    <w:rsid w:val="000F2682"/>
    <w:rsid w:val="000F2E0A"/>
    <w:rsid w:val="000F3F4A"/>
    <w:rsid w:val="000F5BAC"/>
    <w:rsid w:val="000F6967"/>
    <w:rsid w:val="000F6D4B"/>
    <w:rsid w:val="000F7B0A"/>
    <w:rsid w:val="00101C02"/>
    <w:rsid w:val="00102C15"/>
    <w:rsid w:val="0010418B"/>
    <w:rsid w:val="00104876"/>
    <w:rsid w:val="00107653"/>
    <w:rsid w:val="00107D91"/>
    <w:rsid w:val="001107C2"/>
    <w:rsid w:val="001118C1"/>
    <w:rsid w:val="00111937"/>
    <w:rsid w:val="00112098"/>
    <w:rsid w:val="0011222C"/>
    <w:rsid w:val="0011265A"/>
    <w:rsid w:val="001128C0"/>
    <w:rsid w:val="0011665E"/>
    <w:rsid w:val="0011717A"/>
    <w:rsid w:val="00121103"/>
    <w:rsid w:val="00122DA9"/>
    <w:rsid w:val="00123471"/>
    <w:rsid w:val="001241E4"/>
    <w:rsid w:val="00124F90"/>
    <w:rsid w:val="0012574F"/>
    <w:rsid w:val="00130E7A"/>
    <w:rsid w:val="00131003"/>
    <w:rsid w:val="00132FAB"/>
    <w:rsid w:val="00134F2D"/>
    <w:rsid w:val="001351C6"/>
    <w:rsid w:val="00135237"/>
    <w:rsid w:val="001352D9"/>
    <w:rsid w:val="00137728"/>
    <w:rsid w:val="00137DFB"/>
    <w:rsid w:val="00140C96"/>
    <w:rsid w:val="001411AA"/>
    <w:rsid w:val="00141862"/>
    <w:rsid w:val="00143C15"/>
    <w:rsid w:val="001449A3"/>
    <w:rsid w:val="00144F5B"/>
    <w:rsid w:val="00145EA2"/>
    <w:rsid w:val="00147532"/>
    <w:rsid w:val="001479E6"/>
    <w:rsid w:val="001508E5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1FAB"/>
    <w:rsid w:val="0017237C"/>
    <w:rsid w:val="00172582"/>
    <w:rsid w:val="0017259E"/>
    <w:rsid w:val="00172DA6"/>
    <w:rsid w:val="0017332A"/>
    <w:rsid w:val="00174340"/>
    <w:rsid w:val="0017501A"/>
    <w:rsid w:val="00175F63"/>
    <w:rsid w:val="00176A90"/>
    <w:rsid w:val="0017723D"/>
    <w:rsid w:val="00180755"/>
    <w:rsid w:val="001809AE"/>
    <w:rsid w:val="00180C33"/>
    <w:rsid w:val="001835C3"/>
    <w:rsid w:val="001838F1"/>
    <w:rsid w:val="00183AE1"/>
    <w:rsid w:val="00183D2F"/>
    <w:rsid w:val="001849B6"/>
    <w:rsid w:val="0018594B"/>
    <w:rsid w:val="00186913"/>
    <w:rsid w:val="00186D06"/>
    <w:rsid w:val="00186F34"/>
    <w:rsid w:val="00191D90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5F79"/>
    <w:rsid w:val="001A7ECA"/>
    <w:rsid w:val="001B0051"/>
    <w:rsid w:val="001B0665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FDC"/>
    <w:rsid w:val="001C33C4"/>
    <w:rsid w:val="001C41AB"/>
    <w:rsid w:val="001C5FBD"/>
    <w:rsid w:val="001D0016"/>
    <w:rsid w:val="001D1A1B"/>
    <w:rsid w:val="001D21BD"/>
    <w:rsid w:val="001D2B73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5465"/>
    <w:rsid w:val="001E72C2"/>
    <w:rsid w:val="001F066E"/>
    <w:rsid w:val="001F0D96"/>
    <w:rsid w:val="001F0FCE"/>
    <w:rsid w:val="001F1D08"/>
    <w:rsid w:val="001F3CE2"/>
    <w:rsid w:val="001F6F49"/>
    <w:rsid w:val="002012F4"/>
    <w:rsid w:val="002028B5"/>
    <w:rsid w:val="00204BCE"/>
    <w:rsid w:val="00204F0D"/>
    <w:rsid w:val="0020573E"/>
    <w:rsid w:val="00205E12"/>
    <w:rsid w:val="00207623"/>
    <w:rsid w:val="002113EC"/>
    <w:rsid w:val="00211940"/>
    <w:rsid w:val="00211AC4"/>
    <w:rsid w:val="00211C95"/>
    <w:rsid w:val="00212966"/>
    <w:rsid w:val="002133F4"/>
    <w:rsid w:val="00213B34"/>
    <w:rsid w:val="0021416F"/>
    <w:rsid w:val="002211C1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1CB1"/>
    <w:rsid w:val="00241CDC"/>
    <w:rsid w:val="0024439B"/>
    <w:rsid w:val="00245E55"/>
    <w:rsid w:val="0024645F"/>
    <w:rsid w:val="002467ED"/>
    <w:rsid w:val="00246C66"/>
    <w:rsid w:val="00250B95"/>
    <w:rsid w:val="002523BC"/>
    <w:rsid w:val="00255974"/>
    <w:rsid w:val="00260FE8"/>
    <w:rsid w:val="00263A24"/>
    <w:rsid w:val="0026547C"/>
    <w:rsid w:val="00265E1A"/>
    <w:rsid w:val="00266BCD"/>
    <w:rsid w:val="002706DC"/>
    <w:rsid w:val="0027167A"/>
    <w:rsid w:val="00272202"/>
    <w:rsid w:val="00275EC2"/>
    <w:rsid w:val="00275FA4"/>
    <w:rsid w:val="002808D8"/>
    <w:rsid w:val="00281CD2"/>
    <w:rsid w:val="00282B25"/>
    <w:rsid w:val="002861FB"/>
    <w:rsid w:val="002917C7"/>
    <w:rsid w:val="00293953"/>
    <w:rsid w:val="00293C6D"/>
    <w:rsid w:val="002958C8"/>
    <w:rsid w:val="00295EE5"/>
    <w:rsid w:val="00297AD9"/>
    <w:rsid w:val="002A1BD6"/>
    <w:rsid w:val="002A2D88"/>
    <w:rsid w:val="002A5281"/>
    <w:rsid w:val="002B03E1"/>
    <w:rsid w:val="002B0512"/>
    <w:rsid w:val="002B2D4D"/>
    <w:rsid w:val="002B584C"/>
    <w:rsid w:val="002B5A55"/>
    <w:rsid w:val="002C07B3"/>
    <w:rsid w:val="002C08D1"/>
    <w:rsid w:val="002C3407"/>
    <w:rsid w:val="002C4395"/>
    <w:rsid w:val="002C53FA"/>
    <w:rsid w:val="002C55EB"/>
    <w:rsid w:val="002D2D9A"/>
    <w:rsid w:val="002D395F"/>
    <w:rsid w:val="002D4D79"/>
    <w:rsid w:val="002D55BE"/>
    <w:rsid w:val="002D6AB9"/>
    <w:rsid w:val="002E14B8"/>
    <w:rsid w:val="002E185D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3C9C"/>
    <w:rsid w:val="002F4686"/>
    <w:rsid w:val="002F5CD7"/>
    <w:rsid w:val="002F5FE4"/>
    <w:rsid w:val="00300E6E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775F"/>
    <w:rsid w:val="003101D7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E80"/>
    <w:rsid w:val="00324360"/>
    <w:rsid w:val="003245AB"/>
    <w:rsid w:val="0032534F"/>
    <w:rsid w:val="00325587"/>
    <w:rsid w:val="00326382"/>
    <w:rsid w:val="0032795E"/>
    <w:rsid w:val="00327E8C"/>
    <w:rsid w:val="00330D9D"/>
    <w:rsid w:val="003327AE"/>
    <w:rsid w:val="0033521B"/>
    <w:rsid w:val="00336DA7"/>
    <w:rsid w:val="00337388"/>
    <w:rsid w:val="00340073"/>
    <w:rsid w:val="00340F20"/>
    <w:rsid w:val="003412C9"/>
    <w:rsid w:val="00341AE7"/>
    <w:rsid w:val="00341F28"/>
    <w:rsid w:val="003472BD"/>
    <w:rsid w:val="00347CEE"/>
    <w:rsid w:val="00350A27"/>
    <w:rsid w:val="003514CB"/>
    <w:rsid w:val="003517AC"/>
    <w:rsid w:val="00351AD7"/>
    <w:rsid w:val="003537EB"/>
    <w:rsid w:val="003546B7"/>
    <w:rsid w:val="00354752"/>
    <w:rsid w:val="0035554E"/>
    <w:rsid w:val="00355D45"/>
    <w:rsid w:val="00356660"/>
    <w:rsid w:val="00356B31"/>
    <w:rsid w:val="003570B4"/>
    <w:rsid w:val="00360E31"/>
    <w:rsid w:val="00361752"/>
    <w:rsid w:val="00363316"/>
    <w:rsid w:val="00364317"/>
    <w:rsid w:val="00364F19"/>
    <w:rsid w:val="00365052"/>
    <w:rsid w:val="00367254"/>
    <w:rsid w:val="00367DE1"/>
    <w:rsid w:val="00370686"/>
    <w:rsid w:val="00371A8A"/>
    <w:rsid w:val="0037640E"/>
    <w:rsid w:val="0037664D"/>
    <w:rsid w:val="003849BB"/>
    <w:rsid w:val="00385FA9"/>
    <w:rsid w:val="00386E63"/>
    <w:rsid w:val="00387D03"/>
    <w:rsid w:val="00390C06"/>
    <w:rsid w:val="00390F9D"/>
    <w:rsid w:val="00391205"/>
    <w:rsid w:val="003924EB"/>
    <w:rsid w:val="003928AA"/>
    <w:rsid w:val="00395210"/>
    <w:rsid w:val="003978B0"/>
    <w:rsid w:val="003A097F"/>
    <w:rsid w:val="003A1DF9"/>
    <w:rsid w:val="003A1E76"/>
    <w:rsid w:val="003A7A5F"/>
    <w:rsid w:val="003B2408"/>
    <w:rsid w:val="003B49FF"/>
    <w:rsid w:val="003B7A7B"/>
    <w:rsid w:val="003B7AAB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649B"/>
    <w:rsid w:val="003D738D"/>
    <w:rsid w:val="003D73CB"/>
    <w:rsid w:val="003E1708"/>
    <w:rsid w:val="003E17DB"/>
    <w:rsid w:val="003E1E46"/>
    <w:rsid w:val="003E2814"/>
    <w:rsid w:val="003E55E6"/>
    <w:rsid w:val="003E650D"/>
    <w:rsid w:val="003E6C16"/>
    <w:rsid w:val="003E6F84"/>
    <w:rsid w:val="003E7FC4"/>
    <w:rsid w:val="003F184B"/>
    <w:rsid w:val="003F1871"/>
    <w:rsid w:val="003F3C99"/>
    <w:rsid w:val="003F7197"/>
    <w:rsid w:val="003F74A3"/>
    <w:rsid w:val="003F7FA2"/>
    <w:rsid w:val="00400D60"/>
    <w:rsid w:val="00403D3E"/>
    <w:rsid w:val="004043FE"/>
    <w:rsid w:val="004045D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7A56"/>
    <w:rsid w:val="004214E5"/>
    <w:rsid w:val="0042156A"/>
    <w:rsid w:val="00421A2A"/>
    <w:rsid w:val="00422192"/>
    <w:rsid w:val="004222EA"/>
    <w:rsid w:val="00422BBA"/>
    <w:rsid w:val="00423F9E"/>
    <w:rsid w:val="0042580A"/>
    <w:rsid w:val="004265C2"/>
    <w:rsid w:val="004271F9"/>
    <w:rsid w:val="00427C5A"/>
    <w:rsid w:val="00430910"/>
    <w:rsid w:val="00432BDA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AC0"/>
    <w:rsid w:val="004446FA"/>
    <w:rsid w:val="00445B61"/>
    <w:rsid w:val="00447D20"/>
    <w:rsid w:val="00450FE6"/>
    <w:rsid w:val="00452278"/>
    <w:rsid w:val="00456ACE"/>
    <w:rsid w:val="00457758"/>
    <w:rsid w:val="004636CF"/>
    <w:rsid w:val="004659AB"/>
    <w:rsid w:val="00465A74"/>
    <w:rsid w:val="00466ABF"/>
    <w:rsid w:val="00467678"/>
    <w:rsid w:val="004679AD"/>
    <w:rsid w:val="00467B99"/>
    <w:rsid w:val="00470CD1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5163"/>
    <w:rsid w:val="00486686"/>
    <w:rsid w:val="004868C7"/>
    <w:rsid w:val="00486C8A"/>
    <w:rsid w:val="0049054A"/>
    <w:rsid w:val="00490658"/>
    <w:rsid w:val="00490B05"/>
    <w:rsid w:val="004919D8"/>
    <w:rsid w:val="00491F02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031"/>
    <w:rsid w:val="004B1378"/>
    <w:rsid w:val="004B3B25"/>
    <w:rsid w:val="004B4A73"/>
    <w:rsid w:val="004B62D6"/>
    <w:rsid w:val="004B6652"/>
    <w:rsid w:val="004B69B4"/>
    <w:rsid w:val="004C0A48"/>
    <w:rsid w:val="004C100F"/>
    <w:rsid w:val="004C23C3"/>
    <w:rsid w:val="004C3BD8"/>
    <w:rsid w:val="004C5F44"/>
    <w:rsid w:val="004C62A0"/>
    <w:rsid w:val="004C63F6"/>
    <w:rsid w:val="004C69BA"/>
    <w:rsid w:val="004C71BC"/>
    <w:rsid w:val="004D1E68"/>
    <w:rsid w:val="004D31B6"/>
    <w:rsid w:val="004D6E86"/>
    <w:rsid w:val="004D7588"/>
    <w:rsid w:val="004E24DE"/>
    <w:rsid w:val="004E287B"/>
    <w:rsid w:val="004E3182"/>
    <w:rsid w:val="004F0003"/>
    <w:rsid w:val="004F0F83"/>
    <w:rsid w:val="004F1EAB"/>
    <w:rsid w:val="004F1FB1"/>
    <w:rsid w:val="004F52E7"/>
    <w:rsid w:val="004F6E7D"/>
    <w:rsid w:val="004F6E82"/>
    <w:rsid w:val="00500534"/>
    <w:rsid w:val="00500A85"/>
    <w:rsid w:val="005035D9"/>
    <w:rsid w:val="00505168"/>
    <w:rsid w:val="005060E8"/>
    <w:rsid w:val="005063B6"/>
    <w:rsid w:val="005063E3"/>
    <w:rsid w:val="00506C50"/>
    <w:rsid w:val="00507FC9"/>
    <w:rsid w:val="00510378"/>
    <w:rsid w:val="005118DB"/>
    <w:rsid w:val="00512EB0"/>
    <w:rsid w:val="00512EF8"/>
    <w:rsid w:val="00520304"/>
    <w:rsid w:val="0052110B"/>
    <w:rsid w:val="0052197B"/>
    <w:rsid w:val="00522337"/>
    <w:rsid w:val="0052247D"/>
    <w:rsid w:val="005262BE"/>
    <w:rsid w:val="00526835"/>
    <w:rsid w:val="005274CD"/>
    <w:rsid w:val="00530CFA"/>
    <w:rsid w:val="00530DCD"/>
    <w:rsid w:val="00530F61"/>
    <w:rsid w:val="0053139A"/>
    <w:rsid w:val="005337F0"/>
    <w:rsid w:val="00534A84"/>
    <w:rsid w:val="00535310"/>
    <w:rsid w:val="00535DCE"/>
    <w:rsid w:val="00535EF1"/>
    <w:rsid w:val="00536D1E"/>
    <w:rsid w:val="00537175"/>
    <w:rsid w:val="00537593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71D5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9CE"/>
    <w:rsid w:val="00567048"/>
    <w:rsid w:val="005711DA"/>
    <w:rsid w:val="00571854"/>
    <w:rsid w:val="00571DBE"/>
    <w:rsid w:val="005726D9"/>
    <w:rsid w:val="0057276E"/>
    <w:rsid w:val="00572B27"/>
    <w:rsid w:val="0057568B"/>
    <w:rsid w:val="00580743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80C"/>
    <w:rsid w:val="00593CFE"/>
    <w:rsid w:val="00596B70"/>
    <w:rsid w:val="00596EF7"/>
    <w:rsid w:val="005974D0"/>
    <w:rsid w:val="005A3EC4"/>
    <w:rsid w:val="005A3FA1"/>
    <w:rsid w:val="005A491F"/>
    <w:rsid w:val="005A5079"/>
    <w:rsid w:val="005A5944"/>
    <w:rsid w:val="005A73E1"/>
    <w:rsid w:val="005A783C"/>
    <w:rsid w:val="005B0527"/>
    <w:rsid w:val="005B05D3"/>
    <w:rsid w:val="005B070C"/>
    <w:rsid w:val="005B184D"/>
    <w:rsid w:val="005B2F44"/>
    <w:rsid w:val="005B3F29"/>
    <w:rsid w:val="005B65FF"/>
    <w:rsid w:val="005B7375"/>
    <w:rsid w:val="005C0334"/>
    <w:rsid w:val="005C1842"/>
    <w:rsid w:val="005C1FC2"/>
    <w:rsid w:val="005C5DB7"/>
    <w:rsid w:val="005C68B4"/>
    <w:rsid w:val="005D0957"/>
    <w:rsid w:val="005D0BBF"/>
    <w:rsid w:val="005D18D1"/>
    <w:rsid w:val="005D19FF"/>
    <w:rsid w:val="005D2F4A"/>
    <w:rsid w:val="005D34C1"/>
    <w:rsid w:val="005D3DA9"/>
    <w:rsid w:val="005D3F79"/>
    <w:rsid w:val="005D4550"/>
    <w:rsid w:val="005D5BD2"/>
    <w:rsid w:val="005D5F4D"/>
    <w:rsid w:val="005D7748"/>
    <w:rsid w:val="005E0BF7"/>
    <w:rsid w:val="005E0D6D"/>
    <w:rsid w:val="005E27FF"/>
    <w:rsid w:val="005E2A18"/>
    <w:rsid w:val="005E6172"/>
    <w:rsid w:val="005E7266"/>
    <w:rsid w:val="005E7CAF"/>
    <w:rsid w:val="005F01DA"/>
    <w:rsid w:val="005F02C0"/>
    <w:rsid w:val="005F0497"/>
    <w:rsid w:val="005F0C5E"/>
    <w:rsid w:val="005F0E7A"/>
    <w:rsid w:val="005F5393"/>
    <w:rsid w:val="005F67E5"/>
    <w:rsid w:val="005F7119"/>
    <w:rsid w:val="006009BE"/>
    <w:rsid w:val="00601309"/>
    <w:rsid w:val="00602900"/>
    <w:rsid w:val="00602ABE"/>
    <w:rsid w:val="00605006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22D8E"/>
    <w:rsid w:val="00624D5F"/>
    <w:rsid w:val="00625025"/>
    <w:rsid w:val="00626532"/>
    <w:rsid w:val="00626ABE"/>
    <w:rsid w:val="00627578"/>
    <w:rsid w:val="0063224A"/>
    <w:rsid w:val="00632E8C"/>
    <w:rsid w:val="00635E03"/>
    <w:rsid w:val="00636749"/>
    <w:rsid w:val="00637663"/>
    <w:rsid w:val="006438CB"/>
    <w:rsid w:val="00644588"/>
    <w:rsid w:val="00645118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6CCD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574"/>
    <w:rsid w:val="0067468A"/>
    <w:rsid w:val="00677709"/>
    <w:rsid w:val="0068077A"/>
    <w:rsid w:val="00684678"/>
    <w:rsid w:val="00684B24"/>
    <w:rsid w:val="00686966"/>
    <w:rsid w:val="00686A76"/>
    <w:rsid w:val="006873AA"/>
    <w:rsid w:val="00687E23"/>
    <w:rsid w:val="00694AA2"/>
    <w:rsid w:val="00695397"/>
    <w:rsid w:val="006966B8"/>
    <w:rsid w:val="006967CA"/>
    <w:rsid w:val="006A12C2"/>
    <w:rsid w:val="006A14A8"/>
    <w:rsid w:val="006A2403"/>
    <w:rsid w:val="006A2E7F"/>
    <w:rsid w:val="006A3493"/>
    <w:rsid w:val="006A4B39"/>
    <w:rsid w:val="006A5640"/>
    <w:rsid w:val="006A5B54"/>
    <w:rsid w:val="006A7C46"/>
    <w:rsid w:val="006A7F59"/>
    <w:rsid w:val="006B08C9"/>
    <w:rsid w:val="006B14DE"/>
    <w:rsid w:val="006B257F"/>
    <w:rsid w:val="006B500E"/>
    <w:rsid w:val="006C16EB"/>
    <w:rsid w:val="006C4522"/>
    <w:rsid w:val="006C471A"/>
    <w:rsid w:val="006C5BCD"/>
    <w:rsid w:val="006C6F90"/>
    <w:rsid w:val="006C7BA9"/>
    <w:rsid w:val="006C7F53"/>
    <w:rsid w:val="006D0E8D"/>
    <w:rsid w:val="006D163A"/>
    <w:rsid w:val="006D4EC7"/>
    <w:rsid w:val="006D532C"/>
    <w:rsid w:val="006D656F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7DC3"/>
    <w:rsid w:val="006F26C8"/>
    <w:rsid w:val="006F3DE2"/>
    <w:rsid w:val="006F4F8E"/>
    <w:rsid w:val="006F51A6"/>
    <w:rsid w:val="006F5438"/>
    <w:rsid w:val="006F5484"/>
    <w:rsid w:val="006F7380"/>
    <w:rsid w:val="006F7664"/>
    <w:rsid w:val="006F7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BF1"/>
    <w:rsid w:val="007169C3"/>
    <w:rsid w:val="00717766"/>
    <w:rsid w:val="00720297"/>
    <w:rsid w:val="00721A38"/>
    <w:rsid w:val="00723156"/>
    <w:rsid w:val="0072419E"/>
    <w:rsid w:val="007253D5"/>
    <w:rsid w:val="00726FDF"/>
    <w:rsid w:val="0072758E"/>
    <w:rsid w:val="00731A8C"/>
    <w:rsid w:val="00732BB5"/>
    <w:rsid w:val="007343D0"/>
    <w:rsid w:val="007347B5"/>
    <w:rsid w:val="00735D98"/>
    <w:rsid w:val="00736AEF"/>
    <w:rsid w:val="0074143F"/>
    <w:rsid w:val="00745353"/>
    <w:rsid w:val="00745AF9"/>
    <w:rsid w:val="00745F6F"/>
    <w:rsid w:val="00746E56"/>
    <w:rsid w:val="00746ECC"/>
    <w:rsid w:val="007471E3"/>
    <w:rsid w:val="00750092"/>
    <w:rsid w:val="00750E96"/>
    <w:rsid w:val="0075266C"/>
    <w:rsid w:val="00756846"/>
    <w:rsid w:val="00756D72"/>
    <w:rsid w:val="0076018A"/>
    <w:rsid w:val="00762079"/>
    <w:rsid w:val="007628BF"/>
    <w:rsid w:val="00762E82"/>
    <w:rsid w:val="0076649C"/>
    <w:rsid w:val="00767351"/>
    <w:rsid w:val="00771F56"/>
    <w:rsid w:val="00772A19"/>
    <w:rsid w:val="0077426E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90"/>
    <w:rsid w:val="007905FB"/>
    <w:rsid w:val="00791D12"/>
    <w:rsid w:val="00792300"/>
    <w:rsid w:val="00793603"/>
    <w:rsid w:val="00794884"/>
    <w:rsid w:val="00795363"/>
    <w:rsid w:val="007955CD"/>
    <w:rsid w:val="00795D9B"/>
    <w:rsid w:val="00797826"/>
    <w:rsid w:val="007A0E38"/>
    <w:rsid w:val="007A1B69"/>
    <w:rsid w:val="007A4083"/>
    <w:rsid w:val="007A47F2"/>
    <w:rsid w:val="007A499E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4C57"/>
    <w:rsid w:val="007B6552"/>
    <w:rsid w:val="007B668D"/>
    <w:rsid w:val="007B796C"/>
    <w:rsid w:val="007C04A7"/>
    <w:rsid w:val="007C2073"/>
    <w:rsid w:val="007C28B2"/>
    <w:rsid w:val="007C30C9"/>
    <w:rsid w:val="007C546D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7B17"/>
    <w:rsid w:val="00800660"/>
    <w:rsid w:val="00800ECF"/>
    <w:rsid w:val="00802A78"/>
    <w:rsid w:val="00803B6C"/>
    <w:rsid w:val="008041DC"/>
    <w:rsid w:val="0080624E"/>
    <w:rsid w:val="00810422"/>
    <w:rsid w:val="00810654"/>
    <w:rsid w:val="008115E0"/>
    <w:rsid w:val="00811FCA"/>
    <w:rsid w:val="008129C6"/>
    <w:rsid w:val="00813C6E"/>
    <w:rsid w:val="0081447C"/>
    <w:rsid w:val="00814B2C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534"/>
    <w:rsid w:val="00830627"/>
    <w:rsid w:val="0083177A"/>
    <w:rsid w:val="00831F62"/>
    <w:rsid w:val="008328BA"/>
    <w:rsid w:val="00833792"/>
    <w:rsid w:val="0083488D"/>
    <w:rsid w:val="00835544"/>
    <w:rsid w:val="00836141"/>
    <w:rsid w:val="00837AA9"/>
    <w:rsid w:val="00844755"/>
    <w:rsid w:val="00845594"/>
    <w:rsid w:val="00845AE2"/>
    <w:rsid w:val="00845F88"/>
    <w:rsid w:val="008477CB"/>
    <w:rsid w:val="00850821"/>
    <w:rsid w:val="00851692"/>
    <w:rsid w:val="00854165"/>
    <w:rsid w:val="00857725"/>
    <w:rsid w:val="00860A50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6239"/>
    <w:rsid w:val="008764D3"/>
    <w:rsid w:val="00880091"/>
    <w:rsid w:val="0088183C"/>
    <w:rsid w:val="008819D2"/>
    <w:rsid w:val="00881FBD"/>
    <w:rsid w:val="008832AA"/>
    <w:rsid w:val="00884EB1"/>
    <w:rsid w:val="00885D96"/>
    <w:rsid w:val="008939E5"/>
    <w:rsid w:val="00893D3E"/>
    <w:rsid w:val="00894773"/>
    <w:rsid w:val="00895CE3"/>
    <w:rsid w:val="0089652D"/>
    <w:rsid w:val="008977E9"/>
    <w:rsid w:val="008A05AF"/>
    <w:rsid w:val="008A21CC"/>
    <w:rsid w:val="008A2E9F"/>
    <w:rsid w:val="008A3F4E"/>
    <w:rsid w:val="008A6246"/>
    <w:rsid w:val="008A6E51"/>
    <w:rsid w:val="008A7A72"/>
    <w:rsid w:val="008B07DE"/>
    <w:rsid w:val="008B099F"/>
    <w:rsid w:val="008B19AE"/>
    <w:rsid w:val="008B1C86"/>
    <w:rsid w:val="008B2A8D"/>
    <w:rsid w:val="008B3DC7"/>
    <w:rsid w:val="008B434B"/>
    <w:rsid w:val="008B5241"/>
    <w:rsid w:val="008B7D88"/>
    <w:rsid w:val="008C0766"/>
    <w:rsid w:val="008C19E4"/>
    <w:rsid w:val="008C2BED"/>
    <w:rsid w:val="008C3A04"/>
    <w:rsid w:val="008C5AD2"/>
    <w:rsid w:val="008C6A73"/>
    <w:rsid w:val="008C6A83"/>
    <w:rsid w:val="008C7C84"/>
    <w:rsid w:val="008C7EBC"/>
    <w:rsid w:val="008D02CD"/>
    <w:rsid w:val="008D2381"/>
    <w:rsid w:val="008D2662"/>
    <w:rsid w:val="008D4347"/>
    <w:rsid w:val="008D70D6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F3027"/>
    <w:rsid w:val="008F3B3F"/>
    <w:rsid w:val="008F4F21"/>
    <w:rsid w:val="008F58E1"/>
    <w:rsid w:val="008F72B7"/>
    <w:rsid w:val="009013DE"/>
    <w:rsid w:val="009022BC"/>
    <w:rsid w:val="00902DE6"/>
    <w:rsid w:val="0090366E"/>
    <w:rsid w:val="009040BC"/>
    <w:rsid w:val="00910080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CD"/>
    <w:rsid w:val="009351B6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647"/>
    <w:rsid w:val="009568C6"/>
    <w:rsid w:val="00957208"/>
    <w:rsid w:val="00963751"/>
    <w:rsid w:val="0096422B"/>
    <w:rsid w:val="00964F65"/>
    <w:rsid w:val="00966ECE"/>
    <w:rsid w:val="00970168"/>
    <w:rsid w:val="0097267D"/>
    <w:rsid w:val="00974EE8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5A3C"/>
    <w:rsid w:val="00986129"/>
    <w:rsid w:val="009872E9"/>
    <w:rsid w:val="009908B9"/>
    <w:rsid w:val="00992634"/>
    <w:rsid w:val="00993220"/>
    <w:rsid w:val="009950B3"/>
    <w:rsid w:val="00995675"/>
    <w:rsid w:val="0099599C"/>
    <w:rsid w:val="00996A59"/>
    <w:rsid w:val="00997A06"/>
    <w:rsid w:val="009A08A3"/>
    <w:rsid w:val="009A0B44"/>
    <w:rsid w:val="009A1771"/>
    <w:rsid w:val="009A180E"/>
    <w:rsid w:val="009A2D1D"/>
    <w:rsid w:val="009A607F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E12DD"/>
    <w:rsid w:val="009E1B48"/>
    <w:rsid w:val="009E4364"/>
    <w:rsid w:val="009E73D9"/>
    <w:rsid w:val="009E74F9"/>
    <w:rsid w:val="009E7A6F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495A"/>
    <w:rsid w:val="00A0601E"/>
    <w:rsid w:val="00A0624D"/>
    <w:rsid w:val="00A13691"/>
    <w:rsid w:val="00A15AC0"/>
    <w:rsid w:val="00A2091C"/>
    <w:rsid w:val="00A22C56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3106"/>
    <w:rsid w:val="00A666EE"/>
    <w:rsid w:val="00A66C71"/>
    <w:rsid w:val="00A671A4"/>
    <w:rsid w:val="00A70026"/>
    <w:rsid w:val="00A72A7F"/>
    <w:rsid w:val="00A735C1"/>
    <w:rsid w:val="00A74256"/>
    <w:rsid w:val="00A74728"/>
    <w:rsid w:val="00A75780"/>
    <w:rsid w:val="00A80447"/>
    <w:rsid w:val="00A807FF"/>
    <w:rsid w:val="00A80F05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239D"/>
    <w:rsid w:val="00A93FDC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5CC"/>
    <w:rsid w:val="00AA4BB0"/>
    <w:rsid w:val="00AA6748"/>
    <w:rsid w:val="00AB2238"/>
    <w:rsid w:val="00AB2550"/>
    <w:rsid w:val="00AB346D"/>
    <w:rsid w:val="00AB4C94"/>
    <w:rsid w:val="00AB6A77"/>
    <w:rsid w:val="00AB70E2"/>
    <w:rsid w:val="00AC07DE"/>
    <w:rsid w:val="00AC1578"/>
    <w:rsid w:val="00AC2AE5"/>
    <w:rsid w:val="00AC2B47"/>
    <w:rsid w:val="00AC2DF0"/>
    <w:rsid w:val="00AC454F"/>
    <w:rsid w:val="00AC5742"/>
    <w:rsid w:val="00AC63BF"/>
    <w:rsid w:val="00AC7DBF"/>
    <w:rsid w:val="00AD06C1"/>
    <w:rsid w:val="00AD0B61"/>
    <w:rsid w:val="00AD4BB4"/>
    <w:rsid w:val="00AD5706"/>
    <w:rsid w:val="00AD5E6D"/>
    <w:rsid w:val="00AD6953"/>
    <w:rsid w:val="00AD735B"/>
    <w:rsid w:val="00AD7EA6"/>
    <w:rsid w:val="00AE0699"/>
    <w:rsid w:val="00AE424E"/>
    <w:rsid w:val="00AE5887"/>
    <w:rsid w:val="00AE5A82"/>
    <w:rsid w:val="00AE7618"/>
    <w:rsid w:val="00AF110D"/>
    <w:rsid w:val="00AF2E70"/>
    <w:rsid w:val="00AF3178"/>
    <w:rsid w:val="00AF52F5"/>
    <w:rsid w:val="00AF7312"/>
    <w:rsid w:val="00B0201C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7A4"/>
    <w:rsid w:val="00B2497B"/>
    <w:rsid w:val="00B251EA"/>
    <w:rsid w:val="00B25708"/>
    <w:rsid w:val="00B26A38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4072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4DCE"/>
    <w:rsid w:val="00B55061"/>
    <w:rsid w:val="00B55C17"/>
    <w:rsid w:val="00B57268"/>
    <w:rsid w:val="00B57C1B"/>
    <w:rsid w:val="00B6039A"/>
    <w:rsid w:val="00B614CF"/>
    <w:rsid w:val="00B62A84"/>
    <w:rsid w:val="00B63E64"/>
    <w:rsid w:val="00B65E39"/>
    <w:rsid w:val="00B716B2"/>
    <w:rsid w:val="00B71C17"/>
    <w:rsid w:val="00B7217A"/>
    <w:rsid w:val="00B72568"/>
    <w:rsid w:val="00B744A3"/>
    <w:rsid w:val="00B76E20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49C"/>
    <w:rsid w:val="00BB5211"/>
    <w:rsid w:val="00BB5ECA"/>
    <w:rsid w:val="00BB69EE"/>
    <w:rsid w:val="00BB796A"/>
    <w:rsid w:val="00BC0CE9"/>
    <w:rsid w:val="00BC14B2"/>
    <w:rsid w:val="00BC173C"/>
    <w:rsid w:val="00BC3520"/>
    <w:rsid w:val="00BC3E42"/>
    <w:rsid w:val="00BC5D8A"/>
    <w:rsid w:val="00BC67BD"/>
    <w:rsid w:val="00BC7A40"/>
    <w:rsid w:val="00BC7D3C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7885"/>
    <w:rsid w:val="00BF07EC"/>
    <w:rsid w:val="00BF498C"/>
    <w:rsid w:val="00BF6D26"/>
    <w:rsid w:val="00BF6E2E"/>
    <w:rsid w:val="00C00D65"/>
    <w:rsid w:val="00C01083"/>
    <w:rsid w:val="00C011E6"/>
    <w:rsid w:val="00C03274"/>
    <w:rsid w:val="00C0511A"/>
    <w:rsid w:val="00C055BF"/>
    <w:rsid w:val="00C066BD"/>
    <w:rsid w:val="00C0721A"/>
    <w:rsid w:val="00C106B8"/>
    <w:rsid w:val="00C10A7A"/>
    <w:rsid w:val="00C10DF1"/>
    <w:rsid w:val="00C1364C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D50"/>
    <w:rsid w:val="00C228ED"/>
    <w:rsid w:val="00C261ED"/>
    <w:rsid w:val="00C26710"/>
    <w:rsid w:val="00C271F8"/>
    <w:rsid w:val="00C27A0F"/>
    <w:rsid w:val="00C30891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BA6"/>
    <w:rsid w:val="00C73552"/>
    <w:rsid w:val="00C73ED4"/>
    <w:rsid w:val="00C743D2"/>
    <w:rsid w:val="00C754AB"/>
    <w:rsid w:val="00C75553"/>
    <w:rsid w:val="00C7759D"/>
    <w:rsid w:val="00C8107E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A1A"/>
    <w:rsid w:val="00C87E2C"/>
    <w:rsid w:val="00C90667"/>
    <w:rsid w:val="00C9257A"/>
    <w:rsid w:val="00C936AD"/>
    <w:rsid w:val="00C942AC"/>
    <w:rsid w:val="00C9462D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468A"/>
    <w:rsid w:val="00CA5F62"/>
    <w:rsid w:val="00CA6277"/>
    <w:rsid w:val="00CA79A3"/>
    <w:rsid w:val="00CA7B4B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C78AC"/>
    <w:rsid w:val="00CD1B8C"/>
    <w:rsid w:val="00CD55F2"/>
    <w:rsid w:val="00CD57D5"/>
    <w:rsid w:val="00CE041A"/>
    <w:rsid w:val="00CE19E6"/>
    <w:rsid w:val="00CE25C4"/>
    <w:rsid w:val="00CE3FCD"/>
    <w:rsid w:val="00CE43A8"/>
    <w:rsid w:val="00CE495D"/>
    <w:rsid w:val="00CF1A43"/>
    <w:rsid w:val="00CF2445"/>
    <w:rsid w:val="00CF3950"/>
    <w:rsid w:val="00CF5F9F"/>
    <w:rsid w:val="00CF6C81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3F0F"/>
    <w:rsid w:val="00D17ADC"/>
    <w:rsid w:val="00D17C77"/>
    <w:rsid w:val="00D20345"/>
    <w:rsid w:val="00D20D0B"/>
    <w:rsid w:val="00D246C8"/>
    <w:rsid w:val="00D259FD"/>
    <w:rsid w:val="00D25D2F"/>
    <w:rsid w:val="00D268F5"/>
    <w:rsid w:val="00D27DC2"/>
    <w:rsid w:val="00D31424"/>
    <w:rsid w:val="00D33CA1"/>
    <w:rsid w:val="00D40E9D"/>
    <w:rsid w:val="00D41AF7"/>
    <w:rsid w:val="00D4243D"/>
    <w:rsid w:val="00D425DF"/>
    <w:rsid w:val="00D43BD9"/>
    <w:rsid w:val="00D45F7E"/>
    <w:rsid w:val="00D4737F"/>
    <w:rsid w:val="00D500FE"/>
    <w:rsid w:val="00D50ACE"/>
    <w:rsid w:val="00D51AD6"/>
    <w:rsid w:val="00D52D84"/>
    <w:rsid w:val="00D53833"/>
    <w:rsid w:val="00D54B80"/>
    <w:rsid w:val="00D56381"/>
    <w:rsid w:val="00D56987"/>
    <w:rsid w:val="00D57238"/>
    <w:rsid w:val="00D62E48"/>
    <w:rsid w:val="00D633EC"/>
    <w:rsid w:val="00D6439D"/>
    <w:rsid w:val="00D64486"/>
    <w:rsid w:val="00D66F2A"/>
    <w:rsid w:val="00D671BC"/>
    <w:rsid w:val="00D70133"/>
    <w:rsid w:val="00D70A8D"/>
    <w:rsid w:val="00D74216"/>
    <w:rsid w:val="00D746C7"/>
    <w:rsid w:val="00D759D1"/>
    <w:rsid w:val="00D75B01"/>
    <w:rsid w:val="00D8071C"/>
    <w:rsid w:val="00D80DE3"/>
    <w:rsid w:val="00D81C98"/>
    <w:rsid w:val="00D822C2"/>
    <w:rsid w:val="00D84A5A"/>
    <w:rsid w:val="00D84C2A"/>
    <w:rsid w:val="00D86DE8"/>
    <w:rsid w:val="00D874DF"/>
    <w:rsid w:val="00D90258"/>
    <w:rsid w:val="00D90F5F"/>
    <w:rsid w:val="00D932A3"/>
    <w:rsid w:val="00D9546F"/>
    <w:rsid w:val="00D96D8A"/>
    <w:rsid w:val="00DA018F"/>
    <w:rsid w:val="00DA053E"/>
    <w:rsid w:val="00DA182B"/>
    <w:rsid w:val="00DA214A"/>
    <w:rsid w:val="00DA282E"/>
    <w:rsid w:val="00DA342C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30C5"/>
    <w:rsid w:val="00DB54CD"/>
    <w:rsid w:val="00DB5B77"/>
    <w:rsid w:val="00DB6AFA"/>
    <w:rsid w:val="00DB6CE0"/>
    <w:rsid w:val="00DB7FD2"/>
    <w:rsid w:val="00DC0AF0"/>
    <w:rsid w:val="00DC0C6C"/>
    <w:rsid w:val="00DC4A1B"/>
    <w:rsid w:val="00DC4CCD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115C"/>
    <w:rsid w:val="00DE24D5"/>
    <w:rsid w:val="00DE36BA"/>
    <w:rsid w:val="00DE3B9C"/>
    <w:rsid w:val="00DE45F1"/>
    <w:rsid w:val="00DE460E"/>
    <w:rsid w:val="00DE59D6"/>
    <w:rsid w:val="00DE6539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CFB"/>
    <w:rsid w:val="00E07585"/>
    <w:rsid w:val="00E10A92"/>
    <w:rsid w:val="00E11528"/>
    <w:rsid w:val="00E12A55"/>
    <w:rsid w:val="00E149AC"/>
    <w:rsid w:val="00E1537C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346C"/>
    <w:rsid w:val="00E63AEA"/>
    <w:rsid w:val="00E6585D"/>
    <w:rsid w:val="00E65E81"/>
    <w:rsid w:val="00E662FD"/>
    <w:rsid w:val="00E668D4"/>
    <w:rsid w:val="00E67375"/>
    <w:rsid w:val="00E706A1"/>
    <w:rsid w:val="00E70AA8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56CC"/>
    <w:rsid w:val="00E85987"/>
    <w:rsid w:val="00E85D4F"/>
    <w:rsid w:val="00E85DD4"/>
    <w:rsid w:val="00E87FCB"/>
    <w:rsid w:val="00E90CE3"/>
    <w:rsid w:val="00E93006"/>
    <w:rsid w:val="00E93601"/>
    <w:rsid w:val="00E94D0A"/>
    <w:rsid w:val="00E95407"/>
    <w:rsid w:val="00E95891"/>
    <w:rsid w:val="00E964DC"/>
    <w:rsid w:val="00E973AE"/>
    <w:rsid w:val="00E9767C"/>
    <w:rsid w:val="00E97F96"/>
    <w:rsid w:val="00EA0D1B"/>
    <w:rsid w:val="00EA102F"/>
    <w:rsid w:val="00EA1929"/>
    <w:rsid w:val="00EA3B36"/>
    <w:rsid w:val="00EA5C42"/>
    <w:rsid w:val="00EB08FD"/>
    <w:rsid w:val="00EB1174"/>
    <w:rsid w:val="00EB19F4"/>
    <w:rsid w:val="00EB263A"/>
    <w:rsid w:val="00EB51C5"/>
    <w:rsid w:val="00EB5FB3"/>
    <w:rsid w:val="00EB6C2F"/>
    <w:rsid w:val="00EB6E4C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91D"/>
    <w:rsid w:val="00ED53E2"/>
    <w:rsid w:val="00ED57A7"/>
    <w:rsid w:val="00ED5A95"/>
    <w:rsid w:val="00ED6F87"/>
    <w:rsid w:val="00EE0695"/>
    <w:rsid w:val="00EE254C"/>
    <w:rsid w:val="00EE4BD1"/>
    <w:rsid w:val="00EE7AC3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F00692"/>
    <w:rsid w:val="00F00ECE"/>
    <w:rsid w:val="00F02843"/>
    <w:rsid w:val="00F04248"/>
    <w:rsid w:val="00F05881"/>
    <w:rsid w:val="00F05F16"/>
    <w:rsid w:val="00F077CB"/>
    <w:rsid w:val="00F10930"/>
    <w:rsid w:val="00F11CC2"/>
    <w:rsid w:val="00F1386C"/>
    <w:rsid w:val="00F14311"/>
    <w:rsid w:val="00F20F09"/>
    <w:rsid w:val="00F23DBC"/>
    <w:rsid w:val="00F26035"/>
    <w:rsid w:val="00F262AA"/>
    <w:rsid w:val="00F275C4"/>
    <w:rsid w:val="00F30426"/>
    <w:rsid w:val="00F3312A"/>
    <w:rsid w:val="00F341D5"/>
    <w:rsid w:val="00F35BC0"/>
    <w:rsid w:val="00F35BC5"/>
    <w:rsid w:val="00F36888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DC2"/>
    <w:rsid w:val="00F64084"/>
    <w:rsid w:val="00F6423F"/>
    <w:rsid w:val="00F66360"/>
    <w:rsid w:val="00F67277"/>
    <w:rsid w:val="00F714B4"/>
    <w:rsid w:val="00F7276D"/>
    <w:rsid w:val="00F730F8"/>
    <w:rsid w:val="00F73219"/>
    <w:rsid w:val="00F73345"/>
    <w:rsid w:val="00F755A2"/>
    <w:rsid w:val="00F761EC"/>
    <w:rsid w:val="00F7731C"/>
    <w:rsid w:val="00F80B2E"/>
    <w:rsid w:val="00F826BF"/>
    <w:rsid w:val="00F82BD2"/>
    <w:rsid w:val="00F83CF2"/>
    <w:rsid w:val="00F84E18"/>
    <w:rsid w:val="00F856DE"/>
    <w:rsid w:val="00F85D97"/>
    <w:rsid w:val="00F85E75"/>
    <w:rsid w:val="00F87711"/>
    <w:rsid w:val="00F877C6"/>
    <w:rsid w:val="00F87A6C"/>
    <w:rsid w:val="00F87DC3"/>
    <w:rsid w:val="00F90556"/>
    <w:rsid w:val="00F90FB4"/>
    <w:rsid w:val="00F9440F"/>
    <w:rsid w:val="00F96142"/>
    <w:rsid w:val="00F975B3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B0805"/>
    <w:rsid w:val="00FB0C66"/>
    <w:rsid w:val="00FB0D8E"/>
    <w:rsid w:val="00FB1127"/>
    <w:rsid w:val="00FB1EEF"/>
    <w:rsid w:val="00FB2725"/>
    <w:rsid w:val="00FB2DC8"/>
    <w:rsid w:val="00FB3170"/>
    <w:rsid w:val="00FB31ED"/>
    <w:rsid w:val="00FB459E"/>
    <w:rsid w:val="00FB5AF7"/>
    <w:rsid w:val="00FB73CC"/>
    <w:rsid w:val="00FB7DFB"/>
    <w:rsid w:val="00FC09C1"/>
    <w:rsid w:val="00FC1212"/>
    <w:rsid w:val="00FC2B3B"/>
    <w:rsid w:val="00FC536A"/>
    <w:rsid w:val="00FC5778"/>
    <w:rsid w:val="00FC5A6E"/>
    <w:rsid w:val="00FC7DCC"/>
    <w:rsid w:val="00FD1782"/>
    <w:rsid w:val="00FD38A0"/>
    <w:rsid w:val="00FD497F"/>
    <w:rsid w:val="00FD521C"/>
    <w:rsid w:val="00FD5E69"/>
    <w:rsid w:val="00FD69B7"/>
    <w:rsid w:val="00FE38EB"/>
    <w:rsid w:val="00FE4B48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6779"/>
    <w:rsid w:val="00FF6BED"/>
    <w:rsid w:val="044D7ECC"/>
    <w:rsid w:val="0561FB9D"/>
    <w:rsid w:val="05622D32"/>
    <w:rsid w:val="05C577BE"/>
    <w:rsid w:val="0A31A382"/>
    <w:rsid w:val="0BB28619"/>
    <w:rsid w:val="0DC86A47"/>
    <w:rsid w:val="12EF4AA9"/>
    <w:rsid w:val="1635968C"/>
    <w:rsid w:val="173633A0"/>
    <w:rsid w:val="19475D09"/>
    <w:rsid w:val="1A1EF8AA"/>
    <w:rsid w:val="287F8C3E"/>
    <w:rsid w:val="2B0893CD"/>
    <w:rsid w:val="2C3F5476"/>
    <w:rsid w:val="311A804E"/>
    <w:rsid w:val="3285571E"/>
    <w:rsid w:val="33AA27AF"/>
    <w:rsid w:val="35F6DB16"/>
    <w:rsid w:val="361C1DE3"/>
    <w:rsid w:val="3670576B"/>
    <w:rsid w:val="38B4680B"/>
    <w:rsid w:val="38D9AAD8"/>
    <w:rsid w:val="3BA67A66"/>
    <w:rsid w:val="3C547C21"/>
    <w:rsid w:val="4666F9E4"/>
    <w:rsid w:val="4714FB9F"/>
    <w:rsid w:val="48DF8FEA"/>
    <w:rsid w:val="4A070DFA"/>
    <w:rsid w:val="4AE26841"/>
    <w:rsid w:val="4C351E66"/>
    <w:rsid w:val="4E69EC6D"/>
    <w:rsid w:val="517A83FA"/>
    <w:rsid w:val="54198BBD"/>
    <w:rsid w:val="56A1645C"/>
    <w:rsid w:val="56C1187E"/>
    <w:rsid w:val="5939AE84"/>
    <w:rsid w:val="59C92B0D"/>
    <w:rsid w:val="61CEAD4C"/>
    <w:rsid w:val="61F9E561"/>
    <w:rsid w:val="635CC82D"/>
    <w:rsid w:val="6482ECF0"/>
    <w:rsid w:val="64DCB523"/>
    <w:rsid w:val="6774FF4B"/>
    <w:rsid w:val="6A6711A6"/>
    <w:rsid w:val="6BBBE842"/>
    <w:rsid w:val="6D35781C"/>
    <w:rsid w:val="7025F38F"/>
    <w:rsid w:val="72E38084"/>
    <w:rsid w:val="72F2C31D"/>
    <w:rsid w:val="75279124"/>
    <w:rsid w:val="75F54701"/>
    <w:rsid w:val="7A292EB9"/>
    <w:rsid w:val="7C47FC8C"/>
    <w:rsid w:val="7C7C81F2"/>
    <w:rsid w:val="7D2A8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544F534B-EB1A-4880-8D50-F0B1F23E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23</TotalTime>
  <Pages>8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3.5: Introduction to Asset-Based Approaches</vt:lpstr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3.5: Introduction to Asset-Based Approaches</dc:title>
  <dc:subject>Lesson 3.5: Introduction to Asset-Based Approaches</dc:subject>
  <dc:creator>Texas Education Agency</dc:creator>
  <cp:keywords/>
  <dc:description/>
  <cp:lastModifiedBy>White (she/her), Whitney</cp:lastModifiedBy>
  <cp:revision>13</cp:revision>
  <dcterms:created xsi:type="dcterms:W3CDTF">2022-10-10T13:18:00Z</dcterms:created>
  <dcterms:modified xsi:type="dcterms:W3CDTF">2023-08-28T20:48:00Z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