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C3E4" w14:textId="33A78325" w:rsidR="00FE5236" w:rsidRDefault="00FE5236" w:rsidP="00FE5236">
      <w:pPr>
        <w:pStyle w:val="Heading1"/>
        <w:spacing w:after="160"/>
      </w:pPr>
      <w:r>
        <w:t>Exit Ticket - Answer Key</w:t>
      </w:r>
    </w:p>
    <w:p w14:paraId="093E67C6" w14:textId="77777777" w:rsidR="003971A1" w:rsidRDefault="003971A1" w:rsidP="003971A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10.12: Professional Portfolio | Introduction &amp; Components </w:t>
      </w:r>
    </w:p>
    <w:p w14:paraId="521C7F21" w14:textId="77777777" w:rsidR="00FE5236" w:rsidRPr="00607460" w:rsidRDefault="00FE5236" w:rsidP="00FE52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2A45E5D6" w14:textId="77777777" w:rsidR="00FE5236" w:rsidRPr="00682068" w:rsidRDefault="00FE5236" w:rsidP="00FE5236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2BF6154" w14:textId="53802FE6" w:rsidR="00B059F3" w:rsidRDefault="004266ED" w:rsidP="00AE1A65">
      <w:pPr>
        <w:pStyle w:val="ListParagraph"/>
        <w:numPr>
          <w:ilvl w:val="0"/>
          <w:numId w:val="7"/>
        </w:numPr>
      </w:pPr>
      <w:r>
        <w:t>What are the elements you will include in your professional portfolio?</w:t>
      </w:r>
    </w:p>
    <w:p w14:paraId="503A44F6" w14:textId="032FF036" w:rsidR="000F382D" w:rsidRPr="000F382D" w:rsidRDefault="000F382D" w:rsidP="000F382D">
      <w:pPr>
        <w:pStyle w:val="ListParagraph"/>
        <w:rPr>
          <w:i/>
          <w:iCs/>
          <w:color w:val="008000"/>
        </w:rPr>
      </w:pPr>
      <w:r w:rsidRPr="000F382D">
        <w:rPr>
          <w:i/>
          <w:iCs/>
          <w:color w:val="008000"/>
        </w:rPr>
        <w:t>Answers will vary.</w:t>
      </w:r>
    </w:p>
    <w:p w14:paraId="1DCB44B3" w14:textId="77777777" w:rsidR="000F382D" w:rsidRDefault="000F382D" w:rsidP="000F382D">
      <w:pPr>
        <w:pStyle w:val="ListParagraph"/>
      </w:pPr>
    </w:p>
    <w:p w14:paraId="0C428977" w14:textId="77777777" w:rsidR="000F382D" w:rsidRDefault="000F382D" w:rsidP="000F382D">
      <w:pPr>
        <w:pStyle w:val="ListParagraph"/>
      </w:pPr>
    </w:p>
    <w:p w14:paraId="44204E92" w14:textId="7C7F1AD0" w:rsidR="004266ED" w:rsidRDefault="004266ED" w:rsidP="00AE1A65">
      <w:pPr>
        <w:pStyle w:val="ListParagraph"/>
        <w:numPr>
          <w:ilvl w:val="0"/>
          <w:numId w:val="7"/>
        </w:numPr>
      </w:pPr>
      <w:r>
        <w:t>How will the portfolio help you as a prospective educator?</w:t>
      </w:r>
    </w:p>
    <w:p w14:paraId="69EA0574" w14:textId="77777777" w:rsidR="000F382D" w:rsidRPr="000F382D" w:rsidRDefault="000F382D" w:rsidP="000F382D">
      <w:pPr>
        <w:pStyle w:val="ListParagraph"/>
        <w:rPr>
          <w:i/>
          <w:iCs/>
          <w:color w:val="008000"/>
        </w:rPr>
      </w:pPr>
      <w:r w:rsidRPr="000F382D">
        <w:rPr>
          <w:i/>
          <w:iCs/>
          <w:color w:val="008000"/>
        </w:rPr>
        <w:t>Answers will vary.</w:t>
      </w:r>
    </w:p>
    <w:p w14:paraId="598BF95B" w14:textId="77777777" w:rsidR="000F382D" w:rsidRDefault="000F382D" w:rsidP="000F382D">
      <w:pPr>
        <w:pStyle w:val="ListParagraph"/>
      </w:pPr>
    </w:p>
    <w:sectPr w:rsidR="000F382D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2C792" w14:textId="77777777" w:rsidR="001B5632" w:rsidRDefault="001B5632" w:rsidP="004C62A0">
      <w:pPr>
        <w:spacing w:after="0" w:line="240" w:lineRule="auto"/>
      </w:pPr>
      <w:r>
        <w:separator/>
      </w:r>
    </w:p>
  </w:endnote>
  <w:endnote w:type="continuationSeparator" w:id="0">
    <w:p w14:paraId="15BE99D3" w14:textId="77777777" w:rsidR="001B5632" w:rsidRDefault="001B5632" w:rsidP="004C62A0">
      <w:pPr>
        <w:spacing w:after="0" w:line="240" w:lineRule="auto"/>
      </w:pPr>
      <w:r>
        <w:continuationSeparator/>
      </w:r>
    </w:p>
  </w:endnote>
  <w:endnote w:type="continuationNotice" w:id="1">
    <w:p w14:paraId="01963046" w14:textId="77777777" w:rsidR="001B5632" w:rsidRDefault="001B56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2F728A32" w:rsidR="00485163" w:rsidRPr="00FB0202" w:rsidRDefault="00FB0202" w:rsidP="00FB020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5AA9B" w14:textId="77777777" w:rsidR="001B5632" w:rsidRDefault="001B5632" w:rsidP="004C62A0">
      <w:pPr>
        <w:spacing w:after="0" w:line="240" w:lineRule="auto"/>
      </w:pPr>
      <w:r>
        <w:separator/>
      </w:r>
    </w:p>
  </w:footnote>
  <w:footnote w:type="continuationSeparator" w:id="0">
    <w:p w14:paraId="0CBBA1D0" w14:textId="77777777" w:rsidR="001B5632" w:rsidRDefault="001B5632" w:rsidP="004C62A0">
      <w:pPr>
        <w:spacing w:after="0" w:line="240" w:lineRule="auto"/>
      </w:pPr>
      <w:r>
        <w:continuationSeparator/>
      </w:r>
    </w:p>
  </w:footnote>
  <w:footnote w:type="continuationNotice" w:id="1">
    <w:p w14:paraId="2060C7A7" w14:textId="77777777" w:rsidR="001B5632" w:rsidRDefault="001B56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C11"/>
    <w:multiLevelType w:val="hybridMultilevel"/>
    <w:tmpl w:val="AF3871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262D9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64B2F"/>
    <w:multiLevelType w:val="hybridMultilevel"/>
    <w:tmpl w:val="AF387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721E8"/>
    <w:multiLevelType w:val="hybridMultilevel"/>
    <w:tmpl w:val="E6EA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C60AF"/>
    <w:multiLevelType w:val="hybridMultilevel"/>
    <w:tmpl w:val="C09CB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12113">
    <w:abstractNumId w:val="1"/>
  </w:num>
  <w:num w:numId="2" w16cid:durableId="359817230">
    <w:abstractNumId w:val="5"/>
  </w:num>
  <w:num w:numId="3" w16cid:durableId="653218607">
    <w:abstractNumId w:val="4"/>
  </w:num>
  <w:num w:numId="4" w16cid:durableId="1161625713">
    <w:abstractNumId w:val="9"/>
  </w:num>
  <w:num w:numId="5" w16cid:durableId="943417225">
    <w:abstractNumId w:val="3"/>
  </w:num>
  <w:num w:numId="6" w16cid:durableId="1437868279">
    <w:abstractNumId w:val="6"/>
  </w:num>
  <w:num w:numId="7" w16cid:durableId="1061177346">
    <w:abstractNumId w:val="0"/>
  </w:num>
  <w:num w:numId="8" w16cid:durableId="575633244">
    <w:abstractNumId w:val="7"/>
  </w:num>
  <w:num w:numId="9" w16cid:durableId="124931852">
    <w:abstractNumId w:val="8"/>
  </w:num>
  <w:num w:numId="10" w16cid:durableId="21459018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5DC"/>
    <w:rsid w:val="000067CE"/>
    <w:rsid w:val="00011E61"/>
    <w:rsid w:val="00012A79"/>
    <w:rsid w:val="00012DB0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D93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2F9B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0A9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FB"/>
    <w:rsid w:val="000E50B3"/>
    <w:rsid w:val="000E5600"/>
    <w:rsid w:val="000E5866"/>
    <w:rsid w:val="000E6B33"/>
    <w:rsid w:val="000E71C4"/>
    <w:rsid w:val="000E788C"/>
    <w:rsid w:val="000F0221"/>
    <w:rsid w:val="000F1007"/>
    <w:rsid w:val="000F128D"/>
    <w:rsid w:val="000F20CF"/>
    <w:rsid w:val="000F234D"/>
    <w:rsid w:val="000F2682"/>
    <w:rsid w:val="000F2E0A"/>
    <w:rsid w:val="000F3229"/>
    <w:rsid w:val="000F382D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3A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0DF"/>
    <w:rsid w:val="00114819"/>
    <w:rsid w:val="0011486C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37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E87"/>
    <w:rsid w:val="001473BD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7C4"/>
    <w:rsid w:val="001A685E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632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FBD"/>
    <w:rsid w:val="001C6C11"/>
    <w:rsid w:val="001C71E5"/>
    <w:rsid w:val="001C78D3"/>
    <w:rsid w:val="001D0016"/>
    <w:rsid w:val="001D08F3"/>
    <w:rsid w:val="001D0A34"/>
    <w:rsid w:val="001D0E04"/>
    <w:rsid w:val="001D1A1B"/>
    <w:rsid w:val="001D21BD"/>
    <w:rsid w:val="001D231B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208F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0D8D"/>
    <w:rsid w:val="002012F4"/>
    <w:rsid w:val="00201593"/>
    <w:rsid w:val="00201DB3"/>
    <w:rsid w:val="002028B5"/>
    <w:rsid w:val="0020307D"/>
    <w:rsid w:val="0020333D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9A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998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41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7C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05F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3C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27C4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317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C47"/>
    <w:rsid w:val="00373C5C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71A1"/>
    <w:rsid w:val="003978B0"/>
    <w:rsid w:val="003A097F"/>
    <w:rsid w:val="003A0E08"/>
    <w:rsid w:val="003A1DF9"/>
    <w:rsid w:val="003A1E76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4C0D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D60"/>
    <w:rsid w:val="00402242"/>
    <w:rsid w:val="004028AF"/>
    <w:rsid w:val="004029F7"/>
    <w:rsid w:val="00402BB1"/>
    <w:rsid w:val="004030CF"/>
    <w:rsid w:val="0040334E"/>
    <w:rsid w:val="00403D3E"/>
    <w:rsid w:val="00404145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F5E"/>
    <w:rsid w:val="00416871"/>
    <w:rsid w:val="00416A0E"/>
    <w:rsid w:val="00416D5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66ED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E22"/>
    <w:rsid w:val="00434F2A"/>
    <w:rsid w:val="0043570F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2EE"/>
    <w:rsid w:val="004C63F6"/>
    <w:rsid w:val="004C69BA"/>
    <w:rsid w:val="004C71BC"/>
    <w:rsid w:val="004D069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4B20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833"/>
    <w:rsid w:val="00552993"/>
    <w:rsid w:val="005537CD"/>
    <w:rsid w:val="005546B7"/>
    <w:rsid w:val="00554E02"/>
    <w:rsid w:val="0055509F"/>
    <w:rsid w:val="00555224"/>
    <w:rsid w:val="0055551E"/>
    <w:rsid w:val="00555C57"/>
    <w:rsid w:val="00556F8A"/>
    <w:rsid w:val="00557010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4FD"/>
    <w:rsid w:val="005D4550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5F7F9D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460"/>
    <w:rsid w:val="006078B6"/>
    <w:rsid w:val="0061127B"/>
    <w:rsid w:val="00611655"/>
    <w:rsid w:val="00611C5A"/>
    <w:rsid w:val="00613488"/>
    <w:rsid w:val="0061375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8F8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5BB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3CA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9D9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7DC3"/>
    <w:rsid w:val="006F26C8"/>
    <w:rsid w:val="006F27C6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3D5"/>
    <w:rsid w:val="0072646B"/>
    <w:rsid w:val="007266AF"/>
    <w:rsid w:val="00726FDF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580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4019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7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0FB0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253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64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81F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4D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6A98"/>
    <w:rsid w:val="00867270"/>
    <w:rsid w:val="008672AB"/>
    <w:rsid w:val="00870857"/>
    <w:rsid w:val="00870886"/>
    <w:rsid w:val="0087149A"/>
    <w:rsid w:val="00872088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140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2E9C"/>
    <w:rsid w:val="008C3A04"/>
    <w:rsid w:val="008C3ADA"/>
    <w:rsid w:val="008C43B7"/>
    <w:rsid w:val="008C5110"/>
    <w:rsid w:val="008C5AD2"/>
    <w:rsid w:val="008C62BB"/>
    <w:rsid w:val="008C6675"/>
    <w:rsid w:val="008C6A73"/>
    <w:rsid w:val="008C6A83"/>
    <w:rsid w:val="008C7C84"/>
    <w:rsid w:val="008C7EBC"/>
    <w:rsid w:val="008D02CD"/>
    <w:rsid w:val="008D14C3"/>
    <w:rsid w:val="008D2381"/>
    <w:rsid w:val="008D2662"/>
    <w:rsid w:val="008D4347"/>
    <w:rsid w:val="008D4ED6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20ABF"/>
    <w:rsid w:val="009226F1"/>
    <w:rsid w:val="009234F8"/>
    <w:rsid w:val="009236D6"/>
    <w:rsid w:val="00923A6F"/>
    <w:rsid w:val="009240EE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22E"/>
    <w:rsid w:val="00974967"/>
    <w:rsid w:val="009755BB"/>
    <w:rsid w:val="00975957"/>
    <w:rsid w:val="00975BA4"/>
    <w:rsid w:val="00975EC8"/>
    <w:rsid w:val="00976362"/>
    <w:rsid w:val="00976A43"/>
    <w:rsid w:val="00976ACE"/>
    <w:rsid w:val="00977973"/>
    <w:rsid w:val="00977FC9"/>
    <w:rsid w:val="00980561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78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7049"/>
    <w:rsid w:val="009A73D1"/>
    <w:rsid w:val="009A763C"/>
    <w:rsid w:val="009A7B5F"/>
    <w:rsid w:val="009B03F0"/>
    <w:rsid w:val="009B0A2A"/>
    <w:rsid w:val="009B19F8"/>
    <w:rsid w:val="009B1D1B"/>
    <w:rsid w:val="009B1FD6"/>
    <w:rsid w:val="009B2CA1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C7440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ABF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319B"/>
    <w:rsid w:val="00A131B9"/>
    <w:rsid w:val="00A13691"/>
    <w:rsid w:val="00A15AC0"/>
    <w:rsid w:val="00A16E07"/>
    <w:rsid w:val="00A17945"/>
    <w:rsid w:val="00A2091C"/>
    <w:rsid w:val="00A20E0A"/>
    <w:rsid w:val="00A2221A"/>
    <w:rsid w:val="00A22A2C"/>
    <w:rsid w:val="00A22C56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D98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6DE"/>
    <w:rsid w:val="00A726B2"/>
    <w:rsid w:val="00A72A7F"/>
    <w:rsid w:val="00A72B8B"/>
    <w:rsid w:val="00A73308"/>
    <w:rsid w:val="00A735C1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1A03"/>
    <w:rsid w:val="00AC2AE5"/>
    <w:rsid w:val="00AC2B47"/>
    <w:rsid w:val="00AC2CA9"/>
    <w:rsid w:val="00AC2DF0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208"/>
    <w:rsid w:val="00AD735B"/>
    <w:rsid w:val="00AD7653"/>
    <w:rsid w:val="00AD7EA6"/>
    <w:rsid w:val="00AE0699"/>
    <w:rsid w:val="00AE0AF3"/>
    <w:rsid w:val="00AE18B0"/>
    <w:rsid w:val="00AE1A65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48F1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1794B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497B"/>
    <w:rsid w:val="00B24D3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332E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0665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47E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7AF6"/>
    <w:rsid w:val="00B97E3F"/>
    <w:rsid w:val="00BA043D"/>
    <w:rsid w:val="00BA273D"/>
    <w:rsid w:val="00BA3591"/>
    <w:rsid w:val="00BA41F7"/>
    <w:rsid w:val="00BA44AB"/>
    <w:rsid w:val="00BA4618"/>
    <w:rsid w:val="00BA47F4"/>
    <w:rsid w:val="00BA482D"/>
    <w:rsid w:val="00BA4A40"/>
    <w:rsid w:val="00BA50F9"/>
    <w:rsid w:val="00BA56BC"/>
    <w:rsid w:val="00BA5937"/>
    <w:rsid w:val="00BA5CD4"/>
    <w:rsid w:val="00BA5F8A"/>
    <w:rsid w:val="00BA6608"/>
    <w:rsid w:val="00BA68E6"/>
    <w:rsid w:val="00BA6D50"/>
    <w:rsid w:val="00BA6D5E"/>
    <w:rsid w:val="00BA6D70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958"/>
    <w:rsid w:val="00BB796A"/>
    <w:rsid w:val="00BC0A28"/>
    <w:rsid w:val="00BC0B6C"/>
    <w:rsid w:val="00BC0CE9"/>
    <w:rsid w:val="00BC111A"/>
    <w:rsid w:val="00BC111F"/>
    <w:rsid w:val="00BC14B2"/>
    <w:rsid w:val="00BC173C"/>
    <w:rsid w:val="00BC239B"/>
    <w:rsid w:val="00BC3181"/>
    <w:rsid w:val="00BC3520"/>
    <w:rsid w:val="00BC3E42"/>
    <w:rsid w:val="00BC4D92"/>
    <w:rsid w:val="00BC5D8A"/>
    <w:rsid w:val="00BC67BD"/>
    <w:rsid w:val="00BC6F94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2F42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3521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556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F38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3C2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292"/>
    <w:rsid w:val="00CC37FE"/>
    <w:rsid w:val="00CC3B83"/>
    <w:rsid w:val="00CC3C36"/>
    <w:rsid w:val="00CC400C"/>
    <w:rsid w:val="00CC47A6"/>
    <w:rsid w:val="00CC48DD"/>
    <w:rsid w:val="00CC4927"/>
    <w:rsid w:val="00CC5537"/>
    <w:rsid w:val="00CC599C"/>
    <w:rsid w:val="00CC5F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BA0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4D8C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146"/>
    <w:rsid w:val="00D53833"/>
    <w:rsid w:val="00D5403B"/>
    <w:rsid w:val="00D54B80"/>
    <w:rsid w:val="00D54E5F"/>
    <w:rsid w:val="00D5608E"/>
    <w:rsid w:val="00D56381"/>
    <w:rsid w:val="00D56987"/>
    <w:rsid w:val="00D57238"/>
    <w:rsid w:val="00D578FC"/>
    <w:rsid w:val="00D57D11"/>
    <w:rsid w:val="00D60CA1"/>
    <w:rsid w:val="00D60CF6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36A5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5E9"/>
    <w:rsid w:val="00D90F5F"/>
    <w:rsid w:val="00D932A3"/>
    <w:rsid w:val="00D94476"/>
    <w:rsid w:val="00D9530D"/>
    <w:rsid w:val="00D9546F"/>
    <w:rsid w:val="00D9567D"/>
    <w:rsid w:val="00D95CB6"/>
    <w:rsid w:val="00D969CB"/>
    <w:rsid w:val="00D96D8A"/>
    <w:rsid w:val="00D97074"/>
    <w:rsid w:val="00D974E0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945"/>
    <w:rsid w:val="00DB4141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C6"/>
    <w:rsid w:val="00E03191"/>
    <w:rsid w:val="00E03F44"/>
    <w:rsid w:val="00E03F99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1416"/>
    <w:rsid w:val="00E5145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80E"/>
    <w:rsid w:val="00E73B64"/>
    <w:rsid w:val="00E741C7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B7A7E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254C"/>
    <w:rsid w:val="00EE4BD1"/>
    <w:rsid w:val="00EE6576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777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607A2"/>
    <w:rsid w:val="00F60BCD"/>
    <w:rsid w:val="00F6143D"/>
    <w:rsid w:val="00F61453"/>
    <w:rsid w:val="00F619B6"/>
    <w:rsid w:val="00F61DC2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202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2E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1672FD61-367A-43B1-BF8D-53B55C01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10.12: Professional Portfolio | Introduction &amp; Components </vt:lpstr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10.12: Professional Portfolio | Introduction &amp; Components </dc:title>
  <dc:subject>Lesson 10.12: Professional Portfolio | Introduction &amp; Components </dc:subject>
  <dc:creator>Texas Education Agency</dc:creator>
  <cp:keywords/>
  <dc:description/>
  <cp:lastModifiedBy>White (she/her), Whitney</cp:lastModifiedBy>
  <cp:revision>5</cp:revision>
  <dcterms:created xsi:type="dcterms:W3CDTF">2023-04-12T17:07:00Z</dcterms:created>
  <dcterms:modified xsi:type="dcterms:W3CDTF">2023-08-29T20:29:00Z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