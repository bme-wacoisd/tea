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6AC8844F" w:rsidR="001B7467" w:rsidRDefault="007B668D" w:rsidP="002133F4">
      <w:pPr>
        <w:pStyle w:val="Heading1"/>
      </w:pPr>
      <w:r w:rsidRPr="002133F4">
        <w:t xml:space="preserve">Unit </w:t>
      </w:r>
      <w:r w:rsidR="004669C5">
        <w:t>3</w:t>
      </w:r>
      <w:r w:rsidRPr="002133F4">
        <w:t>:</w:t>
      </w:r>
      <w:r w:rsidR="00341F28">
        <w:t xml:space="preserve"> </w:t>
      </w:r>
      <w:r w:rsidR="004669C5">
        <w:t>K</w:t>
      </w:r>
      <w:r w:rsidR="000307B5">
        <w:t>n</w:t>
      </w:r>
      <w:r w:rsidR="004669C5">
        <w:t>owledge of Students to Drive Instruction</w:t>
      </w:r>
    </w:p>
    <w:p w14:paraId="4ED2FB9F" w14:textId="0E21651D" w:rsidR="007B668D" w:rsidRDefault="007B668D" w:rsidP="00A72A7F">
      <w:pPr>
        <w:pStyle w:val="Heading2"/>
        <w:spacing w:after="360"/>
      </w:pPr>
      <w:r w:rsidRPr="003B566B">
        <w:t>Lesson</w:t>
      </w:r>
      <w:r>
        <w:t xml:space="preserve"> </w:t>
      </w:r>
      <w:r w:rsidR="004669C5">
        <w:t>3.</w:t>
      </w:r>
      <w:r w:rsidR="009B66EE">
        <w:t>1</w:t>
      </w:r>
      <w:r w:rsidR="00247D99">
        <w:t>2</w:t>
      </w:r>
      <w:r w:rsidR="00307F48">
        <w:t xml:space="preserve">: </w:t>
      </w:r>
      <w:r w:rsidR="00B6335A">
        <w:t xml:space="preserve">Leveraging What </w:t>
      </w:r>
      <w:r w:rsidR="005B4B33">
        <w:t xml:space="preserve">We Know About Students to </w:t>
      </w:r>
      <w:r w:rsidR="008036C3">
        <w:t>Inform Instructional Practice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5C7F9503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D03F87">
              <w:t>10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0F6383B9" w14:textId="1A1AD7E1" w:rsidR="00A969C1" w:rsidRDefault="00D03F87" w:rsidP="001C0565">
            <w:pPr>
              <w:pStyle w:val="Tabletextbullet"/>
              <w:numPr>
                <w:ilvl w:val="0"/>
                <w:numId w:val="3"/>
              </w:numPr>
            </w:pPr>
            <w:r>
              <w:t>Bellringer (5</w:t>
            </w:r>
            <w:r w:rsidR="001B4301">
              <w:t xml:space="preserve"> mins</w:t>
            </w:r>
            <w:r>
              <w:t>)</w:t>
            </w:r>
          </w:p>
          <w:p w14:paraId="1F81188F" w14:textId="550C2DCB" w:rsidR="00D03F87" w:rsidRPr="00E73B64" w:rsidRDefault="00D03F87" w:rsidP="001C0565">
            <w:pPr>
              <w:pStyle w:val="Tabletextbullet"/>
              <w:numPr>
                <w:ilvl w:val="0"/>
                <w:numId w:val="3"/>
              </w:numPr>
            </w:pPr>
            <w:r>
              <w:t>Discussion (5</w:t>
            </w:r>
            <w:r w:rsidR="001B4301">
              <w:t xml:space="preserve"> mins</w:t>
            </w:r>
            <w:r>
              <w:t>)</w:t>
            </w:r>
          </w:p>
        </w:tc>
        <w:tc>
          <w:tcPr>
            <w:tcW w:w="1733" w:type="pct"/>
          </w:tcPr>
          <w:p w14:paraId="3697D814" w14:textId="3ACE0199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3E6C16">
              <w:t>(</w:t>
            </w:r>
            <w:r w:rsidR="00AB0F36">
              <w:t>10</w:t>
            </w:r>
            <w:r w:rsidR="00F54306">
              <w:t xml:space="preserve"> </w:t>
            </w:r>
            <w:r w:rsidR="00851692">
              <w:t>mins</w:t>
            </w:r>
            <w:r w:rsidR="003E6C16">
              <w:t>)</w:t>
            </w:r>
          </w:p>
          <w:p w14:paraId="141F6381" w14:textId="77375599" w:rsidR="00AC5742" w:rsidRDefault="00AB0F36" w:rsidP="00A72A7F">
            <w:pPr>
              <w:pStyle w:val="Tabletextbullet"/>
            </w:pPr>
            <w:r>
              <w:t xml:space="preserve">Student Profile Analysis </w:t>
            </w:r>
            <w:r w:rsidR="00F54306">
              <w:t>(</w:t>
            </w:r>
            <w:r>
              <w:t>5</w:t>
            </w:r>
            <w:r w:rsidR="001B4301">
              <w:t xml:space="preserve"> mins</w:t>
            </w:r>
            <w:r w:rsidR="00F54306">
              <w:t>)</w:t>
            </w:r>
          </w:p>
          <w:p w14:paraId="1E7AFF28" w14:textId="7ADC9485" w:rsidR="00AB0F36" w:rsidRPr="007113B9" w:rsidRDefault="00AB0F36" w:rsidP="00A72A7F">
            <w:pPr>
              <w:pStyle w:val="Tabletextbullet"/>
            </w:pPr>
            <w:r>
              <w:t>Partner Discussion (5</w:t>
            </w:r>
            <w:r w:rsidR="001B4301">
              <w:t xml:space="preserve"> mins</w:t>
            </w:r>
            <w:r>
              <w:t>)</w:t>
            </w:r>
          </w:p>
        </w:tc>
        <w:tc>
          <w:tcPr>
            <w:tcW w:w="1730" w:type="pct"/>
          </w:tcPr>
          <w:p w14:paraId="6F9B66EA" w14:textId="174DB397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380DC3">
              <w:t>2</w:t>
            </w:r>
            <w:r w:rsidR="00F526E3">
              <w:t>5</w:t>
            </w:r>
            <w:r w:rsidR="00851692">
              <w:t xml:space="preserve"> mins</w:t>
            </w:r>
            <w:r w:rsidR="003E6C16">
              <w:t>)</w:t>
            </w:r>
          </w:p>
          <w:p w14:paraId="2DFFA8B5" w14:textId="075C2284" w:rsidR="00CD2975" w:rsidRDefault="0033203F" w:rsidP="00A72A7F">
            <w:pPr>
              <w:pStyle w:val="Tabletextbullet"/>
            </w:pPr>
            <w:r w:rsidRPr="00C668B3">
              <w:t xml:space="preserve">Synthesizing </w:t>
            </w:r>
            <w:r w:rsidR="00C668B3" w:rsidRPr="00C668B3">
              <w:t>Information to Make Instructional Decisions</w:t>
            </w:r>
            <w:r w:rsidR="007477AB">
              <w:t xml:space="preserve"> (</w:t>
            </w:r>
            <w:r w:rsidR="00242DC5">
              <w:t>10</w:t>
            </w:r>
            <w:r w:rsidR="001B4301">
              <w:t xml:space="preserve"> mins</w:t>
            </w:r>
            <w:r w:rsidR="007477AB">
              <w:t>)</w:t>
            </w:r>
          </w:p>
          <w:p w14:paraId="2D60B550" w14:textId="54EAE02B" w:rsidR="007477AB" w:rsidRDefault="007477AB" w:rsidP="00A72A7F">
            <w:pPr>
              <w:pStyle w:val="Tabletextbullet"/>
            </w:pPr>
            <w:r>
              <w:t>Discussion (</w:t>
            </w:r>
            <w:r w:rsidR="003F6DDF">
              <w:t>5</w:t>
            </w:r>
            <w:r w:rsidR="001B4301">
              <w:t xml:space="preserve"> mins</w:t>
            </w:r>
            <w:r>
              <w:t>)</w:t>
            </w:r>
          </w:p>
          <w:p w14:paraId="6EFAC524" w14:textId="1FE9CA50" w:rsidR="007477AB" w:rsidRDefault="007477AB" w:rsidP="00A72A7F">
            <w:pPr>
              <w:pStyle w:val="Tabletextbullet"/>
            </w:pPr>
            <w:r>
              <w:t>Debrief (</w:t>
            </w:r>
            <w:r w:rsidR="001B4301">
              <w:t>2 mins</w:t>
            </w:r>
            <w:r>
              <w:t>)</w:t>
            </w:r>
          </w:p>
          <w:p w14:paraId="1B8734F9" w14:textId="11BDB650" w:rsidR="001B4301" w:rsidRPr="00C668B3" w:rsidRDefault="001B4301" w:rsidP="00A72A7F">
            <w:pPr>
              <w:pStyle w:val="Tabletextbullet"/>
            </w:pPr>
            <w:r>
              <w:t>Exit Ticket (</w:t>
            </w:r>
            <w:r w:rsidR="00242DC5">
              <w:t>8</w:t>
            </w:r>
            <w:r>
              <w:t xml:space="preserve"> mins)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630"/>
        <w:gridCol w:w="1080"/>
        <w:gridCol w:w="6115"/>
      </w:tblGrid>
      <w:tr w:rsidR="00732C2D" w:rsidRPr="00447D20" w14:paraId="2EC513B2" w14:textId="77777777" w:rsidTr="00247D99">
        <w:trPr>
          <w:cantSplit w:val="0"/>
        </w:trPr>
        <w:tc>
          <w:tcPr>
            <w:tcW w:w="1525" w:type="dxa"/>
            <w:vMerge w:val="restart"/>
          </w:tcPr>
          <w:p w14:paraId="5E03856C" w14:textId="2B805576" w:rsidR="00732C2D" w:rsidRPr="00A72A7F" w:rsidRDefault="00732C2D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280881EF" w14:textId="30079901" w:rsidR="00732C2D" w:rsidRPr="00447D20" w:rsidRDefault="00732C2D" w:rsidP="009C1428">
            <w:pPr>
              <w:pStyle w:val="ListAlphaparens"/>
              <w:numPr>
                <w:ilvl w:val="0"/>
                <w:numId w:val="0"/>
              </w:numPr>
              <w:rPr>
                <w:rFonts w:eastAsia="Times New Roman"/>
                <w:color w:val="70AD47" w:themeColor="accent6"/>
              </w:rPr>
            </w:pPr>
            <w:r>
              <w:t>4</w:t>
            </w:r>
            <w:r>
              <w:br/>
            </w:r>
          </w:p>
          <w:p w14:paraId="48227220" w14:textId="681825A8" w:rsidR="00732C2D" w:rsidRPr="00447D20" w:rsidRDefault="00732C2D" w:rsidP="009C1428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</w:p>
        </w:tc>
        <w:tc>
          <w:tcPr>
            <w:tcW w:w="7195" w:type="dxa"/>
            <w:gridSpan w:val="2"/>
          </w:tcPr>
          <w:p w14:paraId="6AED2341" w14:textId="38E9E4B7" w:rsidR="00732C2D" w:rsidRDefault="00732C2D" w:rsidP="009C1428">
            <w:pPr>
              <w:pStyle w:val="ListAlphaparens"/>
              <w:numPr>
                <w:ilvl w:val="0"/>
                <w:numId w:val="0"/>
              </w:numPr>
            </w:pPr>
            <w:r>
              <w:t xml:space="preserve">The student </w:t>
            </w:r>
            <w:r w:rsidRPr="00B66E18">
              <w:t>understands the learner and the learning process</w:t>
            </w:r>
            <w:r w:rsidR="00974795" w:rsidRPr="00B66E18">
              <w:t xml:space="preserve">. </w:t>
            </w:r>
            <w:r w:rsidRPr="00B66E18">
              <w:t>The student is expected to:</w:t>
            </w:r>
          </w:p>
          <w:p w14:paraId="4AC3DCEF" w14:textId="653F69DA" w:rsidR="00AA0C00" w:rsidRDefault="00AA0C00" w:rsidP="00EF29B1">
            <w:pPr>
              <w:pStyle w:val="ListAlphaparens"/>
              <w:numPr>
                <w:ilvl w:val="0"/>
                <w:numId w:val="17"/>
              </w:numPr>
            </w:pPr>
            <w:r>
              <w:t xml:space="preserve">Demonstrate and implement </w:t>
            </w:r>
            <w:r w:rsidR="003040C3">
              <w:t>behaviors</w:t>
            </w:r>
            <w:r>
              <w:t xml:space="preserve"> and skills th</w:t>
            </w:r>
            <w:r w:rsidR="003040C3">
              <w:t>a</w:t>
            </w:r>
            <w:r>
              <w:t>t facilitate the learning process; and</w:t>
            </w:r>
          </w:p>
          <w:p w14:paraId="2838629E" w14:textId="0CBD350B" w:rsidR="00AA0C00" w:rsidRDefault="00AA0C00" w:rsidP="00AA0C00">
            <w:pPr>
              <w:pStyle w:val="ListAlphaparens"/>
              <w:numPr>
                <w:ilvl w:val="0"/>
                <w:numId w:val="17"/>
              </w:numPr>
            </w:pPr>
            <w:r>
              <w:t xml:space="preserve">Explain the relationship between effective instructional practices and </w:t>
            </w:r>
            <w:r w:rsidR="00E23640">
              <w:t xml:space="preserve">providing support </w:t>
            </w:r>
            <w:r w:rsidR="003F7550">
              <w:t xml:space="preserve">for </w:t>
            </w:r>
            <w:r>
              <w:t>learning difference</w:t>
            </w:r>
            <w:r w:rsidR="003F7550">
              <w:t>s</w:t>
            </w:r>
            <w:r>
              <w:t>, learner e</w:t>
            </w:r>
            <w:r w:rsidR="00E23640">
              <w:t>xceptionality, and learners with special needs;</w:t>
            </w:r>
            <w:r w:rsidR="003F7550">
              <w:t xml:space="preserve"> and</w:t>
            </w:r>
          </w:p>
          <w:p w14:paraId="1353C190" w14:textId="24F2EB18" w:rsidR="003F7550" w:rsidRDefault="003F7550" w:rsidP="00AA0C00">
            <w:pPr>
              <w:pStyle w:val="ListAlphaparens"/>
              <w:numPr>
                <w:ilvl w:val="0"/>
                <w:numId w:val="17"/>
              </w:numPr>
            </w:pPr>
            <w:r>
              <w:t>Evaluate backgrounds, strengths, and skills of students when planning instruction; and</w:t>
            </w:r>
          </w:p>
          <w:p w14:paraId="6C81130F" w14:textId="22F35AF5" w:rsidR="00732C2D" w:rsidRPr="00FF656C" w:rsidRDefault="001C1647" w:rsidP="00EF29B1">
            <w:pPr>
              <w:pStyle w:val="ListAlphaparens"/>
              <w:numPr>
                <w:ilvl w:val="0"/>
                <w:numId w:val="17"/>
              </w:numPr>
            </w:pPr>
            <w:r>
              <w:t>Demonstrate techniques for developing effective relationships with students that foster</w:t>
            </w:r>
            <w:r w:rsidR="00EF29B1">
              <w:t xml:space="preserve"> mutual respect and rapport and result in effective instruction.</w:t>
            </w:r>
          </w:p>
        </w:tc>
      </w:tr>
      <w:tr w:rsidR="00732C2D" w:rsidRPr="00447D20" w14:paraId="02A6C99E" w14:textId="77777777" w:rsidTr="00247D99">
        <w:trPr>
          <w:cantSplit w:val="0"/>
        </w:trPr>
        <w:tc>
          <w:tcPr>
            <w:tcW w:w="1525" w:type="dxa"/>
            <w:vMerge/>
            <w:tcBorders>
              <w:bottom w:val="single" w:sz="4" w:space="0" w:color="FFFFFF" w:themeColor="background1"/>
            </w:tcBorders>
          </w:tcPr>
          <w:p w14:paraId="1F94CAE7" w14:textId="77777777" w:rsidR="00732C2D" w:rsidRPr="00A72A7F" w:rsidRDefault="00732C2D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2A38B7E4" w14:textId="539170BD" w:rsidR="00732C2D" w:rsidRDefault="00732C2D" w:rsidP="009C1428">
            <w:pPr>
              <w:pStyle w:val="ListAlphaparens"/>
              <w:numPr>
                <w:ilvl w:val="0"/>
                <w:numId w:val="0"/>
              </w:numPr>
            </w:pPr>
            <w:r>
              <w:t>5</w:t>
            </w:r>
          </w:p>
        </w:tc>
        <w:tc>
          <w:tcPr>
            <w:tcW w:w="7195" w:type="dxa"/>
            <w:gridSpan w:val="2"/>
          </w:tcPr>
          <w:p w14:paraId="5EFE430A" w14:textId="4EC1E07C" w:rsidR="00732C2D" w:rsidRDefault="00732C2D" w:rsidP="00527542">
            <w:pPr>
              <w:pStyle w:val="ListAlphaparens"/>
              <w:numPr>
                <w:ilvl w:val="0"/>
                <w:numId w:val="0"/>
              </w:numPr>
            </w:pPr>
            <w:r>
              <w:t xml:space="preserve">The student </w:t>
            </w:r>
            <w:r w:rsidRPr="00F553CC">
              <w:t>interacts effectively in the role of an educator. The student is expected to:</w:t>
            </w:r>
          </w:p>
          <w:p w14:paraId="13DC3AA4" w14:textId="2FFBF1AC" w:rsidR="00EF29B1" w:rsidRDefault="00EF29B1" w:rsidP="00EF29B1">
            <w:pPr>
              <w:pStyle w:val="ListAlphaparens"/>
              <w:numPr>
                <w:ilvl w:val="0"/>
                <w:numId w:val="18"/>
              </w:numPr>
            </w:pPr>
            <w:r>
              <w:t>Demonstrate effective interaction skills with stakeholders</w:t>
            </w:r>
            <w:r w:rsidR="00944D5D">
              <w:t xml:space="preserve"> such as students, educators, parents/guardians, community members, and other professionals; and</w:t>
            </w:r>
          </w:p>
          <w:p w14:paraId="5CF3739A" w14:textId="468BA621" w:rsidR="00732C2D" w:rsidRDefault="003040C3" w:rsidP="003040C3">
            <w:pPr>
              <w:pStyle w:val="ListAlphaparens"/>
              <w:numPr>
                <w:ilvl w:val="0"/>
                <w:numId w:val="18"/>
              </w:numPr>
            </w:pPr>
            <w:r>
              <w:t>Demonstrate methods for promoting stakeholder partnerships in improving educational outcomes;</w:t>
            </w:r>
          </w:p>
        </w:tc>
      </w:tr>
      <w:tr w:rsidR="00224925" w:rsidRPr="00447D20" w14:paraId="265F69C0" w14:textId="77777777" w:rsidTr="00247D99">
        <w:trPr>
          <w:cantSplit w:val="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  <w:hideMark/>
          </w:tcPr>
          <w:p w14:paraId="06B9A86A" w14:textId="49B64666" w:rsidR="00224925" w:rsidRDefault="009D7D1F" w:rsidP="00224925">
            <w:pPr>
              <w:pStyle w:val="Tabletextbullet"/>
            </w:pPr>
            <w:r>
              <w:t xml:space="preserve">Analyze </w:t>
            </w:r>
            <w:r w:rsidR="003F57AA">
              <w:t xml:space="preserve">data from a student profile </w:t>
            </w:r>
            <w:r w:rsidR="00B0002C">
              <w:t>to better understand students</w:t>
            </w:r>
            <w:r w:rsidR="00D03E05">
              <w:t>.</w:t>
            </w:r>
          </w:p>
          <w:p w14:paraId="09D0B293" w14:textId="70B78EF1" w:rsidR="00693169" w:rsidRPr="007113B9" w:rsidRDefault="000F4733" w:rsidP="00224925">
            <w:pPr>
              <w:pStyle w:val="Tabletextbullet"/>
            </w:pPr>
            <w:r>
              <w:t xml:space="preserve">Leverage knowledge of students to </w:t>
            </w:r>
            <w:r w:rsidR="009A66BB">
              <w:t>inform instructional practice</w:t>
            </w:r>
            <w:r w:rsidR="00D03E05">
              <w:t>.</w:t>
            </w:r>
          </w:p>
        </w:tc>
      </w:tr>
      <w:tr w:rsidR="00224925" w:rsidRPr="00D00C5A" w14:paraId="24AD592D" w14:textId="77777777" w:rsidTr="00247D99">
        <w:trPr>
          <w:cantSplit w:val="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25" w:type="dxa"/>
            <w:gridSpan w:val="3"/>
          </w:tcPr>
          <w:p w14:paraId="0CF4C16E" w14:textId="6C8C6828" w:rsidR="00224925" w:rsidRPr="005E6172" w:rsidRDefault="0066271E" w:rsidP="00224925">
            <w:pPr>
              <w:pStyle w:val="Tabletext"/>
            </w:pPr>
            <w:r w:rsidRPr="0066271E">
              <w:t xml:space="preserve">Teachers can gather and </w:t>
            </w:r>
            <w:r>
              <w:t>organize</w:t>
            </w:r>
            <w:r w:rsidRPr="0066271E">
              <w:t xml:space="preserve"> qualitative and quantitative data </w:t>
            </w:r>
            <w:r>
              <w:t>in learner profiles to better understand their</w:t>
            </w:r>
            <w:r w:rsidRPr="0066271E">
              <w:t xml:space="preserve"> students as individuals</w:t>
            </w:r>
            <w:r>
              <w:t>, build</w:t>
            </w:r>
            <w:r w:rsidRPr="0066271E">
              <w:t xml:space="preserve"> </w:t>
            </w:r>
            <w:r>
              <w:t xml:space="preserve">strong </w:t>
            </w:r>
            <w:r w:rsidRPr="0066271E">
              <w:t>relationships</w:t>
            </w:r>
            <w:r>
              <w:t>, and make sound instructional decisions</w:t>
            </w:r>
            <w:r w:rsidR="00974795" w:rsidRPr="0066271E">
              <w:t xml:space="preserve">. </w:t>
            </w:r>
            <w:r w:rsidRPr="0066271E">
              <w:t xml:space="preserve">In this lesson, students will examine ways to </w:t>
            </w:r>
            <w:r>
              <w:t>leverage</w:t>
            </w:r>
            <w:r w:rsidRPr="0066271E">
              <w:t xml:space="preserve"> quantitative and qualitative data </w:t>
            </w:r>
            <w:r>
              <w:t>in</w:t>
            </w:r>
            <w:r w:rsidRPr="0066271E">
              <w:t xml:space="preserve"> </w:t>
            </w:r>
            <w:r>
              <w:t xml:space="preserve">learner profiles to better understand </w:t>
            </w:r>
            <w:r w:rsidRPr="0066271E">
              <w:lastRenderedPageBreak/>
              <w:t>students as individuals</w:t>
            </w:r>
            <w:r>
              <w:t>, build</w:t>
            </w:r>
            <w:r w:rsidRPr="0066271E">
              <w:t xml:space="preserve"> </w:t>
            </w:r>
            <w:r>
              <w:t xml:space="preserve">strong </w:t>
            </w:r>
            <w:r w:rsidRPr="0066271E">
              <w:t>relationships</w:t>
            </w:r>
            <w:r>
              <w:t>, and make sound instructional decisions</w:t>
            </w:r>
            <w:r w:rsidRPr="0066271E">
              <w:t>.</w:t>
            </w:r>
          </w:p>
        </w:tc>
      </w:tr>
      <w:tr w:rsidR="00224925" w:rsidRPr="00447D20" w14:paraId="62447C42" w14:textId="77777777" w:rsidTr="00247D99">
        <w:trPr>
          <w:cantSplit w:val="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</w:tcPr>
          <w:p w14:paraId="05A6923A" w14:textId="62F01646" w:rsidR="00A1502F" w:rsidRPr="00DB54CD" w:rsidRDefault="00B15417" w:rsidP="00A1502F">
            <w:r>
              <w:t>Analyze a student</w:t>
            </w:r>
            <w:r w:rsidR="007428CA">
              <w:t xml:space="preserve"> learner</w:t>
            </w:r>
            <w:r>
              <w:t xml:space="preserve"> profile to learn more about the student </w:t>
            </w:r>
            <w:r w:rsidR="00605415">
              <w:t xml:space="preserve">and leverage that knowledge to make </w:t>
            </w:r>
            <w:r w:rsidR="006C7038">
              <w:t>in</w:t>
            </w:r>
            <w:r w:rsidR="00B03E8F">
              <w:t>formed instructional decisions</w:t>
            </w:r>
          </w:p>
        </w:tc>
      </w:tr>
      <w:tr w:rsidR="00224925" w:rsidRPr="00602ABE" w14:paraId="7DCEAEA0" w14:textId="77777777" w:rsidTr="00247D99">
        <w:trPr>
          <w:cantSplit w:val="0"/>
        </w:trPr>
        <w:tc>
          <w:tcPr>
            <w:tcW w:w="1525" w:type="dxa"/>
            <w:vMerge w:val="restart"/>
          </w:tcPr>
          <w:p w14:paraId="4D7BC820" w14:textId="5D955384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06AA3B25" w:rsidR="00224925" w:rsidRPr="009D52FD" w:rsidRDefault="0048559C" w:rsidP="00224925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Quantitative Data</w:t>
            </w:r>
          </w:p>
        </w:tc>
        <w:tc>
          <w:tcPr>
            <w:tcW w:w="6115" w:type="dxa"/>
          </w:tcPr>
          <w:p w14:paraId="01E308A1" w14:textId="4293FC9A" w:rsidR="00224925" w:rsidRPr="008C0E4A" w:rsidRDefault="008C0E4A" w:rsidP="00224925">
            <w:pPr>
              <w:pStyle w:val="Tabletext"/>
              <w:rPr>
                <w:rFonts w:cstheme="minorHAnsi"/>
              </w:rPr>
            </w:pPr>
            <w:r w:rsidRPr="008C0E4A">
              <w:rPr>
                <w:rFonts w:cstheme="minorHAnsi"/>
              </w:rPr>
              <w:t>Data that can be counted and expressed in numbers. Answers questions like “how many?” and “how often?”</w:t>
            </w:r>
          </w:p>
        </w:tc>
      </w:tr>
      <w:tr w:rsidR="00224925" w:rsidRPr="00602ABE" w14:paraId="5726D785" w14:textId="77777777" w:rsidTr="00247D99">
        <w:trPr>
          <w:cantSplit w:val="0"/>
        </w:trPr>
        <w:tc>
          <w:tcPr>
            <w:tcW w:w="1525" w:type="dxa"/>
            <w:vMerge/>
          </w:tcPr>
          <w:p w14:paraId="785FCADD" w14:textId="6E42EEBE" w:rsidR="00224925" w:rsidRPr="006C7F53" w:rsidRDefault="00224925" w:rsidP="00224925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0DF666CA" w14:textId="7E6B4597" w:rsidR="00224925" w:rsidRPr="008C0E4A" w:rsidRDefault="0048559C" w:rsidP="00224925">
            <w:pPr>
              <w:pStyle w:val="Tabletext"/>
              <w:rPr>
                <w:b/>
                <w:bCs/>
              </w:rPr>
            </w:pPr>
            <w:r w:rsidRPr="008C0E4A">
              <w:rPr>
                <w:b/>
                <w:bCs/>
              </w:rPr>
              <w:t>Qualitative Data</w:t>
            </w:r>
          </w:p>
        </w:tc>
        <w:tc>
          <w:tcPr>
            <w:tcW w:w="6115" w:type="dxa"/>
          </w:tcPr>
          <w:p w14:paraId="40D21971" w14:textId="3599C9E1" w:rsidR="00224925" w:rsidRPr="00FB10A4" w:rsidRDefault="00FB10A4" w:rsidP="00224925">
            <w:pPr>
              <w:pStyle w:val="Tabletext"/>
              <w:rPr>
                <w:rFonts w:cstheme="minorHAnsi"/>
              </w:rPr>
            </w:pPr>
            <w:r w:rsidRPr="00FB10A4">
              <w:rPr>
                <w:rFonts w:cstheme="minorHAnsi"/>
              </w:rPr>
              <w:t>Data that are expressed in words. Answers questions like “why?” and “how?”</w:t>
            </w:r>
          </w:p>
        </w:tc>
      </w:tr>
      <w:tr w:rsidR="00224925" w:rsidRPr="00602ABE" w14:paraId="456EAF79" w14:textId="77777777" w:rsidTr="00247D99">
        <w:trPr>
          <w:cantSplit w:val="0"/>
        </w:trPr>
        <w:tc>
          <w:tcPr>
            <w:tcW w:w="1525" w:type="dxa"/>
            <w:vMerge/>
          </w:tcPr>
          <w:p w14:paraId="0826F07F" w14:textId="77777777" w:rsidR="00224925" w:rsidRPr="006C7F53" w:rsidRDefault="00224925" w:rsidP="00224925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58E4F02F" w14:textId="5FE75C2F" w:rsidR="00224925" w:rsidRPr="008C0E4A" w:rsidRDefault="0048559C" w:rsidP="00224925">
            <w:pPr>
              <w:pStyle w:val="Tabletext"/>
              <w:rPr>
                <w:b/>
                <w:bCs/>
              </w:rPr>
            </w:pPr>
            <w:r w:rsidRPr="008C0E4A">
              <w:rPr>
                <w:b/>
                <w:bCs/>
              </w:rPr>
              <w:t>Learn</w:t>
            </w:r>
            <w:r w:rsidR="00E754EB">
              <w:rPr>
                <w:b/>
                <w:bCs/>
              </w:rPr>
              <w:t>er</w:t>
            </w:r>
            <w:r w:rsidRPr="008C0E4A">
              <w:rPr>
                <w:b/>
                <w:bCs/>
              </w:rPr>
              <w:t xml:space="preserve"> Profile</w:t>
            </w:r>
          </w:p>
        </w:tc>
        <w:tc>
          <w:tcPr>
            <w:tcW w:w="6115" w:type="dxa"/>
          </w:tcPr>
          <w:p w14:paraId="61DF0FD1" w14:textId="1F2AB23A" w:rsidR="00224925" w:rsidRPr="001145C7" w:rsidRDefault="001145C7" w:rsidP="00224925">
            <w:pPr>
              <w:pStyle w:val="Tabletext"/>
              <w:rPr>
                <w:rFonts w:cstheme="minorHAnsi"/>
              </w:rPr>
            </w:pPr>
            <w:r w:rsidRPr="001145C7">
              <w:rPr>
                <w:rFonts w:cstheme="minorHAnsi"/>
              </w:rPr>
              <w:t>Complete picture of a student’s learning preferences, strengths, and challenges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05"/>
        <w:gridCol w:w="6967"/>
        <w:gridCol w:w="1578"/>
      </w:tblGrid>
      <w:tr w:rsidR="00413E82" w:rsidRPr="00DB54CD" w14:paraId="65762ACA" w14:textId="77777777" w:rsidTr="00247D99">
        <w:trPr>
          <w:cantSplit w:val="0"/>
          <w:tblHeader/>
        </w:trPr>
        <w:tc>
          <w:tcPr>
            <w:tcW w:w="805" w:type="dxa"/>
            <w:vAlign w:val="center"/>
            <w:hideMark/>
          </w:tcPr>
          <w:p w14:paraId="5DD0FD98" w14:textId="554EF67E" w:rsidR="00413E82" w:rsidRPr="00205E12" w:rsidRDefault="00413E82" w:rsidP="00205E12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t>Est</w:t>
            </w:r>
            <w:r w:rsidR="00DB54CD" w:rsidRPr="00205E12">
              <w:rPr>
                <w:b/>
                <w:bCs/>
              </w:rPr>
              <w:t xml:space="preserve"> </w:t>
            </w:r>
            <w:r w:rsidRPr="00205E12">
              <w:rPr>
                <w:b/>
                <w:bCs/>
              </w:rPr>
              <w:t>Time</w:t>
            </w:r>
          </w:p>
        </w:tc>
        <w:tc>
          <w:tcPr>
            <w:tcW w:w="6967" w:type="dxa"/>
            <w:vAlign w:val="center"/>
          </w:tcPr>
          <w:p w14:paraId="359DA76E" w14:textId="42524366" w:rsidR="00413E82" w:rsidRPr="00DB54CD" w:rsidRDefault="00413E82" w:rsidP="00DB54C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DB54CD" w:rsidRDefault="00413E82" w:rsidP="00FD5E69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B41A04" w:rsidRPr="00447D20" w14:paraId="6EB25718" w14:textId="77777777" w:rsidTr="00247D99">
        <w:trPr>
          <w:cantSplit w:val="0"/>
        </w:trPr>
        <w:tc>
          <w:tcPr>
            <w:tcW w:w="805" w:type="dxa"/>
          </w:tcPr>
          <w:p w14:paraId="0A6D6130" w14:textId="0F838B46" w:rsidR="00B41A04" w:rsidRPr="00205E12" w:rsidRDefault="002313E4" w:rsidP="00205E12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563A9FCE" w14:textId="77777777" w:rsidR="00E22B3E" w:rsidRDefault="00693169" w:rsidP="00B125BD">
            <w:pPr>
              <w:pStyle w:val="Tabletext"/>
            </w:pPr>
            <w:r>
              <w:t xml:space="preserve">Bellringer: </w:t>
            </w:r>
          </w:p>
          <w:p w14:paraId="72FF8AE1" w14:textId="41AB541A" w:rsidR="00DD54B4" w:rsidRPr="00317C97" w:rsidRDefault="0011616E" w:rsidP="000F69F6">
            <w:pPr>
              <w:pStyle w:val="Tabletext"/>
              <w:numPr>
                <w:ilvl w:val="0"/>
                <w:numId w:val="7"/>
              </w:numPr>
            </w:pPr>
            <w:proofErr w:type="gramStart"/>
            <w:r>
              <w:t>What’s</w:t>
            </w:r>
            <w:proofErr w:type="gramEnd"/>
            <w:r>
              <w:t xml:space="preserve"> the difference betwee</w:t>
            </w:r>
            <w:r w:rsidRPr="00317C97">
              <w:t xml:space="preserve">n </w:t>
            </w:r>
            <w:r w:rsidRPr="004A43FA">
              <w:rPr>
                <w:b/>
                <w:bCs/>
              </w:rPr>
              <w:t>quantitative</w:t>
            </w:r>
            <w:r w:rsidRPr="00317C97">
              <w:t xml:space="preserve"> and </w:t>
            </w:r>
            <w:r w:rsidRPr="004A43FA">
              <w:rPr>
                <w:b/>
                <w:bCs/>
              </w:rPr>
              <w:t>qualitative data</w:t>
            </w:r>
            <w:r w:rsidRPr="00317C97">
              <w:t>?</w:t>
            </w:r>
          </w:p>
          <w:p w14:paraId="33D80CC6" w14:textId="74BD702A" w:rsidR="00E700EC" w:rsidRPr="00317C97" w:rsidRDefault="00E700EC" w:rsidP="000F69F6">
            <w:pPr>
              <w:pStyle w:val="Tabletext"/>
              <w:numPr>
                <w:ilvl w:val="0"/>
                <w:numId w:val="7"/>
              </w:numPr>
            </w:pPr>
            <w:r w:rsidRPr="00317C97">
              <w:t xml:space="preserve">What is a </w:t>
            </w:r>
            <w:r w:rsidRPr="004A43FA">
              <w:rPr>
                <w:b/>
                <w:bCs/>
              </w:rPr>
              <w:t>learn</w:t>
            </w:r>
            <w:r w:rsidR="00E754EB">
              <w:rPr>
                <w:b/>
                <w:bCs/>
              </w:rPr>
              <w:t>er</w:t>
            </w:r>
            <w:r w:rsidRPr="004A43FA">
              <w:rPr>
                <w:b/>
                <w:bCs/>
              </w:rPr>
              <w:t xml:space="preserve"> profile</w:t>
            </w:r>
            <w:r w:rsidRPr="00317C97">
              <w:t>?</w:t>
            </w:r>
          </w:p>
          <w:p w14:paraId="213636D2" w14:textId="4843C55F" w:rsidR="00243560" w:rsidRPr="00DB54CD" w:rsidRDefault="00A35D26" w:rsidP="009C0483">
            <w:pPr>
              <w:pStyle w:val="Tabletext"/>
              <w:numPr>
                <w:ilvl w:val="0"/>
                <w:numId w:val="7"/>
              </w:numPr>
            </w:pPr>
            <w:r w:rsidRPr="00317C97">
              <w:t xml:space="preserve">What </w:t>
            </w:r>
            <w:r w:rsidR="00395807" w:rsidRPr="00317C97">
              <w:t>actions might teachers take to gather the</w:t>
            </w:r>
            <w:r w:rsidR="00D157FB" w:rsidRPr="00317C97">
              <w:t xml:space="preserve"> quantitative and qualitative data use</w:t>
            </w:r>
            <w:r w:rsidR="00395807" w:rsidRPr="00317C97">
              <w:t>d</w:t>
            </w:r>
            <w:r w:rsidR="00D157FB" w:rsidRPr="00317C97">
              <w:t xml:space="preserve"> to develop </w:t>
            </w:r>
            <w:r w:rsidR="009F7F1D" w:rsidRPr="00317C97">
              <w:t>student profiles?</w:t>
            </w:r>
          </w:p>
        </w:tc>
        <w:tc>
          <w:tcPr>
            <w:tcW w:w="1578" w:type="dxa"/>
          </w:tcPr>
          <w:p w14:paraId="7E9E8D7B" w14:textId="77777777" w:rsidR="00B41A04" w:rsidRDefault="00A90865" w:rsidP="00FD5E69">
            <w:pPr>
              <w:pStyle w:val="Tabletext"/>
              <w:jc w:val="center"/>
            </w:pPr>
            <w:r>
              <w:t>Student Guide</w:t>
            </w:r>
          </w:p>
          <w:p w14:paraId="37E1DB99" w14:textId="642F3BF2" w:rsidR="00A90865" w:rsidRPr="00DB54CD" w:rsidRDefault="00A90865" w:rsidP="00FD5E69">
            <w:pPr>
              <w:pStyle w:val="Tabletext"/>
              <w:jc w:val="center"/>
            </w:pPr>
            <w:r>
              <w:t>PPT</w:t>
            </w:r>
          </w:p>
        </w:tc>
      </w:tr>
      <w:tr w:rsidR="00413E82" w:rsidRPr="00447D20" w14:paraId="113F4BF7" w14:textId="77777777" w:rsidTr="00247D99">
        <w:trPr>
          <w:cantSplit w:val="0"/>
        </w:trPr>
        <w:tc>
          <w:tcPr>
            <w:tcW w:w="805" w:type="dxa"/>
          </w:tcPr>
          <w:p w14:paraId="01547575" w14:textId="55347966" w:rsidR="00A85644" w:rsidRPr="00205E12" w:rsidRDefault="00BF360B" w:rsidP="00A85644">
            <w:pPr>
              <w:pStyle w:val="Tabletext"/>
              <w:jc w:val="center"/>
            </w:pPr>
            <w:r>
              <w:t>5</w:t>
            </w:r>
            <w:r w:rsidR="00443C89">
              <w:t xml:space="preserve"> </w:t>
            </w:r>
            <w:r w:rsidR="00443C89" w:rsidRPr="00205E12">
              <w:t>M</w:t>
            </w:r>
            <w:r w:rsidR="00EC0B79" w:rsidRPr="00205E12">
              <w:t>ins</w:t>
            </w:r>
          </w:p>
        </w:tc>
        <w:tc>
          <w:tcPr>
            <w:tcW w:w="6967" w:type="dxa"/>
          </w:tcPr>
          <w:p w14:paraId="5F1B97C2" w14:textId="362D100B" w:rsidR="00D75A98" w:rsidRDefault="00D75A98" w:rsidP="00D75A98">
            <w:pPr>
              <w:pStyle w:val="Tabletext"/>
              <w:rPr>
                <w:b/>
                <w:bCs/>
                <w:color w:val="000000" w:themeColor="text1"/>
              </w:rPr>
            </w:pPr>
            <w:r w:rsidRPr="0093696F">
              <w:rPr>
                <w:b/>
                <w:bCs/>
                <w:color w:val="000000" w:themeColor="text1"/>
              </w:rPr>
              <w:t xml:space="preserve">Using </w:t>
            </w:r>
            <w:r w:rsidR="0049187D">
              <w:rPr>
                <w:b/>
                <w:bCs/>
                <w:color w:val="000000" w:themeColor="text1"/>
              </w:rPr>
              <w:t>Student Profiles</w:t>
            </w:r>
            <w:r w:rsidRPr="0093696F">
              <w:rPr>
                <w:b/>
                <w:bCs/>
                <w:color w:val="000000" w:themeColor="text1"/>
              </w:rPr>
              <w:t xml:space="preserve"> to Make Instructional Decisions</w:t>
            </w:r>
          </w:p>
          <w:p w14:paraId="0402E516" w14:textId="0CF07BA9" w:rsidR="009F7F1D" w:rsidRDefault="00D75A98" w:rsidP="00D75A98">
            <w:pPr>
              <w:pStyle w:val="Tabletext"/>
              <w:rPr>
                <w:color w:val="000000" w:themeColor="text1"/>
              </w:rPr>
            </w:pPr>
            <w:r w:rsidRPr="006229EB">
              <w:rPr>
                <w:color w:val="000000" w:themeColor="text1"/>
              </w:rPr>
              <w:t xml:space="preserve">T: </w:t>
            </w:r>
            <w:proofErr w:type="gramStart"/>
            <w:r w:rsidR="009F7F1D">
              <w:rPr>
                <w:color w:val="000000" w:themeColor="text1"/>
              </w:rPr>
              <w:t>Let’s</w:t>
            </w:r>
            <w:proofErr w:type="gramEnd"/>
            <w:r w:rsidR="00317C97">
              <w:rPr>
                <w:color w:val="000000" w:themeColor="text1"/>
              </w:rPr>
              <w:t xml:space="preserve"> </w:t>
            </w:r>
            <w:r w:rsidR="009F7F1D">
              <w:rPr>
                <w:color w:val="000000" w:themeColor="text1"/>
              </w:rPr>
              <w:t xml:space="preserve">look at our bellringer responses.  </w:t>
            </w:r>
            <w:r w:rsidR="0011648B">
              <w:rPr>
                <w:color w:val="000000" w:themeColor="text1"/>
              </w:rPr>
              <w:t xml:space="preserve">What is the difference between </w:t>
            </w:r>
            <w:r w:rsidR="0011648B" w:rsidRPr="00317C97">
              <w:rPr>
                <w:color w:val="000000" w:themeColor="text1"/>
              </w:rPr>
              <w:t>quantitative and qualitative data?</w:t>
            </w:r>
          </w:p>
          <w:p w14:paraId="1C07F902" w14:textId="78E86FF4" w:rsidR="0011648B" w:rsidRDefault="0011648B" w:rsidP="00D75A98">
            <w:pPr>
              <w:pStyle w:val="Tabletext"/>
              <w:rPr>
                <w:color w:val="000000" w:themeColor="text1"/>
              </w:rPr>
            </w:pPr>
          </w:p>
          <w:p w14:paraId="081BE69E" w14:textId="3B678776" w:rsidR="0011648B" w:rsidRDefault="0011648B" w:rsidP="00D75A9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</w:t>
            </w:r>
            <w:r w:rsidR="00633E1D" w:rsidRPr="009D52FD">
              <w:rPr>
                <w:color w:val="000000" w:themeColor="text1"/>
              </w:rPr>
              <w:t>Quantitative data are data that can be counted and expressed in numbers</w:t>
            </w:r>
            <w:r w:rsidR="00974795" w:rsidRPr="009D52FD">
              <w:rPr>
                <w:color w:val="000000" w:themeColor="text1"/>
              </w:rPr>
              <w:t xml:space="preserve">. </w:t>
            </w:r>
            <w:r w:rsidR="00633E1D" w:rsidRPr="009D52FD">
              <w:rPr>
                <w:color w:val="000000" w:themeColor="text1"/>
              </w:rPr>
              <w:t>Quantitative data answer questions like “how many?” and “how often?”</w:t>
            </w:r>
            <w:r w:rsidR="00A82526" w:rsidRPr="009D52FD">
              <w:rPr>
                <w:color w:val="000000" w:themeColor="text1"/>
              </w:rPr>
              <w:t xml:space="preserve">  Qualitative data are data that are expressed in words. Qualitative data answers questions like “why?” and “how?”</w:t>
            </w:r>
          </w:p>
          <w:p w14:paraId="7D3CA383" w14:textId="1A59D8F2" w:rsidR="000B52C6" w:rsidRDefault="000B52C6" w:rsidP="00D75A98">
            <w:pPr>
              <w:pStyle w:val="Tabletext"/>
              <w:rPr>
                <w:color w:val="000000" w:themeColor="text1"/>
              </w:rPr>
            </w:pPr>
          </w:p>
          <w:p w14:paraId="03E4753D" w14:textId="490FFC2D" w:rsidR="000B52C6" w:rsidRDefault="000B52C6" w:rsidP="00D75A9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Good</w:t>
            </w:r>
            <w:r w:rsidR="00974795">
              <w:rPr>
                <w:color w:val="000000" w:themeColor="text1"/>
              </w:rPr>
              <w:t xml:space="preserve">! </w:t>
            </w:r>
            <w:r w:rsidRPr="009D52FD">
              <w:rPr>
                <w:color w:val="000000" w:themeColor="text1"/>
              </w:rPr>
              <w:t xml:space="preserve">What is a </w:t>
            </w:r>
            <w:r w:rsidR="00B1768F" w:rsidRPr="009D52FD">
              <w:rPr>
                <w:color w:val="000000" w:themeColor="text1"/>
              </w:rPr>
              <w:t>learn</w:t>
            </w:r>
            <w:r w:rsidR="00E754EB">
              <w:rPr>
                <w:color w:val="000000" w:themeColor="text1"/>
              </w:rPr>
              <w:t>er</w:t>
            </w:r>
            <w:r w:rsidRPr="009D52FD">
              <w:rPr>
                <w:color w:val="000000" w:themeColor="text1"/>
              </w:rPr>
              <w:t xml:space="preserve"> profile?</w:t>
            </w:r>
          </w:p>
          <w:p w14:paraId="080EEF9A" w14:textId="400AAA15" w:rsidR="000B52C6" w:rsidRDefault="000B52C6" w:rsidP="00D75A98">
            <w:pPr>
              <w:pStyle w:val="Tabletext"/>
              <w:rPr>
                <w:color w:val="000000" w:themeColor="text1"/>
              </w:rPr>
            </w:pPr>
          </w:p>
          <w:p w14:paraId="742BB7E0" w14:textId="6354310C" w:rsidR="000B52C6" w:rsidRDefault="000B52C6" w:rsidP="00D75A98">
            <w:pPr>
              <w:pStyle w:val="Tabletext"/>
            </w:pPr>
            <w:r>
              <w:rPr>
                <w:color w:val="000000" w:themeColor="text1"/>
              </w:rPr>
              <w:t xml:space="preserve">S: </w:t>
            </w:r>
            <w:r w:rsidR="00400AF9">
              <w:t xml:space="preserve">A </w:t>
            </w:r>
            <w:r w:rsidR="00400AF9" w:rsidRPr="009D52FD">
              <w:t>learn</w:t>
            </w:r>
            <w:r w:rsidR="00E754EB">
              <w:t>er</w:t>
            </w:r>
            <w:r w:rsidR="00400AF9" w:rsidRPr="009D52FD">
              <w:t xml:space="preserve"> profile</w:t>
            </w:r>
            <w:r w:rsidR="00400AF9">
              <w:t xml:space="preserve"> is a c</w:t>
            </w:r>
            <w:r w:rsidR="00400AF9" w:rsidRPr="00F9579E">
              <w:t>omplete picture of a student’s learning preferences, strengths, and challenges</w:t>
            </w:r>
            <w:r w:rsidR="00400AF9">
              <w:t>.</w:t>
            </w:r>
          </w:p>
          <w:p w14:paraId="62D83165" w14:textId="1AEBD0E0" w:rsidR="00400AF9" w:rsidRDefault="00400AF9" w:rsidP="00D75A98">
            <w:pPr>
              <w:pStyle w:val="Tabletext"/>
            </w:pPr>
          </w:p>
          <w:p w14:paraId="63B8EB67" w14:textId="770389DE" w:rsidR="00400AF9" w:rsidRDefault="00B52765" w:rsidP="00D75A98">
            <w:pPr>
              <w:pStyle w:val="Tabletext"/>
            </w:pPr>
            <w:r>
              <w:lastRenderedPageBreak/>
              <w:t xml:space="preserve">T:  Now, </w:t>
            </w:r>
            <w:r w:rsidR="00572057">
              <w:t xml:space="preserve">what </w:t>
            </w:r>
            <w:r w:rsidR="007613D0" w:rsidRPr="009D52FD">
              <w:t>actions</w:t>
            </w:r>
            <w:r w:rsidR="00572057" w:rsidRPr="009D52FD">
              <w:t xml:space="preserve"> might teachers </w:t>
            </w:r>
            <w:r w:rsidR="002337F1" w:rsidRPr="009D52FD">
              <w:t>under</w:t>
            </w:r>
            <w:r w:rsidR="007613D0" w:rsidRPr="009D52FD">
              <w:t>take</w:t>
            </w:r>
            <w:r w:rsidR="00572057" w:rsidRPr="009D52FD">
              <w:t xml:space="preserve"> to collect the quantitative and qualitative data</w:t>
            </w:r>
            <w:r w:rsidR="00F05514" w:rsidRPr="009D52FD">
              <w:t xml:space="preserve"> used to develop learner profiles?</w:t>
            </w:r>
          </w:p>
          <w:p w14:paraId="1A248910" w14:textId="06AAE1D0" w:rsidR="00F05514" w:rsidRDefault="00F05514" w:rsidP="00D75A98">
            <w:pPr>
              <w:pStyle w:val="Tabletext"/>
            </w:pPr>
          </w:p>
          <w:p w14:paraId="64A5A879" w14:textId="2BA68DC7" w:rsidR="00F05514" w:rsidRDefault="00F05514" w:rsidP="00D75A98">
            <w:pPr>
              <w:pStyle w:val="Tabletext"/>
            </w:pPr>
            <w:r>
              <w:t xml:space="preserve">S: </w:t>
            </w:r>
            <w:r w:rsidR="006628F6">
              <w:t>Answers will vary, but may include:</w:t>
            </w:r>
          </w:p>
          <w:p w14:paraId="764BD6CD" w14:textId="6400F844" w:rsidR="008E45D6" w:rsidRPr="00A67DE7" w:rsidRDefault="008E45D6" w:rsidP="008E45D6">
            <w:pPr>
              <w:numPr>
                <w:ilvl w:val="0"/>
                <w:numId w:val="13"/>
              </w:numPr>
            </w:pPr>
            <w:r w:rsidRPr="00A67DE7">
              <w:t>Have informal conversations and ask questions</w:t>
            </w:r>
            <w:r w:rsidR="00974795">
              <w:t>.</w:t>
            </w:r>
          </w:p>
          <w:p w14:paraId="27990A16" w14:textId="14412EE9" w:rsidR="00F14FCA" w:rsidRDefault="00F14FCA" w:rsidP="00F14FCA">
            <w:pPr>
              <w:numPr>
                <w:ilvl w:val="0"/>
                <w:numId w:val="13"/>
              </w:numPr>
            </w:pPr>
            <w:r>
              <w:t>Access grades and other academic data</w:t>
            </w:r>
            <w:r w:rsidR="00974795">
              <w:t>.</w:t>
            </w:r>
          </w:p>
          <w:p w14:paraId="3524B52D" w14:textId="0E95DAD0" w:rsidR="00F14FCA" w:rsidRDefault="00F14FCA" w:rsidP="00F14FCA">
            <w:pPr>
              <w:numPr>
                <w:ilvl w:val="0"/>
                <w:numId w:val="13"/>
              </w:numPr>
            </w:pPr>
            <w:r>
              <w:t xml:space="preserve">Talk to student’s previous teachers, coaches, club sponsors, </w:t>
            </w:r>
            <w:proofErr w:type="gramStart"/>
            <w:r>
              <w:t>etc.</w:t>
            </w:r>
            <w:proofErr w:type="gramEnd"/>
          </w:p>
          <w:p w14:paraId="25336742" w14:textId="23B14AD5" w:rsidR="00F14FCA" w:rsidRDefault="00F14FCA" w:rsidP="00F14FCA">
            <w:pPr>
              <w:numPr>
                <w:ilvl w:val="0"/>
                <w:numId w:val="13"/>
              </w:numPr>
            </w:pPr>
            <w:r>
              <w:t>Do classroom ice-breaker activities</w:t>
            </w:r>
            <w:r w:rsidR="00974795">
              <w:t>.</w:t>
            </w:r>
          </w:p>
          <w:p w14:paraId="56D66708" w14:textId="63908AF8" w:rsidR="006628F6" w:rsidRPr="00A67DE7" w:rsidRDefault="006628F6" w:rsidP="006628F6">
            <w:pPr>
              <w:numPr>
                <w:ilvl w:val="0"/>
                <w:numId w:val="13"/>
              </w:numPr>
            </w:pPr>
            <w:r w:rsidRPr="00A67DE7">
              <w:t>Review student records</w:t>
            </w:r>
            <w:r w:rsidR="00974795">
              <w:t>.</w:t>
            </w:r>
          </w:p>
          <w:p w14:paraId="7A3B8E25" w14:textId="3B3031C6" w:rsidR="006628F6" w:rsidRPr="00A67DE7" w:rsidRDefault="006628F6" w:rsidP="006628F6">
            <w:pPr>
              <w:numPr>
                <w:ilvl w:val="0"/>
                <w:numId w:val="13"/>
              </w:numPr>
            </w:pPr>
            <w:r w:rsidRPr="00A67DE7">
              <w:t>Give assignments that ask students to share more about themselves</w:t>
            </w:r>
            <w:r w:rsidR="00974795">
              <w:t>.</w:t>
            </w:r>
          </w:p>
          <w:p w14:paraId="59C92564" w14:textId="42F23F10" w:rsidR="006628F6" w:rsidRPr="00A67DE7" w:rsidRDefault="006628F6" w:rsidP="006628F6">
            <w:pPr>
              <w:numPr>
                <w:ilvl w:val="0"/>
                <w:numId w:val="13"/>
              </w:numPr>
            </w:pPr>
            <w:r w:rsidRPr="00A67DE7">
              <w:t>Send home a survey for students’ families to complete</w:t>
            </w:r>
            <w:r w:rsidR="00974795">
              <w:t>.</w:t>
            </w:r>
          </w:p>
          <w:p w14:paraId="2F7556D4" w14:textId="626A2340" w:rsidR="006628F6" w:rsidRDefault="006628F6" w:rsidP="006628F6">
            <w:pPr>
              <w:numPr>
                <w:ilvl w:val="0"/>
                <w:numId w:val="13"/>
              </w:numPr>
            </w:pPr>
            <w:r w:rsidRPr="00A67DE7">
              <w:t xml:space="preserve">Administer a student </w:t>
            </w:r>
            <w:r>
              <w:t>survey</w:t>
            </w:r>
            <w:r w:rsidR="00974795">
              <w:t>.</w:t>
            </w:r>
          </w:p>
          <w:p w14:paraId="6351F415" w14:textId="1CD7314F" w:rsidR="00363812" w:rsidRDefault="008E45D6" w:rsidP="00403FE7">
            <w:pPr>
              <w:numPr>
                <w:ilvl w:val="0"/>
                <w:numId w:val="13"/>
              </w:numPr>
            </w:pPr>
            <w:r>
              <w:t>Conduct home visits and family interviews</w:t>
            </w:r>
            <w:r w:rsidR="00974795">
              <w:t>.</w:t>
            </w:r>
          </w:p>
          <w:p w14:paraId="10A81D3A" w14:textId="068B5C20" w:rsidR="008E45D6" w:rsidRDefault="008E45D6" w:rsidP="006628F6">
            <w:pPr>
              <w:numPr>
                <w:ilvl w:val="0"/>
                <w:numId w:val="13"/>
              </w:numPr>
            </w:pPr>
            <w:r>
              <w:t xml:space="preserve">Maintain a </w:t>
            </w:r>
            <w:r w:rsidR="00CF7DC4">
              <w:t>family communication tracking log</w:t>
            </w:r>
            <w:r w:rsidR="00974795">
              <w:t>.</w:t>
            </w:r>
          </w:p>
          <w:p w14:paraId="2F99DC97" w14:textId="77777777" w:rsidR="006628F6" w:rsidRPr="00572057" w:rsidRDefault="006628F6" w:rsidP="00D75A98">
            <w:pPr>
              <w:pStyle w:val="Tabletext"/>
              <w:rPr>
                <w:color w:val="000000" w:themeColor="text1"/>
              </w:rPr>
            </w:pPr>
          </w:p>
          <w:p w14:paraId="4099D51A" w14:textId="22A1A411" w:rsidR="00D75A98" w:rsidRPr="00E754EB" w:rsidRDefault="00E25126" w:rsidP="00D75A9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</w:t>
            </w:r>
            <w:r w:rsidR="00147DE2">
              <w:rPr>
                <w:color w:val="000000" w:themeColor="text1"/>
              </w:rPr>
              <w:t xml:space="preserve"> </w:t>
            </w:r>
            <w:r w:rsidR="00D75A98" w:rsidRPr="00E754EB">
              <w:rPr>
                <w:color w:val="000000" w:themeColor="text1"/>
              </w:rPr>
              <w:t xml:space="preserve">Once </w:t>
            </w:r>
            <w:r w:rsidR="00147DE2" w:rsidRPr="00E754EB">
              <w:rPr>
                <w:color w:val="000000" w:themeColor="text1"/>
              </w:rPr>
              <w:t>teachers</w:t>
            </w:r>
            <w:r w:rsidR="00D75A98" w:rsidRPr="00E754EB">
              <w:rPr>
                <w:color w:val="000000" w:themeColor="text1"/>
              </w:rPr>
              <w:t xml:space="preserve"> have gathered quantitative and qualitative data and recorded it in learner profiles, t</w:t>
            </w:r>
            <w:r w:rsidR="00147DE2" w:rsidRPr="00E754EB">
              <w:rPr>
                <w:color w:val="000000" w:themeColor="text1"/>
              </w:rPr>
              <w:t>hey</w:t>
            </w:r>
            <w:r w:rsidR="00D75A98" w:rsidRPr="00E754EB">
              <w:rPr>
                <w:color w:val="000000" w:themeColor="text1"/>
              </w:rPr>
              <w:t xml:space="preserve"> are now ready for the most important part: using the data to make instructional decisions</w:t>
            </w:r>
            <w:r w:rsidR="00147DE2" w:rsidRPr="00E754EB">
              <w:rPr>
                <w:color w:val="000000" w:themeColor="text1"/>
              </w:rPr>
              <w:t>.</w:t>
            </w:r>
          </w:p>
          <w:p w14:paraId="6891284D" w14:textId="3D64F84F" w:rsidR="00D75A98" w:rsidRDefault="00D75A98" w:rsidP="00D75A98">
            <w:pPr>
              <w:pStyle w:val="Tabletext"/>
              <w:rPr>
                <w:color w:val="000000" w:themeColor="text1"/>
              </w:rPr>
            </w:pPr>
            <w:r w:rsidRPr="00E754EB">
              <w:rPr>
                <w:color w:val="000000" w:themeColor="text1"/>
              </w:rPr>
              <w:t xml:space="preserve">T: </w:t>
            </w:r>
            <w:r>
              <w:rPr>
                <w:color w:val="000000" w:themeColor="text1"/>
              </w:rPr>
              <w:t xml:space="preserve">There are </w:t>
            </w:r>
            <w:proofErr w:type="gramStart"/>
            <w:r>
              <w:rPr>
                <w:color w:val="000000" w:themeColor="text1"/>
              </w:rPr>
              <w:t>many</w:t>
            </w:r>
            <w:proofErr w:type="gramEnd"/>
            <w:r>
              <w:rPr>
                <w:color w:val="000000" w:themeColor="text1"/>
              </w:rPr>
              <w:t xml:space="preserve"> types of decisions you can make based on what you know about students. </w:t>
            </w:r>
            <w:proofErr w:type="gramStart"/>
            <w:r>
              <w:rPr>
                <w:color w:val="000000" w:themeColor="text1"/>
              </w:rPr>
              <w:t>Some</w:t>
            </w:r>
            <w:proofErr w:type="gramEnd"/>
            <w:r>
              <w:rPr>
                <w:color w:val="000000" w:themeColor="text1"/>
              </w:rPr>
              <w:t xml:space="preserve"> common ones include</w:t>
            </w:r>
            <w:r w:rsidR="00212FD7">
              <w:rPr>
                <w:color w:val="000000" w:themeColor="text1"/>
              </w:rPr>
              <w:t>:</w:t>
            </w:r>
          </w:p>
          <w:p w14:paraId="5872E2F7" w14:textId="74882A87" w:rsidR="00773CCF" w:rsidRDefault="00773CCF" w:rsidP="00D75A98">
            <w:pPr>
              <w:pStyle w:val="Tabletext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intentional </w:t>
            </w:r>
            <w:r w:rsidR="00963F9B">
              <w:rPr>
                <w:color w:val="000000" w:themeColor="text1"/>
              </w:rPr>
              <w:t>grouping</w:t>
            </w:r>
          </w:p>
          <w:p w14:paraId="27097F2F" w14:textId="3C5FC815" w:rsidR="00BC70FB" w:rsidRDefault="00BC70FB" w:rsidP="00D75A98">
            <w:pPr>
              <w:pStyle w:val="Tabletext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providing relevant examples</w:t>
            </w:r>
          </w:p>
          <w:p w14:paraId="250C1F1F" w14:textId="5619B1B6" w:rsidR="00BC70FB" w:rsidRDefault="00555C41" w:rsidP="00D75A98">
            <w:pPr>
              <w:pStyle w:val="Tabletext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creating meaningful activities</w:t>
            </w:r>
          </w:p>
          <w:p w14:paraId="125C74F5" w14:textId="5A7EC644" w:rsidR="00555C41" w:rsidRDefault="00E74712" w:rsidP="00D75A98">
            <w:pPr>
              <w:pStyle w:val="Tabletext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facilitating pertinent discussions</w:t>
            </w:r>
          </w:p>
          <w:p w14:paraId="2F820D7E" w14:textId="3D5FD04F" w:rsidR="00D75A98" w:rsidRPr="00291602" w:rsidRDefault="00A67227" w:rsidP="00291602">
            <w:pPr>
              <w:pStyle w:val="Tabletext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capitalizing on students’ strengths, </w:t>
            </w:r>
            <w:r w:rsidR="00981288">
              <w:rPr>
                <w:color w:val="000000" w:themeColor="text1"/>
              </w:rPr>
              <w:t xml:space="preserve">interests, and </w:t>
            </w:r>
            <w:r w:rsidR="00291602">
              <w:rPr>
                <w:color w:val="000000" w:themeColor="text1"/>
              </w:rPr>
              <w:t>curiosities</w:t>
            </w:r>
          </w:p>
          <w:p w14:paraId="2B4C6AB9" w14:textId="0E5E0953" w:rsidR="00D75A98" w:rsidRDefault="00D75A98" w:rsidP="00D75A98">
            <w:pPr>
              <w:pStyle w:val="Tabletext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identifying when students need help; and</w:t>
            </w:r>
          </w:p>
          <w:p w14:paraId="2DA70DC8" w14:textId="77777777" w:rsidR="00D75A98" w:rsidRPr="0050157B" w:rsidRDefault="00D75A98" w:rsidP="00D75A98">
            <w:pPr>
              <w:pStyle w:val="Tabletext"/>
              <w:numPr>
                <w:ilvl w:val="0"/>
                <w:numId w:val="1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supporting them effectively when needed.</w:t>
            </w:r>
          </w:p>
          <w:p w14:paraId="7CC86B93" w14:textId="77777777" w:rsidR="00D75A98" w:rsidRPr="006229EB" w:rsidRDefault="00D75A98" w:rsidP="00D75A9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S: (Add types of decisions to Student Guide.)</w:t>
            </w:r>
          </w:p>
          <w:p w14:paraId="202AB677" w14:textId="59306180" w:rsidR="002E61F2" w:rsidRPr="00205E12" w:rsidRDefault="00D75A98" w:rsidP="005622E5">
            <w:pPr>
              <w:pStyle w:val="Tabletextbullet"/>
              <w:numPr>
                <w:ilvl w:val="0"/>
                <w:numId w:val="0"/>
              </w:numPr>
            </w:pPr>
            <w:r w:rsidRPr="00FA0E37">
              <w:t xml:space="preserve">T: Now, </w:t>
            </w:r>
            <w:proofErr w:type="gramStart"/>
            <w:r w:rsidRPr="00FA0E37">
              <w:t>let’s</w:t>
            </w:r>
            <w:proofErr w:type="gramEnd"/>
            <w:r w:rsidRPr="00FA0E37">
              <w:t xml:space="preserve"> </w:t>
            </w:r>
            <w:r w:rsidR="00B73ACD" w:rsidRPr="00E754EB">
              <w:t>analyze</w:t>
            </w:r>
            <w:r w:rsidR="006A7626" w:rsidRPr="00E754EB">
              <w:t xml:space="preserve"> a learner profile </w:t>
            </w:r>
            <w:r w:rsidR="00970AA4" w:rsidRPr="00E754EB">
              <w:t xml:space="preserve">and </w:t>
            </w:r>
            <w:r w:rsidR="001D0405" w:rsidRPr="00E754EB">
              <w:t>consider how we might use the quantitative and qualitative data to build a trusting relationship and make decisions that hold the student to high expectations</w:t>
            </w:r>
            <w:r w:rsidR="004708EE" w:rsidRPr="00E754EB">
              <w:t>.</w:t>
            </w:r>
          </w:p>
        </w:tc>
        <w:tc>
          <w:tcPr>
            <w:tcW w:w="1578" w:type="dxa"/>
          </w:tcPr>
          <w:p w14:paraId="28BD6F15" w14:textId="77777777" w:rsidR="00A90865" w:rsidRDefault="00A90865" w:rsidP="00A90865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21A6A61C" w14:textId="065B3A0C" w:rsidR="00413E82" w:rsidRPr="00205E12" w:rsidRDefault="00A90865" w:rsidP="00A90865">
            <w:pPr>
              <w:pStyle w:val="Tabletext"/>
              <w:jc w:val="center"/>
            </w:pPr>
            <w:r>
              <w:t>PPT</w:t>
            </w:r>
          </w:p>
        </w:tc>
      </w:tr>
      <w:tr w:rsidR="0070625E" w:rsidRPr="00447D20" w14:paraId="573A40CB" w14:textId="77777777" w:rsidTr="00247D99">
        <w:trPr>
          <w:cantSplit w:val="0"/>
        </w:trPr>
        <w:tc>
          <w:tcPr>
            <w:tcW w:w="805" w:type="dxa"/>
          </w:tcPr>
          <w:p w14:paraId="52A02701" w14:textId="7D5E3EEF" w:rsidR="0070625E" w:rsidRDefault="00BF360B" w:rsidP="00B125BD">
            <w:pPr>
              <w:pStyle w:val="Tabletext"/>
              <w:jc w:val="center"/>
            </w:pPr>
            <w:r>
              <w:t>10</w:t>
            </w:r>
            <w:r w:rsidR="0028344B">
              <w:t xml:space="preserve"> mins</w:t>
            </w:r>
          </w:p>
        </w:tc>
        <w:tc>
          <w:tcPr>
            <w:tcW w:w="6967" w:type="dxa"/>
          </w:tcPr>
          <w:p w14:paraId="787E4608" w14:textId="7D10615C" w:rsidR="00E24E69" w:rsidRDefault="00A678B0" w:rsidP="0038165F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Model &amp; Practice</w:t>
            </w:r>
          </w:p>
          <w:p w14:paraId="1E3CA8C5" w14:textId="77777777" w:rsidR="00E24E69" w:rsidRDefault="00E24E69" w:rsidP="0038165F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1C29B567" w14:textId="5E884987" w:rsidR="00DA1DB5" w:rsidRPr="00E754EB" w:rsidRDefault="00DA1DB5" w:rsidP="00E24E69">
            <w:pPr>
              <w:pStyle w:val="Tabletextbullet"/>
              <w:numPr>
                <w:ilvl w:val="0"/>
                <w:numId w:val="0"/>
              </w:numPr>
            </w:pPr>
            <w:r>
              <w:t xml:space="preserve">T:  </w:t>
            </w:r>
            <w:r w:rsidRPr="00E754EB">
              <w:t>Consider thi</w:t>
            </w:r>
            <w:r w:rsidR="0043266E" w:rsidRPr="00E754EB">
              <w:t xml:space="preserve">s excerpt from </w:t>
            </w:r>
            <w:r w:rsidR="00DE635B" w:rsidRPr="00E754EB">
              <w:t xml:space="preserve">the </w:t>
            </w:r>
            <w:r w:rsidR="0043266E" w:rsidRPr="00E754EB">
              <w:t>learner profile of Grover:</w:t>
            </w:r>
          </w:p>
          <w:p w14:paraId="5F0BB1FC" w14:textId="77777777" w:rsidR="00187636" w:rsidRPr="00E754EB" w:rsidRDefault="00187636" w:rsidP="00E24E69">
            <w:pPr>
              <w:pStyle w:val="Tabletextbullet"/>
              <w:numPr>
                <w:ilvl w:val="0"/>
                <w:numId w:val="0"/>
              </w:numPr>
            </w:pPr>
          </w:p>
          <w:p w14:paraId="510C451C" w14:textId="68F7397A" w:rsidR="00187636" w:rsidRPr="00E754EB" w:rsidRDefault="00D72E0F" w:rsidP="00E24E69">
            <w:pPr>
              <w:pStyle w:val="Tabletextbullet"/>
              <w:numPr>
                <w:ilvl w:val="0"/>
                <w:numId w:val="0"/>
              </w:numPr>
            </w:pPr>
            <w:r w:rsidRPr="00E754EB">
              <w:lastRenderedPageBreak/>
              <w:t xml:space="preserve">T: (Read learner profile excerpt aloud for students and share slide with </w:t>
            </w:r>
            <w:r w:rsidR="00B208C3" w:rsidRPr="00E754EB">
              <w:t>learner profile excerpt</w:t>
            </w:r>
            <w:r w:rsidRPr="00E754EB">
              <w:t xml:space="preserve"> on it for students to follow along)</w:t>
            </w:r>
            <w:r w:rsidR="00B257F7" w:rsidRPr="00E754EB">
              <w:t>:</w:t>
            </w:r>
          </w:p>
          <w:p w14:paraId="0F3BFC2A" w14:textId="77777777" w:rsidR="006D30D6" w:rsidRDefault="006D30D6" w:rsidP="00E24E69">
            <w:pPr>
              <w:pStyle w:val="Tabletextbullet"/>
              <w:numPr>
                <w:ilvl w:val="0"/>
                <w:numId w:val="0"/>
              </w:numPr>
            </w:pPr>
          </w:p>
          <w:p w14:paraId="5429482C" w14:textId="77777777" w:rsidR="00E35664" w:rsidRPr="00AB0EEA" w:rsidRDefault="00E35664" w:rsidP="00E35664">
            <w:pPr>
              <w:pStyle w:val="Tabletext"/>
              <w:rPr>
                <w:b/>
                <w:bCs/>
              </w:rPr>
            </w:pPr>
            <w:r w:rsidRPr="00AB0EEA">
              <w:rPr>
                <w:b/>
                <w:bCs/>
              </w:rPr>
              <w:t>Student Learning Preferences:</w:t>
            </w:r>
          </w:p>
          <w:p w14:paraId="4EC2AB0E" w14:textId="2C386A21" w:rsidR="00E35664" w:rsidRPr="00AB0EEA" w:rsidRDefault="00E35664" w:rsidP="00E35664">
            <w:pPr>
              <w:pStyle w:val="Tabletext"/>
            </w:pPr>
            <w:r w:rsidRPr="00AB0EEA">
              <w:rPr>
                <w:b/>
                <w:bCs/>
              </w:rPr>
              <w:t>X</w:t>
            </w:r>
            <w:r w:rsidRPr="00AB0EEA">
              <w:rPr>
                <w:b/>
                <w:bCs/>
              </w:rPr>
              <w:tab/>
            </w:r>
            <w:r w:rsidRPr="00AB0EEA">
              <w:t>Likes to learn by working alone</w:t>
            </w:r>
            <w:r w:rsidR="00D03E05">
              <w:t>.</w:t>
            </w:r>
          </w:p>
          <w:p w14:paraId="1D292795" w14:textId="0B4C4DFB" w:rsidR="00E35664" w:rsidRPr="00AB0EEA" w:rsidRDefault="00E35664" w:rsidP="00E35664">
            <w:pPr>
              <w:pStyle w:val="Tabletext"/>
            </w:pPr>
            <w:r w:rsidRPr="00AB0EEA">
              <w:rPr>
                <w:rFonts w:ascii="Segoe UI Symbol" w:hAnsi="Segoe UI Symbol" w:cs="Segoe UI Symbol"/>
                <w:b/>
                <w:bCs/>
              </w:rPr>
              <w:t>☐</w:t>
            </w:r>
            <w:r w:rsidRPr="00AB0EEA">
              <w:rPr>
                <w:b/>
                <w:bCs/>
              </w:rPr>
              <w:tab/>
            </w:r>
            <w:r w:rsidRPr="00AB0EEA">
              <w:t>Like to learn by working with others</w:t>
            </w:r>
            <w:r w:rsidR="00D03E05">
              <w:t>.</w:t>
            </w:r>
          </w:p>
          <w:p w14:paraId="4EE03D65" w14:textId="09584F6F" w:rsidR="00E35664" w:rsidRPr="00AB0EEA" w:rsidRDefault="00E35664" w:rsidP="00E35664">
            <w:pPr>
              <w:pStyle w:val="Tabletext"/>
            </w:pPr>
            <w:r>
              <w:rPr>
                <w:rFonts w:ascii="Segoe UI Symbol" w:hAnsi="Segoe UI Symbol" w:cs="Segoe UI Symbol"/>
                <w:b/>
                <w:bCs/>
              </w:rPr>
              <w:t>X</w:t>
            </w:r>
            <w:r w:rsidRPr="00AB0EEA">
              <w:rPr>
                <w:b/>
                <w:bCs/>
              </w:rPr>
              <w:t xml:space="preserve"> </w:t>
            </w:r>
            <w:r w:rsidRPr="00AB0EEA">
              <w:rPr>
                <w:b/>
                <w:bCs/>
              </w:rPr>
              <w:tab/>
            </w:r>
            <w:r w:rsidRPr="00AB0EEA">
              <w:t>Learns best in silence</w:t>
            </w:r>
            <w:r w:rsidR="00D03E05">
              <w:t>.</w:t>
            </w:r>
          </w:p>
          <w:p w14:paraId="0BA0235C" w14:textId="1BEC001C" w:rsidR="00E35664" w:rsidRPr="00AB0EEA" w:rsidRDefault="00E35664" w:rsidP="00E35664">
            <w:pPr>
              <w:pStyle w:val="Tabletext"/>
            </w:pPr>
            <w:r w:rsidRPr="00AB0EEA">
              <w:rPr>
                <w:rFonts w:ascii="Segoe UI Symbol" w:hAnsi="Segoe UI Symbol" w:cs="Segoe UI Symbol"/>
                <w:b/>
                <w:bCs/>
              </w:rPr>
              <w:t>☐</w:t>
            </w:r>
            <w:r w:rsidRPr="00AB0EEA">
              <w:rPr>
                <w:b/>
                <w:bCs/>
              </w:rPr>
              <w:t xml:space="preserve"> </w:t>
            </w:r>
            <w:r w:rsidRPr="00AB0EEA">
              <w:rPr>
                <w:b/>
                <w:bCs/>
              </w:rPr>
              <w:tab/>
            </w:r>
            <w:r w:rsidRPr="00AB0EEA">
              <w:t xml:space="preserve">Learns best with </w:t>
            </w:r>
            <w:proofErr w:type="gramStart"/>
            <w:r w:rsidRPr="00AB0EEA">
              <w:t>some</w:t>
            </w:r>
            <w:proofErr w:type="gramEnd"/>
            <w:r w:rsidRPr="00AB0EEA">
              <w:t xml:space="preserve"> background noise</w:t>
            </w:r>
            <w:r w:rsidR="00D03E05">
              <w:t>.</w:t>
            </w:r>
          </w:p>
          <w:p w14:paraId="197947D5" w14:textId="47CD0125" w:rsidR="00E35664" w:rsidRPr="00AB0EEA" w:rsidRDefault="00E35664" w:rsidP="00E35664">
            <w:pPr>
              <w:pStyle w:val="Tabletext"/>
            </w:pPr>
            <w:r>
              <w:rPr>
                <w:rFonts w:ascii="Segoe UI Symbol" w:hAnsi="Segoe UI Symbol" w:cs="Segoe UI Symbol"/>
                <w:b/>
                <w:bCs/>
              </w:rPr>
              <w:t>X</w:t>
            </w:r>
            <w:r w:rsidRPr="00AB0EEA">
              <w:rPr>
                <w:b/>
                <w:bCs/>
              </w:rPr>
              <w:t xml:space="preserve"> </w:t>
            </w:r>
            <w:r w:rsidRPr="00AB0EEA">
              <w:rPr>
                <w:b/>
                <w:bCs/>
              </w:rPr>
              <w:tab/>
            </w:r>
            <w:r w:rsidRPr="00AB0EEA">
              <w:t>Likes to stay in one place while learning</w:t>
            </w:r>
            <w:r w:rsidR="00D03E05">
              <w:t>.</w:t>
            </w:r>
          </w:p>
          <w:p w14:paraId="5CC56DD3" w14:textId="1EB1D384" w:rsidR="00E35664" w:rsidRPr="00AB0EEA" w:rsidRDefault="00E35664" w:rsidP="00E35664">
            <w:pPr>
              <w:pStyle w:val="Tabletext"/>
            </w:pPr>
            <w:r w:rsidRPr="00AB0EEA">
              <w:rPr>
                <w:rFonts w:ascii="Segoe UI Symbol" w:hAnsi="Segoe UI Symbol" w:cs="Segoe UI Symbol"/>
                <w:b/>
                <w:bCs/>
              </w:rPr>
              <w:t>☐</w:t>
            </w:r>
            <w:r w:rsidRPr="00AB0EEA">
              <w:rPr>
                <w:b/>
                <w:bCs/>
              </w:rPr>
              <w:t xml:space="preserve"> </w:t>
            </w:r>
            <w:r w:rsidRPr="00AB0EEA">
              <w:rPr>
                <w:b/>
                <w:bCs/>
              </w:rPr>
              <w:tab/>
            </w:r>
            <w:r w:rsidRPr="00AB0EEA">
              <w:t>Likes to move around while learning</w:t>
            </w:r>
            <w:r w:rsidR="00D03E05">
              <w:t>.</w:t>
            </w:r>
          </w:p>
          <w:p w14:paraId="1D132161" w14:textId="270C3816" w:rsidR="00E35664" w:rsidRDefault="00E35664" w:rsidP="00E35664">
            <w:pPr>
              <w:pStyle w:val="Tabletext"/>
            </w:pPr>
            <w:r w:rsidRPr="00AB0EEA">
              <w:rPr>
                <w:rFonts w:ascii="Segoe UI Symbol" w:hAnsi="Segoe UI Symbol" w:cs="Segoe UI Symbol"/>
                <w:b/>
                <w:bCs/>
              </w:rPr>
              <w:t>☐</w:t>
            </w:r>
            <w:r w:rsidRPr="00AB0EEA">
              <w:rPr>
                <w:b/>
                <w:bCs/>
              </w:rPr>
              <w:tab/>
            </w:r>
            <w:r w:rsidRPr="00AB0EEA">
              <w:t>Likes to ask peers for help</w:t>
            </w:r>
            <w:r w:rsidR="00D03E05">
              <w:t>.</w:t>
            </w:r>
          </w:p>
          <w:p w14:paraId="01F44508" w14:textId="1AD06243" w:rsidR="00E35664" w:rsidRDefault="00E35664" w:rsidP="00E35664">
            <w:pPr>
              <w:pStyle w:val="Tabletext"/>
            </w:pPr>
            <w:r>
              <w:rPr>
                <w:rFonts w:ascii="Segoe UI Symbol" w:hAnsi="Segoe UI Symbol" w:cs="Segoe UI Symbol"/>
                <w:b/>
                <w:bCs/>
              </w:rPr>
              <w:t>X</w:t>
            </w:r>
            <w:r w:rsidRPr="00AB0EEA">
              <w:rPr>
                <w:b/>
                <w:bCs/>
              </w:rPr>
              <w:t xml:space="preserve"> </w:t>
            </w:r>
            <w:r w:rsidRPr="00AB0EEA">
              <w:rPr>
                <w:b/>
                <w:bCs/>
              </w:rPr>
              <w:tab/>
            </w:r>
            <w:r w:rsidRPr="00AB0EEA">
              <w:t>Likes to ask the teacher for help</w:t>
            </w:r>
            <w:r w:rsidR="00D03E05">
              <w:t>.</w:t>
            </w:r>
          </w:p>
          <w:p w14:paraId="4BB404CF" w14:textId="77777777" w:rsidR="00E35664" w:rsidRDefault="00E35664" w:rsidP="00E24E69">
            <w:pPr>
              <w:pStyle w:val="Tabletextbullet"/>
              <w:numPr>
                <w:ilvl w:val="0"/>
                <w:numId w:val="0"/>
              </w:num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70"/>
              <w:gridCol w:w="3371"/>
            </w:tblGrid>
            <w:tr w:rsidR="000C210B" w14:paraId="771C2F9C" w14:textId="77777777" w:rsidTr="0048559C">
              <w:tc>
                <w:tcPr>
                  <w:tcW w:w="6741" w:type="dxa"/>
                  <w:gridSpan w:val="2"/>
                  <w:shd w:val="clear" w:color="auto" w:fill="auto"/>
                </w:tcPr>
                <w:p w14:paraId="23B52369" w14:textId="3ECADBA9" w:rsidR="000C210B" w:rsidRPr="000C210B" w:rsidRDefault="000C210B" w:rsidP="000C210B">
                  <w:pPr>
                    <w:pStyle w:val="Tabletextbullet"/>
                    <w:numPr>
                      <w:ilvl w:val="0"/>
                      <w:numId w:val="0"/>
                    </w:num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About My Student</w:t>
                  </w:r>
                </w:p>
              </w:tc>
            </w:tr>
            <w:tr w:rsidR="008223EF" w14:paraId="7CBE8CC7" w14:textId="77777777" w:rsidTr="008223EF">
              <w:tc>
                <w:tcPr>
                  <w:tcW w:w="3370" w:type="dxa"/>
                </w:tcPr>
                <w:p w14:paraId="0F5B63EB" w14:textId="2A9DBEAC" w:rsidR="008223EF" w:rsidRDefault="008223EF" w:rsidP="008223EF">
                  <w:pPr>
                    <w:pStyle w:val="Tabletextbullet"/>
                    <w:numPr>
                      <w:ilvl w:val="0"/>
                      <w:numId w:val="0"/>
                    </w:numPr>
                  </w:pPr>
                  <w:r>
                    <w:t>Point of Pride</w:t>
                  </w:r>
                </w:p>
              </w:tc>
              <w:tc>
                <w:tcPr>
                  <w:tcW w:w="3371" w:type="dxa"/>
                </w:tcPr>
                <w:p w14:paraId="4014E5BE" w14:textId="00A8A295" w:rsidR="008223EF" w:rsidRDefault="008223EF" w:rsidP="008223EF">
                  <w:pPr>
                    <w:pStyle w:val="Tabletextbullet"/>
                    <w:numPr>
                      <w:ilvl w:val="0"/>
                      <w:numId w:val="0"/>
                    </w:numPr>
                  </w:pPr>
                  <w:r>
                    <w:t xml:space="preserve">Student is a quick learner, but is trying to improve quality of work by slowing down, improving penmanship, and double-checking responses; Art teacher has shared </w:t>
                  </w:r>
                  <w:proofErr w:type="gramStart"/>
                  <w:r>
                    <w:t>several</w:t>
                  </w:r>
                  <w:proofErr w:type="gramEnd"/>
                  <w:r>
                    <w:t xml:space="preserve"> remarkable creations and Gym teacher describes athletic talent</w:t>
                  </w:r>
                </w:p>
              </w:tc>
            </w:tr>
          </w:tbl>
          <w:p w14:paraId="410F7583" w14:textId="77777777" w:rsidR="008223EF" w:rsidRDefault="008223EF" w:rsidP="00E24E69">
            <w:pPr>
              <w:pStyle w:val="Tabletextbullet"/>
              <w:numPr>
                <w:ilvl w:val="0"/>
                <w:numId w:val="0"/>
              </w:num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70"/>
              <w:gridCol w:w="3371"/>
            </w:tblGrid>
            <w:tr w:rsidR="008203F0" w14:paraId="7074F52C" w14:textId="77777777" w:rsidTr="0048559C">
              <w:tc>
                <w:tcPr>
                  <w:tcW w:w="6741" w:type="dxa"/>
                  <w:gridSpan w:val="2"/>
                  <w:shd w:val="clear" w:color="auto" w:fill="auto"/>
                </w:tcPr>
                <w:p w14:paraId="0EF1E1ED" w14:textId="6B197EDC" w:rsidR="008203F0" w:rsidRPr="00216978" w:rsidRDefault="00216978" w:rsidP="00216978">
                  <w:pPr>
                    <w:pStyle w:val="Tabletextbullet"/>
                    <w:numPr>
                      <w:ilvl w:val="0"/>
                      <w:numId w:val="0"/>
                    </w:numPr>
                    <w:spacing w:before="60" w:after="60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48559C">
                    <w:rPr>
                      <w:b/>
                      <w:bCs/>
                    </w:rPr>
                    <w:t>My Students as a Learner</w:t>
                  </w:r>
                </w:p>
              </w:tc>
            </w:tr>
            <w:tr w:rsidR="008203F0" w14:paraId="7B1A1BD5" w14:textId="77777777" w:rsidTr="008203F0">
              <w:tc>
                <w:tcPr>
                  <w:tcW w:w="3370" w:type="dxa"/>
                </w:tcPr>
                <w:p w14:paraId="51EE7C0A" w14:textId="666C9BC4" w:rsidR="008203F0" w:rsidRDefault="008203F0" w:rsidP="00216978">
                  <w:pPr>
                    <w:pStyle w:val="Tabletextbullet"/>
                    <w:numPr>
                      <w:ilvl w:val="0"/>
                      <w:numId w:val="0"/>
                    </w:numPr>
                    <w:spacing w:before="60" w:after="60"/>
                  </w:pPr>
                  <w:r>
                    <w:t>When my student needs help, they…</w:t>
                  </w:r>
                </w:p>
              </w:tc>
              <w:tc>
                <w:tcPr>
                  <w:tcW w:w="3371" w:type="dxa"/>
                </w:tcPr>
                <w:p w14:paraId="45196A91" w14:textId="6FA09D78" w:rsidR="008203F0" w:rsidRDefault="008203F0" w:rsidP="00216978">
                  <w:pPr>
                    <w:pStyle w:val="Tabletextbullet"/>
                    <w:numPr>
                      <w:ilvl w:val="0"/>
                      <w:numId w:val="0"/>
                    </w:numPr>
                    <w:spacing w:before="60" w:after="60"/>
                  </w:pPr>
                  <w:r>
                    <w:t>Ask the teacher, although reluctant to do so in front of peers</w:t>
                  </w:r>
                </w:p>
              </w:tc>
            </w:tr>
          </w:tbl>
          <w:p w14:paraId="67D96D8D" w14:textId="77777777" w:rsidR="00E35664" w:rsidRDefault="00E35664" w:rsidP="00E24E69">
            <w:pPr>
              <w:pStyle w:val="Tabletextbullet"/>
              <w:numPr>
                <w:ilvl w:val="0"/>
                <w:numId w:val="0"/>
              </w:numPr>
            </w:pPr>
          </w:p>
          <w:p w14:paraId="65C20D8C" w14:textId="1920DBA6" w:rsidR="001D540E" w:rsidRDefault="00DE635B" w:rsidP="00E24E69">
            <w:pPr>
              <w:pStyle w:val="Tabletextbullet"/>
              <w:numPr>
                <w:ilvl w:val="0"/>
                <w:numId w:val="0"/>
              </w:numPr>
            </w:pPr>
            <w:r>
              <w:t xml:space="preserve">T: What </w:t>
            </w:r>
            <w:r w:rsidRPr="00E754EB">
              <w:t>quantitative or qualitative data</w:t>
            </w:r>
            <w:r w:rsidR="001D540E" w:rsidRPr="00E754EB">
              <w:t xml:space="preserve"> might the teacher be able to leverage when making instructional decisions?</w:t>
            </w:r>
          </w:p>
          <w:p w14:paraId="39766A87" w14:textId="77777777" w:rsidR="001D540E" w:rsidRDefault="001D540E" w:rsidP="00E24E69">
            <w:pPr>
              <w:pStyle w:val="Tabletextbullet"/>
              <w:numPr>
                <w:ilvl w:val="0"/>
                <w:numId w:val="0"/>
              </w:numPr>
            </w:pPr>
          </w:p>
          <w:p w14:paraId="00CD7D9D" w14:textId="6DC6E302" w:rsidR="001D540E" w:rsidRPr="001D540E" w:rsidRDefault="001D540E" w:rsidP="00E24E69">
            <w:pPr>
              <w:pStyle w:val="Tabletextbullet"/>
              <w:numPr>
                <w:ilvl w:val="0"/>
                <w:numId w:val="0"/>
              </w:numPr>
            </w:pPr>
            <w:r>
              <w:t>S: (Grover l</w:t>
            </w:r>
            <w:r w:rsidRPr="00AB0EEA">
              <w:t>ikes to learn by working alone</w:t>
            </w:r>
            <w:r w:rsidR="00974795">
              <w:t xml:space="preserve">. </w:t>
            </w:r>
            <w:r w:rsidR="000D7AFD">
              <w:t>Grover learns best in silence</w:t>
            </w:r>
            <w:r w:rsidR="00974795">
              <w:t xml:space="preserve">. </w:t>
            </w:r>
            <w:r w:rsidR="000D7AFD">
              <w:t>Grover likes to stay in one place while learning</w:t>
            </w:r>
            <w:r w:rsidR="00974795">
              <w:t xml:space="preserve">. </w:t>
            </w:r>
            <w:r w:rsidR="000D7AFD">
              <w:t>Grover likes to ask the teache</w:t>
            </w:r>
            <w:r w:rsidR="004B4938">
              <w:t>r for help</w:t>
            </w:r>
            <w:r w:rsidR="00974795">
              <w:t xml:space="preserve">. </w:t>
            </w:r>
            <w:r w:rsidR="004B4938">
              <w:t xml:space="preserve">Grover is a quick </w:t>
            </w:r>
            <w:r w:rsidR="004B4938" w:rsidRPr="004B4938">
              <w:t xml:space="preserve">a quick </w:t>
            </w:r>
            <w:r w:rsidR="00C10D2F" w:rsidRPr="004B4938">
              <w:t>learner but</w:t>
            </w:r>
            <w:r w:rsidR="004B4938" w:rsidRPr="004B4938">
              <w:t xml:space="preserve"> is trying to improve </w:t>
            </w:r>
            <w:r w:rsidR="004B4938">
              <w:t xml:space="preserve">his </w:t>
            </w:r>
            <w:r w:rsidR="004B4938" w:rsidRPr="004B4938">
              <w:t>quality of work by slowing down, improving penmanship, and double-checking responses</w:t>
            </w:r>
            <w:r w:rsidR="00974795">
              <w:t xml:space="preserve">. </w:t>
            </w:r>
            <w:r w:rsidR="00C10D2F">
              <w:t>Grover is artistic and athletic</w:t>
            </w:r>
            <w:r w:rsidR="00974795">
              <w:t xml:space="preserve">. </w:t>
            </w:r>
            <w:r w:rsidR="00C10D2F">
              <w:t>When Grover needs help, he asks the teacher, although he is reluctant to do so in front of peers.</w:t>
            </w:r>
          </w:p>
          <w:p w14:paraId="7E5B3D5E" w14:textId="77777777" w:rsidR="00DE635B" w:rsidRDefault="00DE635B" w:rsidP="00E24E69">
            <w:pPr>
              <w:pStyle w:val="Tabletextbullet"/>
              <w:numPr>
                <w:ilvl w:val="0"/>
                <w:numId w:val="0"/>
              </w:numPr>
            </w:pPr>
          </w:p>
          <w:p w14:paraId="3AFFB985" w14:textId="47D663A1" w:rsidR="00DE635B" w:rsidRPr="00E82CE6" w:rsidRDefault="00DE635B" w:rsidP="00DE635B">
            <w:pPr>
              <w:pStyle w:val="Tabletextbullet"/>
              <w:numPr>
                <w:ilvl w:val="0"/>
                <w:numId w:val="0"/>
              </w:numPr>
            </w:pPr>
            <w:r>
              <w:t xml:space="preserve">T:  </w:t>
            </w:r>
            <w:r w:rsidR="00C10D2F">
              <w:t xml:space="preserve">Great, </w:t>
            </w:r>
            <w:proofErr w:type="gramStart"/>
            <w:r w:rsidR="00C10D2F">
              <w:t>that’s</w:t>
            </w:r>
            <w:proofErr w:type="gramEnd"/>
            <w:r w:rsidR="00C10D2F">
              <w:t xml:space="preserve"> a lot of information.  Now </w:t>
            </w:r>
            <w:proofErr w:type="gramStart"/>
            <w:r w:rsidR="00C10D2F">
              <w:t>let’s</w:t>
            </w:r>
            <w:proofErr w:type="gramEnd"/>
            <w:r w:rsidR="00C10D2F">
              <w:t xml:space="preserve"> apply it to instructional decision making.  C</w:t>
            </w:r>
            <w:r>
              <w:t xml:space="preserve">onsider this example:  </w:t>
            </w:r>
            <w:r w:rsidRPr="00EB230C">
              <w:t xml:space="preserve">Ms. </w:t>
            </w:r>
            <w:r w:rsidR="005143D5">
              <w:t>H</w:t>
            </w:r>
            <w:r w:rsidRPr="00EB230C">
              <w:t xml:space="preserve"> has assigned an individual project for the </w:t>
            </w:r>
            <w:r w:rsidRPr="00E82CE6">
              <w:t>week. At the end of class on Friday, all students need to turn in their assignment</w:t>
            </w:r>
            <w:r w:rsidR="00974795" w:rsidRPr="00E82CE6">
              <w:t xml:space="preserve">. </w:t>
            </w:r>
            <w:r w:rsidRPr="00E82CE6">
              <w:t xml:space="preserve">Based on this excerpt from Grover’s learner profile, how should Ms. </w:t>
            </w:r>
            <w:r w:rsidR="005143D5" w:rsidRPr="00E82CE6">
              <w:t>H</w:t>
            </w:r>
            <w:r w:rsidRPr="00E82CE6">
              <w:t xml:space="preserve"> check-in with Grover?</w:t>
            </w:r>
          </w:p>
          <w:p w14:paraId="6C094743" w14:textId="77777777" w:rsidR="00DE635B" w:rsidRDefault="00DE635B" w:rsidP="00E24E69">
            <w:pPr>
              <w:pStyle w:val="Tabletextbullet"/>
              <w:numPr>
                <w:ilvl w:val="0"/>
                <w:numId w:val="0"/>
              </w:numPr>
            </w:pPr>
          </w:p>
          <w:p w14:paraId="0957B866" w14:textId="02428972" w:rsidR="006D30D6" w:rsidRDefault="006D30D6" w:rsidP="00E24E69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Pr="00CE2F10">
              <w:t xml:space="preserve">Ms. </w:t>
            </w:r>
            <w:r w:rsidR="005143D5">
              <w:t>H</w:t>
            </w:r>
            <w:r w:rsidRPr="00CE2F10">
              <w:t xml:space="preserve"> </w:t>
            </w:r>
            <w:r w:rsidR="00BE4800">
              <w:t xml:space="preserve">should </w:t>
            </w:r>
            <w:r w:rsidRPr="00CE2F10">
              <w:t xml:space="preserve">check in privately with Grover during class on Tuesday to see if he needs help. Ms. </w:t>
            </w:r>
            <w:r w:rsidR="005143D5">
              <w:t>H</w:t>
            </w:r>
            <w:r w:rsidRPr="00CE2F10">
              <w:t xml:space="preserve"> </w:t>
            </w:r>
            <w:r w:rsidR="000C210B">
              <w:t>should</w:t>
            </w:r>
            <w:r w:rsidRPr="00CE2F10">
              <w:t xml:space="preserve"> check in private</w:t>
            </w:r>
            <w:r>
              <w:t>ly</w:t>
            </w:r>
            <w:r w:rsidRPr="00CE2F10">
              <w:t xml:space="preserve"> with Grover towards the end of the week to ensure quality of work and that he is double-checking responses</w:t>
            </w:r>
            <w:r w:rsidR="000C210B">
              <w:t>.</w:t>
            </w:r>
          </w:p>
          <w:p w14:paraId="4ACC9DA3" w14:textId="77777777" w:rsidR="006D30D6" w:rsidRDefault="006D30D6" w:rsidP="00E24E69">
            <w:pPr>
              <w:pStyle w:val="Tabletextbullet"/>
              <w:numPr>
                <w:ilvl w:val="0"/>
                <w:numId w:val="0"/>
              </w:numPr>
            </w:pPr>
          </w:p>
          <w:p w14:paraId="18CE8D4F" w14:textId="77777777" w:rsidR="000C210B" w:rsidRDefault="000C210B" w:rsidP="000C210B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proofErr w:type="gramStart"/>
            <w:r>
              <w:t>That’s</w:t>
            </w:r>
            <w:proofErr w:type="gramEnd"/>
            <w:r>
              <w:t xml:space="preserve"> a great strategy. Why should that be her plan?</w:t>
            </w:r>
          </w:p>
          <w:p w14:paraId="470FE019" w14:textId="77777777" w:rsidR="000C210B" w:rsidRDefault="000C210B" w:rsidP="000C210B">
            <w:pPr>
              <w:pStyle w:val="Tabletextbullet"/>
              <w:numPr>
                <w:ilvl w:val="0"/>
                <w:numId w:val="0"/>
              </w:numPr>
              <w:rPr>
                <w:color w:val="FF0000"/>
              </w:rPr>
            </w:pPr>
          </w:p>
          <w:p w14:paraId="6E40D46B" w14:textId="72DF394E" w:rsidR="006D30D6" w:rsidRDefault="000C210B" w:rsidP="00E24E69">
            <w:pPr>
              <w:pStyle w:val="Tabletextbullet"/>
              <w:numPr>
                <w:ilvl w:val="0"/>
                <w:numId w:val="0"/>
              </w:numPr>
            </w:pPr>
            <w:r w:rsidRPr="0003358D">
              <w:t xml:space="preserve">S: </w:t>
            </w:r>
            <w:r>
              <w:t xml:space="preserve">(Answers will vary but may include: </w:t>
            </w:r>
            <w:r w:rsidRPr="00AE21DB">
              <w:t xml:space="preserve">Grover </w:t>
            </w:r>
            <w:proofErr w:type="gramStart"/>
            <w:r w:rsidRPr="00AE21DB">
              <w:t>doesn’t</w:t>
            </w:r>
            <w:proofErr w:type="gramEnd"/>
            <w:r w:rsidRPr="00AE21DB">
              <w:t xml:space="preserve"> like saying that he needs help in front of his peers.  Also, Ms. H knows that </w:t>
            </w:r>
            <w:proofErr w:type="gramStart"/>
            <w:r w:rsidRPr="00AE21DB">
              <w:t>he’ll</w:t>
            </w:r>
            <w:proofErr w:type="gramEnd"/>
            <w:r w:rsidRPr="00AE21DB">
              <w:t xml:space="preserve"> probably work on the harder questions first and may try to work quickly.</w:t>
            </w:r>
            <w:r>
              <w:t>)</w:t>
            </w:r>
          </w:p>
          <w:p w14:paraId="1E6D80AE" w14:textId="77777777" w:rsidR="000C210B" w:rsidRDefault="000C210B" w:rsidP="00E24E69">
            <w:pPr>
              <w:pStyle w:val="Tabletextbullet"/>
              <w:numPr>
                <w:ilvl w:val="0"/>
                <w:numId w:val="0"/>
              </w:numPr>
            </w:pPr>
          </w:p>
          <w:p w14:paraId="750F2020" w14:textId="019E9A38" w:rsidR="000C210B" w:rsidRPr="00C43AE5" w:rsidRDefault="000C210B" w:rsidP="00E24E69">
            <w:pPr>
              <w:pStyle w:val="Tabletextbullet"/>
              <w:numPr>
                <w:ilvl w:val="0"/>
                <w:numId w:val="0"/>
              </w:numPr>
            </w:pPr>
            <w:r>
              <w:t>T:  Excellent</w:t>
            </w:r>
            <w:r w:rsidR="00974795">
              <w:t xml:space="preserve">! </w:t>
            </w:r>
            <w:r w:rsidRPr="00E82CE6">
              <w:t xml:space="preserve">Now </w:t>
            </w:r>
            <w:proofErr w:type="gramStart"/>
            <w:r w:rsidRPr="00E82CE6">
              <w:t>let</w:t>
            </w:r>
            <w:r w:rsidR="00C43AE5" w:rsidRPr="00E82CE6">
              <w:t>’s</w:t>
            </w:r>
            <w:proofErr w:type="gramEnd"/>
            <w:r w:rsidR="00C43AE5" w:rsidRPr="00E82CE6">
              <w:t xml:space="preserve"> look at Grover’s full learner profile and consider some additional scenarios and instructional decisions.</w:t>
            </w:r>
          </w:p>
          <w:p w14:paraId="1C4C4B9E" w14:textId="77777777" w:rsidR="00E24E69" w:rsidRDefault="00E24E69" w:rsidP="0038165F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A8DA5F8" w14:textId="51A66BB1" w:rsidR="0038165F" w:rsidRPr="00443C89" w:rsidRDefault="00B84AF7" w:rsidP="0038165F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Student Profile Analysis</w:t>
            </w:r>
          </w:p>
          <w:p w14:paraId="5724F89A" w14:textId="77777777" w:rsidR="0038165F" w:rsidRDefault="0038165F" w:rsidP="0038165F">
            <w:pPr>
              <w:pStyle w:val="Tabletextbullet"/>
              <w:numPr>
                <w:ilvl w:val="0"/>
                <w:numId w:val="0"/>
              </w:numPr>
            </w:pPr>
          </w:p>
          <w:p w14:paraId="3AA85DE0" w14:textId="77777777" w:rsidR="00F06401" w:rsidRDefault="005622E5" w:rsidP="005622E5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150149">
              <w:t xml:space="preserve">Remember that </w:t>
            </w:r>
            <w:r w:rsidR="00150149" w:rsidRPr="00E82CE6">
              <w:t>teachers develop learner profiles by assembling data from a multitude of sources, including:</w:t>
            </w:r>
            <w:r w:rsidR="00150149">
              <w:t xml:space="preserve">  </w:t>
            </w:r>
          </w:p>
          <w:p w14:paraId="5D602198" w14:textId="63335502" w:rsidR="000B31D0" w:rsidRDefault="000B31D0" w:rsidP="00F06401">
            <w:pPr>
              <w:pStyle w:val="Tabletextbullet"/>
              <w:numPr>
                <w:ilvl w:val="0"/>
                <w:numId w:val="15"/>
              </w:numPr>
            </w:pPr>
            <w:r>
              <w:t>Informal Conversations</w:t>
            </w:r>
          </w:p>
          <w:p w14:paraId="1B52234E" w14:textId="2541838B" w:rsidR="00F06401" w:rsidRDefault="00F06401" w:rsidP="00F06401">
            <w:pPr>
              <w:pStyle w:val="Tabletextbullet"/>
              <w:numPr>
                <w:ilvl w:val="0"/>
                <w:numId w:val="15"/>
              </w:numPr>
            </w:pPr>
            <w:r>
              <w:t>Interest Inventories</w:t>
            </w:r>
          </w:p>
          <w:p w14:paraId="136E8CA6" w14:textId="4AED308F" w:rsidR="00F06401" w:rsidRDefault="00750DAA" w:rsidP="00F06401">
            <w:pPr>
              <w:pStyle w:val="Tabletextbullet"/>
              <w:numPr>
                <w:ilvl w:val="0"/>
                <w:numId w:val="15"/>
              </w:numPr>
            </w:pPr>
            <w:r>
              <w:t>Communication Logs</w:t>
            </w:r>
          </w:p>
          <w:p w14:paraId="086CC3B5" w14:textId="0B714DD9" w:rsidR="00750DAA" w:rsidRDefault="0039465E" w:rsidP="00F06401">
            <w:pPr>
              <w:pStyle w:val="Tabletextbullet"/>
              <w:numPr>
                <w:ilvl w:val="0"/>
                <w:numId w:val="15"/>
              </w:numPr>
            </w:pPr>
            <w:r>
              <w:t>Family Interviews</w:t>
            </w:r>
          </w:p>
          <w:p w14:paraId="14C421CD" w14:textId="11F62C9E" w:rsidR="0039465E" w:rsidRDefault="0060776C" w:rsidP="00F06401">
            <w:pPr>
              <w:pStyle w:val="Tabletextbullet"/>
              <w:numPr>
                <w:ilvl w:val="0"/>
                <w:numId w:val="15"/>
              </w:numPr>
            </w:pPr>
            <w:r>
              <w:t>Formative Assessments</w:t>
            </w:r>
          </w:p>
          <w:p w14:paraId="2C1A705B" w14:textId="27CE0D63" w:rsidR="0060776C" w:rsidRDefault="008D0AED" w:rsidP="00F06401">
            <w:pPr>
              <w:pStyle w:val="Tabletextbullet"/>
              <w:numPr>
                <w:ilvl w:val="0"/>
                <w:numId w:val="15"/>
              </w:numPr>
            </w:pPr>
            <w:r>
              <w:t>Academic Data</w:t>
            </w:r>
          </w:p>
          <w:p w14:paraId="26E44F68" w14:textId="635E3C5F" w:rsidR="008D0AED" w:rsidRDefault="00F10611" w:rsidP="00F06401">
            <w:pPr>
              <w:pStyle w:val="Tabletextbullet"/>
              <w:numPr>
                <w:ilvl w:val="0"/>
                <w:numId w:val="15"/>
              </w:numPr>
            </w:pPr>
            <w:r>
              <w:t>Artifacts from External Stakeholders</w:t>
            </w:r>
          </w:p>
          <w:p w14:paraId="313EE9FF" w14:textId="304FADD2" w:rsidR="00F10611" w:rsidRDefault="00F10611" w:rsidP="00F06401">
            <w:pPr>
              <w:pStyle w:val="Tabletextbullet"/>
              <w:numPr>
                <w:ilvl w:val="0"/>
                <w:numId w:val="15"/>
              </w:numPr>
            </w:pPr>
            <w:r>
              <w:t>Home Visits</w:t>
            </w:r>
          </w:p>
          <w:p w14:paraId="7BCC194B" w14:textId="43668E6A" w:rsidR="00F10611" w:rsidRDefault="00F10611" w:rsidP="00F06401">
            <w:pPr>
              <w:pStyle w:val="Tabletextbullet"/>
              <w:numPr>
                <w:ilvl w:val="0"/>
                <w:numId w:val="15"/>
              </w:numPr>
            </w:pPr>
            <w:r>
              <w:t>Funds of Knowledge</w:t>
            </w:r>
          </w:p>
          <w:p w14:paraId="16CCF527" w14:textId="77777777" w:rsidR="000B31D0" w:rsidRDefault="000B31D0" w:rsidP="005622E5">
            <w:pPr>
              <w:pStyle w:val="Tabletextbullet"/>
              <w:numPr>
                <w:ilvl w:val="0"/>
                <w:numId w:val="0"/>
              </w:numPr>
            </w:pPr>
          </w:p>
          <w:p w14:paraId="301942A5" w14:textId="55701ADC" w:rsidR="005622E5" w:rsidRDefault="000B31D0" w:rsidP="005622E5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5622E5">
              <w:t>Spend</w:t>
            </w:r>
            <w:r w:rsidR="005622E5" w:rsidRPr="00E82CE6">
              <w:t xml:space="preserve"> 5 minutes </w:t>
            </w:r>
            <w:r w:rsidR="002337F1" w:rsidRPr="00E82CE6">
              <w:t>read</w:t>
            </w:r>
            <w:r w:rsidR="00F92616" w:rsidRPr="00E82CE6">
              <w:t xml:space="preserve"> and </w:t>
            </w:r>
            <w:r w:rsidR="005622E5" w:rsidRPr="00E82CE6">
              <w:t>analyz</w:t>
            </w:r>
            <w:r w:rsidR="00F92616" w:rsidRPr="00E82CE6">
              <w:t>e</w:t>
            </w:r>
            <w:r w:rsidR="005622E5" w:rsidRPr="00E82CE6">
              <w:t xml:space="preserve"> the learner profil</w:t>
            </w:r>
            <w:r w:rsidR="00304590" w:rsidRPr="00E82CE6">
              <w:t>e, making note of the quantitative and qualitative data that might be leveraged to make instructional decisions</w:t>
            </w:r>
            <w:r w:rsidR="00974795" w:rsidRPr="00E82CE6">
              <w:t xml:space="preserve">. </w:t>
            </w:r>
            <w:r w:rsidR="00304590" w:rsidRPr="00E82CE6">
              <w:t>The</w:t>
            </w:r>
            <w:r w:rsidR="005622E5" w:rsidRPr="00E82CE6">
              <w:t xml:space="preserve">n, with a near neighbor, discuss the </w:t>
            </w:r>
            <w:r w:rsidR="0026323A" w:rsidRPr="00E82CE6">
              <w:t xml:space="preserve">quantitative </w:t>
            </w:r>
            <w:r w:rsidR="005622E5" w:rsidRPr="00E82CE6">
              <w:t xml:space="preserve">and qualitative data that might be </w:t>
            </w:r>
            <w:r w:rsidR="0061580D" w:rsidRPr="00E82CE6">
              <w:t xml:space="preserve">used </w:t>
            </w:r>
            <w:r w:rsidR="005622E5" w:rsidRPr="00E82CE6">
              <w:t>to make instructional decisions.</w:t>
            </w:r>
          </w:p>
          <w:p w14:paraId="541E70EF" w14:textId="24EE111A" w:rsidR="005622E5" w:rsidRDefault="005622E5" w:rsidP="005622E5">
            <w:pPr>
              <w:pStyle w:val="Tabletextbullet"/>
              <w:numPr>
                <w:ilvl w:val="0"/>
                <w:numId w:val="0"/>
              </w:numPr>
            </w:pPr>
          </w:p>
          <w:p w14:paraId="6A510768" w14:textId="7792E4B6" w:rsidR="00BD7F52" w:rsidRDefault="00BD7F52" w:rsidP="00033A88">
            <w:r>
              <w:t>S: (</w:t>
            </w:r>
            <w:r w:rsidR="00EC4087">
              <w:t>work independently</w:t>
            </w:r>
            <w:r>
              <w:t>)</w:t>
            </w:r>
          </w:p>
          <w:p w14:paraId="33F2BDF5" w14:textId="77777777" w:rsidR="00BD7F52" w:rsidRDefault="00BD7F52" w:rsidP="00033A88"/>
          <w:p w14:paraId="59F1A15E" w14:textId="6368B1E0" w:rsidR="00033A88" w:rsidRDefault="00033A88" w:rsidP="00033A88">
            <w:r>
              <w:t>T: (Keep time on the board.)</w:t>
            </w:r>
          </w:p>
          <w:p w14:paraId="25C874EF" w14:textId="77777777" w:rsidR="00033A88" w:rsidRDefault="00033A88" w:rsidP="00033A88"/>
          <w:p w14:paraId="163AA9E0" w14:textId="0C62F4F0" w:rsidR="00033A88" w:rsidRDefault="00033A88" w:rsidP="00033A88">
            <w:r>
              <w:t xml:space="preserve">T: </w:t>
            </w:r>
            <w:r w:rsidR="0056725B">
              <w:t>Now s</w:t>
            </w:r>
            <w:r>
              <w:t xml:space="preserve">pend 5 minutes sharing </w:t>
            </w:r>
            <w:r w:rsidR="0056725B">
              <w:t xml:space="preserve">data that might be </w:t>
            </w:r>
            <w:r w:rsidR="00C4540A">
              <w:t xml:space="preserve">used </w:t>
            </w:r>
            <w:r w:rsidR="0056725B">
              <w:t>to build a trusting relationship and make instructional decisions</w:t>
            </w:r>
            <w:r>
              <w:t>.</w:t>
            </w:r>
          </w:p>
          <w:p w14:paraId="5C12D7E7" w14:textId="7010843A" w:rsidR="00033A88" w:rsidRDefault="0046280E" w:rsidP="005622E5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6F0CD8">
              <w:t>S</w:t>
            </w:r>
            <w:r>
              <w:t>hare with partner</w:t>
            </w:r>
            <w:r w:rsidR="006F0CD8">
              <w:t>.</w:t>
            </w:r>
            <w:r>
              <w:t>)</w:t>
            </w:r>
          </w:p>
          <w:p w14:paraId="22EF2207" w14:textId="77777777" w:rsidR="0046280E" w:rsidRDefault="0046280E" w:rsidP="005622E5">
            <w:pPr>
              <w:pStyle w:val="Tabletextbullet"/>
              <w:numPr>
                <w:ilvl w:val="0"/>
                <w:numId w:val="0"/>
              </w:numPr>
            </w:pPr>
          </w:p>
          <w:p w14:paraId="650525A8" w14:textId="3FB32F46" w:rsidR="007146FA" w:rsidRDefault="0056725B" w:rsidP="00DC53F7">
            <w:pPr>
              <w:pStyle w:val="Tabletextbullet"/>
              <w:numPr>
                <w:ilvl w:val="0"/>
                <w:numId w:val="0"/>
              </w:numPr>
            </w:pPr>
            <w:r>
              <w:t>T: (Keep time on the board</w:t>
            </w:r>
            <w:r w:rsidR="00C4540A">
              <w:t>.</w:t>
            </w:r>
            <w:r>
              <w:t>)</w:t>
            </w:r>
          </w:p>
        </w:tc>
        <w:tc>
          <w:tcPr>
            <w:tcW w:w="1578" w:type="dxa"/>
          </w:tcPr>
          <w:p w14:paraId="11828523" w14:textId="77777777" w:rsidR="0070625E" w:rsidRDefault="0070625E" w:rsidP="00B125BD">
            <w:pPr>
              <w:pStyle w:val="Tabletext"/>
              <w:jc w:val="center"/>
            </w:pPr>
          </w:p>
        </w:tc>
      </w:tr>
      <w:tr w:rsidR="00BF360B" w:rsidRPr="00447D20" w14:paraId="1B8A5D22" w14:textId="77777777" w:rsidTr="00247D99">
        <w:trPr>
          <w:cantSplit w:val="0"/>
        </w:trPr>
        <w:tc>
          <w:tcPr>
            <w:tcW w:w="805" w:type="dxa"/>
          </w:tcPr>
          <w:p w14:paraId="27A7917B" w14:textId="756BC2B9" w:rsidR="00BF360B" w:rsidRDefault="00BF360B" w:rsidP="00B125BD">
            <w:pPr>
              <w:pStyle w:val="Tabletext"/>
              <w:jc w:val="center"/>
            </w:pPr>
            <w:r>
              <w:lastRenderedPageBreak/>
              <w:t>2</w:t>
            </w:r>
            <w:r w:rsidR="00977EDF">
              <w:t>0</w:t>
            </w:r>
            <w:r>
              <w:t xml:space="preserve"> mins</w:t>
            </w:r>
          </w:p>
        </w:tc>
        <w:tc>
          <w:tcPr>
            <w:tcW w:w="6967" w:type="dxa"/>
          </w:tcPr>
          <w:p w14:paraId="2991DB73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C9222C">
              <w:rPr>
                <w:b/>
                <w:bCs/>
              </w:rPr>
              <w:t>Synthesiz</w:t>
            </w:r>
            <w:r>
              <w:rPr>
                <w:b/>
                <w:bCs/>
              </w:rPr>
              <w:t>ing</w:t>
            </w:r>
            <w:r w:rsidRPr="00C9222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</w:t>
            </w:r>
            <w:r w:rsidRPr="00C9222C">
              <w:rPr>
                <w:b/>
                <w:bCs/>
              </w:rPr>
              <w:t xml:space="preserve">nformation to </w:t>
            </w:r>
            <w:r>
              <w:rPr>
                <w:b/>
                <w:bCs/>
              </w:rPr>
              <w:t>M</w:t>
            </w:r>
            <w:r w:rsidRPr="00C9222C">
              <w:rPr>
                <w:b/>
                <w:bCs/>
              </w:rPr>
              <w:t xml:space="preserve">ake </w:t>
            </w:r>
            <w:r>
              <w:rPr>
                <w:b/>
                <w:bCs/>
              </w:rPr>
              <w:t>I</w:t>
            </w:r>
            <w:r w:rsidRPr="00C9222C">
              <w:rPr>
                <w:b/>
                <w:bCs/>
              </w:rPr>
              <w:t xml:space="preserve">nstructional </w:t>
            </w:r>
            <w:r>
              <w:rPr>
                <w:b/>
                <w:bCs/>
              </w:rPr>
              <w:t>D</w:t>
            </w:r>
            <w:r w:rsidRPr="00C9222C">
              <w:rPr>
                <w:b/>
                <w:bCs/>
              </w:rPr>
              <w:t>ecisions</w:t>
            </w:r>
          </w:p>
          <w:p w14:paraId="1775FFFE" w14:textId="77777777" w:rsidR="009E12A5" w:rsidRDefault="009E12A5" w:rsidP="00BF360B">
            <w:pPr>
              <w:pStyle w:val="Tabletextbullet"/>
              <w:numPr>
                <w:ilvl w:val="0"/>
                <w:numId w:val="0"/>
              </w:numPr>
            </w:pPr>
          </w:p>
          <w:p w14:paraId="1EA709A6" w14:textId="042185CF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 xml:space="preserve">T:  Now </w:t>
            </w:r>
            <w:proofErr w:type="gramStart"/>
            <w:r>
              <w:t>let’s</w:t>
            </w:r>
            <w:proofErr w:type="gramEnd"/>
            <w:r>
              <w:t xml:space="preserve"> </w:t>
            </w:r>
            <w:r w:rsidR="00C4540A">
              <w:t>look</w:t>
            </w:r>
            <w:r>
              <w:t xml:space="preserve"> at some instructional scenarios to see how can apply our knowledge of this data.  Spend 1</w:t>
            </w:r>
            <w:r w:rsidR="00977EDF">
              <w:t>0</w:t>
            </w:r>
            <w:r>
              <w:t xml:space="preserve"> minutes reviewing the scenarios in your student guide, formulating an instructional decision for each, and rationalizing your thoughts.</w:t>
            </w:r>
          </w:p>
          <w:p w14:paraId="0929E513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2745AD1F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(Complete columns for Teacher Response and Explanation in the Student Guide.)</w:t>
            </w:r>
          </w:p>
          <w:p w14:paraId="370F3FFA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5F1618C2" w14:textId="77777777" w:rsidR="00BF360B" w:rsidRDefault="00BF360B" w:rsidP="00BF360B">
            <w:r>
              <w:t xml:space="preserve">T: (Keep time on the board for students to see how </w:t>
            </w:r>
            <w:proofErr w:type="gramStart"/>
            <w:r>
              <w:t>much</w:t>
            </w:r>
            <w:proofErr w:type="gramEnd"/>
            <w:r>
              <w:t xml:space="preserve"> time they have remaining to work.)</w:t>
            </w:r>
          </w:p>
          <w:p w14:paraId="6DC0BA7E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7683D8AF" w14:textId="07057644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proofErr w:type="gramStart"/>
            <w:r>
              <w:t>Let’s</w:t>
            </w:r>
            <w:proofErr w:type="gramEnd"/>
            <w:r>
              <w:t xml:space="preserve"> consider the scenarios in your Student Guide. </w:t>
            </w:r>
            <w:r w:rsidR="005A0E87">
              <w:t xml:space="preserve"> </w:t>
            </w:r>
            <w:r w:rsidRPr="00EB230C">
              <w:t xml:space="preserve">Ms. </w:t>
            </w:r>
            <w:r w:rsidR="005143D5">
              <w:t>H</w:t>
            </w:r>
            <w:r w:rsidRPr="00EB230C">
              <w:t xml:space="preserve"> notices that Grover has already finished his math assignment while other students in the class are struggling</w:t>
            </w:r>
            <w:r w:rsidR="00974795" w:rsidRPr="00EB230C">
              <w:t xml:space="preserve">. </w:t>
            </w:r>
            <w:r w:rsidRPr="00EB230C">
              <w:t>What should she do?</w:t>
            </w:r>
          </w:p>
          <w:p w14:paraId="3B1C98AD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5319FC4A" w14:textId="6701E1BF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3B4BBF">
              <w:t>A</w:t>
            </w:r>
            <w:r>
              <w:t xml:space="preserve">nswers will vary but may include: </w:t>
            </w:r>
            <w:r w:rsidRPr="002A0423">
              <w:t xml:space="preserve">Ms. </w:t>
            </w:r>
            <w:r w:rsidR="005143D5">
              <w:t>H</w:t>
            </w:r>
            <w:r w:rsidRPr="002A0423">
              <w:t xml:space="preserve"> might have Grover work with a small group or with individual students that are struggling</w:t>
            </w:r>
            <w:r>
              <w:t>.)</w:t>
            </w:r>
          </w:p>
          <w:p w14:paraId="26F07BC0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72C8388F" w14:textId="7D56E7F2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T: Another great strategy</w:t>
            </w:r>
            <w:r w:rsidR="005A0E87">
              <w:t>!</w:t>
            </w:r>
            <w:r>
              <w:t xml:space="preserve"> Why do you recommend that?</w:t>
            </w:r>
          </w:p>
          <w:p w14:paraId="062EAE8E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47EB2094" w14:textId="4BDD3BE3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B94111">
              <w:t>A</w:t>
            </w:r>
            <w:r>
              <w:t xml:space="preserve">nswers will vary but may include: </w:t>
            </w:r>
            <w:r w:rsidRPr="001076F2">
              <w:t xml:space="preserve">Ms. </w:t>
            </w:r>
            <w:r w:rsidR="005143D5">
              <w:t>H</w:t>
            </w:r>
            <w:r w:rsidRPr="001076F2">
              <w:t xml:space="preserve"> knows that </w:t>
            </w:r>
            <w:r>
              <w:t>Grover</w:t>
            </w:r>
            <w:r w:rsidRPr="001076F2">
              <w:t xml:space="preserve"> </w:t>
            </w:r>
            <w:r w:rsidR="005F5548">
              <w:t>learns the most when given the opportunity to share his learning or help his peers</w:t>
            </w:r>
            <w:r w:rsidRPr="001076F2">
              <w:t>.</w:t>
            </w:r>
            <w:r>
              <w:t>)</w:t>
            </w:r>
          </w:p>
          <w:p w14:paraId="224DA0F0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1723E27E" w14:textId="4C328156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 xml:space="preserve">T: How about the next one:  </w:t>
            </w:r>
            <w:r w:rsidRPr="00EB230C">
              <w:t>Grover is working on an assignment with three of his classmates</w:t>
            </w:r>
            <w:r w:rsidR="00974795" w:rsidRPr="00EB230C">
              <w:t xml:space="preserve">. </w:t>
            </w:r>
            <w:r w:rsidRPr="00EB230C">
              <w:t xml:space="preserve">His three group members want to stay after-school to ask Ms. </w:t>
            </w:r>
            <w:r w:rsidR="005143D5">
              <w:t>H</w:t>
            </w:r>
            <w:r w:rsidRPr="00EB230C">
              <w:t xml:space="preserve"> for help with their assignment</w:t>
            </w:r>
            <w:r w:rsidR="00974795" w:rsidRPr="00EB230C">
              <w:t xml:space="preserve">. </w:t>
            </w:r>
            <w:r w:rsidRPr="00EB230C">
              <w:t xml:space="preserve">What should Ms. </w:t>
            </w:r>
            <w:r w:rsidR="005143D5">
              <w:t>H</w:t>
            </w:r>
            <w:r w:rsidRPr="00EB230C">
              <w:t xml:space="preserve"> do?</w:t>
            </w:r>
          </w:p>
          <w:p w14:paraId="56B4C44E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6FDBB794" w14:textId="20F88A6C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DC36EA">
              <w:t>A</w:t>
            </w:r>
            <w:r>
              <w:t xml:space="preserve">nswers will vary but may include: </w:t>
            </w:r>
            <w:r w:rsidRPr="001076F2">
              <w:t xml:space="preserve">Ms. </w:t>
            </w:r>
            <w:r w:rsidR="005143D5">
              <w:t>H</w:t>
            </w:r>
            <w:r w:rsidRPr="001076F2">
              <w:t xml:space="preserve"> asks the group members if they can meet with her during lunch or recess to work on their assignment.</w:t>
            </w:r>
            <w:r>
              <w:t>)</w:t>
            </w:r>
          </w:p>
          <w:p w14:paraId="5B1EA166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4122B0FA" w14:textId="244747AE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T:  Good</w:t>
            </w:r>
            <w:r w:rsidR="00974795">
              <w:t xml:space="preserve">! </w:t>
            </w:r>
            <w:r>
              <w:t>And your rationale?</w:t>
            </w:r>
          </w:p>
          <w:p w14:paraId="6AEC4860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05A177C0" w14:textId="5BBBF6C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>S: (</w:t>
            </w:r>
            <w:r w:rsidR="00C340E6">
              <w:t>A</w:t>
            </w:r>
            <w:r>
              <w:t xml:space="preserve">nswers will vary but may include: </w:t>
            </w:r>
            <w:r w:rsidRPr="00F67137">
              <w:t xml:space="preserve">Ms. </w:t>
            </w:r>
            <w:r w:rsidR="005143D5">
              <w:t>H</w:t>
            </w:r>
            <w:r w:rsidRPr="00F67137">
              <w:t xml:space="preserve"> knows that </w:t>
            </w:r>
            <w:r>
              <w:t>Grover</w:t>
            </w:r>
            <w:r w:rsidRPr="00F67137">
              <w:t xml:space="preserve"> </w:t>
            </w:r>
            <w:proofErr w:type="gramStart"/>
            <w:r w:rsidRPr="00F67137">
              <w:t>won’t</w:t>
            </w:r>
            <w:proofErr w:type="gramEnd"/>
            <w:r w:rsidRPr="00F67137">
              <w:t xml:space="preserve"> be able to stay after-school because he must walk his sister home. To avoid him being left out of the group, she tries to find another time to provide extra help.</w:t>
            </w:r>
            <w:r>
              <w:t>)</w:t>
            </w:r>
          </w:p>
          <w:p w14:paraId="1E7BB161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0A50ABA9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 xml:space="preserve">T: How about this one:  </w:t>
            </w:r>
            <w:r w:rsidRPr="00EB230C">
              <w:t xml:space="preserve">Grover has been working hard to improve in social studies, but </w:t>
            </w:r>
            <w:proofErr w:type="gramStart"/>
            <w:r w:rsidRPr="00EB230C">
              <w:t>he’s</w:t>
            </w:r>
            <w:proofErr w:type="gramEnd"/>
            <w:r w:rsidRPr="00EB230C">
              <w:t xml:space="preserve"> been struggling.  </w:t>
            </w:r>
            <w:proofErr w:type="gramStart"/>
            <w:r w:rsidRPr="00EB230C">
              <w:t>He’s</w:t>
            </w:r>
            <w:proofErr w:type="gramEnd"/>
            <w:r w:rsidRPr="00EB230C">
              <w:t xml:space="preserve"> not feeling confident in his academic skills.</w:t>
            </w:r>
          </w:p>
          <w:p w14:paraId="53D62891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59DF2907" w14:textId="24DEF4EF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61057A">
              <w:t>A</w:t>
            </w:r>
            <w:r>
              <w:t xml:space="preserve">nswers will vary but may include: </w:t>
            </w:r>
            <w:r w:rsidRPr="004C569D">
              <w:t xml:space="preserve">As students are working in centers during math, Ms. </w:t>
            </w:r>
            <w:r w:rsidR="005143D5">
              <w:t>H</w:t>
            </w:r>
            <w:r w:rsidRPr="004C569D">
              <w:t xml:space="preserve"> asks </w:t>
            </w:r>
            <w:r>
              <w:t>Grover</w:t>
            </w:r>
            <w:r w:rsidRPr="004C569D">
              <w:t xml:space="preserve"> to help students at the most challenging center.</w:t>
            </w:r>
            <w:r>
              <w:t>)</w:t>
            </w:r>
          </w:p>
          <w:p w14:paraId="6135D007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687A7841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T:  Good, and why is that?</w:t>
            </w:r>
          </w:p>
          <w:p w14:paraId="3D643C0A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49603116" w14:textId="35C637A6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61057A">
              <w:t>A</w:t>
            </w:r>
            <w:r>
              <w:t xml:space="preserve">nswers will vary but may include: </w:t>
            </w:r>
            <w:r w:rsidRPr="00F71848">
              <w:t xml:space="preserve">Ms. </w:t>
            </w:r>
            <w:r w:rsidR="005143D5">
              <w:t>H</w:t>
            </w:r>
            <w:r w:rsidRPr="00F71848">
              <w:t xml:space="preserve"> wants to help Grover be more confident. He enjoys helping his peers with math, and it allows him to demonstrate his skill in this topic.</w:t>
            </w:r>
            <w:r>
              <w:t>)</w:t>
            </w:r>
          </w:p>
          <w:p w14:paraId="0A47F096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04E56AEF" w14:textId="4E591ABB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 xml:space="preserve">T: Next one: </w:t>
            </w:r>
            <w:r w:rsidRPr="00EB230C">
              <w:t xml:space="preserve">Ms. </w:t>
            </w:r>
            <w:r w:rsidR="005143D5">
              <w:t>H</w:t>
            </w:r>
            <w:r w:rsidRPr="00EB230C">
              <w:t xml:space="preserve"> needs to help students review for an upcoming vocabulary quiz</w:t>
            </w:r>
            <w:r w:rsidR="00974795" w:rsidRPr="00EB230C">
              <w:t xml:space="preserve">. </w:t>
            </w:r>
            <w:r w:rsidRPr="00EB230C">
              <w:t>What strategy might she employ?</w:t>
            </w:r>
          </w:p>
          <w:p w14:paraId="70440E64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7DE8FBAD" w14:textId="500B4608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61057A">
              <w:t>A</w:t>
            </w:r>
            <w:r>
              <w:t xml:space="preserve">nswers will vary but may include: </w:t>
            </w:r>
            <w:r w:rsidRPr="007146FA">
              <w:t xml:space="preserve">Ms. </w:t>
            </w:r>
            <w:r w:rsidR="005143D5">
              <w:t>H</w:t>
            </w:r>
            <w:r w:rsidRPr="007146FA">
              <w:t xml:space="preserve"> might want to make the review a competition or a game.</w:t>
            </w:r>
            <w:r>
              <w:t>)</w:t>
            </w:r>
          </w:p>
          <w:p w14:paraId="6E0C04AB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5E1C18D1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T: Great, and your explanation?</w:t>
            </w:r>
          </w:p>
          <w:p w14:paraId="76F0FE23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16527A5B" w14:textId="314028A1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61057A">
              <w:t>A</w:t>
            </w:r>
            <w:r>
              <w:t xml:space="preserve">nswers will vary but may include: </w:t>
            </w:r>
            <w:r w:rsidRPr="007146FA">
              <w:t xml:space="preserve">Ms. </w:t>
            </w:r>
            <w:r w:rsidR="005143D5">
              <w:t>H</w:t>
            </w:r>
            <w:r w:rsidRPr="007146FA">
              <w:t xml:space="preserve"> knows that Grover enjoys competing and that he will likely be very engaged.</w:t>
            </w:r>
            <w:r>
              <w:t>)</w:t>
            </w:r>
          </w:p>
          <w:p w14:paraId="752CAF6D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4E52D58B" w14:textId="096CEC24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 xml:space="preserve">T:  And the last scenario: </w:t>
            </w:r>
            <w:r w:rsidRPr="00EB230C">
              <w:t>Grover has expressed concern over a social studies project on citizenship</w:t>
            </w:r>
            <w:r w:rsidR="00974795" w:rsidRPr="00EB230C">
              <w:t xml:space="preserve">. </w:t>
            </w:r>
            <w:r w:rsidRPr="00EB230C">
              <w:t>He seems unmotivated and disengaged</w:t>
            </w:r>
            <w:r w:rsidR="00974795" w:rsidRPr="00EB230C">
              <w:t xml:space="preserve">. </w:t>
            </w:r>
            <w:r w:rsidRPr="00EB230C">
              <w:t xml:space="preserve">What should Ms. </w:t>
            </w:r>
            <w:r w:rsidR="005143D5">
              <w:t>H</w:t>
            </w:r>
            <w:r w:rsidRPr="00EB230C">
              <w:t xml:space="preserve"> do?</w:t>
            </w:r>
          </w:p>
          <w:p w14:paraId="5AD71388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081520AD" w14:textId="18F8EDE1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61057A">
              <w:t>A</w:t>
            </w:r>
            <w:r>
              <w:t xml:space="preserve">nswers will vary but may include: </w:t>
            </w:r>
            <w:r w:rsidRPr="00FE5B46">
              <w:t xml:space="preserve">Ms. </w:t>
            </w:r>
            <w:r w:rsidR="005143D5">
              <w:t>H</w:t>
            </w:r>
            <w:r w:rsidRPr="00FE5B46">
              <w:t xml:space="preserve"> might encourage Grover to infuse the project with his creativity and passion for </w:t>
            </w:r>
            <w:r w:rsidR="00974795" w:rsidRPr="00FE5B46">
              <w:t xml:space="preserve">art. </w:t>
            </w:r>
            <w:r w:rsidRPr="00FE5B46">
              <w:t xml:space="preserve">Ms. </w:t>
            </w:r>
            <w:r w:rsidR="005143D5">
              <w:t>H</w:t>
            </w:r>
            <w:r w:rsidRPr="00FE5B46">
              <w:t xml:space="preserve"> might ask Grover to learn about athletes that have become American citizens</w:t>
            </w:r>
            <w:r w:rsidR="00974795" w:rsidRPr="00FE5B46">
              <w:t xml:space="preserve">. </w:t>
            </w:r>
            <w:r w:rsidRPr="00FE5B46">
              <w:t xml:space="preserve">Ms. </w:t>
            </w:r>
            <w:r w:rsidR="005143D5">
              <w:t>H</w:t>
            </w:r>
            <w:r w:rsidRPr="00FE5B46">
              <w:t xml:space="preserve"> could have students present their work to show what they have learned.</w:t>
            </w:r>
            <w:r>
              <w:t>)</w:t>
            </w:r>
          </w:p>
          <w:p w14:paraId="2D933F47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04EF43A4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T:  Share your reasoning.</w:t>
            </w:r>
          </w:p>
          <w:p w14:paraId="6A028A92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7E8AF261" w14:textId="3B1F0725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61057A">
              <w:t>A</w:t>
            </w:r>
            <w:r>
              <w:t xml:space="preserve">nswers will vary but may include: </w:t>
            </w:r>
            <w:r w:rsidRPr="00FE5B46">
              <w:t xml:space="preserve">Ms. </w:t>
            </w:r>
            <w:r w:rsidR="005143D5">
              <w:t>H</w:t>
            </w:r>
            <w:r w:rsidRPr="00FE5B46">
              <w:t xml:space="preserve"> knows that Grover is very artistic and will likely be excited to bring creativity to the project</w:t>
            </w:r>
            <w:r w:rsidR="00974795" w:rsidRPr="00FE5B46">
              <w:t xml:space="preserve">. </w:t>
            </w:r>
            <w:r w:rsidRPr="00FE5B46">
              <w:t xml:space="preserve">Ms. </w:t>
            </w:r>
            <w:r w:rsidR="005143D5">
              <w:t>H</w:t>
            </w:r>
            <w:r w:rsidRPr="00FE5B46">
              <w:t xml:space="preserve"> knows that Grover likes sports and may find it interesting to learn more </w:t>
            </w:r>
            <w:r w:rsidRPr="00FE5B46">
              <w:lastRenderedPageBreak/>
              <w:t xml:space="preserve">about </w:t>
            </w:r>
            <w:proofErr w:type="gramStart"/>
            <w:r w:rsidRPr="00FE5B46">
              <w:t>some of</w:t>
            </w:r>
            <w:proofErr w:type="gramEnd"/>
            <w:r w:rsidRPr="00FE5B46">
              <w:t xml:space="preserve"> his favorite athletes</w:t>
            </w:r>
            <w:r w:rsidR="00974795" w:rsidRPr="00FE5B46">
              <w:t xml:space="preserve">. </w:t>
            </w:r>
            <w:r w:rsidRPr="00FE5B46">
              <w:t xml:space="preserve">Ms. </w:t>
            </w:r>
            <w:r w:rsidR="005143D5">
              <w:t>H</w:t>
            </w:r>
            <w:r w:rsidRPr="00FE5B46">
              <w:t xml:space="preserve"> knows that Grover likes to share his learning with peers.</w:t>
            </w:r>
            <w:r>
              <w:t>)</w:t>
            </w:r>
          </w:p>
          <w:p w14:paraId="3381704B" w14:textId="77777777" w:rsidR="00BF360B" w:rsidRDefault="00BF360B" w:rsidP="00BF360B">
            <w:pPr>
              <w:pStyle w:val="Tabletextbullet"/>
              <w:numPr>
                <w:ilvl w:val="0"/>
                <w:numId w:val="0"/>
              </w:numPr>
            </w:pPr>
          </w:p>
          <w:p w14:paraId="6284D1DB" w14:textId="07BDCD3C" w:rsidR="00BF360B" w:rsidRDefault="00BF360B" w:rsidP="00BF360B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t>T: Excellent!</w:t>
            </w:r>
          </w:p>
        </w:tc>
        <w:tc>
          <w:tcPr>
            <w:tcW w:w="1578" w:type="dxa"/>
          </w:tcPr>
          <w:p w14:paraId="341D75EB" w14:textId="77777777" w:rsidR="00A90865" w:rsidRDefault="00A90865" w:rsidP="00A90865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1C73A4EA" w14:textId="6941883E" w:rsidR="00BF360B" w:rsidRDefault="00A90865" w:rsidP="00A90865">
            <w:pPr>
              <w:pStyle w:val="Tabletext"/>
              <w:jc w:val="center"/>
            </w:pPr>
            <w:r>
              <w:t>PPT</w:t>
            </w:r>
          </w:p>
        </w:tc>
      </w:tr>
      <w:tr w:rsidR="009B5644" w:rsidRPr="00447D20" w14:paraId="74ABDA05" w14:textId="77777777" w:rsidTr="00247D99">
        <w:trPr>
          <w:cantSplit w:val="0"/>
        </w:trPr>
        <w:tc>
          <w:tcPr>
            <w:tcW w:w="805" w:type="dxa"/>
          </w:tcPr>
          <w:p w14:paraId="22C9E52D" w14:textId="50C19769" w:rsidR="009B5644" w:rsidRDefault="00242DC5" w:rsidP="009B5644">
            <w:pPr>
              <w:pStyle w:val="Tabletext"/>
              <w:jc w:val="center"/>
            </w:pPr>
            <w:r>
              <w:lastRenderedPageBreak/>
              <w:t>2</w:t>
            </w:r>
            <w:r w:rsidR="0028344B">
              <w:t xml:space="preserve"> </w:t>
            </w:r>
            <w:r w:rsidR="009B5644" w:rsidRPr="00205E12">
              <w:t>mins</w:t>
            </w:r>
          </w:p>
        </w:tc>
        <w:tc>
          <w:tcPr>
            <w:tcW w:w="6967" w:type="dxa"/>
          </w:tcPr>
          <w:p w14:paraId="5B0703B5" w14:textId="77777777" w:rsidR="009B5644" w:rsidRPr="00DC53F7" w:rsidRDefault="00DC53F7" w:rsidP="0038165F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DC53F7">
              <w:rPr>
                <w:b/>
                <w:bCs/>
              </w:rPr>
              <w:t>Debrief</w:t>
            </w:r>
          </w:p>
          <w:p w14:paraId="4D60EDD3" w14:textId="511BC54C" w:rsidR="000F6D20" w:rsidRDefault="000F6D20" w:rsidP="0038165F">
            <w:pPr>
              <w:pStyle w:val="Tabletextbullet"/>
              <w:numPr>
                <w:ilvl w:val="0"/>
                <w:numId w:val="0"/>
              </w:numPr>
            </w:pPr>
          </w:p>
          <w:p w14:paraId="316CC48F" w14:textId="31F21E4D" w:rsidR="000F6D20" w:rsidRPr="00807856" w:rsidRDefault="000F6D20" w:rsidP="0038165F">
            <w:pPr>
              <w:pStyle w:val="Tabletextbullet"/>
              <w:numPr>
                <w:ilvl w:val="0"/>
                <w:numId w:val="0"/>
              </w:numPr>
            </w:pPr>
            <w:r>
              <w:t xml:space="preserve">T:  Why is </w:t>
            </w:r>
            <w:r w:rsidRPr="00807856">
              <w:t>it important to create learner profiles for each student:</w:t>
            </w:r>
          </w:p>
          <w:p w14:paraId="308149D0" w14:textId="6AF9823B" w:rsidR="000F6D20" w:rsidRPr="00807856" w:rsidRDefault="000F6D20" w:rsidP="0038165F">
            <w:pPr>
              <w:pStyle w:val="Tabletextbullet"/>
              <w:numPr>
                <w:ilvl w:val="0"/>
                <w:numId w:val="0"/>
              </w:numPr>
            </w:pPr>
          </w:p>
          <w:p w14:paraId="3669B70E" w14:textId="336B803B" w:rsidR="00DC53F7" w:rsidRPr="00A85644" w:rsidRDefault="000F6D20" w:rsidP="0031325C">
            <w:pPr>
              <w:pStyle w:val="Tabletextbullet"/>
              <w:numPr>
                <w:ilvl w:val="0"/>
                <w:numId w:val="0"/>
              </w:numPr>
            </w:pPr>
            <w:r w:rsidRPr="00807856">
              <w:t xml:space="preserve">S:  Learner profiles </w:t>
            </w:r>
            <w:r w:rsidR="009F4F7B" w:rsidRPr="00807856">
              <w:t>serve to curate and organize quantitative and qualitative data that can be leveraged to make instructional decisions.</w:t>
            </w:r>
          </w:p>
        </w:tc>
        <w:tc>
          <w:tcPr>
            <w:tcW w:w="1578" w:type="dxa"/>
          </w:tcPr>
          <w:p w14:paraId="10A06769" w14:textId="77777777" w:rsidR="009B5644" w:rsidRPr="00205E12" w:rsidRDefault="009B5644" w:rsidP="009B5644">
            <w:pPr>
              <w:pStyle w:val="Tabletext"/>
              <w:jc w:val="center"/>
            </w:pPr>
          </w:p>
        </w:tc>
      </w:tr>
      <w:tr w:rsidR="009B5644" w:rsidRPr="00447D20" w14:paraId="567CF707" w14:textId="77777777" w:rsidTr="00247D99">
        <w:trPr>
          <w:cantSplit w:val="0"/>
        </w:trPr>
        <w:tc>
          <w:tcPr>
            <w:tcW w:w="805" w:type="dxa"/>
          </w:tcPr>
          <w:p w14:paraId="3880BC35" w14:textId="5C0FB750" w:rsidR="009B5644" w:rsidRDefault="00242DC5" w:rsidP="009B5644">
            <w:pPr>
              <w:pStyle w:val="Tabletext"/>
              <w:jc w:val="center"/>
            </w:pPr>
            <w:r>
              <w:t>8</w:t>
            </w:r>
            <w:r w:rsidR="009B5644" w:rsidRPr="00205E12">
              <w:t xml:space="preserve"> mins</w:t>
            </w:r>
          </w:p>
        </w:tc>
        <w:tc>
          <w:tcPr>
            <w:tcW w:w="6967" w:type="dxa"/>
          </w:tcPr>
          <w:p w14:paraId="3DC11166" w14:textId="03CAFBC2" w:rsidR="009B5644" w:rsidRPr="00A85644" w:rsidRDefault="009B5644" w:rsidP="009B5644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32C54F38" w14:textId="0019ABE2" w:rsidR="009B5644" w:rsidRPr="00205E12" w:rsidRDefault="00A90865" w:rsidP="009B5644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21E47363" w14:textId="180A932D" w:rsidR="002D55BE" w:rsidRDefault="002D55BE" w:rsidP="00D20D0B"/>
    <w:p w14:paraId="68BCF25F" w14:textId="49240D13" w:rsidR="00B125BD" w:rsidRDefault="00B125BD" w:rsidP="00D20D0B"/>
    <w:p w14:paraId="07167017" w14:textId="02D6E233" w:rsidR="00C40F86" w:rsidRDefault="00C40F86" w:rsidP="00D20D0B"/>
    <w:p w14:paraId="08B068B7" w14:textId="72ADF212" w:rsidR="00C40F86" w:rsidRDefault="00C40F86" w:rsidP="00D20D0B"/>
    <w:p w14:paraId="162C9937" w14:textId="47FE80E9" w:rsidR="00C40F86" w:rsidRDefault="00C40F86" w:rsidP="00D20D0B"/>
    <w:p w14:paraId="09A451C0" w14:textId="7FE0E3D3" w:rsidR="00C40F86" w:rsidRDefault="00C40F86" w:rsidP="00D20D0B"/>
    <w:p w14:paraId="719114E1" w14:textId="77777777" w:rsidR="00C40F86" w:rsidRDefault="00C40F86" w:rsidP="00D20D0B"/>
    <w:p w14:paraId="4A6C6834" w14:textId="77777777" w:rsidR="00BD70EF" w:rsidRDefault="00BD70EF" w:rsidP="00FA157A">
      <w:pPr>
        <w:rPr>
          <w:b/>
          <w:bCs/>
        </w:rPr>
      </w:pPr>
    </w:p>
    <w:p w14:paraId="120E602F" w14:textId="77777777" w:rsidR="00BD70EF" w:rsidRDefault="00BD70EF" w:rsidP="00FA157A">
      <w:pPr>
        <w:rPr>
          <w:b/>
          <w:bCs/>
        </w:rPr>
      </w:pPr>
    </w:p>
    <w:p w14:paraId="4BBC4119" w14:textId="77777777" w:rsidR="00BD70EF" w:rsidRDefault="00BD70EF" w:rsidP="00FA157A">
      <w:pPr>
        <w:rPr>
          <w:b/>
          <w:bCs/>
        </w:rPr>
      </w:pPr>
    </w:p>
    <w:p w14:paraId="59DB21A9" w14:textId="3E140520" w:rsidR="00BD70EF" w:rsidRDefault="00BD70EF" w:rsidP="00FA157A">
      <w:pPr>
        <w:rPr>
          <w:b/>
          <w:bCs/>
        </w:rPr>
      </w:pPr>
    </w:p>
    <w:p w14:paraId="21156682" w14:textId="4D0A4073" w:rsidR="00D72FF0" w:rsidRDefault="00D72FF0" w:rsidP="00FA157A">
      <w:pPr>
        <w:rPr>
          <w:b/>
          <w:bCs/>
        </w:rPr>
      </w:pPr>
    </w:p>
    <w:p w14:paraId="1D575099" w14:textId="77777777" w:rsidR="00D72FF0" w:rsidRDefault="00D72FF0" w:rsidP="00FA157A">
      <w:pPr>
        <w:rPr>
          <w:b/>
          <w:bCs/>
        </w:rPr>
      </w:pPr>
    </w:p>
    <w:p w14:paraId="1A506054" w14:textId="77777777" w:rsidR="00BD70EF" w:rsidRDefault="00BD70EF" w:rsidP="00FA157A">
      <w:pPr>
        <w:rPr>
          <w:b/>
          <w:bCs/>
        </w:rPr>
      </w:pPr>
    </w:p>
    <w:p w14:paraId="552AFBD3" w14:textId="77777777" w:rsidR="00BD70EF" w:rsidRDefault="00BD70EF" w:rsidP="00FA157A">
      <w:pPr>
        <w:rPr>
          <w:b/>
          <w:bCs/>
        </w:rPr>
      </w:pPr>
    </w:p>
    <w:p w14:paraId="5CC03B06" w14:textId="77777777" w:rsidR="00BD70EF" w:rsidRDefault="00BD70EF" w:rsidP="00FA157A">
      <w:pPr>
        <w:rPr>
          <w:b/>
          <w:bCs/>
        </w:rPr>
      </w:pPr>
    </w:p>
    <w:sectPr w:rsidR="00BD70E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FD55E" w14:textId="77777777" w:rsidR="00786A43" w:rsidRDefault="00786A43" w:rsidP="004C62A0">
      <w:pPr>
        <w:spacing w:after="0" w:line="240" w:lineRule="auto"/>
      </w:pPr>
      <w:r>
        <w:separator/>
      </w:r>
    </w:p>
  </w:endnote>
  <w:endnote w:type="continuationSeparator" w:id="0">
    <w:p w14:paraId="1E07A10D" w14:textId="77777777" w:rsidR="00786A43" w:rsidRDefault="00786A43" w:rsidP="004C62A0">
      <w:pPr>
        <w:spacing w:after="0" w:line="240" w:lineRule="auto"/>
      </w:pPr>
      <w:r>
        <w:continuationSeparator/>
      </w:r>
    </w:p>
  </w:endnote>
  <w:endnote w:type="continuationNotice" w:id="1">
    <w:p w14:paraId="759C76E1" w14:textId="77777777" w:rsidR="00786A43" w:rsidRDefault="00786A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1DCFBFE" w:rsidR="00D96D8A" w:rsidRPr="00D03E05" w:rsidRDefault="00D03E05" w:rsidP="00D03E05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2244C" w14:textId="77777777" w:rsidR="00786A43" w:rsidRDefault="00786A43" w:rsidP="004C62A0">
      <w:pPr>
        <w:spacing w:after="0" w:line="240" w:lineRule="auto"/>
      </w:pPr>
      <w:r>
        <w:separator/>
      </w:r>
    </w:p>
  </w:footnote>
  <w:footnote w:type="continuationSeparator" w:id="0">
    <w:p w14:paraId="1F67F3C8" w14:textId="77777777" w:rsidR="00786A43" w:rsidRDefault="00786A43" w:rsidP="004C62A0">
      <w:pPr>
        <w:spacing w:after="0" w:line="240" w:lineRule="auto"/>
      </w:pPr>
      <w:r>
        <w:continuationSeparator/>
      </w:r>
    </w:p>
  </w:footnote>
  <w:footnote w:type="continuationNotice" w:id="1">
    <w:p w14:paraId="081E577A" w14:textId="77777777" w:rsidR="00786A43" w:rsidRDefault="00786A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415DC6F7" w:rsidR="004C62A0" w:rsidRDefault="00AA6FE3" w:rsidP="00E553CC">
    <w:pPr>
      <w:pStyle w:val="Header"/>
      <w:spacing w:after="120"/>
    </w:pPr>
    <w:r>
      <w:rPr>
        <w:noProof/>
      </w:rPr>
      <w:drawing>
        <wp:inline distT="0" distB="0" distL="0" distR="0" wp14:anchorId="45A6CCC5" wp14:editId="2B0A6FA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0A27"/>
    <w:multiLevelType w:val="hybridMultilevel"/>
    <w:tmpl w:val="703AED6A"/>
    <w:lvl w:ilvl="0" w:tplc="93468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20A55"/>
    <w:multiLevelType w:val="hybridMultilevel"/>
    <w:tmpl w:val="5B4E24A4"/>
    <w:lvl w:ilvl="0" w:tplc="4A28542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F7A86"/>
    <w:multiLevelType w:val="hybridMultilevel"/>
    <w:tmpl w:val="8506A6E8"/>
    <w:lvl w:ilvl="0" w:tplc="BBBCB9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26CE4"/>
    <w:multiLevelType w:val="hybridMultilevel"/>
    <w:tmpl w:val="7F9C2626"/>
    <w:lvl w:ilvl="0" w:tplc="913E6C9C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3564246"/>
    <w:multiLevelType w:val="hybridMultilevel"/>
    <w:tmpl w:val="63F07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0131E"/>
    <w:multiLevelType w:val="hybridMultilevel"/>
    <w:tmpl w:val="537C3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67286"/>
    <w:multiLevelType w:val="hybridMultilevel"/>
    <w:tmpl w:val="AA144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052361"/>
    <w:multiLevelType w:val="hybridMultilevel"/>
    <w:tmpl w:val="E8B2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44984"/>
    <w:multiLevelType w:val="hybridMultilevel"/>
    <w:tmpl w:val="34BA1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41894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451D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806731">
    <w:abstractNumId w:val="3"/>
  </w:num>
  <w:num w:numId="2" w16cid:durableId="693194330">
    <w:abstractNumId w:val="7"/>
  </w:num>
  <w:num w:numId="3" w16cid:durableId="1649245727">
    <w:abstractNumId w:val="5"/>
  </w:num>
  <w:num w:numId="4" w16cid:durableId="1007052237">
    <w:abstractNumId w:val="13"/>
  </w:num>
  <w:num w:numId="5" w16cid:durableId="1750424838">
    <w:abstractNumId w:val="1"/>
  </w:num>
  <w:num w:numId="6" w16cid:durableId="1280063357">
    <w:abstractNumId w:val="7"/>
  </w:num>
  <w:num w:numId="7" w16cid:durableId="40130181">
    <w:abstractNumId w:val="15"/>
  </w:num>
  <w:num w:numId="8" w16cid:durableId="594098003">
    <w:abstractNumId w:val="14"/>
  </w:num>
  <w:num w:numId="9" w16cid:durableId="1904952470">
    <w:abstractNumId w:val="9"/>
  </w:num>
  <w:num w:numId="10" w16cid:durableId="1985314017">
    <w:abstractNumId w:val="16"/>
  </w:num>
  <w:num w:numId="11" w16cid:durableId="1829132275">
    <w:abstractNumId w:val="12"/>
  </w:num>
  <w:num w:numId="12" w16cid:durableId="2140950658">
    <w:abstractNumId w:val="11"/>
  </w:num>
  <w:num w:numId="13" w16cid:durableId="1607809246">
    <w:abstractNumId w:val="6"/>
  </w:num>
  <w:num w:numId="14" w16cid:durableId="1308900494">
    <w:abstractNumId w:val="0"/>
  </w:num>
  <w:num w:numId="15" w16cid:durableId="350225448">
    <w:abstractNumId w:val="8"/>
  </w:num>
  <w:num w:numId="16" w16cid:durableId="954944509">
    <w:abstractNumId w:val="10"/>
  </w:num>
  <w:num w:numId="17" w16cid:durableId="773131568">
    <w:abstractNumId w:val="4"/>
  </w:num>
  <w:num w:numId="18" w16cid:durableId="197722336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930"/>
    <w:rsid w:val="00002123"/>
    <w:rsid w:val="00003F7C"/>
    <w:rsid w:val="0001111C"/>
    <w:rsid w:val="00011E61"/>
    <w:rsid w:val="000123CF"/>
    <w:rsid w:val="000133B3"/>
    <w:rsid w:val="00013614"/>
    <w:rsid w:val="00015EA8"/>
    <w:rsid w:val="000174FC"/>
    <w:rsid w:val="000178A9"/>
    <w:rsid w:val="00020635"/>
    <w:rsid w:val="000229D7"/>
    <w:rsid w:val="0002470E"/>
    <w:rsid w:val="000251C5"/>
    <w:rsid w:val="00025E27"/>
    <w:rsid w:val="00030425"/>
    <w:rsid w:val="000307B5"/>
    <w:rsid w:val="000331F6"/>
    <w:rsid w:val="00033A88"/>
    <w:rsid w:val="00035A0F"/>
    <w:rsid w:val="00041002"/>
    <w:rsid w:val="0004206A"/>
    <w:rsid w:val="0004215D"/>
    <w:rsid w:val="00042A32"/>
    <w:rsid w:val="0004463E"/>
    <w:rsid w:val="00047496"/>
    <w:rsid w:val="00055A9C"/>
    <w:rsid w:val="000572D3"/>
    <w:rsid w:val="0006004B"/>
    <w:rsid w:val="000607C0"/>
    <w:rsid w:val="00061EA3"/>
    <w:rsid w:val="000637A6"/>
    <w:rsid w:val="0006380B"/>
    <w:rsid w:val="00064F5A"/>
    <w:rsid w:val="00070022"/>
    <w:rsid w:val="00075264"/>
    <w:rsid w:val="00076191"/>
    <w:rsid w:val="00076289"/>
    <w:rsid w:val="000801B0"/>
    <w:rsid w:val="00080842"/>
    <w:rsid w:val="00080A97"/>
    <w:rsid w:val="00080B96"/>
    <w:rsid w:val="00081D19"/>
    <w:rsid w:val="00082554"/>
    <w:rsid w:val="00083E0E"/>
    <w:rsid w:val="000865D6"/>
    <w:rsid w:val="00087C6A"/>
    <w:rsid w:val="00090806"/>
    <w:rsid w:val="000918F2"/>
    <w:rsid w:val="00095421"/>
    <w:rsid w:val="00097D52"/>
    <w:rsid w:val="00097EAA"/>
    <w:rsid w:val="000A0D14"/>
    <w:rsid w:val="000A3608"/>
    <w:rsid w:val="000A5534"/>
    <w:rsid w:val="000A70DF"/>
    <w:rsid w:val="000B31D0"/>
    <w:rsid w:val="000B3848"/>
    <w:rsid w:val="000B5088"/>
    <w:rsid w:val="000B52C6"/>
    <w:rsid w:val="000B5C9F"/>
    <w:rsid w:val="000B7577"/>
    <w:rsid w:val="000C210B"/>
    <w:rsid w:val="000C3037"/>
    <w:rsid w:val="000C36E2"/>
    <w:rsid w:val="000D05E8"/>
    <w:rsid w:val="000D0A3B"/>
    <w:rsid w:val="000D148B"/>
    <w:rsid w:val="000D6186"/>
    <w:rsid w:val="000D6358"/>
    <w:rsid w:val="000D7AFD"/>
    <w:rsid w:val="000E1A43"/>
    <w:rsid w:val="000E1CA6"/>
    <w:rsid w:val="000F1007"/>
    <w:rsid w:val="000F2E0A"/>
    <w:rsid w:val="000F3537"/>
    <w:rsid w:val="000F4733"/>
    <w:rsid w:val="000F5275"/>
    <w:rsid w:val="000F69F6"/>
    <w:rsid w:val="000F6D20"/>
    <w:rsid w:val="000F6D4B"/>
    <w:rsid w:val="000F7B0A"/>
    <w:rsid w:val="00101D6B"/>
    <w:rsid w:val="0010418B"/>
    <w:rsid w:val="001076F2"/>
    <w:rsid w:val="00107E4C"/>
    <w:rsid w:val="001107C2"/>
    <w:rsid w:val="00111937"/>
    <w:rsid w:val="0011265A"/>
    <w:rsid w:val="0011285C"/>
    <w:rsid w:val="001130DD"/>
    <w:rsid w:val="001145C7"/>
    <w:rsid w:val="001160FF"/>
    <w:rsid w:val="0011616E"/>
    <w:rsid w:val="0011648B"/>
    <w:rsid w:val="00121103"/>
    <w:rsid w:val="00121E5C"/>
    <w:rsid w:val="00122DC8"/>
    <w:rsid w:val="00124F90"/>
    <w:rsid w:val="0012574F"/>
    <w:rsid w:val="00126794"/>
    <w:rsid w:val="00127EE1"/>
    <w:rsid w:val="00130EAC"/>
    <w:rsid w:val="00131003"/>
    <w:rsid w:val="001363E1"/>
    <w:rsid w:val="00137559"/>
    <w:rsid w:val="00137728"/>
    <w:rsid w:val="00140407"/>
    <w:rsid w:val="001449A3"/>
    <w:rsid w:val="00144F5B"/>
    <w:rsid w:val="00145EA2"/>
    <w:rsid w:val="00147DE2"/>
    <w:rsid w:val="00150149"/>
    <w:rsid w:val="00151699"/>
    <w:rsid w:val="00152319"/>
    <w:rsid w:val="0015425B"/>
    <w:rsid w:val="00154896"/>
    <w:rsid w:val="00160EAD"/>
    <w:rsid w:val="00161CA4"/>
    <w:rsid w:val="001639FF"/>
    <w:rsid w:val="00166CE0"/>
    <w:rsid w:val="00167106"/>
    <w:rsid w:val="00167350"/>
    <w:rsid w:val="001673B6"/>
    <w:rsid w:val="0017075E"/>
    <w:rsid w:val="00172582"/>
    <w:rsid w:val="00174340"/>
    <w:rsid w:val="00176A90"/>
    <w:rsid w:val="0017723D"/>
    <w:rsid w:val="00180C33"/>
    <w:rsid w:val="001838F1"/>
    <w:rsid w:val="001849B6"/>
    <w:rsid w:val="00187636"/>
    <w:rsid w:val="00193940"/>
    <w:rsid w:val="0019444C"/>
    <w:rsid w:val="00194FC3"/>
    <w:rsid w:val="00195001"/>
    <w:rsid w:val="0019502E"/>
    <w:rsid w:val="0019680E"/>
    <w:rsid w:val="00197504"/>
    <w:rsid w:val="001A0449"/>
    <w:rsid w:val="001A3D83"/>
    <w:rsid w:val="001A4CF4"/>
    <w:rsid w:val="001A7ECA"/>
    <w:rsid w:val="001B193C"/>
    <w:rsid w:val="001B21DB"/>
    <w:rsid w:val="001B3F2B"/>
    <w:rsid w:val="001B4301"/>
    <w:rsid w:val="001B5294"/>
    <w:rsid w:val="001B7467"/>
    <w:rsid w:val="001C0565"/>
    <w:rsid w:val="001C11F8"/>
    <w:rsid w:val="001C1647"/>
    <w:rsid w:val="001C2665"/>
    <w:rsid w:val="001C315F"/>
    <w:rsid w:val="001C33C4"/>
    <w:rsid w:val="001C5A24"/>
    <w:rsid w:val="001D0405"/>
    <w:rsid w:val="001D21BD"/>
    <w:rsid w:val="001D4962"/>
    <w:rsid w:val="001D540E"/>
    <w:rsid w:val="001D594C"/>
    <w:rsid w:val="001D608C"/>
    <w:rsid w:val="001E1ECA"/>
    <w:rsid w:val="001E20D6"/>
    <w:rsid w:val="001E2335"/>
    <w:rsid w:val="001E233E"/>
    <w:rsid w:val="001E24FB"/>
    <w:rsid w:val="001F0FCE"/>
    <w:rsid w:val="001F16E4"/>
    <w:rsid w:val="001F3CE2"/>
    <w:rsid w:val="001F72B2"/>
    <w:rsid w:val="002028B5"/>
    <w:rsid w:val="0020573E"/>
    <w:rsid w:val="00205E12"/>
    <w:rsid w:val="002113EC"/>
    <w:rsid w:val="00212FD7"/>
    <w:rsid w:val="002133F4"/>
    <w:rsid w:val="00213B34"/>
    <w:rsid w:val="00214261"/>
    <w:rsid w:val="00216978"/>
    <w:rsid w:val="00224925"/>
    <w:rsid w:val="00225C03"/>
    <w:rsid w:val="0022637A"/>
    <w:rsid w:val="002313E4"/>
    <w:rsid w:val="002314C1"/>
    <w:rsid w:val="002337F1"/>
    <w:rsid w:val="002358ED"/>
    <w:rsid w:val="00235E51"/>
    <w:rsid w:val="00236654"/>
    <w:rsid w:val="0023723D"/>
    <w:rsid w:val="00237EEE"/>
    <w:rsid w:val="00241CB1"/>
    <w:rsid w:val="00241E31"/>
    <w:rsid w:val="00242DC5"/>
    <w:rsid w:val="00243560"/>
    <w:rsid w:val="00244794"/>
    <w:rsid w:val="00244CB3"/>
    <w:rsid w:val="00244D52"/>
    <w:rsid w:val="0024645F"/>
    <w:rsid w:val="002467ED"/>
    <w:rsid w:val="00246C66"/>
    <w:rsid w:val="00247D99"/>
    <w:rsid w:val="00250B95"/>
    <w:rsid w:val="00255772"/>
    <w:rsid w:val="0026323A"/>
    <w:rsid w:val="00265E1A"/>
    <w:rsid w:val="00266BCD"/>
    <w:rsid w:val="002706DC"/>
    <w:rsid w:val="00275EC2"/>
    <w:rsid w:val="00282B25"/>
    <w:rsid w:val="0028344B"/>
    <w:rsid w:val="00284AD5"/>
    <w:rsid w:val="00290CD9"/>
    <w:rsid w:val="00291602"/>
    <w:rsid w:val="00292F97"/>
    <w:rsid w:val="00293953"/>
    <w:rsid w:val="002958C8"/>
    <w:rsid w:val="00295EE5"/>
    <w:rsid w:val="002A0423"/>
    <w:rsid w:val="002A1BD6"/>
    <w:rsid w:val="002A2D88"/>
    <w:rsid w:val="002A4377"/>
    <w:rsid w:val="002A5281"/>
    <w:rsid w:val="002B1EFD"/>
    <w:rsid w:val="002B5A55"/>
    <w:rsid w:val="002C08D1"/>
    <w:rsid w:val="002C2619"/>
    <w:rsid w:val="002C2EBE"/>
    <w:rsid w:val="002C39F2"/>
    <w:rsid w:val="002C7DE2"/>
    <w:rsid w:val="002D2D9A"/>
    <w:rsid w:val="002D3C7F"/>
    <w:rsid w:val="002D48A5"/>
    <w:rsid w:val="002D55BE"/>
    <w:rsid w:val="002D6F50"/>
    <w:rsid w:val="002E185D"/>
    <w:rsid w:val="002E2853"/>
    <w:rsid w:val="002E469C"/>
    <w:rsid w:val="002E58E1"/>
    <w:rsid w:val="002E5C51"/>
    <w:rsid w:val="002E61F2"/>
    <w:rsid w:val="002F18F6"/>
    <w:rsid w:val="002F5DBA"/>
    <w:rsid w:val="003024A8"/>
    <w:rsid w:val="00302D49"/>
    <w:rsid w:val="00302F36"/>
    <w:rsid w:val="003040C3"/>
    <w:rsid w:val="0030416B"/>
    <w:rsid w:val="00304590"/>
    <w:rsid w:val="00307F48"/>
    <w:rsid w:val="00310274"/>
    <w:rsid w:val="00310725"/>
    <w:rsid w:val="003108E8"/>
    <w:rsid w:val="0031206B"/>
    <w:rsid w:val="00312712"/>
    <w:rsid w:val="0031325C"/>
    <w:rsid w:val="00314914"/>
    <w:rsid w:val="0031568E"/>
    <w:rsid w:val="00317C97"/>
    <w:rsid w:val="00323E80"/>
    <w:rsid w:val="0032534F"/>
    <w:rsid w:val="00326F10"/>
    <w:rsid w:val="0032795E"/>
    <w:rsid w:val="00330D9D"/>
    <w:rsid w:val="00331092"/>
    <w:rsid w:val="0033203F"/>
    <w:rsid w:val="00333A56"/>
    <w:rsid w:val="003371CB"/>
    <w:rsid w:val="003401A5"/>
    <w:rsid w:val="00340F20"/>
    <w:rsid w:val="00341F28"/>
    <w:rsid w:val="00344CDB"/>
    <w:rsid w:val="00344E49"/>
    <w:rsid w:val="003472BD"/>
    <w:rsid w:val="00350A27"/>
    <w:rsid w:val="003514CB"/>
    <w:rsid w:val="00351AD7"/>
    <w:rsid w:val="00352049"/>
    <w:rsid w:val="00356660"/>
    <w:rsid w:val="00361752"/>
    <w:rsid w:val="00363812"/>
    <w:rsid w:val="00367254"/>
    <w:rsid w:val="00370686"/>
    <w:rsid w:val="0038014D"/>
    <w:rsid w:val="00380DC3"/>
    <w:rsid w:val="0038165F"/>
    <w:rsid w:val="0039020C"/>
    <w:rsid w:val="00390F9D"/>
    <w:rsid w:val="003924EB"/>
    <w:rsid w:val="0039388E"/>
    <w:rsid w:val="0039465E"/>
    <w:rsid w:val="00395807"/>
    <w:rsid w:val="00395CDB"/>
    <w:rsid w:val="003978B0"/>
    <w:rsid w:val="00397C69"/>
    <w:rsid w:val="003A097F"/>
    <w:rsid w:val="003B4BBF"/>
    <w:rsid w:val="003B7596"/>
    <w:rsid w:val="003B7AAB"/>
    <w:rsid w:val="003C34D2"/>
    <w:rsid w:val="003C3DAC"/>
    <w:rsid w:val="003C53E5"/>
    <w:rsid w:val="003C63C0"/>
    <w:rsid w:val="003C7A74"/>
    <w:rsid w:val="003D0313"/>
    <w:rsid w:val="003D1BF7"/>
    <w:rsid w:val="003D3572"/>
    <w:rsid w:val="003D4112"/>
    <w:rsid w:val="003D57F9"/>
    <w:rsid w:val="003E17DB"/>
    <w:rsid w:val="003E650D"/>
    <w:rsid w:val="003E6C16"/>
    <w:rsid w:val="003E7898"/>
    <w:rsid w:val="003F24E9"/>
    <w:rsid w:val="003F2F0C"/>
    <w:rsid w:val="003F3C99"/>
    <w:rsid w:val="003F57AA"/>
    <w:rsid w:val="003F6151"/>
    <w:rsid w:val="003F6DDF"/>
    <w:rsid w:val="003F7197"/>
    <w:rsid w:val="003F74A3"/>
    <w:rsid w:val="003F7550"/>
    <w:rsid w:val="00400AF9"/>
    <w:rsid w:val="00400DBB"/>
    <w:rsid w:val="00403D3E"/>
    <w:rsid w:val="00403FE7"/>
    <w:rsid w:val="004043FE"/>
    <w:rsid w:val="004045D3"/>
    <w:rsid w:val="00405535"/>
    <w:rsid w:val="00407361"/>
    <w:rsid w:val="004079B1"/>
    <w:rsid w:val="00411A6D"/>
    <w:rsid w:val="00413E82"/>
    <w:rsid w:val="0041594F"/>
    <w:rsid w:val="0042156A"/>
    <w:rsid w:val="00422791"/>
    <w:rsid w:val="00422BAF"/>
    <w:rsid w:val="00422BBA"/>
    <w:rsid w:val="00423F9E"/>
    <w:rsid w:val="0042580A"/>
    <w:rsid w:val="00427C5A"/>
    <w:rsid w:val="0043266E"/>
    <w:rsid w:val="00434F2A"/>
    <w:rsid w:val="00435D9B"/>
    <w:rsid w:val="0043631E"/>
    <w:rsid w:val="00436FE6"/>
    <w:rsid w:val="00437F51"/>
    <w:rsid w:val="0044171C"/>
    <w:rsid w:val="00441AC0"/>
    <w:rsid w:val="00443C89"/>
    <w:rsid w:val="00443CAD"/>
    <w:rsid w:val="004442BB"/>
    <w:rsid w:val="00447D20"/>
    <w:rsid w:val="00450FE6"/>
    <w:rsid w:val="00456ACE"/>
    <w:rsid w:val="0046280E"/>
    <w:rsid w:val="004636CF"/>
    <w:rsid w:val="00464A6C"/>
    <w:rsid w:val="004659AB"/>
    <w:rsid w:val="004669C5"/>
    <w:rsid w:val="00466ABF"/>
    <w:rsid w:val="00467678"/>
    <w:rsid w:val="00467B99"/>
    <w:rsid w:val="004708EE"/>
    <w:rsid w:val="00472BDB"/>
    <w:rsid w:val="00480224"/>
    <w:rsid w:val="004817FB"/>
    <w:rsid w:val="0048559C"/>
    <w:rsid w:val="0048589B"/>
    <w:rsid w:val="004868C7"/>
    <w:rsid w:val="00490658"/>
    <w:rsid w:val="0049187D"/>
    <w:rsid w:val="00492855"/>
    <w:rsid w:val="00493E8B"/>
    <w:rsid w:val="004A43FA"/>
    <w:rsid w:val="004A6FD4"/>
    <w:rsid w:val="004A751D"/>
    <w:rsid w:val="004B0223"/>
    <w:rsid w:val="004B0AAC"/>
    <w:rsid w:val="004B2596"/>
    <w:rsid w:val="004B2702"/>
    <w:rsid w:val="004B4938"/>
    <w:rsid w:val="004B4A73"/>
    <w:rsid w:val="004B6B7E"/>
    <w:rsid w:val="004C100F"/>
    <w:rsid w:val="004C569D"/>
    <w:rsid w:val="004C5D79"/>
    <w:rsid w:val="004C5F44"/>
    <w:rsid w:val="004C62A0"/>
    <w:rsid w:val="004C63F6"/>
    <w:rsid w:val="004D0E99"/>
    <w:rsid w:val="004D552C"/>
    <w:rsid w:val="004D569E"/>
    <w:rsid w:val="004D6E86"/>
    <w:rsid w:val="004D72BE"/>
    <w:rsid w:val="004E14F0"/>
    <w:rsid w:val="004F0F83"/>
    <w:rsid w:val="004F16FA"/>
    <w:rsid w:val="004F1FB1"/>
    <w:rsid w:val="00500534"/>
    <w:rsid w:val="00500583"/>
    <w:rsid w:val="00500A85"/>
    <w:rsid w:val="00504DB6"/>
    <w:rsid w:val="005063B6"/>
    <w:rsid w:val="005063E3"/>
    <w:rsid w:val="00506C50"/>
    <w:rsid w:val="005143D5"/>
    <w:rsid w:val="00515CC4"/>
    <w:rsid w:val="005218DD"/>
    <w:rsid w:val="0052197B"/>
    <w:rsid w:val="00522337"/>
    <w:rsid w:val="00522D9F"/>
    <w:rsid w:val="005262BE"/>
    <w:rsid w:val="005274CD"/>
    <w:rsid w:val="00527542"/>
    <w:rsid w:val="00534CCA"/>
    <w:rsid w:val="00537175"/>
    <w:rsid w:val="0054339E"/>
    <w:rsid w:val="00545A1B"/>
    <w:rsid w:val="00546557"/>
    <w:rsid w:val="005465D7"/>
    <w:rsid w:val="00547723"/>
    <w:rsid w:val="0054774B"/>
    <w:rsid w:val="00551096"/>
    <w:rsid w:val="00552FBE"/>
    <w:rsid w:val="00555C41"/>
    <w:rsid w:val="00556D0D"/>
    <w:rsid w:val="00557E00"/>
    <w:rsid w:val="00560143"/>
    <w:rsid w:val="00560CA9"/>
    <w:rsid w:val="005622E5"/>
    <w:rsid w:val="00564C43"/>
    <w:rsid w:val="005652DC"/>
    <w:rsid w:val="0056725B"/>
    <w:rsid w:val="00570071"/>
    <w:rsid w:val="00572057"/>
    <w:rsid w:val="005726D9"/>
    <w:rsid w:val="0057276E"/>
    <w:rsid w:val="00573AD5"/>
    <w:rsid w:val="00581FFF"/>
    <w:rsid w:val="00582153"/>
    <w:rsid w:val="00582561"/>
    <w:rsid w:val="00584C49"/>
    <w:rsid w:val="00585937"/>
    <w:rsid w:val="0058621E"/>
    <w:rsid w:val="00596EF7"/>
    <w:rsid w:val="005974D0"/>
    <w:rsid w:val="005A0E87"/>
    <w:rsid w:val="005A0FE6"/>
    <w:rsid w:val="005A491F"/>
    <w:rsid w:val="005A4FEF"/>
    <w:rsid w:val="005A5079"/>
    <w:rsid w:val="005B0527"/>
    <w:rsid w:val="005B05D3"/>
    <w:rsid w:val="005B45CE"/>
    <w:rsid w:val="005B4B33"/>
    <w:rsid w:val="005B5909"/>
    <w:rsid w:val="005B6CC2"/>
    <w:rsid w:val="005C4C0E"/>
    <w:rsid w:val="005C4CC2"/>
    <w:rsid w:val="005C5DB7"/>
    <w:rsid w:val="005C68B4"/>
    <w:rsid w:val="005C7A00"/>
    <w:rsid w:val="005D0263"/>
    <w:rsid w:val="005D0957"/>
    <w:rsid w:val="005D19FF"/>
    <w:rsid w:val="005D5BD2"/>
    <w:rsid w:val="005D5F4D"/>
    <w:rsid w:val="005D7748"/>
    <w:rsid w:val="005E3C7D"/>
    <w:rsid w:val="005E6172"/>
    <w:rsid w:val="005E73D7"/>
    <w:rsid w:val="005F02C0"/>
    <w:rsid w:val="005F0E7A"/>
    <w:rsid w:val="005F5393"/>
    <w:rsid w:val="005F5548"/>
    <w:rsid w:val="00600E17"/>
    <w:rsid w:val="00602ABE"/>
    <w:rsid w:val="006037B2"/>
    <w:rsid w:val="00603EBD"/>
    <w:rsid w:val="00605415"/>
    <w:rsid w:val="00607686"/>
    <w:rsid w:val="0060776C"/>
    <w:rsid w:val="0061057A"/>
    <w:rsid w:val="00611655"/>
    <w:rsid w:val="0061580D"/>
    <w:rsid w:val="00615CBB"/>
    <w:rsid w:val="00616B4F"/>
    <w:rsid w:val="00617A10"/>
    <w:rsid w:val="006258CE"/>
    <w:rsid w:val="00626ABE"/>
    <w:rsid w:val="00630C67"/>
    <w:rsid w:val="00633E1D"/>
    <w:rsid w:val="00635481"/>
    <w:rsid w:val="00635F4D"/>
    <w:rsid w:val="00642E2E"/>
    <w:rsid w:val="0065012A"/>
    <w:rsid w:val="0065237E"/>
    <w:rsid w:val="00652F88"/>
    <w:rsid w:val="006554D9"/>
    <w:rsid w:val="0066141F"/>
    <w:rsid w:val="00662607"/>
    <w:rsid w:val="0066271E"/>
    <w:rsid w:val="006628F6"/>
    <w:rsid w:val="00663143"/>
    <w:rsid w:val="00664BCD"/>
    <w:rsid w:val="006679B2"/>
    <w:rsid w:val="00672F55"/>
    <w:rsid w:val="00674574"/>
    <w:rsid w:val="0067468A"/>
    <w:rsid w:val="00675831"/>
    <w:rsid w:val="00682E04"/>
    <w:rsid w:val="006873AA"/>
    <w:rsid w:val="00693169"/>
    <w:rsid w:val="00695397"/>
    <w:rsid w:val="0069614A"/>
    <w:rsid w:val="006966B8"/>
    <w:rsid w:val="006A12C2"/>
    <w:rsid w:val="006A14A8"/>
    <w:rsid w:val="006A3493"/>
    <w:rsid w:val="006A3B53"/>
    <w:rsid w:val="006A5B54"/>
    <w:rsid w:val="006A7626"/>
    <w:rsid w:val="006B04AC"/>
    <w:rsid w:val="006B500E"/>
    <w:rsid w:val="006C31A1"/>
    <w:rsid w:val="006C4522"/>
    <w:rsid w:val="006C63D5"/>
    <w:rsid w:val="006C7038"/>
    <w:rsid w:val="006C7911"/>
    <w:rsid w:val="006C7BA9"/>
    <w:rsid w:val="006C7F53"/>
    <w:rsid w:val="006D0E8D"/>
    <w:rsid w:val="006D2150"/>
    <w:rsid w:val="006D2B7B"/>
    <w:rsid w:val="006D30D6"/>
    <w:rsid w:val="006D4EC7"/>
    <w:rsid w:val="006D5ED2"/>
    <w:rsid w:val="006D656F"/>
    <w:rsid w:val="006D7C8E"/>
    <w:rsid w:val="006D7FAB"/>
    <w:rsid w:val="006E0546"/>
    <w:rsid w:val="006E0D0B"/>
    <w:rsid w:val="006E3708"/>
    <w:rsid w:val="006E4DDE"/>
    <w:rsid w:val="006E7DC3"/>
    <w:rsid w:val="006F0CD8"/>
    <w:rsid w:val="006F51A6"/>
    <w:rsid w:val="006F5438"/>
    <w:rsid w:val="006F5484"/>
    <w:rsid w:val="006F63A1"/>
    <w:rsid w:val="006F76E0"/>
    <w:rsid w:val="00704081"/>
    <w:rsid w:val="007053AA"/>
    <w:rsid w:val="0070625E"/>
    <w:rsid w:val="00706ABE"/>
    <w:rsid w:val="00707C3E"/>
    <w:rsid w:val="007113B9"/>
    <w:rsid w:val="007146FA"/>
    <w:rsid w:val="00714D7B"/>
    <w:rsid w:val="00715BF1"/>
    <w:rsid w:val="007169C3"/>
    <w:rsid w:val="00720297"/>
    <w:rsid w:val="007216D1"/>
    <w:rsid w:val="00723156"/>
    <w:rsid w:val="00724C72"/>
    <w:rsid w:val="00726FDF"/>
    <w:rsid w:val="0072758E"/>
    <w:rsid w:val="00731A8C"/>
    <w:rsid w:val="0073231D"/>
    <w:rsid w:val="00732C2D"/>
    <w:rsid w:val="007347B5"/>
    <w:rsid w:val="00735A20"/>
    <w:rsid w:val="00740CBC"/>
    <w:rsid w:val="0074143F"/>
    <w:rsid w:val="007428CA"/>
    <w:rsid w:val="00745F6F"/>
    <w:rsid w:val="00746E56"/>
    <w:rsid w:val="00746ECC"/>
    <w:rsid w:val="007477AB"/>
    <w:rsid w:val="00750DAA"/>
    <w:rsid w:val="0075548D"/>
    <w:rsid w:val="00756D72"/>
    <w:rsid w:val="007613D0"/>
    <w:rsid w:val="00763B55"/>
    <w:rsid w:val="0076649C"/>
    <w:rsid w:val="00770B63"/>
    <w:rsid w:val="00771F56"/>
    <w:rsid w:val="00772A19"/>
    <w:rsid w:val="00772E0B"/>
    <w:rsid w:val="00773CCF"/>
    <w:rsid w:val="0077426E"/>
    <w:rsid w:val="007810B3"/>
    <w:rsid w:val="0078164D"/>
    <w:rsid w:val="00782822"/>
    <w:rsid w:val="00782A26"/>
    <w:rsid w:val="00783792"/>
    <w:rsid w:val="00784019"/>
    <w:rsid w:val="007844AF"/>
    <w:rsid w:val="007847A7"/>
    <w:rsid w:val="00786A43"/>
    <w:rsid w:val="00786F16"/>
    <w:rsid w:val="007905FB"/>
    <w:rsid w:val="00792300"/>
    <w:rsid w:val="00793950"/>
    <w:rsid w:val="00795B9F"/>
    <w:rsid w:val="007A0E38"/>
    <w:rsid w:val="007A499E"/>
    <w:rsid w:val="007B0121"/>
    <w:rsid w:val="007B0E07"/>
    <w:rsid w:val="007B1EE4"/>
    <w:rsid w:val="007B1F0B"/>
    <w:rsid w:val="007B420C"/>
    <w:rsid w:val="007B4C57"/>
    <w:rsid w:val="007B50B5"/>
    <w:rsid w:val="007B5D4F"/>
    <w:rsid w:val="007B668D"/>
    <w:rsid w:val="007C112D"/>
    <w:rsid w:val="007C28B2"/>
    <w:rsid w:val="007C546D"/>
    <w:rsid w:val="007C7430"/>
    <w:rsid w:val="007D2E0E"/>
    <w:rsid w:val="007D4DDF"/>
    <w:rsid w:val="007D5856"/>
    <w:rsid w:val="007D6340"/>
    <w:rsid w:val="007D6486"/>
    <w:rsid w:val="007D66B3"/>
    <w:rsid w:val="007D6F10"/>
    <w:rsid w:val="007D75BD"/>
    <w:rsid w:val="007E0660"/>
    <w:rsid w:val="007E07F3"/>
    <w:rsid w:val="007E11B2"/>
    <w:rsid w:val="007E3F44"/>
    <w:rsid w:val="007E77AA"/>
    <w:rsid w:val="007F0AB5"/>
    <w:rsid w:val="007F0E3C"/>
    <w:rsid w:val="007F15CF"/>
    <w:rsid w:val="007F2BC2"/>
    <w:rsid w:val="007F3A88"/>
    <w:rsid w:val="007F597A"/>
    <w:rsid w:val="00800ECF"/>
    <w:rsid w:val="0080209D"/>
    <w:rsid w:val="00802A78"/>
    <w:rsid w:val="008036C3"/>
    <w:rsid w:val="00803B6C"/>
    <w:rsid w:val="00806376"/>
    <w:rsid w:val="00807856"/>
    <w:rsid w:val="008115E0"/>
    <w:rsid w:val="008135A7"/>
    <w:rsid w:val="0081447C"/>
    <w:rsid w:val="00817582"/>
    <w:rsid w:val="00817A7D"/>
    <w:rsid w:val="008203F0"/>
    <w:rsid w:val="0082173F"/>
    <w:rsid w:val="008218DE"/>
    <w:rsid w:val="008223EF"/>
    <w:rsid w:val="00823B6A"/>
    <w:rsid w:val="00823D0B"/>
    <w:rsid w:val="00824158"/>
    <w:rsid w:val="00824534"/>
    <w:rsid w:val="0082530C"/>
    <w:rsid w:val="00832C62"/>
    <w:rsid w:val="0083488D"/>
    <w:rsid w:val="00835544"/>
    <w:rsid w:val="00837439"/>
    <w:rsid w:val="00837AA9"/>
    <w:rsid w:val="00845AE2"/>
    <w:rsid w:val="00847F72"/>
    <w:rsid w:val="00850236"/>
    <w:rsid w:val="00851692"/>
    <w:rsid w:val="00860A50"/>
    <w:rsid w:val="0086131F"/>
    <w:rsid w:val="008620C1"/>
    <w:rsid w:val="00865272"/>
    <w:rsid w:val="008654BB"/>
    <w:rsid w:val="008715A4"/>
    <w:rsid w:val="00872088"/>
    <w:rsid w:val="0087407C"/>
    <w:rsid w:val="00875211"/>
    <w:rsid w:val="008819D2"/>
    <w:rsid w:val="00881FBD"/>
    <w:rsid w:val="008832AA"/>
    <w:rsid w:val="00884EB1"/>
    <w:rsid w:val="00885D96"/>
    <w:rsid w:val="008865A3"/>
    <w:rsid w:val="008939E5"/>
    <w:rsid w:val="008A1539"/>
    <w:rsid w:val="008A3F4E"/>
    <w:rsid w:val="008B07DE"/>
    <w:rsid w:val="008B099F"/>
    <w:rsid w:val="008B19AE"/>
    <w:rsid w:val="008B3D85"/>
    <w:rsid w:val="008B434B"/>
    <w:rsid w:val="008B4566"/>
    <w:rsid w:val="008B5241"/>
    <w:rsid w:val="008C0E4A"/>
    <w:rsid w:val="008C19E4"/>
    <w:rsid w:val="008C3A04"/>
    <w:rsid w:val="008C6A83"/>
    <w:rsid w:val="008D06A6"/>
    <w:rsid w:val="008D0AC6"/>
    <w:rsid w:val="008D0AED"/>
    <w:rsid w:val="008D7DC9"/>
    <w:rsid w:val="008E0578"/>
    <w:rsid w:val="008E3252"/>
    <w:rsid w:val="008E45D6"/>
    <w:rsid w:val="008E4873"/>
    <w:rsid w:val="008E553B"/>
    <w:rsid w:val="008F3027"/>
    <w:rsid w:val="008F4F21"/>
    <w:rsid w:val="008F58E1"/>
    <w:rsid w:val="008F7508"/>
    <w:rsid w:val="009013DE"/>
    <w:rsid w:val="00902325"/>
    <w:rsid w:val="00902B62"/>
    <w:rsid w:val="009055FA"/>
    <w:rsid w:val="00912215"/>
    <w:rsid w:val="00912447"/>
    <w:rsid w:val="00917A14"/>
    <w:rsid w:val="00917EAF"/>
    <w:rsid w:val="00920021"/>
    <w:rsid w:val="009226F1"/>
    <w:rsid w:val="00923A6F"/>
    <w:rsid w:val="009249B0"/>
    <w:rsid w:val="009252F1"/>
    <w:rsid w:val="00927A56"/>
    <w:rsid w:val="0093114E"/>
    <w:rsid w:val="00936416"/>
    <w:rsid w:val="009411D6"/>
    <w:rsid w:val="0094452A"/>
    <w:rsid w:val="00944C02"/>
    <w:rsid w:val="00944D5D"/>
    <w:rsid w:val="009461E7"/>
    <w:rsid w:val="00947826"/>
    <w:rsid w:val="00947D39"/>
    <w:rsid w:val="0095192D"/>
    <w:rsid w:val="00955C0D"/>
    <w:rsid w:val="00957208"/>
    <w:rsid w:val="00957415"/>
    <w:rsid w:val="00957A96"/>
    <w:rsid w:val="009628CB"/>
    <w:rsid w:val="00963751"/>
    <w:rsid w:val="00963F9B"/>
    <w:rsid w:val="00966E15"/>
    <w:rsid w:val="00967AE1"/>
    <w:rsid w:val="00970AA4"/>
    <w:rsid w:val="00970B20"/>
    <w:rsid w:val="0097114D"/>
    <w:rsid w:val="00971965"/>
    <w:rsid w:val="0097220D"/>
    <w:rsid w:val="0097267D"/>
    <w:rsid w:val="00974795"/>
    <w:rsid w:val="00975EC8"/>
    <w:rsid w:val="00977A46"/>
    <w:rsid w:val="00977EDF"/>
    <w:rsid w:val="0098007A"/>
    <w:rsid w:val="00980F09"/>
    <w:rsid w:val="00980FF3"/>
    <w:rsid w:val="00981288"/>
    <w:rsid w:val="00981F5D"/>
    <w:rsid w:val="00982418"/>
    <w:rsid w:val="009838A0"/>
    <w:rsid w:val="00985A3C"/>
    <w:rsid w:val="009872E9"/>
    <w:rsid w:val="00991677"/>
    <w:rsid w:val="00994854"/>
    <w:rsid w:val="00994D96"/>
    <w:rsid w:val="009954E0"/>
    <w:rsid w:val="00995675"/>
    <w:rsid w:val="0099599C"/>
    <w:rsid w:val="00995FF4"/>
    <w:rsid w:val="00996F4C"/>
    <w:rsid w:val="009A1771"/>
    <w:rsid w:val="009A2D1D"/>
    <w:rsid w:val="009A4870"/>
    <w:rsid w:val="009A5323"/>
    <w:rsid w:val="009A61D0"/>
    <w:rsid w:val="009A66BB"/>
    <w:rsid w:val="009B0A2A"/>
    <w:rsid w:val="009B2FCE"/>
    <w:rsid w:val="009B3206"/>
    <w:rsid w:val="009B47A8"/>
    <w:rsid w:val="009B4A38"/>
    <w:rsid w:val="009B5644"/>
    <w:rsid w:val="009B5CF6"/>
    <w:rsid w:val="009B6468"/>
    <w:rsid w:val="009B66EE"/>
    <w:rsid w:val="009B6889"/>
    <w:rsid w:val="009B711F"/>
    <w:rsid w:val="009C0483"/>
    <w:rsid w:val="009C07A5"/>
    <w:rsid w:val="009C0E2B"/>
    <w:rsid w:val="009C11AE"/>
    <w:rsid w:val="009C1428"/>
    <w:rsid w:val="009C51B2"/>
    <w:rsid w:val="009D0A06"/>
    <w:rsid w:val="009D0DD8"/>
    <w:rsid w:val="009D319E"/>
    <w:rsid w:val="009D3595"/>
    <w:rsid w:val="009D52FD"/>
    <w:rsid w:val="009D7D1F"/>
    <w:rsid w:val="009E12A5"/>
    <w:rsid w:val="009E158B"/>
    <w:rsid w:val="009E1C76"/>
    <w:rsid w:val="009E4364"/>
    <w:rsid w:val="009E4725"/>
    <w:rsid w:val="009E6B9E"/>
    <w:rsid w:val="009E7A6F"/>
    <w:rsid w:val="009F01D7"/>
    <w:rsid w:val="009F0796"/>
    <w:rsid w:val="009F2B8B"/>
    <w:rsid w:val="009F3F82"/>
    <w:rsid w:val="009F4F7B"/>
    <w:rsid w:val="009F54F2"/>
    <w:rsid w:val="009F7F1D"/>
    <w:rsid w:val="00A03705"/>
    <w:rsid w:val="00A0624D"/>
    <w:rsid w:val="00A1502F"/>
    <w:rsid w:val="00A15AC0"/>
    <w:rsid w:val="00A17D95"/>
    <w:rsid w:val="00A233D6"/>
    <w:rsid w:val="00A26685"/>
    <w:rsid w:val="00A267B3"/>
    <w:rsid w:val="00A35D26"/>
    <w:rsid w:val="00A41DF7"/>
    <w:rsid w:val="00A43C5E"/>
    <w:rsid w:val="00A4431B"/>
    <w:rsid w:val="00A44EF6"/>
    <w:rsid w:val="00A546A0"/>
    <w:rsid w:val="00A55BD6"/>
    <w:rsid w:val="00A57361"/>
    <w:rsid w:val="00A60388"/>
    <w:rsid w:val="00A612DF"/>
    <w:rsid w:val="00A655E4"/>
    <w:rsid w:val="00A67227"/>
    <w:rsid w:val="00A6786B"/>
    <w:rsid w:val="00A678B0"/>
    <w:rsid w:val="00A72A7F"/>
    <w:rsid w:val="00A74B2D"/>
    <w:rsid w:val="00A76E0E"/>
    <w:rsid w:val="00A81650"/>
    <w:rsid w:val="00A82526"/>
    <w:rsid w:val="00A829E7"/>
    <w:rsid w:val="00A83D2C"/>
    <w:rsid w:val="00A84021"/>
    <w:rsid w:val="00A85644"/>
    <w:rsid w:val="00A864BE"/>
    <w:rsid w:val="00A875C8"/>
    <w:rsid w:val="00A87A26"/>
    <w:rsid w:val="00A90865"/>
    <w:rsid w:val="00A90ECF"/>
    <w:rsid w:val="00A91C23"/>
    <w:rsid w:val="00A9472C"/>
    <w:rsid w:val="00A969C1"/>
    <w:rsid w:val="00A96C02"/>
    <w:rsid w:val="00A96E9C"/>
    <w:rsid w:val="00A9714E"/>
    <w:rsid w:val="00A97332"/>
    <w:rsid w:val="00AA0C00"/>
    <w:rsid w:val="00AA1876"/>
    <w:rsid w:val="00AA2737"/>
    <w:rsid w:val="00AA293C"/>
    <w:rsid w:val="00AA4BB0"/>
    <w:rsid w:val="00AA6748"/>
    <w:rsid w:val="00AA6FE3"/>
    <w:rsid w:val="00AB0EEA"/>
    <w:rsid w:val="00AB0F36"/>
    <w:rsid w:val="00AB2550"/>
    <w:rsid w:val="00AB4C94"/>
    <w:rsid w:val="00AB6A77"/>
    <w:rsid w:val="00AC0EF6"/>
    <w:rsid w:val="00AC1578"/>
    <w:rsid w:val="00AC2B47"/>
    <w:rsid w:val="00AC525B"/>
    <w:rsid w:val="00AC5263"/>
    <w:rsid w:val="00AC5742"/>
    <w:rsid w:val="00AC6E94"/>
    <w:rsid w:val="00AC71F1"/>
    <w:rsid w:val="00AD0127"/>
    <w:rsid w:val="00AD20CD"/>
    <w:rsid w:val="00AD5706"/>
    <w:rsid w:val="00AD5743"/>
    <w:rsid w:val="00AD5E6D"/>
    <w:rsid w:val="00AD775E"/>
    <w:rsid w:val="00AD7EA6"/>
    <w:rsid w:val="00AE0699"/>
    <w:rsid w:val="00AE21DB"/>
    <w:rsid w:val="00AE24BA"/>
    <w:rsid w:val="00AE3868"/>
    <w:rsid w:val="00AE3C7A"/>
    <w:rsid w:val="00AE77DE"/>
    <w:rsid w:val="00AF110D"/>
    <w:rsid w:val="00AF2E70"/>
    <w:rsid w:val="00AF3A5F"/>
    <w:rsid w:val="00AF7312"/>
    <w:rsid w:val="00B0002C"/>
    <w:rsid w:val="00B01A26"/>
    <w:rsid w:val="00B0201C"/>
    <w:rsid w:val="00B02750"/>
    <w:rsid w:val="00B02C9D"/>
    <w:rsid w:val="00B030D5"/>
    <w:rsid w:val="00B03D83"/>
    <w:rsid w:val="00B03E8F"/>
    <w:rsid w:val="00B047B7"/>
    <w:rsid w:val="00B057A4"/>
    <w:rsid w:val="00B065F6"/>
    <w:rsid w:val="00B07E1F"/>
    <w:rsid w:val="00B10140"/>
    <w:rsid w:val="00B10760"/>
    <w:rsid w:val="00B125BD"/>
    <w:rsid w:val="00B13509"/>
    <w:rsid w:val="00B13769"/>
    <w:rsid w:val="00B150A4"/>
    <w:rsid w:val="00B152F0"/>
    <w:rsid w:val="00B15417"/>
    <w:rsid w:val="00B16119"/>
    <w:rsid w:val="00B16F93"/>
    <w:rsid w:val="00B1768F"/>
    <w:rsid w:val="00B2040F"/>
    <w:rsid w:val="00B20684"/>
    <w:rsid w:val="00B208C3"/>
    <w:rsid w:val="00B227A4"/>
    <w:rsid w:val="00B25708"/>
    <w:rsid w:val="00B257F7"/>
    <w:rsid w:val="00B27A96"/>
    <w:rsid w:val="00B33846"/>
    <w:rsid w:val="00B35100"/>
    <w:rsid w:val="00B35A84"/>
    <w:rsid w:val="00B35B73"/>
    <w:rsid w:val="00B373DD"/>
    <w:rsid w:val="00B3791B"/>
    <w:rsid w:val="00B4071C"/>
    <w:rsid w:val="00B41A04"/>
    <w:rsid w:val="00B423AE"/>
    <w:rsid w:val="00B44B0A"/>
    <w:rsid w:val="00B50571"/>
    <w:rsid w:val="00B52765"/>
    <w:rsid w:val="00B54834"/>
    <w:rsid w:val="00B62A84"/>
    <w:rsid w:val="00B62C88"/>
    <w:rsid w:val="00B6335A"/>
    <w:rsid w:val="00B6367D"/>
    <w:rsid w:val="00B659E8"/>
    <w:rsid w:val="00B66E18"/>
    <w:rsid w:val="00B71C17"/>
    <w:rsid w:val="00B72568"/>
    <w:rsid w:val="00B73ACD"/>
    <w:rsid w:val="00B744A3"/>
    <w:rsid w:val="00B81EAC"/>
    <w:rsid w:val="00B8254C"/>
    <w:rsid w:val="00B84AF7"/>
    <w:rsid w:val="00B8525B"/>
    <w:rsid w:val="00B86595"/>
    <w:rsid w:val="00B91716"/>
    <w:rsid w:val="00B9177E"/>
    <w:rsid w:val="00B94111"/>
    <w:rsid w:val="00B957A9"/>
    <w:rsid w:val="00B975EA"/>
    <w:rsid w:val="00BA44AB"/>
    <w:rsid w:val="00BA5CD4"/>
    <w:rsid w:val="00BA60E3"/>
    <w:rsid w:val="00BA72C2"/>
    <w:rsid w:val="00BB4227"/>
    <w:rsid w:val="00BB50EA"/>
    <w:rsid w:val="00BB5211"/>
    <w:rsid w:val="00BB5ECA"/>
    <w:rsid w:val="00BC03E8"/>
    <w:rsid w:val="00BC0C10"/>
    <w:rsid w:val="00BC1246"/>
    <w:rsid w:val="00BC16AE"/>
    <w:rsid w:val="00BC2A78"/>
    <w:rsid w:val="00BC68A8"/>
    <w:rsid w:val="00BC70FB"/>
    <w:rsid w:val="00BC795D"/>
    <w:rsid w:val="00BD1474"/>
    <w:rsid w:val="00BD3491"/>
    <w:rsid w:val="00BD3846"/>
    <w:rsid w:val="00BD38DD"/>
    <w:rsid w:val="00BD4769"/>
    <w:rsid w:val="00BD70EF"/>
    <w:rsid w:val="00BD7F52"/>
    <w:rsid w:val="00BE1B97"/>
    <w:rsid w:val="00BE4800"/>
    <w:rsid w:val="00BE5FCB"/>
    <w:rsid w:val="00BE619B"/>
    <w:rsid w:val="00BF039B"/>
    <w:rsid w:val="00BF207D"/>
    <w:rsid w:val="00BF360B"/>
    <w:rsid w:val="00BF69AD"/>
    <w:rsid w:val="00C03274"/>
    <w:rsid w:val="00C03A7B"/>
    <w:rsid w:val="00C03BB5"/>
    <w:rsid w:val="00C03EDB"/>
    <w:rsid w:val="00C05CB8"/>
    <w:rsid w:val="00C0721A"/>
    <w:rsid w:val="00C106B8"/>
    <w:rsid w:val="00C10D2F"/>
    <w:rsid w:val="00C13FE2"/>
    <w:rsid w:val="00C1470C"/>
    <w:rsid w:val="00C15797"/>
    <w:rsid w:val="00C16E6C"/>
    <w:rsid w:val="00C17940"/>
    <w:rsid w:val="00C17F9B"/>
    <w:rsid w:val="00C22F01"/>
    <w:rsid w:val="00C232F0"/>
    <w:rsid w:val="00C248E3"/>
    <w:rsid w:val="00C261ED"/>
    <w:rsid w:val="00C271F8"/>
    <w:rsid w:val="00C31ABF"/>
    <w:rsid w:val="00C33A16"/>
    <w:rsid w:val="00C340E6"/>
    <w:rsid w:val="00C40C93"/>
    <w:rsid w:val="00C40F86"/>
    <w:rsid w:val="00C417F9"/>
    <w:rsid w:val="00C41FF8"/>
    <w:rsid w:val="00C42E0B"/>
    <w:rsid w:val="00C43AE5"/>
    <w:rsid w:val="00C4540A"/>
    <w:rsid w:val="00C46C5D"/>
    <w:rsid w:val="00C47BAC"/>
    <w:rsid w:val="00C51A62"/>
    <w:rsid w:val="00C535AE"/>
    <w:rsid w:val="00C56FAB"/>
    <w:rsid w:val="00C57329"/>
    <w:rsid w:val="00C62B9F"/>
    <w:rsid w:val="00C63062"/>
    <w:rsid w:val="00C6337E"/>
    <w:rsid w:val="00C64A91"/>
    <w:rsid w:val="00C65864"/>
    <w:rsid w:val="00C65F56"/>
    <w:rsid w:val="00C668B3"/>
    <w:rsid w:val="00C6790D"/>
    <w:rsid w:val="00C700A0"/>
    <w:rsid w:val="00C7075B"/>
    <w:rsid w:val="00C73552"/>
    <w:rsid w:val="00C743D2"/>
    <w:rsid w:val="00C75B7E"/>
    <w:rsid w:val="00C77E37"/>
    <w:rsid w:val="00C81FAB"/>
    <w:rsid w:val="00C86A1A"/>
    <w:rsid w:val="00C91786"/>
    <w:rsid w:val="00C9222C"/>
    <w:rsid w:val="00C9748E"/>
    <w:rsid w:val="00C97EFE"/>
    <w:rsid w:val="00CA2AF0"/>
    <w:rsid w:val="00CA468A"/>
    <w:rsid w:val="00CA7B4B"/>
    <w:rsid w:val="00CA7BD0"/>
    <w:rsid w:val="00CB2EA3"/>
    <w:rsid w:val="00CB308A"/>
    <w:rsid w:val="00CB3D3D"/>
    <w:rsid w:val="00CB6EA5"/>
    <w:rsid w:val="00CC266A"/>
    <w:rsid w:val="00CC48DD"/>
    <w:rsid w:val="00CC599C"/>
    <w:rsid w:val="00CD1B8C"/>
    <w:rsid w:val="00CD2975"/>
    <w:rsid w:val="00CE19E6"/>
    <w:rsid w:val="00CE2F10"/>
    <w:rsid w:val="00CE43A8"/>
    <w:rsid w:val="00CF2445"/>
    <w:rsid w:val="00CF5F9F"/>
    <w:rsid w:val="00CF6A04"/>
    <w:rsid w:val="00CF6C81"/>
    <w:rsid w:val="00CF7DC4"/>
    <w:rsid w:val="00D001EE"/>
    <w:rsid w:val="00D0094B"/>
    <w:rsid w:val="00D00AFC"/>
    <w:rsid w:val="00D00C5A"/>
    <w:rsid w:val="00D01CA1"/>
    <w:rsid w:val="00D02016"/>
    <w:rsid w:val="00D0220A"/>
    <w:rsid w:val="00D03AE5"/>
    <w:rsid w:val="00D03E05"/>
    <w:rsid w:val="00D03F87"/>
    <w:rsid w:val="00D108CA"/>
    <w:rsid w:val="00D10E6B"/>
    <w:rsid w:val="00D14657"/>
    <w:rsid w:val="00D157FB"/>
    <w:rsid w:val="00D20345"/>
    <w:rsid w:val="00D20D0B"/>
    <w:rsid w:val="00D25FFB"/>
    <w:rsid w:val="00D268F5"/>
    <w:rsid w:val="00D26B0F"/>
    <w:rsid w:val="00D27247"/>
    <w:rsid w:val="00D27412"/>
    <w:rsid w:val="00D33264"/>
    <w:rsid w:val="00D33CA1"/>
    <w:rsid w:val="00D36912"/>
    <w:rsid w:val="00D40E9D"/>
    <w:rsid w:val="00D41AF7"/>
    <w:rsid w:val="00D425DF"/>
    <w:rsid w:val="00D553F7"/>
    <w:rsid w:val="00D559D5"/>
    <w:rsid w:val="00D56381"/>
    <w:rsid w:val="00D64486"/>
    <w:rsid w:val="00D659CE"/>
    <w:rsid w:val="00D66662"/>
    <w:rsid w:val="00D66F2A"/>
    <w:rsid w:val="00D72E0F"/>
    <w:rsid w:val="00D72FF0"/>
    <w:rsid w:val="00D746C7"/>
    <w:rsid w:val="00D75A98"/>
    <w:rsid w:val="00D76BFF"/>
    <w:rsid w:val="00D80A08"/>
    <w:rsid w:val="00D81C98"/>
    <w:rsid w:val="00D822C2"/>
    <w:rsid w:val="00D82B9C"/>
    <w:rsid w:val="00D844B0"/>
    <w:rsid w:val="00D8566F"/>
    <w:rsid w:val="00D874DF"/>
    <w:rsid w:val="00D87C27"/>
    <w:rsid w:val="00D90258"/>
    <w:rsid w:val="00D9546F"/>
    <w:rsid w:val="00D964CC"/>
    <w:rsid w:val="00D969BE"/>
    <w:rsid w:val="00D96D8A"/>
    <w:rsid w:val="00DA1DB5"/>
    <w:rsid w:val="00DA1E74"/>
    <w:rsid w:val="00DA2918"/>
    <w:rsid w:val="00DA5D7E"/>
    <w:rsid w:val="00DA6AE7"/>
    <w:rsid w:val="00DA79F8"/>
    <w:rsid w:val="00DB2560"/>
    <w:rsid w:val="00DB30C5"/>
    <w:rsid w:val="00DB54CD"/>
    <w:rsid w:val="00DB5B77"/>
    <w:rsid w:val="00DB603E"/>
    <w:rsid w:val="00DB7FD2"/>
    <w:rsid w:val="00DC0AF0"/>
    <w:rsid w:val="00DC0C6C"/>
    <w:rsid w:val="00DC1081"/>
    <w:rsid w:val="00DC36EA"/>
    <w:rsid w:val="00DC4748"/>
    <w:rsid w:val="00DC4A1B"/>
    <w:rsid w:val="00DC4CCD"/>
    <w:rsid w:val="00DC5090"/>
    <w:rsid w:val="00DC53F7"/>
    <w:rsid w:val="00DC5C91"/>
    <w:rsid w:val="00DC73C1"/>
    <w:rsid w:val="00DC7E13"/>
    <w:rsid w:val="00DD0E25"/>
    <w:rsid w:val="00DD0E43"/>
    <w:rsid w:val="00DD3D30"/>
    <w:rsid w:val="00DD4383"/>
    <w:rsid w:val="00DD54B4"/>
    <w:rsid w:val="00DD5530"/>
    <w:rsid w:val="00DD674D"/>
    <w:rsid w:val="00DE115C"/>
    <w:rsid w:val="00DE2013"/>
    <w:rsid w:val="00DE24D5"/>
    <w:rsid w:val="00DE25C6"/>
    <w:rsid w:val="00DE59D6"/>
    <w:rsid w:val="00DE635B"/>
    <w:rsid w:val="00DE6539"/>
    <w:rsid w:val="00DE6AD2"/>
    <w:rsid w:val="00DF2105"/>
    <w:rsid w:val="00DF28F7"/>
    <w:rsid w:val="00DF462A"/>
    <w:rsid w:val="00DF569C"/>
    <w:rsid w:val="00E01AA9"/>
    <w:rsid w:val="00E03242"/>
    <w:rsid w:val="00E04D6C"/>
    <w:rsid w:val="00E05CFB"/>
    <w:rsid w:val="00E061F8"/>
    <w:rsid w:val="00E07585"/>
    <w:rsid w:val="00E111C1"/>
    <w:rsid w:val="00E12A55"/>
    <w:rsid w:val="00E15B05"/>
    <w:rsid w:val="00E16AFC"/>
    <w:rsid w:val="00E17B59"/>
    <w:rsid w:val="00E22490"/>
    <w:rsid w:val="00E22B3E"/>
    <w:rsid w:val="00E22BAA"/>
    <w:rsid w:val="00E23640"/>
    <w:rsid w:val="00E23C13"/>
    <w:rsid w:val="00E2460F"/>
    <w:rsid w:val="00E24E69"/>
    <w:rsid w:val="00E250EF"/>
    <w:rsid w:val="00E25126"/>
    <w:rsid w:val="00E251DA"/>
    <w:rsid w:val="00E31173"/>
    <w:rsid w:val="00E3126E"/>
    <w:rsid w:val="00E32197"/>
    <w:rsid w:val="00E35480"/>
    <w:rsid w:val="00E35664"/>
    <w:rsid w:val="00E407E1"/>
    <w:rsid w:val="00E553CC"/>
    <w:rsid w:val="00E55DBA"/>
    <w:rsid w:val="00E6080F"/>
    <w:rsid w:val="00E654A6"/>
    <w:rsid w:val="00E66484"/>
    <w:rsid w:val="00E668BD"/>
    <w:rsid w:val="00E700EC"/>
    <w:rsid w:val="00E72987"/>
    <w:rsid w:val="00E73B64"/>
    <w:rsid w:val="00E74712"/>
    <w:rsid w:val="00E754EB"/>
    <w:rsid w:val="00E77CBF"/>
    <w:rsid w:val="00E8083A"/>
    <w:rsid w:val="00E80F5E"/>
    <w:rsid w:val="00E8125A"/>
    <w:rsid w:val="00E81C73"/>
    <w:rsid w:val="00E82CE6"/>
    <w:rsid w:val="00E82E3D"/>
    <w:rsid w:val="00E82FA3"/>
    <w:rsid w:val="00E85033"/>
    <w:rsid w:val="00E85D4F"/>
    <w:rsid w:val="00E90921"/>
    <w:rsid w:val="00E93006"/>
    <w:rsid w:val="00E95891"/>
    <w:rsid w:val="00E973AE"/>
    <w:rsid w:val="00E9767C"/>
    <w:rsid w:val="00EA1929"/>
    <w:rsid w:val="00EA3B36"/>
    <w:rsid w:val="00EA3EAA"/>
    <w:rsid w:val="00EA5C42"/>
    <w:rsid w:val="00EB08FD"/>
    <w:rsid w:val="00EB19F4"/>
    <w:rsid w:val="00EB230C"/>
    <w:rsid w:val="00EB6332"/>
    <w:rsid w:val="00EC0004"/>
    <w:rsid w:val="00EC0B79"/>
    <w:rsid w:val="00EC3592"/>
    <w:rsid w:val="00EC4087"/>
    <w:rsid w:val="00EC62CE"/>
    <w:rsid w:val="00EC6410"/>
    <w:rsid w:val="00ED0313"/>
    <w:rsid w:val="00ED0375"/>
    <w:rsid w:val="00ED1464"/>
    <w:rsid w:val="00ED1A88"/>
    <w:rsid w:val="00ED291D"/>
    <w:rsid w:val="00ED53E2"/>
    <w:rsid w:val="00ED5A95"/>
    <w:rsid w:val="00ED6F87"/>
    <w:rsid w:val="00EF15BD"/>
    <w:rsid w:val="00EF29B1"/>
    <w:rsid w:val="00EF498B"/>
    <w:rsid w:val="00EF6777"/>
    <w:rsid w:val="00F00ECE"/>
    <w:rsid w:val="00F02843"/>
    <w:rsid w:val="00F05514"/>
    <w:rsid w:val="00F06401"/>
    <w:rsid w:val="00F10611"/>
    <w:rsid w:val="00F10D2E"/>
    <w:rsid w:val="00F12D0E"/>
    <w:rsid w:val="00F1386C"/>
    <w:rsid w:val="00F14FCA"/>
    <w:rsid w:val="00F20F09"/>
    <w:rsid w:val="00F2691C"/>
    <w:rsid w:val="00F341D5"/>
    <w:rsid w:val="00F35BC0"/>
    <w:rsid w:val="00F35BC5"/>
    <w:rsid w:val="00F36888"/>
    <w:rsid w:val="00F40C09"/>
    <w:rsid w:val="00F410A4"/>
    <w:rsid w:val="00F434FA"/>
    <w:rsid w:val="00F448F3"/>
    <w:rsid w:val="00F44E92"/>
    <w:rsid w:val="00F4568E"/>
    <w:rsid w:val="00F45882"/>
    <w:rsid w:val="00F45FD2"/>
    <w:rsid w:val="00F478D3"/>
    <w:rsid w:val="00F5106B"/>
    <w:rsid w:val="00F526E3"/>
    <w:rsid w:val="00F52939"/>
    <w:rsid w:val="00F54218"/>
    <w:rsid w:val="00F54306"/>
    <w:rsid w:val="00F543E6"/>
    <w:rsid w:val="00F553CC"/>
    <w:rsid w:val="00F55C79"/>
    <w:rsid w:val="00F560E7"/>
    <w:rsid w:val="00F57C41"/>
    <w:rsid w:val="00F60BCD"/>
    <w:rsid w:val="00F612B9"/>
    <w:rsid w:val="00F61453"/>
    <w:rsid w:val="00F63FE4"/>
    <w:rsid w:val="00F67137"/>
    <w:rsid w:val="00F67415"/>
    <w:rsid w:val="00F71848"/>
    <w:rsid w:val="00F730F8"/>
    <w:rsid w:val="00F7731C"/>
    <w:rsid w:val="00F826BF"/>
    <w:rsid w:val="00F82B98"/>
    <w:rsid w:val="00F82BD2"/>
    <w:rsid w:val="00F84E18"/>
    <w:rsid w:val="00F85E75"/>
    <w:rsid w:val="00F861EB"/>
    <w:rsid w:val="00F86A8E"/>
    <w:rsid w:val="00F87711"/>
    <w:rsid w:val="00F90556"/>
    <w:rsid w:val="00F910E3"/>
    <w:rsid w:val="00F92616"/>
    <w:rsid w:val="00F93A4F"/>
    <w:rsid w:val="00F949EB"/>
    <w:rsid w:val="00F954A8"/>
    <w:rsid w:val="00F96142"/>
    <w:rsid w:val="00FA0BEE"/>
    <w:rsid w:val="00FA157A"/>
    <w:rsid w:val="00FA1948"/>
    <w:rsid w:val="00FA2095"/>
    <w:rsid w:val="00FA4F95"/>
    <w:rsid w:val="00FA7812"/>
    <w:rsid w:val="00FB0C66"/>
    <w:rsid w:val="00FB0D8E"/>
    <w:rsid w:val="00FB10A4"/>
    <w:rsid w:val="00FB1127"/>
    <w:rsid w:val="00FB3170"/>
    <w:rsid w:val="00FB31ED"/>
    <w:rsid w:val="00FC09C1"/>
    <w:rsid w:val="00FC2B3B"/>
    <w:rsid w:val="00FC3BCE"/>
    <w:rsid w:val="00FC5B0C"/>
    <w:rsid w:val="00FD1782"/>
    <w:rsid w:val="00FD2992"/>
    <w:rsid w:val="00FD31A8"/>
    <w:rsid w:val="00FD521C"/>
    <w:rsid w:val="00FD5E69"/>
    <w:rsid w:val="00FD69B7"/>
    <w:rsid w:val="00FE1DD3"/>
    <w:rsid w:val="00FE38EB"/>
    <w:rsid w:val="00FE4178"/>
    <w:rsid w:val="00FE5B46"/>
    <w:rsid w:val="00FE5C9D"/>
    <w:rsid w:val="00FF3DE3"/>
    <w:rsid w:val="00FF4045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7B8AACDC-81FD-401C-B587-50D760B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2C2076-7367-4783-A056-50C8A45551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101</TotalTime>
  <Pages>8</Pages>
  <Words>1776</Words>
  <Characters>10125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3.13: Leveraging What We Know About Students to Inform Instructional Practice</vt:lpstr>
    </vt:vector>
  </TitlesOfParts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Leveraging What We Know About Students to Inform Instructional Practice</dc:title>
  <dc:subject>Lesson 3.13: Leveraging What We Know About Students to Inform Instructional Practice</dc:subject>
  <dc:creator>Texas Education Agency</dc:creator>
  <cp:keywords/>
  <dc:description/>
  <cp:lastModifiedBy>White (she/her), Whitney</cp:lastModifiedBy>
  <cp:revision>52</cp:revision>
  <dcterms:created xsi:type="dcterms:W3CDTF">2022-11-16T14:45:00Z</dcterms:created>
  <dcterms:modified xsi:type="dcterms:W3CDTF">2023-08-28T22:32:00Z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