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91FC5" w14:textId="77777777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16F4C4BA" w14:textId="585D97C4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D60293">
        <w:rPr>
          <w:shd w:val="clear" w:color="auto" w:fill="FFFFFF"/>
        </w:rPr>
        <w:t>10.</w:t>
      </w:r>
      <w:r w:rsidR="0097018E">
        <w:rPr>
          <w:shd w:val="clear" w:color="auto" w:fill="FFFFFF"/>
        </w:rPr>
        <w:t>15: Professional Portfolio</w:t>
      </w:r>
      <w:r w:rsidR="00BB2ADD">
        <w:rPr>
          <w:shd w:val="clear" w:color="auto" w:fill="FFFFFF"/>
        </w:rPr>
        <w:t xml:space="preserve"> | </w:t>
      </w:r>
      <w:r w:rsidR="0097018E">
        <w:rPr>
          <w:shd w:val="clear" w:color="auto" w:fill="FFFFFF"/>
        </w:rPr>
        <w:t>Personal Philo</w:t>
      </w:r>
      <w:r w:rsidR="008A75DD">
        <w:rPr>
          <w:shd w:val="clear" w:color="auto" w:fill="FFFFFF"/>
        </w:rPr>
        <w:t>sophy Reflection and Writing</w:t>
      </w:r>
    </w:p>
    <w:p w14:paraId="472BC64C" w14:textId="77777777" w:rsidR="005F5393" w:rsidRPr="005F5393" w:rsidRDefault="005F5393" w:rsidP="007B1F0B">
      <w:r w:rsidRPr="005F5393">
        <w:t xml:space="preserve">Name: </w:t>
      </w:r>
    </w:p>
    <w:p w14:paraId="75632A52" w14:textId="77777777" w:rsidR="005F5393" w:rsidRDefault="005F5393" w:rsidP="007B1F0B">
      <w:r w:rsidRPr="005F5393">
        <w:t xml:space="preserve">Date: </w:t>
      </w:r>
    </w:p>
    <w:p w14:paraId="785B8E63" w14:textId="77777777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0C45D173" w14:textId="74703868" w:rsidR="00627984" w:rsidRDefault="00627984" w:rsidP="00627984">
      <w:pPr>
        <w:spacing w:before="120" w:after="120"/>
      </w:pPr>
      <w:r>
        <w:t>In the previous lesson you worked to identify your personal “why” for entering the field of education</w:t>
      </w:r>
      <w:r w:rsidR="00B40BD8">
        <w:t xml:space="preserve">. </w:t>
      </w:r>
      <w:r>
        <w:t>What are two key points that you want to be sure to convey in your personal philosophy statement regarding your personal why?</w:t>
      </w:r>
    </w:p>
    <w:p w14:paraId="5782B7E2" w14:textId="463C5C54" w:rsidR="008B2B24" w:rsidRPr="00627984" w:rsidRDefault="00627984" w:rsidP="00AB32DB">
      <w:pPr>
        <w:pStyle w:val="Tabletext"/>
        <w:rPr>
          <w:i/>
          <w:iCs/>
          <w:color w:val="008000"/>
        </w:rPr>
      </w:pPr>
      <w:r w:rsidRPr="00627984">
        <w:rPr>
          <w:i/>
          <w:iCs/>
          <w:color w:val="008000"/>
        </w:rPr>
        <w:t>Responses will vary.</w:t>
      </w:r>
    </w:p>
    <w:p w14:paraId="26638379" w14:textId="77777777" w:rsidR="002D7887" w:rsidRDefault="002D7887" w:rsidP="00430910">
      <w:pPr>
        <w:pStyle w:val="Tabletext"/>
        <w:rPr>
          <w:i/>
          <w:iCs/>
          <w:color w:val="70AD47" w:themeColor="accent6"/>
        </w:rPr>
      </w:pPr>
    </w:p>
    <w:p w14:paraId="72886F40" w14:textId="77777777" w:rsidR="00F813A5" w:rsidRDefault="00F813A5" w:rsidP="00430910">
      <w:pPr>
        <w:pStyle w:val="Tabletext"/>
        <w:rPr>
          <w:i/>
          <w:iCs/>
          <w:color w:val="70AD47" w:themeColor="accent6"/>
        </w:rPr>
      </w:pPr>
    </w:p>
    <w:p w14:paraId="1DAE111C" w14:textId="157C38AC" w:rsidR="0024738A" w:rsidRDefault="00627984" w:rsidP="0024738A">
      <w:pPr>
        <w:pStyle w:val="Tabletext"/>
        <w:rPr>
          <w:b/>
          <w:bCs/>
        </w:rPr>
      </w:pPr>
      <w:r>
        <w:rPr>
          <w:b/>
          <w:bCs/>
        </w:rPr>
        <w:t>Personal Philosophy for Education</w:t>
      </w:r>
    </w:p>
    <w:p w14:paraId="1F07FC2C" w14:textId="77777777" w:rsidR="00627984" w:rsidRDefault="00627984" w:rsidP="00627984">
      <w:pPr>
        <w:pStyle w:val="ListParagraph"/>
        <w:numPr>
          <w:ilvl w:val="0"/>
          <w:numId w:val="16"/>
        </w:numPr>
        <w:spacing w:before="120" w:after="120"/>
      </w:pPr>
      <w:r>
        <w:t xml:space="preserve">Why does being a teacher matter? </w:t>
      </w:r>
    </w:p>
    <w:p w14:paraId="1061E70C" w14:textId="77777777" w:rsidR="00627984" w:rsidRDefault="00627984" w:rsidP="00627984">
      <w:pPr>
        <w:pStyle w:val="ListParagraph"/>
        <w:numPr>
          <w:ilvl w:val="0"/>
          <w:numId w:val="16"/>
        </w:numPr>
        <w:spacing w:before="120" w:after="120"/>
      </w:pPr>
      <w:r>
        <w:t>What do you believe are the central tenets of good teaching? What do good teachers do?</w:t>
      </w:r>
    </w:p>
    <w:p w14:paraId="16E980A4" w14:textId="77777777" w:rsidR="00627984" w:rsidRDefault="00627984" w:rsidP="00627984">
      <w:pPr>
        <w:pStyle w:val="ListParagraph"/>
        <w:numPr>
          <w:ilvl w:val="0"/>
          <w:numId w:val="16"/>
        </w:numPr>
        <w:spacing w:before="120" w:after="120"/>
      </w:pPr>
      <w:r>
        <w:t>What strengths do you bring that will help you to become a teacher?</w:t>
      </w:r>
    </w:p>
    <w:p w14:paraId="16F8DFC8" w14:textId="77777777" w:rsidR="00627984" w:rsidRDefault="00627984" w:rsidP="00627984">
      <w:pPr>
        <w:pStyle w:val="ListParagraph"/>
        <w:numPr>
          <w:ilvl w:val="0"/>
          <w:numId w:val="16"/>
        </w:numPr>
        <w:spacing w:before="120" w:after="120"/>
      </w:pPr>
      <w:r>
        <w:t>What are areas of growth that you might have?</w:t>
      </w:r>
    </w:p>
    <w:p w14:paraId="64ADCB14" w14:textId="77777777" w:rsidR="00627984" w:rsidRDefault="00627984" w:rsidP="00627984">
      <w:pPr>
        <w:pStyle w:val="ListParagraph"/>
        <w:numPr>
          <w:ilvl w:val="0"/>
          <w:numId w:val="16"/>
        </w:numPr>
        <w:spacing w:before="120" w:after="120"/>
      </w:pPr>
      <w:r>
        <w:t>What subjects or grade levels would you consider teaching?</w:t>
      </w:r>
    </w:p>
    <w:p w14:paraId="6047A347" w14:textId="61366408" w:rsidR="00627984" w:rsidRDefault="00627984" w:rsidP="003514CB">
      <w:pPr>
        <w:pStyle w:val="Heading1"/>
        <w:spacing w:after="160"/>
      </w:pPr>
    </w:p>
    <w:p w14:paraId="1C3B3512" w14:textId="783D8414" w:rsidR="004F590D" w:rsidRPr="002D3EF3" w:rsidRDefault="004F590D" w:rsidP="004F590D">
      <w:pPr>
        <w:rPr>
          <w:b/>
          <w:bCs/>
        </w:rPr>
      </w:pPr>
      <w:r w:rsidRPr="002D3EF3">
        <w:rPr>
          <w:b/>
          <w:bCs/>
        </w:rPr>
        <w:t>Success Criteria for Personal Philosophy of Education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FC105C" w14:paraId="06BFE9D4" w14:textId="77777777" w:rsidTr="00FC105C">
        <w:tc>
          <w:tcPr>
            <w:tcW w:w="2515" w:type="dxa"/>
          </w:tcPr>
          <w:p w14:paraId="43644486" w14:textId="337B1A51" w:rsidR="00FC105C" w:rsidRPr="004C4E77" w:rsidRDefault="004C4E77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Components</w:t>
            </w:r>
          </w:p>
        </w:tc>
        <w:tc>
          <w:tcPr>
            <w:tcW w:w="6835" w:type="dxa"/>
          </w:tcPr>
          <w:p w14:paraId="78A5ABE2" w14:textId="03079A70" w:rsidR="00FC105C" w:rsidRPr="004C4E77" w:rsidRDefault="004C4E77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 xml:space="preserve">Success Criteria </w:t>
            </w:r>
          </w:p>
        </w:tc>
      </w:tr>
      <w:tr w:rsidR="00FC105C" w14:paraId="79E1134B" w14:textId="77777777" w:rsidTr="00FC105C">
        <w:tc>
          <w:tcPr>
            <w:tcW w:w="2515" w:type="dxa"/>
          </w:tcPr>
          <w:p w14:paraId="0B7A0CB6" w14:textId="2C89F25F" w:rsidR="00FC105C" w:rsidRPr="004C4E77" w:rsidRDefault="003C1985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Introduction</w:t>
            </w:r>
          </w:p>
        </w:tc>
        <w:tc>
          <w:tcPr>
            <w:tcW w:w="6835" w:type="dxa"/>
          </w:tcPr>
          <w:p w14:paraId="6446596A" w14:textId="3FE77124" w:rsidR="00FC105C" w:rsidRDefault="00FC105C" w:rsidP="004F590D">
            <w:r>
              <w:t xml:space="preserve">Clearly articulates a “why” for pursuing a teaching career and </w:t>
            </w:r>
            <w:r w:rsidR="008D09F3">
              <w:t>why being a teacher matters</w:t>
            </w:r>
            <w:r w:rsidR="00B40BD8">
              <w:t xml:space="preserve">. </w:t>
            </w:r>
            <w:r w:rsidR="008D09F3">
              <w:t xml:space="preserve">Provides at least 2 </w:t>
            </w:r>
            <w:r w:rsidR="006C4D22">
              <w:t>supporting details for the why.</w:t>
            </w:r>
          </w:p>
        </w:tc>
      </w:tr>
      <w:tr w:rsidR="00FC105C" w14:paraId="5B3B3F9C" w14:textId="77777777" w:rsidTr="00FC105C">
        <w:tc>
          <w:tcPr>
            <w:tcW w:w="2515" w:type="dxa"/>
          </w:tcPr>
          <w:p w14:paraId="4AAE11A4" w14:textId="0E162BEA" w:rsidR="00FC105C" w:rsidRPr="004C4E77" w:rsidRDefault="00BB2AF3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Beliefs &amp; Values</w:t>
            </w:r>
          </w:p>
        </w:tc>
        <w:tc>
          <w:tcPr>
            <w:tcW w:w="6835" w:type="dxa"/>
          </w:tcPr>
          <w:p w14:paraId="12E7A1EA" w14:textId="01C16CCE" w:rsidR="00FC105C" w:rsidRDefault="00BB2AF3" w:rsidP="004F590D">
            <w:r>
              <w:t xml:space="preserve">Clearly articulates at least </w:t>
            </w:r>
            <w:r w:rsidR="00995670">
              <w:t>3</w:t>
            </w:r>
            <w:r>
              <w:t xml:space="preserve"> things </w:t>
            </w:r>
            <w:r w:rsidR="00C1562A">
              <w:t>that describe effective teaching practices or what good teachers do</w:t>
            </w:r>
          </w:p>
        </w:tc>
      </w:tr>
      <w:tr w:rsidR="00FC105C" w14:paraId="603E8DF4" w14:textId="77777777" w:rsidTr="00FC105C">
        <w:tc>
          <w:tcPr>
            <w:tcW w:w="2515" w:type="dxa"/>
          </w:tcPr>
          <w:p w14:paraId="0B0426F5" w14:textId="689CB50F" w:rsidR="00FC105C" w:rsidRPr="004C4E77" w:rsidRDefault="006C4D22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Strengths</w:t>
            </w:r>
          </w:p>
        </w:tc>
        <w:tc>
          <w:tcPr>
            <w:tcW w:w="6835" w:type="dxa"/>
          </w:tcPr>
          <w:p w14:paraId="39572BF8" w14:textId="7D7A46F3" w:rsidR="00FC105C" w:rsidRDefault="00F12A9F" w:rsidP="004F590D">
            <w:r>
              <w:t xml:space="preserve">Provides 2-3 areas of </w:t>
            </w:r>
            <w:r w:rsidR="00BC2242">
              <w:t xml:space="preserve">personal strength that will </w:t>
            </w:r>
            <w:r w:rsidR="00082F1B">
              <w:t>support effective teaching</w:t>
            </w:r>
            <w:r w:rsidR="00B40BD8">
              <w:t xml:space="preserve">. </w:t>
            </w:r>
            <w:r w:rsidR="00082F1B">
              <w:t>Describes how these are demonstrated through experience.</w:t>
            </w:r>
            <w:r>
              <w:t xml:space="preserve"> </w:t>
            </w:r>
          </w:p>
        </w:tc>
      </w:tr>
      <w:tr w:rsidR="00FC105C" w14:paraId="0A36697F" w14:textId="77777777" w:rsidTr="00FC105C">
        <w:tc>
          <w:tcPr>
            <w:tcW w:w="2515" w:type="dxa"/>
          </w:tcPr>
          <w:p w14:paraId="5AD8A0B5" w14:textId="56F7DDEF" w:rsidR="00FC105C" w:rsidRPr="004C4E77" w:rsidRDefault="00F12A9F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Areas of Growth</w:t>
            </w:r>
          </w:p>
        </w:tc>
        <w:tc>
          <w:tcPr>
            <w:tcW w:w="6835" w:type="dxa"/>
          </w:tcPr>
          <w:p w14:paraId="439A1C24" w14:textId="548C6EE1" w:rsidR="00FC105C" w:rsidRDefault="00F12A9F" w:rsidP="004F590D">
            <w:r>
              <w:t xml:space="preserve">Provides 2-3 areas </w:t>
            </w:r>
            <w:r w:rsidR="003C1985">
              <w:t xml:space="preserve">in which additional </w:t>
            </w:r>
            <w:r w:rsidR="00100AE3">
              <w:t>growth or learning may be needed</w:t>
            </w:r>
            <w:r w:rsidR="00B40BD8">
              <w:t xml:space="preserve">. </w:t>
            </w:r>
            <w:r w:rsidR="00100AE3">
              <w:t>Describes how these areas of growth were identified.</w:t>
            </w:r>
          </w:p>
        </w:tc>
      </w:tr>
      <w:tr w:rsidR="00C1562A" w14:paraId="456DCA9B" w14:textId="77777777" w:rsidTr="00FC105C">
        <w:tc>
          <w:tcPr>
            <w:tcW w:w="2515" w:type="dxa"/>
          </w:tcPr>
          <w:p w14:paraId="0B0C4285" w14:textId="4E57CDCB" w:rsidR="00C1562A" w:rsidRPr="004C4E77" w:rsidRDefault="00FC2906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Closing</w:t>
            </w:r>
          </w:p>
        </w:tc>
        <w:tc>
          <w:tcPr>
            <w:tcW w:w="6835" w:type="dxa"/>
          </w:tcPr>
          <w:p w14:paraId="70609CD7" w14:textId="0F60C9A2" w:rsidR="00C1562A" w:rsidRDefault="00D81B70" w:rsidP="004F590D">
            <w:r>
              <w:t>Shares future goals or aspirations as an educator, including grade level/content that you would like to teach</w:t>
            </w:r>
          </w:p>
        </w:tc>
      </w:tr>
    </w:tbl>
    <w:p w14:paraId="1DE90F15" w14:textId="77777777" w:rsidR="002E540C" w:rsidRDefault="002E540C" w:rsidP="004F590D">
      <w:pPr>
        <w:rPr>
          <w:b/>
          <w:bCs/>
        </w:rPr>
      </w:pPr>
    </w:p>
    <w:p w14:paraId="0B6B27B2" w14:textId="77777777" w:rsidR="002E540C" w:rsidRDefault="002E540C" w:rsidP="004F590D">
      <w:pPr>
        <w:rPr>
          <w:b/>
          <w:bCs/>
        </w:rPr>
      </w:pPr>
    </w:p>
    <w:p w14:paraId="7A6D6E30" w14:textId="77777777" w:rsidR="002E540C" w:rsidRDefault="002E540C" w:rsidP="004F590D">
      <w:pPr>
        <w:rPr>
          <w:b/>
          <w:bCs/>
        </w:rPr>
      </w:pPr>
    </w:p>
    <w:p w14:paraId="6489D02A" w14:textId="77777777" w:rsidR="002E540C" w:rsidRDefault="002E540C" w:rsidP="004F590D">
      <w:pPr>
        <w:rPr>
          <w:b/>
          <w:bCs/>
        </w:rPr>
      </w:pPr>
    </w:p>
    <w:p w14:paraId="6E8EDCFA" w14:textId="77777777" w:rsidR="002E540C" w:rsidRDefault="002E540C" w:rsidP="004F590D">
      <w:pPr>
        <w:rPr>
          <w:b/>
          <w:bCs/>
        </w:rPr>
      </w:pPr>
    </w:p>
    <w:p w14:paraId="14CA534D" w14:textId="532932CE" w:rsidR="001F63DA" w:rsidRPr="00913C8C" w:rsidRDefault="001F63DA" w:rsidP="004F590D">
      <w:pPr>
        <w:rPr>
          <w:b/>
          <w:bCs/>
        </w:rPr>
      </w:pPr>
      <w:r w:rsidRPr="00913C8C">
        <w:rPr>
          <w:b/>
          <w:bCs/>
        </w:rPr>
        <w:lastRenderedPageBreak/>
        <w:t>Personal Philosophy Brainstorm</w:t>
      </w:r>
      <w:r w:rsidR="00C2758F" w:rsidRPr="00913C8C">
        <w:rPr>
          <w:b/>
          <w:bCs/>
        </w:rPr>
        <w:t>ing Notes</w:t>
      </w:r>
    </w:p>
    <w:p w14:paraId="0CEC6BFE" w14:textId="229ABFBF" w:rsidR="00C2758F" w:rsidRDefault="00C2758F" w:rsidP="004F590D">
      <w:r>
        <w:t>Introduction (Share your why w/ at least 2 supporting details)</w:t>
      </w:r>
    </w:p>
    <w:p w14:paraId="388BCAFD" w14:textId="5CFA4C80" w:rsidR="00C2758F" w:rsidRPr="002E540C" w:rsidRDefault="00C2758F" w:rsidP="002E540C">
      <w:pPr>
        <w:rPr>
          <w:u w:val="single"/>
        </w:rPr>
      </w:pPr>
      <w:r>
        <w:t>1.</w:t>
      </w:r>
    </w:p>
    <w:p w14:paraId="32914436" w14:textId="77777777" w:rsidR="00C2758F" w:rsidRPr="002E540C" w:rsidRDefault="00C2758F" w:rsidP="00C2758F">
      <w:pPr>
        <w:ind w:left="720"/>
        <w:rPr>
          <w:u w:val="single"/>
        </w:rPr>
      </w:pPr>
    </w:p>
    <w:p w14:paraId="4690BD98" w14:textId="36515AB6" w:rsidR="00C2758F" w:rsidRPr="002E540C" w:rsidRDefault="00C2758F" w:rsidP="004F590D">
      <w:r w:rsidRPr="002E540C">
        <w:t>2.</w:t>
      </w:r>
    </w:p>
    <w:p w14:paraId="7C6DAA69" w14:textId="196F3273" w:rsidR="00C2758F" w:rsidRDefault="00C2758F" w:rsidP="00C2758F">
      <w:r>
        <w:t>Beliefs &amp; Values (Share at least three thing that describe effective teaching)</w:t>
      </w:r>
    </w:p>
    <w:p w14:paraId="46241337" w14:textId="737FDCA2" w:rsidR="00C2758F" w:rsidRDefault="00C2758F" w:rsidP="00C2758F">
      <w:r>
        <w:t>1.</w:t>
      </w:r>
    </w:p>
    <w:p w14:paraId="7E38D53C" w14:textId="77777777" w:rsidR="007B3546" w:rsidRDefault="007B3546" w:rsidP="00C2758F"/>
    <w:p w14:paraId="2FC3DE94" w14:textId="63C2B114" w:rsidR="007B3546" w:rsidRDefault="007B3546" w:rsidP="00C2758F">
      <w:r>
        <w:t>2.</w:t>
      </w:r>
    </w:p>
    <w:p w14:paraId="6D21E27B" w14:textId="77777777" w:rsidR="007B3546" w:rsidRDefault="007B3546" w:rsidP="00C2758F"/>
    <w:p w14:paraId="3EBD45C4" w14:textId="15381D5D" w:rsidR="007B3546" w:rsidRDefault="007B3546" w:rsidP="00C2758F">
      <w:r>
        <w:t>3.</w:t>
      </w:r>
    </w:p>
    <w:p w14:paraId="34A1599D" w14:textId="48378969" w:rsidR="007B3546" w:rsidRDefault="00833BED" w:rsidP="00C2758F">
      <w:r>
        <w:t>Strengths</w:t>
      </w:r>
      <w:r w:rsidR="007B3546">
        <w:t xml:space="preserve"> (Describe </w:t>
      </w:r>
      <w:r>
        <w:t>2-3 personal areas of strength)</w:t>
      </w:r>
    </w:p>
    <w:p w14:paraId="34712C4A" w14:textId="1DCE4315" w:rsidR="00C2758F" w:rsidRDefault="00833BED" w:rsidP="004F590D">
      <w:r>
        <w:t>1.</w:t>
      </w:r>
    </w:p>
    <w:p w14:paraId="789CE902" w14:textId="77777777" w:rsidR="00833BED" w:rsidRDefault="00833BED" w:rsidP="004F590D"/>
    <w:p w14:paraId="48C49D62" w14:textId="1EE1C84F" w:rsidR="00833BED" w:rsidRDefault="00833BED" w:rsidP="004F590D">
      <w:r>
        <w:t>2.</w:t>
      </w:r>
    </w:p>
    <w:p w14:paraId="3F92D814" w14:textId="77777777" w:rsidR="00833BED" w:rsidRDefault="00833BED" w:rsidP="004F590D"/>
    <w:p w14:paraId="4F135FF6" w14:textId="39329E10" w:rsidR="00833BED" w:rsidRDefault="00833BED" w:rsidP="004F590D">
      <w:r>
        <w:t>3.</w:t>
      </w:r>
    </w:p>
    <w:p w14:paraId="246CD4FC" w14:textId="3BAB98B4" w:rsidR="00833BED" w:rsidRDefault="00833BED" w:rsidP="004F590D">
      <w:r>
        <w:t>Areas for Growth (</w:t>
      </w:r>
      <w:r w:rsidR="00215EE1">
        <w:t>Describe 2-3 areas where additional growth and learning is needed)</w:t>
      </w:r>
    </w:p>
    <w:p w14:paraId="6CDA4B3C" w14:textId="52C068E1" w:rsidR="004F590D" w:rsidRDefault="00215EE1" w:rsidP="004F590D">
      <w:r>
        <w:t>1.</w:t>
      </w:r>
    </w:p>
    <w:p w14:paraId="0610AA8A" w14:textId="77777777" w:rsidR="00215EE1" w:rsidRDefault="00215EE1" w:rsidP="004F590D"/>
    <w:p w14:paraId="52501D30" w14:textId="53B040B5" w:rsidR="00215EE1" w:rsidRDefault="00215EE1" w:rsidP="004F590D">
      <w:r>
        <w:t>2.</w:t>
      </w:r>
    </w:p>
    <w:p w14:paraId="7C470DA1" w14:textId="77777777" w:rsidR="00215EE1" w:rsidRDefault="00215EE1" w:rsidP="004F590D"/>
    <w:p w14:paraId="42D60017" w14:textId="014142D5" w:rsidR="00215EE1" w:rsidRDefault="00215EE1" w:rsidP="004F590D">
      <w:r>
        <w:t>3.</w:t>
      </w:r>
    </w:p>
    <w:p w14:paraId="53340D00" w14:textId="4807F5F2" w:rsidR="00215EE1" w:rsidRDefault="00215EE1" w:rsidP="004F590D">
      <w:r>
        <w:t>Closing (</w:t>
      </w:r>
      <w:r w:rsidR="00D81B70">
        <w:t>Describe future goals/aspirations and what grade level/content you would like to teach)</w:t>
      </w:r>
    </w:p>
    <w:p w14:paraId="7E9DCD39" w14:textId="77777777" w:rsidR="00D81B70" w:rsidRDefault="00D81B70" w:rsidP="004F590D"/>
    <w:p w14:paraId="5C95D976" w14:textId="77777777" w:rsidR="00FC2906" w:rsidRPr="004F590D" w:rsidRDefault="00FC2906" w:rsidP="004F590D"/>
    <w:p w14:paraId="4D306DF1" w14:textId="12B3DD91" w:rsidR="00BB64EA" w:rsidRPr="00627984" w:rsidRDefault="00BB64EA" w:rsidP="00627984">
      <w:pPr>
        <w:pStyle w:val="Tabletext"/>
        <w:rPr>
          <w:rFonts w:eastAsia="Times New Roman" w:cstheme="minorHAnsi"/>
          <w:i/>
          <w:iCs/>
          <w:color w:val="008000"/>
        </w:rPr>
      </w:pPr>
    </w:p>
    <w:sectPr w:rsidR="00BB64EA" w:rsidRPr="00627984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8DA73" w14:textId="77777777" w:rsidR="00182902" w:rsidRDefault="00182902" w:rsidP="004C62A0">
      <w:pPr>
        <w:spacing w:after="0" w:line="240" w:lineRule="auto"/>
      </w:pPr>
      <w:r>
        <w:separator/>
      </w:r>
    </w:p>
  </w:endnote>
  <w:endnote w:type="continuationSeparator" w:id="0">
    <w:p w14:paraId="1E2840A6" w14:textId="77777777" w:rsidR="00182902" w:rsidRDefault="00182902" w:rsidP="004C62A0">
      <w:pPr>
        <w:spacing w:after="0" w:line="240" w:lineRule="auto"/>
      </w:pPr>
      <w:r>
        <w:continuationSeparator/>
      </w:r>
    </w:p>
  </w:endnote>
  <w:endnote w:type="continuationNotice" w:id="1">
    <w:p w14:paraId="3254DC1F" w14:textId="77777777" w:rsidR="00182902" w:rsidRDefault="001829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95E1" w14:textId="40AF77BA" w:rsidR="00485163" w:rsidRPr="00B40BD8" w:rsidRDefault="00B40BD8" w:rsidP="00B40BD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339A6" w14:textId="77777777" w:rsidR="00182902" w:rsidRDefault="00182902" w:rsidP="004C62A0">
      <w:pPr>
        <w:spacing w:after="0" w:line="240" w:lineRule="auto"/>
      </w:pPr>
      <w:r>
        <w:separator/>
      </w:r>
    </w:p>
  </w:footnote>
  <w:footnote w:type="continuationSeparator" w:id="0">
    <w:p w14:paraId="2AFAE935" w14:textId="77777777" w:rsidR="00182902" w:rsidRDefault="00182902" w:rsidP="004C62A0">
      <w:pPr>
        <w:spacing w:after="0" w:line="240" w:lineRule="auto"/>
      </w:pPr>
      <w:r>
        <w:continuationSeparator/>
      </w:r>
    </w:p>
  </w:footnote>
  <w:footnote w:type="continuationNotice" w:id="1">
    <w:p w14:paraId="5825A429" w14:textId="77777777" w:rsidR="00182902" w:rsidRDefault="001829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E2A12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5FE3220" wp14:editId="23D5CDF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13D8"/>
    <w:multiLevelType w:val="hybridMultilevel"/>
    <w:tmpl w:val="CEF06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07E6F"/>
    <w:multiLevelType w:val="hybridMultilevel"/>
    <w:tmpl w:val="838E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7062"/>
    <w:multiLevelType w:val="hybridMultilevel"/>
    <w:tmpl w:val="B04A8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633"/>
    <w:multiLevelType w:val="hybridMultilevel"/>
    <w:tmpl w:val="B6FA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66F3B"/>
    <w:multiLevelType w:val="hybridMultilevel"/>
    <w:tmpl w:val="06E24B82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C466E"/>
    <w:multiLevelType w:val="hybridMultilevel"/>
    <w:tmpl w:val="6DE0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351F3"/>
    <w:multiLevelType w:val="hybridMultilevel"/>
    <w:tmpl w:val="3B98BF26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E50D17"/>
    <w:multiLevelType w:val="hybridMultilevel"/>
    <w:tmpl w:val="84A42754"/>
    <w:lvl w:ilvl="0" w:tplc="AE98A64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02E7A"/>
    <w:multiLevelType w:val="hybridMultilevel"/>
    <w:tmpl w:val="75A0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85849"/>
    <w:multiLevelType w:val="hybridMultilevel"/>
    <w:tmpl w:val="6A90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A4CE6"/>
    <w:multiLevelType w:val="hybridMultilevel"/>
    <w:tmpl w:val="C65C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D7832"/>
    <w:multiLevelType w:val="hybridMultilevel"/>
    <w:tmpl w:val="E3AA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959993">
    <w:abstractNumId w:val="3"/>
  </w:num>
  <w:num w:numId="2" w16cid:durableId="207567800">
    <w:abstractNumId w:val="8"/>
  </w:num>
  <w:num w:numId="3" w16cid:durableId="664240111">
    <w:abstractNumId w:val="7"/>
  </w:num>
  <w:num w:numId="4" w16cid:durableId="1851985662">
    <w:abstractNumId w:val="11"/>
  </w:num>
  <w:num w:numId="5" w16cid:durableId="314338886">
    <w:abstractNumId w:val="12"/>
  </w:num>
  <w:num w:numId="6" w16cid:durableId="1780760857">
    <w:abstractNumId w:val="6"/>
  </w:num>
  <w:num w:numId="7" w16cid:durableId="2045250423">
    <w:abstractNumId w:val="14"/>
  </w:num>
  <w:num w:numId="8" w16cid:durableId="443428893">
    <w:abstractNumId w:val="1"/>
  </w:num>
  <w:num w:numId="9" w16cid:durableId="1224370985">
    <w:abstractNumId w:val="0"/>
  </w:num>
  <w:num w:numId="10" w16cid:durableId="1122842935">
    <w:abstractNumId w:val="4"/>
  </w:num>
  <w:num w:numId="11" w16cid:durableId="1200897837">
    <w:abstractNumId w:val="16"/>
  </w:num>
  <w:num w:numId="12" w16cid:durableId="407920160">
    <w:abstractNumId w:val="15"/>
  </w:num>
  <w:num w:numId="13" w16cid:durableId="1161500799">
    <w:abstractNumId w:val="9"/>
  </w:num>
  <w:num w:numId="14" w16cid:durableId="2032222831">
    <w:abstractNumId w:val="10"/>
  </w:num>
  <w:num w:numId="15" w16cid:durableId="171530260">
    <w:abstractNumId w:val="5"/>
  </w:num>
  <w:num w:numId="16" w16cid:durableId="1037312874">
    <w:abstractNumId w:val="13"/>
  </w:num>
  <w:num w:numId="17" w16cid:durableId="31467860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9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315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352"/>
    <w:rsid w:val="00042373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1B"/>
    <w:rsid w:val="00084A15"/>
    <w:rsid w:val="000853C0"/>
    <w:rsid w:val="00085530"/>
    <w:rsid w:val="000855A3"/>
    <w:rsid w:val="00086AA5"/>
    <w:rsid w:val="00086DFE"/>
    <w:rsid w:val="00087C6A"/>
    <w:rsid w:val="00090EFF"/>
    <w:rsid w:val="000911DA"/>
    <w:rsid w:val="0009275E"/>
    <w:rsid w:val="00092A9D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0E8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AE3"/>
    <w:rsid w:val="0010133B"/>
    <w:rsid w:val="00101C02"/>
    <w:rsid w:val="00102C15"/>
    <w:rsid w:val="0010418B"/>
    <w:rsid w:val="00104876"/>
    <w:rsid w:val="00104C5D"/>
    <w:rsid w:val="00105F04"/>
    <w:rsid w:val="00106BFA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E7A"/>
    <w:rsid w:val="00131003"/>
    <w:rsid w:val="00132FAB"/>
    <w:rsid w:val="001349B4"/>
    <w:rsid w:val="00134D0E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80755"/>
    <w:rsid w:val="001809AE"/>
    <w:rsid w:val="00180C33"/>
    <w:rsid w:val="00181A63"/>
    <w:rsid w:val="001824FE"/>
    <w:rsid w:val="00182902"/>
    <w:rsid w:val="001835C3"/>
    <w:rsid w:val="001838F1"/>
    <w:rsid w:val="00183AE1"/>
    <w:rsid w:val="00183D2F"/>
    <w:rsid w:val="001849B6"/>
    <w:rsid w:val="00184E37"/>
    <w:rsid w:val="00184F98"/>
    <w:rsid w:val="0018594B"/>
    <w:rsid w:val="00185FE6"/>
    <w:rsid w:val="00186913"/>
    <w:rsid w:val="00186D06"/>
    <w:rsid w:val="00186F34"/>
    <w:rsid w:val="0018770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260"/>
    <w:rsid w:val="001C0565"/>
    <w:rsid w:val="001C112A"/>
    <w:rsid w:val="001C11F8"/>
    <w:rsid w:val="001C16F1"/>
    <w:rsid w:val="001C1F90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3DA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49F"/>
    <w:rsid w:val="00215D9E"/>
    <w:rsid w:val="00215EE1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ED3"/>
    <w:rsid w:val="00230643"/>
    <w:rsid w:val="00231459"/>
    <w:rsid w:val="002314C1"/>
    <w:rsid w:val="0023158D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38A"/>
    <w:rsid w:val="00250B95"/>
    <w:rsid w:val="00251162"/>
    <w:rsid w:val="002523BC"/>
    <w:rsid w:val="00255974"/>
    <w:rsid w:val="002577E5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3390"/>
    <w:rsid w:val="00274192"/>
    <w:rsid w:val="00275EC2"/>
    <w:rsid w:val="00275FA4"/>
    <w:rsid w:val="00276278"/>
    <w:rsid w:val="00276BFD"/>
    <w:rsid w:val="002808D8"/>
    <w:rsid w:val="00281CD2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C0"/>
    <w:rsid w:val="002B03E1"/>
    <w:rsid w:val="002B0512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3EF3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0C"/>
    <w:rsid w:val="002E54FC"/>
    <w:rsid w:val="002E58E1"/>
    <w:rsid w:val="002E7AAE"/>
    <w:rsid w:val="002F062C"/>
    <w:rsid w:val="002F18F6"/>
    <w:rsid w:val="002F22EE"/>
    <w:rsid w:val="002F3C9C"/>
    <w:rsid w:val="002F4686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56D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82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ED5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68DA"/>
    <w:rsid w:val="00377594"/>
    <w:rsid w:val="00380145"/>
    <w:rsid w:val="003802F3"/>
    <w:rsid w:val="00382A4F"/>
    <w:rsid w:val="003849BB"/>
    <w:rsid w:val="00384DEE"/>
    <w:rsid w:val="00385742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B2408"/>
    <w:rsid w:val="003B4958"/>
    <w:rsid w:val="003B49FF"/>
    <w:rsid w:val="003B69F8"/>
    <w:rsid w:val="003B75FC"/>
    <w:rsid w:val="003B7A7B"/>
    <w:rsid w:val="003B7AAB"/>
    <w:rsid w:val="003C1985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1F4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3C2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144"/>
    <w:rsid w:val="004079B1"/>
    <w:rsid w:val="004117CC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0304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094F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80E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E77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4B02"/>
    <w:rsid w:val="004D6E86"/>
    <w:rsid w:val="004D7588"/>
    <w:rsid w:val="004E24DE"/>
    <w:rsid w:val="004E287B"/>
    <w:rsid w:val="004E3182"/>
    <w:rsid w:val="004E74BC"/>
    <w:rsid w:val="004F0003"/>
    <w:rsid w:val="004F0540"/>
    <w:rsid w:val="004F0F83"/>
    <w:rsid w:val="004F1EAB"/>
    <w:rsid w:val="004F1FB1"/>
    <w:rsid w:val="004F2C97"/>
    <w:rsid w:val="004F52E7"/>
    <w:rsid w:val="004F590D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4F52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D35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BB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D5F"/>
    <w:rsid w:val="00625025"/>
    <w:rsid w:val="00626532"/>
    <w:rsid w:val="00626ABE"/>
    <w:rsid w:val="00627578"/>
    <w:rsid w:val="00627984"/>
    <w:rsid w:val="00630615"/>
    <w:rsid w:val="0063224A"/>
    <w:rsid w:val="00632E8C"/>
    <w:rsid w:val="00635025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B54"/>
    <w:rsid w:val="006A6D70"/>
    <w:rsid w:val="006A70AD"/>
    <w:rsid w:val="006A7C46"/>
    <w:rsid w:val="006A7F59"/>
    <w:rsid w:val="006B08C9"/>
    <w:rsid w:val="006B14DE"/>
    <w:rsid w:val="006B257F"/>
    <w:rsid w:val="006B4F94"/>
    <w:rsid w:val="006B500E"/>
    <w:rsid w:val="006B59B5"/>
    <w:rsid w:val="006B6625"/>
    <w:rsid w:val="006C4522"/>
    <w:rsid w:val="006C459B"/>
    <w:rsid w:val="006C4D22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3AE"/>
    <w:rsid w:val="006F26C8"/>
    <w:rsid w:val="006F3DE2"/>
    <w:rsid w:val="006F4B9C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69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376F3"/>
    <w:rsid w:val="00740DC2"/>
    <w:rsid w:val="0074143F"/>
    <w:rsid w:val="00742166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5FC3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384D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E07"/>
    <w:rsid w:val="007B185D"/>
    <w:rsid w:val="007B1EE4"/>
    <w:rsid w:val="007B1F0B"/>
    <w:rsid w:val="007B2AC9"/>
    <w:rsid w:val="007B3546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3BED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0CC9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537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75E8"/>
    <w:rsid w:val="00890110"/>
    <w:rsid w:val="00890C4A"/>
    <w:rsid w:val="008939E5"/>
    <w:rsid w:val="00893D3E"/>
    <w:rsid w:val="00893E95"/>
    <w:rsid w:val="00894773"/>
    <w:rsid w:val="00895CE3"/>
    <w:rsid w:val="00895DBB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5DD"/>
    <w:rsid w:val="008A7A72"/>
    <w:rsid w:val="008B07DE"/>
    <w:rsid w:val="008B099F"/>
    <w:rsid w:val="008B1060"/>
    <w:rsid w:val="008B14B2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09F3"/>
    <w:rsid w:val="008D2381"/>
    <w:rsid w:val="008D2662"/>
    <w:rsid w:val="008D4347"/>
    <w:rsid w:val="008D4ED6"/>
    <w:rsid w:val="008D70D6"/>
    <w:rsid w:val="008D7575"/>
    <w:rsid w:val="008D7ACF"/>
    <w:rsid w:val="008E07AD"/>
    <w:rsid w:val="008E0941"/>
    <w:rsid w:val="008E12B7"/>
    <w:rsid w:val="008E1305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0E3A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A25"/>
    <w:rsid w:val="00900F18"/>
    <w:rsid w:val="009013DE"/>
    <w:rsid w:val="00901FA8"/>
    <w:rsid w:val="009022BC"/>
    <w:rsid w:val="00902DE6"/>
    <w:rsid w:val="0090366E"/>
    <w:rsid w:val="009040BC"/>
    <w:rsid w:val="00906E7A"/>
    <w:rsid w:val="00910080"/>
    <w:rsid w:val="00911391"/>
    <w:rsid w:val="00913C8C"/>
    <w:rsid w:val="009142FF"/>
    <w:rsid w:val="00916B25"/>
    <w:rsid w:val="00917A14"/>
    <w:rsid w:val="009226F1"/>
    <w:rsid w:val="00922A2F"/>
    <w:rsid w:val="009234F8"/>
    <w:rsid w:val="00923A6F"/>
    <w:rsid w:val="009240EE"/>
    <w:rsid w:val="009249B0"/>
    <w:rsid w:val="009252F1"/>
    <w:rsid w:val="00927A56"/>
    <w:rsid w:val="00930A6B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3AB"/>
    <w:rsid w:val="00947F7F"/>
    <w:rsid w:val="0095036B"/>
    <w:rsid w:val="00950917"/>
    <w:rsid w:val="0095192D"/>
    <w:rsid w:val="00953AFA"/>
    <w:rsid w:val="00953ED8"/>
    <w:rsid w:val="0095419A"/>
    <w:rsid w:val="0095437B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18E"/>
    <w:rsid w:val="00970F97"/>
    <w:rsid w:val="00971B06"/>
    <w:rsid w:val="009722B4"/>
    <w:rsid w:val="0097267D"/>
    <w:rsid w:val="00972909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0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2A46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B74F1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3E5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0DC5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0BD8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312D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E39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77A33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A4F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2ADD"/>
    <w:rsid w:val="00BB2AF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2242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39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6F13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62A"/>
    <w:rsid w:val="00C15C8E"/>
    <w:rsid w:val="00C15F38"/>
    <w:rsid w:val="00C16E6C"/>
    <w:rsid w:val="00C17430"/>
    <w:rsid w:val="00C17F9B"/>
    <w:rsid w:val="00C20A33"/>
    <w:rsid w:val="00C21D50"/>
    <w:rsid w:val="00C228ED"/>
    <w:rsid w:val="00C23D8C"/>
    <w:rsid w:val="00C24A64"/>
    <w:rsid w:val="00C261ED"/>
    <w:rsid w:val="00C26710"/>
    <w:rsid w:val="00C271F8"/>
    <w:rsid w:val="00C2758F"/>
    <w:rsid w:val="00C27A0F"/>
    <w:rsid w:val="00C30891"/>
    <w:rsid w:val="00C317CE"/>
    <w:rsid w:val="00C31ABF"/>
    <w:rsid w:val="00C32257"/>
    <w:rsid w:val="00C34680"/>
    <w:rsid w:val="00C352FD"/>
    <w:rsid w:val="00C364B6"/>
    <w:rsid w:val="00C36A83"/>
    <w:rsid w:val="00C37995"/>
    <w:rsid w:val="00C37B69"/>
    <w:rsid w:val="00C37BE0"/>
    <w:rsid w:val="00C401E3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2DE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0F4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AF4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3F1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5F9F"/>
    <w:rsid w:val="00CF6007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EBB"/>
    <w:rsid w:val="00D0772B"/>
    <w:rsid w:val="00D10E6B"/>
    <w:rsid w:val="00D1223C"/>
    <w:rsid w:val="00D12432"/>
    <w:rsid w:val="00D12C03"/>
    <w:rsid w:val="00D13F0F"/>
    <w:rsid w:val="00D14206"/>
    <w:rsid w:val="00D176CB"/>
    <w:rsid w:val="00D17ADC"/>
    <w:rsid w:val="00D17C77"/>
    <w:rsid w:val="00D20345"/>
    <w:rsid w:val="00D20D0B"/>
    <w:rsid w:val="00D246C8"/>
    <w:rsid w:val="00D24A2C"/>
    <w:rsid w:val="00D259FD"/>
    <w:rsid w:val="00D25D2F"/>
    <w:rsid w:val="00D2688C"/>
    <w:rsid w:val="00D268F5"/>
    <w:rsid w:val="00D27DC2"/>
    <w:rsid w:val="00D31424"/>
    <w:rsid w:val="00D33CA1"/>
    <w:rsid w:val="00D37265"/>
    <w:rsid w:val="00D37CA7"/>
    <w:rsid w:val="00D40E9D"/>
    <w:rsid w:val="00D41AF7"/>
    <w:rsid w:val="00D4243D"/>
    <w:rsid w:val="00D425DF"/>
    <w:rsid w:val="00D42E32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293"/>
    <w:rsid w:val="00D60CA1"/>
    <w:rsid w:val="00D60CF6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1EED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B70"/>
    <w:rsid w:val="00D81C98"/>
    <w:rsid w:val="00D822C2"/>
    <w:rsid w:val="00D84A5A"/>
    <w:rsid w:val="00D84C2A"/>
    <w:rsid w:val="00D856C4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D7B16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359"/>
    <w:rsid w:val="00E25C50"/>
    <w:rsid w:val="00E26BA9"/>
    <w:rsid w:val="00E27679"/>
    <w:rsid w:val="00E30168"/>
    <w:rsid w:val="00E30567"/>
    <w:rsid w:val="00E312BA"/>
    <w:rsid w:val="00E332FE"/>
    <w:rsid w:val="00E33CA2"/>
    <w:rsid w:val="00E3548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285A"/>
    <w:rsid w:val="00E52B25"/>
    <w:rsid w:val="00E53BE2"/>
    <w:rsid w:val="00E54D21"/>
    <w:rsid w:val="00E57242"/>
    <w:rsid w:val="00E6080F"/>
    <w:rsid w:val="00E6095B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86"/>
    <w:rsid w:val="00E964DC"/>
    <w:rsid w:val="00E973AE"/>
    <w:rsid w:val="00E9767C"/>
    <w:rsid w:val="00E97946"/>
    <w:rsid w:val="00E97F96"/>
    <w:rsid w:val="00EA0777"/>
    <w:rsid w:val="00EA0D1B"/>
    <w:rsid w:val="00EA102F"/>
    <w:rsid w:val="00EA15D8"/>
    <w:rsid w:val="00EA1929"/>
    <w:rsid w:val="00EA3B36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739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638D"/>
    <w:rsid w:val="00ED6F87"/>
    <w:rsid w:val="00EE0695"/>
    <w:rsid w:val="00EE254C"/>
    <w:rsid w:val="00EE46BC"/>
    <w:rsid w:val="00EE4BD1"/>
    <w:rsid w:val="00EE5E4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AC9"/>
    <w:rsid w:val="00F00ECE"/>
    <w:rsid w:val="00F014BA"/>
    <w:rsid w:val="00F01BAF"/>
    <w:rsid w:val="00F02843"/>
    <w:rsid w:val="00F04248"/>
    <w:rsid w:val="00F04A78"/>
    <w:rsid w:val="00F05881"/>
    <w:rsid w:val="00F05F16"/>
    <w:rsid w:val="00F065C7"/>
    <w:rsid w:val="00F06670"/>
    <w:rsid w:val="00F077CB"/>
    <w:rsid w:val="00F10930"/>
    <w:rsid w:val="00F11CC2"/>
    <w:rsid w:val="00F12A9F"/>
    <w:rsid w:val="00F1386C"/>
    <w:rsid w:val="00F13EAE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312A"/>
    <w:rsid w:val="00F337D0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4A0A"/>
    <w:rsid w:val="00F45643"/>
    <w:rsid w:val="00F4568E"/>
    <w:rsid w:val="00F4584E"/>
    <w:rsid w:val="00F477A9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13A5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87A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05C"/>
    <w:rsid w:val="00FC1147"/>
    <w:rsid w:val="00FC1212"/>
    <w:rsid w:val="00FC1BEF"/>
    <w:rsid w:val="00FC2906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09B0"/>
    <w:rsid w:val="00FE38EB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ABC79"/>
  <w15:chartTrackingRefBased/>
  <w15:docId w15:val="{7FC2F436-D461-4DA9-A905-10E51E66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52B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Course%202%20Instructional%20Practices\Unit%2010\10.14_Lesson_Plan_RTI_1.15.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customXml/itemProps3.xml><?xml version="1.0" encoding="utf-8"?>
<ds:datastoreItem xmlns:ds="http://schemas.openxmlformats.org/officeDocument/2006/customXml" ds:itemID="{63753A04-CC76-46BE-86D4-6D90E93432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10.14_Lesson_Plan_RTI_1.15.23</Template>
  <TotalTime>5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10.15: Professional Portfolio-Personal Philosophy Reflection and Writing</vt:lpstr>
    </vt:vector>
  </TitlesOfParts>
  <Company/>
  <LinksUpToDate>false</LinksUpToDate>
  <CharactersWithSpaces>1963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10.15: Professional Portfolio-Personal Philosophy Reflection and Writing</dc:title>
  <dc:subject>Lesson 10.15: Professional Portfolio-Personal Philosophy Reflection and Writing</dc:subject>
  <dc:creator>Texas Education Agency</dc:creator>
  <cp:keywords/>
  <dc:description/>
  <cp:lastModifiedBy>White (she/her), Whitney</cp:lastModifiedBy>
  <cp:revision>6</cp:revision>
  <dcterms:created xsi:type="dcterms:W3CDTF">2023-02-17T20:29:00Z</dcterms:created>
  <dcterms:modified xsi:type="dcterms:W3CDTF">2023-08-29T20:35:00Z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