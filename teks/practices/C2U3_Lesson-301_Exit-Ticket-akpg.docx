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3E6996F2" w:rsidR="00B125BD" w:rsidRPr="00122ED5" w:rsidRDefault="00B125BD" w:rsidP="00122ED5">
      <w:pPr>
        <w:rPr>
          <w:rFonts w:eastAsiaTheme="majorEastAsia" w:cstheme="majorBidi"/>
          <w:b/>
          <w:sz w:val="28"/>
          <w:szCs w:val="32"/>
        </w:rPr>
      </w:pPr>
      <w:r w:rsidRPr="00122ED5">
        <w:rPr>
          <w:sz w:val="28"/>
          <w:szCs w:val="28"/>
        </w:rPr>
        <w:t>Exit Ticket</w:t>
      </w:r>
      <w:r w:rsidR="00C47BAC" w:rsidRPr="00122ED5">
        <w:rPr>
          <w:sz w:val="28"/>
          <w:szCs w:val="28"/>
        </w:rPr>
        <w:t xml:space="preserve"> </w:t>
      </w:r>
    </w:p>
    <w:p w14:paraId="7DE088D7" w14:textId="7A6F8F60" w:rsidR="00B125BD" w:rsidRPr="00AA4047" w:rsidRDefault="00B125BD" w:rsidP="003514CB">
      <w:pPr>
        <w:pStyle w:val="Heading2"/>
        <w:pBdr>
          <w:bottom w:val="single" w:sz="6" w:space="1" w:color="auto"/>
        </w:pBdr>
        <w:spacing w:after="160"/>
        <w:rPr>
          <w:rStyle w:val="eop"/>
          <w:rFonts w:asciiTheme="majorHAnsi" w:hAnsiTheme="majorHAnsi" w:cstheme="majorHAnsi"/>
          <w:color w:val="000000"/>
          <w:szCs w:val="24"/>
          <w:shd w:val="clear" w:color="auto" w:fill="FFFFFF"/>
        </w:rPr>
      </w:pPr>
      <w:r w:rsidRPr="00AA4047">
        <w:rPr>
          <w:rStyle w:val="normaltextrun"/>
          <w:rFonts w:asciiTheme="majorHAnsi" w:hAnsiTheme="majorHAnsi" w:cstheme="majorHAnsi"/>
          <w:color w:val="000000"/>
          <w:szCs w:val="24"/>
          <w:shd w:val="clear" w:color="auto" w:fill="FFFFFF"/>
        </w:rPr>
        <w:t>Lesson </w:t>
      </w:r>
      <w:r w:rsidR="00AA4047">
        <w:rPr>
          <w:rStyle w:val="normaltextrun"/>
          <w:rFonts w:asciiTheme="majorHAnsi" w:hAnsiTheme="majorHAnsi" w:cstheme="majorHAnsi"/>
          <w:color w:val="000000"/>
          <w:szCs w:val="24"/>
          <w:shd w:val="clear" w:color="auto" w:fill="FFFFFF"/>
        </w:rPr>
        <w:t>3</w:t>
      </w:r>
      <w:r w:rsidRPr="00AA4047">
        <w:rPr>
          <w:rStyle w:val="normaltextrun"/>
          <w:rFonts w:asciiTheme="majorHAnsi" w:hAnsiTheme="majorHAnsi" w:cstheme="majorHAnsi"/>
          <w:color w:val="000000"/>
          <w:szCs w:val="24"/>
          <w:shd w:val="clear" w:color="auto" w:fill="FFFFFF"/>
        </w:rPr>
        <w:t>.</w:t>
      </w:r>
      <w:r w:rsidR="00F122C9">
        <w:rPr>
          <w:rStyle w:val="normaltextrun"/>
          <w:rFonts w:asciiTheme="majorHAnsi" w:hAnsiTheme="majorHAnsi" w:cstheme="majorHAnsi"/>
          <w:color w:val="000000"/>
          <w:szCs w:val="24"/>
          <w:shd w:val="clear" w:color="auto" w:fill="FFFFFF"/>
        </w:rPr>
        <w:t>0</w:t>
      </w:r>
      <w:r w:rsidR="00AA4047">
        <w:rPr>
          <w:rStyle w:val="normaltextrun"/>
          <w:rFonts w:asciiTheme="majorHAnsi" w:hAnsiTheme="majorHAnsi" w:cstheme="majorHAnsi"/>
          <w:color w:val="000000"/>
          <w:szCs w:val="24"/>
          <w:shd w:val="clear" w:color="auto" w:fill="FFFFFF"/>
        </w:rPr>
        <w:t>1</w:t>
      </w:r>
      <w:r w:rsidRPr="00AA4047">
        <w:rPr>
          <w:rStyle w:val="normaltextrun"/>
          <w:rFonts w:asciiTheme="majorHAnsi" w:hAnsiTheme="majorHAnsi" w:cstheme="majorHAnsi"/>
          <w:color w:val="000000"/>
          <w:szCs w:val="24"/>
          <w:shd w:val="clear" w:color="auto" w:fill="FFFFFF"/>
        </w:rPr>
        <w:t xml:space="preserve">:  </w:t>
      </w:r>
      <w:r w:rsidR="00AA4047" w:rsidRPr="00AA4047">
        <w:rPr>
          <w:rFonts w:asciiTheme="majorHAnsi" w:hAnsiTheme="majorHAnsi" w:cstheme="majorHAnsi"/>
          <w:szCs w:val="24"/>
        </w:rPr>
        <w:t>The Importance of Learning About Students</w:t>
      </w:r>
    </w:p>
    <w:p w14:paraId="29EE9F1C" w14:textId="77777777" w:rsidR="00B125BD" w:rsidRPr="00C67E93" w:rsidRDefault="00B125BD" w:rsidP="003514CB">
      <w:pPr>
        <w:rPr>
          <w:rStyle w:val="eop"/>
          <w:rFonts w:cstheme="minorHAnsi"/>
          <w:color w:val="000000"/>
          <w:shd w:val="clear" w:color="auto" w:fill="FFFFFF"/>
        </w:rPr>
      </w:pPr>
      <w:r w:rsidRPr="00C67E93">
        <w:rPr>
          <w:rStyle w:val="eop"/>
          <w:rFonts w:cstheme="minorHAnsi"/>
          <w:color w:val="000000"/>
          <w:shd w:val="clear" w:color="auto" w:fill="FFFFFF"/>
        </w:rPr>
        <w:t>Name:</w:t>
      </w:r>
    </w:p>
    <w:p w14:paraId="425ACA84" w14:textId="77777777" w:rsidR="00B125BD" w:rsidRPr="00C67E93" w:rsidRDefault="00B125BD" w:rsidP="003514CB">
      <w:pPr>
        <w:rPr>
          <w:rStyle w:val="eop"/>
          <w:rFonts w:cstheme="minorHAnsi"/>
          <w:color w:val="000000"/>
          <w:shd w:val="clear" w:color="auto" w:fill="FFFFFF"/>
        </w:rPr>
      </w:pPr>
      <w:r w:rsidRPr="00C67E93">
        <w:rPr>
          <w:rStyle w:val="eop"/>
          <w:rFonts w:cstheme="minorHAnsi"/>
          <w:color w:val="000000"/>
          <w:shd w:val="clear" w:color="auto" w:fill="FFFFFF"/>
        </w:rPr>
        <w:t>Date:</w:t>
      </w:r>
    </w:p>
    <w:p w14:paraId="28CA7F38" w14:textId="77777777" w:rsidR="008C37B5" w:rsidRDefault="008C37B5" w:rsidP="00586CF8">
      <w:pPr>
        <w:pStyle w:val="Tabletextbullet"/>
        <w:numPr>
          <w:ilvl w:val="0"/>
          <w:numId w:val="0"/>
        </w:numPr>
      </w:pPr>
    </w:p>
    <w:p w14:paraId="7718E94D" w14:textId="5FC42098" w:rsidR="006B042A" w:rsidRDefault="006B042A" w:rsidP="006B042A">
      <w:r>
        <w:t>It is the beginning of the school year and M</w:t>
      </w:r>
      <w:r w:rsidR="00901460">
        <w:t>s. M</w:t>
      </w:r>
      <w:r>
        <w:t xml:space="preserve"> has a class full of new students in her third grade reading class. She asks her students to take a survey so she can get to know what students like and dislike, both in and out of school. She is in the process of conducting home visits to meet families and to get to know what life at home is like for her students. One of her students, Maria, shared in her student survey that she does not read very much  but enjoys being outside. When Ms. M did Maria’s home visit, she noticed that Maria did not have </w:t>
      </w:r>
      <w:proofErr w:type="gramStart"/>
      <w:r>
        <w:t>many</w:t>
      </w:r>
      <w:proofErr w:type="gramEnd"/>
      <w:r>
        <w:t xml:space="preserve"> books at home and the ones she had were all in Spanish. Maria’s parents, who are not fluent English speakers, shared with Ms. M that Maria is an outgoing girl who likes being with her friends.</w:t>
      </w:r>
    </w:p>
    <w:p w14:paraId="32C4B249" w14:textId="414CEE54" w:rsidR="00B67653" w:rsidRDefault="00FD576D" w:rsidP="00531D80">
      <w:pPr>
        <w:pStyle w:val="Tabletext"/>
        <w:numPr>
          <w:ilvl w:val="0"/>
          <w:numId w:val="17"/>
        </w:numPr>
        <w:spacing w:before="0"/>
      </w:pPr>
      <w:r>
        <w:t>What did Ms. M. learn about Maria</w:t>
      </w:r>
      <w:r w:rsidR="00B67653">
        <w:t xml:space="preserve">: </w:t>
      </w:r>
    </w:p>
    <w:p w14:paraId="4C103EE1" w14:textId="4093E023" w:rsidR="00B67653" w:rsidRDefault="00B67653" w:rsidP="00B67653">
      <w:pPr>
        <w:pStyle w:val="Tabletext"/>
        <w:numPr>
          <w:ilvl w:val="0"/>
          <w:numId w:val="16"/>
        </w:numPr>
        <w:spacing w:before="0"/>
      </w:pPr>
      <w:r>
        <w:t>as an individual?</w:t>
      </w:r>
      <w:r w:rsidR="00122ED5">
        <w:t xml:space="preserve"> </w:t>
      </w:r>
    </w:p>
    <w:p w14:paraId="104B434E" w14:textId="1F1084A9" w:rsidR="00B67653" w:rsidRDefault="00B67653" w:rsidP="00B67653">
      <w:pPr>
        <w:pStyle w:val="Tabletext"/>
        <w:numPr>
          <w:ilvl w:val="0"/>
          <w:numId w:val="16"/>
        </w:numPr>
        <w:spacing w:before="0"/>
      </w:pPr>
      <w:r>
        <w:t>as a learner?</w:t>
      </w:r>
    </w:p>
    <w:p w14:paraId="7A952CB9" w14:textId="57BDFEC4" w:rsidR="00B67653" w:rsidRDefault="00B67653" w:rsidP="00B67653">
      <w:pPr>
        <w:pStyle w:val="Tabletext"/>
        <w:numPr>
          <w:ilvl w:val="0"/>
          <w:numId w:val="16"/>
        </w:numPr>
        <w:spacing w:before="0"/>
      </w:pPr>
      <w:r>
        <w:t>as a member of her family?</w:t>
      </w:r>
      <w:r w:rsidR="00094E8C">
        <w:t xml:space="preserve"> </w:t>
      </w:r>
    </w:p>
    <w:p w14:paraId="69E3AB47" w14:textId="77777777" w:rsidR="003502EF" w:rsidRDefault="003502EF" w:rsidP="00B67653">
      <w:pPr>
        <w:pStyle w:val="Tabletext"/>
        <w:spacing w:before="0"/>
      </w:pPr>
    </w:p>
    <w:p w14:paraId="361C5B56" w14:textId="6A9CA672" w:rsidR="00B67653" w:rsidRPr="007C1E3C" w:rsidRDefault="00B67653" w:rsidP="00531D80">
      <w:pPr>
        <w:pStyle w:val="Tabletext"/>
        <w:numPr>
          <w:ilvl w:val="0"/>
          <w:numId w:val="17"/>
        </w:numPr>
        <w:spacing w:before="0"/>
        <w:rPr>
          <w:i/>
          <w:iCs/>
          <w:color w:val="008000"/>
        </w:rPr>
      </w:pPr>
      <w:r>
        <w:t>What can Ms. M. do to encourage Maria to read more?</w:t>
      </w:r>
      <w:r w:rsidR="00B70C3B">
        <w:t xml:space="preserve"> </w:t>
      </w:r>
    </w:p>
    <w:p w14:paraId="478AA131" w14:textId="77777777" w:rsidR="007C1E3C" w:rsidRPr="007C1E3C" w:rsidRDefault="007C1E3C" w:rsidP="007C1E3C"/>
    <w:p w14:paraId="172B5C16" w14:textId="77777777" w:rsidR="007C1E3C" w:rsidRPr="007C1E3C" w:rsidRDefault="007C1E3C" w:rsidP="007C1E3C"/>
    <w:p w14:paraId="285245AC" w14:textId="77777777" w:rsidR="007C1E3C" w:rsidRPr="007C1E3C" w:rsidRDefault="007C1E3C" w:rsidP="007C1E3C"/>
    <w:p w14:paraId="119BEF29" w14:textId="77777777" w:rsidR="007C1E3C" w:rsidRPr="007C1E3C" w:rsidRDefault="007C1E3C" w:rsidP="007C1E3C"/>
    <w:p w14:paraId="7FFF3787" w14:textId="77777777" w:rsidR="007C1E3C" w:rsidRPr="007C1E3C" w:rsidRDefault="007C1E3C" w:rsidP="007C1E3C"/>
    <w:p w14:paraId="5680BC4F" w14:textId="77777777" w:rsidR="007C1E3C" w:rsidRPr="007C1E3C" w:rsidRDefault="007C1E3C" w:rsidP="007C1E3C"/>
    <w:p w14:paraId="5804C133" w14:textId="77777777" w:rsidR="007C1E3C" w:rsidRPr="007C1E3C" w:rsidRDefault="007C1E3C" w:rsidP="007C1E3C"/>
    <w:p w14:paraId="1A81AAED" w14:textId="77777777" w:rsidR="007C1E3C" w:rsidRPr="007C1E3C" w:rsidRDefault="007C1E3C" w:rsidP="007C1E3C"/>
    <w:p w14:paraId="04BC8718" w14:textId="77777777" w:rsidR="007C1E3C" w:rsidRPr="007C1E3C" w:rsidRDefault="007C1E3C" w:rsidP="007C1E3C"/>
    <w:p w14:paraId="7D0CDE6B" w14:textId="77777777" w:rsidR="007C1E3C" w:rsidRPr="007C1E3C" w:rsidRDefault="007C1E3C" w:rsidP="007C1E3C"/>
    <w:p w14:paraId="1315131F" w14:textId="77777777" w:rsidR="007C1E3C" w:rsidRPr="007C1E3C" w:rsidRDefault="007C1E3C" w:rsidP="007C1E3C"/>
    <w:p w14:paraId="3B1EC713" w14:textId="26C7F50D" w:rsidR="007C1E3C" w:rsidRPr="007C1E3C" w:rsidRDefault="007C1E3C" w:rsidP="007C1E3C">
      <w:pPr>
        <w:tabs>
          <w:tab w:val="left" w:pos="5580"/>
        </w:tabs>
      </w:pPr>
      <w:r>
        <w:tab/>
      </w:r>
    </w:p>
    <w:sectPr w:rsidR="007C1E3C" w:rsidRPr="007C1E3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B965F" w14:textId="77777777" w:rsidR="00651DEC" w:rsidRDefault="00651DEC" w:rsidP="004C62A0">
      <w:pPr>
        <w:spacing w:after="0" w:line="240" w:lineRule="auto"/>
      </w:pPr>
      <w:r>
        <w:separator/>
      </w:r>
    </w:p>
  </w:endnote>
  <w:endnote w:type="continuationSeparator" w:id="0">
    <w:p w14:paraId="27635DF4" w14:textId="77777777" w:rsidR="00651DEC" w:rsidRDefault="00651DEC" w:rsidP="004C62A0">
      <w:pPr>
        <w:spacing w:after="0" w:line="240" w:lineRule="auto"/>
      </w:pPr>
      <w:r>
        <w:continuationSeparator/>
      </w:r>
    </w:p>
  </w:endnote>
  <w:endnote w:type="continuationNotice" w:id="1">
    <w:p w14:paraId="78D5BCE5" w14:textId="77777777" w:rsidR="00651DEC" w:rsidRDefault="00651D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33A50EB" w:rsidR="00D96D8A" w:rsidRPr="007C1E3C" w:rsidRDefault="007C1E3C" w:rsidP="007C1E3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0F35A" w14:textId="77777777" w:rsidR="00651DEC" w:rsidRDefault="00651DEC" w:rsidP="004C62A0">
      <w:pPr>
        <w:spacing w:after="0" w:line="240" w:lineRule="auto"/>
      </w:pPr>
      <w:r>
        <w:separator/>
      </w:r>
    </w:p>
  </w:footnote>
  <w:footnote w:type="continuationSeparator" w:id="0">
    <w:p w14:paraId="4007B850" w14:textId="77777777" w:rsidR="00651DEC" w:rsidRDefault="00651DEC" w:rsidP="004C62A0">
      <w:pPr>
        <w:spacing w:after="0" w:line="240" w:lineRule="auto"/>
      </w:pPr>
      <w:r>
        <w:continuationSeparator/>
      </w:r>
    </w:p>
  </w:footnote>
  <w:footnote w:type="continuationNotice" w:id="1">
    <w:p w14:paraId="65B81061" w14:textId="77777777" w:rsidR="00651DEC" w:rsidRDefault="00651D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9BC4AB3" w:rsidR="004C62A0" w:rsidRPr="00C67E93" w:rsidRDefault="00C67E93" w:rsidP="00C67E93">
    <w:pPr>
      <w:pStyle w:val="Header"/>
      <w:spacing w:after="120"/>
    </w:pPr>
    <w:r>
      <w:rPr>
        <w:noProof/>
      </w:rPr>
      <w:drawing>
        <wp:inline distT="0" distB="0" distL="0" distR="0" wp14:anchorId="054DB6E2" wp14:editId="116DA8FD">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69F"/>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A61DD"/>
    <w:multiLevelType w:val="hybridMultilevel"/>
    <w:tmpl w:val="6B0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54B82"/>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47AC8"/>
    <w:multiLevelType w:val="hybridMultilevel"/>
    <w:tmpl w:val="36AE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5EC07D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8DA6831"/>
    <w:multiLevelType w:val="hybridMultilevel"/>
    <w:tmpl w:val="975E8226"/>
    <w:lvl w:ilvl="0" w:tplc="2E7C984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74FDB"/>
    <w:multiLevelType w:val="hybridMultilevel"/>
    <w:tmpl w:val="8E68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5F5D59"/>
    <w:multiLevelType w:val="hybridMultilevel"/>
    <w:tmpl w:val="DBDE5132"/>
    <w:lvl w:ilvl="0" w:tplc="56B25EDA">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152C73"/>
    <w:multiLevelType w:val="hybridMultilevel"/>
    <w:tmpl w:val="E4BC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87D1D"/>
    <w:multiLevelType w:val="hybridMultilevel"/>
    <w:tmpl w:val="C966D91C"/>
    <w:lvl w:ilvl="0" w:tplc="B7C8E3F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9D63A0"/>
    <w:multiLevelType w:val="hybridMultilevel"/>
    <w:tmpl w:val="9724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8D5834"/>
    <w:multiLevelType w:val="hybridMultilevel"/>
    <w:tmpl w:val="78AAB298"/>
    <w:lvl w:ilvl="0" w:tplc="FCBC424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5158E9"/>
    <w:multiLevelType w:val="hybridMultilevel"/>
    <w:tmpl w:val="FF2E5650"/>
    <w:lvl w:ilvl="0" w:tplc="CA06E9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816008">
    <w:abstractNumId w:val="4"/>
  </w:num>
  <w:num w:numId="2" w16cid:durableId="173883113">
    <w:abstractNumId w:val="7"/>
  </w:num>
  <w:num w:numId="3" w16cid:durableId="1624799458">
    <w:abstractNumId w:val="5"/>
  </w:num>
  <w:num w:numId="4" w16cid:durableId="198200817">
    <w:abstractNumId w:val="15"/>
  </w:num>
  <w:num w:numId="5" w16cid:durableId="1401370460">
    <w:abstractNumId w:val="9"/>
  </w:num>
  <w:num w:numId="6" w16cid:durableId="1832598597">
    <w:abstractNumId w:val="2"/>
  </w:num>
  <w:num w:numId="7" w16cid:durableId="1905098465">
    <w:abstractNumId w:val="0"/>
  </w:num>
  <w:num w:numId="8" w16cid:durableId="575628318">
    <w:abstractNumId w:val="11"/>
  </w:num>
  <w:num w:numId="9" w16cid:durableId="2033410805">
    <w:abstractNumId w:val="8"/>
  </w:num>
  <w:num w:numId="10" w16cid:durableId="1957634901">
    <w:abstractNumId w:val="3"/>
  </w:num>
  <w:num w:numId="11" w16cid:durableId="1619603407">
    <w:abstractNumId w:val="12"/>
  </w:num>
  <w:num w:numId="12" w16cid:durableId="1406613762">
    <w:abstractNumId w:val="1"/>
  </w:num>
  <w:num w:numId="13" w16cid:durableId="577059057">
    <w:abstractNumId w:val="16"/>
  </w:num>
  <w:num w:numId="14" w16cid:durableId="1598754864">
    <w:abstractNumId w:val="6"/>
  </w:num>
  <w:num w:numId="15" w16cid:durableId="589512150">
    <w:abstractNumId w:val="14"/>
  </w:num>
  <w:num w:numId="16" w16cid:durableId="1774981380">
    <w:abstractNumId w:val="13"/>
  </w:num>
  <w:num w:numId="17" w16cid:durableId="77754681">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BC"/>
    <w:rsid w:val="00003A4C"/>
    <w:rsid w:val="00005016"/>
    <w:rsid w:val="00005246"/>
    <w:rsid w:val="00006E14"/>
    <w:rsid w:val="0001002B"/>
    <w:rsid w:val="00011E61"/>
    <w:rsid w:val="00012CB3"/>
    <w:rsid w:val="000133B3"/>
    <w:rsid w:val="00015EA8"/>
    <w:rsid w:val="000174FC"/>
    <w:rsid w:val="000178A9"/>
    <w:rsid w:val="000229D7"/>
    <w:rsid w:val="00025388"/>
    <w:rsid w:val="00025E27"/>
    <w:rsid w:val="000266FF"/>
    <w:rsid w:val="00027640"/>
    <w:rsid w:val="0004002A"/>
    <w:rsid w:val="00041002"/>
    <w:rsid w:val="0004182B"/>
    <w:rsid w:val="0004206A"/>
    <w:rsid w:val="0004215D"/>
    <w:rsid w:val="00042A32"/>
    <w:rsid w:val="0004463E"/>
    <w:rsid w:val="00047496"/>
    <w:rsid w:val="00051791"/>
    <w:rsid w:val="00051CC3"/>
    <w:rsid w:val="000566E1"/>
    <w:rsid w:val="00056CFB"/>
    <w:rsid w:val="0006003C"/>
    <w:rsid w:val="0006004B"/>
    <w:rsid w:val="000607C0"/>
    <w:rsid w:val="00061EA3"/>
    <w:rsid w:val="0006378F"/>
    <w:rsid w:val="000637A6"/>
    <w:rsid w:val="0006380B"/>
    <w:rsid w:val="00064F5A"/>
    <w:rsid w:val="000650C3"/>
    <w:rsid w:val="00065D40"/>
    <w:rsid w:val="00070022"/>
    <w:rsid w:val="00072890"/>
    <w:rsid w:val="00074B4B"/>
    <w:rsid w:val="00076191"/>
    <w:rsid w:val="0007742E"/>
    <w:rsid w:val="00080842"/>
    <w:rsid w:val="00080A97"/>
    <w:rsid w:val="00082554"/>
    <w:rsid w:val="00085666"/>
    <w:rsid w:val="00087BB8"/>
    <w:rsid w:val="00087C6A"/>
    <w:rsid w:val="0009029D"/>
    <w:rsid w:val="00094E8C"/>
    <w:rsid w:val="00094EB2"/>
    <w:rsid w:val="00097D52"/>
    <w:rsid w:val="00097EAA"/>
    <w:rsid w:val="000A0D14"/>
    <w:rsid w:val="000A3608"/>
    <w:rsid w:val="000A4B9D"/>
    <w:rsid w:val="000A5534"/>
    <w:rsid w:val="000A70DF"/>
    <w:rsid w:val="000B3848"/>
    <w:rsid w:val="000B4AD9"/>
    <w:rsid w:val="000B5088"/>
    <w:rsid w:val="000B5C9F"/>
    <w:rsid w:val="000C3037"/>
    <w:rsid w:val="000C3A5C"/>
    <w:rsid w:val="000D0A3B"/>
    <w:rsid w:val="000D0C95"/>
    <w:rsid w:val="000D148B"/>
    <w:rsid w:val="000D71D5"/>
    <w:rsid w:val="000E1CA6"/>
    <w:rsid w:val="000E4BA4"/>
    <w:rsid w:val="000E67EF"/>
    <w:rsid w:val="000F1007"/>
    <w:rsid w:val="000F2E0A"/>
    <w:rsid w:val="000F6D4B"/>
    <w:rsid w:val="000F733C"/>
    <w:rsid w:val="000F7B0A"/>
    <w:rsid w:val="00100DA3"/>
    <w:rsid w:val="00100F96"/>
    <w:rsid w:val="001024A4"/>
    <w:rsid w:val="0010299E"/>
    <w:rsid w:val="0010418B"/>
    <w:rsid w:val="001107C2"/>
    <w:rsid w:val="00111937"/>
    <w:rsid w:val="0011265A"/>
    <w:rsid w:val="001128B6"/>
    <w:rsid w:val="00121103"/>
    <w:rsid w:val="00122ED5"/>
    <w:rsid w:val="00124F90"/>
    <w:rsid w:val="0012574F"/>
    <w:rsid w:val="00131003"/>
    <w:rsid w:val="001375A0"/>
    <w:rsid w:val="00137728"/>
    <w:rsid w:val="00142441"/>
    <w:rsid w:val="001449A3"/>
    <w:rsid w:val="00144F5B"/>
    <w:rsid w:val="00145EA2"/>
    <w:rsid w:val="00152081"/>
    <w:rsid w:val="0015385E"/>
    <w:rsid w:val="00156AB4"/>
    <w:rsid w:val="00160DF7"/>
    <w:rsid w:val="00161CA4"/>
    <w:rsid w:val="001639FF"/>
    <w:rsid w:val="00166CE0"/>
    <w:rsid w:val="00167350"/>
    <w:rsid w:val="0017075E"/>
    <w:rsid w:val="00172288"/>
    <w:rsid w:val="00172582"/>
    <w:rsid w:val="001736FC"/>
    <w:rsid w:val="00174340"/>
    <w:rsid w:val="00176A90"/>
    <w:rsid w:val="00176F05"/>
    <w:rsid w:val="0017723D"/>
    <w:rsid w:val="00180C33"/>
    <w:rsid w:val="001838F1"/>
    <w:rsid w:val="001849B6"/>
    <w:rsid w:val="00187032"/>
    <w:rsid w:val="0019444C"/>
    <w:rsid w:val="00197504"/>
    <w:rsid w:val="001A0449"/>
    <w:rsid w:val="001A43B8"/>
    <w:rsid w:val="001A4CF4"/>
    <w:rsid w:val="001A7ECA"/>
    <w:rsid w:val="001B193C"/>
    <w:rsid w:val="001B3297"/>
    <w:rsid w:val="001B3F2B"/>
    <w:rsid w:val="001B5294"/>
    <w:rsid w:val="001B7467"/>
    <w:rsid w:val="001C0565"/>
    <w:rsid w:val="001C11F8"/>
    <w:rsid w:val="001C33C4"/>
    <w:rsid w:val="001D01BC"/>
    <w:rsid w:val="001D1504"/>
    <w:rsid w:val="001D21BD"/>
    <w:rsid w:val="001D346D"/>
    <w:rsid w:val="001D567F"/>
    <w:rsid w:val="001D594C"/>
    <w:rsid w:val="001D608C"/>
    <w:rsid w:val="001E1ECA"/>
    <w:rsid w:val="001E20D6"/>
    <w:rsid w:val="001E233E"/>
    <w:rsid w:val="001E26AB"/>
    <w:rsid w:val="001F0FCE"/>
    <w:rsid w:val="001F3CE2"/>
    <w:rsid w:val="001F3F9F"/>
    <w:rsid w:val="00200C5C"/>
    <w:rsid w:val="002028B5"/>
    <w:rsid w:val="002030BA"/>
    <w:rsid w:val="0020573E"/>
    <w:rsid w:val="00205E12"/>
    <w:rsid w:val="002112BA"/>
    <w:rsid w:val="002113EC"/>
    <w:rsid w:val="002133F4"/>
    <w:rsid w:val="00213B34"/>
    <w:rsid w:val="002211B0"/>
    <w:rsid w:val="00223C89"/>
    <w:rsid w:val="00224925"/>
    <w:rsid w:val="00224A44"/>
    <w:rsid w:val="00225C03"/>
    <w:rsid w:val="0022637A"/>
    <w:rsid w:val="00226A20"/>
    <w:rsid w:val="0023069F"/>
    <w:rsid w:val="002314C1"/>
    <w:rsid w:val="002316D8"/>
    <w:rsid w:val="00231A3F"/>
    <w:rsid w:val="00235E51"/>
    <w:rsid w:val="0023723D"/>
    <w:rsid w:val="002375AF"/>
    <w:rsid w:val="00237EEE"/>
    <w:rsid w:val="00241CB1"/>
    <w:rsid w:val="00242DE7"/>
    <w:rsid w:val="00244361"/>
    <w:rsid w:val="0024645F"/>
    <w:rsid w:val="002467ED"/>
    <w:rsid w:val="00246C66"/>
    <w:rsid w:val="00250B95"/>
    <w:rsid w:val="002524CC"/>
    <w:rsid w:val="00255756"/>
    <w:rsid w:val="002557E7"/>
    <w:rsid w:val="00263B08"/>
    <w:rsid w:val="00265E1A"/>
    <w:rsid w:val="00266BCD"/>
    <w:rsid w:val="002706DC"/>
    <w:rsid w:val="00271BE1"/>
    <w:rsid w:val="00275EC2"/>
    <w:rsid w:val="00282B25"/>
    <w:rsid w:val="002931B7"/>
    <w:rsid w:val="00293953"/>
    <w:rsid w:val="00294810"/>
    <w:rsid w:val="002958C8"/>
    <w:rsid w:val="00295EE5"/>
    <w:rsid w:val="00296202"/>
    <w:rsid w:val="002A1BD6"/>
    <w:rsid w:val="002A2D88"/>
    <w:rsid w:val="002A5281"/>
    <w:rsid w:val="002B1F4C"/>
    <w:rsid w:val="002B2B40"/>
    <w:rsid w:val="002B4A8E"/>
    <w:rsid w:val="002B5A55"/>
    <w:rsid w:val="002B7BB6"/>
    <w:rsid w:val="002C08D1"/>
    <w:rsid w:val="002C0E17"/>
    <w:rsid w:val="002C214E"/>
    <w:rsid w:val="002C2C17"/>
    <w:rsid w:val="002C2EC7"/>
    <w:rsid w:val="002C7302"/>
    <w:rsid w:val="002D1571"/>
    <w:rsid w:val="002D2D9A"/>
    <w:rsid w:val="002D55BE"/>
    <w:rsid w:val="002D5947"/>
    <w:rsid w:val="002E185D"/>
    <w:rsid w:val="002E2853"/>
    <w:rsid w:val="002E4BD2"/>
    <w:rsid w:val="002E58E1"/>
    <w:rsid w:val="002F18F6"/>
    <w:rsid w:val="003024A8"/>
    <w:rsid w:val="00302D49"/>
    <w:rsid w:val="00302F36"/>
    <w:rsid w:val="00303735"/>
    <w:rsid w:val="0030416B"/>
    <w:rsid w:val="00310274"/>
    <w:rsid w:val="003108E8"/>
    <w:rsid w:val="00312690"/>
    <w:rsid w:val="00313A4C"/>
    <w:rsid w:val="00314AAD"/>
    <w:rsid w:val="00315340"/>
    <w:rsid w:val="00316A14"/>
    <w:rsid w:val="00323E80"/>
    <w:rsid w:val="00325141"/>
    <w:rsid w:val="0032534F"/>
    <w:rsid w:val="00326219"/>
    <w:rsid w:val="0032697A"/>
    <w:rsid w:val="0032795E"/>
    <w:rsid w:val="00330D9D"/>
    <w:rsid w:val="003325B7"/>
    <w:rsid w:val="003330E5"/>
    <w:rsid w:val="003364F6"/>
    <w:rsid w:val="00340F20"/>
    <w:rsid w:val="00341F28"/>
    <w:rsid w:val="00344370"/>
    <w:rsid w:val="003472BD"/>
    <w:rsid w:val="003502EF"/>
    <w:rsid w:val="00350A27"/>
    <w:rsid w:val="003514CB"/>
    <w:rsid w:val="00351AD7"/>
    <w:rsid w:val="00353CA2"/>
    <w:rsid w:val="003560EA"/>
    <w:rsid w:val="00356660"/>
    <w:rsid w:val="00356D43"/>
    <w:rsid w:val="00357E80"/>
    <w:rsid w:val="00361752"/>
    <w:rsid w:val="00362612"/>
    <w:rsid w:val="00367254"/>
    <w:rsid w:val="00370686"/>
    <w:rsid w:val="00376C92"/>
    <w:rsid w:val="00384CED"/>
    <w:rsid w:val="00390CBC"/>
    <w:rsid w:val="00390F9D"/>
    <w:rsid w:val="00391478"/>
    <w:rsid w:val="003924EB"/>
    <w:rsid w:val="003978B0"/>
    <w:rsid w:val="003A097F"/>
    <w:rsid w:val="003A3A6D"/>
    <w:rsid w:val="003A762C"/>
    <w:rsid w:val="003B0F38"/>
    <w:rsid w:val="003B4C98"/>
    <w:rsid w:val="003B784B"/>
    <w:rsid w:val="003B7AAB"/>
    <w:rsid w:val="003C34D2"/>
    <w:rsid w:val="003C365E"/>
    <w:rsid w:val="003C3DAC"/>
    <w:rsid w:val="003C53E5"/>
    <w:rsid w:val="003C63C0"/>
    <w:rsid w:val="003C6BE5"/>
    <w:rsid w:val="003C7A74"/>
    <w:rsid w:val="003D0313"/>
    <w:rsid w:val="003D036E"/>
    <w:rsid w:val="003D21CB"/>
    <w:rsid w:val="003D2AF5"/>
    <w:rsid w:val="003D3572"/>
    <w:rsid w:val="003D57F9"/>
    <w:rsid w:val="003E17DB"/>
    <w:rsid w:val="003E52D0"/>
    <w:rsid w:val="003E650D"/>
    <w:rsid w:val="003E6C16"/>
    <w:rsid w:val="003F0E5F"/>
    <w:rsid w:val="003F3C99"/>
    <w:rsid w:val="003F611D"/>
    <w:rsid w:val="003F7197"/>
    <w:rsid w:val="003F74A3"/>
    <w:rsid w:val="00403D3E"/>
    <w:rsid w:val="004043FE"/>
    <w:rsid w:val="004045D3"/>
    <w:rsid w:val="00405535"/>
    <w:rsid w:val="00406579"/>
    <w:rsid w:val="004079B1"/>
    <w:rsid w:val="00411A28"/>
    <w:rsid w:val="00413E82"/>
    <w:rsid w:val="0041504D"/>
    <w:rsid w:val="0041594F"/>
    <w:rsid w:val="004200EE"/>
    <w:rsid w:val="0042156A"/>
    <w:rsid w:val="00422BBA"/>
    <w:rsid w:val="00423F9E"/>
    <w:rsid w:val="0042580A"/>
    <w:rsid w:val="00427AC7"/>
    <w:rsid w:val="00427C5A"/>
    <w:rsid w:val="00430EA8"/>
    <w:rsid w:val="00434DE8"/>
    <w:rsid w:val="00434F2A"/>
    <w:rsid w:val="00435D9B"/>
    <w:rsid w:val="0043631E"/>
    <w:rsid w:val="00437F51"/>
    <w:rsid w:val="00441AC0"/>
    <w:rsid w:val="00447D20"/>
    <w:rsid w:val="00450B1F"/>
    <w:rsid w:val="00450FE6"/>
    <w:rsid w:val="0045129D"/>
    <w:rsid w:val="00456ACE"/>
    <w:rsid w:val="00460859"/>
    <w:rsid w:val="004636CF"/>
    <w:rsid w:val="004659AB"/>
    <w:rsid w:val="00466003"/>
    <w:rsid w:val="00466ABF"/>
    <w:rsid w:val="00467678"/>
    <w:rsid w:val="00467B99"/>
    <w:rsid w:val="00472446"/>
    <w:rsid w:val="00476989"/>
    <w:rsid w:val="00476ED9"/>
    <w:rsid w:val="00477E4A"/>
    <w:rsid w:val="004868C7"/>
    <w:rsid w:val="00490658"/>
    <w:rsid w:val="00493E8B"/>
    <w:rsid w:val="0049622C"/>
    <w:rsid w:val="004A0375"/>
    <w:rsid w:val="004A6FD4"/>
    <w:rsid w:val="004B0223"/>
    <w:rsid w:val="004B0AAC"/>
    <w:rsid w:val="004B1119"/>
    <w:rsid w:val="004B4A73"/>
    <w:rsid w:val="004B4E41"/>
    <w:rsid w:val="004B5D2E"/>
    <w:rsid w:val="004C100F"/>
    <w:rsid w:val="004C13DC"/>
    <w:rsid w:val="004C307C"/>
    <w:rsid w:val="004C5F44"/>
    <w:rsid w:val="004C62A0"/>
    <w:rsid w:val="004C63F6"/>
    <w:rsid w:val="004D6E86"/>
    <w:rsid w:val="004E37FD"/>
    <w:rsid w:val="004E67FA"/>
    <w:rsid w:val="004F0F83"/>
    <w:rsid w:val="004F1FB1"/>
    <w:rsid w:val="004F53AF"/>
    <w:rsid w:val="0050050B"/>
    <w:rsid w:val="00500534"/>
    <w:rsid w:val="00500A85"/>
    <w:rsid w:val="00500BE9"/>
    <w:rsid w:val="005034B1"/>
    <w:rsid w:val="005063B6"/>
    <w:rsid w:val="005063E3"/>
    <w:rsid w:val="00506C50"/>
    <w:rsid w:val="00507F8D"/>
    <w:rsid w:val="0052197B"/>
    <w:rsid w:val="00522337"/>
    <w:rsid w:val="005262BE"/>
    <w:rsid w:val="005274CD"/>
    <w:rsid w:val="00531D80"/>
    <w:rsid w:val="00537175"/>
    <w:rsid w:val="00540CA9"/>
    <w:rsid w:val="00544A14"/>
    <w:rsid w:val="00545A1B"/>
    <w:rsid w:val="00547FC0"/>
    <w:rsid w:val="00550F43"/>
    <w:rsid w:val="00551096"/>
    <w:rsid w:val="00556702"/>
    <w:rsid w:val="00560143"/>
    <w:rsid w:val="00560CA9"/>
    <w:rsid w:val="005652DC"/>
    <w:rsid w:val="005726D9"/>
    <w:rsid w:val="0057276E"/>
    <w:rsid w:val="005759D0"/>
    <w:rsid w:val="00575CE1"/>
    <w:rsid w:val="005810C1"/>
    <w:rsid w:val="00581FFF"/>
    <w:rsid w:val="005842A6"/>
    <w:rsid w:val="00584C49"/>
    <w:rsid w:val="00585937"/>
    <w:rsid w:val="0058621E"/>
    <w:rsid w:val="00586CF8"/>
    <w:rsid w:val="00590BE8"/>
    <w:rsid w:val="00596EF7"/>
    <w:rsid w:val="005974D0"/>
    <w:rsid w:val="005A03BF"/>
    <w:rsid w:val="005A491F"/>
    <w:rsid w:val="005A5079"/>
    <w:rsid w:val="005A515C"/>
    <w:rsid w:val="005A7D62"/>
    <w:rsid w:val="005B01EF"/>
    <w:rsid w:val="005B0527"/>
    <w:rsid w:val="005B05D3"/>
    <w:rsid w:val="005B22DE"/>
    <w:rsid w:val="005B6453"/>
    <w:rsid w:val="005C1169"/>
    <w:rsid w:val="005C2A3B"/>
    <w:rsid w:val="005C5DB7"/>
    <w:rsid w:val="005C68B4"/>
    <w:rsid w:val="005D0957"/>
    <w:rsid w:val="005D10A2"/>
    <w:rsid w:val="005D19FF"/>
    <w:rsid w:val="005D2E92"/>
    <w:rsid w:val="005D544B"/>
    <w:rsid w:val="005D5B01"/>
    <w:rsid w:val="005D5BD2"/>
    <w:rsid w:val="005D5F4D"/>
    <w:rsid w:val="005D7748"/>
    <w:rsid w:val="005E6172"/>
    <w:rsid w:val="005F02C0"/>
    <w:rsid w:val="005F0E7A"/>
    <w:rsid w:val="005F0FE6"/>
    <w:rsid w:val="005F15C7"/>
    <w:rsid w:val="005F5393"/>
    <w:rsid w:val="005F712A"/>
    <w:rsid w:val="006011EA"/>
    <w:rsid w:val="00602ABE"/>
    <w:rsid w:val="00607D19"/>
    <w:rsid w:val="00610F1F"/>
    <w:rsid w:val="00611655"/>
    <w:rsid w:val="00616B4F"/>
    <w:rsid w:val="00617A10"/>
    <w:rsid w:val="00626682"/>
    <w:rsid w:val="00626ABE"/>
    <w:rsid w:val="00627C07"/>
    <w:rsid w:val="00644090"/>
    <w:rsid w:val="006444EB"/>
    <w:rsid w:val="0065012A"/>
    <w:rsid w:val="00651DEC"/>
    <w:rsid w:val="00652C08"/>
    <w:rsid w:val="00652F88"/>
    <w:rsid w:val="006554D9"/>
    <w:rsid w:val="00662607"/>
    <w:rsid w:val="0066267A"/>
    <w:rsid w:val="00663143"/>
    <w:rsid w:val="00664BCD"/>
    <w:rsid w:val="006654C0"/>
    <w:rsid w:val="006679B2"/>
    <w:rsid w:val="00672F55"/>
    <w:rsid w:val="00674574"/>
    <w:rsid w:val="0067468A"/>
    <w:rsid w:val="006772B8"/>
    <w:rsid w:val="00684861"/>
    <w:rsid w:val="006873AA"/>
    <w:rsid w:val="00695397"/>
    <w:rsid w:val="006966B8"/>
    <w:rsid w:val="006A12C2"/>
    <w:rsid w:val="006A14A8"/>
    <w:rsid w:val="006A15AA"/>
    <w:rsid w:val="006A1AEA"/>
    <w:rsid w:val="006A3493"/>
    <w:rsid w:val="006A5B54"/>
    <w:rsid w:val="006A5ECA"/>
    <w:rsid w:val="006B042A"/>
    <w:rsid w:val="006B48B1"/>
    <w:rsid w:val="006B500E"/>
    <w:rsid w:val="006B7F5F"/>
    <w:rsid w:val="006C05A4"/>
    <w:rsid w:val="006C4522"/>
    <w:rsid w:val="006C4CAD"/>
    <w:rsid w:val="006C5D5D"/>
    <w:rsid w:val="006C5ECF"/>
    <w:rsid w:val="006C7BA9"/>
    <w:rsid w:val="006C7F53"/>
    <w:rsid w:val="006D0D0C"/>
    <w:rsid w:val="006D0E8D"/>
    <w:rsid w:val="006D4EC7"/>
    <w:rsid w:val="006D656F"/>
    <w:rsid w:val="006D7FAB"/>
    <w:rsid w:val="006E0546"/>
    <w:rsid w:val="006E0D0B"/>
    <w:rsid w:val="006E2690"/>
    <w:rsid w:val="006E4DDE"/>
    <w:rsid w:val="006E7DC3"/>
    <w:rsid w:val="006F3C68"/>
    <w:rsid w:val="006F51A6"/>
    <w:rsid w:val="006F5438"/>
    <w:rsid w:val="006F5484"/>
    <w:rsid w:val="006F76E0"/>
    <w:rsid w:val="00704081"/>
    <w:rsid w:val="007053AA"/>
    <w:rsid w:val="00707C3E"/>
    <w:rsid w:val="00710287"/>
    <w:rsid w:val="007113B9"/>
    <w:rsid w:val="00713C16"/>
    <w:rsid w:val="007159F4"/>
    <w:rsid w:val="00715BF1"/>
    <w:rsid w:val="007164B0"/>
    <w:rsid w:val="007169C3"/>
    <w:rsid w:val="00716D58"/>
    <w:rsid w:val="00720297"/>
    <w:rsid w:val="00723156"/>
    <w:rsid w:val="0072356D"/>
    <w:rsid w:val="00726FDF"/>
    <w:rsid w:val="0072758E"/>
    <w:rsid w:val="00731A8C"/>
    <w:rsid w:val="00734690"/>
    <w:rsid w:val="007347B5"/>
    <w:rsid w:val="0073630F"/>
    <w:rsid w:val="007413BA"/>
    <w:rsid w:val="0074143F"/>
    <w:rsid w:val="00741F99"/>
    <w:rsid w:val="00745F6F"/>
    <w:rsid w:val="00746E56"/>
    <w:rsid w:val="00746ECC"/>
    <w:rsid w:val="0074752E"/>
    <w:rsid w:val="007557CF"/>
    <w:rsid w:val="00756D72"/>
    <w:rsid w:val="00756E68"/>
    <w:rsid w:val="00760269"/>
    <w:rsid w:val="0076649C"/>
    <w:rsid w:val="00767F0A"/>
    <w:rsid w:val="00770ABE"/>
    <w:rsid w:val="00770F17"/>
    <w:rsid w:val="00771F56"/>
    <w:rsid w:val="00772A19"/>
    <w:rsid w:val="0077426E"/>
    <w:rsid w:val="00776D33"/>
    <w:rsid w:val="00780F2A"/>
    <w:rsid w:val="00780FA3"/>
    <w:rsid w:val="007810B3"/>
    <w:rsid w:val="00782CAF"/>
    <w:rsid w:val="00783372"/>
    <w:rsid w:val="00784019"/>
    <w:rsid w:val="007844AF"/>
    <w:rsid w:val="00784E3A"/>
    <w:rsid w:val="00790199"/>
    <w:rsid w:val="007905FB"/>
    <w:rsid w:val="00792300"/>
    <w:rsid w:val="00796739"/>
    <w:rsid w:val="007A0E38"/>
    <w:rsid w:val="007A2095"/>
    <w:rsid w:val="007A499E"/>
    <w:rsid w:val="007A6BD9"/>
    <w:rsid w:val="007A7968"/>
    <w:rsid w:val="007B0121"/>
    <w:rsid w:val="007B0E07"/>
    <w:rsid w:val="007B1EE4"/>
    <w:rsid w:val="007B1F0B"/>
    <w:rsid w:val="007B32D2"/>
    <w:rsid w:val="007B4C57"/>
    <w:rsid w:val="007B668D"/>
    <w:rsid w:val="007C1E3C"/>
    <w:rsid w:val="007C28B2"/>
    <w:rsid w:val="007C546D"/>
    <w:rsid w:val="007D02F5"/>
    <w:rsid w:val="007D2E0E"/>
    <w:rsid w:val="007D4DDF"/>
    <w:rsid w:val="007D5856"/>
    <w:rsid w:val="007D6340"/>
    <w:rsid w:val="007D6486"/>
    <w:rsid w:val="007D6F10"/>
    <w:rsid w:val="007E0660"/>
    <w:rsid w:val="007E11B2"/>
    <w:rsid w:val="007E2F23"/>
    <w:rsid w:val="007E38BA"/>
    <w:rsid w:val="007E3F44"/>
    <w:rsid w:val="007E6402"/>
    <w:rsid w:val="007E77AA"/>
    <w:rsid w:val="007E7E83"/>
    <w:rsid w:val="007F04FE"/>
    <w:rsid w:val="007F0E3C"/>
    <w:rsid w:val="007F1B8F"/>
    <w:rsid w:val="007F2BC2"/>
    <w:rsid w:val="007F3A88"/>
    <w:rsid w:val="007F6C1C"/>
    <w:rsid w:val="008004F9"/>
    <w:rsid w:val="008009D0"/>
    <w:rsid w:val="00800ECF"/>
    <w:rsid w:val="00802A78"/>
    <w:rsid w:val="008032B8"/>
    <w:rsid w:val="00803B6C"/>
    <w:rsid w:val="008115E0"/>
    <w:rsid w:val="00813263"/>
    <w:rsid w:val="0081447C"/>
    <w:rsid w:val="00817582"/>
    <w:rsid w:val="00817A7D"/>
    <w:rsid w:val="0082173F"/>
    <w:rsid w:val="008218DE"/>
    <w:rsid w:val="00822F57"/>
    <w:rsid w:val="00824158"/>
    <w:rsid w:val="00824534"/>
    <w:rsid w:val="008269AE"/>
    <w:rsid w:val="00830DE9"/>
    <w:rsid w:val="00831D51"/>
    <w:rsid w:val="0083488D"/>
    <w:rsid w:val="00835544"/>
    <w:rsid w:val="008365E4"/>
    <w:rsid w:val="008373F5"/>
    <w:rsid w:val="00837AA9"/>
    <w:rsid w:val="0084455C"/>
    <w:rsid w:val="00845AE2"/>
    <w:rsid w:val="008472EC"/>
    <w:rsid w:val="00851504"/>
    <w:rsid w:val="00851692"/>
    <w:rsid w:val="00856129"/>
    <w:rsid w:val="00857F47"/>
    <w:rsid w:val="00860A50"/>
    <w:rsid w:val="0086131F"/>
    <w:rsid w:val="008620C1"/>
    <w:rsid w:val="00865272"/>
    <w:rsid w:val="00867D0A"/>
    <w:rsid w:val="00870F42"/>
    <w:rsid w:val="00872088"/>
    <w:rsid w:val="0087407C"/>
    <w:rsid w:val="00875211"/>
    <w:rsid w:val="008819D2"/>
    <w:rsid w:val="00881FBD"/>
    <w:rsid w:val="008832AA"/>
    <w:rsid w:val="008832BC"/>
    <w:rsid w:val="00883D70"/>
    <w:rsid w:val="00884EB1"/>
    <w:rsid w:val="00885D96"/>
    <w:rsid w:val="00885F70"/>
    <w:rsid w:val="008861FC"/>
    <w:rsid w:val="008939E5"/>
    <w:rsid w:val="008A1D8B"/>
    <w:rsid w:val="008A37AE"/>
    <w:rsid w:val="008A3F4E"/>
    <w:rsid w:val="008A5195"/>
    <w:rsid w:val="008B024C"/>
    <w:rsid w:val="008B07DE"/>
    <w:rsid w:val="008B099F"/>
    <w:rsid w:val="008B19AE"/>
    <w:rsid w:val="008B3972"/>
    <w:rsid w:val="008B434B"/>
    <w:rsid w:val="008B5241"/>
    <w:rsid w:val="008C19E4"/>
    <w:rsid w:val="008C37B5"/>
    <w:rsid w:val="008C3A04"/>
    <w:rsid w:val="008C53B0"/>
    <w:rsid w:val="008C6A83"/>
    <w:rsid w:val="008E0C6D"/>
    <w:rsid w:val="008E3252"/>
    <w:rsid w:val="008E4873"/>
    <w:rsid w:val="008E542E"/>
    <w:rsid w:val="008E553B"/>
    <w:rsid w:val="008F3027"/>
    <w:rsid w:val="008F4F21"/>
    <w:rsid w:val="008F58E1"/>
    <w:rsid w:val="009013DE"/>
    <w:rsid w:val="00901460"/>
    <w:rsid w:val="00904F04"/>
    <w:rsid w:val="009069C1"/>
    <w:rsid w:val="00914357"/>
    <w:rsid w:val="00917A14"/>
    <w:rsid w:val="00921E9F"/>
    <w:rsid w:val="009226F1"/>
    <w:rsid w:val="00923339"/>
    <w:rsid w:val="009235A0"/>
    <w:rsid w:val="00923A6F"/>
    <w:rsid w:val="009249B0"/>
    <w:rsid w:val="009252F1"/>
    <w:rsid w:val="00927A56"/>
    <w:rsid w:val="0093114E"/>
    <w:rsid w:val="0093725B"/>
    <w:rsid w:val="009411D6"/>
    <w:rsid w:val="00944C02"/>
    <w:rsid w:val="009461E7"/>
    <w:rsid w:val="009465C9"/>
    <w:rsid w:val="00947685"/>
    <w:rsid w:val="00950A4B"/>
    <w:rsid w:val="0095192D"/>
    <w:rsid w:val="009524AF"/>
    <w:rsid w:val="00953354"/>
    <w:rsid w:val="00957208"/>
    <w:rsid w:val="009613A2"/>
    <w:rsid w:val="00963751"/>
    <w:rsid w:val="00970ECE"/>
    <w:rsid w:val="0097267D"/>
    <w:rsid w:val="00974C92"/>
    <w:rsid w:val="00975EC8"/>
    <w:rsid w:val="00977567"/>
    <w:rsid w:val="00977F72"/>
    <w:rsid w:val="00980F09"/>
    <w:rsid w:val="00980FF3"/>
    <w:rsid w:val="00981F5D"/>
    <w:rsid w:val="009838A0"/>
    <w:rsid w:val="00983D10"/>
    <w:rsid w:val="00985A3C"/>
    <w:rsid w:val="009872E9"/>
    <w:rsid w:val="0099070F"/>
    <w:rsid w:val="00995675"/>
    <w:rsid w:val="0099599C"/>
    <w:rsid w:val="009A1771"/>
    <w:rsid w:val="009A2D1D"/>
    <w:rsid w:val="009A56AA"/>
    <w:rsid w:val="009A6A03"/>
    <w:rsid w:val="009B0A2A"/>
    <w:rsid w:val="009B3206"/>
    <w:rsid w:val="009B47A8"/>
    <w:rsid w:val="009B57A1"/>
    <w:rsid w:val="009B6889"/>
    <w:rsid w:val="009B711F"/>
    <w:rsid w:val="009B7A4F"/>
    <w:rsid w:val="009C07A5"/>
    <w:rsid w:val="009C0E2B"/>
    <w:rsid w:val="009C4BAB"/>
    <w:rsid w:val="009D0A06"/>
    <w:rsid w:val="009D0DD8"/>
    <w:rsid w:val="009D1EF5"/>
    <w:rsid w:val="009D319E"/>
    <w:rsid w:val="009D3595"/>
    <w:rsid w:val="009E4364"/>
    <w:rsid w:val="009E6414"/>
    <w:rsid w:val="009E7A6F"/>
    <w:rsid w:val="009F01D7"/>
    <w:rsid w:val="009F0796"/>
    <w:rsid w:val="009F4BD4"/>
    <w:rsid w:val="009F5474"/>
    <w:rsid w:val="009F54F2"/>
    <w:rsid w:val="009F7AFF"/>
    <w:rsid w:val="00A02DE9"/>
    <w:rsid w:val="00A06104"/>
    <w:rsid w:val="00A0624D"/>
    <w:rsid w:val="00A11782"/>
    <w:rsid w:val="00A15AC0"/>
    <w:rsid w:val="00A16EE5"/>
    <w:rsid w:val="00A172D1"/>
    <w:rsid w:val="00A233D6"/>
    <w:rsid w:val="00A24D20"/>
    <w:rsid w:val="00A267B3"/>
    <w:rsid w:val="00A300C8"/>
    <w:rsid w:val="00A30999"/>
    <w:rsid w:val="00A409FC"/>
    <w:rsid w:val="00A41DF7"/>
    <w:rsid w:val="00A4431B"/>
    <w:rsid w:val="00A44EF6"/>
    <w:rsid w:val="00A4589D"/>
    <w:rsid w:val="00A507FA"/>
    <w:rsid w:val="00A51315"/>
    <w:rsid w:val="00A546A0"/>
    <w:rsid w:val="00A557FB"/>
    <w:rsid w:val="00A60388"/>
    <w:rsid w:val="00A632E3"/>
    <w:rsid w:val="00A65235"/>
    <w:rsid w:val="00A72A7F"/>
    <w:rsid w:val="00A80E03"/>
    <w:rsid w:val="00A829E7"/>
    <w:rsid w:val="00A83D2C"/>
    <w:rsid w:val="00A85644"/>
    <w:rsid w:val="00A864BE"/>
    <w:rsid w:val="00A875C8"/>
    <w:rsid w:val="00A969C1"/>
    <w:rsid w:val="00A96E9C"/>
    <w:rsid w:val="00A9714E"/>
    <w:rsid w:val="00A97332"/>
    <w:rsid w:val="00A97AEE"/>
    <w:rsid w:val="00A97E1E"/>
    <w:rsid w:val="00AA1876"/>
    <w:rsid w:val="00AA2136"/>
    <w:rsid w:val="00AA2737"/>
    <w:rsid w:val="00AA3959"/>
    <w:rsid w:val="00AA4047"/>
    <w:rsid w:val="00AA4BB0"/>
    <w:rsid w:val="00AA6748"/>
    <w:rsid w:val="00AA6FF4"/>
    <w:rsid w:val="00AB164F"/>
    <w:rsid w:val="00AB2339"/>
    <w:rsid w:val="00AB2550"/>
    <w:rsid w:val="00AB4C94"/>
    <w:rsid w:val="00AB585E"/>
    <w:rsid w:val="00AB6A77"/>
    <w:rsid w:val="00AC1578"/>
    <w:rsid w:val="00AC2B47"/>
    <w:rsid w:val="00AC5742"/>
    <w:rsid w:val="00AD3974"/>
    <w:rsid w:val="00AD5706"/>
    <w:rsid w:val="00AD5E6D"/>
    <w:rsid w:val="00AD7EA6"/>
    <w:rsid w:val="00AE0699"/>
    <w:rsid w:val="00AE572C"/>
    <w:rsid w:val="00AF110D"/>
    <w:rsid w:val="00AF2E70"/>
    <w:rsid w:val="00AF7312"/>
    <w:rsid w:val="00B0201C"/>
    <w:rsid w:val="00B031E0"/>
    <w:rsid w:val="00B03D83"/>
    <w:rsid w:val="00B047B7"/>
    <w:rsid w:val="00B056F5"/>
    <w:rsid w:val="00B057A4"/>
    <w:rsid w:val="00B065F6"/>
    <w:rsid w:val="00B06B8F"/>
    <w:rsid w:val="00B07E1F"/>
    <w:rsid w:val="00B125BD"/>
    <w:rsid w:val="00B13509"/>
    <w:rsid w:val="00B13769"/>
    <w:rsid w:val="00B150A4"/>
    <w:rsid w:val="00B16F93"/>
    <w:rsid w:val="00B2040F"/>
    <w:rsid w:val="00B20684"/>
    <w:rsid w:val="00B227A4"/>
    <w:rsid w:val="00B25708"/>
    <w:rsid w:val="00B265F8"/>
    <w:rsid w:val="00B308EE"/>
    <w:rsid w:val="00B30C39"/>
    <w:rsid w:val="00B33846"/>
    <w:rsid w:val="00B34FAD"/>
    <w:rsid w:val="00B373DD"/>
    <w:rsid w:val="00B37CDB"/>
    <w:rsid w:val="00B41A04"/>
    <w:rsid w:val="00B423AE"/>
    <w:rsid w:val="00B43FCD"/>
    <w:rsid w:val="00B445F9"/>
    <w:rsid w:val="00B44B0A"/>
    <w:rsid w:val="00B46B2F"/>
    <w:rsid w:val="00B50571"/>
    <w:rsid w:val="00B513AC"/>
    <w:rsid w:val="00B52168"/>
    <w:rsid w:val="00B62A84"/>
    <w:rsid w:val="00B67653"/>
    <w:rsid w:val="00B70C3B"/>
    <w:rsid w:val="00B70E22"/>
    <w:rsid w:val="00B71C17"/>
    <w:rsid w:val="00B72568"/>
    <w:rsid w:val="00B72CE8"/>
    <w:rsid w:val="00B744A3"/>
    <w:rsid w:val="00B74DD8"/>
    <w:rsid w:val="00B81EAC"/>
    <w:rsid w:val="00B8254C"/>
    <w:rsid w:val="00B8525B"/>
    <w:rsid w:val="00B91716"/>
    <w:rsid w:val="00B9177E"/>
    <w:rsid w:val="00B957A9"/>
    <w:rsid w:val="00B9650F"/>
    <w:rsid w:val="00BA44AB"/>
    <w:rsid w:val="00BA5CD4"/>
    <w:rsid w:val="00BB379A"/>
    <w:rsid w:val="00BB4227"/>
    <w:rsid w:val="00BB5211"/>
    <w:rsid w:val="00BB5ECA"/>
    <w:rsid w:val="00BC111E"/>
    <w:rsid w:val="00BC23E4"/>
    <w:rsid w:val="00BD2DDE"/>
    <w:rsid w:val="00BD3491"/>
    <w:rsid w:val="00BD3603"/>
    <w:rsid w:val="00BD3846"/>
    <w:rsid w:val="00BD38DD"/>
    <w:rsid w:val="00BD48A5"/>
    <w:rsid w:val="00BE4C88"/>
    <w:rsid w:val="00BE5FCB"/>
    <w:rsid w:val="00BE6C25"/>
    <w:rsid w:val="00BE6E74"/>
    <w:rsid w:val="00BF06EA"/>
    <w:rsid w:val="00BF231D"/>
    <w:rsid w:val="00C00E2E"/>
    <w:rsid w:val="00C03274"/>
    <w:rsid w:val="00C0721A"/>
    <w:rsid w:val="00C106B8"/>
    <w:rsid w:val="00C108B4"/>
    <w:rsid w:val="00C10F8E"/>
    <w:rsid w:val="00C12145"/>
    <w:rsid w:val="00C1470C"/>
    <w:rsid w:val="00C16E6C"/>
    <w:rsid w:val="00C17F9B"/>
    <w:rsid w:val="00C25FB9"/>
    <w:rsid w:val="00C261ED"/>
    <w:rsid w:val="00C271F8"/>
    <w:rsid w:val="00C31ABF"/>
    <w:rsid w:val="00C417F9"/>
    <w:rsid w:val="00C41FF8"/>
    <w:rsid w:val="00C47BAC"/>
    <w:rsid w:val="00C5232B"/>
    <w:rsid w:val="00C535AE"/>
    <w:rsid w:val="00C54D35"/>
    <w:rsid w:val="00C56FAB"/>
    <w:rsid w:val="00C57329"/>
    <w:rsid w:val="00C62B9F"/>
    <w:rsid w:val="00C64A91"/>
    <w:rsid w:val="00C65F56"/>
    <w:rsid w:val="00C67E93"/>
    <w:rsid w:val="00C7075B"/>
    <w:rsid w:val="00C72572"/>
    <w:rsid w:val="00C727F2"/>
    <w:rsid w:val="00C73552"/>
    <w:rsid w:val="00C743D2"/>
    <w:rsid w:val="00C76B16"/>
    <w:rsid w:val="00C76B69"/>
    <w:rsid w:val="00C81FAB"/>
    <w:rsid w:val="00C86A1A"/>
    <w:rsid w:val="00C86E7E"/>
    <w:rsid w:val="00C97EFE"/>
    <w:rsid w:val="00CA2AF0"/>
    <w:rsid w:val="00CA468A"/>
    <w:rsid w:val="00CA611A"/>
    <w:rsid w:val="00CA7B4B"/>
    <w:rsid w:val="00CB2EA3"/>
    <w:rsid w:val="00CB3D3D"/>
    <w:rsid w:val="00CC0AC3"/>
    <w:rsid w:val="00CC0CC0"/>
    <w:rsid w:val="00CC48DD"/>
    <w:rsid w:val="00CC599C"/>
    <w:rsid w:val="00CD1B8C"/>
    <w:rsid w:val="00CD37C2"/>
    <w:rsid w:val="00CD4D1A"/>
    <w:rsid w:val="00CE19E6"/>
    <w:rsid w:val="00CE41BE"/>
    <w:rsid w:val="00CE43A8"/>
    <w:rsid w:val="00CE75BE"/>
    <w:rsid w:val="00CE7B4A"/>
    <w:rsid w:val="00CF2445"/>
    <w:rsid w:val="00CF5F9F"/>
    <w:rsid w:val="00CF6C81"/>
    <w:rsid w:val="00D00AFC"/>
    <w:rsid w:val="00D00C5A"/>
    <w:rsid w:val="00D01CA1"/>
    <w:rsid w:val="00D02016"/>
    <w:rsid w:val="00D05923"/>
    <w:rsid w:val="00D10E6B"/>
    <w:rsid w:val="00D1147B"/>
    <w:rsid w:val="00D1466C"/>
    <w:rsid w:val="00D15477"/>
    <w:rsid w:val="00D20345"/>
    <w:rsid w:val="00D20D0B"/>
    <w:rsid w:val="00D22BC1"/>
    <w:rsid w:val="00D268F5"/>
    <w:rsid w:val="00D33CA1"/>
    <w:rsid w:val="00D37AA9"/>
    <w:rsid w:val="00D40E9D"/>
    <w:rsid w:val="00D41AF7"/>
    <w:rsid w:val="00D425DF"/>
    <w:rsid w:val="00D5500C"/>
    <w:rsid w:val="00D56381"/>
    <w:rsid w:val="00D64486"/>
    <w:rsid w:val="00D66F2A"/>
    <w:rsid w:val="00D746C7"/>
    <w:rsid w:val="00D81C98"/>
    <w:rsid w:val="00D822C2"/>
    <w:rsid w:val="00D82933"/>
    <w:rsid w:val="00D85D98"/>
    <w:rsid w:val="00D86E81"/>
    <w:rsid w:val="00D874DF"/>
    <w:rsid w:val="00D90258"/>
    <w:rsid w:val="00D91C34"/>
    <w:rsid w:val="00D928A1"/>
    <w:rsid w:val="00D9546F"/>
    <w:rsid w:val="00D96D8A"/>
    <w:rsid w:val="00DA5D7E"/>
    <w:rsid w:val="00DA6AE7"/>
    <w:rsid w:val="00DA79F8"/>
    <w:rsid w:val="00DB0E9D"/>
    <w:rsid w:val="00DB30C5"/>
    <w:rsid w:val="00DB4381"/>
    <w:rsid w:val="00DB4ED3"/>
    <w:rsid w:val="00DB54CD"/>
    <w:rsid w:val="00DB5B77"/>
    <w:rsid w:val="00DB7FD2"/>
    <w:rsid w:val="00DC0AF0"/>
    <w:rsid w:val="00DC0C6C"/>
    <w:rsid w:val="00DC4A1B"/>
    <w:rsid w:val="00DC4CCD"/>
    <w:rsid w:val="00DC5090"/>
    <w:rsid w:val="00DC5C91"/>
    <w:rsid w:val="00DC6941"/>
    <w:rsid w:val="00DC73C1"/>
    <w:rsid w:val="00DD078E"/>
    <w:rsid w:val="00DD0E25"/>
    <w:rsid w:val="00DD0E43"/>
    <w:rsid w:val="00DD3D30"/>
    <w:rsid w:val="00DD3EDA"/>
    <w:rsid w:val="00DD4AAE"/>
    <w:rsid w:val="00DD5607"/>
    <w:rsid w:val="00DD674D"/>
    <w:rsid w:val="00DD6E9A"/>
    <w:rsid w:val="00DE115C"/>
    <w:rsid w:val="00DE24D5"/>
    <w:rsid w:val="00DE2569"/>
    <w:rsid w:val="00DE4DFE"/>
    <w:rsid w:val="00DE59D6"/>
    <w:rsid w:val="00DE6539"/>
    <w:rsid w:val="00DE6AD2"/>
    <w:rsid w:val="00DF2105"/>
    <w:rsid w:val="00DF458D"/>
    <w:rsid w:val="00DF66A6"/>
    <w:rsid w:val="00DF7D77"/>
    <w:rsid w:val="00E0506B"/>
    <w:rsid w:val="00E05CFB"/>
    <w:rsid w:val="00E05D04"/>
    <w:rsid w:val="00E05E4F"/>
    <w:rsid w:val="00E06A22"/>
    <w:rsid w:val="00E070BB"/>
    <w:rsid w:val="00E07585"/>
    <w:rsid w:val="00E12583"/>
    <w:rsid w:val="00E12A55"/>
    <w:rsid w:val="00E15B05"/>
    <w:rsid w:val="00E15E36"/>
    <w:rsid w:val="00E17B59"/>
    <w:rsid w:val="00E22490"/>
    <w:rsid w:val="00E22B3E"/>
    <w:rsid w:val="00E22BAA"/>
    <w:rsid w:val="00E22D80"/>
    <w:rsid w:val="00E24F48"/>
    <w:rsid w:val="00E250EF"/>
    <w:rsid w:val="00E352A2"/>
    <w:rsid w:val="00E35480"/>
    <w:rsid w:val="00E36089"/>
    <w:rsid w:val="00E36195"/>
    <w:rsid w:val="00E37A4D"/>
    <w:rsid w:val="00E41E75"/>
    <w:rsid w:val="00E47424"/>
    <w:rsid w:val="00E53188"/>
    <w:rsid w:val="00E54898"/>
    <w:rsid w:val="00E6080F"/>
    <w:rsid w:val="00E61102"/>
    <w:rsid w:val="00E632EB"/>
    <w:rsid w:val="00E71699"/>
    <w:rsid w:val="00E72987"/>
    <w:rsid w:val="00E72BB2"/>
    <w:rsid w:val="00E72EFC"/>
    <w:rsid w:val="00E73B64"/>
    <w:rsid w:val="00E751B9"/>
    <w:rsid w:val="00E77CBF"/>
    <w:rsid w:val="00E8083A"/>
    <w:rsid w:val="00E8125A"/>
    <w:rsid w:val="00E81C73"/>
    <w:rsid w:val="00E85D4F"/>
    <w:rsid w:val="00E93006"/>
    <w:rsid w:val="00E95891"/>
    <w:rsid w:val="00E973AE"/>
    <w:rsid w:val="00E9767C"/>
    <w:rsid w:val="00EA1929"/>
    <w:rsid w:val="00EA3B36"/>
    <w:rsid w:val="00EA5C42"/>
    <w:rsid w:val="00EB08FD"/>
    <w:rsid w:val="00EB19F4"/>
    <w:rsid w:val="00EB2268"/>
    <w:rsid w:val="00EB304B"/>
    <w:rsid w:val="00EC0B79"/>
    <w:rsid w:val="00EC13F3"/>
    <w:rsid w:val="00EC1EDE"/>
    <w:rsid w:val="00EC3592"/>
    <w:rsid w:val="00EC62CE"/>
    <w:rsid w:val="00EC6410"/>
    <w:rsid w:val="00ED0313"/>
    <w:rsid w:val="00ED0375"/>
    <w:rsid w:val="00ED1A88"/>
    <w:rsid w:val="00ED1B8E"/>
    <w:rsid w:val="00ED291D"/>
    <w:rsid w:val="00ED2EAA"/>
    <w:rsid w:val="00ED53E2"/>
    <w:rsid w:val="00ED5A95"/>
    <w:rsid w:val="00ED6F87"/>
    <w:rsid w:val="00EE16FE"/>
    <w:rsid w:val="00EE26CE"/>
    <w:rsid w:val="00EF04B1"/>
    <w:rsid w:val="00EF0CC9"/>
    <w:rsid w:val="00EF15BD"/>
    <w:rsid w:val="00EF498B"/>
    <w:rsid w:val="00EF6BE6"/>
    <w:rsid w:val="00EF7C21"/>
    <w:rsid w:val="00F00CBB"/>
    <w:rsid w:val="00F00ECE"/>
    <w:rsid w:val="00F02221"/>
    <w:rsid w:val="00F02843"/>
    <w:rsid w:val="00F03321"/>
    <w:rsid w:val="00F057D5"/>
    <w:rsid w:val="00F122C9"/>
    <w:rsid w:val="00F1386C"/>
    <w:rsid w:val="00F13DC7"/>
    <w:rsid w:val="00F14D92"/>
    <w:rsid w:val="00F1682F"/>
    <w:rsid w:val="00F16EF1"/>
    <w:rsid w:val="00F20F09"/>
    <w:rsid w:val="00F21610"/>
    <w:rsid w:val="00F27BD9"/>
    <w:rsid w:val="00F30939"/>
    <w:rsid w:val="00F33496"/>
    <w:rsid w:val="00F338C4"/>
    <w:rsid w:val="00F341D5"/>
    <w:rsid w:val="00F3449D"/>
    <w:rsid w:val="00F35BC0"/>
    <w:rsid w:val="00F35BC5"/>
    <w:rsid w:val="00F36888"/>
    <w:rsid w:val="00F410A4"/>
    <w:rsid w:val="00F434FA"/>
    <w:rsid w:val="00F448F3"/>
    <w:rsid w:val="00F4568E"/>
    <w:rsid w:val="00F466B8"/>
    <w:rsid w:val="00F478D3"/>
    <w:rsid w:val="00F47C90"/>
    <w:rsid w:val="00F52647"/>
    <w:rsid w:val="00F53780"/>
    <w:rsid w:val="00F54218"/>
    <w:rsid w:val="00F55C79"/>
    <w:rsid w:val="00F560E7"/>
    <w:rsid w:val="00F56E71"/>
    <w:rsid w:val="00F57AEA"/>
    <w:rsid w:val="00F60BCD"/>
    <w:rsid w:val="00F61453"/>
    <w:rsid w:val="00F61631"/>
    <w:rsid w:val="00F629C9"/>
    <w:rsid w:val="00F66105"/>
    <w:rsid w:val="00F730F8"/>
    <w:rsid w:val="00F737F4"/>
    <w:rsid w:val="00F73AE7"/>
    <w:rsid w:val="00F753B2"/>
    <w:rsid w:val="00F7731C"/>
    <w:rsid w:val="00F826BF"/>
    <w:rsid w:val="00F82BD2"/>
    <w:rsid w:val="00F84E18"/>
    <w:rsid w:val="00F84EB9"/>
    <w:rsid w:val="00F85E75"/>
    <w:rsid w:val="00F87711"/>
    <w:rsid w:val="00F90556"/>
    <w:rsid w:val="00F91B1F"/>
    <w:rsid w:val="00F95C02"/>
    <w:rsid w:val="00F96142"/>
    <w:rsid w:val="00FA1156"/>
    <w:rsid w:val="00FA157A"/>
    <w:rsid w:val="00FA2095"/>
    <w:rsid w:val="00FA7812"/>
    <w:rsid w:val="00FB06E6"/>
    <w:rsid w:val="00FB0C66"/>
    <w:rsid w:val="00FB1127"/>
    <w:rsid w:val="00FB3170"/>
    <w:rsid w:val="00FB31ED"/>
    <w:rsid w:val="00FB6D5D"/>
    <w:rsid w:val="00FC09C1"/>
    <w:rsid w:val="00FC2B3B"/>
    <w:rsid w:val="00FC4656"/>
    <w:rsid w:val="00FC625A"/>
    <w:rsid w:val="00FD1782"/>
    <w:rsid w:val="00FD25F0"/>
    <w:rsid w:val="00FD521C"/>
    <w:rsid w:val="00FD576D"/>
    <w:rsid w:val="00FD5E69"/>
    <w:rsid w:val="00FD69B7"/>
    <w:rsid w:val="00FE38EB"/>
    <w:rsid w:val="00FE3BF3"/>
    <w:rsid w:val="00FF3DE3"/>
    <w:rsid w:val="00FF4045"/>
    <w:rsid w:val="00FF6BED"/>
    <w:rsid w:val="00FF7A03"/>
    <w:rsid w:val="05622D32"/>
    <w:rsid w:val="0F7E5099"/>
    <w:rsid w:val="22CA4EBD"/>
    <w:rsid w:val="33AA27AF"/>
    <w:rsid w:val="41237E03"/>
    <w:rsid w:val="4AE84E03"/>
    <w:rsid w:val="635CC82D"/>
    <w:rsid w:val="6A89DE6B"/>
    <w:rsid w:val="6D35781C"/>
    <w:rsid w:val="7659E28C"/>
    <w:rsid w:val="7B25CB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1736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54B6D-BCDC-4AA8-8E35-3751D3BB94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774</TotalTime>
  <Pages>1</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Lesson 3.01: The Importance of Learning About Students</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3.01: The Importance of Learning About Students</dc:title>
  <dc:subject>Lesson 3.01: The Importance of Learning About Students</dc:subject>
  <dc:creator>Texas Education Agency</dc:creator>
  <cp:keywords/>
  <dc:description/>
  <cp:lastModifiedBy>White (she/her), Whitney</cp:lastModifiedBy>
  <cp:revision>488</cp:revision>
  <dcterms:created xsi:type="dcterms:W3CDTF">2022-03-02T13:43:00Z</dcterms:created>
  <dcterms:modified xsi:type="dcterms:W3CDTF">2023-08-28T20:26:00Z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