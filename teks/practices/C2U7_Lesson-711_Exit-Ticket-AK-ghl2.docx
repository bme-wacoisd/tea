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448F3A6A" w14:textId="77777777" w:rsidR="00765832" w:rsidRPr="008D7275" w:rsidRDefault="00765832" w:rsidP="00765832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8D7275">
        <w:rPr>
          <w:rFonts w:cstheme="minorHAnsi"/>
          <w:shd w:val="clear" w:color="auto" w:fill="FFFFFF"/>
        </w:rPr>
        <w:t>Lesson </w:t>
      </w:r>
      <w:r>
        <w:rPr>
          <w:rFonts w:cstheme="minorHAnsi"/>
          <w:shd w:val="clear" w:color="auto" w:fill="FFFFFF"/>
        </w:rPr>
        <w:t>7.11</w:t>
      </w:r>
      <w:r w:rsidRPr="008D7275">
        <w:rPr>
          <w:rFonts w:cstheme="minorHAnsi"/>
          <w:shd w:val="clear" w:color="auto" w:fill="FFFFFF"/>
        </w:rPr>
        <w:t xml:space="preserve">: </w:t>
      </w:r>
      <w:r>
        <w:rPr>
          <w:rFonts w:cstheme="minorHAnsi"/>
          <w:shd w:val="clear" w:color="auto" w:fill="FFFFFF"/>
        </w:rPr>
        <w:t>Metacognition</w:t>
      </w:r>
    </w:p>
    <w:p w14:paraId="29EE9F1C" w14:textId="77777777" w:rsidR="00B125BD" w:rsidRPr="0076583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76583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76583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76583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756D7B0" w14:textId="77777777" w:rsidR="007B6DE5" w:rsidRDefault="00CA5FFF" w:rsidP="00CA5FF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Define metacognition. </w:t>
      </w:r>
    </w:p>
    <w:p w14:paraId="7FB6C1E5" w14:textId="77777777" w:rsidR="007B6DE5" w:rsidRDefault="007B6DE5" w:rsidP="007B6DE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5F14997" w14:textId="77777777" w:rsidR="00EF6DF4" w:rsidRPr="00202CB6" w:rsidRDefault="00EF6DF4" w:rsidP="00EF6DF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i/>
          <w:iCs/>
          <w:color w:val="008000"/>
          <w:sz w:val="22"/>
          <w:szCs w:val="22"/>
        </w:rPr>
      </w:pPr>
      <w:r w:rsidRPr="00202CB6">
        <w:rPr>
          <w:rStyle w:val="eop"/>
          <w:rFonts w:ascii="Calibri" w:hAnsi="Calibri" w:cs="Calibri"/>
          <w:i/>
          <w:iCs/>
          <w:color w:val="008000"/>
          <w:sz w:val="22"/>
          <w:szCs w:val="22"/>
        </w:rPr>
        <w:t xml:space="preserve">Thinking about your thinking. </w:t>
      </w:r>
    </w:p>
    <w:p w14:paraId="31E9B6CA" w14:textId="77777777" w:rsidR="00B85F3D" w:rsidRDefault="00B85F3D" w:rsidP="00B85F3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i/>
          <w:iCs/>
          <w:color w:val="70AD47" w:themeColor="accent6"/>
          <w:sz w:val="22"/>
          <w:szCs w:val="22"/>
        </w:rPr>
      </w:pPr>
    </w:p>
    <w:p w14:paraId="2771205E" w14:textId="7AC810C5" w:rsidR="00B85F3D" w:rsidRDefault="00B85F3D" w:rsidP="00B85F3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Review the image below and record at least three things you would identify </w:t>
      </w:r>
      <w:r w:rsidR="00CD7538">
        <w:rPr>
          <w:rStyle w:val="eop"/>
          <w:rFonts w:ascii="Calibri" w:hAnsi="Calibri" w:cs="Calibri"/>
          <w:sz w:val="22"/>
          <w:szCs w:val="22"/>
        </w:rPr>
        <w:t xml:space="preserve">in a think-aloud. Identify each in terms of a specific metacognitive strategy. </w:t>
      </w:r>
    </w:p>
    <w:p w14:paraId="54FA0FD5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6082DA1" w14:textId="21FF4304" w:rsidR="00CD7538" w:rsidRDefault="00DF6DD3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DF6DD3">
        <w:rPr>
          <w:rStyle w:val="eop"/>
          <w:rFonts w:ascii="Calibri" w:hAnsi="Calibri" w:cs="Calibri"/>
          <w:noProof/>
          <w:sz w:val="22"/>
          <w:szCs w:val="22"/>
        </w:rPr>
        <w:drawing>
          <wp:inline distT="0" distB="0" distL="0" distR="0" wp14:anchorId="2A9232B3" wp14:editId="3831C160">
            <wp:extent cx="2984740" cy="2712650"/>
            <wp:effectExtent l="0" t="0" r="6350" b="0"/>
            <wp:docPr id="5" name="Picture 5" descr="Top Image: A picture of the sun in the top left corner of the box, with a soccer ball in the center and a shadow of the ball on cast toward the right side of the box.&#10;&#10;Bottom Image:  A picture of the sun in the top left corner of the box, with a soccer ball in the center. There is a table over the soccer ball creating shade underneath the b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op Image: A picture of the sun in the top left corner of the box, with a soccer ball in the center and a shadow of the ball on cast toward the right side of the box.&#10;&#10;Bottom Image:  A picture of the sun in the top left corner of the box, with a soccer ball in the center. There is a table over the soccer ball creating shade underneath the ball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77" cy="27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3F" w:rsidRPr="0039473F">
        <w:rPr>
          <w:rStyle w:val="eop"/>
          <w:rFonts w:ascii="Calibri" w:hAnsi="Calibri" w:cs="Calibri"/>
          <w:noProof/>
          <w:sz w:val="22"/>
          <w:szCs w:val="22"/>
        </w:rPr>
        <w:drawing>
          <wp:inline distT="0" distB="0" distL="0" distR="0" wp14:anchorId="13F8044F" wp14:editId="25E9AF28">
            <wp:extent cx="2518913" cy="2689760"/>
            <wp:effectExtent l="0" t="0" r="0" b="0"/>
            <wp:docPr id="4" name="Picture 4" descr="Top image: Time A shows the sun on the left side of the page and a person standing to the right of the sun. The shadow is cast toward the lower righthand corner of the box.&#10;&#10;Bottom image: Time B shows the sun in the upper right side of the page with a person standing to the left of the sun. The person's shadow is cast towards the lower lefthand of the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 image: Time A shows the sun on the left side of the page and a person standing to the right of the sun. The shadow is cast toward the lower righthand corner of the box.&#10;&#10;Bottom image: Time B shows the sun in the upper right side of the page with a person standing to the left of the sun. The person's shadow is cast towards the lower lefthand of the scre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226" cy="2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DD3">
        <w:rPr>
          <w:noProof/>
        </w:rPr>
        <w:t xml:space="preserve"> </w:t>
      </w:r>
    </w:p>
    <w:p w14:paraId="6B5D054D" w14:textId="78EB9310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ED3CFDB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686689D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311273A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7538" w:rsidRPr="007C7E29" w14:paraId="5FCF2FBA" w14:textId="77777777" w:rsidTr="00CD7538">
        <w:tc>
          <w:tcPr>
            <w:tcW w:w="4675" w:type="dxa"/>
          </w:tcPr>
          <w:p w14:paraId="7CACA824" w14:textId="006F7616" w:rsidR="00CD7538" w:rsidRPr="0049675E" w:rsidRDefault="007C7E29" w:rsidP="004967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</w:pPr>
            <w:r w:rsidRPr="0049675E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Three things I would identify in a think-aloud</w:t>
            </w:r>
          </w:p>
        </w:tc>
        <w:tc>
          <w:tcPr>
            <w:tcW w:w="4675" w:type="dxa"/>
          </w:tcPr>
          <w:p w14:paraId="06BB7048" w14:textId="2364387C" w:rsidR="00CD7538" w:rsidRPr="0049675E" w:rsidRDefault="007C7E29" w:rsidP="004967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</w:pPr>
            <w:r w:rsidRPr="0049675E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Metacognitive strategy used</w:t>
            </w:r>
          </w:p>
        </w:tc>
      </w:tr>
      <w:tr w:rsidR="00CD7538" w14:paraId="21BE7572" w14:textId="77777777" w:rsidTr="00CD7538">
        <w:tc>
          <w:tcPr>
            <w:tcW w:w="4675" w:type="dxa"/>
          </w:tcPr>
          <w:p w14:paraId="2A66EDE7" w14:textId="2D9294FA" w:rsidR="00CD7538" w:rsidRPr="00202CB6" w:rsidRDefault="00202CB6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202CB6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Answers will vary</w:t>
            </w:r>
          </w:p>
        </w:tc>
        <w:tc>
          <w:tcPr>
            <w:tcW w:w="4675" w:type="dxa"/>
          </w:tcPr>
          <w:p w14:paraId="49C19002" w14:textId="6B6A067F" w:rsidR="00CD7538" w:rsidRPr="00202CB6" w:rsidRDefault="00202CB6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202CB6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Answers will vary</w:t>
            </w:r>
          </w:p>
        </w:tc>
      </w:tr>
      <w:tr w:rsidR="00CD7538" w14:paraId="1F912165" w14:textId="77777777" w:rsidTr="00CD7538">
        <w:tc>
          <w:tcPr>
            <w:tcW w:w="4675" w:type="dxa"/>
          </w:tcPr>
          <w:p w14:paraId="22AC4C4A" w14:textId="77777777" w:rsidR="00CD7538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46F77D5D" w14:textId="77777777" w:rsidR="00CD7538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</w:tr>
      <w:tr w:rsidR="007C7E29" w14:paraId="64CA65A5" w14:textId="77777777" w:rsidTr="00CD7538">
        <w:tc>
          <w:tcPr>
            <w:tcW w:w="4675" w:type="dxa"/>
          </w:tcPr>
          <w:p w14:paraId="47A6643C" w14:textId="77777777" w:rsidR="007C7E29" w:rsidRDefault="007C7E29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55602724" w14:textId="77777777" w:rsidR="007C7E29" w:rsidRDefault="007C7E29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</w:tr>
    </w:tbl>
    <w:p w14:paraId="6B5AB003" w14:textId="77777777" w:rsidR="00CD7538" w:rsidRPr="0049675E" w:rsidRDefault="00CD7538" w:rsidP="0049675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27DF3C0" w14:textId="77777777" w:rsidR="007B6DE5" w:rsidRDefault="007B6DE5" w:rsidP="007B6DE5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AF752B" w14:textId="77777777" w:rsidR="007B6DE5" w:rsidRDefault="007B6DE5" w:rsidP="007B6DE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2384D56" w14:textId="77777777" w:rsidR="00B125BD" w:rsidRPr="00D20D0B" w:rsidRDefault="00B125BD" w:rsidP="003514CB"/>
    <w:sectPr w:rsidR="00B125BD" w:rsidRPr="00D20D0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74717" w14:textId="77777777" w:rsidR="00C70D99" w:rsidRDefault="00C70D99" w:rsidP="004C62A0">
      <w:pPr>
        <w:spacing w:after="0" w:line="240" w:lineRule="auto"/>
      </w:pPr>
      <w:r>
        <w:separator/>
      </w:r>
    </w:p>
  </w:endnote>
  <w:endnote w:type="continuationSeparator" w:id="0">
    <w:p w14:paraId="2845E2C3" w14:textId="77777777" w:rsidR="00C70D99" w:rsidRDefault="00C70D99" w:rsidP="004C62A0">
      <w:pPr>
        <w:spacing w:after="0" w:line="240" w:lineRule="auto"/>
      </w:pPr>
      <w:r>
        <w:continuationSeparator/>
      </w:r>
    </w:p>
  </w:endnote>
  <w:endnote w:type="continuationNotice" w:id="1">
    <w:p w14:paraId="0C0AA9F0" w14:textId="77777777" w:rsidR="00C70D99" w:rsidRDefault="00C70D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01CFAFA" w:rsidR="00D96D8A" w:rsidRPr="000A05DA" w:rsidRDefault="000A05DA" w:rsidP="000A05D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ECD62" w14:textId="77777777" w:rsidR="00C70D99" w:rsidRDefault="00C70D99" w:rsidP="004C62A0">
      <w:pPr>
        <w:spacing w:after="0" w:line="240" w:lineRule="auto"/>
      </w:pPr>
      <w:r>
        <w:separator/>
      </w:r>
    </w:p>
  </w:footnote>
  <w:footnote w:type="continuationSeparator" w:id="0">
    <w:p w14:paraId="15752F25" w14:textId="77777777" w:rsidR="00C70D99" w:rsidRDefault="00C70D99" w:rsidP="004C62A0">
      <w:pPr>
        <w:spacing w:after="0" w:line="240" w:lineRule="auto"/>
      </w:pPr>
      <w:r>
        <w:continuationSeparator/>
      </w:r>
    </w:p>
  </w:footnote>
  <w:footnote w:type="continuationNotice" w:id="1">
    <w:p w14:paraId="12802424" w14:textId="77777777" w:rsidR="00C70D99" w:rsidRDefault="00C70D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8B47ED4" w:rsidR="004C62A0" w:rsidRDefault="00470BF2" w:rsidP="0049675E">
    <w:pPr>
      <w:pStyle w:val="Header"/>
      <w:spacing w:after="120"/>
    </w:pPr>
    <w:r>
      <w:rPr>
        <w:noProof/>
      </w:rPr>
      <w:drawing>
        <wp:inline distT="0" distB="0" distL="0" distR="0" wp14:anchorId="4D0A61C7" wp14:editId="2255DBA6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634"/>
    <w:multiLevelType w:val="multilevel"/>
    <w:tmpl w:val="D506FB18"/>
    <w:lvl w:ilvl="0">
      <w:start w:val="1"/>
      <w:numFmt w:val="bullet"/>
      <w:lvlText w:val=""/>
      <w:lvlJc w:val="left"/>
      <w:pPr>
        <w:tabs>
          <w:tab w:val="num" w:pos="-3744"/>
        </w:tabs>
        <w:ind w:left="-374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-3024"/>
        </w:tabs>
        <w:ind w:left="-302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304"/>
        </w:tabs>
        <w:ind w:left="-23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584"/>
        </w:tabs>
        <w:ind w:left="-15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864"/>
        </w:tabs>
        <w:ind w:left="-8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144"/>
        </w:tabs>
        <w:ind w:left="-1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B87"/>
    <w:multiLevelType w:val="multilevel"/>
    <w:tmpl w:val="0AAA73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C777187"/>
    <w:multiLevelType w:val="multilevel"/>
    <w:tmpl w:val="2CCCE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CDB63B6"/>
    <w:multiLevelType w:val="multilevel"/>
    <w:tmpl w:val="234C8F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84D"/>
    <w:multiLevelType w:val="multilevel"/>
    <w:tmpl w:val="196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B08B3"/>
    <w:multiLevelType w:val="hybridMultilevel"/>
    <w:tmpl w:val="BA7CC2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067CF"/>
    <w:multiLevelType w:val="hybridMultilevel"/>
    <w:tmpl w:val="8B9A3E4C"/>
    <w:lvl w:ilvl="0" w:tplc="88ACD710">
      <w:start w:val="1"/>
      <w:numFmt w:val="bullet"/>
      <w:lvlText w:val="•"/>
      <w:lvlJc w:val="left"/>
      <w:pPr>
        <w:ind w:left="7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9A64B3"/>
    <w:multiLevelType w:val="multilevel"/>
    <w:tmpl w:val="EF5054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58A7107"/>
    <w:multiLevelType w:val="multilevel"/>
    <w:tmpl w:val="BF4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303B33"/>
    <w:multiLevelType w:val="multilevel"/>
    <w:tmpl w:val="B92099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675"/>
    <w:multiLevelType w:val="hybridMultilevel"/>
    <w:tmpl w:val="FD9E2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076734"/>
    <w:multiLevelType w:val="multilevel"/>
    <w:tmpl w:val="EFC4E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A435D"/>
    <w:multiLevelType w:val="multilevel"/>
    <w:tmpl w:val="8E1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744DF9"/>
    <w:multiLevelType w:val="hybridMultilevel"/>
    <w:tmpl w:val="3878E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16E01"/>
    <w:multiLevelType w:val="multilevel"/>
    <w:tmpl w:val="B89243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29FA"/>
    <w:multiLevelType w:val="multilevel"/>
    <w:tmpl w:val="8E1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3A1530"/>
    <w:multiLevelType w:val="multilevel"/>
    <w:tmpl w:val="08A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0A4745"/>
    <w:multiLevelType w:val="multilevel"/>
    <w:tmpl w:val="E5B62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DF85B91"/>
    <w:multiLevelType w:val="multilevel"/>
    <w:tmpl w:val="0608DE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F1F2774"/>
    <w:multiLevelType w:val="multilevel"/>
    <w:tmpl w:val="9C8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00301B"/>
    <w:multiLevelType w:val="multilevel"/>
    <w:tmpl w:val="6234B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8387045"/>
    <w:multiLevelType w:val="hybridMultilevel"/>
    <w:tmpl w:val="8C761AF6"/>
    <w:lvl w:ilvl="0" w:tplc="04090001">
      <w:start w:val="1"/>
      <w:numFmt w:val="bullet"/>
      <w:lvlText w:val=""/>
      <w:lvlJc w:val="left"/>
      <w:pPr>
        <w:ind w:left="72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A109BB"/>
    <w:multiLevelType w:val="multilevel"/>
    <w:tmpl w:val="DA2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A15FEF"/>
    <w:multiLevelType w:val="hybridMultilevel"/>
    <w:tmpl w:val="8604D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E6AF2"/>
    <w:multiLevelType w:val="multilevel"/>
    <w:tmpl w:val="079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7A316B"/>
    <w:multiLevelType w:val="multilevel"/>
    <w:tmpl w:val="250A386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E385A"/>
    <w:multiLevelType w:val="multilevel"/>
    <w:tmpl w:val="11568DE4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942549"/>
    <w:multiLevelType w:val="multilevel"/>
    <w:tmpl w:val="3CFC0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3425796">
    <w:abstractNumId w:val="6"/>
  </w:num>
  <w:num w:numId="2" w16cid:durableId="920404595">
    <w:abstractNumId w:val="14"/>
  </w:num>
  <w:num w:numId="3" w16cid:durableId="1117455476">
    <w:abstractNumId w:val="10"/>
  </w:num>
  <w:num w:numId="4" w16cid:durableId="1221791951">
    <w:abstractNumId w:val="27"/>
  </w:num>
  <w:num w:numId="5" w16cid:durableId="1422751178">
    <w:abstractNumId w:val="17"/>
  </w:num>
  <w:num w:numId="6" w16cid:durableId="1212695291">
    <w:abstractNumId w:val="16"/>
  </w:num>
  <w:num w:numId="7" w16cid:durableId="1810393855">
    <w:abstractNumId w:val="23"/>
  </w:num>
  <w:num w:numId="8" w16cid:durableId="1653212272">
    <w:abstractNumId w:val="1"/>
  </w:num>
  <w:num w:numId="9" w16cid:durableId="851794884">
    <w:abstractNumId w:val="20"/>
  </w:num>
  <w:num w:numId="10" w16cid:durableId="612134284">
    <w:abstractNumId w:val="18"/>
  </w:num>
  <w:num w:numId="11" w16cid:durableId="1367632218">
    <w:abstractNumId w:val="2"/>
  </w:num>
  <w:num w:numId="12" w16cid:durableId="1946226171">
    <w:abstractNumId w:val="0"/>
  </w:num>
  <w:num w:numId="13" w16cid:durableId="931157943">
    <w:abstractNumId w:val="3"/>
  </w:num>
  <w:num w:numId="14" w16cid:durableId="1107501142">
    <w:abstractNumId w:val="26"/>
  </w:num>
  <w:num w:numId="15" w16cid:durableId="1384985125">
    <w:abstractNumId w:val="29"/>
  </w:num>
  <w:num w:numId="16" w16cid:durableId="2046363277">
    <w:abstractNumId w:val="9"/>
  </w:num>
  <w:num w:numId="17" w16cid:durableId="1497190227">
    <w:abstractNumId w:val="4"/>
  </w:num>
  <w:num w:numId="18" w16cid:durableId="283004249">
    <w:abstractNumId w:val="19"/>
  </w:num>
  <w:num w:numId="19" w16cid:durableId="565146326">
    <w:abstractNumId w:val="8"/>
  </w:num>
  <w:num w:numId="20" w16cid:durableId="1351646644">
    <w:abstractNumId w:val="21"/>
  </w:num>
  <w:num w:numId="21" w16cid:durableId="186605282">
    <w:abstractNumId w:val="7"/>
  </w:num>
  <w:num w:numId="22" w16cid:durableId="1505824479">
    <w:abstractNumId w:val="11"/>
  </w:num>
  <w:num w:numId="23" w16cid:durableId="507183928">
    <w:abstractNumId w:val="15"/>
  </w:num>
  <w:num w:numId="24" w16cid:durableId="1406342776">
    <w:abstractNumId w:val="25"/>
  </w:num>
  <w:num w:numId="25" w16cid:durableId="1481455804">
    <w:abstractNumId w:val="24"/>
  </w:num>
  <w:num w:numId="26" w16cid:durableId="265775020">
    <w:abstractNumId w:val="28"/>
  </w:num>
  <w:num w:numId="27" w16cid:durableId="306085783">
    <w:abstractNumId w:val="5"/>
  </w:num>
  <w:num w:numId="28" w16cid:durableId="84569836">
    <w:abstractNumId w:val="12"/>
  </w:num>
  <w:num w:numId="29" w16cid:durableId="1871066646">
    <w:abstractNumId w:val="22"/>
  </w:num>
  <w:num w:numId="30" w16cid:durableId="93336462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24"/>
    <w:rsid w:val="000033FD"/>
    <w:rsid w:val="000115FB"/>
    <w:rsid w:val="00011E61"/>
    <w:rsid w:val="000133B3"/>
    <w:rsid w:val="00015EA8"/>
    <w:rsid w:val="000174FC"/>
    <w:rsid w:val="000178A9"/>
    <w:rsid w:val="00020294"/>
    <w:rsid w:val="000229D7"/>
    <w:rsid w:val="00025E27"/>
    <w:rsid w:val="00041002"/>
    <w:rsid w:val="0004206A"/>
    <w:rsid w:val="0004215D"/>
    <w:rsid w:val="00042A32"/>
    <w:rsid w:val="0004463E"/>
    <w:rsid w:val="00045E66"/>
    <w:rsid w:val="00046E85"/>
    <w:rsid w:val="00047496"/>
    <w:rsid w:val="000559B0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27A"/>
    <w:rsid w:val="00087C6A"/>
    <w:rsid w:val="00097D52"/>
    <w:rsid w:val="00097EAA"/>
    <w:rsid w:val="000A05DA"/>
    <w:rsid w:val="000A0D14"/>
    <w:rsid w:val="000A2505"/>
    <w:rsid w:val="000A3608"/>
    <w:rsid w:val="000A5534"/>
    <w:rsid w:val="000A70DF"/>
    <w:rsid w:val="000B0771"/>
    <w:rsid w:val="000B3848"/>
    <w:rsid w:val="000B5088"/>
    <w:rsid w:val="000B5C9F"/>
    <w:rsid w:val="000C3037"/>
    <w:rsid w:val="000C4AC7"/>
    <w:rsid w:val="000C691D"/>
    <w:rsid w:val="000D0A3B"/>
    <w:rsid w:val="000D148B"/>
    <w:rsid w:val="000E1CA6"/>
    <w:rsid w:val="000F1007"/>
    <w:rsid w:val="000F2E0A"/>
    <w:rsid w:val="000F6D4B"/>
    <w:rsid w:val="000F7B0A"/>
    <w:rsid w:val="00102BDE"/>
    <w:rsid w:val="0010418B"/>
    <w:rsid w:val="001052F9"/>
    <w:rsid w:val="001107C2"/>
    <w:rsid w:val="00111937"/>
    <w:rsid w:val="0011265A"/>
    <w:rsid w:val="00112742"/>
    <w:rsid w:val="001151F3"/>
    <w:rsid w:val="00121103"/>
    <w:rsid w:val="00124F90"/>
    <w:rsid w:val="0012574F"/>
    <w:rsid w:val="00127578"/>
    <w:rsid w:val="00130E94"/>
    <w:rsid w:val="00131003"/>
    <w:rsid w:val="00133E28"/>
    <w:rsid w:val="001358D6"/>
    <w:rsid w:val="00137728"/>
    <w:rsid w:val="0014127A"/>
    <w:rsid w:val="00142769"/>
    <w:rsid w:val="001449A3"/>
    <w:rsid w:val="00144F5B"/>
    <w:rsid w:val="00145EA2"/>
    <w:rsid w:val="00155A96"/>
    <w:rsid w:val="00157E76"/>
    <w:rsid w:val="00161CA4"/>
    <w:rsid w:val="001639FF"/>
    <w:rsid w:val="00166CE0"/>
    <w:rsid w:val="00167350"/>
    <w:rsid w:val="00167710"/>
    <w:rsid w:val="0017075E"/>
    <w:rsid w:val="001719D5"/>
    <w:rsid w:val="00172582"/>
    <w:rsid w:val="00173569"/>
    <w:rsid w:val="00174340"/>
    <w:rsid w:val="00176A6B"/>
    <w:rsid w:val="00176A90"/>
    <w:rsid w:val="0017723D"/>
    <w:rsid w:val="00180C33"/>
    <w:rsid w:val="001838F1"/>
    <w:rsid w:val="001849B6"/>
    <w:rsid w:val="0018521B"/>
    <w:rsid w:val="00187B12"/>
    <w:rsid w:val="0019444C"/>
    <w:rsid w:val="00197504"/>
    <w:rsid w:val="001A0449"/>
    <w:rsid w:val="001A0E15"/>
    <w:rsid w:val="001A35C6"/>
    <w:rsid w:val="001A46C0"/>
    <w:rsid w:val="001A4CF4"/>
    <w:rsid w:val="001A7ECA"/>
    <w:rsid w:val="001B193C"/>
    <w:rsid w:val="001B20D1"/>
    <w:rsid w:val="001B3F2B"/>
    <w:rsid w:val="001B5294"/>
    <w:rsid w:val="001B7467"/>
    <w:rsid w:val="001C0565"/>
    <w:rsid w:val="001C11F8"/>
    <w:rsid w:val="001C33C4"/>
    <w:rsid w:val="001C40DB"/>
    <w:rsid w:val="001D21BD"/>
    <w:rsid w:val="001D594C"/>
    <w:rsid w:val="001D5D0D"/>
    <w:rsid w:val="001D608C"/>
    <w:rsid w:val="001E1ECA"/>
    <w:rsid w:val="001E20D6"/>
    <w:rsid w:val="001E233E"/>
    <w:rsid w:val="001F0FCE"/>
    <w:rsid w:val="001F3CE2"/>
    <w:rsid w:val="001F4177"/>
    <w:rsid w:val="002028B5"/>
    <w:rsid w:val="00202CB6"/>
    <w:rsid w:val="0020541D"/>
    <w:rsid w:val="0020573E"/>
    <w:rsid w:val="00205834"/>
    <w:rsid w:val="00205E12"/>
    <w:rsid w:val="00210CBA"/>
    <w:rsid w:val="002113EC"/>
    <w:rsid w:val="002133F4"/>
    <w:rsid w:val="00213B34"/>
    <w:rsid w:val="00221F33"/>
    <w:rsid w:val="00224925"/>
    <w:rsid w:val="00225C03"/>
    <w:rsid w:val="0022637A"/>
    <w:rsid w:val="002314C1"/>
    <w:rsid w:val="00232AE1"/>
    <w:rsid w:val="00235E51"/>
    <w:rsid w:val="00237075"/>
    <w:rsid w:val="0023723D"/>
    <w:rsid w:val="00237D47"/>
    <w:rsid w:val="00237EEE"/>
    <w:rsid w:val="0024013D"/>
    <w:rsid w:val="00241BEB"/>
    <w:rsid w:val="00241CB1"/>
    <w:rsid w:val="0024645F"/>
    <w:rsid w:val="002467ED"/>
    <w:rsid w:val="00246C66"/>
    <w:rsid w:val="00250B95"/>
    <w:rsid w:val="00261704"/>
    <w:rsid w:val="002623E4"/>
    <w:rsid w:val="00263B5B"/>
    <w:rsid w:val="00265E1A"/>
    <w:rsid w:val="00266BCD"/>
    <w:rsid w:val="002706DC"/>
    <w:rsid w:val="002743C1"/>
    <w:rsid w:val="00275B59"/>
    <w:rsid w:val="00275EC2"/>
    <w:rsid w:val="00282B25"/>
    <w:rsid w:val="00293953"/>
    <w:rsid w:val="002958C8"/>
    <w:rsid w:val="00295EE5"/>
    <w:rsid w:val="002A1BD6"/>
    <w:rsid w:val="002A20E7"/>
    <w:rsid w:val="002A2D88"/>
    <w:rsid w:val="002A5281"/>
    <w:rsid w:val="002A5412"/>
    <w:rsid w:val="002B5A55"/>
    <w:rsid w:val="002C08D1"/>
    <w:rsid w:val="002C0F42"/>
    <w:rsid w:val="002D2D9A"/>
    <w:rsid w:val="002D55BE"/>
    <w:rsid w:val="002D60A2"/>
    <w:rsid w:val="002E185D"/>
    <w:rsid w:val="002E2853"/>
    <w:rsid w:val="002E58E1"/>
    <w:rsid w:val="002F18F6"/>
    <w:rsid w:val="003024A8"/>
    <w:rsid w:val="00302D49"/>
    <w:rsid w:val="00302F36"/>
    <w:rsid w:val="0030416B"/>
    <w:rsid w:val="00307F48"/>
    <w:rsid w:val="00310274"/>
    <w:rsid w:val="003108E8"/>
    <w:rsid w:val="00311365"/>
    <w:rsid w:val="0031310B"/>
    <w:rsid w:val="00323E80"/>
    <w:rsid w:val="0032534F"/>
    <w:rsid w:val="0032795E"/>
    <w:rsid w:val="00330D9D"/>
    <w:rsid w:val="00340F20"/>
    <w:rsid w:val="00341F28"/>
    <w:rsid w:val="003472BD"/>
    <w:rsid w:val="00350A27"/>
    <w:rsid w:val="003514CB"/>
    <w:rsid w:val="00351AD7"/>
    <w:rsid w:val="00356660"/>
    <w:rsid w:val="00361752"/>
    <w:rsid w:val="00367254"/>
    <w:rsid w:val="00370686"/>
    <w:rsid w:val="00387804"/>
    <w:rsid w:val="00390F9D"/>
    <w:rsid w:val="003924EB"/>
    <w:rsid w:val="0039473F"/>
    <w:rsid w:val="003948FF"/>
    <w:rsid w:val="0039578E"/>
    <w:rsid w:val="003978B0"/>
    <w:rsid w:val="003A097F"/>
    <w:rsid w:val="003A0DD4"/>
    <w:rsid w:val="003A4E40"/>
    <w:rsid w:val="003B10EE"/>
    <w:rsid w:val="003B7596"/>
    <w:rsid w:val="003B7AAB"/>
    <w:rsid w:val="003B7CF7"/>
    <w:rsid w:val="003C34D2"/>
    <w:rsid w:val="003C3DAC"/>
    <w:rsid w:val="003C53E5"/>
    <w:rsid w:val="003C63C0"/>
    <w:rsid w:val="003C7A74"/>
    <w:rsid w:val="003D0313"/>
    <w:rsid w:val="003D3572"/>
    <w:rsid w:val="003D470E"/>
    <w:rsid w:val="003D4FA3"/>
    <w:rsid w:val="003D57F9"/>
    <w:rsid w:val="003E17DB"/>
    <w:rsid w:val="003E650D"/>
    <w:rsid w:val="003E6C16"/>
    <w:rsid w:val="003F3C99"/>
    <w:rsid w:val="003F7197"/>
    <w:rsid w:val="003F74A3"/>
    <w:rsid w:val="00403D3E"/>
    <w:rsid w:val="004043FE"/>
    <w:rsid w:val="004045D3"/>
    <w:rsid w:val="00405535"/>
    <w:rsid w:val="004079B1"/>
    <w:rsid w:val="00413E82"/>
    <w:rsid w:val="0041594F"/>
    <w:rsid w:val="0042156A"/>
    <w:rsid w:val="00422BBA"/>
    <w:rsid w:val="00423F9E"/>
    <w:rsid w:val="0042580A"/>
    <w:rsid w:val="00427C5A"/>
    <w:rsid w:val="0043342A"/>
    <w:rsid w:val="00434F2A"/>
    <w:rsid w:val="00435D9B"/>
    <w:rsid w:val="0043631E"/>
    <w:rsid w:val="00437ADE"/>
    <w:rsid w:val="00437F51"/>
    <w:rsid w:val="00441AC0"/>
    <w:rsid w:val="004427B5"/>
    <w:rsid w:val="00444BA0"/>
    <w:rsid w:val="00447D20"/>
    <w:rsid w:val="00450FE6"/>
    <w:rsid w:val="00455D97"/>
    <w:rsid w:val="00456ACE"/>
    <w:rsid w:val="004636CF"/>
    <w:rsid w:val="004659AB"/>
    <w:rsid w:val="00466ABF"/>
    <w:rsid w:val="00467678"/>
    <w:rsid w:val="00467B99"/>
    <w:rsid w:val="00470BF2"/>
    <w:rsid w:val="00482C9F"/>
    <w:rsid w:val="00483BF5"/>
    <w:rsid w:val="004868C7"/>
    <w:rsid w:val="00490658"/>
    <w:rsid w:val="004918D2"/>
    <w:rsid w:val="00493E8B"/>
    <w:rsid w:val="0049675E"/>
    <w:rsid w:val="004A3625"/>
    <w:rsid w:val="004A3F9D"/>
    <w:rsid w:val="004A697E"/>
    <w:rsid w:val="004A6FD4"/>
    <w:rsid w:val="004A71EA"/>
    <w:rsid w:val="004B0223"/>
    <w:rsid w:val="004B0AAC"/>
    <w:rsid w:val="004B4A73"/>
    <w:rsid w:val="004B5D56"/>
    <w:rsid w:val="004C100F"/>
    <w:rsid w:val="004C5B3E"/>
    <w:rsid w:val="004C5F44"/>
    <w:rsid w:val="004C62A0"/>
    <w:rsid w:val="004C63F6"/>
    <w:rsid w:val="004D242A"/>
    <w:rsid w:val="004D695C"/>
    <w:rsid w:val="004D6E86"/>
    <w:rsid w:val="004E08BC"/>
    <w:rsid w:val="004E4A46"/>
    <w:rsid w:val="004F0E23"/>
    <w:rsid w:val="004F0F83"/>
    <w:rsid w:val="004F1FB1"/>
    <w:rsid w:val="00500534"/>
    <w:rsid w:val="00500A85"/>
    <w:rsid w:val="005063B6"/>
    <w:rsid w:val="005063E3"/>
    <w:rsid w:val="00506C50"/>
    <w:rsid w:val="00506CA1"/>
    <w:rsid w:val="0052183C"/>
    <w:rsid w:val="0052197B"/>
    <w:rsid w:val="00522337"/>
    <w:rsid w:val="00526277"/>
    <w:rsid w:val="005262BE"/>
    <w:rsid w:val="005274CD"/>
    <w:rsid w:val="00530E59"/>
    <w:rsid w:val="005317D3"/>
    <w:rsid w:val="00537175"/>
    <w:rsid w:val="00541DA1"/>
    <w:rsid w:val="00541DD5"/>
    <w:rsid w:val="00545651"/>
    <w:rsid w:val="0054581C"/>
    <w:rsid w:val="00545A1B"/>
    <w:rsid w:val="00551096"/>
    <w:rsid w:val="00551C72"/>
    <w:rsid w:val="00560143"/>
    <w:rsid w:val="00560CA9"/>
    <w:rsid w:val="005652DC"/>
    <w:rsid w:val="0056631E"/>
    <w:rsid w:val="00566A88"/>
    <w:rsid w:val="005702D1"/>
    <w:rsid w:val="005726D9"/>
    <w:rsid w:val="0057276E"/>
    <w:rsid w:val="00572A56"/>
    <w:rsid w:val="0057746F"/>
    <w:rsid w:val="00581FFF"/>
    <w:rsid w:val="00584C49"/>
    <w:rsid w:val="00585937"/>
    <w:rsid w:val="0058621E"/>
    <w:rsid w:val="00590E30"/>
    <w:rsid w:val="00592924"/>
    <w:rsid w:val="00596EF7"/>
    <w:rsid w:val="005974D0"/>
    <w:rsid w:val="005A40D9"/>
    <w:rsid w:val="005A491F"/>
    <w:rsid w:val="005A5079"/>
    <w:rsid w:val="005B0527"/>
    <w:rsid w:val="005B05D3"/>
    <w:rsid w:val="005C3C2F"/>
    <w:rsid w:val="005C5DB7"/>
    <w:rsid w:val="005C68B4"/>
    <w:rsid w:val="005D0957"/>
    <w:rsid w:val="005D19FF"/>
    <w:rsid w:val="005D4269"/>
    <w:rsid w:val="005D5BD2"/>
    <w:rsid w:val="005D5CDC"/>
    <w:rsid w:val="005D5F4D"/>
    <w:rsid w:val="005D7748"/>
    <w:rsid w:val="005E31B6"/>
    <w:rsid w:val="005E48C1"/>
    <w:rsid w:val="005E6172"/>
    <w:rsid w:val="005F02C0"/>
    <w:rsid w:val="005F0E7A"/>
    <w:rsid w:val="005F2206"/>
    <w:rsid w:val="005F5393"/>
    <w:rsid w:val="00602ABE"/>
    <w:rsid w:val="00611655"/>
    <w:rsid w:val="00616B4F"/>
    <w:rsid w:val="00617A10"/>
    <w:rsid w:val="006224EC"/>
    <w:rsid w:val="00622EE7"/>
    <w:rsid w:val="00626ABE"/>
    <w:rsid w:val="0063060E"/>
    <w:rsid w:val="00636161"/>
    <w:rsid w:val="006403A8"/>
    <w:rsid w:val="0065012A"/>
    <w:rsid w:val="0065018F"/>
    <w:rsid w:val="00652F88"/>
    <w:rsid w:val="00653358"/>
    <w:rsid w:val="006554D9"/>
    <w:rsid w:val="00662607"/>
    <w:rsid w:val="00663143"/>
    <w:rsid w:val="00664BCD"/>
    <w:rsid w:val="006679B2"/>
    <w:rsid w:val="00672E66"/>
    <w:rsid w:val="00672F55"/>
    <w:rsid w:val="00674574"/>
    <w:rsid w:val="0067468A"/>
    <w:rsid w:val="00675E7A"/>
    <w:rsid w:val="00680D5A"/>
    <w:rsid w:val="006873AA"/>
    <w:rsid w:val="00694306"/>
    <w:rsid w:val="00695397"/>
    <w:rsid w:val="006966B8"/>
    <w:rsid w:val="006A12C2"/>
    <w:rsid w:val="006A14A8"/>
    <w:rsid w:val="006A3493"/>
    <w:rsid w:val="006A5B54"/>
    <w:rsid w:val="006B500E"/>
    <w:rsid w:val="006C4522"/>
    <w:rsid w:val="006C51BB"/>
    <w:rsid w:val="006C7BA9"/>
    <w:rsid w:val="006C7F53"/>
    <w:rsid w:val="006D0E8D"/>
    <w:rsid w:val="006D148B"/>
    <w:rsid w:val="006D2FF0"/>
    <w:rsid w:val="006D49B3"/>
    <w:rsid w:val="006D4EC7"/>
    <w:rsid w:val="006D5350"/>
    <w:rsid w:val="006D656F"/>
    <w:rsid w:val="006D7FAB"/>
    <w:rsid w:val="006E0546"/>
    <w:rsid w:val="006E0D0B"/>
    <w:rsid w:val="006E4DDE"/>
    <w:rsid w:val="006E5784"/>
    <w:rsid w:val="006E6F86"/>
    <w:rsid w:val="006E7DC3"/>
    <w:rsid w:val="006F51A6"/>
    <w:rsid w:val="006F5438"/>
    <w:rsid w:val="006F5484"/>
    <w:rsid w:val="006F6519"/>
    <w:rsid w:val="006F76E0"/>
    <w:rsid w:val="00704081"/>
    <w:rsid w:val="00704B3D"/>
    <w:rsid w:val="00704E31"/>
    <w:rsid w:val="007053AA"/>
    <w:rsid w:val="00707C3E"/>
    <w:rsid w:val="00710E62"/>
    <w:rsid w:val="007113B9"/>
    <w:rsid w:val="00715BF1"/>
    <w:rsid w:val="007169C3"/>
    <w:rsid w:val="00716D79"/>
    <w:rsid w:val="00720297"/>
    <w:rsid w:val="007223CC"/>
    <w:rsid w:val="00723156"/>
    <w:rsid w:val="00726FDF"/>
    <w:rsid w:val="0072758E"/>
    <w:rsid w:val="00731A8C"/>
    <w:rsid w:val="007347B5"/>
    <w:rsid w:val="0074143F"/>
    <w:rsid w:val="00745F6F"/>
    <w:rsid w:val="00746E56"/>
    <w:rsid w:val="00746ECC"/>
    <w:rsid w:val="0075115C"/>
    <w:rsid w:val="00756D72"/>
    <w:rsid w:val="00765832"/>
    <w:rsid w:val="00766364"/>
    <w:rsid w:val="0076649C"/>
    <w:rsid w:val="00771F56"/>
    <w:rsid w:val="00772013"/>
    <w:rsid w:val="00772A19"/>
    <w:rsid w:val="00773D99"/>
    <w:rsid w:val="0077426E"/>
    <w:rsid w:val="007810B3"/>
    <w:rsid w:val="0078154E"/>
    <w:rsid w:val="00784019"/>
    <w:rsid w:val="007844AF"/>
    <w:rsid w:val="00784B37"/>
    <w:rsid w:val="007905FB"/>
    <w:rsid w:val="00791D55"/>
    <w:rsid w:val="00792300"/>
    <w:rsid w:val="0079307B"/>
    <w:rsid w:val="007A0E38"/>
    <w:rsid w:val="007A499E"/>
    <w:rsid w:val="007B0121"/>
    <w:rsid w:val="007B0E07"/>
    <w:rsid w:val="007B1EE4"/>
    <w:rsid w:val="007B1F0B"/>
    <w:rsid w:val="007B4C57"/>
    <w:rsid w:val="007B516D"/>
    <w:rsid w:val="007B5960"/>
    <w:rsid w:val="007B668D"/>
    <w:rsid w:val="007B6DE5"/>
    <w:rsid w:val="007C28B2"/>
    <w:rsid w:val="007C546D"/>
    <w:rsid w:val="007C56C7"/>
    <w:rsid w:val="007C7798"/>
    <w:rsid w:val="007C7E29"/>
    <w:rsid w:val="007D2E0E"/>
    <w:rsid w:val="007D3C5E"/>
    <w:rsid w:val="007D4DDF"/>
    <w:rsid w:val="007D5856"/>
    <w:rsid w:val="007D6340"/>
    <w:rsid w:val="007D6486"/>
    <w:rsid w:val="007D6F10"/>
    <w:rsid w:val="007E0660"/>
    <w:rsid w:val="007E11B2"/>
    <w:rsid w:val="007E1416"/>
    <w:rsid w:val="007E3F44"/>
    <w:rsid w:val="007E5F83"/>
    <w:rsid w:val="007E77AA"/>
    <w:rsid w:val="007F0E3C"/>
    <w:rsid w:val="007F2BC2"/>
    <w:rsid w:val="007F3A88"/>
    <w:rsid w:val="007F51C4"/>
    <w:rsid w:val="00800ECF"/>
    <w:rsid w:val="00802A78"/>
    <w:rsid w:val="00803B6C"/>
    <w:rsid w:val="008115E0"/>
    <w:rsid w:val="0081447C"/>
    <w:rsid w:val="00817582"/>
    <w:rsid w:val="00817A7D"/>
    <w:rsid w:val="0082173F"/>
    <w:rsid w:val="008218DE"/>
    <w:rsid w:val="00822624"/>
    <w:rsid w:val="00824158"/>
    <w:rsid w:val="0082447C"/>
    <w:rsid w:val="00824534"/>
    <w:rsid w:val="008275CC"/>
    <w:rsid w:val="00827AD2"/>
    <w:rsid w:val="0083253E"/>
    <w:rsid w:val="00833814"/>
    <w:rsid w:val="00833946"/>
    <w:rsid w:val="0083488D"/>
    <w:rsid w:val="00835544"/>
    <w:rsid w:val="00837AA9"/>
    <w:rsid w:val="00845AE2"/>
    <w:rsid w:val="00851692"/>
    <w:rsid w:val="00860A50"/>
    <w:rsid w:val="0086131F"/>
    <w:rsid w:val="008620C1"/>
    <w:rsid w:val="00862BFC"/>
    <w:rsid w:val="00865272"/>
    <w:rsid w:val="00872088"/>
    <w:rsid w:val="00872DBF"/>
    <w:rsid w:val="0087407C"/>
    <w:rsid w:val="00875211"/>
    <w:rsid w:val="00876D3E"/>
    <w:rsid w:val="008819D2"/>
    <w:rsid w:val="00881FBD"/>
    <w:rsid w:val="008832AA"/>
    <w:rsid w:val="00884EB1"/>
    <w:rsid w:val="00885D96"/>
    <w:rsid w:val="008939E5"/>
    <w:rsid w:val="008A1539"/>
    <w:rsid w:val="008A3F4E"/>
    <w:rsid w:val="008B04B8"/>
    <w:rsid w:val="008B07DE"/>
    <w:rsid w:val="008B099F"/>
    <w:rsid w:val="008B19AE"/>
    <w:rsid w:val="008B434B"/>
    <w:rsid w:val="008B5241"/>
    <w:rsid w:val="008C19E4"/>
    <w:rsid w:val="008C3A04"/>
    <w:rsid w:val="008C6A83"/>
    <w:rsid w:val="008D7275"/>
    <w:rsid w:val="008E15CF"/>
    <w:rsid w:val="008E3252"/>
    <w:rsid w:val="008E4873"/>
    <w:rsid w:val="008E553B"/>
    <w:rsid w:val="008F3027"/>
    <w:rsid w:val="008F4F21"/>
    <w:rsid w:val="008F58E1"/>
    <w:rsid w:val="009013DE"/>
    <w:rsid w:val="00904935"/>
    <w:rsid w:val="00912447"/>
    <w:rsid w:val="00913087"/>
    <w:rsid w:val="00917A14"/>
    <w:rsid w:val="009226F1"/>
    <w:rsid w:val="00923A6F"/>
    <w:rsid w:val="009249B0"/>
    <w:rsid w:val="009252F1"/>
    <w:rsid w:val="00927A56"/>
    <w:rsid w:val="0093114E"/>
    <w:rsid w:val="009411D6"/>
    <w:rsid w:val="00944C02"/>
    <w:rsid w:val="00946134"/>
    <w:rsid w:val="009461E7"/>
    <w:rsid w:val="00950863"/>
    <w:rsid w:val="0095192D"/>
    <w:rsid w:val="00957208"/>
    <w:rsid w:val="00961106"/>
    <w:rsid w:val="00963751"/>
    <w:rsid w:val="00970C9C"/>
    <w:rsid w:val="0097267D"/>
    <w:rsid w:val="00975EC8"/>
    <w:rsid w:val="00980F09"/>
    <w:rsid w:val="00980FF3"/>
    <w:rsid w:val="00981F5D"/>
    <w:rsid w:val="009838A0"/>
    <w:rsid w:val="00985A3C"/>
    <w:rsid w:val="009872E9"/>
    <w:rsid w:val="00995675"/>
    <w:rsid w:val="0099599C"/>
    <w:rsid w:val="009A1771"/>
    <w:rsid w:val="009A2D1D"/>
    <w:rsid w:val="009A3D34"/>
    <w:rsid w:val="009B0A2A"/>
    <w:rsid w:val="009B3206"/>
    <w:rsid w:val="009B47A8"/>
    <w:rsid w:val="009B6889"/>
    <w:rsid w:val="009B711F"/>
    <w:rsid w:val="009C07A5"/>
    <w:rsid w:val="009C0E2B"/>
    <w:rsid w:val="009D0A06"/>
    <w:rsid w:val="009D0DD8"/>
    <w:rsid w:val="009D319E"/>
    <w:rsid w:val="009D3595"/>
    <w:rsid w:val="009E4364"/>
    <w:rsid w:val="009E5142"/>
    <w:rsid w:val="009E55C1"/>
    <w:rsid w:val="009E7A6F"/>
    <w:rsid w:val="009F01D7"/>
    <w:rsid w:val="009F0796"/>
    <w:rsid w:val="009F54F2"/>
    <w:rsid w:val="00A0188E"/>
    <w:rsid w:val="00A0624D"/>
    <w:rsid w:val="00A15AC0"/>
    <w:rsid w:val="00A233D6"/>
    <w:rsid w:val="00A267B3"/>
    <w:rsid w:val="00A33A57"/>
    <w:rsid w:val="00A41DF7"/>
    <w:rsid w:val="00A4431B"/>
    <w:rsid w:val="00A44EF6"/>
    <w:rsid w:val="00A51668"/>
    <w:rsid w:val="00A521DC"/>
    <w:rsid w:val="00A546A0"/>
    <w:rsid w:val="00A55B16"/>
    <w:rsid w:val="00A60388"/>
    <w:rsid w:val="00A615EC"/>
    <w:rsid w:val="00A627FA"/>
    <w:rsid w:val="00A7081E"/>
    <w:rsid w:val="00A72A7F"/>
    <w:rsid w:val="00A829E7"/>
    <w:rsid w:val="00A83D2C"/>
    <w:rsid w:val="00A85644"/>
    <w:rsid w:val="00A8571A"/>
    <w:rsid w:val="00A85EFC"/>
    <w:rsid w:val="00A864BE"/>
    <w:rsid w:val="00A875C8"/>
    <w:rsid w:val="00A969C1"/>
    <w:rsid w:val="00A96E9C"/>
    <w:rsid w:val="00A9714E"/>
    <w:rsid w:val="00A97332"/>
    <w:rsid w:val="00AA1876"/>
    <w:rsid w:val="00AA2737"/>
    <w:rsid w:val="00AA4BB0"/>
    <w:rsid w:val="00AA6748"/>
    <w:rsid w:val="00AB2550"/>
    <w:rsid w:val="00AB3B92"/>
    <w:rsid w:val="00AB4C94"/>
    <w:rsid w:val="00AB4F61"/>
    <w:rsid w:val="00AB5882"/>
    <w:rsid w:val="00AB6882"/>
    <w:rsid w:val="00AB6A77"/>
    <w:rsid w:val="00AB7D83"/>
    <w:rsid w:val="00AC1578"/>
    <w:rsid w:val="00AC2B47"/>
    <w:rsid w:val="00AC5742"/>
    <w:rsid w:val="00AD289A"/>
    <w:rsid w:val="00AD292C"/>
    <w:rsid w:val="00AD5706"/>
    <w:rsid w:val="00AD5E6D"/>
    <w:rsid w:val="00AD701A"/>
    <w:rsid w:val="00AD7EA6"/>
    <w:rsid w:val="00AE0699"/>
    <w:rsid w:val="00AE713E"/>
    <w:rsid w:val="00AE76A1"/>
    <w:rsid w:val="00AF110D"/>
    <w:rsid w:val="00AF2E70"/>
    <w:rsid w:val="00AF7312"/>
    <w:rsid w:val="00B00299"/>
    <w:rsid w:val="00B0201C"/>
    <w:rsid w:val="00B03D83"/>
    <w:rsid w:val="00B047B7"/>
    <w:rsid w:val="00B057A4"/>
    <w:rsid w:val="00B065F6"/>
    <w:rsid w:val="00B07E1F"/>
    <w:rsid w:val="00B125BD"/>
    <w:rsid w:val="00B12C40"/>
    <w:rsid w:val="00B13509"/>
    <w:rsid w:val="00B13769"/>
    <w:rsid w:val="00B13C26"/>
    <w:rsid w:val="00B150A4"/>
    <w:rsid w:val="00B16F93"/>
    <w:rsid w:val="00B2040F"/>
    <w:rsid w:val="00B20684"/>
    <w:rsid w:val="00B227A4"/>
    <w:rsid w:val="00B25708"/>
    <w:rsid w:val="00B33846"/>
    <w:rsid w:val="00B373DD"/>
    <w:rsid w:val="00B41A04"/>
    <w:rsid w:val="00B423AE"/>
    <w:rsid w:val="00B44B0A"/>
    <w:rsid w:val="00B50571"/>
    <w:rsid w:val="00B52630"/>
    <w:rsid w:val="00B544F4"/>
    <w:rsid w:val="00B61B28"/>
    <w:rsid w:val="00B61CD9"/>
    <w:rsid w:val="00B62A84"/>
    <w:rsid w:val="00B71C17"/>
    <w:rsid w:val="00B72568"/>
    <w:rsid w:val="00B744A3"/>
    <w:rsid w:val="00B81EAC"/>
    <w:rsid w:val="00B8254C"/>
    <w:rsid w:val="00B84ADF"/>
    <w:rsid w:val="00B8525B"/>
    <w:rsid w:val="00B85F3D"/>
    <w:rsid w:val="00B91716"/>
    <w:rsid w:val="00B9177E"/>
    <w:rsid w:val="00B957A9"/>
    <w:rsid w:val="00B95D0D"/>
    <w:rsid w:val="00BA1F80"/>
    <w:rsid w:val="00BA44AB"/>
    <w:rsid w:val="00BA5CD4"/>
    <w:rsid w:val="00BA6037"/>
    <w:rsid w:val="00BA726E"/>
    <w:rsid w:val="00BB0F23"/>
    <w:rsid w:val="00BB4227"/>
    <w:rsid w:val="00BB5211"/>
    <w:rsid w:val="00BB5ECA"/>
    <w:rsid w:val="00BB7B1B"/>
    <w:rsid w:val="00BC7002"/>
    <w:rsid w:val="00BD3491"/>
    <w:rsid w:val="00BD3846"/>
    <w:rsid w:val="00BD38DD"/>
    <w:rsid w:val="00BE5FCB"/>
    <w:rsid w:val="00BE6270"/>
    <w:rsid w:val="00BF2A79"/>
    <w:rsid w:val="00C03274"/>
    <w:rsid w:val="00C0721A"/>
    <w:rsid w:val="00C106B8"/>
    <w:rsid w:val="00C11E90"/>
    <w:rsid w:val="00C1470C"/>
    <w:rsid w:val="00C16E6C"/>
    <w:rsid w:val="00C17F71"/>
    <w:rsid w:val="00C17F9B"/>
    <w:rsid w:val="00C261ED"/>
    <w:rsid w:val="00C271F8"/>
    <w:rsid w:val="00C31ABF"/>
    <w:rsid w:val="00C31DC2"/>
    <w:rsid w:val="00C34716"/>
    <w:rsid w:val="00C37391"/>
    <w:rsid w:val="00C417F9"/>
    <w:rsid w:val="00C41FF8"/>
    <w:rsid w:val="00C434E7"/>
    <w:rsid w:val="00C47BAC"/>
    <w:rsid w:val="00C535AE"/>
    <w:rsid w:val="00C55765"/>
    <w:rsid w:val="00C56FAB"/>
    <w:rsid w:val="00C57329"/>
    <w:rsid w:val="00C6053C"/>
    <w:rsid w:val="00C62B9F"/>
    <w:rsid w:val="00C64A91"/>
    <w:rsid w:val="00C65F56"/>
    <w:rsid w:val="00C7075B"/>
    <w:rsid w:val="00C70D99"/>
    <w:rsid w:val="00C73552"/>
    <w:rsid w:val="00C743D2"/>
    <w:rsid w:val="00C81FAB"/>
    <w:rsid w:val="00C857D8"/>
    <w:rsid w:val="00C86A1A"/>
    <w:rsid w:val="00C90424"/>
    <w:rsid w:val="00C9069B"/>
    <w:rsid w:val="00C97EFE"/>
    <w:rsid w:val="00CA2AF0"/>
    <w:rsid w:val="00CA468A"/>
    <w:rsid w:val="00CA5FFF"/>
    <w:rsid w:val="00CA7B4B"/>
    <w:rsid w:val="00CB03B8"/>
    <w:rsid w:val="00CB1D79"/>
    <w:rsid w:val="00CB2EA3"/>
    <w:rsid w:val="00CB3D3D"/>
    <w:rsid w:val="00CC4232"/>
    <w:rsid w:val="00CC48DD"/>
    <w:rsid w:val="00CC5528"/>
    <w:rsid w:val="00CC599C"/>
    <w:rsid w:val="00CC6096"/>
    <w:rsid w:val="00CD1B8C"/>
    <w:rsid w:val="00CD231A"/>
    <w:rsid w:val="00CD5318"/>
    <w:rsid w:val="00CD53DD"/>
    <w:rsid w:val="00CD7444"/>
    <w:rsid w:val="00CD7538"/>
    <w:rsid w:val="00CE01CE"/>
    <w:rsid w:val="00CE19E6"/>
    <w:rsid w:val="00CE43A8"/>
    <w:rsid w:val="00CF2445"/>
    <w:rsid w:val="00CF5F9F"/>
    <w:rsid w:val="00CF6C81"/>
    <w:rsid w:val="00CF7EFC"/>
    <w:rsid w:val="00D00AFC"/>
    <w:rsid w:val="00D00C5A"/>
    <w:rsid w:val="00D01CA1"/>
    <w:rsid w:val="00D02016"/>
    <w:rsid w:val="00D10E6B"/>
    <w:rsid w:val="00D16C85"/>
    <w:rsid w:val="00D20345"/>
    <w:rsid w:val="00D20D0B"/>
    <w:rsid w:val="00D235E5"/>
    <w:rsid w:val="00D237D2"/>
    <w:rsid w:val="00D239FF"/>
    <w:rsid w:val="00D268F5"/>
    <w:rsid w:val="00D26E86"/>
    <w:rsid w:val="00D32286"/>
    <w:rsid w:val="00D33CA1"/>
    <w:rsid w:val="00D40E9D"/>
    <w:rsid w:val="00D41AF7"/>
    <w:rsid w:val="00D425DF"/>
    <w:rsid w:val="00D43ABD"/>
    <w:rsid w:val="00D44037"/>
    <w:rsid w:val="00D47F63"/>
    <w:rsid w:val="00D50365"/>
    <w:rsid w:val="00D56381"/>
    <w:rsid w:val="00D64486"/>
    <w:rsid w:val="00D66F2A"/>
    <w:rsid w:val="00D72211"/>
    <w:rsid w:val="00D746C7"/>
    <w:rsid w:val="00D76EFF"/>
    <w:rsid w:val="00D81C98"/>
    <w:rsid w:val="00D822C2"/>
    <w:rsid w:val="00D874DF"/>
    <w:rsid w:val="00D90258"/>
    <w:rsid w:val="00D91BB0"/>
    <w:rsid w:val="00D9546F"/>
    <w:rsid w:val="00D96D8A"/>
    <w:rsid w:val="00DA5D7E"/>
    <w:rsid w:val="00DA6AE7"/>
    <w:rsid w:val="00DA79F8"/>
    <w:rsid w:val="00DB30C5"/>
    <w:rsid w:val="00DB3A62"/>
    <w:rsid w:val="00DB50C1"/>
    <w:rsid w:val="00DB54CD"/>
    <w:rsid w:val="00DB5B77"/>
    <w:rsid w:val="00DB7FD2"/>
    <w:rsid w:val="00DC0AF0"/>
    <w:rsid w:val="00DC0C6C"/>
    <w:rsid w:val="00DC1920"/>
    <w:rsid w:val="00DC4A1B"/>
    <w:rsid w:val="00DC4CCD"/>
    <w:rsid w:val="00DC5090"/>
    <w:rsid w:val="00DC5C91"/>
    <w:rsid w:val="00DC73C1"/>
    <w:rsid w:val="00DD0E25"/>
    <w:rsid w:val="00DD0E43"/>
    <w:rsid w:val="00DD3D30"/>
    <w:rsid w:val="00DD4761"/>
    <w:rsid w:val="00DD565B"/>
    <w:rsid w:val="00DD674D"/>
    <w:rsid w:val="00DE115C"/>
    <w:rsid w:val="00DE24D5"/>
    <w:rsid w:val="00DE59D6"/>
    <w:rsid w:val="00DE6539"/>
    <w:rsid w:val="00DE6AD2"/>
    <w:rsid w:val="00DE7A50"/>
    <w:rsid w:val="00DF159D"/>
    <w:rsid w:val="00DF2105"/>
    <w:rsid w:val="00DF5CAD"/>
    <w:rsid w:val="00DF6DD3"/>
    <w:rsid w:val="00E008FC"/>
    <w:rsid w:val="00E05971"/>
    <w:rsid w:val="00E05CFB"/>
    <w:rsid w:val="00E07585"/>
    <w:rsid w:val="00E12A55"/>
    <w:rsid w:val="00E13D0A"/>
    <w:rsid w:val="00E15B05"/>
    <w:rsid w:val="00E16B45"/>
    <w:rsid w:val="00E1748F"/>
    <w:rsid w:val="00E17A49"/>
    <w:rsid w:val="00E17B59"/>
    <w:rsid w:val="00E20FD7"/>
    <w:rsid w:val="00E22490"/>
    <w:rsid w:val="00E22569"/>
    <w:rsid w:val="00E22B3E"/>
    <w:rsid w:val="00E22BAA"/>
    <w:rsid w:val="00E250EF"/>
    <w:rsid w:val="00E35480"/>
    <w:rsid w:val="00E35867"/>
    <w:rsid w:val="00E56AED"/>
    <w:rsid w:val="00E6080F"/>
    <w:rsid w:val="00E67EFD"/>
    <w:rsid w:val="00E7244E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73AE"/>
    <w:rsid w:val="00E9767C"/>
    <w:rsid w:val="00EA1929"/>
    <w:rsid w:val="00EA32E1"/>
    <w:rsid w:val="00EA3B36"/>
    <w:rsid w:val="00EA5C42"/>
    <w:rsid w:val="00EA5DB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3808"/>
    <w:rsid w:val="00ED53E2"/>
    <w:rsid w:val="00ED5A95"/>
    <w:rsid w:val="00ED6366"/>
    <w:rsid w:val="00ED6F87"/>
    <w:rsid w:val="00EE4F35"/>
    <w:rsid w:val="00EF15BD"/>
    <w:rsid w:val="00EF26FD"/>
    <w:rsid w:val="00EF498B"/>
    <w:rsid w:val="00EF6CBB"/>
    <w:rsid w:val="00EF6DF4"/>
    <w:rsid w:val="00EF78D2"/>
    <w:rsid w:val="00F00ECE"/>
    <w:rsid w:val="00F02843"/>
    <w:rsid w:val="00F1386C"/>
    <w:rsid w:val="00F161BC"/>
    <w:rsid w:val="00F20F09"/>
    <w:rsid w:val="00F341D5"/>
    <w:rsid w:val="00F35431"/>
    <w:rsid w:val="00F35BC0"/>
    <w:rsid w:val="00F35BC5"/>
    <w:rsid w:val="00F36888"/>
    <w:rsid w:val="00F410A4"/>
    <w:rsid w:val="00F434FA"/>
    <w:rsid w:val="00F448F3"/>
    <w:rsid w:val="00F4568E"/>
    <w:rsid w:val="00F478D3"/>
    <w:rsid w:val="00F54218"/>
    <w:rsid w:val="00F55C79"/>
    <w:rsid w:val="00F560E7"/>
    <w:rsid w:val="00F56D3E"/>
    <w:rsid w:val="00F60BCD"/>
    <w:rsid w:val="00F61453"/>
    <w:rsid w:val="00F71ACD"/>
    <w:rsid w:val="00F730F8"/>
    <w:rsid w:val="00F7731C"/>
    <w:rsid w:val="00F826BF"/>
    <w:rsid w:val="00F82BD2"/>
    <w:rsid w:val="00F84E18"/>
    <w:rsid w:val="00F85E75"/>
    <w:rsid w:val="00F87711"/>
    <w:rsid w:val="00F90556"/>
    <w:rsid w:val="00F92E12"/>
    <w:rsid w:val="00F95785"/>
    <w:rsid w:val="00F96142"/>
    <w:rsid w:val="00FA10CC"/>
    <w:rsid w:val="00FA157A"/>
    <w:rsid w:val="00FA2095"/>
    <w:rsid w:val="00FA27E7"/>
    <w:rsid w:val="00FA3E09"/>
    <w:rsid w:val="00FA4CDF"/>
    <w:rsid w:val="00FA6F4E"/>
    <w:rsid w:val="00FA7812"/>
    <w:rsid w:val="00FB0C66"/>
    <w:rsid w:val="00FB1127"/>
    <w:rsid w:val="00FB3170"/>
    <w:rsid w:val="00FB31ED"/>
    <w:rsid w:val="00FB6C8F"/>
    <w:rsid w:val="00FC09C1"/>
    <w:rsid w:val="00FC2B3B"/>
    <w:rsid w:val="00FD1782"/>
    <w:rsid w:val="00FD521C"/>
    <w:rsid w:val="00FD5E69"/>
    <w:rsid w:val="00FD69B7"/>
    <w:rsid w:val="00FE1FBE"/>
    <w:rsid w:val="00FE38EB"/>
    <w:rsid w:val="00FF3A58"/>
    <w:rsid w:val="00FF3DE3"/>
    <w:rsid w:val="00FF4045"/>
    <w:rsid w:val="00FF495E"/>
    <w:rsid w:val="00FF6BED"/>
    <w:rsid w:val="018F56E3"/>
    <w:rsid w:val="0367FB2C"/>
    <w:rsid w:val="04CDA766"/>
    <w:rsid w:val="05CCD8A4"/>
    <w:rsid w:val="0702F27B"/>
    <w:rsid w:val="07A857CC"/>
    <w:rsid w:val="09A11889"/>
    <w:rsid w:val="0A2F2120"/>
    <w:rsid w:val="0A3D5A3A"/>
    <w:rsid w:val="0B3CE8EA"/>
    <w:rsid w:val="0C48BD4C"/>
    <w:rsid w:val="0EB851AB"/>
    <w:rsid w:val="0F461A1F"/>
    <w:rsid w:val="11930211"/>
    <w:rsid w:val="157F29A4"/>
    <w:rsid w:val="16E21F83"/>
    <w:rsid w:val="1B1F1AF0"/>
    <w:rsid w:val="1B55DD41"/>
    <w:rsid w:val="1BCA5972"/>
    <w:rsid w:val="1DF86532"/>
    <w:rsid w:val="208E23EA"/>
    <w:rsid w:val="2E27B673"/>
    <w:rsid w:val="33AA27AF"/>
    <w:rsid w:val="43A3CAF8"/>
    <w:rsid w:val="453F9B59"/>
    <w:rsid w:val="47F5783E"/>
    <w:rsid w:val="48F80A8B"/>
    <w:rsid w:val="53CDC9D8"/>
    <w:rsid w:val="555DACA9"/>
    <w:rsid w:val="56C3DBB4"/>
    <w:rsid w:val="573844F7"/>
    <w:rsid w:val="579FE859"/>
    <w:rsid w:val="5A1A3AC8"/>
    <w:rsid w:val="5AE66182"/>
    <w:rsid w:val="635CC82D"/>
    <w:rsid w:val="68C66E1F"/>
    <w:rsid w:val="690B9AB0"/>
    <w:rsid w:val="6AE0BF0D"/>
    <w:rsid w:val="6D35781C"/>
    <w:rsid w:val="771489C7"/>
    <w:rsid w:val="7803C237"/>
    <w:rsid w:val="7A8FF288"/>
    <w:rsid w:val="7BF58F1D"/>
    <w:rsid w:val="7C3124C2"/>
    <w:rsid w:val="7D80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customStyle="1" w:styleId="paragraph">
    <w:name w:val="paragraph"/>
    <w:basedOn w:val="Normal"/>
    <w:rsid w:val="0059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6F4E"/>
    <w:rPr>
      <w:color w:val="605E5C"/>
      <w:shd w:val="clear" w:color="auto" w:fill="E1DFDD"/>
    </w:rPr>
  </w:style>
  <w:style w:type="paragraph" w:customStyle="1" w:styleId="SUBPARAGRAPHA">
    <w:name w:val="*SUBPARAGRAPH (A)"/>
    <w:link w:val="SUBPARAGRAPHAChar"/>
    <w:rsid w:val="00A0188E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A0188E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A0188E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A0188E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A85E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706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9FA575-0169-4E05-9385-0854AB89E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74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7.11: Metacognition</vt:lpstr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7.11: Metacognition</dc:title>
  <dc:subject>Lesson 7.11: Metacognition</dc:subject>
  <dc:creator>Texas Education Agency</dc:creator>
  <cp:keywords/>
  <dc:description/>
  <cp:lastModifiedBy>White (she/her), Whitney</cp:lastModifiedBy>
  <cp:revision>53</cp:revision>
  <dcterms:created xsi:type="dcterms:W3CDTF">2022-02-16T22:02:00Z</dcterms:created>
  <dcterms:modified xsi:type="dcterms:W3CDTF">2023-08-30T03:50:00Z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