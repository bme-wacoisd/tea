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8C0DECB" w14:textId="3CC51776" w:rsidR="001B7467" w:rsidRDefault="007B668D" w:rsidP="002133F4">
      <w:pPr>
        <w:pStyle w:val="Heading1"/>
      </w:pPr>
      <w:r w:rsidRPr="002133F4">
        <w:t>Unit</w:t>
      </w:r>
      <w:r w:rsidR="00677709">
        <w:t xml:space="preserve"> </w:t>
      </w:r>
      <w:r w:rsidR="00A02C5B">
        <w:t>7</w:t>
      </w:r>
      <w:r w:rsidR="00677709">
        <w:t xml:space="preserve">: </w:t>
      </w:r>
      <w:r w:rsidR="000A5ED5">
        <w:t>High-Leverage Strategies</w:t>
      </w:r>
    </w:p>
    <w:p w14:paraId="4ED2FB9F" w14:textId="3912D5EB" w:rsidR="007B668D" w:rsidRDefault="007B668D" w:rsidP="00A72A7F">
      <w:pPr>
        <w:pStyle w:val="Heading2"/>
        <w:spacing w:after="360"/>
      </w:pPr>
      <w:r w:rsidRPr="003B566B">
        <w:t>Lesson</w:t>
      </w:r>
      <w:r>
        <w:t xml:space="preserve"> </w:t>
      </w:r>
      <w:r w:rsidR="00A02C5B">
        <w:t>7</w:t>
      </w:r>
      <w:r w:rsidR="00677709">
        <w:t>.1</w:t>
      </w:r>
      <w:r w:rsidR="00D76C10">
        <w:t>0</w:t>
      </w:r>
      <w:r w:rsidR="00677709">
        <w:t xml:space="preserve">: </w:t>
      </w:r>
      <w:r w:rsidR="00E86138">
        <w:t>Questioning | Engaging Students in the Questioning Process</w:t>
      </w:r>
    </w:p>
    <w:tbl>
      <w:tblPr>
        <w:tblStyle w:val="TableGrid"/>
        <w:tblW w:w="5000" w:type="pct"/>
        <w:tblLayout w:type="fixed"/>
        <w:tblLook w:val="04A0" w:firstRow="1" w:lastRow="0" w:firstColumn="1" w:lastColumn="0" w:noHBand="0" w:noVBand="1"/>
      </w:tblPr>
      <w:tblGrid>
        <w:gridCol w:w="2874"/>
        <w:gridCol w:w="3241"/>
        <w:gridCol w:w="3235"/>
      </w:tblGrid>
      <w:tr w:rsidR="00D66F2A" w:rsidRPr="009D319E" w14:paraId="14D670DB" w14:textId="77777777" w:rsidTr="00AC5742">
        <w:trPr>
          <w:trHeight w:val="420"/>
          <w:tblHeader/>
        </w:trPr>
        <w:tc>
          <w:tcPr>
            <w:tcW w:w="5000" w:type="pct"/>
            <w:gridSpan w:val="3"/>
            <w:vAlign w:val="center"/>
          </w:tcPr>
          <w:p w14:paraId="1D710B97" w14:textId="053D7B40" w:rsidR="00D66F2A" w:rsidRPr="009D319E" w:rsidRDefault="00D66F2A" w:rsidP="004D6E86">
            <w:pPr>
              <w:pStyle w:val="Heading2"/>
              <w:spacing w:before="60" w:after="60" w:line="259" w:lineRule="auto"/>
              <w:jc w:val="center"/>
            </w:pPr>
            <w:r w:rsidRPr="009D319E">
              <w:t>Lesson at Glance</w:t>
            </w:r>
          </w:p>
        </w:tc>
      </w:tr>
      <w:tr w:rsidR="00A969C1" w:rsidRPr="00447D20" w14:paraId="2D07FE6A" w14:textId="77777777" w:rsidTr="006E0546">
        <w:trPr>
          <w:trHeight w:val="420"/>
        </w:trPr>
        <w:tc>
          <w:tcPr>
            <w:tcW w:w="1537" w:type="pct"/>
          </w:tcPr>
          <w:p w14:paraId="7B6BB488" w14:textId="31817D31" w:rsidR="00A969C1" w:rsidRPr="00D268F5" w:rsidRDefault="00A969C1" w:rsidP="00D268F5">
            <w:pPr>
              <w:pStyle w:val="Tabletext"/>
            </w:pPr>
            <w:r w:rsidRPr="00D268F5">
              <w:t>Warm-Up (</w:t>
            </w:r>
            <w:r w:rsidR="00BC173C">
              <w:t>5</w:t>
            </w:r>
            <w:r w:rsidR="00C64A91">
              <w:t xml:space="preserve"> </w:t>
            </w:r>
            <w:r w:rsidRPr="00D268F5">
              <w:t>mins)</w:t>
            </w:r>
            <w:r w:rsidR="00B057A4">
              <w:t xml:space="preserve"> </w:t>
            </w:r>
          </w:p>
          <w:p w14:paraId="1F81188F" w14:textId="63C9A87B" w:rsidR="00A969C1" w:rsidRPr="00E73B64" w:rsidRDefault="00BC173C" w:rsidP="001C0565">
            <w:pPr>
              <w:pStyle w:val="Tabletextbullet"/>
              <w:numPr>
                <w:ilvl w:val="0"/>
                <w:numId w:val="3"/>
              </w:numPr>
            </w:pPr>
            <w:r>
              <w:t>Bell Ringer</w:t>
            </w:r>
          </w:p>
        </w:tc>
        <w:tc>
          <w:tcPr>
            <w:tcW w:w="1733" w:type="pct"/>
          </w:tcPr>
          <w:p w14:paraId="3697D814" w14:textId="6C73F32D" w:rsidR="00A969C1" w:rsidRPr="008A3F4E" w:rsidRDefault="00A969C1" w:rsidP="008A3F4E">
            <w:pPr>
              <w:pStyle w:val="Tabletext"/>
            </w:pPr>
            <w:r w:rsidRPr="008A3F4E">
              <w:t xml:space="preserve">Instruction </w:t>
            </w:r>
            <w:r w:rsidR="003E6C16">
              <w:t>(</w:t>
            </w:r>
            <w:r w:rsidR="003A77FE">
              <w:t>2</w:t>
            </w:r>
            <w:r w:rsidR="004438A2">
              <w:t>0</w:t>
            </w:r>
            <w:r w:rsidR="00851692">
              <w:t xml:space="preserve"> mins</w:t>
            </w:r>
            <w:r w:rsidR="003E6C16">
              <w:t>)</w:t>
            </w:r>
          </w:p>
          <w:p w14:paraId="310A7B3F" w14:textId="01E9C0BF" w:rsidR="00513BA7" w:rsidRDefault="004438A2" w:rsidP="00513BA7">
            <w:pPr>
              <w:pStyle w:val="Tabletextbullet"/>
            </w:pPr>
            <w:r>
              <w:t>Notes (10 mins)</w:t>
            </w:r>
          </w:p>
          <w:p w14:paraId="1E7AFF28" w14:textId="703AEF8E" w:rsidR="00A11963" w:rsidRPr="007113B9" w:rsidRDefault="003A77FE" w:rsidP="00031CCA">
            <w:pPr>
              <w:pStyle w:val="Tabletextbullet"/>
            </w:pPr>
            <w:r>
              <w:t>Teacher Model</w:t>
            </w:r>
            <w:r w:rsidR="001E4A3F">
              <w:t xml:space="preserve"> (10 mins)</w:t>
            </w:r>
          </w:p>
        </w:tc>
        <w:tc>
          <w:tcPr>
            <w:tcW w:w="1730" w:type="pct"/>
          </w:tcPr>
          <w:p w14:paraId="6F9B66EA" w14:textId="4AC6E8E2" w:rsidR="00A969C1" w:rsidRPr="008A3F4E" w:rsidRDefault="00A969C1" w:rsidP="008A3F4E">
            <w:pPr>
              <w:pStyle w:val="Tabletext"/>
            </w:pPr>
            <w:r w:rsidRPr="008A3F4E">
              <w:t xml:space="preserve">Application </w:t>
            </w:r>
            <w:r w:rsidR="003E6C16">
              <w:t>(</w:t>
            </w:r>
            <w:r w:rsidR="003A77FE">
              <w:t>2</w:t>
            </w:r>
            <w:r w:rsidR="00AE30D0">
              <w:t>2</w:t>
            </w:r>
            <w:r w:rsidR="00851692">
              <w:t xml:space="preserve"> mins</w:t>
            </w:r>
            <w:r w:rsidR="003E6C16">
              <w:t>)</w:t>
            </w:r>
          </w:p>
          <w:p w14:paraId="5D2E73DC" w14:textId="6B46A2BF" w:rsidR="00A11963" w:rsidRDefault="00A11963" w:rsidP="00A72A7F">
            <w:pPr>
              <w:pStyle w:val="Tabletextbullet"/>
            </w:pPr>
            <w:r>
              <w:t>Practice</w:t>
            </w:r>
            <w:r w:rsidR="00AE30D0">
              <w:t xml:space="preserve"> </w:t>
            </w:r>
            <w:r w:rsidR="001E4A3F">
              <w:t>(1</w:t>
            </w:r>
            <w:r w:rsidR="004438A2">
              <w:t>3</w:t>
            </w:r>
            <w:r w:rsidR="001E4A3F">
              <w:t xml:space="preserve"> mins)</w:t>
            </w:r>
          </w:p>
          <w:p w14:paraId="5D3D7B59" w14:textId="0CD29107" w:rsidR="00BC173C" w:rsidRDefault="00BC173C" w:rsidP="00A72A7F">
            <w:pPr>
              <w:pStyle w:val="Tabletextbullet"/>
            </w:pPr>
            <w:r>
              <w:t>Debrief</w:t>
            </w:r>
            <w:r w:rsidR="00AE30D0">
              <w:t xml:space="preserve"> </w:t>
            </w:r>
            <w:r w:rsidR="001E4A3F">
              <w:t xml:space="preserve"> (2 mins)</w:t>
            </w:r>
          </w:p>
          <w:p w14:paraId="1B8734F9" w14:textId="15A2A3AC" w:rsidR="00BC173C" w:rsidRPr="007113B9" w:rsidRDefault="00BC173C" w:rsidP="00A72A7F">
            <w:pPr>
              <w:pStyle w:val="Tabletextbullet"/>
            </w:pPr>
            <w:r>
              <w:t>Exit Ticket</w:t>
            </w:r>
            <w:r w:rsidR="00AE30D0">
              <w:t xml:space="preserve"> </w:t>
            </w:r>
            <w:r w:rsidR="001E4A3F">
              <w:t>(5 mins)</w:t>
            </w:r>
          </w:p>
        </w:tc>
      </w:tr>
    </w:tbl>
    <w:p w14:paraId="2574043E" w14:textId="43C20A96" w:rsidR="006966B8" w:rsidRPr="009D319E" w:rsidRDefault="006966B8"/>
    <w:tbl>
      <w:tblPr>
        <w:tblStyle w:val="TableGrid"/>
        <w:tblW w:w="5000" w:type="pct"/>
        <w:tblLayout w:type="fixed"/>
        <w:tblLook w:val="04A0" w:firstRow="1" w:lastRow="0" w:firstColumn="1" w:lastColumn="0" w:noHBand="0" w:noVBand="1"/>
      </w:tblPr>
      <w:tblGrid>
        <w:gridCol w:w="1525"/>
        <w:gridCol w:w="630"/>
        <w:gridCol w:w="1080"/>
        <w:gridCol w:w="6115"/>
      </w:tblGrid>
      <w:tr w:rsidR="00B07E1F" w:rsidRPr="00447D20" w14:paraId="2EC513B2" w14:textId="77777777" w:rsidTr="00DC1D27">
        <w:trPr>
          <w:cantSplit w:val="0"/>
        </w:trPr>
        <w:tc>
          <w:tcPr>
            <w:tcW w:w="1525" w:type="dxa"/>
            <w:tcBorders>
              <w:bottom w:val="single" w:sz="4" w:space="0" w:color="FFFFFF" w:themeColor="background1"/>
            </w:tcBorders>
          </w:tcPr>
          <w:p w14:paraId="5E03856C" w14:textId="2B805576" w:rsidR="00B07E1F" w:rsidRPr="00A72A7F" w:rsidRDefault="00B07E1F" w:rsidP="00AC5742">
            <w:pPr>
              <w:pStyle w:val="Tabletext"/>
              <w:rPr>
                <w:b/>
                <w:bCs/>
                <w:sz w:val="24"/>
                <w:szCs w:val="24"/>
              </w:rPr>
            </w:pPr>
            <w:r w:rsidRPr="00A72A7F">
              <w:rPr>
                <w:b/>
                <w:bCs/>
                <w:sz w:val="24"/>
                <w:szCs w:val="24"/>
              </w:rPr>
              <w:t>TEKS</w:t>
            </w:r>
            <w:r w:rsidR="00B057A4">
              <w:rPr>
                <w:b/>
                <w:bCs/>
                <w:sz w:val="24"/>
                <w:szCs w:val="24"/>
              </w:rPr>
              <w:t xml:space="preserve"> </w:t>
            </w:r>
          </w:p>
        </w:tc>
        <w:tc>
          <w:tcPr>
            <w:tcW w:w="630" w:type="dxa"/>
          </w:tcPr>
          <w:p w14:paraId="48227220" w14:textId="21300E3C" w:rsidR="00B07E1F" w:rsidRPr="00447D20" w:rsidRDefault="005C0334" w:rsidP="00B057A4">
            <w:pPr>
              <w:pStyle w:val="Tabletext"/>
              <w:ind w:right="-105"/>
              <w:rPr>
                <w:rFonts w:eastAsia="Times New Roman"/>
                <w:color w:val="70AD47" w:themeColor="accent6"/>
              </w:rPr>
            </w:pPr>
            <w:r>
              <w:t>3</w:t>
            </w:r>
            <w:r w:rsidR="00B057A4">
              <w:br/>
            </w:r>
          </w:p>
        </w:tc>
        <w:tc>
          <w:tcPr>
            <w:tcW w:w="7195" w:type="dxa"/>
            <w:gridSpan w:val="2"/>
          </w:tcPr>
          <w:p w14:paraId="4DD703E5" w14:textId="09A242DB" w:rsidR="006D532C" w:rsidRDefault="006D532C" w:rsidP="006D532C">
            <w:pPr>
              <w:pStyle w:val="ListAlphaparens"/>
              <w:numPr>
                <w:ilvl w:val="0"/>
                <w:numId w:val="0"/>
              </w:numPr>
            </w:pPr>
            <w:r w:rsidRPr="006D532C">
              <w:t>The student explores the teaching and training profession. The student is expected to</w:t>
            </w:r>
            <w:r>
              <w:t>:</w:t>
            </w:r>
          </w:p>
          <w:p w14:paraId="6C81130F" w14:textId="3412BC85" w:rsidR="00B047B7" w:rsidRPr="003D0313" w:rsidRDefault="002372BB" w:rsidP="000E788C">
            <w:pPr>
              <w:pStyle w:val="ListAlphaparens"/>
              <w:numPr>
                <w:ilvl w:val="0"/>
                <w:numId w:val="9"/>
              </w:numPr>
            </w:pPr>
            <w:r w:rsidRPr="002372BB">
              <w:t>determine and implement pedagogical knowledge and skills learned in this course and needed by teaching and training professionals</w:t>
            </w:r>
          </w:p>
        </w:tc>
      </w:tr>
      <w:tr w:rsidR="0097768C" w:rsidRPr="00447D20" w14:paraId="567D3D99" w14:textId="77777777" w:rsidTr="00DC1D27">
        <w:trPr>
          <w:cantSplit w:val="0"/>
        </w:trPr>
        <w:tc>
          <w:tcPr>
            <w:tcW w:w="1525" w:type="dxa"/>
            <w:tcBorders>
              <w:top w:val="single" w:sz="4" w:space="0" w:color="FFFFFF" w:themeColor="background1"/>
              <w:bottom w:val="single" w:sz="4" w:space="0" w:color="FFFFFF" w:themeColor="background1"/>
            </w:tcBorders>
          </w:tcPr>
          <w:p w14:paraId="533CD3E6" w14:textId="77777777" w:rsidR="0097768C" w:rsidRPr="00A72A7F" w:rsidRDefault="0097768C" w:rsidP="00224925">
            <w:pPr>
              <w:pStyle w:val="Tabletext"/>
              <w:rPr>
                <w:b/>
                <w:bCs/>
                <w:sz w:val="24"/>
                <w:szCs w:val="24"/>
              </w:rPr>
            </w:pPr>
          </w:p>
        </w:tc>
        <w:tc>
          <w:tcPr>
            <w:tcW w:w="630" w:type="dxa"/>
          </w:tcPr>
          <w:p w14:paraId="5F99FC37" w14:textId="7D691A26" w:rsidR="0097768C" w:rsidRDefault="00BE34E4" w:rsidP="00224925">
            <w:pPr>
              <w:pStyle w:val="Tabletext"/>
              <w:ind w:right="-105"/>
            </w:pPr>
            <w:r>
              <w:t>14</w:t>
            </w:r>
          </w:p>
        </w:tc>
        <w:tc>
          <w:tcPr>
            <w:tcW w:w="7195" w:type="dxa"/>
            <w:gridSpan w:val="2"/>
          </w:tcPr>
          <w:p w14:paraId="4B86D0FD" w14:textId="65039252" w:rsidR="0097768C" w:rsidRDefault="005C386E" w:rsidP="006D532C">
            <w:pPr>
              <w:pStyle w:val="ListAlphaparens"/>
              <w:numPr>
                <w:ilvl w:val="0"/>
                <w:numId w:val="0"/>
              </w:numPr>
            </w:pPr>
            <w:r w:rsidRPr="005C386E">
              <w:t>The student demonstrate</w:t>
            </w:r>
            <w:r w:rsidR="00282123">
              <w:t>s</w:t>
            </w:r>
            <w:r w:rsidRPr="005C386E">
              <w:t xml:space="preserve"> the knowledge and skills needed to provide meaningful, specific, and timely feedback to students, families, and other school personnel on the growth of students in relation to classroom goals, while maintaining student confidentiality. </w:t>
            </w:r>
            <w:r w:rsidR="00580DFF" w:rsidRPr="00580DFF">
              <w:t>The student is expected to:</w:t>
            </w:r>
          </w:p>
          <w:p w14:paraId="316DA5C5" w14:textId="5DA104F2" w:rsidR="00BB1564" w:rsidRPr="00732BB5" w:rsidRDefault="00CD7F99" w:rsidP="00BE34E4">
            <w:pPr>
              <w:pStyle w:val="ListAlphaparens"/>
              <w:numPr>
                <w:ilvl w:val="0"/>
                <w:numId w:val="23"/>
              </w:numPr>
            </w:pPr>
            <w:r>
              <w:t>a</w:t>
            </w:r>
            <w:r w:rsidR="00BE34E4" w:rsidRPr="00BE34E4">
              <w:t>pply questioning strategies to facilitate student discussion</w:t>
            </w:r>
          </w:p>
        </w:tc>
      </w:tr>
      <w:tr w:rsidR="00224925" w:rsidRPr="00447D20" w14:paraId="265F69C0" w14:textId="77777777" w:rsidTr="00DC1D27">
        <w:trPr>
          <w:cantSplit w:val="0"/>
        </w:trPr>
        <w:tc>
          <w:tcPr>
            <w:tcW w:w="1525" w:type="dxa"/>
            <w:hideMark/>
          </w:tcPr>
          <w:p w14:paraId="2C8F7ABE" w14:textId="63823AAD" w:rsidR="00224925" w:rsidRPr="00A72A7F" w:rsidRDefault="00224925" w:rsidP="00224925">
            <w:pPr>
              <w:pStyle w:val="Tabletext"/>
              <w:rPr>
                <w:b/>
                <w:bCs/>
                <w:sz w:val="24"/>
                <w:szCs w:val="24"/>
              </w:rPr>
            </w:pPr>
            <w:r w:rsidRPr="00A72A7F">
              <w:rPr>
                <w:b/>
                <w:bCs/>
                <w:sz w:val="24"/>
                <w:szCs w:val="24"/>
              </w:rPr>
              <w:t>Objectives</w:t>
            </w:r>
            <w:r>
              <w:rPr>
                <w:b/>
                <w:bCs/>
                <w:sz w:val="24"/>
                <w:szCs w:val="24"/>
              </w:rPr>
              <w:t xml:space="preserve"> </w:t>
            </w:r>
          </w:p>
        </w:tc>
        <w:tc>
          <w:tcPr>
            <w:tcW w:w="7825" w:type="dxa"/>
            <w:gridSpan w:val="3"/>
            <w:hideMark/>
          </w:tcPr>
          <w:p w14:paraId="4CB632AA" w14:textId="0547A22B" w:rsidR="00C0175D" w:rsidRDefault="00C0175D" w:rsidP="00C0175D">
            <w:pPr>
              <w:pStyle w:val="Tabletextbullet"/>
            </w:pPr>
            <w:r>
              <w:t>Explain why it is important for students to generate questions in the classroom</w:t>
            </w:r>
            <w:r w:rsidR="00CD7F99">
              <w:t>.</w:t>
            </w:r>
          </w:p>
          <w:p w14:paraId="09D0B293" w14:textId="5ACD78C6" w:rsidR="00224925" w:rsidRPr="007113B9" w:rsidRDefault="00C0175D" w:rsidP="00C0175D">
            <w:pPr>
              <w:pStyle w:val="Tabletextbullet"/>
            </w:pPr>
            <w:r>
              <w:t>Identify, practice, and reflect on strategies for supporting students in developing questions in the classroom</w:t>
            </w:r>
            <w:r w:rsidR="00CD7F99">
              <w:t>.</w:t>
            </w:r>
          </w:p>
        </w:tc>
      </w:tr>
      <w:tr w:rsidR="00224925" w:rsidRPr="00D00C5A" w14:paraId="24AD592D" w14:textId="77777777" w:rsidTr="00DC1D27">
        <w:trPr>
          <w:cantSplit w:val="0"/>
        </w:trPr>
        <w:tc>
          <w:tcPr>
            <w:tcW w:w="1525" w:type="dxa"/>
          </w:tcPr>
          <w:p w14:paraId="3568B501" w14:textId="177A489F" w:rsidR="00224925" w:rsidRPr="00A72A7F" w:rsidRDefault="00224925" w:rsidP="00224925">
            <w:pPr>
              <w:pStyle w:val="Tabletext"/>
              <w:rPr>
                <w:b/>
                <w:bCs/>
                <w:sz w:val="24"/>
                <w:szCs w:val="24"/>
              </w:rPr>
            </w:pPr>
            <w:r w:rsidRPr="00A72A7F">
              <w:rPr>
                <w:b/>
                <w:bCs/>
                <w:sz w:val="24"/>
                <w:szCs w:val="24"/>
              </w:rPr>
              <w:t>Rationale</w:t>
            </w:r>
            <w:r>
              <w:rPr>
                <w:b/>
                <w:bCs/>
                <w:sz w:val="24"/>
                <w:szCs w:val="24"/>
              </w:rPr>
              <w:t>/</w:t>
            </w:r>
            <w:r>
              <w:rPr>
                <w:b/>
                <w:bCs/>
                <w:sz w:val="24"/>
                <w:szCs w:val="24"/>
              </w:rPr>
              <w:br/>
              <w:t xml:space="preserve">Summary </w:t>
            </w:r>
          </w:p>
        </w:tc>
        <w:tc>
          <w:tcPr>
            <w:tcW w:w="7825" w:type="dxa"/>
            <w:gridSpan w:val="3"/>
          </w:tcPr>
          <w:p w14:paraId="0CF4C16E" w14:textId="3880BB44" w:rsidR="00224925" w:rsidRPr="005E6172" w:rsidRDefault="00DA7C01" w:rsidP="00224925">
            <w:pPr>
              <w:pStyle w:val="Tabletext"/>
            </w:pPr>
            <w:r>
              <w:t xml:space="preserve">Questioning is an integral part of cognitive engagement and student learning. In this lesson, students will learn about the importance of student generated questions and explore </w:t>
            </w:r>
            <w:r w:rsidR="008241D5">
              <w:t xml:space="preserve">the Question-Response-Relationship (QAR) strategy used to support students in responding to and developing their </w:t>
            </w:r>
            <w:r w:rsidR="001A1369">
              <w:t xml:space="preserve">own questions. Students will learn about four question types and examine a passage and a set of questions to determine </w:t>
            </w:r>
            <w:r w:rsidR="003E0416">
              <w:t xml:space="preserve">the question type. Students will then read a passage and generate their own questions about the passage and share with a small group. </w:t>
            </w:r>
          </w:p>
        </w:tc>
      </w:tr>
      <w:tr w:rsidR="00224925" w:rsidRPr="00447D20" w14:paraId="62447C42" w14:textId="77777777" w:rsidTr="00DC1D27">
        <w:trPr>
          <w:cantSplit w:val="0"/>
        </w:trPr>
        <w:tc>
          <w:tcPr>
            <w:tcW w:w="1525" w:type="dxa"/>
          </w:tcPr>
          <w:p w14:paraId="2942E060" w14:textId="76275283" w:rsidR="00224925" w:rsidRPr="00A72A7F" w:rsidRDefault="00224925" w:rsidP="00224925">
            <w:pPr>
              <w:pStyle w:val="Tabletext"/>
              <w:rPr>
                <w:b/>
                <w:bCs/>
                <w:sz w:val="24"/>
                <w:szCs w:val="24"/>
              </w:rPr>
            </w:pPr>
            <w:r w:rsidRPr="00A72A7F">
              <w:rPr>
                <w:b/>
                <w:bCs/>
                <w:sz w:val="24"/>
                <w:szCs w:val="24"/>
              </w:rPr>
              <w:t>Formative Assessment and Exemplar Response</w:t>
            </w:r>
            <w:r>
              <w:rPr>
                <w:b/>
                <w:bCs/>
                <w:sz w:val="24"/>
                <w:szCs w:val="24"/>
              </w:rPr>
              <w:t xml:space="preserve"> </w:t>
            </w:r>
          </w:p>
        </w:tc>
        <w:tc>
          <w:tcPr>
            <w:tcW w:w="7825" w:type="dxa"/>
            <w:gridSpan w:val="3"/>
          </w:tcPr>
          <w:p w14:paraId="35594440" w14:textId="4B1628E4" w:rsidR="0087527B" w:rsidRDefault="0087527B" w:rsidP="0087527B">
            <w:pPr>
              <w:pStyle w:val="Tabletext"/>
            </w:pPr>
            <w:r>
              <w:t xml:space="preserve">Students will read a short passage and examine the corresponding questions to determine if each question is Right There, Think and Search, </w:t>
            </w:r>
            <w:r w:rsidR="004B2353">
              <w:t>Author,</w:t>
            </w:r>
            <w:r>
              <w:t xml:space="preserve"> and Me or On My Own. </w:t>
            </w:r>
          </w:p>
          <w:p w14:paraId="0161D24E" w14:textId="1FAEB78D" w:rsidR="00475510" w:rsidRDefault="00335826" w:rsidP="0087527B">
            <w:pPr>
              <w:pStyle w:val="Tabletext"/>
            </w:pPr>
            <w:r>
              <w:t>Students will respon</w:t>
            </w:r>
            <w:r w:rsidR="00D35952">
              <w:t>d</w:t>
            </w:r>
            <w:r>
              <w:t xml:space="preserve"> to the following question:</w:t>
            </w:r>
            <w:r w:rsidR="0087527B">
              <w:t xml:space="preserve"> </w:t>
            </w:r>
            <w:r w:rsidR="006C3200">
              <w:t>How did the QAR strategy help you to develop deeper questions</w:t>
            </w:r>
            <w:r w:rsidR="004B2353">
              <w:t xml:space="preserve">? </w:t>
            </w:r>
          </w:p>
          <w:p w14:paraId="05A6923A" w14:textId="2500B4C8" w:rsidR="00BA55F2" w:rsidRPr="00DB54CD" w:rsidRDefault="003F74EF" w:rsidP="00224925">
            <w:pPr>
              <w:pStyle w:val="Tabletext"/>
            </w:pPr>
            <w:r>
              <w:rPr>
                <w:i/>
                <w:iCs/>
              </w:rPr>
              <w:t>See Exit Ticket Answer Key for e</w:t>
            </w:r>
            <w:r w:rsidRPr="00B84542">
              <w:rPr>
                <w:i/>
                <w:iCs/>
              </w:rPr>
              <w:t>xemplar respon</w:t>
            </w:r>
            <w:r>
              <w:rPr>
                <w:i/>
                <w:iCs/>
              </w:rPr>
              <w:t>se</w:t>
            </w:r>
            <w:r w:rsidR="007A77A4">
              <w:rPr>
                <w:i/>
                <w:iCs/>
              </w:rPr>
              <w:t>.</w:t>
            </w:r>
          </w:p>
        </w:tc>
      </w:tr>
      <w:tr w:rsidR="00E22788" w:rsidRPr="00602ABE" w14:paraId="7DCEAEA0" w14:textId="77777777" w:rsidTr="00DC1D27">
        <w:trPr>
          <w:cantSplit w:val="0"/>
        </w:trPr>
        <w:tc>
          <w:tcPr>
            <w:tcW w:w="1525" w:type="dxa"/>
            <w:vMerge w:val="restart"/>
          </w:tcPr>
          <w:p w14:paraId="4D7BC820" w14:textId="5D955384" w:rsidR="00E22788" w:rsidRPr="00A72A7F" w:rsidRDefault="00E22788" w:rsidP="00224925">
            <w:pPr>
              <w:pStyle w:val="Tabletext"/>
              <w:rPr>
                <w:b/>
                <w:bCs/>
                <w:sz w:val="24"/>
                <w:szCs w:val="24"/>
              </w:rPr>
            </w:pPr>
            <w:r w:rsidRPr="00A72A7F">
              <w:rPr>
                <w:b/>
                <w:bCs/>
                <w:sz w:val="24"/>
                <w:szCs w:val="24"/>
              </w:rPr>
              <w:lastRenderedPageBreak/>
              <w:t xml:space="preserve">Vocabulary </w:t>
            </w:r>
          </w:p>
        </w:tc>
        <w:tc>
          <w:tcPr>
            <w:tcW w:w="1710" w:type="dxa"/>
            <w:gridSpan w:val="2"/>
          </w:tcPr>
          <w:p w14:paraId="20B95AF4" w14:textId="0D2E1A5A" w:rsidR="00E22788" w:rsidRPr="00DB54CD" w:rsidRDefault="00E22788" w:rsidP="00224925">
            <w:pPr>
              <w:pStyle w:val="Tabletext"/>
            </w:pPr>
            <w:r>
              <w:t>Student Generated Questions</w:t>
            </w:r>
          </w:p>
        </w:tc>
        <w:tc>
          <w:tcPr>
            <w:tcW w:w="6115" w:type="dxa"/>
          </w:tcPr>
          <w:p w14:paraId="01E308A1" w14:textId="4EEB699A" w:rsidR="00E22788" w:rsidRPr="00DB54CD" w:rsidRDefault="00513E03" w:rsidP="00224925">
            <w:pPr>
              <w:pStyle w:val="Tabletext"/>
            </w:pPr>
            <w:r>
              <w:t>Questions developed by students to help demonstrate their understanding of the content being taught</w:t>
            </w:r>
            <w:r w:rsidR="00F1066C">
              <w:t xml:space="preserve"> and direct their own learning to understanding more about the content.</w:t>
            </w:r>
            <w:r>
              <w:t xml:space="preserve"> </w:t>
            </w:r>
          </w:p>
        </w:tc>
      </w:tr>
      <w:tr w:rsidR="00E22788" w:rsidRPr="00602ABE" w14:paraId="247604BD" w14:textId="77777777" w:rsidTr="00DC1D27">
        <w:trPr>
          <w:cantSplit w:val="0"/>
        </w:trPr>
        <w:tc>
          <w:tcPr>
            <w:tcW w:w="1525" w:type="dxa"/>
            <w:vMerge/>
          </w:tcPr>
          <w:p w14:paraId="6F18AB3D" w14:textId="77777777" w:rsidR="00E22788" w:rsidRPr="00A72A7F" w:rsidRDefault="00E22788" w:rsidP="00224925">
            <w:pPr>
              <w:pStyle w:val="Tabletext"/>
              <w:rPr>
                <w:b/>
                <w:bCs/>
                <w:sz w:val="24"/>
                <w:szCs w:val="24"/>
              </w:rPr>
            </w:pPr>
          </w:p>
        </w:tc>
        <w:tc>
          <w:tcPr>
            <w:tcW w:w="1710" w:type="dxa"/>
            <w:gridSpan w:val="2"/>
          </w:tcPr>
          <w:p w14:paraId="206E34E7" w14:textId="06E0E80E" w:rsidR="00E22788" w:rsidRDefault="00E22788" w:rsidP="00224925">
            <w:pPr>
              <w:pStyle w:val="Tabletext"/>
            </w:pPr>
            <w:r>
              <w:t>Question-Answer-Re</w:t>
            </w:r>
            <w:r w:rsidR="00C63AF3">
              <w:t>lationship</w:t>
            </w:r>
            <w:r>
              <w:t xml:space="preserve"> (QAR)</w:t>
            </w:r>
          </w:p>
        </w:tc>
        <w:tc>
          <w:tcPr>
            <w:tcW w:w="6115" w:type="dxa"/>
          </w:tcPr>
          <w:p w14:paraId="3EF05191" w14:textId="652375D0" w:rsidR="00E22788" w:rsidRPr="00DB54CD" w:rsidRDefault="00295478" w:rsidP="00224925">
            <w:pPr>
              <w:pStyle w:val="Tabletext"/>
            </w:pPr>
            <w:r>
              <w:t xml:space="preserve">A strategy </w:t>
            </w:r>
            <w:r w:rsidR="009146C4">
              <w:t>to</w:t>
            </w:r>
            <w:r w:rsidR="004735B0">
              <w:t xml:space="preserve"> help students understand the relationship between </w:t>
            </w:r>
            <w:r w:rsidR="005B3B2E">
              <w:t>a</w:t>
            </w:r>
            <w:r w:rsidR="004735B0">
              <w:t xml:space="preserve"> question and </w:t>
            </w:r>
            <w:r w:rsidR="005B3B2E">
              <w:t xml:space="preserve">its </w:t>
            </w:r>
            <w:r w:rsidR="004735B0">
              <w:t>answer</w:t>
            </w:r>
            <w:r w:rsidR="004B2353">
              <w:t xml:space="preserve">. </w:t>
            </w:r>
          </w:p>
        </w:tc>
      </w:tr>
      <w:tr w:rsidR="00E22788" w:rsidRPr="00602ABE" w14:paraId="2776985F" w14:textId="77777777" w:rsidTr="00DC1D27">
        <w:trPr>
          <w:cantSplit w:val="0"/>
        </w:trPr>
        <w:tc>
          <w:tcPr>
            <w:tcW w:w="1525" w:type="dxa"/>
            <w:vMerge/>
          </w:tcPr>
          <w:p w14:paraId="341E1E42" w14:textId="77777777" w:rsidR="00E22788" w:rsidRPr="00A72A7F" w:rsidRDefault="00E22788" w:rsidP="00224925">
            <w:pPr>
              <w:pStyle w:val="Tabletext"/>
              <w:rPr>
                <w:b/>
                <w:bCs/>
                <w:sz w:val="24"/>
                <w:szCs w:val="24"/>
              </w:rPr>
            </w:pPr>
          </w:p>
        </w:tc>
        <w:tc>
          <w:tcPr>
            <w:tcW w:w="1710" w:type="dxa"/>
            <w:gridSpan w:val="2"/>
          </w:tcPr>
          <w:p w14:paraId="027BAB16" w14:textId="5E52D8F6" w:rsidR="00E22788" w:rsidRDefault="00E22788" w:rsidP="00224925">
            <w:pPr>
              <w:pStyle w:val="Tabletext"/>
            </w:pPr>
            <w:r>
              <w:t>Right There Questions</w:t>
            </w:r>
          </w:p>
        </w:tc>
        <w:tc>
          <w:tcPr>
            <w:tcW w:w="6115" w:type="dxa"/>
          </w:tcPr>
          <w:p w14:paraId="5D5F2E0D" w14:textId="668689E2" w:rsidR="00E22788" w:rsidRPr="00DB54CD" w:rsidRDefault="007009FA" w:rsidP="00224925">
            <w:pPr>
              <w:pStyle w:val="Tabletext"/>
            </w:pPr>
            <w:r>
              <w:t>Explicit</w:t>
            </w:r>
            <w:r w:rsidR="00F82F8F" w:rsidRPr="00F82F8F">
              <w:t xml:space="preserve"> questions whose answers can be found in the text. Often the words used in the question are the same words found in the text.</w:t>
            </w:r>
          </w:p>
        </w:tc>
      </w:tr>
      <w:tr w:rsidR="00E22788" w:rsidRPr="00602ABE" w14:paraId="09040C5A" w14:textId="77777777" w:rsidTr="00DC1D27">
        <w:trPr>
          <w:cantSplit w:val="0"/>
        </w:trPr>
        <w:tc>
          <w:tcPr>
            <w:tcW w:w="1525" w:type="dxa"/>
            <w:vMerge/>
          </w:tcPr>
          <w:p w14:paraId="5F835A15" w14:textId="77777777" w:rsidR="00E22788" w:rsidRPr="00A72A7F" w:rsidRDefault="00E22788" w:rsidP="00224925">
            <w:pPr>
              <w:pStyle w:val="Tabletext"/>
              <w:rPr>
                <w:b/>
                <w:bCs/>
                <w:sz w:val="24"/>
                <w:szCs w:val="24"/>
              </w:rPr>
            </w:pPr>
          </w:p>
        </w:tc>
        <w:tc>
          <w:tcPr>
            <w:tcW w:w="1710" w:type="dxa"/>
            <w:gridSpan w:val="2"/>
          </w:tcPr>
          <w:p w14:paraId="4D23BC42" w14:textId="60774050" w:rsidR="00E22788" w:rsidRDefault="00E22788" w:rsidP="00224925">
            <w:pPr>
              <w:pStyle w:val="Tabletext"/>
            </w:pPr>
            <w:r>
              <w:t>Think and Search Questions</w:t>
            </w:r>
          </w:p>
        </w:tc>
        <w:tc>
          <w:tcPr>
            <w:tcW w:w="6115" w:type="dxa"/>
          </w:tcPr>
          <w:p w14:paraId="6EFA07A4" w14:textId="03270D38" w:rsidR="00E22788" w:rsidRPr="00DB54CD" w:rsidRDefault="007009FA" w:rsidP="00224925">
            <w:pPr>
              <w:pStyle w:val="Tabletext"/>
            </w:pPr>
            <w:r>
              <w:t>Explicit questions whose a</w:t>
            </w:r>
            <w:r w:rsidR="00207A20" w:rsidRPr="00207A20">
              <w:t xml:space="preserve">nswers are gathered from </w:t>
            </w:r>
            <w:proofErr w:type="gramStart"/>
            <w:r w:rsidR="00207A20" w:rsidRPr="00207A20">
              <w:t>several</w:t>
            </w:r>
            <w:proofErr w:type="gramEnd"/>
            <w:r w:rsidR="00207A20" w:rsidRPr="00207A20">
              <w:t xml:space="preserve"> parts of the text and put together to make meaning.</w:t>
            </w:r>
          </w:p>
        </w:tc>
      </w:tr>
      <w:tr w:rsidR="00E22788" w:rsidRPr="00602ABE" w14:paraId="4A758A1E" w14:textId="77777777" w:rsidTr="00DC1D27">
        <w:trPr>
          <w:cantSplit w:val="0"/>
        </w:trPr>
        <w:tc>
          <w:tcPr>
            <w:tcW w:w="1525" w:type="dxa"/>
            <w:vMerge/>
          </w:tcPr>
          <w:p w14:paraId="6B328C44" w14:textId="77777777" w:rsidR="00E22788" w:rsidRPr="00A72A7F" w:rsidRDefault="00E22788" w:rsidP="00224925">
            <w:pPr>
              <w:pStyle w:val="Tabletext"/>
              <w:rPr>
                <w:b/>
                <w:bCs/>
                <w:sz w:val="24"/>
                <w:szCs w:val="24"/>
              </w:rPr>
            </w:pPr>
          </w:p>
        </w:tc>
        <w:tc>
          <w:tcPr>
            <w:tcW w:w="1710" w:type="dxa"/>
            <w:gridSpan w:val="2"/>
          </w:tcPr>
          <w:p w14:paraId="0D3C07F7" w14:textId="3E3A60A8" w:rsidR="00E22788" w:rsidRDefault="00E22788" w:rsidP="00224925">
            <w:pPr>
              <w:pStyle w:val="Tabletext"/>
            </w:pPr>
            <w:r>
              <w:t xml:space="preserve">Author and </w:t>
            </w:r>
            <w:r w:rsidR="00482621">
              <w:t>Me</w:t>
            </w:r>
          </w:p>
        </w:tc>
        <w:tc>
          <w:tcPr>
            <w:tcW w:w="6115" w:type="dxa"/>
          </w:tcPr>
          <w:p w14:paraId="530A3A90" w14:textId="104544C4" w:rsidR="00E22788" w:rsidRPr="00DB54CD" w:rsidRDefault="00EC33DE" w:rsidP="005115BA">
            <w:pPr>
              <w:pStyle w:val="Tabletext"/>
            </w:pPr>
            <w:r>
              <w:t xml:space="preserve">The </w:t>
            </w:r>
            <w:r w:rsidR="006E47E5">
              <w:t xml:space="preserve">answer </w:t>
            </w:r>
            <w:r>
              <w:t xml:space="preserve">to the question </w:t>
            </w:r>
            <w:r w:rsidR="006E47E5">
              <w:t xml:space="preserve">cannot be found directly in the text. </w:t>
            </w:r>
            <w:r w:rsidR="002031E4">
              <w:t xml:space="preserve">The learner must combine </w:t>
            </w:r>
            <w:r w:rsidR="005115BA" w:rsidRPr="005115BA">
              <w:t>information provided in the text</w:t>
            </w:r>
            <w:r w:rsidR="00BE25AC">
              <w:t xml:space="preserve"> with their</w:t>
            </w:r>
            <w:r w:rsidR="005115BA" w:rsidRPr="005115BA">
              <w:t xml:space="preserve"> own </w:t>
            </w:r>
            <w:r w:rsidR="00B30C28">
              <w:t>prior knowledge</w:t>
            </w:r>
            <w:r w:rsidR="00BE25AC">
              <w:t xml:space="preserve"> to create a response.</w:t>
            </w:r>
          </w:p>
        </w:tc>
      </w:tr>
      <w:tr w:rsidR="00E22788" w:rsidRPr="00602ABE" w14:paraId="3CC8D9FF" w14:textId="77777777" w:rsidTr="00DC1D27">
        <w:trPr>
          <w:cantSplit w:val="0"/>
        </w:trPr>
        <w:tc>
          <w:tcPr>
            <w:tcW w:w="1525" w:type="dxa"/>
            <w:vMerge/>
          </w:tcPr>
          <w:p w14:paraId="316E1D86" w14:textId="7A1B892E" w:rsidR="00E22788" w:rsidRPr="00A72A7F" w:rsidRDefault="00E22788" w:rsidP="00224925">
            <w:pPr>
              <w:pStyle w:val="Tabletext"/>
              <w:rPr>
                <w:b/>
                <w:bCs/>
                <w:sz w:val="24"/>
                <w:szCs w:val="24"/>
              </w:rPr>
            </w:pPr>
          </w:p>
        </w:tc>
        <w:tc>
          <w:tcPr>
            <w:tcW w:w="1710" w:type="dxa"/>
            <w:gridSpan w:val="2"/>
          </w:tcPr>
          <w:p w14:paraId="686F6AB4" w14:textId="16A17263" w:rsidR="00E22788" w:rsidRDefault="00E22788" w:rsidP="00224925">
            <w:pPr>
              <w:pStyle w:val="Tabletext"/>
            </w:pPr>
            <w:r>
              <w:t>On My Own</w:t>
            </w:r>
          </w:p>
        </w:tc>
        <w:tc>
          <w:tcPr>
            <w:tcW w:w="6115" w:type="dxa"/>
          </w:tcPr>
          <w:p w14:paraId="155D711B" w14:textId="0A8DF0DD" w:rsidR="00E22788" w:rsidRPr="00DB54CD" w:rsidRDefault="00C85C2C" w:rsidP="00224925">
            <w:pPr>
              <w:pStyle w:val="Tabletext"/>
            </w:pPr>
            <w:r>
              <w:t xml:space="preserve">The answer </w:t>
            </w:r>
            <w:r w:rsidR="00EC33DE">
              <w:t xml:space="preserve">to the question </w:t>
            </w:r>
            <w:r>
              <w:t xml:space="preserve">cannot be found directly in the text. </w:t>
            </w:r>
            <w:r w:rsidR="004F290B" w:rsidRPr="00C61690">
              <w:rPr>
                <w:rFonts w:cstheme="minorHAnsi"/>
              </w:rPr>
              <w:t xml:space="preserve">These questions </w:t>
            </w:r>
            <w:r w:rsidR="00477FB4">
              <w:rPr>
                <w:rFonts w:cstheme="minorHAnsi"/>
              </w:rPr>
              <w:t>require the learner to</w:t>
            </w:r>
            <w:r w:rsidR="004F290B" w:rsidRPr="00C61690">
              <w:rPr>
                <w:rFonts w:cstheme="minorHAnsi"/>
              </w:rPr>
              <w:t xml:space="preserve"> use their background or prior knowledge to answer the question.</w:t>
            </w:r>
          </w:p>
        </w:tc>
      </w:tr>
    </w:tbl>
    <w:p w14:paraId="1B26D53A" w14:textId="3BCEE205" w:rsidR="00DB54CD" w:rsidRDefault="00DB54CD" w:rsidP="00DB54CD"/>
    <w:tbl>
      <w:tblPr>
        <w:tblStyle w:val="TableGrid"/>
        <w:tblW w:w="5000" w:type="pct"/>
        <w:tblLayout w:type="fixed"/>
        <w:tblLook w:val="04A0" w:firstRow="1" w:lastRow="0" w:firstColumn="1" w:lastColumn="0" w:noHBand="0" w:noVBand="1"/>
      </w:tblPr>
      <w:tblGrid>
        <w:gridCol w:w="805"/>
        <w:gridCol w:w="6967"/>
        <w:gridCol w:w="1578"/>
      </w:tblGrid>
      <w:tr w:rsidR="00413E82" w:rsidRPr="00DB54CD" w14:paraId="65762ACA" w14:textId="77777777" w:rsidTr="00DC1D27">
        <w:trPr>
          <w:cantSplit w:val="0"/>
          <w:tblHeader/>
        </w:trPr>
        <w:tc>
          <w:tcPr>
            <w:tcW w:w="805" w:type="dxa"/>
            <w:vAlign w:val="center"/>
            <w:hideMark/>
          </w:tcPr>
          <w:p w14:paraId="5DD0FD98" w14:textId="554EF67E" w:rsidR="00413E82" w:rsidRPr="00205E12" w:rsidRDefault="00413E82" w:rsidP="00CD7F99">
            <w:pPr>
              <w:pStyle w:val="Tabletext"/>
              <w:spacing w:before="0"/>
              <w:jc w:val="center"/>
              <w:rPr>
                <w:b/>
                <w:bCs/>
              </w:rPr>
            </w:pPr>
            <w:r w:rsidRPr="00205E12">
              <w:rPr>
                <w:b/>
                <w:bCs/>
              </w:rPr>
              <w:t>Est</w:t>
            </w:r>
            <w:r w:rsidR="00DB54CD" w:rsidRPr="00205E12">
              <w:rPr>
                <w:b/>
                <w:bCs/>
              </w:rPr>
              <w:t xml:space="preserve"> </w:t>
            </w:r>
            <w:r w:rsidRPr="00205E12">
              <w:rPr>
                <w:b/>
                <w:bCs/>
              </w:rPr>
              <w:t>Time</w:t>
            </w:r>
          </w:p>
        </w:tc>
        <w:tc>
          <w:tcPr>
            <w:tcW w:w="6967" w:type="dxa"/>
            <w:vAlign w:val="center"/>
          </w:tcPr>
          <w:p w14:paraId="359DA76E" w14:textId="42524366" w:rsidR="00413E82" w:rsidRPr="00DB54CD" w:rsidRDefault="00413E82" w:rsidP="00CD7F99">
            <w:pPr>
              <w:pStyle w:val="Tabletext"/>
              <w:spacing w:before="0"/>
              <w:jc w:val="center"/>
              <w:rPr>
                <w:b/>
                <w:bCs/>
              </w:rPr>
            </w:pPr>
            <w:r w:rsidRPr="00DB54CD">
              <w:rPr>
                <w:b/>
                <w:bCs/>
              </w:rPr>
              <w:t>Instructional Activities (including formative assessments)</w:t>
            </w:r>
          </w:p>
        </w:tc>
        <w:tc>
          <w:tcPr>
            <w:tcW w:w="1578" w:type="dxa"/>
            <w:vAlign w:val="center"/>
            <w:hideMark/>
          </w:tcPr>
          <w:p w14:paraId="7C2D006C" w14:textId="77777777" w:rsidR="00413E82" w:rsidRPr="00DB54CD" w:rsidRDefault="00413E82" w:rsidP="00CD7F99">
            <w:pPr>
              <w:pStyle w:val="Tabletext"/>
              <w:spacing w:before="0"/>
              <w:jc w:val="center"/>
              <w:rPr>
                <w:b/>
                <w:bCs/>
              </w:rPr>
            </w:pPr>
            <w:r w:rsidRPr="00DB54CD">
              <w:rPr>
                <w:b/>
                <w:bCs/>
              </w:rPr>
              <w:t>Materials</w:t>
            </w:r>
          </w:p>
        </w:tc>
      </w:tr>
      <w:tr w:rsidR="00836689" w:rsidRPr="00447D20" w14:paraId="20356B69" w14:textId="77777777" w:rsidTr="00DC1D27">
        <w:trPr>
          <w:cantSplit w:val="0"/>
        </w:trPr>
        <w:tc>
          <w:tcPr>
            <w:tcW w:w="805" w:type="dxa"/>
          </w:tcPr>
          <w:p w14:paraId="0C2175C9" w14:textId="7A1A4AA8" w:rsidR="00836689" w:rsidRDefault="00DC1D27" w:rsidP="00CD7F99">
            <w:pPr>
              <w:pStyle w:val="Tabletext"/>
              <w:spacing w:before="0"/>
              <w:jc w:val="center"/>
            </w:pPr>
            <w:r>
              <w:t>5</w:t>
            </w:r>
            <w:r w:rsidR="00F33BEA">
              <w:t xml:space="preserve"> mins</w:t>
            </w:r>
          </w:p>
        </w:tc>
        <w:tc>
          <w:tcPr>
            <w:tcW w:w="6967" w:type="dxa"/>
          </w:tcPr>
          <w:p w14:paraId="36EBA0DA" w14:textId="77777777" w:rsidR="00CD7F99" w:rsidRDefault="00836689" w:rsidP="00CD7F99">
            <w:pPr>
              <w:rPr>
                <w:b/>
                <w:bCs/>
              </w:rPr>
            </w:pPr>
            <w:r w:rsidRPr="004B7108">
              <w:rPr>
                <w:b/>
                <w:bCs/>
              </w:rPr>
              <w:t xml:space="preserve">Bellringer: </w:t>
            </w:r>
          </w:p>
          <w:p w14:paraId="7AB064CD" w14:textId="7E07308C" w:rsidR="00836689" w:rsidRPr="00990653" w:rsidRDefault="004B7108" w:rsidP="00CD7F99">
            <w:pPr>
              <w:rPr>
                <w:rFonts w:cstheme="minorHAnsi"/>
                <w:b/>
                <w:bCs/>
              </w:rPr>
            </w:pPr>
            <w:r w:rsidRPr="004B7108">
              <w:rPr>
                <w:rFonts w:cstheme="minorHAnsi"/>
              </w:rPr>
              <w:t xml:space="preserve">Studies have shown that 4-year-olds ask as </w:t>
            </w:r>
            <w:proofErr w:type="gramStart"/>
            <w:r w:rsidRPr="004B7108">
              <w:rPr>
                <w:rFonts w:cstheme="minorHAnsi"/>
              </w:rPr>
              <w:t>many</w:t>
            </w:r>
            <w:proofErr w:type="gramEnd"/>
            <w:r w:rsidRPr="004B7108">
              <w:rPr>
                <w:rFonts w:cstheme="minorHAnsi"/>
              </w:rPr>
              <w:t xml:space="preserve"> as 200-300 questions a day</w:t>
            </w:r>
            <w:r w:rsidR="004B2353" w:rsidRPr="004B7108">
              <w:rPr>
                <w:rFonts w:cstheme="minorHAnsi"/>
              </w:rPr>
              <w:t xml:space="preserve">. </w:t>
            </w:r>
            <w:r w:rsidRPr="004B7108">
              <w:rPr>
                <w:rFonts w:cstheme="minorHAnsi"/>
              </w:rPr>
              <w:t>Between the ages of 2-5, kids ask on average 40,000 questions! Why do you think it is important for students to ask questions?</w:t>
            </w:r>
          </w:p>
        </w:tc>
        <w:tc>
          <w:tcPr>
            <w:tcW w:w="1578" w:type="dxa"/>
          </w:tcPr>
          <w:p w14:paraId="5C1802EF" w14:textId="064F49AE" w:rsidR="00836689" w:rsidRDefault="00007237" w:rsidP="00CD7F99">
            <w:pPr>
              <w:pStyle w:val="Tabletext"/>
              <w:spacing w:before="0"/>
              <w:jc w:val="center"/>
            </w:pPr>
            <w:r>
              <w:t>Student Guide</w:t>
            </w:r>
          </w:p>
        </w:tc>
      </w:tr>
      <w:tr w:rsidR="00413E82" w:rsidRPr="00447D20" w14:paraId="113F4BF7" w14:textId="77777777" w:rsidTr="00DC1D27">
        <w:trPr>
          <w:cantSplit w:val="0"/>
        </w:trPr>
        <w:tc>
          <w:tcPr>
            <w:tcW w:w="805" w:type="dxa"/>
          </w:tcPr>
          <w:p w14:paraId="01547575" w14:textId="7BEB3B8B" w:rsidR="00A85644" w:rsidRPr="00205E12" w:rsidRDefault="00EC0B79" w:rsidP="00CD7F99">
            <w:pPr>
              <w:pStyle w:val="Tabletext"/>
              <w:spacing w:before="0"/>
              <w:jc w:val="center"/>
            </w:pPr>
            <w:r w:rsidRPr="00205E12">
              <w:t xml:space="preserve"> </w:t>
            </w:r>
            <w:r w:rsidR="009C12F4">
              <w:t>2</w:t>
            </w:r>
            <w:r w:rsidR="00EB55DE">
              <w:t xml:space="preserve"> </w:t>
            </w:r>
            <w:r w:rsidRPr="00205E12">
              <w:t>mins</w:t>
            </w:r>
          </w:p>
        </w:tc>
        <w:tc>
          <w:tcPr>
            <w:tcW w:w="6967" w:type="dxa"/>
          </w:tcPr>
          <w:p w14:paraId="4F910468" w14:textId="5D73E72E" w:rsidR="00413E82" w:rsidRDefault="00A8264C" w:rsidP="00CD7F99">
            <w:pPr>
              <w:pStyle w:val="Tabletextbullet"/>
              <w:numPr>
                <w:ilvl w:val="0"/>
                <w:numId w:val="0"/>
              </w:numPr>
              <w:spacing w:before="0"/>
              <w:rPr>
                <w:b/>
                <w:bCs/>
              </w:rPr>
            </w:pPr>
            <w:r>
              <w:rPr>
                <w:b/>
                <w:bCs/>
              </w:rPr>
              <w:t>Intro to Student Generated Questions</w:t>
            </w:r>
          </w:p>
          <w:p w14:paraId="3D5A1B0E" w14:textId="77777777" w:rsidR="00535EF1" w:rsidRDefault="00535EF1" w:rsidP="00CD7F99">
            <w:pPr>
              <w:pStyle w:val="Tabletextbullet"/>
              <w:numPr>
                <w:ilvl w:val="0"/>
                <w:numId w:val="0"/>
              </w:numPr>
              <w:spacing w:before="0"/>
              <w:rPr>
                <w:b/>
                <w:bCs/>
              </w:rPr>
            </w:pPr>
          </w:p>
          <w:p w14:paraId="55290B5F" w14:textId="600F1B2C" w:rsidR="00985334" w:rsidRDefault="0013048F" w:rsidP="00CD7F99">
            <w:pPr>
              <w:pStyle w:val="Tabletextbullet"/>
              <w:numPr>
                <w:ilvl w:val="0"/>
                <w:numId w:val="0"/>
              </w:numPr>
              <w:spacing w:before="0"/>
              <w:ind w:left="144"/>
            </w:pPr>
            <w:r>
              <w:t xml:space="preserve">T: </w:t>
            </w:r>
            <w:r w:rsidR="00EE3412" w:rsidRPr="00D44163">
              <w:rPr>
                <w:b/>
                <w:bCs/>
              </w:rPr>
              <w:t>Student generated questions</w:t>
            </w:r>
            <w:r w:rsidR="00EE3412">
              <w:t xml:space="preserve"> are questions developed by students to help demonstrate their understanding of the content being taught</w:t>
            </w:r>
            <w:r w:rsidR="002A0D16">
              <w:t xml:space="preserve"> and direct their own learning</w:t>
            </w:r>
            <w:r w:rsidR="00F1066C">
              <w:t xml:space="preserve"> to understanding more about the content</w:t>
            </w:r>
            <w:r w:rsidR="00EE3412">
              <w:t>.</w:t>
            </w:r>
          </w:p>
          <w:p w14:paraId="477E8846" w14:textId="77777777" w:rsidR="006B6B58" w:rsidRDefault="006B6B58" w:rsidP="00CD7F99">
            <w:pPr>
              <w:pStyle w:val="Tabletextbullet"/>
              <w:numPr>
                <w:ilvl w:val="0"/>
                <w:numId w:val="0"/>
              </w:numPr>
              <w:spacing w:before="0"/>
              <w:ind w:left="288" w:hanging="144"/>
            </w:pPr>
          </w:p>
          <w:p w14:paraId="0698B8E9" w14:textId="26369C3C" w:rsidR="00FB7BAE" w:rsidRDefault="006B6B58" w:rsidP="00CD7F99">
            <w:pPr>
              <w:pStyle w:val="Tabletextbullet"/>
              <w:numPr>
                <w:ilvl w:val="0"/>
                <w:numId w:val="0"/>
              </w:numPr>
              <w:spacing w:before="0"/>
              <w:ind w:left="288" w:hanging="144"/>
            </w:pPr>
            <w:r>
              <w:t xml:space="preserve">T: </w:t>
            </w:r>
            <w:r w:rsidR="00A51714">
              <w:t>S</w:t>
            </w:r>
            <w:r w:rsidR="00521CEA">
              <w:t>tudent generate</w:t>
            </w:r>
            <w:r w:rsidR="00A51714">
              <w:t>d</w:t>
            </w:r>
            <w:r w:rsidR="00521CEA">
              <w:t xml:space="preserve"> questions </w:t>
            </w:r>
            <w:r w:rsidR="00A51714">
              <w:t xml:space="preserve">are important because </w:t>
            </w:r>
            <w:r w:rsidR="009D21E1">
              <w:t>they r</w:t>
            </w:r>
            <w:r w:rsidR="00AD6689">
              <w:t>equire students to reflect on their knowledge and learning</w:t>
            </w:r>
            <w:r w:rsidR="00E02B74">
              <w:t xml:space="preserve"> and</w:t>
            </w:r>
            <w:r w:rsidR="009D21E1">
              <w:t xml:space="preserve"> develop a </w:t>
            </w:r>
            <w:r w:rsidR="00AD6689">
              <w:t>question from this knowledge</w:t>
            </w:r>
            <w:r w:rsidR="00E02B74">
              <w:t>.</w:t>
            </w:r>
          </w:p>
          <w:p w14:paraId="5B6A6019" w14:textId="77777777" w:rsidR="00FB7BAE" w:rsidRDefault="00FB7BAE" w:rsidP="00CD7F99">
            <w:pPr>
              <w:pStyle w:val="Tabletextbullet"/>
              <w:numPr>
                <w:ilvl w:val="0"/>
                <w:numId w:val="0"/>
              </w:numPr>
              <w:spacing w:before="0"/>
              <w:ind w:left="432" w:hanging="288"/>
            </w:pPr>
          </w:p>
          <w:p w14:paraId="0B74E40D" w14:textId="6F7C9608" w:rsidR="00FB7BAE" w:rsidRDefault="00FB7BAE" w:rsidP="00CD7F99">
            <w:pPr>
              <w:pStyle w:val="Tabletextbullet"/>
              <w:numPr>
                <w:ilvl w:val="0"/>
                <w:numId w:val="0"/>
              </w:numPr>
              <w:spacing w:before="0"/>
              <w:ind w:left="432" w:hanging="288"/>
            </w:pPr>
            <w:r>
              <w:t>T: As we discovered in the Science of Learning unit, question</w:t>
            </w:r>
            <w:r w:rsidR="00DA7C01">
              <w:t>ing</w:t>
            </w:r>
            <w:r>
              <w:t xml:space="preserve"> is an integral part of cognitive engagement and student learning. </w:t>
            </w:r>
          </w:p>
          <w:p w14:paraId="481E7012" w14:textId="77777777" w:rsidR="00994FB5" w:rsidRDefault="00994FB5" w:rsidP="00CD7F99">
            <w:pPr>
              <w:pStyle w:val="Tabletextbullet"/>
              <w:numPr>
                <w:ilvl w:val="0"/>
                <w:numId w:val="0"/>
              </w:numPr>
              <w:spacing w:before="0"/>
              <w:ind w:left="432" w:hanging="288"/>
            </w:pPr>
          </w:p>
          <w:p w14:paraId="2C324DDD" w14:textId="77777777" w:rsidR="00994FB5" w:rsidRDefault="00994FB5" w:rsidP="00CD7F99">
            <w:pPr>
              <w:pStyle w:val="Tabletextbullet"/>
              <w:numPr>
                <w:ilvl w:val="0"/>
                <w:numId w:val="0"/>
              </w:numPr>
              <w:spacing w:before="0"/>
              <w:ind w:left="144"/>
            </w:pPr>
            <w:r>
              <w:lastRenderedPageBreak/>
              <w:t xml:space="preserve">T: How do meaningful and effective questions lead to cognitive engagement and increased understanding? </w:t>
            </w:r>
          </w:p>
          <w:p w14:paraId="20E1F27A" w14:textId="77777777" w:rsidR="00994FB5" w:rsidRDefault="00994FB5" w:rsidP="00CD7F99">
            <w:pPr>
              <w:pStyle w:val="Tabletextbullet"/>
              <w:numPr>
                <w:ilvl w:val="0"/>
                <w:numId w:val="0"/>
              </w:numPr>
              <w:spacing w:before="0"/>
              <w:ind w:left="144"/>
            </w:pPr>
          </w:p>
          <w:p w14:paraId="171FE7F9" w14:textId="77777777" w:rsidR="00994FB5" w:rsidRDefault="00994FB5" w:rsidP="00CD7F99">
            <w:pPr>
              <w:pStyle w:val="Tabletextbullet"/>
              <w:numPr>
                <w:ilvl w:val="0"/>
                <w:numId w:val="0"/>
              </w:numPr>
              <w:spacing w:before="0"/>
              <w:ind w:left="144"/>
            </w:pPr>
            <w:r>
              <w:t>S: Using meaningful questions forces students to think critically and elaborate as opposed to providing a one-word response. It pushes students to make connections and draw on their prior knowledge and learning.</w:t>
            </w:r>
          </w:p>
          <w:p w14:paraId="77EBCD5D" w14:textId="77777777" w:rsidR="00994FB5" w:rsidRDefault="00994FB5" w:rsidP="00CD7F99">
            <w:pPr>
              <w:pStyle w:val="Tabletextbullet"/>
              <w:numPr>
                <w:ilvl w:val="0"/>
                <w:numId w:val="0"/>
              </w:numPr>
              <w:spacing w:before="0"/>
              <w:ind w:left="432" w:hanging="288"/>
            </w:pPr>
          </w:p>
          <w:p w14:paraId="67E52672" w14:textId="77777777" w:rsidR="00784484" w:rsidRDefault="0013048F" w:rsidP="00CD7F99">
            <w:pPr>
              <w:pStyle w:val="Tabletextbullet"/>
              <w:numPr>
                <w:ilvl w:val="0"/>
                <w:numId w:val="0"/>
              </w:numPr>
              <w:spacing w:before="0"/>
              <w:ind w:left="288" w:hanging="144"/>
            </w:pPr>
            <w:r>
              <w:t xml:space="preserve">T: </w:t>
            </w:r>
            <w:proofErr w:type="gramStart"/>
            <w:r w:rsidR="00521CEA">
              <w:t>Let’s</w:t>
            </w:r>
            <w:proofErr w:type="gramEnd"/>
            <w:r w:rsidR="00521CEA">
              <w:t xml:space="preserve"> consider how a teacher can help students develop questions:</w:t>
            </w:r>
          </w:p>
          <w:p w14:paraId="2A557F42" w14:textId="121A3CAC" w:rsidR="00521CEA" w:rsidRDefault="00521CEA" w:rsidP="00CD7F99">
            <w:pPr>
              <w:pStyle w:val="Tabletextbullet"/>
              <w:numPr>
                <w:ilvl w:val="0"/>
                <w:numId w:val="25"/>
              </w:numPr>
              <w:spacing w:before="0"/>
            </w:pPr>
            <w:r>
              <w:t>Model explicitly how to ask good questions</w:t>
            </w:r>
            <w:r w:rsidR="008E5F95">
              <w:t>,</w:t>
            </w:r>
          </w:p>
          <w:p w14:paraId="359A7313" w14:textId="57B95A91" w:rsidR="00521CEA" w:rsidRDefault="00521CEA" w:rsidP="00CD7F99">
            <w:pPr>
              <w:pStyle w:val="Tabletextbullet"/>
              <w:numPr>
                <w:ilvl w:val="0"/>
                <w:numId w:val="25"/>
              </w:numPr>
              <w:spacing w:before="0"/>
            </w:pPr>
            <w:r>
              <w:t>Provide structured ways for students to ask questions</w:t>
            </w:r>
            <w:r w:rsidR="008E5F95">
              <w:t>, and</w:t>
            </w:r>
          </w:p>
          <w:p w14:paraId="01D1B770" w14:textId="77777777" w:rsidR="00D06D35" w:rsidRDefault="00D06D35" w:rsidP="00CD7F99">
            <w:pPr>
              <w:pStyle w:val="Tabletextbullet"/>
              <w:numPr>
                <w:ilvl w:val="0"/>
                <w:numId w:val="25"/>
              </w:numPr>
              <w:spacing w:before="0"/>
            </w:pPr>
            <w:r>
              <w:t xml:space="preserve">Set expectations that asking questions is the norm in the classroom. </w:t>
            </w:r>
          </w:p>
          <w:p w14:paraId="3BE62316" w14:textId="77777777" w:rsidR="00261861" w:rsidRDefault="00261861" w:rsidP="00CD7F99">
            <w:pPr>
              <w:pStyle w:val="Tabletextbullet"/>
              <w:numPr>
                <w:ilvl w:val="0"/>
                <w:numId w:val="0"/>
              </w:numPr>
              <w:spacing w:before="0"/>
              <w:ind w:left="864"/>
            </w:pPr>
          </w:p>
          <w:p w14:paraId="001F8931" w14:textId="77777777" w:rsidR="00224EE9" w:rsidRDefault="00224EE9" w:rsidP="00CD7F99">
            <w:pPr>
              <w:pStyle w:val="Tabletextbullet"/>
              <w:numPr>
                <w:ilvl w:val="0"/>
                <w:numId w:val="0"/>
              </w:numPr>
              <w:spacing w:before="0"/>
              <w:ind w:left="432" w:hanging="288"/>
            </w:pPr>
            <w:r>
              <w:t>T: How do these ideas connect to what you learned in the Science of Learning and other units?</w:t>
            </w:r>
          </w:p>
          <w:p w14:paraId="03D79ABC" w14:textId="77777777" w:rsidR="0035778D" w:rsidRDefault="0035778D" w:rsidP="00CD7F99">
            <w:pPr>
              <w:pStyle w:val="Tabletextbullet"/>
              <w:numPr>
                <w:ilvl w:val="0"/>
                <w:numId w:val="0"/>
              </w:numPr>
              <w:spacing w:before="0"/>
              <w:ind w:left="432" w:hanging="288"/>
            </w:pPr>
          </w:p>
          <w:p w14:paraId="202AB677" w14:textId="68E9B738" w:rsidR="0035778D" w:rsidRPr="009F7E87" w:rsidRDefault="0035778D" w:rsidP="00CD7F99">
            <w:pPr>
              <w:pStyle w:val="Tabletextbullet"/>
              <w:numPr>
                <w:ilvl w:val="0"/>
                <w:numId w:val="0"/>
              </w:numPr>
              <w:spacing w:before="0"/>
              <w:ind w:left="432" w:hanging="288"/>
            </w:pPr>
            <w:r>
              <w:t xml:space="preserve">S: </w:t>
            </w:r>
            <w:r w:rsidR="004B2353">
              <w:t>To</w:t>
            </w:r>
            <w:r>
              <w:t xml:space="preserve"> learn, students need to be cognitively engaged and connect to prior knowledge. Also, </w:t>
            </w:r>
            <w:r w:rsidR="00E5553A">
              <w:t>high-quality teaching includes modeling and scaffolds</w:t>
            </w:r>
            <w:r w:rsidR="001916C8">
              <w:t>, which is what students need to learn how to develop good questions.</w:t>
            </w:r>
          </w:p>
        </w:tc>
        <w:tc>
          <w:tcPr>
            <w:tcW w:w="1578" w:type="dxa"/>
          </w:tcPr>
          <w:p w14:paraId="21A6A61C" w14:textId="0F8359DE" w:rsidR="0059280C" w:rsidRPr="00205E12" w:rsidRDefault="009A0B11" w:rsidP="00CD7F99">
            <w:pPr>
              <w:pStyle w:val="Tabletext"/>
              <w:spacing w:before="0"/>
              <w:jc w:val="center"/>
            </w:pPr>
            <w:r>
              <w:lastRenderedPageBreak/>
              <w:t>Student Guide</w:t>
            </w:r>
          </w:p>
        </w:tc>
      </w:tr>
      <w:tr w:rsidR="00B125BD" w:rsidRPr="00447D20" w14:paraId="028CE406" w14:textId="77777777" w:rsidTr="00DC1D27">
        <w:trPr>
          <w:cantSplit w:val="0"/>
        </w:trPr>
        <w:tc>
          <w:tcPr>
            <w:tcW w:w="805" w:type="dxa"/>
          </w:tcPr>
          <w:p w14:paraId="3737C0F3" w14:textId="2B730044" w:rsidR="00B125BD" w:rsidRDefault="003A77FE" w:rsidP="00CD7F99">
            <w:pPr>
              <w:pStyle w:val="Tabletext"/>
              <w:spacing w:before="0"/>
              <w:jc w:val="center"/>
            </w:pPr>
            <w:r>
              <w:t>10</w:t>
            </w:r>
            <w:r w:rsidR="00B125BD" w:rsidRPr="00205E12">
              <w:t xml:space="preserve"> mins</w:t>
            </w:r>
          </w:p>
        </w:tc>
        <w:tc>
          <w:tcPr>
            <w:tcW w:w="6967" w:type="dxa"/>
          </w:tcPr>
          <w:p w14:paraId="205CD8F4" w14:textId="75510FF3" w:rsidR="002C3407" w:rsidRPr="00776504" w:rsidRDefault="000E3BFB" w:rsidP="00CD7F99">
            <w:pPr>
              <w:pStyle w:val="Tabletextbullet"/>
              <w:numPr>
                <w:ilvl w:val="0"/>
                <w:numId w:val="0"/>
              </w:numPr>
              <w:spacing w:before="0"/>
              <w:rPr>
                <w:b/>
                <w:bCs/>
              </w:rPr>
            </w:pPr>
            <w:r>
              <w:t xml:space="preserve"> </w:t>
            </w:r>
            <w:r w:rsidR="00217E61">
              <w:rPr>
                <w:b/>
                <w:bCs/>
              </w:rPr>
              <w:t>Question-Answer-Re</w:t>
            </w:r>
            <w:r w:rsidR="00C63AF3">
              <w:rPr>
                <w:b/>
                <w:bCs/>
              </w:rPr>
              <w:t>lationship</w:t>
            </w:r>
            <w:r w:rsidR="00217E61">
              <w:rPr>
                <w:b/>
                <w:bCs/>
              </w:rPr>
              <w:t xml:space="preserve"> (QAR)</w:t>
            </w:r>
          </w:p>
          <w:p w14:paraId="31F7682C" w14:textId="77777777" w:rsidR="00873F5B" w:rsidRDefault="00873F5B" w:rsidP="00CD7F99">
            <w:pPr>
              <w:pStyle w:val="Tabletextbullet"/>
              <w:numPr>
                <w:ilvl w:val="0"/>
                <w:numId w:val="0"/>
              </w:numPr>
              <w:spacing w:before="0"/>
              <w:ind w:left="288" w:hanging="144"/>
            </w:pPr>
          </w:p>
          <w:p w14:paraId="14705307" w14:textId="196D57E9" w:rsidR="00230262" w:rsidRDefault="00776504" w:rsidP="00CD7F99">
            <w:pPr>
              <w:pStyle w:val="Tabletextbullet"/>
              <w:numPr>
                <w:ilvl w:val="0"/>
                <w:numId w:val="0"/>
              </w:numPr>
              <w:spacing w:before="0"/>
              <w:ind w:left="288" w:hanging="144"/>
            </w:pPr>
            <w:r>
              <w:t xml:space="preserve">T: </w:t>
            </w:r>
            <w:r w:rsidR="00BD030B">
              <w:t>We are now going to explore the</w:t>
            </w:r>
            <w:r w:rsidR="009F6975">
              <w:t xml:space="preserve"> Question-Answer-Re</w:t>
            </w:r>
            <w:r w:rsidR="00C63AF3">
              <w:t>lationship</w:t>
            </w:r>
            <w:r w:rsidR="009F6975">
              <w:t xml:space="preserve"> (QAR) strategy as one structure that helps students begin to ask </w:t>
            </w:r>
            <w:r w:rsidR="000F1198">
              <w:t>questions.</w:t>
            </w:r>
            <w:r w:rsidR="0058768E">
              <w:t xml:space="preserve"> Find the QAR one-pager in your student guide. </w:t>
            </w:r>
          </w:p>
          <w:p w14:paraId="15ED55C2" w14:textId="77777777" w:rsidR="000C22C2" w:rsidRDefault="000C22C2" w:rsidP="00CD7F99">
            <w:pPr>
              <w:pStyle w:val="Tabletextbullet"/>
              <w:numPr>
                <w:ilvl w:val="0"/>
                <w:numId w:val="0"/>
              </w:numPr>
              <w:spacing w:before="0"/>
              <w:ind w:left="144"/>
            </w:pPr>
          </w:p>
          <w:p w14:paraId="4CFFB1E4" w14:textId="19B65F3E" w:rsidR="000C22C2" w:rsidRDefault="000C22C2" w:rsidP="00CD7F99">
            <w:pPr>
              <w:pStyle w:val="Tabletextbullet"/>
              <w:numPr>
                <w:ilvl w:val="0"/>
                <w:numId w:val="0"/>
              </w:numPr>
              <w:spacing w:before="0"/>
              <w:ind w:left="144"/>
            </w:pPr>
            <w:r>
              <w:t>S: (</w:t>
            </w:r>
            <w:r w:rsidR="0058768E">
              <w:t>Find QAR one-pager</w:t>
            </w:r>
            <w:r>
              <w:t>.)</w:t>
            </w:r>
          </w:p>
          <w:p w14:paraId="0314985E" w14:textId="77777777" w:rsidR="0058768E" w:rsidRDefault="0058768E" w:rsidP="00CD7F99">
            <w:pPr>
              <w:pStyle w:val="Tabletextbullet"/>
              <w:numPr>
                <w:ilvl w:val="0"/>
                <w:numId w:val="0"/>
              </w:numPr>
              <w:spacing w:before="0"/>
              <w:ind w:left="144"/>
            </w:pPr>
          </w:p>
          <w:p w14:paraId="729265E5" w14:textId="51910379" w:rsidR="0058768E" w:rsidRDefault="0058768E" w:rsidP="00CD7F99">
            <w:pPr>
              <w:pStyle w:val="Tabletextbullet"/>
              <w:numPr>
                <w:ilvl w:val="0"/>
                <w:numId w:val="0"/>
              </w:numPr>
              <w:spacing w:before="0"/>
              <w:ind w:left="144"/>
            </w:pPr>
            <w:r>
              <w:t xml:space="preserve">T: Please take a few minutes to </w:t>
            </w:r>
            <w:proofErr w:type="gramStart"/>
            <w:r>
              <w:t>read through</w:t>
            </w:r>
            <w:proofErr w:type="gramEnd"/>
            <w:r>
              <w:t xml:space="preserve"> the information about QAR. I will set a timer for three minutes. (Set timer.)</w:t>
            </w:r>
          </w:p>
          <w:p w14:paraId="6522D4E4" w14:textId="77777777" w:rsidR="0058768E" w:rsidRDefault="0058768E" w:rsidP="00CD7F99">
            <w:pPr>
              <w:pStyle w:val="Tabletextbullet"/>
              <w:numPr>
                <w:ilvl w:val="0"/>
                <w:numId w:val="0"/>
              </w:numPr>
              <w:spacing w:before="0"/>
              <w:ind w:left="144"/>
            </w:pPr>
          </w:p>
          <w:p w14:paraId="45D6BE6F" w14:textId="6B638F0A" w:rsidR="0058768E" w:rsidRDefault="0058768E" w:rsidP="00CD7F99">
            <w:pPr>
              <w:pStyle w:val="Tabletextbullet"/>
              <w:numPr>
                <w:ilvl w:val="0"/>
                <w:numId w:val="0"/>
              </w:numPr>
              <w:spacing w:before="0"/>
              <w:ind w:left="144"/>
            </w:pPr>
            <w:r>
              <w:t>S: (Read one-pager.)</w:t>
            </w:r>
          </w:p>
          <w:p w14:paraId="162C4E65" w14:textId="77777777" w:rsidR="0058768E" w:rsidRDefault="0058768E" w:rsidP="00CD7F99">
            <w:pPr>
              <w:pStyle w:val="Tabletextbullet"/>
              <w:numPr>
                <w:ilvl w:val="0"/>
                <w:numId w:val="0"/>
              </w:numPr>
              <w:spacing w:before="0"/>
              <w:ind w:left="144"/>
            </w:pPr>
          </w:p>
          <w:p w14:paraId="6883C612" w14:textId="55C7F886" w:rsidR="0058768E" w:rsidRDefault="0058768E" w:rsidP="00CD7F99">
            <w:pPr>
              <w:pStyle w:val="Tabletextbullet"/>
              <w:numPr>
                <w:ilvl w:val="0"/>
                <w:numId w:val="0"/>
              </w:numPr>
              <w:spacing w:before="0"/>
              <w:ind w:left="144"/>
            </w:pPr>
            <w:r>
              <w:t xml:space="preserve">T: What </w:t>
            </w:r>
            <w:r w:rsidR="00D16E8B">
              <w:t xml:space="preserve">does QAR stand for? </w:t>
            </w:r>
          </w:p>
          <w:p w14:paraId="61BC5BC6" w14:textId="77777777" w:rsidR="00D16E8B" w:rsidRDefault="00D16E8B" w:rsidP="00CD7F99">
            <w:pPr>
              <w:pStyle w:val="Tabletextbullet"/>
              <w:numPr>
                <w:ilvl w:val="0"/>
                <w:numId w:val="0"/>
              </w:numPr>
              <w:spacing w:before="0"/>
              <w:ind w:left="144"/>
            </w:pPr>
          </w:p>
          <w:p w14:paraId="7CF0FE44" w14:textId="56BB1BE0" w:rsidR="00D16E8B" w:rsidRDefault="00D16E8B" w:rsidP="00CD7F99">
            <w:pPr>
              <w:pStyle w:val="Tabletextbullet"/>
              <w:numPr>
                <w:ilvl w:val="0"/>
                <w:numId w:val="0"/>
              </w:numPr>
              <w:spacing w:before="0"/>
              <w:ind w:left="144"/>
            </w:pPr>
            <w:r>
              <w:t xml:space="preserve">S: Question-Answer-Relationship. </w:t>
            </w:r>
          </w:p>
          <w:p w14:paraId="7BB66D0F" w14:textId="77777777" w:rsidR="00750632" w:rsidRDefault="00750632" w:rsidP="00CD7F99">
            <w:pPr>
              <w:pStyle w:val="Tabletextbullet"/>
              <w:numPr>
                <w:ilvl w:val="0"/>
                <w:numId w:val="0"/>
              </w:numPr>
              <w:spacing w:before="0"/>
              <w:ind w:left="144"/>
            </w:pPr>
          </w:p>
          <w:p w14:paraId="54824A13" w14:textId="321EE2D2" w:rsidR="00750632" w:rsidRDefault="00750632" w:rsidP="00CD7F99">
            <w:pPr>
              <w:pStyle w:val="Tabletextbullet"/>
              <w:numPr>
                <w:ilvl w:val="0"/>
                <w:numId w:val="0"/>
              </w:numPr>
              <w:spacing w:before="0"/>
              <w:ind w:left="144"/>
            </w:pPr>
            <w:r>
              <w:t xml:space="preserve">T: And why would a teacher want to teach students QAR? </w:t>
            </w:r>
          </w:p>
          <w:p w14:paraId="4F7A4D50" w14:textId="77777777" w:rsidR="00750632" w:rsidRDefault="00750632" w:rsidP="00CD7F99">
            <w:pPr>
              <w:pStyle w:val="Tabletextbullet"/>
              <w:numPr>
                <w:ilvl w:val="0"/>
                <w:numId w:val="0"/>
              </w:numPr>
              <w:spacing w:before="0"/>
              <w:ind w:left="144"/>
            </w:pPr>
          </w:p>
          <w:p w14:paraId="475188AB" w14:textId="6165CB98" w:rsidR="00750632" w:rsidRDefault="00750632" w:rsidP="00CD7F99">
            <w:pPr>
              <w:pStyle w:val="Tabletextbullet"/>
              <w:numPr>
                <w:ilvl w:val="0"/>
                <w:numId w:val="0"/>
              </w:numPr>
              <w:spacing w:before="0"/>
              <w:ind w:left="144"/>
            </w:pPr>
            <w:r>
              <w:t xml:space="preserve">S: Because it can help students identify question types and create their own questions. </w:t>
            </w:r>
          </w:p>
          <w:p w14:paraId="5949C7BC" w14:textId="77777777" w:rsidR="00750632" w:rsidRDefault="00750632" w:rsidP="00CD7F99">
            <w:pPr>
              <w:pStyle w:val="Tabletextbullet"/>
              <w:numPr>
                <w:ilvl w:val="0"/>
                <w:numId w:val="0"/>
              </w:numPr>
              <w:spacing w:before="0"/>
              <w:ind w:left="144"/>
            </w:pPr>
          </w:p>
          <w:p w14:paraId="1F3C14C8" w14:textId="3B260E66" w:rsidR="00750632" w:rsidRDefault="00750632" w:rsidP="00CD7F99">
            <w:pPr>
              <w:pStyle w:val="Tabletextbullet"/>
              <w:numPr>
                <w:ilvl w:val="0"/>
                <w:numId w:val="0"/>
              </w:numPr>
              <w:spacing w:before="0"/>
              <w:ind w:left="144"/>
            </w:pPr>
            <w:r>
              <w:lastRenderedPageBreak/>
              <w:t xml:space="preserve">T: Why is it important for students to know question types and to generate their own questions? </w:t>
            </w:r>
          </w:p>
          <w:p w14:paraId="19B95CC0" w14:textId="77777777" w:rsidR="00750632" w:rsidRDefault="00750632" w:rsidP="00CD7F99">
            <w:pPr>
              <w:pStyle w:val="Tabletextbullet"/>
              <w:numPr>
                <w:ilvl w:val="0"/>
                <w:numId w:val="0"/>
              </w:numPr>
              <w:spacing w:before="0"/>
              <w:ind w:left="144"/>
            </w:pPr>
          </w:p>
          <w:p w14:paraId="5839B131" w14:textId="0A4F6653" w:rsidR="000F1198" w:rsidRDefault="00750632" w:rsidP="00CD7F99">
            <w:pPr>
              <w:pStyle w:val="Tabletextbullet"/>
              <w:numPr>
                <w:ilvl w:val="0"/>
                <w:numId w:val="0"/>
              </w:numPr>
              <w:spacing w:before="0"/>
              <w:ind w:left="144"/>
            </w:pPr>
            <w:r>
              <w:t xml:space="preserve">S: Knowing question types can help students figure out how to find answers and generating their own questions </w:t>
            </w:r>
            <w:r w:rsidR="00AC701B">
              <w:t>can increase motivation and curiosity.</w:t>
            </w:r>
          </w:p>
          <w:p w14:paraId="4887A497" w14:textId="77777777" w:rsidR="00F92DC0" w:rsidRDefault="00F92DC0" w:rsidP="00CD7F99">
            <w:pPr>
              <w:pStyle w:val="Tabletextbullet"/>
              <w:numPr>
                <w:ilvl w:val="0"/>
                <w:numId w:val="0"/>
              </w:numPr>
              <w:spacing w:before="0"/>
              <w:ind w:left="288" w:hanging="144"/>
            </w:pPr>
          </w:p>
          <w:p w14:paraId="2F75406C" w14:textId="75343575" w:rsidR="00F92DC0" w:rsidRDefault="00F92DC0" w:rsidP="00CD7F99">
            <w:pPr>
              <w:pStyle w:val="Tabletextbullet"/>
              <w:numPr>
                <w:ilvl w:val="0"/>
                <w:numId w:val="0"/>
              </w:numPr>
              <w:spacing w:before="0"/>
              <w:ind w:left="288" w:hanging="144"/>
            </w:pPr>
            <w:r>
              <w:t xml:space="preserve">T: </w:t>
            </w:r>
            <w:proofErr w:type="gramStart"/>
            <w:r>
              <w:t>Let’s</w:t>
            </w:r>
            <w:proofErr w:type="gramEnd"/>
            <w:r>
              <w:t xml:space="preserve"> look at an example of each of the four types of questions students might encounter when reading </w:t>
            </w:r>
            <w:r w:rsidR="000A282B">
              <w:t xml:space="preserve">and responding to questions about </w:t>
            </w:r>
            <w:r>
              <w:t>a text.</w:t>
            </w:r>
            <w:r w:rsidR="00132319">
              <w:t xml:space="preserve"> Find the sample text in your student guide.</w:t>
            </w:r>
          </w:p>
          <w:p w14:paraId="23BB2D76" w14:textId="77777777" w:rsidR="00B04476" w:rsidRDefault="00B04476" w:rsidP="00CD7F99">
            <w:pPr>
              <w:pStyle w:val="Tabletextbullet"/>
              <w:numPr>
                <w:ilvl w:val="0"/>
                <w:numId w:val="0"/>
              </w:numPr>
              <w:spacing w:before="0"/>
              <w:ind w:left="288" w:hanging="144"/>
            </w:pPr>
          </w:p>
          <w:p w14:paraId="49BC46AF" w14:textId="69826800" w:rsidR="00B04476" w:rsidRDefault="00B04476" w:rsidP="00CD7F99">
            <w:pPr>
              <w:pStyle w:val="Tabletextbullet"/>
              <w:numPr>
                <w:ilvl w:val="0"/>
                <w:numId w:val="0"/>
              </w:numPr>
              <w:spacing w:before="0"/>
              <w:ind w:left="288" w:hanging="144"/>
            </w:pPr>
            <w:r>
              <w:t>S: (Find sample text.)</w:t>
            </w:r>
          </w:p>
          <w:p w14:paraId="0DE8DEE4" w14:textId="77777777" w:rsidR="00B04476" w:rsidRDefault="00B04476" w:rsidP="00CD7F99">
            <w:pPr>
              <w:pStyle w:val="Tabletextbullet"/>
              <w:numPr>
                <w:ilvl w:val="0"/>
                <w:numId w:val="0"/>
              </w:numPr>
              <w:spacing w:before="0"/>
              <w:ind w:left="288" w:hanging="144"/>
            </w:pPr>
          </w:p>
          <w:p w14:paraId="6C50792A" w14:textId="4D7D9A44" w:rsidR="00B04476" w:rsidRDefault="00B04476" w:rsidP="00CD7F99">
            <w:pPr>
              <w:pStyle w:val="Tabletextbullet"/>
              <w:numPr>
                <w:ilvl w:val="0"/>
                <w:numId w:val="0"/>
              </w:numPr>
              <w:spacing w:before="0"/>
              <w:ind w:left="288" w:hanging="144"/>
            </w:pPr>
            <w:r>
              <w:t>T: Take a minute to read the sample text and review the example questions.</w:t>
            </w:r>
          </w:p>
          <w:p w14:paraId="233FDF2B" w14:textId="77777777" w:rsidR="00B04476" w:rsidRDefault="00B04476" w:rsidP="00CD7F99">
            <w:pPr>
              <w:pStyle w:val="Tabletextbullet"/>
              <w:numPr>
                <w:ilvl w:val="0"/>
                <w:numId w:val="0"/>
              </w:numPr>
              <w:spacing w:before="0"/>
              <w:ind w:left="288" w:hanging="144"/>
            </w:pPr>
          </w:p>
          <w:p w14:paraId="031D4147" w14:textId="7DEFC496" w:rsidR="00B04476" w:rsidRDefault="00B04476" w:rsidP="00CD7F99">
            <w:pPr>
              <w:pStyle w:val="Tabletextbullet"/>
              <w:numPr>
                <w:ilvl w:val="0"/>
                <w:numId w:val="0"/>
              </w:numPr>
              <w:spacing w:before="0"/>
              <w:ind w:left="288" w:hanging="144"/>
            </w:pPr>
            <w:r>
              <w:t>S: (Read text and review example questions.)</w:t>
            </w:r>
          </w:p>
          <w:p w14:paraId="7FBFE9EE" w14:textId="77777777" w:rsidR="008A5FA6" w:rsidRDefault="008A5FA6" w:rsidP="00CD7F99">
            <w:pPr>
              <w:pStyle w:val="Tabletextbullet"/>
              <w:numPr>
                <w:ilvl w:val="0"/>
                <w:numId w:val="0"/>
              </w:numPr>
              <w:spacing w:before="0"/>
              <w:ind w:left="432" w:hanging="288"/>
            </w:pPr>
          </w:p>
          <w:p w14:paraId="01A236EB" w14:textId="073829AC" w:rsidR="00CF0570" w:rsidRDefault="008A5FA6" w:rsidP="00CD7F99">
            <w:pPr>
              <w:pStyle w:val="Tabletextbullet"/>
              <w:numPr>
                <w:ilvl w:val="0"/>
                <w:numId w:val="0"/>
              </w:numPr>
              <w:spacing w:before="0"/>
              <w:ind w:left="288" w:hanging="144"/>
            </w:pPr>
            <w:r>
              <w:t xml:space="preserve">T: </w:t>
            </w:r>
            <w:proofErr w:type="gramStart"/>
            <w:r>
              <w:t>Let’s</w:t>
            </w:r>
            <w:proofErr w:type="gramEnd"/>
            <w:r>
              <w:t xml:space="preserve"> look at four types of questions </w:t>
            </w:r>
            <w:r w:rsidR="00230262">
              <w:t>students might encounter</w:t>
            </w:r>
            <w:r w:rsidR="00C23635">
              <w:t xml:space="preserve">. </w:t>
            </w:r>
            <w:r w:rsidR="00CF0570">
              <w:t xml:space="preserve">Based on the reading and the sample question, what do you think a “right there” question is? </w:t>
            </w:r>
          </w:p>
          <w:p w14:paraId="67BB06D0" w14:textId="77777777" w:rsidR="00CF0570" w:rsidRDefault="00CF0570" w:rsidP="00CD7F99">
            <w:pPr>
              <w:pStyle w:val="Tabletextbullet"/>
              <w:numPr>
                <w:ilvl w:val="0"/>
                <w:numId w:val="0"/>
              </w:numPr>
              <w:spacing w:before="0"/>
              <w:ind w:left="288" w:hanging="144"/>
            </w:pPr>
          </w:p>
          <w:p w14:paraId="031ABCB7" w14:textId="3ED20C42" w:rsidR="00CF0570" w:rsidRDefault="00CF0570" w:rsidP="00CD7F99">
            <w:pPr>
              <w:pStyle w:val="Tabletextbullet"/>
              <w:numPr>
                <w:ilvl w:val="0"/>
                <w:numId w:val="0"/>
              </w:numPr>
              <w:spacing w:before="0"/>
              <w:ind w:left="288" w:hanging="144"/>
            </w:pPr>
            <w:r>
              <w:t xml:space="preserve">S: A question whose answer is right there in the text. </w:t>
            </w:r>
          </w:p>
          <w:p w14:paraId="2C91D51B" w14:textId="77777777" w:rsidR="00CF0570" w:rsidRDefault="00CF0570" w:rsidP="00CD7F99">
            <w:pPr>
              <w:pStyle w:val="Tabletextbullet"/>
              <w:numPr>
                <w:ilvl w:val="0"/>
                <w:numId w:val="0"/>
              </w:numPr>
              <w:spacing w:before="0"/>
              <w:ind w:left="288" w:hanging="144"/>
            </w:pPr>
          </w:p>
          <w:p w14:paraId="06897A29" w14:textId="316786B2" w:rsidR="00CF0570" w:rsidRDefault="00CF0570" w:rsidP="00CD7F99">
            <w:pPr>
              <w:pStyle w:val="Tabletextbullet"/>
              <w:numPr>
                <w:ilvl w:val="0"/>
                <w:numId w:val="0"/>
              </w:numPr>
              <w:spacing w:before="0"/>
              <w:ind w:left="288" w:hanging="144"/>
            </w:pPr>
            <w:r>
              <w:t xml:space="preserve">T: What about think and search? </w:t>
            </w:r>
          </w:p>
          <w:p w14:paraId="098D3F6B" w14:textId="77777777" w:rsidR="00CF0570" w:rsidRDefault="00CF0570" w:rsidP="00CD7F99">
            <w:pPr>
              <w:pStyle w:val="Tabletextbullet"/>
              <w:numPr>
                <w:ilvl w:val="0"/>
                <w:numId w:val="0"/>
              </w:numPr>
              <w:spacing w:before="0"/>
              <w:ind w:left="288" w:hanging="144"/>
            </w:pPr>
          </w:p>
          <w:p w14:paraId="7F6BFB8E" w14:textId="10F3AB36" w:rsidR="00CF0570" w:rsidRDefault="00CF0570" w:rsidP="00CD7F99">
            <w:pPr>
              <w:pStyle w:val="Tabletextbullet"/>
              <w:numPr>
                <w:ilvl w:val="0"/>
                <w:numId w:val="0"/>
              </w:numPr>
              <w:spacing w:before="0"/>
              <w:ind w:left="288" w:hanging="144"/>
            </w:pPr>
            <w:r>
              <w:t xml:space="preserve">S: A question you </w:t>
            </w:r>
            <w:r w:rsidR="004B2353">
              <w:t>must</w:t>
            </w:r>
            <w:r>
              <w:t xml:space="preserve"> think a little bit more about. The answer might not be quite as obvious. </w:t>
            </w:r>
          </w:p>
          <w:p w14:paraId="75DE16C1" w14:textId="77777777" w:rsidR="00CF0570" w:rsidRDefault="00CF0570" w:rsidP="00CD7F99">
            <w:pPr>
              <w:pStyle w:val="Tabletextbullet"/>
              <w:numPr>
                <w:ilvl w:val="0"/>
                <w:numId w:val="0"/>
              </w:numPr>
              <w:spacing w:before="0"/>
              <w:ind w:left="288" w:hanging="144"/>
            </w:pPr>
          </w:p>
          <w:p w14:paraId="1C246C2E" w14:textId="2658ECA3" w:rsidR="00CF0570" w:rsidRDefault="00CF0570" w:rsidP="00CD7F99">
            <w:pPr>
              <w:pStyle w:val="Tabletextbullet"/>
              <w:numPr>
                <w:ilvl w:val="0"/>
                <w:numId w:val="0"/>
              </w:numPr>
              <w:spacing w:before="0"/>
              <w:ind w:left="288" w:hanging="144"/>
            </w:pPr>
            <w:r>
              <w:t xml:space="preserve">T: What is an author and me question? </w:t>
            </w:r>
          </w:p>
          <w:p w14:paraId="50F85DE5" w14:textId="77777777" w:rsidR="00CF0570" w:rsidRDefault="00CF0570" w:rsidP="00CD7F99">
            <w:pPr>
              <w:pStyle w:val="Tabletextbullet"/>
              <w:numPr>
                <w:ilvl w:val="0"/>
                <w:numId w:val="0"/>
              </w:numPr>
              <w:spacing w:before="0"/>
              <w:ind w:left="288" w:hanging="144"/>
            </w:pPr>
          </w:p>
          <w:p w14:paraId="4DE38C96" w14:textId="6DAD0D07" w:rsidR="00CF0570" w:rsidRDefault="00CF0570" w:rsidP="00CD7F99">
            <w:pPr>
              <w:pStyle w:val="Tabletextbullet"/>
              <w:numPr>
                <w:ilvl w:val="0"/>
                <w:numId w:val="0"/>
              </w:numPr>
              <w:spacing w:before="0"/>
              <w:ind w:left="288" w:hanging="144"/>
            </w:pPr>
            <w:r>
              <w:t xml:space="preserve">S: One that includes something about what the author thinks and what the reader thinks. </w:t>
            </w:r>
          </w:p>
          <w:p w14:paraId="14E36066" w14:textId="77777777" w:rsidR="00CF0570" w:rsidRDefault="00CF0570" w:rsidP="00CD7F99">
            <w:pPr>
              <w:pStyle w:val="Tabletextbullet"/>
              <w:numPr>
                <w:ilvl w:val="0"/>
                <w:numId w:val="0"/>
              </w:numPr>
              <w:spacing w:before="0"/>
              <w:ind w:left="288" w:hanging="144"/>
            </w:pPr>
          </w:p>
          <w:p w14:paraId="01DD6AC7" w14:textId="543DECA8" w:rsidR="00CF0570" w:rsidRDefault="00CF0570" w:rsidP="00CD7F99">
            <w:pPr>
              <w:pStyle w:val="Tabletextbullet"/>
              <w:numPr>
                <w:ilvl w:val="0"/>
                <w:numId w:val="0"/>
              </w:numPr>
              <w:spacing w:before="0"/>
              <w:ind w:left="288" w:hanging="144"/>
            </w:pPr>
            <w:r>
              <w:t xml:space="preserve">T: And on my own? </w:t>
            </w:r>
          </w:p>
          <w:p w14:paraId="0EDBFE3F" w14:textId="77777777" w:rsidR="00CF0570" w:rsidRDefault="00CF0570" w:rsidP="00CD7F99">
            <w:pPr>
              <w:pStyle w:val="Tabletextbullet"/>
              <w:numPr>
                <w:ilvl w:val="0"/>
                <w:numId w:val="0"/>
              </w:numPr>
              <w:spacing w:before="0"/>
              <w:ind w:left="288" w:hanging="144"/>
            </w:pPr>
          </w:p>
          <w:p w14:paraId="50EF7847" w14:textId="7D0856A2" w:rsidR="00CF0570" w:rsidRDefault="00CF0570" w:rsidP="00CD7F99">
            <w:pPr>
              <w:pStyle w:val="Tabletextbullet"/>
              <w:numPr>
                <w:ilvl w:val="0"/>
                <w:numId w:val="0"/>
              </w:numPr>
              <w:spacing w:before="0"/>
              <w:ind w:left="288" w:hanging="144"/>
            </w:pPr>
            <w:r>
              <w:t>S: A question students can answer on their own without the text.</w:t>
            </w:r>
          </w:p>
          <w:p w14:paraId="6CCAFBA8" w14:textId="77777777" w:rsidR="00CF0570" w:rsidRDefault="00CF0570" w:rsidP="00CD7F99">
            <w:pPr>
              <w:pStyle w:val="Tabletextbullet"/>
              <w:numPr>
                <w:ilvl w:val="0"/>
                <w:numId w:val="0"/>
              </w:numPr>
              <w:spacing w:before="0"/>
              <w:ind w:left="288" w:hanging="144"/>
            </w:pPr>
          </w:p>
          <w:p w14:paraId="44081530" w14:textId="4E13B3E9" w:rsidR="008A5FA6" w:rsidRDefault="00CF0570" w:rsidP="00CD7F99">
            <w:pPr>
              <w:pStyle w:val="Tabletextbullet"/>
              <w:numPr>
                <w:ilvl w:val="0"/>
                <w:numId w:val="0"/>
              </w:numPr>
              <w:spacing w:before="0"/>
              <w:ind w:left="288" w:hanging="144"/>
            </w:pPr>
            <w:r>
              <w:t xml:space="preserve">T: </w:t>
            </w:r>
            <w:proofErr w:type="gramStart"/>
            <w:r>
              <w:t>Let’s</w:t>
            </w:r>
            <w:proofErr w:type="gramEnd"/>
            <w:r>
              <w:t xml:space="preserve"> learn a little more about the four types. </w:t>
            </w:r>
            <w:r w:rsidR="008E08F1">
              <w:t xml:space="preserve">(Explain each type of question one at a time as students record notes in the student guide). </w:t>
            </w:r>
          </w:p>
          <w:p w14:paraId="3D6C729C" w14:textId="77777777" w:rsidR="00230262" w:rsidRDefault="00230262" w:rsidP="00CD7F99">
            <w:pPr>
              <w:pStyle w:val="Tabletextbullet"/>
              <w:numPr>
                <w:ilvl w:val="0"/>
                <w:numId w:val="0"/>
              </w:numPr>
              <w:spacing w:before="0"/>
              <w:ind w:left="288" w:hanging="144"/>
            </w:pPr>
          </w:p>
          <w:tbl>
            <w:tblPr>
              <w:tblStyle w:val="TableGrid"/>
              <w:tblW w:w="0" w:type="auto"/>
              <w:tblInd w:w="288" w:type="dxa"/>
              <w:tblLayout w:type="fixed"/>
              <w:tblLook w:val="04A0" w:firstRow="1" w:lastRow="0" w:firstColumn="1" w:lastColumn="0" w:noHBand="0" w:noVBand="1"/>
            </w:tblPr>
            <w:tblGrid>
              <w:gridCol w:w="1307"/>
              <w:gridCol w:w="1841"/>
              <w:gridCol w:w="1574"/>
              <w:gridCol w:w="1575"/>
            </w:tblGrid>
            <w:tr w:rsidR="00230262" w14:paraId="2C48115D" w14:textId="77777777" w:rsidTr="008F2939">
              <w:trPr>
                <w:cantSplit w:val="0"/>
              </w:trPr>
              <w:tc>
                <w:tcPr>
                  <w:tcW w:w="1307" w:type="dxa"/>
                </w:tcPr>
                <w:p w14:paraId="606283F4" w14:textId="61940BCA" w:rsidR="00230262" w:rsidRDefault="006C0BBD" w:rsidP="00CD7F99">
                  <w:pPr>
                    <w:pStyle w:val="Tabletextbullet"/>
                    <w:numPr>
                      <w:ilvl w:val="0"/>
                      <w:numId w:val="0"/>
                    </w:numPr>
                    <w:spacing w:before="0"/>
                  </w:pPr>
                  <w:r>
                    <w:t>Question Type</w:t>
                  </w:r>
                </w:p>
              </w:tc>
              <w:tc>
                <w:tcPr>
                  <w:tcW w:w="1841" w:type="dxa"/>
                </w:tcPr>
                <w:p w14:paraId="3E6D1B7B" w14:textId="3AE10023" w:rsidR="00230262" w:rsidRDefault="006C0BBD" w:rsidP="00CD7F99">
                  <w:pPr>
                    <w:pStyle w:val="Tabletextbullet"/>
                    <w:numPr>
                      <w:ilvl w:val="0"/>
                      <w:numId w:val="0"/>
                    </w:numPr>
                    <w:spacing w:before="0"/>
                  </w:pPr>
                  <w:r>
                    <w:t>Definition</w:t>
                  </w:r>
                </w:p>
              </w:tc>
              <w:tc>
                <w:tcPr>
                  <w:tcW w:w="1574" w:type="dxa"/>
                </w:tcPr>
                <w:p w14:paraId="7AC4107A" w14:textId="6389B00E" w:rsidR="00230262" w:rsidRDefault="00305A0E" w:rsidP="00CD7F99">
                  <w:pPr>
                    <w:pStyle w:val="Tabletextbullet"/>
                    <w:numPr>
                      <w:ilvl w:val="0"/>
                      <w:numId w:val="0"/>
                    </w:numPr>
                    <w:spacing w:before="0"/>
                  </w:pPr>
                  <w:r>
                    <w:t>Question Starts With…</w:t>
                  </w:r>
                </w:p>
              </w:tc>
              <w:tc>
                <w:tcPr>
                  <w:tcW w:w="1575" w:type="dxa"/>
                </w:tcPr>
                <w:p w14:paraId="4EB90D82" w14:textId="69B71A4C" w:rsidR="00230262" w:rsidRDefault="00305A0E" w:rsidP="00CD7F99">
                  <w:pPr>
                    <w:pStyle w:val="Tabletextbullet"/>
                    <w:numPr>
                      <w:ilvl w:val="0"/>
                      <w:numId w:val="0"/>
                    </w:numPr>
                    <w:spacing w:before="0"/>
                  </w:pPr>
                  <w:r>
                    <w:t>E</w:t>
                  </w:r>
                  <w:r w:rsidR="006C0BBD">
                    <w:t>xample</w:t>
                  </w:r>
                </w:p>
              </w:tc>
            </w:tr>
            <w:tr w:rsidR="006C0BBD" w14:paraId="1886F6B4" w14:textId="77777777" w:rsidTr="008F2939">
              <w:trPr>
                <w:cantSplit w:val="0"/>
              </w:trPr>
              <w:tc>
                <w:tcPr>
                  <w:tcW w:w="1307" w:type="dxa"/>
                </w:tcPr>
                <w:p w14:paraId="63CEEE28" w14:textId="0A197D9B" w:rsidR="006C0BBD" w:rsidRDefault="006C0BBD" w:rsidP="00CD7F99">
                  <w:pPr>
                    <w:pStyle w:val="Tabletextbullet"/>
                    <w:numPr>
                      <w:ilvl w:val="0"/>
                      <w:numId w:val="0"/>
                    </w:numPr>
                    <w:spacing w:before="0"/>
                  </w:pPr>
                  <w:r>
                    <w:lastRenderedPageBreak/>
                    <w:t>Right There</w:t>
                  </w:r>
                </w:p>
              </w:tc>
              <w:tc>
                <w:tcPr>
                  <w:tcW w:w="1841" w:type="dxa"/>
                </w:tcPr>
                <w:p w14:paraId="1493586A" w14:textId="617CD101" w:rsidR="006C0BBD" w:rsidRDefault="006C0BBD" w:rsidP="00CD7F99">
                  <w:pPr>
                    <w:pStyle w:val="Tabletextbullet"/>
                    <w:numPr>
                      <w:ilvl w:val="0"/>
                      <w:numId w:val="0"/>
                    </w:numPr>
                    <w:spacing w:before="0"/>
                  </w:pPr>
                  <w:r w:rsidRPr="002B6580">
                    <w:t>Explicit questions whose answers can be found in the text. Often the words used in the question are the same words found in the text.</w:t>
                  </w:r>
                </w:p>
              </w:tc>
              <w:tc>
                <w:tcPr>
                  <w:tcW w:w="1574" w:type="dxa"/>
                </w:tcPr>
                <w:p w14:paraId="0A2284CC" w14:textId="3DE99D53" w:rsidR="006C0BBD" w:rsidRDefault="009B6988" w:rsidP="00CD7F99">
                  <w:pPr>
                    <w:pStyle w:val="Tabletextbullet"/>
                    <w:numPr>
                      <w:ilvl w:val="0"/>
                      <w:numId w:val="30"/>
                    </w:numPr>
                    <w:spacing w:before="0"/>
                  </w:pPr>
                  <w:r>
                    <w:t>Who?</w:t>
                  </w:r>
                </w:p>
                <w:p w14:paraId="755DED38" w14:textId="72C22F88" w:rsidR="00305A0E" w:rsidRDefault="009B6988" w:rsidP="00CD7F99">
                  <w:pPr>
                    <w:pStyle w:val="Tabletextbullet"/>
                    <w:numPr>
                      <w:ilvl w:val="0"/>
                      <w:numId w:val="30"/>
                    </w:numPr>
                    <w:spacing w:before="0"/>
                  </w:pPr>
                  <w:r>
                    <w:t>What?</w:t>
                  </w:r>
                </w:p>
                <w:p w14:paraId="1201B178" w14:textId="02CD9259" w:rsidR="00305A0E" w:rsidRDefault="009B6988" w:rsidP="00CD7F99">
                  <w:pPr>
                    <w:pStyle w:val="Tabletextbullet"/>
                    <w:numPr>
                      <w:ilvl w:val="0"/>
                      <w:numId w:val="30"/>
                    </w:numPr>
                    <w:spacing w:before="0"/>
                  </w:pPr>
                  <w:r>
                    <w:t>When?</w:t>
                  </w:r>
                </w:p>
                <w:p w14:paraId="604BA40E" w14:textId="193D6AC9" w:rsidR="00305A0E" w:rsidRDefault="009B6988" w:rsidP="00CD7F99">
                  <w:pPr>
                    <w:pStyle w:val="Tabletextbullet"/>
                    <w:numPr>
                      <w:ilvl w:val="0"/>
                      <w:numId w:val="30"/>
                    </w:numPr>
                    <w:spacing w:before="0"/>
                  </w:pPr>
                  <w:r>
                    <w:t>Where?</w:t>
                  </w:r>
                </w:p>
                <w:p w14:paraId="73B392DA" w14:textId="73DF5FD1" w:rsidR="00305A0E" w:rsidRDefault="00305A0E" w:rsidP="00CD7F99">
                  <w:pPr>
                    <w:pStyle w:val="Tabletextbullet"/>
                    <w:numPr>
                      <w:ilvl w:val="0"/>
                      <w:numId w:val="30"/>
                    </w:numPr>
                    <w:spacing w:before="0"/>
                  </w:pPr>
                  <w:r>
                    <w:t>How</w:t>
                  </w:r>
                </w:p>
              </w:tc>
              <w:tc>
                <w:tcPr>
                  <w:tcW w:w="1575" w:type="dxa"/>
                </w:tcPr>
                <w:p w14:paraId="4B15A5D0" w14:textId="0AB072DF" w:rsidR="006C0BBD" w:rsidRDefault="006C0BBD" w:rsidP="00CD7F99">
                  <w:pPr>
                    <w:pStyle w:val="Tabletextbullet"/>
                    <w:numPr>
                      <w:ilvl w:val="0"/>
                      <w:numId w:val="0"/>
                    </w:numPr>
                    <w:spacing w:before="0"/>
                  </w:pPr>
                </w:p>
              </w:tc>
            </w:tr>
            <w:tr w:rsidR="006C0BBD" w14:paraId="71DCC1FC" w14:textId="77777777" w:rsidTr="008F2939">
              <w:trPr>
                <w:cantSplit w:val="0"/>
              </w:trPr>
              <w:tc>
                <w:tcPr>
                  <w:tcW w:w="1307" w:type="dxa"/>
                </w:tcPr>
                <w:p w14:paraId="0CB31E93" w14:textId="74B3E4C2" w:rsidR="006C0BBD" w:rsidRDefault="006C0BBD" w:rsidP="00CD7F99">
                  <w:pPr>
                    <w:pStyle w:val="Tabletextbullet"/>
                    <w:numPr>
                      <w:ilvl w:val="0"/>
                      <w:numId w:val="0"/>
                    </w:numPr>
                    <w:spacing w:before="0"/>
                  </w:pPr>
                  <w:r>
                    <w:t>Think and Search</w:t>
                  </w:r>
                </w:p>
              </w:tc>
              <w:tc>
                <w:tcPr>
                  <w:tcW w:w="1841" w:type="dxa"/>
                </w:tcPr>
                <w:p w14:paraId="4EA8B64F" w14:textId="0C6B034F" w:rsidR="006C0BBD" w:rsidRDefault="006C0BBD" w:rsidP="00CD7F99">
                  <w:pPr>
                    <w:pStyle w:val="Tabletextbullet"/>
                    <w:numPr>
                      <w:ilvl w:val="0"/>
                      <w:numId w:val="0"/>
                    </w:numPr>
                    <w:spacing w:before="0"/>
                  </w:pPr>
                  <w:r w:rsidRPr="002B6580">
                    <w:t xml:space="preserve">Explicit questions whose answers are gathered from </w:t>
                  </w:r>
                  <w:proofErr w:type="gramStart"/>
                  <w:r w:rsidRPr="002B6580">
                    <w:t>several</w:t>
                  </w:r>
                  <w:proofErr w:type="gramEnd"/>
                  <w:r w:rsidRPr="002B6580">
                    <w:t xml:space="preserve"> parts of the text and put together to make meaning.</w:t>
                  </w:r>
                </w:p>
              </w:tc>
              <w:tc>
                <w:tcPr>
                  <w:tcW w:w="1574" w:type="dxa"/>
                </w:tcPr>
                <w:p w14:paraId="3C7B3B09" w14:textId="65C4E641" w:rsidR="006C0BBD" w:rsidRDefault="00305A0E" w:rsidP="00CD7F99">
                  <w:pPr>
                    <w:pStyle w:val="Tabletextbullet"/>
                    <w:numPr>
                      <w:ilvl w:val="0"/>
                      <w:numId w:val="29"/>
                    </w:numPr>
                    <w:spacing w:before="0"/>
                  </w:pPr>
                  <w:r>
                    <w:t>How did</w:t>
                  </w:r>
                  <w:r w:rsidR="005C4995">
                    <w:t>…?</w:t>
                  </w:r>
                </w:p>
                <w:p w14:paraId="19E71D73" w14:textId="7E6B323A" w:rsidR="00305A0E" w:rsidRDefault="00305A0E" w:rsidP="00CD7F99">
                  <w:pPr>
                    <w:pStyle w:val="Tabletextbullet"/>
                    <w:numPr>
                      <w:ilvl w:val="0"/>
                      <w:numId w:val="29"/>
                    </w:numPr>
                    <w:spacing w:before="0"/>
                  </w:pPr>
                  <w:r>
                    <w:t>Summarize</w:t>
                  </w:r>
                </w:p>
                <w:p w14:paraId="0319E22A" w14:textId="453ADE33" w:rsidR="00305A0E" w:rsidRDefault="00305A0E" w:rsidP="00CD7F99">
                  <w:pPr>
                    <w:pStyle w:val="Tabletextbullet"/>
                    <w:numPr>
                      <w:ilvl w:val="0"/>
                      <w:numId w:val="29"/>
                    </w:numPr>
                    <w:spacing w:before="0"/>
                  </w:pPr>
                  <w:r>
                    <w:t>Describe</w:t>
                  </w:r>
                </w:p>
                <w:p w14:paraId="7C02B04D" w14:textId="1F374265" w:rsidR="00305A0E" w:rsidRDefault="00305A0E" w:rsidP="00CD7F99">
                  <w:pPr>
                    <w:pStyle w:val="Tabletextbullet"/>
                    <w:numPr>
                      <w:ilvl w:val="0"/>
                      <w:numId w:val="29"/>
                    </w:numPr>
                    <w:spacing w:before="0"/>
                  </w:pPr>
                  <w:r>
                    <w:t>Compare</w:t>
                  </w:r>
                </w:p>
                <w:p w14:paraId="3966C46C" w14:textId="0B4B6095" w:rsidR="00305A0E" w:rsidRDefault="00305A0E" w:rsidP="00CD7F99">
                  <w:pPr>
                    <w:pStyle w:val="Tabletextbullet"/>
                    <w:numPr>
                      <w:ilvl w:val="0"/>
                      <w:numId w:val="29"/>
                    </w:numPr>
                    <w:spacing w:before="0"/>
                  </w:pPr>
                  <w:r>
                    <w:t>What caused</w:t>
                  </w:r>
                  <w:r w:rsidR="005C4995">
                    <w:t>…?</w:t>
                  </w:r>
                </w:p>
              </w:tc>
              <w:tc>
                <w:tcPr>
                  <w:tcW w:w="1575" w:type="dxa"/>
                </w:tcPr>
                <w:p w14:paraId="368A4744" w14:textId="58143BA8" w:rsidR="006C0BBD" w:rsidRDefault="0000306A" w:rsidP="00CD7F99">
                  <w:pPr>
                    <w:pStyle w:val="Tabletextbullet"/>
                    <w:numPr>
                      <w:ilvl w:val="0"/>
                      <w:numId w:val="0"/>
                    </w:numPr>
                    <w:spacing w:before="0"/>
                  </w:pPr>
                  <w:r>
                    <w:t>Why was Baby Bear upset?</w:t>
                  </w:r>
                </w:p>
              </w:tc>
            </w:tr>
            <w:tr w:rsidR="006C0BBD" w14:paraId="1623D450" w14:textId="77777777" w:rsidTr="008F2939">
              <w:trPr>
                <w:cantSplit w:val="0"/>
              </w:trPr>
              <w:tc>
                <w:tcPr>
                  <w:tcW w:w="1307" w:type="dxa"/>
                </w:tcPr>
                <w:p w14:paraId="3D0AC8EC" w14:textId="760102DE" w:rsidR="006C0BBD" w:rsidRDefault="006C0BBD" w:rsidP="00CD7F99">
                  <w:pPr>
                    <w:pStyle w:val="Tabletextbullet"/>
                    <w:numPr>
                      <w:ilvl w:val="0"/>
                      <w:numId w:val="0"/>
                    </w:numPr>
                    <w:spacing w:before="0"/>
                  </w:pPr>
                  <w:r>
                    <w:t xml:space="preserve">Author &amp; </w:t>
                  </w:r>
                  <w:r w:rsidR="00482621">
                    <w:t>Me</w:t>
                  </w:r>
                </w:p>
              </w:tc>
              <w:tc>
                <w:tcPr>
                  <w:tcW w:w="1841" w:type="dxa"/>
                </w:tcPr>
                <w:p w14:paraId="61CAE09F" w14:textId="006AAF6A" w:rsidR="006C0BBD" w:rsidRDefault="006C0BBD" w:rsidP="00CD7F99">
                  <w:pPr>
                    <w:pStyle w:val="Tabletextbullet"/>
                    <w:numPr>
                      <w:ilvl w:val="0"/>
                      <w:numId w:val="0"/>
                    </w:numPr>
                    <w:spacing w:before="0"/>
                  </w:pPr>
                  <w:r w:rsidRPr="002B6580">
                    <w:t>The answer to the question cannot be found directly in the text. The learner must combine information provided in the text with their own prior knowledge to create a response.</w:t>
                  </w:r>
                </w:p>
              </w:tc>
              <w:tc>
                <w:tcPr>
                  <w:tcW w:w="1574" w:type="dxa"/>
                </w:tcPr>
                <w:p w14:paraId="560F05A5" w14:textId="4BBB7DA8" w:rsidR="006C0BBD" w:rsidRDefault="00305A0E" w:rsidP="00CD7F99">
                  <w:pPr>
                    <w:pStyle w:val="Tabletextbullet"/>
                    <w:numPr>
                      <w:ilvl w:val="0"/>
                      <w:numId w:val="28"/>
                    </w:numPr>
                    <w:spacing w:before="0"/>
                  </w:pPr>
                  <w:r>
                    <w:t xml:space="preserve">Predict what will </w:t>
                  </w:r>
                  <w:r w:rsidR="009B6988">
                    <w:t>happen.</w:t>
                  </w:r>
                </w:p>
                <w:p w14:paraId="66F50491" w14:textId="6F8CE5C3" w:rsidR="00305A0E" w:rsidRDefault="00305A0E" w:rsidP="00CD7F99">
                  <w:pPr>
                    <w:pStyle w:val="Tabletextbullet"/>
                    <w:numPr>
                      <w:ilvl w:val="0"/>
                      <w:numId w:val="28"/>
                    </w:numPr>
                    <w:spacing w:before="0"/>
                  </w:pPr>
                  <w:r>
                    <w:t>Why did the author</w:t>
                  </w:r>
                  <w:r w:rsidR="005C4995">
                    <w:t>…?</w:t>
                  </w:r>
                </w:p>
                <w:p w14:paraId="3F181A44" w14:textId="0B576A7F" w:rsidR="00305A0E" w:rsidRDefault="00305A0E" w:rsidP="00CD7F99">
                  <w:pPr>
                    <w:pStyle w:val="Tabletextbullet"/>
                    <w:numPr>
                      <w:ilvl w:val="0"/>
                      <w:numId w:val="28"/>
                    </w:numPr>
                    <w:spacing w:before="0"/>
                  </w:pPr>
                  <w:r>
                    <w:t>What is the main idea</w:t>
                  </w:r>
                  <w:r w:rsidR="005C4995">
                    <w:t>?</w:t>
                  </w:r>
                </w:p>
              </w:tc>
              <w:tc>
                <w:tcPr>
                  <w:tcW w:w="1575" w:type="dxa"/>
                </w:tcPr>
                <w:p w14:paraId="1AB468C4" w14:textId="06391034" w:rsidR="006C0BBD" w:rsidRDefault="005C0FD9" w:rsidP="00CD7F99">
                  <w:pPr>
                    <w:pStyle w:val="Tabletextbullet"/>
                    <w:numPr>
                      <w:ilvl w:val="0"/>
                      <w:numId w:val="0"/>
                    </w:numPr>
                    <w:spacing w:before="0"/>
                  </w:pPr>
                  <w:r>
                    <w:t xml:space="preserve">What kind of person is Goldilocks? </w:t>
                  </w:r>
                </w:p>
              </w:tc>
            </w:tr>
            <w:tr w:rsidR="006C0BBD" w14:paraId="7774F90A" w14:textId="77777777" w:rsidTr="008F2939">
              <w:trPr>
                <w:cantSplit w:val="0"/>
              </w:trPr>
              <w:tc>
                <w:tcPr>
                  <w:tcW w:w="1307" w:type="dxa"/>
                </w:tcPr>
                <w:p w14:paraId="7794C1DF" w14:textId="103FDABC" w:rsidR="006C0BBD" w:rsidRDefault="006C0BBD" w:rsidP="00CD7F99">
                  <w:pPr>
                    <w:pStyle w:val="Tabletextbullet"/>
                    <w:numPr>
                      <w:ilvl w:val="0"/>
                      <w:numId w:val="0"/>
                    </w:numPr>
                    <w:spacing w:before="0"/>
                  </w:pPr>
                  <w:r>
                    <w:t>On My Own</w:t>
                  </w:r>
                </w:p>
              </w:tc>
              <w:tc>
                <w:tcPr>
                  <w:tcW w:w="1841" w:type="dxa"/>
                </w:tcPr>
                <w:p w14:paraId="20DE8CC9" w14:textId="17D83473" w:rsidR="006C0BBD" w:rsidRDefault="006C0BBD" w:rsidP="00CD7F99">
                  <w:pPr>
                    <w:pStyle w:val="Tabletextbullet"/>
                    <w:numPr>
                      <w:ilvl w:val="0"/>
                      <w:numId w:val="0"/>
                    </w:numPr>
                    <w:spacing w:before="0"/>
                  </w:pPr>
                  <w:r w:rsidRPr="002B6580">
                    <w:t>The answer to the question cannot be found directly in the text. These questions require the learner to use their background or prior knowledge to answer the question.</w:t>
                  </w:r>
                </w:p>
              </w:tc>
              <w:tc>
                <w:tcPr>
                  <w:tcW w:w="1574" w:type="dxa"/>
                </w:tcPr>
                <w:p w14:paraId="4752180F" w14:textId="77777777" w:rsidR="00305A0E" w:rsidRDefault="00305A0E" w:rsidP="00CD7F99">
                  <w:pPr>
                    <w:pStyle w:val="Tabletextbullet"/>
                    <w:numPr>
                      <w:ilvl w:val="0"/>
                      <w:numId w:val="27"/>
                    </w:numPr>
                    <w:spacing w:before="0"/>
                  </w:pPr>
                  <w:r>
                    <w:t>What is your opinion about…?</w:t>
                  </w:r>
                </w:p>
                <w:p w14:paraId="4D801777" w14:textId="77777777" w:rsidR="00305A0E" w:rsidRDefault="00305A0E" w:rsidP="00CD7F99">
                  <w:pPr>
                    <w:pStyle w:val="Tabletextbullet"/>
                    <w:numPr>
                      <w:ilvl w:val="0"/>
                      <w:numId w:val="27"/>
                    </w:numPr>
                    <w:spacing w:before="0"/>
                  </w:pPr>
                  <w:r>
                    <w:t>How would you feel…?</w:t>
                  </w:r>
                </w:p>
                <w:p w14:paraId="14CBCFC4" w14:textId="59528333" w:rsidR="00305A0E" w:rsidRDefault="00305A0E" w:rsidP="00CD7F99">
                  <w:pPr>
                    <w:pStyle w:val="Tabletextbullet"/>
                    <w:numPr>
                      <w:ilvl w:val="0"/>
                      <w:numId w:val="27"/>
                    </w:numPr>
                    <w:spacing w:before="0"/>
                  </w:pPr>
                  <w:r>
                    <w:t>What would you do…?</w:t>
                  </w:r>
                </w:p>
              </w:tc>
              <w:tc>
                <w:tcPr>
                  <w:tcW w:w="1575" w:type="dxa"/>
                </w:tcPr>
                <w:p w14:paraId="69EE5663" w14:textId="5BE39B31" w:rsidR="006C0BBD" w:rsidRDefault="00AF73EE" w:rsidP="00CD7F99">
                  <w:pPr>
                    <w:pStyle w:val="Tabletextbullet"/>
                    <w:numPr>
                      <w:ilvl w:val="0"/>
                      <w:numId w:val="0"/>
                    </w:numPr>
                    <w:spacing w:before="0"/>
                  </w:pPr>
                  <w:r>
                    <w:t>Gol</w:t>
                  </w:r>
                  <w:r w:rsidR="00EF6235">
                    <w:t xml:space="preserve">dilocks sat in Baby Bear’s chair and broke it. Write about a time you broke or </w:t>
                  </w:r>
                  <w:r w:rsidR="006144E4">
                    <w:t>damaged</w:t>
                  </w:r>
                  <w:r w:rsidR="00EF6235">
                    <w:t xml:space="preserve"> something that did not belong to you. </w:t>
                  </w:r>
                </w:p>
              </w:tc>
            </w:tr>
          </w:tbl>
          <w:p w14:paraId="559C3FBE" w14:textId="0FDEB20F" w:rsidR="00340CFD" w:rsidRDefault="00683592" w:rsidP="00CD7F99">
            <w:pPr>
              <w:pStyle w:val="Tabletextbullet"/>
              <w:numPr>
                <w:ilvl w:val="0"/>
                <w:numId w:val="0"/>
              </w:numPr>
              <w:spacing w:before="0"/>
              <w:ind w:left="288" w:hanging="144"/>
            </w:pPr>
            <w:r>
              <w:t xml:space="preserve">T: </w:t>
            </w:r>
            <w:proofErr w:type="gramStart"/>
            <w:r>
              <w:t>Let’s</w:t>
            </w:r>
            <w:proofErr w:type="gramEnd"/>
            <w:r>
              <w:t xml:space="preserve"> </w:t>
            </w:r>
            <w:r w:rsidRPr="00683592">
              <w:t>connect th</w:t>
            </w:r>
            <w:r>
              <w:t xml:space="preserve">ese different </w:t>
            </w:r>
            <w:r w:rsidR="00E21EB5">
              <w:t>question</w:t>
            </w:r>
            <w:r>
              <w:t xml:space="preserve"> </w:t>
            </w:r>
            <w:r w:rsidR="003755EA">
              <w:t xml:space="preserve">types to our </w:t>
            </w:r>
            <w:r w:rsidRPr="00683592">
              <w:t>previous le</w:t>
            </w:r>
            <w:r w:rsidR="003755EA">
              <w:t xml:space="preserve">arning </w:t>
            </w:r>
            <w:r w:rsidRPr="00683592">
              <w:t xml:space="preserve">by </w:t>
            </w:r>
            <w:r w:rsidR="003755EA">
              <w:t>determining</w:t>
            </w:r>
            <w:r w:rsidRPr="00683592">
              <w:t xml:space="preserve"> whether each question type is low level or high level, closed or open.</w:t>
            </w:r>
            <w:r w:rsidR="003148C8">
              <w:t xml:space="preserve"> </w:t>
            </w:r>
          </w:p>
          <w:p w14:paraId="2AB03C0A" w14:textId="77777777" w:rsidR="00340CFD" w:rsidRDefault="00340CFD" w:rsidP="00CD7F99">
            <w:pPr>
              <w:pStyle w:val="Tabletextbullet"/>
              <w:numPr>
                <w:ilvl w:val="0"/>
                <w:numId w:val="0"/>
              </w:numPr>
              <w:spacing w:before="0"/>
              <w:ind w:left="288" w:hanging="144"/>
            </w:pPr>
          </w:p>
          <w:p w14:paraId="71D99C22" w14:textId="77777777" w:rsidR="00340CFD" w:rsidRDefault="00340CFD" w:rsidP="00CD7F99">
            <w:pPr>
              <w:pStyle w:val="Tabletextbullet"/>
              <w:numPr>
                <w:ilvl w:val="0"/>
                <w:numId w:val="0"/>
              </w:numPr>
              <w:spacing w:before="0"/>
              <w:ind w:left="288" w:hanging="144"/>
            </w:pPr>
            <w:r>
              <w:lastRenderedPageBreak/>
              <w:t>T: Do you think right there questions are high level or low level?</w:t>
            </w:r>
          </w:p>
          <w:p w14:paraId="4A1CF04F" w14:textId="77777777" w:rsidR="00340CFD" w:rsidRDefault="00340CFD" w:rsidP="00CD7F99">
            <w:pPr>
              <w:pStyle w:val="Tabletextbullet"/>
              <w:numPr>
                <w:ilvl w:val="0"/>
                <w:numId w:val="0"/>
              </w:numPr>
              <w:spacing w:before="0"/>
              <w:ind w:left="288" w:hanging="144"/>
            </w:pPr>
          </w:p>
          <w:p w14:paraId="6229E38C" w14:textId="77777777" w:rsidR="00340CFD" w:rsidRDefault="00340CFD" w:rsidP="00CD7F99">
            <w:pPr>
              <w:pStyle w:val="Tabletextbullet"/>
              <w:numPr>
                <w:ilvl w:val="0"/>
                <w:numId w:val="0"/>
              </w:numPr>
              <w:spacing w:before="0"/>
              <w:ind w:left="288" w:hanging="144"/>
            </w:pPr>
            <w:r>
              <w:t>S: Low level because the answer can be found directly in the text.</w:t>
            </w:r>
          </w:p>
          <w:p w14:paraId="3860DE6E" w14:textId="77777777" w:rsidR="00340CFD" w:rsidRDefault="00340CFD" w:rsidP="00CD7F99">
            <w:pPr>
              <w:pStyle w:val="Tabletextbullet"/>
              <w:numPr>
                <w:ilvl w:val="0"/>
                <w:numId w:val="0"/>
              </w:numPr>
              <w:spacing w:before="0"/>
              <w:ind w:left="288" w:hanging="144"/>
            </w:pPr>
          </w:p>
          <w:p w14:paraId="5B1786DB" w14:textId="77777777" w:rsidR="00796930" w:rsidRDefault="00340CFD" w:rsidP="00CD7F99">
            <w:pPr>
              <w:pStyle w:val="Tabletextbullet"/>
              <w:numPr>
                <w:ilvl w:val="0"/>
                <w:numId w:val="0"/>
              </w:numPr>
              <w:spacing w:before="0"/>
              <w:ind w:left="288" w:hanging="144"/>
            </w:pPr>
            <w:r>
              <w:t xml:space="preserve">T: Are </w:t>
            </w:r>
            <w:r w:rsidR="00796930">
              <w:t>right there questions open or closed?</w:t>
            </w:r>
          </w:p>
          <w:p w14:paraId="299D3136" w14:textId="77777777" w:rsidR="00796930" w:rsidRDefault="00796930" w:rsidP="00CD7F99">
            <w:pPr>
              <w:pStyle w:val="Tabletextbullet"/>
              <w:numPr>
                <w:ilvl w:val="0"/>
                <w:numId w:val="0"/>
              </w:numPr>
              <w:spacing w:before="0"/>
              <w:ind w:left="288" w:hanging="144"/>
            </w:pPr>
          </w:p>
          <w:p w14:paraId="119F367E" w14:textId="4A8747A5" w:rsidR="00796930" w:rsidRDefault="00796930" w:rsidP="00CD7F99">
            <w:pPr>
              <w:pStyle w:val="Tabletextbullet"/>
              <w:numPr>
                <w:ilvl w:val="0"/>
                <w:numId w:val="0"/>
              </w:numPr>
              <w:spacing w:before="0"/>
              <w:ind w:left="288" w:hanging="144"/>
            </w:pPr>
            <w:r>
              <w:t>S: Closed because there will</w:t>
            </w:r>
            <w:r w:rsidR="00746378">
              <w:t xml:space="preserve"> probably</w:t>
            </w:r>
            <w:r>
              <w:t xml:space="preserve"> only be one</w:t>
            </w:r>
            <w:r w:rsidR="00746378">
              <w:t xml:space="preserve"> correct</w:t>
            </w:r>
            <w:r>
              <w:t xml:space="preserve"> answer.</w:t>
            </w:r>
          </w:p>
          <w:p w14:paraId="0B8BE2E4" w14:textId="77777777" w:rsidR="00796930" w:rsidRDefault="00796930" w:rsidP="00CD7F99">
            <w:pPr>
              <w:pStyle w:val="Tabletextbullet"/>
              <w:numPr>
                <w:ilvl w:val="0"/>
                <w:numId w:val="0"/>
              </w:numPr>
              <w:spacing w:before="0"/>
              <w:ind w:left="288" w:hanging="144"/>
            </w:pPr>
          </w:p>
          <w:p w14:paraId="682C78C8" w14:textId="77777777" w:rsidR="00796930" w:rsidRDefault="00796930" w:rsidP="00CD7F99">
            <w:pPr>
              <w:pStyle w:val="Tabletextbullet"/>
              <w:numPr>
                <w:ilvl w:val="0"/>
                <w:numId w:val="0"/>
              </w:numPr>
              <w:spacing w:before="0"/>
              <w:ind w:left="288" w:hanging="144"/>
            </w:pPr>
            <w:r>
              <w:t>T: What about think and search?</w:t>
            </w:r>
          </w:p>
          <w:p w14:paraId="799626D6" w14:textId="77777777" w:rsidR="00796930" w:rsidRDefault="00796930" w:rsidP="00CD7F99">
            <w:pPr>
              <w:pStyle w:val="Tabletextbullet"/>
              <w:numPr>
                <w:ilvl w:val="0"/>
                <w:numId w:val="0"/>
              </w:numPr>
              <w:spacing w:before="0"/>
              <w:ind w:left="288" w:hanging="144"/>
            </w:pPr>
          </w:p>
          <w:p w14:paraId="1EB8D333" w14:textId="0AB22FFA" w:rsidR="00683592" w:rsidRDefault="00796930" w:rsidP="00CD7F99">
            <w:pPr>
              <w:pStyle w:val="Tabletextbullet"/>
              <w:numPr>
                <w:ilvl w:val="0"/>
                <w:numId w:val="0"/>
              </w:numPr>
              <w:spacing w:before="0"/>
              <w:ind w:left="288" w:hanging="144"/>
            </w:pPr>
            <w:r>
              <w:t xml:space="preserve">S: Low level and closed. The answers </w:t>
            </w:r>
            <w:r w:rsidR="00746378">
              <w:t>are still</w:t>
            </w:r>
            <w:r>
              <w:t xml:space="preserve"> found directly in the text and will likely have a limited number of correct answers. </w:t>
            </w:r>
          </w:p>
          <w:p w14:paraId="74B6C0CB" w14:textId="77777777" w:rsidR="00746378" w:rsidRDefault="00746378" w:rsidP="00CD7F99">
            <w:pPr>
              <w:pStyle w:val="Tabletextbullet"/>
              <w:numPr>
                <w:ilvl w:val="0"/>
                <w:numId w:val="0"/>
              </w:numPr>
              <w:spacing w:before="0"/>
              <w:ind w:left="288" w:hanging="144"/>
            </w:pPr>
          </w:p>
          <w:p w14:paraId="7FE8DE56" w14:textId="31F8A297" w:rsidR="00746378" w:rsidRDefault="00746378" w:rsidP="00CD7F99">
            <w:pPr>
              <w:pStyle w:val="Tabletextbullet"/>
              <w:numPr>
                <w:ilvl w:val="0"/>
                <w:numId w:val="0"/>
              </w:numPr>
              <w:spacing w:before="0"/>
              <w:ind w:left="288" w:hanging="144"/>
            </w:pPr>
            <w:r>
              <w:t>T: What about author and me?</w:t>
            </w:r>
          </w:p>
          <w:p w14:paraId="5D01B8CE" w14:textId="77777777" w:rsidR="00746378" w:rsidRDefault="00746378" w:rsidP="00CD7F99">
            <w:pPr>
              <w:pStyle w:val="Tabletextbullet"/>
              <w:numPr>
                <w:ilvl w:val="0"/>
                <w:numId w:val="0"/>
              </w:numPr>
              <w:spacing w:before="0"/>
              <w:ind w:left="288" w:hanging="144"/>
            </w:pPr>
          </w:p>
          <w:p w14:paraId="1C198DEF" w14:textId="58EDEB6B" w:rsidR="00746378" w:rsidRDefault="00746378" w:rsidP="00CD7F99">
            <w:pPr>
              <w:pStyle w:val="Tabletextbullet"/>
              <w:numPr>
                <w:ilvl w:val="0"/>
                <w:numId w:val="0"/>
              </w:numPr>
              <w:spacing w:before="0"/>
              <w:ind w:left="288" w:hanging="144"/>
            </w:pPr>
            <w:r>
              <w:t>S: Higher level and open because t</w:t>
            </w:r>
            <w:r w:rsidRPr="00746378">
              <w:t xml:space="preserve">he answer to the question cannot be found directly in the text. </w:t>
            </w:r>
            <w:r>
              <w:t>Students</w:t>
            </w:r>
            <w:r w:rsidRPr="00746378">
              <w:t xml:space="preserve"> must combine information provided in the text with their own prior knowledge to create a response.</w:t>
            </w:r>
          </w:p>
          <w:p w14:paraId="09FC5EB7" w14:textId="77777777" w:rsidR="00746378" w:rsidRDefault="00746378" w:rsidP="00CD7F99">
            <w:pPr>
              <w:pStyle w:val="Tabletextbullet"/>
              <w:numPr>
                <w:ilvl w:val="0"/>
                <w:numId w:val="0"/>
              </w:numPr>
              <w:spacing w:before="0"/>
              <w:ind w:left="288" w:hanging="144"/>
            </w:pPr>
          </w:p>
          <w:p w14:paraId="537C3649" w14:textId="21B655C7" w:rsidR="00746378" w:rsidRDefault="00746378" w:rsidP="00CD7F99">
            <w:pPr>
              <w:pStyle w:val="Tabletextbullet"/>
              <w:numPr>
                <w:ilvl w:val="0"/>
                <w:numId w:val="0"/>
              </w:numPr>
              <w:spacing w:before="0"/>
              <w:ind w:left="288" w:hanging="144"/>
            </w:pPr>
            <w:r>
              <w:t>T: What about on my own?</w:t>
            </w:r>
          </w:p>
          <w:p w14:paraId="085AE8CE" w14:textId="77777777" w:rsidR="00746378" w:rsidRDefault="00746378" w:rsidP="00CD7F99">
            <w:pPr>
              <w:pStyle w:val="Tabletextbullet"/>
              <w:numPr>
                <w:ilvl w:val="0"/>
                <w:numId w:val="0"/>
              </w:numPr>
              <w:spacing w:before="0"/>
              <w:ind w:left="288" w:hanging="144"/>
            </w:pPr>
          </w:p>
          <w:p w14:paraId="718D6AD0" w14:textId="7DD28CEB" w:rsidR="00746378" w:rsidRDefault="00746378" w:rsidP="00CD7F99">
            <w:pPr>
              <w:pStyle w:val="Tabletextbullet"/>
              <w:numPr>
                <w:ilvl w:val="0"/>
                <w:numId w:val="0"/>
              </w:numPr>
              <w:spacing w:before="0"/>
              <w:ind w:left="288" w:hanging="144"/>
            </w:pPr>
            <w:r>
              <w:t>S: Higher level and open because t</w:t>
            </w:r>
            <w:r w:rsidRPr="00746378">
              <w:t>he answer to the question cannot be found directly in the text. Th</w:t>
            </w:r>
            <w:r>
              <w:t>is type of</w:t>
            </w:r>
            <w:r w:rsidRPr="00746378">
              <w:t xml:space="preserve"> question require</w:t>
            </w:r>
            <w:r>
              <w:t xml:space="preserve">s students </w:t>
            </w:r>
            <w:r w:rsidRPr="00746378">
              <w:t>to use their background or prior knowledge to answer the question.</w:t>
            </w:r>
          </w:p>
          <w:p w14:paraId="3BAD6BA5" w14:textId="77777777" w:rsidR="00E21EB5" w:rsidRDefault="00E21EB5" w:rsidP="00CD7F99">
            <w:pPr>
              <w:pStyle w:val="Tabletextbullet"/>
              <w:numPr>
                <w:ilvl w:val="0"/>
                <w:numId w:val="0"/>
              </w:numPr>
              <w:spacing w:before="0"/>
              <w:ind w:left="288" w:hanging="144"/>
            </w:pPr>
          </w:p>
          <w:tbl>
            <w:tblPr>
              <w:tblStyle w:val="TableGrid"/>
              <w:tblW w:w="6217" w:type="dxa"/>
              <w:tblInd w:w="288" w:type="dxa"/>
              <w:tblLayout w:type="fixed"/>
              <w:tblLook w:val="04A0" w:firstRow="1" w:lastRow="0" w:firstColumn="1" w:lastColumn="0" w:noHBand="0" w:noVBand="1"/>
            </w:tblPr>
            <w:tblGrid>
              <w:gridCol w:w="1307"/>
              <w:gridCol w:w="2255"/>
              <w:gridCol w:w="1440"/>
              <w:gridCol w:w="1215"/>
            </w:tblGrid>
            <w:tr w:rsidR="00973E4F" w14:paraId="283D157D" w14:textId="77777777" w:rsidTr="008F2939">
              <w:trPr>
                <w:cantSplit w:val="0"/>
              </w:trPr>
              <w:tc>
                <w:tcPr>
                  <w:tcW w:w="1307" w:type="dxa"/>
                </w:tcPr>
                <w:p w14:paraId="54F139E0" w14:textId="77777777" w:rsidR="00973E4F" w:rsidRDefault="00973E4F" w:rsidP="00CD7F99">
                  <w:pPr>
                    <w:pStyle w:val="Tabletextbullet"/>
                    <w:numPr>
                      <w:ilvl w:val="0"/>
                      <w:numId w:val="0"/>
                    </w:numPr>
                    <w:spacing w:before="0"/>
                  </w:pPr>
                  <w:r>
                    <w:t>Question Type</w:t>
                  </w:r>
                </w:p>
              </w:tc>
              <w:tc>
                <w:tcPr>
                  <w:tcW w:w="2255" w:type="dxa"/>
                </w:tcPr>
                <w:p w14:paraId="5E2E78C7" w14:textId="1899CA3B" w:rsidR="00973E4F" w:rsidRDefault="00973E4F" w:rsidP="00CD7F99">
                  <w:pPr>
                    <w:pStyle w:val="Tabletextbullet"/>
                    <w:numPr>
                      <w:ilvl w:val="0"/>
                      <w:numId w:val="0"/>
                    </w:numPr>
                    <w:spacing w:before="0"/>
                  </w:pPr>
                  <w:r>
                    <w:t>Question Starts With…</w:t>
                  </w:r>
                </w:p>
              </w:tc>
              <w:tc>
                <w:tcPr>
                  <w:tcW w:w="1440" w:type="dxa"/>
                </w:tcPr>
                <w:p w14:paraId="45462084" w14:textId="223C6FE1" w:rsidR="00973E4F" w:rsidRDefault="00973E4F" w:rsidP="00CD7F99">
                  <w:pPr>
                    <w:pStyle w:val="Tabletextbullet"/>
                    <w:numPr>
                      <w:ilvl w:val="0"/>
                      <w:numId w:val="0"/>
                    </w:numPr>
                    <w:spacing w:before="0"/>
                  </w:pPr>
                  <w:r>
                    <w:t>High or Low Level</w:t>
                  </w:r>
                </w:p>
              </w:tc>
              <w:tc>
                <w:tcPr>
                  <w:tcW w:w="1215" w:type="dxa"/>
                </w:tcPr>
                <w:p w14:paraId="54CF1A9E" w14:textId="3E90C73A" w:rsidR="00973E4F" w:rsidRDefault="00973E4F" w:rsidP="00CD7F99">
                  <w:pPr>
                    <w:pStyle w:val="Tabletextbullet"/>
                    <w:numPr>
                      <w:ilvl w:val="0"/>
                      <w:numId w:val="0"/>
                    </w:numPr>
                    <w:spacing w:before="0"/>
                  </w:pPr>
                  <w:r>
                    <w:t>Open or Closed</w:t>
                  </w:r>
                </w:p>
              </w:tc>
            </w:tr>
            <w:tr w:rsidR="00973E4F" w14:paraId="575B6156" w14:textId="77777777" w:rsidTr="008F2939">
              <w:trPr>
                <w:cantSplit w:val="0"/>
              </w:trPr>
              <w:tc>
                <w:tcPr>
                  <w:tcW w:w="1307" w:type="dxa"/>
                </w:tcPr>
                <w:p w14:paraId="4A6E1A13" w14:textId="77777777" w:rsidR="00973E4F" w:rsidRDefault="00973E4F" w:rsidP="00CD7F99">
                  <w:pPr>
                    <w:pStyle w:val="Tabletextbullet"/>
                    <w:numPr>
                      <w:ilvl w:val="0"/>
                      <w:numId w:val="0"/>
                    </w:numPr>
                    <w:spacing w:before="0"/>
                  </w:pPr>
                  <w:r>
                    <w:t>Right There</w:t>
                  </w:r>
                </w:p>
              </w:tc>
              <w:tc>
                <w:tcPr>
                  <w:tcW w:w="2255" w:type="dxa"/>
                </w:tcPr>
                <w:p w14:paraId="5EEFEA36" w14:textId="2E280E46" w:rsidR="00973E4F" w:rsidRDefault="005B7072" w:rsidP="00CD7F99">
                  <w:pPr>
                    <w:pStyle w:val="Tabletextbullet"/>
                    <w:numPr>
                      <w:ilvl w:val="0"/>
                      <w:numId w:val="30"/>
                    </w:numPr>
                    <w:spacing w:before="0"/>
                  </w:pPr>
                  <w:r>
                    <w:t>Who?</w:t>
                  </w:r>
                </w:p>
                <w:p w14:paraId="34F8FCF9" w14:textId="70B85E11" w:rsidR="00973E4F" w:rsidRDefault="005B7072" w:rsidP="00CD7F99">
                  <w:pPr>
                    <w:pStyle w:val="Tabletextbullet"/>
                    <w:numPr>
                      <w:ilvl w:val="0"/>
                      <w:numId w:val="30"/>
                    </w:numPr>
                    <w:spacing w:before="0"/>
                  </w:pPr>
                  <w:r>
                    <w:t>What?</w:t>
                  </w:r>
                </w:p>
                <w:p w14:paraId="4F0DB0C0" w14:textId="56A09BF4" w:rsidR="00973E4F" w:rsidRDefault="005B7072" w:rsidP="00CD7F99">
                  <w:pPr>
                    <w:pStyle w:val="Tabletextbullet"/>
                    <w:numPr>
                      <w:ilvl w:val="0"/>
                      <w:numId w:val="30"/>
                    </w:numPr>
                    <w:spacing w:before="0"/>
                  </w:pPr>
                  <w:r>
                    <w:t>When?</w:t>
                  </w:r>
                </w:p>
                <w:p w14:paraId="391F9F03" w14:textId="087406B6" w:rsidR="00973E4F" w:rsidRDefault="005B7072" w:rsidP="00CD7F99">
                  <w:pPr>
                    <w:pStyle w:val="Tabletextbullet"/>
                    <w:numPr>
                      <w:ilvl w:val="0"/>
                      <w:numId w:val="30"/>
                    </w:numPr>
                    <w:spacing w:before="0"/>
                  </w:pPr>
                  <w:r>
                    <w:t>Where?</w:t>
                  </w:r>
                </w:p>
                <w:p w14:paraId="6E103224" w14:textId="6D1E2934" w:rsidR="00973E4F" w:rsidRPr="002B6580" w:rsidRDefault="00973E4F" w:rsidP="00CD7F99">
                  <w:pPr>
                    <w:pStyle w:val="Tabletextbullet"/>
                    <w:numPr>
                      <w:ilvl w:val="0"/>
                      <w:numId w:val="30"/>
                    </w:numPr>
                    <w:spacing w:before="0"/>
                  </w:pPr>
                  <w:r>
                    <w:t>How</w:t>
                  </w:r>
                </w:p>
              </w:tc>
              <w:tc>
                <w:tcPr>
                  <w:tcW w:w="1440" w:type="dxa"/>
                </w:tcPr>
                <w:p w14:paraId="7CEB378C" w14:textId="2DD896CF" w:rsidR="00973E4F" w:rsidRDefault="00973E4F" w:rsidP="00CD7F99">
                  <w:pPr>
                    <w:pStyle w:val="Tabletextbullet"/>
                    <w:numPr>
                      <w:ilvl w:val="0"/>
                      <w:numId w:val="0"/>
                    </w:numPr>
                    <w:spacing w:before="0"/>
                  </w:pPr>
                  <w:r>
                    <w:t>Low level</w:t>
                  </w:r>
                </w:p>
              </w:tc>
              <w:tc>
                <w:tcPr>
                  <w:tcW w:w="1215" w:type="dxa"/>
                </w:tcPr>
                <w:p w14:paraId="1F533D17" w14:textId="5566C973" w:rsidR="00973E4F" w:rsidRDefault="00973E4F" w:rsidP="00CD7F99">
                  <w:pPr>
                    <w:pStyle w:val="Tabletextbullet"/>
                    <w:numPr>
                      <w:ilvl w:val="0"/>
                      <w:numId w:val="0"/>
                    </w:numPr>
                    <w:spacing w:before="0"/>
                  </w:pPr>
                  <w:r>
                    <w:t>Closed</w:t>
                  </w:r>
                </w:p>
              </w:tc>
            </w:tr>
            <w:tr w:rsidR="00973E4F" w14:paraId="157B941C" w14:textId="77777777" w:rsidTr="008F2939">
              <w:trPr>
                <w:cantSplit w:val="0"/>
              </w:trPr>
              <w:tc>
                <w:tcPr>
                  <w:tcW w:w="1307" w:type="dxa"/>
                </w:tcPr>
                <w:p w14:paraId="67B2131B" w14:textId="77777777" w:rsidR="00973E4F" w:rsidRDefault="00973E4F" w:rsidP="00CD7F99">
                  <w:pPr>
                    <w:pStyle w:val="Tabletextbullet"/>
                    <w:numPr>
                      <w:ilvl w:val="0"/>
                      <w:numId w:val="0"/>
                    </w:numPr>
                    <w:spacing w:before="0"/>
                  </w:pPr>
                  <w:r>
                    <w:t>Think and Search</w:t>
                  </w:r>
                </w:p>
              </w:tc>
              <w:tc>
                <w:tcPr>
                  <w:tcW w:w="2255" w:type="dxa"/>
                </w:tcPr>
                <w:p w14:paraId="7471FC14" w14:textId="77777777" w:rsidR="00973E4F" w:rsidRDefault="00973E4F" w:rsidP="00CD7F99">
                  <w:pPr>
                    <w:pStyle w:val="Tabletextbullet"/>
                    <w:numPr>
                      <w:ilvl w:val="0"/>
                      <w:numId w:val="29"/>
                    </w:numPr>
                    <w:spacing w:before="0"/>
                  </w:pPr>
                  <w:r>
                    <w:t>How did…?</w:t>
                  </w:r>
                </w:p>
                <w:p w14:paraId="53E07570" w14:textId="77777777" w:rsidR="00973E4F" w:rsidRDefault="00973E4F" w:rsidP="00CD7F99">
                  <w:pPr>
                    <w:pStyle w:val="Tabletextbullet"/>
                    <w:numPr>
                      <w:ilvl w:val="0"/>
                      <w:numId w:val="29"/>
                    </w:numPr>
                    <w:spacing w:before="0"/>
                  </w:pPr>
                  <w:r>
                    <w:t>Summarize</w:t>
                  </w:r>
                </w:p>
                <w:p w14:paraId="6506325C" w14:textId="77777777" w:rsidR="00973E4F" w:rsidRDefault="00973E4F" w:rsidP="00CD7F99">
                  <w:pPr>
                    <w:pStyle w:val="Tabletextbullet"/>
                    <w:numPr>
                      <w:ilvl w:val="0"/>
                      <w:numId w:val="29"/>
                    </w:numPr>
                    <w:spacing w:before="0"/>
                  </w:pPr>
                  <w:r>
                    <w:t>Describe</w:t>
                  </w:r>
                </w:p>
                <w:p w14:paraId="62434F4E" w14:textId="77777777" w:rsidR="00973E4F" w:rsidRDefault="00973E4F" w:rsidP="00CD7F99">
                  <w:pPr>
                    <w:pStyle w:val="Tabletextbullet"/>
                    <w:numPr>
                      <w:ilvl w:val="0"/>
                      <w:numId w:val="29"/>
                    </w:numPr>
                    <w:spacing w:before="0"/>
                  </w:pPr>
                  <w:r>
                    <w:t>Compare</w:t>
                  </w:r>
                </w:p>
                <w:p w14:paraId="7A61B709" w14:textId="283A5E60" w:rsidR="00973E4F" w:rsidRPr="002B6580" w:rsidRDefault="00973E4F" w:rsidP="00CD7F99">
                  <w:pPr>
                    <w:pStyle w:val="Tabletextbullet"/>
                    <w:numPr>
                      <w:ilvl w:val="0"/>
                      <w:numId w:val="29"/>
                    </w:numPr>
                    <w:spacing w:before="0"/>
                  </w:pPr>
                  <w:r>
                    <w:t>What caused…?</w:t>
                  </w:r>
                </w:p>
              </w:tc>
              <w:tc>
                <w:tcPr>
                  <w:tcW w:w="1440" w:type="dxa"/>
                </w:tcPr>
                <w:p w14:paraId="3593DE1B" w14:textId="013F87B0" w:rsidR="00973E4F" w:rsidRDefault="00F368B8" w:rsidP="00CD7F99">
                  <w:pPr>
                    <w:pStyle w:val="Tabletextbullet"/>
                    <w:numPr>
                      <w:ilvl w:val="0"/>
                      <w:numId w:val="0"/>
                    </w:numPr>
                    <w:spacing w:before="0"/>
                  </w:pPr>
                  <w:r>
                    <w:t>Low level</w:t>
                  </w:r>
                </w:p>
              </w:tc>
              <w:tc>
                <w:tcPr>
                  <w:tcW w:w="1215" w:type="dxa"/>
                </w:tcPr>
                <w:p w14:paraId="1DA9C873" w14:textId="1AAC8983" w:rsidR="00973E4F" w:rsidRDefault="00F368B8" w:rsidP="00CD7F99">
                  <w:pPr>
                    <w:pStyle w:val="Tabletextbullet"/>
                    <w:numPr>
                      <w:ilvl w:val="0"/>
                      <w:numId w:val="0"/>
                    </w:numPr>
                    <w:spacing w:before="0"/>
                  </w:pPr>
                  <w:r>
                    <w:t>Closed</w:t>
                  </w:r>
                  <w:r w:rsidR="002A62AC">
                    <w:t>/Open</w:t>
                  </w:r>
                </w:p>
              </w:tc>
            </w:tr>
            <w:tr w:rsidR="00973E4F" w14:paraId="6E903035" w14:textId="77777777" w:rsidTr="008F2939">
              <w:trPr>
                <w:cantSplit w:val="0"/>
              </w:trPr>
              <w:tc>
                <w:tcPr>
                  <w:tcW w:w="1307" w:type="dxa"/>
                </w:tcPr>
                <w:p w14:paraId="40EDAFB8" w14:textId="77777777" w:rsidR="00973E4F" w:rsidRDefault="00973E4F" w:rsidP="00CD7F99">
                  <w:pPr>
                    <w:pStyle w:val="Tabletextbullet"/>
                    <w:numPr>
                      <w:ilvl w:val="0"/>
                      <w:numId w:val="0"/>
                    </w:numPr>
                    <w:spacing w:before="0"/>
                  </w:pPr>
                  <w:r>
                    <w:t>Author &amp; Me</w:t>
                  </w:r>
                </w:p>
              </w:tc>
              <w:tc>
                <w:tcPr>
                  <w:tcW w:w="2255" w:type="dxa"/>
                </w:tcPr>
                <w:p w14:paraId="44586D62" w14:textId="6025FEC8" w:rsidR="00973E4F" w:rsidRDefault="00973E4F" w:rsidP="00CD7F99">
                  <w:pPr>
                    <w:pStyle w:val="Tabletextbullet"/>
                    <w:numPr>
                      <w:ilvl w:val="0"/>
                      <w:numId w:val="28"/>
                    </w:numPr>
                    <w:spacing w:before="0"/>
                  </w:pPr>
                  <w:r>
                    <w:t xml:space="preserve">Predict what will </w:t>
                  </w:r>
                  <w:r w:rsidR="004B2353">
                    <w:t>happen.</w:t>
                  </w:r>
                </w:p>
                <w:p w14:paraId="6D9286C9" w14:textId="77777777" w:rsidR="00973E4F" w:rsidRDefault="00973E4F" w:rsidP="00CD7F99">
                  <w:pPr>
                    <w:pStyle w:val="Tabletextbullet"/>
                    <w:numPr>
                      <w:ilvl w:val="0"/>
                      <w:numId w:val="28"/>
                    </w:numPr>
                    <w:spacing w:before="0"/>
                  </w:pPr>
                  <w:r>
                    <w:t>Why did the author…?</w:t>
                  </w:r>
                </w:p>
                <w:p w14:paraId="016C2345" w14:textId="5EE0B527" w:rsidR="00973E4F" w:rsidRPr="002B6580" w:rsidRDefault="00973E4F" w:rsidP="00CD7F99">
                  <w:pPr>
                    <w:pStyle w:val="Tabletextbullet"/>
                    <w:numPr>
                      <w:ilvl w:val="0"/>
                      <w:numId w:val="28"/>
                    </w:numPr>
                    <w:spacing w:before="0"/>
                  </w:pPr>
                  <w:r>
                    <w:lastRenderedPageBreak/>
                    <w:t>What is the main idea?</w:t>
                  </w:r>
                </w:p>
              </w:tc>
              <w:tc>
                <w:tcPr>
                  <w:tcW w:w="1440" w:type="dxa"/>
                </w:tcPr>
                <w:p w14:paraId="797AEC7F" w14:textId="425154D5" w:rsidR="00973E4F" w:rsidRDefault="00F368B8" w:rsidP="00CD7F99">
                  <w:pPr>
                    <w:pStyle w:val="Tabletextbullet"/>
                    <w:numPr>
                      <w:ilvl w:val="0"/>
                      <w:numId w:val="0"/>
                    </w:numPr>
                    <w:spacing w:before="0"/>
                  </w:pPr>
                  <w:r>
                    <w:lastRenderedPageBreak/>
                    <w:t>High Level</w:t>
                  </w:r>
                </w:p>
              </w:tc>
              <w:tc>
                <w:tcPr>
                  <w:tcW w:w="1215" w:type="dxa"/>
                </w:tcPr>
                <w:p w14:paraId="3BB6CAD5" w14:textId="4EEB8438" w:rsidR="00973E4F" w:rsidRDefault="00F368B8" w:rsidP="00CD7F99">
                  <w:pPr>
                    <w:pStyle w:val="Tabletextbullet"/>
                    <w:numPr>
                      <w:ilvl w:val="0"/>
                      <w:numId w:val="0"/>
                    </w:numPr>
                    <w:spacing w:before="0"/>
                  </w:pPr>
                  <w:r>
                    <w:t>Open</w:t>
                  </w:r>
                </w:p>
              </w:tc>
            </w:tr>
            <w:tr w:rsidR="00973E4F" w14:paraId="3C0341A9" w14:textId="77777777" w:rsidTr="008F2939">
              <w:trPr>
                <w:cantSplit w:val="0"/>
              </w:trPr>
              <w:tc>
                <w:tcPr>
                  <w:tcW w:w="1307" w:type="dxa"/>
                </w:tcPr>
                <w:p w14:paraId="2C96517F" w14:textId="77777777" w:rsidR="00973E4F" w:rsidRDefault="00973E4F" w:rsidP="00CD7F99">
                  <w:pPr>
                    <w:pStyle w:val="Tabletextbullet"/>
                    <w:numPr>
                      <w:ilvl w:val="0"/>
                      <w:numId w:val="0"/>
                    </w:numPr>
                    <w:spacing w:before="0"/>
                  </w:pPr>
                  <w:r>
                    <w:t>On My Own</w:t>
                  </w:r>
                </w:p>
              </w:tc>
              <w:tc>
                <w:tcPr>
                  <w:tcW w:w="2255" w:type="dxa"/>
                </w:tcPr>
                <w:p w14:paraId="4179CF03" w14:textId="77777777" w:rsidR="00973E4F" w:rsidRDefault="00973E4F" w:rsidP="00CD7F99">
                  <w:pPr>
                    <w:pStyle w:val="Tabletextbullet"/>
                    <w:numPr>
                      <w:ilvl w:val="0"/>
                      <w:numId w:val="27"/>
                    </w:numPr>
                    <w:spacing w:before="0"/>
                  </w:pPr>
                  <w:r>
                    <w:t>What is your opinion about…?</w:t>
                  </w:r>
                </w:p>
                <w:p w14:paraId="3C5D9B09" w14:textId="77777777" w:rsidR="00973E4F" w:rsidRDefault="00973E4F" w:rsidP="00CD7F99">
                  <w:pPr>
                    <w:pStyle w:val="Tabletextbullet"/>
                    <w:numPr>
                      <w:ilvl w:val="0"/>
                      <w:numId w:val="27"/>
                    </w:numPr>
                    <w:spacing w:before="0"/>
                  </w:pPr>
                  <w:r>
                    <w:t>How would you feel…?</w:t>
                  </w:r>
                </w:p>
                <w:p w14:paraId="6B8B44D3" w14:textId="01412CBA" w:rsidR="00973E4F" w:rsidRPr="002B6580" w:rsidRDefault="00973E4F" w:rsidP="00CD7F99">
                  <w:pPr>
                    <w:pStyle w:val="Tabletextbullet"/>
                    <w:numPr>
                      <w:ilvl w:val="0"/>
                      <w:numId w:val="27"/>
                    </w:numPr>
                    <w:spacing w:before="0"/>
                  </w:pPr>
                  <w:r>
                    <w:t>What would you do…?</w:t>
                  </w:r>
                </w:p>
              </w:tc>
              <w:tc>
                <w:tcPr>
                  <w:tcW w:w="1440" w:type="dxa"/>
                </w:tcPr>
                <w:p w14:paraId="1DC152E0" w14:textId="3528AB08" w:rsidR="00973E4F" w:rsidRDefault="00F368B8" w:rsidP="00CD7F99">
                  <w:pPr>
                    <w:pStyle w:val="Tabletextbullet"/>
                    <w:numPr>
                      <w:ilvl w:val="0"/>
                      <w:numId w:val="0"/>
                    </w:numPr>
                    <w:spacing w:before="0"/>
                  </w:pPr>
                  <w:r>
                    <w:t>High Level</w:t>
                  </w:r>
                </w:p>
              </w:tc>
              <w:tc>
                <w:tcPr>
                  <w:tcW w:w="1215" w:type="dxa"/>
                </w:tcPr>
                <w:p w14:paraId="56D81DFC" w14:textId="35E5C04A" w:rsidR="00973E4F" w:rsidRDefault="00F368B8" w:rsidP="00CD7F99">
                  <w:pPr>
                    <w:pStyle w:val="Tabletextbullet"/>
                    <w:numPr>
                      <w:ilvl w:val="0"/>
                      <w:numId w:val="0"/>
                    </w:numPr>
                    <w:spacing w:before="0"/>
                  </w:pPr>
                  <w:r>
                    <w:t>Open</w:t>
                  </w:r>
                </w:p>
              </w:tc>
            </w:tr>
          </w:tbl>
          <w:p w14:paraId="6C670610" w14:textId="77777777" w:rsidR="00E21EB5" w:rsidRDefault="00E21EB5" w:rsidP="00CD7F99">
            <w:pPr>
              <w:pStyle w:val="Tabletextbullet"/>
              <w:numPr>
                <w:ilvl w:val="0"/>
                <w:numId w:val="0"/>
              </w:numPr>
              <w:spacing w:before="0"/>
              <w:ind w:left="288" w:hanging="144"/>
            </w:pPr>
          </w:p>
          <w:p w14:paraId="612C7809" w14:textId="37DA7D94" w:rsidR="000F1198" w:rsidRPr="00A85644" w:rsidRDefault="008A5FA6" w:rsidP="00CD7F99">
            <w:pPr>
              <w:pStyle w:val="Tabletextbullet"/>
              <w:numPr>
                <w:ilvl w:val="0"/>
                <w:numId w:val="0"/>
              </w:numPr>
              <w:spacing w:before="0"/>
              <w:ind w:left="288" w:hanging="144"/>
            </w:pPr>
            <w:r>
              <w:t xml:space="preserve">T: </w:t>
            </w:r>
            <w:r w:rsidR="00833FC3">
              <w:t>By first developing an understanding of the different types of questions</w:t>
            </w:r>
            <w:r w:rsidR="007C2408">
              <w:t xml:space="preserve"> and determining if they are higher/lower level and open/closed</w:t>
            </w:r>
            <w:r w:rsidR="00833FC3">
              <w:t xml:space="preserve">, students are more prepared to begin drafting their own questions that are increasingly more complex and </w:t>
            </w:r>
            <w:r>
              <w:t xml:space="preserve">require deeper thinking. </w:t>
            </w:r>
          </w:p>
          <w:p w14:paraId="70F20730" w14:textId="7687C932" w:rsidR="00A65583" w:rsidRPr="00A85644" w:rsidRDefault="00A65583" w:rsidP="00CD7F99">
            <w:pPr>
              <w:pStyle w:val="Tabletextbullet"/>
              <w:numPr>
                <w:ilvl w:val="0"/>
                <w:numId w:val="0"/>
              </w:numPr>
              <w:spacing w:before="0"/>
              <w:ind w:left="288" w:hanging="144"/>
            </w:pPr>
          </w:p>
        </w:tc>
        <w:tc>
          <w:tcPr>
            <w:tcW w:w="1578" w:type="dxa"/>
          </w:tcPr>
          <w:p w14:paraId="239A2B0E" w14:textId="77777777" w:rsidR="00B125BD" w:rsidRDefault="009A0B11" w:rsidP="00CD7F99">
            <w:pPr>
              <w:pStyle w:val="Tabletext"/>
              <w:spacing w:before="0"/>
              <w:jc w:val="center"/>
            </w:pPr>
            <w:r>
              <w:lastRenderedPageBreak/>
              <w:t>Student Guide</w:t>
            </w:r>
          </w:p>
          <w:p w14:paraId="100A9F45" w14:textId="22A73F82" w:rsidR="009A0B11" w:rsidRPr="00205E12" w:rsidRDefault="009A0B11" w:rsidP="00CD7F99">
            <w:pPr>
              <w:pStyle w:val="Tabletext"/>
              <w:spacing w:before="0"/>
              <w:jc w:val="center"/>
            </w:pPr>
            <w:r>
              <w:t>PPT</w:t>
            </w:r>
          </w:p>
        </w:tc>
      </w:tr>
      <w:tr w:rsidR="00217E61" w:rsidRPr="00447D20" w14:paraId="015B23EF" w14:textId="77777777" w:rsidTr="00DC1D27">
        <w:trPr>
          <w:cantSplit w:val="0"/>
        </w:trPr>
        <w:tc>
          <w:tcPr>
            <w:tcW w:w="805" w:type="dxa"/>
          </w:tcPr>
          <w:p w14:paraId="16093359" w14:textId="31A87BF5" w:rsidR="00217E61" w:rsidRDefault="009C12F4" w:rsidP="00CD7F99">
            <w:pPr>
              <w:pStyle w:val="Tabletext"/>
              <w:spacing w:before="0"/>
              <w:jc w:val="center"/>
            </w:pPr>
            <w:r>
              <w:lastRenderedPageBreak/>
              <w:t xml:space="preserve">10 </w:t>
            </w:r>
            <w:r w:rsidR="005E7B74">
              <w:t>mins</w:t>
            </w:r>
          </w:p>
        </w:tc>
        <w:tc>
          <w:tcPr>
            <w:tcW w:w="6967" w:type="dxa"/>
          </w:tcPr>
          <w:p w14:paraId="2E47D50A" w14:textId="77777777" w:rsidR="00863B1B" w:rsidRDefault="00217E61" w:rsidP="00CD7F99">
            <w:pPr>
              <w:pStyle w:val="Tabletextbullet"/>
              <w:numPr>
                <w:ilvl w:val="0"/>
                <w:numId w:val="0"/>
              </w:numPr>
              <w:spacing w:before="0"/>
              <w:rPr>
                <w:b/>
                <w:bCs/>
              </w:rPr>
            </w:pPr>
            <w:r>
              <w:rPr>
                <w:b/>
                <w:bCs/>
              </w:rPr>
              <w:t>Teacher Model of QAR Strategy</w:t>
            </w:r>
          </w:p>
          <w:p w14:paraId="5F274638" w14:textId="6A5C3082" w:rsidR="00060320" w:rsidRDefault="00060320" w:rsidP="00CD7F99">
            <w:pPr>
              <w:pStyle w:val="Tabletextbullet"/>
              <w:numPr>
                <w:ilvl w:val="0"/>
                <w:numId w:val="0"/>
              </w:numPr>
              <w:spacing w:before="0"/>
              <w:ind w:left="144"/>
            </w:pPr>
            <w:r>
              <w:t xml:space="preserve">T: </w:t>
            </w:r>
            <w:proofErr w:type="gramStart"/>
            <w:r w:rsidR="00506CEC">
              <w:t>Let’s</w:t>
            </w:r>
            <w:proofErr w:type="gramEnd"/>
            <w:r w:rsidR="00506CEC">
              <w:t xml:space="preserve"> practice </w:t>
            </w:r>
            <w:r w:rsidR="005309CE">
              <w:t>using these four different types of questions.</w:t>
            </w:r>
            <w:r w:rsidR="00353E4A">
              <w:t xml:space="preserve"> As we review, I will play the role of the teacher and you all will be students in my classroom.</w:t>
            </w:r>
          </w:p>
          <w:p w14:paraId="0A6057C6" w14:textId="77777777" w:rsidR="005309CE" w:rsidRDefault="005309CE" w:rsidP="00CD7F99">
            <w:pPr>
              <w:pStyle w:val="Tabletextbullet"/>
              <w:numPr>
                <w:ilvl w:val="0"/>
                <w:numId w:val="0"/>
              </w:numPr>
              <w:spacing w:before="0"/>
              <w:ind w:left="144"/>
            </w:pPr>
          </w:p>
          <w:p w14:paraId="6F499DD3" w14:textId="2EB91247" w:rsidR="005309CE" w:rsidRDefault="005309CE" w:rsidP="00CD7F99">
            <w:pPr>
              <w:pStyle w:val="Tabletextbullet"/>
              <w:numPr>
                <w:ilvl w:val="0"/>
                <w:numId w:val="0"/>
              </w:numPr>
              <w:spacing w:before="0"/>
              <w:ind w:left="144"/>
            </w:pPr>
            <w:r>
              <w:t xml:space="preserve">T: </w:t>
            </w:r>
            <w:r w:rsidR="00475423">
              <w:t>Independently read “</w:t>
            </w:r>
            <w:hyperlink r:id="rId11" w:history="1">
              <w:r w:rsidR="00475423" w:rsidRPr="00FF21D6">
                <w:rPr>
                  <w:rStyle w:val="Hyperlink"/>
                </w:rPr>
                <w:t>Roly-Poly Pill Bugs</w:t>
              </w:r>
            </w:hyperlink>
            <w:r w:rsidR="00475423">
              <w:t xml:space="preserve">” by Cynthia Sherwood. </w:t>
            </w:r>
            <w:r w:rsidR="00C55AFC">
              <w:t xml:space="preserve">We are going to look at </w:t>
            </w:r>
            <w:proofErr w:type="gramStart"/>
            <w:r w:rsidR="00C55AFC">
              <w:t>a few</w:t>
            </w:r>
            <w:proofErr w:type="gramEnd"/>
            <w:r w:rsidR="00C55AFC">
              <w:t xml:space="preserve"> questions to determine </w:t>
            </w:r>
            <w:r w:rsidR="009E277B">
              <w:t xml:space="preserve">which type of question they are. </w:t>
            </w:r>
          </w:p>
          <w:p w14:paraId="47310435" w14:textId="77777777" w:rsidR="005B20AC" w:rsidRDefault="005B20AC" w:rsidP="00CD7F99">
            <w:pPr>
              <w:pStyle w:val="Tabletextbullet"/>
              <w:numPr>
                <w:ilvl w:val="0"/>
                <w:numId w:val="0"/>
              </w:numPr>
              <w:spacing w:before="0"/>
              <w:ind w:left="144"/>
            </w:pPr>
          </w:p>
          <w:p w14:paraId="17F6FB7D" w14:textId="664C0848" w:rsidR="005B20AC" w:rsidRDefault="005B20AC" w:rsidP="00CD7F99">
            <w:pPr>
              <w:pStyle w:val="Tabletextbullet"/>
              <w:numPr>
                <w:ilvl w:val="0"/>
                <w:numId w:val="0"/>
              </w:numPr>
              <w:spacing w:before="0"/>
              <w:ind w:left="144"/>
            </w:pPr>
            <w:r>
              <w:t>T: (Allow 5 minutes for students to read the short passage</w:t>
            </w:r>
            <w:r w:rsidR="00464FD2">
              <w:t>.</w:t>
            </w:r>
            <w:r>
              <w:t>)</w:t>
            </w:r>
          </w:p>
          <w:p w14:paraId="726A7DE5" w14:textId="77777777" w:rsidR="009E277B" w:rsidRDefault="009E277B" w:rsidP="00CD7F99">
            <w:pPr>
              <w:pStyle w:val="Tabletextbullet"/>
              <w:numPr>
                <w:ilvl w:val="0"/>
                <w:numId w:val="0"/>
              </w:numPr>
              <w:spacing w:before="0"/>
              <w:ind w:left="144"/>
            </w:pPr>
          </w:p>
          <w:p w14:paraId="2CE0509A" w14:textId="626A123A" w:rsidR="009E277B" w:rsidRDefault="009E277B" w:rsidP="00CD7F99">
            <w:pPr>
              <w:pStyle w:val="Tabletextbullet"/>
              <w:numPr>
                <w:ilvl w:val="0"/>
                <w:numId w:val="0"/>
              </w:numPr>
              <w:spacing w:before="0"/>
              <w:ind w:left="144"/>
            </w:pPr>
            <w:r>
              <w:t>S: (Students read passage</w:t>
            </w:r>
            <w:r w:rsidR="00464FD2">
              <w:t>.</w:t>
            </w:r>
            <w:r w:rsidR="005B20AC">
              <w:t>)</w:t>
            </w:r>
          </w:p>
          <w:p w14:paraId="5075C925" w14:textId="77777777" w:rsidR="005B20AC" w:rsidRDefault="005B20AC" w:rsidP="00CD7F99">
            <w:pPr>
              <w:pStyle w:val="Tabletextbullet"/>
              <w:numPr>
                <w:ilvl w:val="0"/>
                <w:numId w:val="0"/>
              </w:numPr>
              <w:spacing w:before="0"/>
              <w:ind w:left="144"/>
            </w:pPr>
          </w:p>
          <w:p w14:paraId="33187E71" w14:textId="3C5814E0" w:rsidR="002574CF" w:rsidRDefault="005B20AC" w:rsidP="00CD7F99">
            <w:pPr>
              <w:pStyle w:val="Tabletextbullet"/>
              <w:numPr>
                <w:ilvl w:val="0"/>
                <w:numId w:val="0"/>
              </w:numPr>
              <w:spacing w:before="0"/>
              <w:ind w:left="144"/>
            </w:pPr>
            <w:r>
              <w:t xml:space="preserve">T: </w:t>
            </w:r>
            <w:r w:rsidR="00D918A0">
              <w:t xml:space="preserve">Now, </w:t>
            </w:r>
            <w:proofErr w:type="gramStart"/>
            <w:r w:rsidR="00D918A0">
              <w:t>let’s</w:t>
            </w:r>
            <w:proofErr w:type="gramEnd"/>
            <w:r w:rsidR="00D918A0">
              <w:t xml:space="preserve"> look at some questions to determine if they are right there, think and search, author and me, or on my own questions.</w:t>
            </w:r>
          </w:p>
          <w:p w14:paraId="1E0F92F9" w14:textId="77777777" w:rsidR="00D86E33" w:rsidRDefault="00D86E33" w:rsidP="00CD7F99">
            <w:pPr>
              <w:pStyle w:val="Tabletextbullet"/>
              <w:numPr>
                <w:ilvl w:val="0"/>
                <w:numId w:val="0"/>
              </w:numPr>
              <w:spacing w:before="0"/>
              <w:ind w:left="144"/>
            </w:pPr>
          </w:p>
          <w:p w14:paraId="706F7461" w14:textId="29D140A2" w:rsidR="00D86E33" w:rsidRDefault="00D86E33" w:rsidP="00CD7F99">
            <w:pPr>
              <w:pStyle w:val="Tabletextbullet"/>
              <w:numPr>
                <w:ilvl w:val="0"/>
                <w:numId w:val="0"/>
              </w:numPr>
              <w:spacing w:before="0"/>
              <w:ind w:left="144"/>
            </w:pPr>
            <w:r>
              <w:t>T: (Share via PPT as students record notes in student guide</w:t>
            </w:r>
            <w:r w:rsidR="00464FD2">
              <w:t>.</w:t>
            </w:r>
            <w:r>
              <w:t>)</w:t>
            </w:r>
          </w:p>
          <w:p w14:paraId="32948498" w14:textId="77777777" w:rsidR="002574CF" w:rsidRDefault="002574CF" w:rsidP="00CD7F99">
            <w:pPr>
              <w:pStyle w:val="Tabletextbullet"/>
              <w:numPr>
                <w:ilvl w:val="0"/>
                <w:numId w:val="0"/>
              </w:numPr>
              <w:spacing w:before="0"/>
              <w:ind w:left="144"/>
            </w:pPr>
          </w:p>
          <w:p w14:paraId="16A8ECA3" w14:textId="4C17A9A2" w:rsidR="002574CF" w:rsidRDefault="002574CF" w:rsidP="00CD7F99">
            <w:pPr>
              <w:pStyle w:val="Tabletextbullet"/>
              <w:numPr>
                <w:ilvl w:val="0"/>
                <w:numId w:val="0"/>
              </w:numPr>
              <w:spacing w:before="0"/>
              <w:ind w:left="144"/>
            </w:pPr>
            <w:r>
              <w:t xml:space="preserve">T: What type of question is this first </w:t>
            </w:r>
            <w:r w:rsidR="00D86E33">
              <w:t>question?</w:t>
            </w:r>
          </w:p>
          <w:p w14:paraId="492118F0" w14:textId="77777777" w:rsidR="00D86E33" w:rsidRDefault="00D86E33" w:rsidP="00CD7F99">
            <w:pPr>
              <w:pStyle w:val="Tabletextbullet"/>
              <w:numPr>
                <w:ilvl w:val="0"/>
                <w:numId w:val="0"/>
              </w:numPr>
              <w:spacing w:before="0"/>
              <w:ind w:left="144"/>
            </w:pPr>
          </w:p>
          <w:tbl>
            <w:tblPr>
              <w:tblStyle w:val="TableGrid"/>
              <w:tblW w:w="0" w:type="auto"/>
              <w:tblInd w:w="144" w:type="dxa"/>
              <w:tblLayout w:type="fixed"/>
              <w:tblLook w:val="04A0" w:firstRow="1" w:lastRow="0" w:firstColumn="1" w:lastColumn="0" w:noHBand="0" w:noVBand="1"/>
            </w:tblPr>
            <w:tblGrid>
              <w:gridCol w:w="2171"/>
              <w:gridCol w:w="1980"/>
              <w:gridCol w:w="2160"/>
            </w:tblGrid>
            <w:tr w:rsidR="00D86E33" w14:paraId="57A06A22" w14:textId="77777777" w:rsidTr="00FD2BD1">
              <w:trPr>
                <w:trHeight w:val="364"/>
              </w:trPr>
              <w:tc>
                <w:tcPr>
                  <w:tcW w:w="2171" w:type="dxa"/>
                </w:tcPr>
                <w:p w14:paraId="4C0DF7E1" w14:textId="461A2B35" w:rsidR="00D86E33" w:rsidRDefault="00D86E33" w:rsidP="00CD7F99">
                  <w:pPr>
                    <w:pStyle w:val="Tabletextbullet"/>
                    <w:numPr>
                      <w:ilvl w:val="0"/>
                      <w:numId w:val="0"/>
                    </w:numPr>
                    <w:spacing w:before="0"/>
                  </w:pPr>
                  <w:r>
                    <w:t xml:space="preserve">Question </w:t>
                  </w:r>
                </w:p>
              </w:tc>
              <w:tc>
                <w:tcPr>
                  <w:tcW w:w="1980" w:type="dxa"/>
                </w:tcPr>
                <w:p w14:paraId="4EEB40E3" w14:textId="77777777" w:rsidR="00D86E33" w:rsidRDefault="00D86E33" w:rsidP="00CD7F99">
                  <w:pPr>
                    <w:pStyle w:val="Tabletextbullet"/>
                    <w:numPr>
                      <w:ilvl w:val="0"/>
                      <w:numId w:val="0"/>
                    </w:numPr>
                    <w:spacing w:before="0"/>
                  </w:pPr>
                  <w:r>
                    <w:t>Type of Question</w:t>
                  </w:r>
                </w:p>
              </w:tc>
              <w:tc>
                <w:tcPr>
                  <w:tcW w:w="2160" w:type="dxa"/>
                </w:tcPr>
                <w:p w14:paraId="32252F9D" w14:textId="77777777" w:rsidR="00D86E33" w:rsidRDefault="00D86E33" w:rsidP="00CD7F99">
                  <w:pPr>
                    <w:pStyle w:val="Tabletextbullet"/>
                    <w:numPr>
                      <w:ilvl w:val="0"/>
                      <w:numId w:val="0"/>
                    </w:numPr>
                    <w:spacing w:before="0"/>
                  </w:pPr>
                  <w:r>
                    <w:t>Reasoning</w:t>
                  </w:r>
                </w:p>
              </w:tc>
            </w:tr>
            <w:tr w:rsidR="00D86E33" w14:paraId="4744AAC1" w14:textId="77777777" w:rsidTr="00FD2BD1">
              <w:trPr>
                <w:trHeight w:val="364"/>
              </w:trPr>
              <w:tc>
                <w:tcPr>
                  <w:tcW w:w="2171" w:type="dxa"/>
                </w:tcPr>
                <w:p w14:paraId="40147ADC" w14:textId="77777777" w:rsidR="00D86E33" w:rsidRDefault="00D86E33" w:rsidP="00CD7F99">
                  <w:pPr>
                    <w:pStyle w:val="Tabletextbullet"/>
                    <w:numPr>
                      <w:ilvl w:val="0"/>
                      <w:numId w:val="0"/>
                    </w:numPr>
                    <w:spacing w:before="0"/>
                  </w:pPr>
                  <w:r>
                    <w:t>Why are pill bugs nicknamed “roly-poly”?</w:t>
                  </w:r>
                </w:p>
              </w:tc>
              <w:tc>
                <w:tcPr>
                  <w:tcW w:w="1980" w:type="dxa"/>
                </w:tcPr>
                <w:p w14:paraId="6CBA21F6" w14:textId="77777777" w:rsidR="00D86E33" w:rsidRDefault="00D86E33" w:rsidP="00CD7F99">
                  <w:pPr>
                    <w:pStyle w:val="Tabletextbullet"/>
                    <w:numPr>
                      <w:ilvl w:val="0"/>
                      <w:numId w:val="0"/>
                    </w:numPr>
                    <w:spacing w:before="0"/>
                  </w:pPr>
                  <w:r>
                    <w:t>Right there</w:t>
                  </w:r>
                </w:p>
              </w:tc>
              <w:tc>
                <w:tcPr>
                  <w:tcW w:w="2160" w:type="dxa"/>
                </w:tcPr>
                <w:p w14:paraId="3BB5C49E" w14:textId="77777777" w:rsidR="00D86E33" w:rsidRDefault="00D86E33" w:rsidP="00CD7F99">
                  <w:pPr>
                    <w:pStyle w:val="Tabletextbullet"/>
                    <w:numPr>
                      <w:ilvl w:val="0"/>
                      <w:numId w:val="0"/>
                    </w:numPr>
                    <w:spacing w:before="0"/>
                  </w:pPr>
                  <w:r>
                    <w:t>The answer can be found directly in the text.</w:t>
                  </w:r>
                </w:p>
              </w:tc>
            </w:tr>
          </w:tbl>
          <w:p w14:paraId="472762A2" w14:textId="7275F24D" w:rsidR="00D86E33" w:rsidRDefault="00D86E33" w:rsidP="00CD7F99">
            <w:pPr>
              <w:pStyle w:val="Tabletextbullet"/>
              <w:numPr>
                <w:ilvl w:val="0"/>
                <w:numId w:val="0"/>
              </w:numPr>
              <w:spacing w:before="0"/>
              <w:ind w:left="144"/>
            </w:pPr>
            <w:r>
              <w:t>S: Right there because the answer can be found directly in the text.</w:t>
            </w:r>
          </w:p>
          <w:p w14:paraId="180C50AE" w14:textId="77777777" w:rsidR="00D86E33" w:rsidRDefault="00D86E33" w:rsidP="00CD7F99">
            <w:pPr>
              <w:pStyle w:val="Tabletextbullet"/>
              <w:numPr>
                <w:ilvl w:val="0"/>
                <w:numId w:val="0"/>
              </w:numPr>
              <w:spacing w:before="0"/>
              <w:ind w:left="144"/>
            </w:pPr>
          </w:p>
          <w:p w14:paraId="64F3F1BC" w14:textId="3F2EB488" w:rsidR="00D86E33" w:rsidRDefault="00D86E33" w:rsidP="00CD7F99">
            <w:pPr>
              <w:pStyle w:val="Tabletextbullet"/>
              <w:numPr>
                <w:ilvl w:val="0"/>
                <w:numId w:val="0"/>
              </w:numPr>
              <w:spacing w:before="0"/>
              <w:ind w:left="144"/>
            </w:pPr>
            <w:r>
              <w:t>T: Locate where you found the answer in the text.</w:t>
            </w:r>
          </w:p>
          <w:p w14:paraId="489978A0" w14:textId="77777777" w:rsidR="00D86E33" w:rsidRDefault="00D86E33" w:rsidP="00CD7F99">
            <w:pPr>
              <w:pStyle w:val="Tabletextbullet"/>
              <w:numPr>
                <w:ilvl w:val="0"/>
                <w:numId w:val="0"/>
              </w:numPr>
              <w:spacing w:before="0"/>
              <w:ind w:left="144"/>
            </w:pPr>
          </w:p>
          <w:p w14:paraId="55316175" w14:textId="05E6F4A9" w:rsidR="00D918A0" w:rsidRDefault="00D86E33" w:rsidP="00CD7F99">
            <w:pPr>
              <w:pStyle w:val="Tabletextbullet"/>
              <w:numPr>
                <w:ilvl w:val="0"/>
                <w:numId w:val="0"/>
              </w:numPr>
              <w:spacing w:before="0"/>
              <w:ind w:left="144"/>
            </w:pPr>
            <w:r>
              <w:lastRenderedPageBreak/>
              <w:t>T: Look at the next question.</w:t>
            </w:r>
          </w:p>
          <w:p w14:paraId="4BE08FC1" w14:textId="77777777" w:rsidR="00D86E33" w:rsidRDefault="00D86E33" w:rsidP="00CD7F99">
            <w:pPr>
              <w:pStyle w:val="Tabletextbullet"/>
              <w:numPr>
                <w:ilvl w:val="0"/>
                <w:numId w:val="0"/>
              </w:numPr>
              <w:spacing w:before="0"/>
              <w:ind w:left="144"/>
            </w:pPr>
          </w:p>
          <w:tbl>
            <w:tblPr>
              <w:tblStyle w:val="TableGrid"/>
              <w:tblW w:w="0" w:type="auto"/>
              <w:tblInd w:w="144" w:type="dxa"/>
              <w:tblLayout w:type="fixed"/>
              <w:tblLook w:val="04A0" w:firstRow="1" w:lastRow="0" w:firstColumn="1" w:lastColumn="0" w:noHBand="0" w:noVBand="1"/>
            </w:tblPr>
            <w:tblGrid>
              <w:gridCol w:w="2171"/>
              <w:gridCol w:w="2070"/>
              <w:gridCol w:w="2070"/>
            </w:tblGrid>
            <w:tr w:rsidR="00D86E33" w14:paraId="12CD2220" w14:textId="77777777" w:rsidTr="00FD2BD1">
              <w:trPr>
                <w:trHeight w:val="364"/>
              </w:trPr>
              <w:tc>
                <w:tcPr>
                  <w:tcW w:w="2171" w:type="dxa"/>
                </w:tcPr>
                <w:p w14:paraId="49947B0D" w14:textId="45AAD780" w:rsidR="00D86E33" w:rsidRDefault="00D86E33" w:rsidP="00CD7F99">
                  <w:pPr>
                    <w:pStyle w:val="Tabletextbullet"/>
                    <w:numPr>
                      <w:ilvl w:val="0"/>
                      <w:numId w:val="0"/>
                    </w:numPr>
                    <w:spacing w:before="0"/>
                  </w:pPr>
                  <w:r>
                    <w:t>Question</w:t>
                  </w:r>
                </w:p>
              </w:tc>
              <w:tc>
                <w:tcPr>
                  <w:tcW w:w="2070" w:type="dxa"/>
                </w:tcPr>
                <w:p w14:paraId="60417544" w14:textId="77777777" w:rsidR="00D86E33" w:rsidRDefault="00D86E33" w:rsidP="00CD7F99">
                  <w:pPr>
                    <w:pStyle w:val="Tabletextbullet"/>
                    <w:numPr>
                      <w:ilvl w:val="0"/>
                      <w:numId w:val="0"/>
                    </w:numPr>
                    <w:spacing w:before="0"/>
                  </w:pPr>
                  <w:r>
                    <w:t>Type of Question</w:t>
                  </w:r>
                </w:p>
              </w:tc>
              <w:tc>
                <w:tcPr>
                  <w:tcW w:w="2070" w:type="dxa"/>
                </w:tcPr>
                <w:p w14:paraId="4A3C9FD9" w14:textId="77777777" w:rsidR="00D86E33" w:rsidRDefault="00D86E33" w:rsidP="00CD7F99">
                  <w:pPr>
                    <w:pStyle w:val="Tabletextbullet"/>
                    <w:numPr>
                      <w:ilvl w:val="0"/>
                      <w:numId w:val="0"/>
                    </w:numPr>
                    <w:spacing w:before="0"/>
                  </w:pPr>
                  <w:r>
                    <w:t>Reasoning</w:t>
                  </w:r>
                </w:p>
              </w:tc>
            </w:tr>
            <w:tr w:rsidR="00D86E33" w14:paraId="559E0C55" w14:textId="77777777" w:rsidTr="00FD2BD1">
              <w:trPr>
                <w:trHeight w:val="364"/>
              </w:trPr>
              <w:tc>
                <w:tcPr>
                  <w:tcW w:w="2171" w:type="dxa"/>
                </w:tcPr>
                <w:p w14:paraId="76EB3884" w14:textId="77777777" w:rsidR="00D86E33" w:rsidRDefault="00852A31" w:rsidP="00CD7F99">
                  <w:pPr>
                    <w:pStyle w:val="Tabletextbullet"/>
                    <w:numPr>
                      <w:ilvl w:val="0"/>
                      <w:numId w:val="0"/>
                    </w:numPr>
                    <w:spacing w:before="0"/>
                  </w:pPr>
                  <w:r>
                    <w:t>Which statement from the article is an opinion?</w:t>
                  </w:r>
                </w:p>
                <w:p w14:paraId="1B61C2A2" w14:textId="77777777" w:rsidR="00210D64" w:rsidRDefault="00210D64" w:rsidP="00CD7F99">
                  <w:pPr>
                    <w:pStyle w:val="Tabletextbullet"/>
                    <w:numPr>
                      <w:ilvl w:val="0"/>
                      <w:numId w:val="0"/>
                    </w:numPr>
                    <w:spacing w:before="0"/>
                  </w:pPr>
                </w:p>
                <w:p w14:paraId="6F04DE12" w14:textId="77777777" w:rsidR="00210D64" w:rsidRDefault="00210D64" w:rsidP="00CD7F99">
                  <w:pPr>
                    <w:pStyle w:val="Tabletextbullet"/>
                    <w:numPr>
                      <w:ilvl w:val="0"/>
                      <w:numId w:val="0"/>
                    </w:numPr>
                    <w:spacing w:before="0" w:after="0"/>
                  </w:pPr>
                  <w:r>
                    <w:t>a. This bug is scared of you, not the other way around.</w:t>
                  </w:r>
                </w:p>
                <w:p w14:paraId="28C857EB" w14:textId="77777777" w:rsidR="00210D64" w:rsidRDefault="00210D64" w:rsidP="00CD7F99">
                  <w:pPr>
                    <w:pStyle w:val="Tabletextbullet"/>
                    <w:numPr>
                      <w:ilvl w:val="0"/>
                      <w:numId w:val="0"/>
                    </w:numPr>
                    <w:spacing w:before="0" w:after="0"/>
                  </w:pPr>
                  <w:r>
                    <w:t>b. A pill bug molts about five times until it is full-grown.</w:t>
                  </w:r>
                </w:p>
                <w:p w14:paraId="242DB2EA" w14:textId="77777777" w:rsidR="00210D64" w:rsidRDefault="00210D64" w:rsidP="00CD7F99">
                  <w:pPr>
                    <w:pStyle w:val="Tabletextbullet"/>
                    <w:numPr>
                      <w:ilvl w:val="0"/>
                      <w:numId w:val="0"/>
                    </w:numPr>
                    <w:spacing w:before="0" w:after="0"/>
                  </w:pPr>
                  <w:r>
                    <w:t xml:space="preserve">c. Pill bugs </w:t>
                  </w:r>
                  <w:proofErr w:type="gramStart"/>
                  <w:r>
                    <w:t>aren't</w:t>
                  </w:r>
                  <w:proofErr w:type="gramEnd"/>
                  <w:r>
                    <w:t xml:space="preserve"> just nice bugs; they are interesting ones.</w:t>
                  </w:r>
                </w:p>
                <w:p w14:paraId="62A2D461" w14:textId="631D3BD2" w:rsidR="00012A2C" w:rsidRDefault="00210D64" w:rsidP="00CD7F99">
                  <w:pPr>
                    <w:pStyle w:val="Tabletextbullet"/>
                    <w:numPr>
                      <w:ilvl w:val="0"/>
                      <w:numId w:val="0"/>
                    </w:numPr>
                    <w:spacing w:before="0" w:after="0"/>
                  </w:pPr>
                  <w:r>
                    <w:t xml:space="preserve">d. One of their favorite hang-outs is under damp </w:t>
                  </w:r>
                  <w:r w:rsidR="004B2353">
                    <w:t>flowerpots</w:t>
                  </w:r>
                </w:p>
              </w:tc>
              <w:tc>
                <w:tcPr>
                  <w:tcW w:w="2070" w:type="dxa"/>
                </w:tcPr>
                <w:p w14:paraId="1BBA7444" w14:textId="22DFBF1A" w:rsidR="00D86E33" w:rsidRDefault="003F4007" w:rsidP="00CD7F99">
                  <w:pPr>
                    <w:pStyle w:val="Tabletextbullet"/>
                    <w:numPr>
                      <w:ilvl w:val="0"/>
                      <w:numId w:val="0"/>
                    </w:numPr>
                    <w:spacing w:before="0"/>
                  </w:pPr>
                  <w:r>
                    <w:t>On My Own</w:t>
                  </w:r>
                </w:p>
              </w:tc>
              <w:tc>
                <w:tcPr>
                  <w:tcW w:w="2070" w:type="dxa"/>
                </w:tcPr>
                <w:p w14:paraId="5B0B252D" w14:textId="42AE9D89" w:rsidR="00D86E33" w:rsidRDefault="00D86E33" w:rsidP="00CD7F99">
                  <w:pPr>
                    <w:pStyle w:val="Tabletextbullet"/>
                    <w:numPr>
                      <w:ilvl w:val="0"/>
                      <w:numId w:val="0"/>
                    </w:numPr>
                    <w:spacing w:before="0"/>
                  </w:pPr>
                  <w:r>
                    <w:t>The answer can</w:t>
                  </w:r>
                  <w:r w:rsidR="001B298D">
                    <w:t>not</w:t>
                  </w:r>
                  <w:r>
                    <w:t xml:space="preserve"> be found directly in the text.</w:t>
                  </w:r>
                  <w:r w:rsidR="001B298D">
                    <w:t xml:space="preserve"> Students </w:t>
                  </w:r>
                  <w:r w:rsidR="00EE1F9F">
                    <w:t>must</w:t>
                  </w:r>
                  <w:r w:rsidR="001B298D">
                    <w:t xml:space="preserve"> use their own prior knowledge </w:t>
                  </w:r>
                  <w:r w:rsidR="00ED55BD">
                    <w:t xml:space="preserve">to answer the question. </w:t>
                  </w:r>
                </w:p>
              </w:tc>
            </w:tr>
          </w:tbl>
          <w:p w14:paraId="3B766F31" w14:textId="4DD4B328" w:rsidR="00D86E33" w:rsidRDefault="00EE1F9F" w:rsidP="00CD7F99">
            <w:pPr>
              <w:pStyle w:val="Tabletextbullet"/>
              <w:numPr>
                <w:ilvl w:val="0"/>
                <w:numId w:val="0"/>
              </w:numPr>
              <w:spacing w:before="0"/>
              <w:ind w:left="144"/>
            </w:pPr>
            <w:r>
              <w:t>T: What type of question is this?</w:t>
            </w:r>
          </w:p>
          <w:p w14:paraId="6FBD7F13" w14:textId="77777777" w:rsidR="00EE1F9F" w:rsidRDefault="00EE1F9F" w:rsidP="00CD7F99">
            <w:pPr>
              <w:pStyle w:val="Tabletextbullet"/>
              <w:numPr>
                <w:ilvl w:val="0"/>
                <w:numId w:val="0"/>
              </w:numPr>
              <w:spacing w:before="0"/>
              <w:ind w:left="144"/>
            </w:pPr>
          </w:p>
          <w:p w14:paraId="2D4F6CA9" w14:textId="1FEBDD3C" w:rsidR="00EE1F9F" w:rsidRDefault="00EE1F9F" w:rsidP="00CD7F99">
            <w:pPr>
              <w:pStyle w:val="Tabletextbullet"/>
              <w:numPr>
                <w:ilvl w:val="0"/>
                <w:numId w:val="0"/>
              </w:numPr>
              <w:spacing w:before="0"/>
              <w:ind w:left="144"/>
            </w:pPr>
            <w:r>
              <w:t>S: On My Own because the answer cannot be found directly in the text. Students must use their own prior knowledge to answer the question.</w:t>
            </w:r>
          </w:p>
          <w:p w14:paraId="553EF6BA" w14:textId="77777777" w:rsidR="00EE1F9F" w:rsidRDefault="00EE1F9F" w:rsidP="00CD7F99">
            <w:pPr>
              <w:pStyle w:val="Tabletextbullet"/>
              <w:numPr>
                <w:ilvl w:val="0"/>
                <w:numId w:val="0"/>
              </w:numPr>
              <w:spacing w:before="0"/>
              <w:ind w:left="144"/>
            </w:pPr>
          </w:p>
          <w:p w14:paraId="7AA6EF14" w14:textId="7052EBAD" w:rsidR="00EE1F9F" w:rsidRDefault="00EE1F9F" w:rsidP="00CD7F99">
            <w:pPr>
              <w:pStyle w:val="Tabletextbullet"/>
              <w:numPr>
                <w:ilvl w:val="0"/>
                <w:numId w:val="0"/>
              </w:numPr>
              <w:spacing w:before="0"/>
              <w:ind w:left="144"/>
            </w:pPr>
            <w:r>
              <w:t xml:space="preserve">T: Why wasn’t this an Author and </w:t>
            </w:r>
            <w:r w:rsidR="00482621">
              <w:t>Me</w:t>
            </w:r>
            <w:r>
              <w:t xml:space="preserve"> question?</w:t>
            </w:r>
          </w:p>
          <w:p w14:paraId="5AAF5C55" w14:textId="77777777" w:rsidR="00EE1F9F" w:rsidRDefault="00EE1F9F" w:rsidP="00CD7F99">
            <w:pPr>
              <w:pStyle w:val="Tabletextbullet"/>
              <w:numPr>
                <w:ilvl w:val="0"/>
                <w:numId w:val="0"/>
              </w:numPr>
              <w:spacing w:before="0"/>
              <w:ind w:left="144"/>
            </w:pPr>
          </w:p>
          <w:p w14:paraId="0FB4AE9D" w14:textId="3C5D3145" w:rsidR="00EE1F9F" w:rsidRDefault="00EE1F9F" w:rsidP="00CD7F99">
            <w:pPr>
              <w:pStyle w:val="Tabletextbullet"/>
              <w:numPr>
                <w:ilvl w:val="0"/>
                <w:numId w:val="0"/>
              </w:numPr>
              <w:spacing w:before="0"/>
              <w:ind w:left="144"/>
            </w:pPr>
            <w:r>
              <w:t xml:space="preserve">S: </w:t>
            </w:r>
            <w:r w:rsidR="00130A0E">
              <w:t xml:space="preserve">Because the question could be answered without reading the text. Students only needed to know what an opinion statement is. </w:t>
            </w:r>
          </w:p>
          <w:p w14:paraId="25F045CB" w14:textId="77777777" w:rsidR="00866DB8" w:rsidRDefault="00866DB8" w:rsidP="00CD7F99">
            <w:pPr>
              <w:pStyle w:val="Tabletextbullet"/>
              <w:numPr>
                <w:ilvl w:val="0"/>
                <w:numId w:val="0"/>
              </w:numPr>
              <w:spacing w:before="0"/>
              <w:ind w:left="144"/>
            </w:pPr>
          </w:p>
          <w:p w14:paraId="0B82E342" w14:textId="24A0CDA7" w:rsidR="00866DB8" w:rsidRDefault="00866DB8" w:rsidP="00CD7F99">
            <w:pPr>
              <w:pStyle w:val="Tabletextbullet"/>
              <w:numPr>
                <w:ilvl w:val="0"/>
                <w:numId w:val="0"/>
              </w:numPr>
              <w:spacing w:before="0"/>
              <w:ind w:left="144"/>
            </w:pPr>
            <w:r>
              <w:t xml:space="preserve">T: </w:t>
            </w:r>
            <w:proofErr w:type="gramStart"/>
            <w:r>
              <w:t>We’ve</w:t>
            </w:r>
            <w:proofErr w:type="gramEnd"/>
            <w:r>
              <w:t xml:space="preserve"> looked at an example of a Right There questions and an On my Own question. </w:t>
            </w:r>
            <w:proofErr w:type="gramStart"/>
            <w:r>
              <w:t>Let’s</w:t>
            </w:r>
            <w:proofErr w:type="gramEnd"/>
            <w:r>
              <w:t xml:space="preserve"> see if we can create our own questions for Think and Search and Author and </w:t>
            </w:r>
            <w:r w:rsidR="00482621">
              <w:t>Me</w:t>
            </w:r>
            <w:r>
              <w:t>.</w:t>
            </w:r>
          </w:p>
          <w:p w14:paraId="552D5295" w14:textId="77777777" w:rsidR="00866DB8" w:rsidRDefault="00866DB8" w:rsidP="00CD7F99">
            <w:pPr>
              <w:pStyle w:val="Tabletextbullet"/>
              <w:numPr>
                <w:ilvl w:val="0"/>
                <w:numId w:val="0"/>
              </w:numPr>
              <w:spacing w:before="0"/>
              <w:ind w:left="144"/>
            </w:pPr>
          </w:p>
          <w:p w14:paraId="32F20056" w14:textId="1E9CC12B" w:rsidR="00866DB8" w:rsidRDefault="00866DB8" w:rsidP="00CD7F99">
            <w:pPr>
              <w:pStyle w:val="Tabletextbullet"/>
              <w:numPr>
                <w:ilvl w:val="0"/>
                <w:numId w:val="0"/>
              </w:numPr>
              <w:spacing w:before="0"/>
              <w:ind w:left="144"/>
            </w:pPr>
            <w:r>
              <w:t xml:space="preserve">T: What </w:t>
            </w:r>
            <w:r w:rsidR="00605ECA">
              <w:t>are the characteristics of a Think and Search question?</w:t>
            </w:r>
          </w:p>
          <w:p w14:paraId="0ECAFFF3" w14:textId="77777777" w:rsidR="00605ECA" w:rsidRDefault="00605ECA" w:rsidP="00CD7F99">
            <w:pPr>
              <w:pStyle w:val="Tabletextbullet"/>
              <w:numPr>
                <w:ilvl w:val="0"/>
                <w:numId w:val="0"/>
              </w:numPr>
              <w:spacing w:before="0"/>
              <w:ind w:left="144"/>
            </w:pPr>
          </w:p>
          <w:p w14:paraId="0572A114" w14:textId="40FF493E" w:rsidR="00605ECA" w:rsidRDefault="00605ECA" w:rsidP="00CD7F99">
            <w:pPr>
              <w:pStyle w:val="Tabletextbullet"/>
              <w:numPr>
                <w:ilvl w:val="0"/>
                <w:numId w:val="0"/>
              </w:numPr>
              <w:spacing w:before="0"/>
              <w:ind w:left="144"/>
            </w:pPr>
            <w:r>
              <w:t xml:space="preserve">S: </w:t>
            </w:r>
            <w:r w:rsidR="00B664A7">
              <w:t xml:space="preserve">The </w:t>
            </w:r>
            <w:r w:rsidRPr="002B6580">
              <w:t>answers</w:t>
            </w:r>
            <w:r w:rsidR="00B664A7">
              <w:t xml:space="preserve"> are</w:t>
            </w:r>
            <w:r w:rsidR="00015D03">
              <w:t xml:space="preserve"> found directly in the text but are</w:t>
            </w:r>
            <w:r w:rsidRPr="002B6580">
              <w:t xml:space="preserve"> gathered from </w:t>
            </w:r>
            <w:proofErr w:type="gramStart"/>
            <w:r w:rsidRPr="002B6580">
              <w:t>several</w:t>
            </w:r>
            <w:proofErr w:type="gramEnd"/>
            <w:r w:rsidRPr="002B6580">
              <w:t xml:space="preserve"> parts of the text and put together to make meaning.</w:t>
            </w:r>
          </w:p>
          <w:p w14:paraId="33CD66B7" w14:textId="77777777" w:rsidR="00015D03" w:rsidRDefault="00015D03" w:rsidP="00CD7F99">
            <w:pPr>
              <w:pStyle w:val="Tabletextbullet"/>
              <w:numPr>
                <w:ilvl w:val="0"/>
                <w:numId w:val="0"/>
              </w:numPr>
              <w:spacing w:before="0"/>
              <w:ind w:left="144"/>
            </w:pPr>
          </w:p>
          <w:p w14:paraId="5EDC9202" w14:textId="42B64DFC" w:rsidR="00015D03" w:rsidRDefault="00015D03" w:rsidP="00CD7F99">
            <w:pPr>
              <w:pStyle w:val="Tabletextbullet"/>
              <w:numPr>
                <w:ilvl w:val="0"/>
                <w:numId w:val="0"/>
              </w:numPr>
              <w:spacing w:before="0"/>
              <w:ind w:left="144"/>
            </w:pPr>
            <w:r>
              <w:t xml:space="preserve">T: </w:t>
            </w:r>
            <w:r w:rsidR="007576D9">
              <w:t xml:space="preserve">I know that this passage talked </w:t>
            </w:r>
            <w:proofErr w:type="gramStart"/>
            <w:r w:rsidR="007576D9">
              <w:t>a lot</w:t>
            </w:r>
            <w:proofErr w:type="gramEnd"/>
            <w:r w:rsidR="007576D9">
              <w:t xml:space="preserve"> about the different </w:t>
            </w:r>
            <w:r w:rsidR="0032167D">
              <w:t xml:space="preserve">creatures that were </w:t>
            </w:r>
            <w:r w:rsidR="00AA2174">
              <w:t>like</w:t>
            </w:r>
            <w:r w:rsidR="0032167D">
              <w:t xml:space="preserve"> the pill bug in some way, so one question I might ask is “</w:t>
            </w:r>
            <w:r w:rsidR="008017EC">
              <w:t xml:space="preserve">In what ways </w:t>
            </w:r>
            <w:r w:rsidR="00FD2BD1">
              <w:t>is</w:t>
            </w:r>
            <w:r w:rsidR="008017EC">
              <w:t xml:space="preserve"> the pill bug similar to other creatures?” </w:t>
            </w:r>
          </w:p>
          <w:p w14:paraId="4A23D319" w14:textId="77777777" w:rsidR="00CB4B27" w:rsidRDefault="00CB4B27" w:rsidP="00CD7F99">
            <w:pPr>
              <w:pStyle w:val="Tabletextbullet"/>
              <w:numPr>
                <w:ilvl w:val="0"/>
                <w:numId w:val="0"/>
              </w:numPr>
              <w:spacing w:before="0"/>
              <w:ind w:left="144"/>
            </w:pPr>
          </w:p>
          <w:tbl>
            <w:tblPr>
              <w:tblStyle w:val="TableGrid"/>
              <w:tblW w:w="0" w:type="auto"/>
              <w:tblInd w:w="144" w:type="dxa"/>
              <w:tblLayout w:type="fixed"/>
              <w:tblLook w:val="04A0" w:firstRow="1" w:lastRow="0" w:firstColumn="1" w:lastColumn="0" w:noHBand="0" w:noVBand="1"/>
            </w:tblPr>
            <w:tblGrid>
              <w:gridCol w:w="2081"/>
              <w:gridCol w:w="2070"/>
              <w:gridCol w:w="2160"/>
            </w:tblGrid>
            <w:tr w:rsidR="00CB4B27" w14:paraId="612895A0" w14:textId="77777777" w:rsidTr="00FD2BD1">
              <w:trPr>
                <w:trHeight w:val="364"/>
              </w:trPr>
              <w:tc>
                <w:tcPr>
                  <w:tcW w:w="2081" w:type="dxa"/>
                </w:tcPr>
                <w:p w14:paraId="698CCE63" w14:textId="783BF5B3" w:rsidR="00CB4B27" w:rsidRDefault="00CB4B27" w:rsidP="00CD7F99">
                  <w:pPr>
                    <w:pStyle w:val="Tabletextbullet"/>
                    <w:numPr>
                      <w:ilvl w:val="0"/>
                      <w:numId w:val="0"/>
                    </w:numPr>
                    <w:spacing w:before="0"/>
                  </w:pPr>
                  <w:r>
                    <w:lastRenderedPageBreak/>
                    <w:t>Question</w:t>
                  </w:r>
                </w:p>
              </w:tc>
              <w:tc>
                <w:tcPr>
                  <w:tcW w:w="2070" w:type="dxa"/>
                </w:tcPr>
                <w:p w14:paraId="59D698FC" w14:textId="77777777" w:rsidR="00CB4B27" w:rsidRDefault="00CB4B27" w:rsidP="00CD7F99">
                  <w:pPr>
                    <w:pStyle w:val="Tabletextbullet"/>
                    <w:numPr>
                      <w:ilvl w:val="0"/>
                      <w:numId w:val="0"/>
                    </w:numPr>
                    <w:spacing w:before="0"/>
                  </w:pPr>
                  <w:r>
                    <w:t>Type of Question</w:t>
                  </w:r>
                </w:p>
              </w:tc>
              <w:tc>
                <w:tcPr>
                  <w:tcW w:w="2160" w:type="dxa"/>
                </w:tcPr>
                <w:p w14:paraId="18B7E067" w14:textId="77777777" w:rsidR="00CB4B27" w:rsidRDefault="00CB4B27" w:rsidP="00CD7F99">
                  <w:pPr>
                    <w:pStyle w:val="Tabletextbullet"/>
                    <w:numPr>
                      <w:ilvl w:val="0"/>
                      <w:numId w:val="0"/>
                    </w:numPr>
                    <w:spacing w:before="0"/>
                  </w:pPr>
                  <w:r>
                    <w:t>Reasoning</w:t>
                  </w:r>
                </w:p>
              </w:tc>
            </w:tr>
            <w:tr w:rsidR="00CB4B27" w14:paraId="7F4680C5" w14:textId="77777777" w:rsidTr="00FD2BD1">
              <w:trPr>
                <w:trHeight w:val="364"/>
              </w:trPr>
              <w:tc>
                <w:tcPr>
                  <w:tcW w:w="2081" w:type="dxa"/>
                </w:tcPr>
                <w:p w14:paraId="6D00FC88" w14:textId="6AC545C4" w:rsidR="00CB4B27" w:rsidRDefault="00CB4B27" w:rsidP="00CD7F99">
                  <w:pPr>
                    <w:pStyle w:val="Tabletextbullet"/>
                    <w:numPr>
                      <w:ilvl w:val="0"/>
                      <w:numId w:val="0"/>
                    </w:numPr>
                    <w:spacing w:before="0"/>
                  </w:pPr>
                  <w:r w:rsidRPr="00CB4B27">
                    <w:t xml:space="preserve">In what ways </w:t>
                  </w:r>
                  <w:r w:rsidR="00FD2BD1">
                    <w:t>is</w:t>
                  </w:r>
                  <w:r w:rsidRPr="00CB4B27">
                    <w:t xml:space="preserve"> the pill bug </w:t>
                  </w:r>
                  <w:r w:rsidR="00AA2174">
                    <w:t>like</w:t>
                  </w:r>
                  <w:r w:rsidRPr="00CB4B27">
                    <w:t xml:space="preserve"> other creatures</w:t>
                  </w:r>
                  <w:r>
                    <w:t>?</w:t>
                  </w:r>
                </w:p>
              </w:tc>
              <w:tc>
                <w:tcPr>
                  <w:tcW w:w="2070" w:type="dxa"/>
                </w:tcPr>
                <w:p w14:paraId="59E4CC57" w14:textId="2CF34B4A" w:rsidR="00CB4B27" w:rsidRDefault="00DA4307" w:rsidP="00CD7F99">
                  <w:pPr>
                    <w:pStyle w:val="Tabletextbullet"/>
                    <w:numPr>
                      <w:ilvl w:val="0"/>
                      <w:numId w:val="0"/>
                    </w:numPr>
                    <w:spacing w:before="0"/>
                  </w:pPr>
                  <w:r>
                    <w:t>Think and Search</w:t>
                  </w:r>
                </w:p>
              </w:tc>
              <w:tc>
                <w:tcPr>
                  <w:tcW w:w="2160" w:type="dxa"/>
                </w:tcPr>
                <w:p w14:paraId="398004D7" w14:textId="2B7E8E26" w:rsidR="00CB4B27" w:rsidRDefault="00DA4307" w:rsidP="00CD7F99">
                  <w:pPr>
                    <w:pStyle w:val="Tabletextbullet"/>
                    <w:numPr>
                      <w:ilvl w:val="0"/>
                      <w:numId w:val="0"/>
                    </w:numPr>
                    <w:spacing w:before="0"/>
                  </w:pPr>
                  <w:r>
                    <w:t xml:space="preserve">The </w:t>
                  </w:r>
                  <w:r w:rsidRPr="002B6580">
                    <w:t>answers</w:t>
                  </w:r>
                  <w:r>
                    <w:t xml:space="preserve"> are found directly in the text but are</w:t>
                  </w:r>
                  <w:r w:rsidRPr="002B6580">
                    <w:t xml:space="preserve"> gathered from </w:t>
                  </w:r>
                  <w:proofErr w:type="gramStart"/>
                  <w:r w:rsidRPr="002B6580">
                    <w:t>several</w:t>
                  </w:r>
                  <w:proofErr w:type="gramEnd"/>
                  <w:r w:rsidRPr="002B6580">
                    <w:t xml:space="preserve"> parts of the text and put together to make meaning.</w:t>
                  </w:r>
                </w:p>
              </w:tc>
            </w:tr>
          </w:tbl>
          <w:p w14:paraId="59B534D0" w14:textId="77777777" w:rsidR="00D643CF" w:rsidRDefault="00D643CF" w:rsidP="00CD7F99">
            <w:pPr>
              <w:pStyle w:val="Tabletextbullet"/>
              <w:numPr>
                <w:ilvl w:val="0"/>
                <w:numId w:val="0"/>
              </w:numPr>
              <w:spacing w:before="0"/>
              <w:ind w:left="144"/>
            </w:pPr>
          </w:p>
          <w:p w14:paraId="06EC15CC" w14:textId="1CD98098" w:rsidR="00D643CF" w:rsidRDefault="00D643CF" w:rsidP="00CD7F99">
            <w:pPr>
              <w:pStyle w:val="Tabletextbullet"/>
              <w:numPr>
                <w:ilvl w:val="0"/>
                <w:numId w:val="0"/>
              </w:numPr>
              <w:spacing w:before="0"/>
              <w:ind w:left="144"/>
            </w:pPr>
            <w:r>
              <w:t xml:space="preserve">T: </w:t>
            </w:r>
            <w:r w:rsidR="00CB4B27">
              <w:t>Why is this an example of a Think and Search question?</w:t>
            </w:r>
          </w:p>
          <w:p w14:paraId="78746D6A" w14:textId="77777777" w:rsidR="00CB4B27" w:rsidRDefault="00CB4B27" w:rsidP="00CD7F99">
            <w:pPr>
              <w:pStyle w:val="Tabletextbullet"/>
              <w:numPr>
                <w:ilvl w:val="0"/>
                <w:numId w:val="0"/>
              </w:numPr>
              <w:spacing w:before="0"/>
              <w:ind w:left="144"/>
            </w:pPr>
          </w:p>
          <w:p w14:paraId="18FDC7E7" w14:textId="7D4EB61D" w:rsidR="00CB4B27" w:rsidRDefault="00CB4B27" w:rsidP="00CD7F99">
            <w:pPr>
              <w:pStyle w:val="Tabletextbullet"/>
              <w:numPr>
                <w:ilvl w:val="0"/>
                <w:numId w:val="0"/>
              </w:numPr>
              <w:spacing w:before="0"/>
              <w:ind w:left="144"/>
            </w:pPr>
            <w:r>
              <w:t xml:space="preserve">S: The answer can be found in the </w:t>
            </w:r>
            <w:r w:rsidR="00DA4307">
              <w:t>text but</w:t>
            </w:r>
            <w:r>
              <w:t xml:space="preserve"> </w:t>
            </w:r>
            <w:r w:rsidR="00DA4307">
              <w:t xml:space="preserve">must be gathered from different parts of the text and put together to make meaning. </w:t>
            </w:r>
          </w:p>
          <w:p w14:paraId="3208A280" w14:textId="77777777" w:rsidR="00D918A0" w:rsidRDefault="00D918A0" w:rsidP="00CD7F99">
            <w:pPr>
              <w:pStyle w:val="Tabletextbullet"/>
              <w:numPr>
                <w:ilvl w:val="0"/>
                <w:numId w:val="0"/>
              </w:numPr>
              <w:spacing w:before="0"/>
              <w:ind w:left="144"/>
            </w:pPr>
          </w:p>
          <w:p w14:paraId="237702C6" w14:textId="77777777" w:rsidR="00645D80" w:rsidRDefault="00B906BD" w:rsidP="00CD7F99">
            <w:pPr>
              <w:pStyle w:val="Tabletextbullet"/>
              <w:numPr>
                <w:ilvl w:val="0"/>
                <w:numId w:val="0"/>
              </w:numPr>
              <w:spacing w:before="0"/>
              <w:ind w:left="144"/>
            </w:pPr>
            <w:r>
              <w:t xml:space="preserve">T: Now, </w:t>
            </w:r>
            <w:proofErr w:type="gramStart"/>
            <w:r>
              <w:t>let’s</w:t>
            </w:r>
            <w:proofErr w:type="gramEnd"/>
            <w:r>
              <w:t xml:space="preserve"> create an Author and </w:t>
            </w:r>
            <w:r w:rsidR="00482621">
              <w:t xml:space="preserve">Me question. </w:t>
            </w:r>
          </w:p>
          <w:p w14:paraId="793FFD06" w14:textId="77777777" w:rsidR="00645D80" w:rsidRDefault="00645D80" w:rsidP="00CD7F99">
            <w:pPr>
              <w:pStyle w:val="Tabletextbullet"/>
              <w:numPr>
                <w:ilvl w:val="0"/>
                <w:numId w:val="0"/>
              </w:numPr>
              <w:spacing w:before="0"/>
              <w:ind w:left="144"/>
            </w:pPr>
          </w:p>
          <w:p w14:paraId="5613109C" w14:textId="77777777" w:rsidR="00645D80" w:rsidRDefault="00645D80" w:rsidP="00CD7F99">
            <w:pPr>
              <w:pStyle w:val="Tabletextbullet"/>
              <w:numPr>
                <w:ilvl w:val="0"/>
                <w:numId w:val="0"/>
              </w:numPr>
              <w:spacing w:before="0"/>
              <w:ind w:left="144"/>
            </w:pPr>
            <w:r>
              <w:t>T: What are the characteristics of an Author and Me question?</w:t>
            </w:r>
          </w:p>
          <w:p w14:paraId="72C391B2" w14:textId="77777777" w:rsidR="00645D80" w:rsidRDefault="00645D80" w:rsidP="00CD7F99">
            <w:pPr>
              <w:pStyle w:val="Tabletextbullet"/>
              <w:numPr>
                <w:ilvl w:val="0"/>
                <w:numId w:val="0"/>
              </w:numPr>
              <w:spacing w:before="0"/>
              <w:ind w:left="144"/>
            </w:pPr>
          </w:p>
          <w:p w14:paraId="3B2BCDDA" w14:textId="231FC8FE" w:rsidR="00D918A0" w:rsidRDefault="00645D80" w:rsidP="00CD7F99">
            <w:pPr>
              <w:pStyle w:val="Tabletextbullet"/>
              <w:numPr>
                <w:ilvl w:val="0"/>
                <w:numId w:val="0"/>
              </w:numPr>
              <w:spacing w:before="0"/>
              <w:ind w:left="144"/>
            </w:pPr>
            <w:r>
              <w:t xml:space="preserve">S: </w:t>
            </w:r>
            <w:r w:rsidR="00B906BD">
              <w:t xml:space="preserve"> </w:t>
            </w:r>
            <w:r w:rsidR="0048539D" w:rsidRPr="0048539D">
              <w:t>These questions are based on information provided in the text, but the student is required to relate it to their own experience. Although the answer does not lie directly in the text, the student must have read it to answer the question.</w:t>
            </w:r>
          </w:p>
          <w:p w14:paraId="4C4A46D4" w14:textId="77777777" w:rsidR="0048539D" w:rsidRDefault="0048539D" w:rsidP="00CD7F99">
            <w:pPr>
              <w:pStyle w:val="Tabletextbullet"/>
              <w:numPr>
                <w:ilvl w:val="0"/>
                <w:numId w:val="0"/>
              </w:numPr>
              <w:spacing w:before="0"/>
              <w:ind w:left="144"/>
            </w:pPr>
          </w:p>
          <w:p w14:paraId="1276A0F9" w14:textId="4489E69B" w:rsidR="0048539D" w:rsidRDefault="0048539D" w:rsidP="00CD7F99">
            <w:pPr>
              <w:pStyle w:val="Tabletextbullet"/>
              <w:numPr>
                <w:ilvl w:val="0"/>
                <w:numId w:val="0"/>
              </w:numPr>
              <w:spacing w:before="0"/>
              <w:ind w:left="144"/>
            </w:pPr>
            <w:r>
              <w:t xml:space="preserve">T: </w:t>
            </w:r>
            <w:r w:rsidR="00FF21D6">
              <w:t xml:space="preserve">One question might be, “Where would you be least likely to find a pill bug?” </w:t>
            </w:r>
          </w:p>
          <w:tbl>
            <w:tblPr>
              <w:tblStyle w:val="TableGrid"/>
              <w:tblW w:w="0" w:type="auto"/>
              <w:tblInd w:w="144" w:type="dxa"/>
              <w:tblLayout w:type="fixed"/>
              <w:tblLook w:val="04A0" w:firstRow="1" w:lastRow="0" w:firstColumn="1" w:lastColumn="0" w:noHBand="0" w:noVBand="1"/>
            </w:tblPr>
            <w:tblGrid>
              <w:gridCol w:w="2081"/>
              <w:gridCol w:w="2070"/>
              <w:gridCol w:w="2160"/>
            </w:tblGrid>
            <w:tr w:rsidR="00013F74" w14:paraId="05C0F875" w14:textId="77777777" w:rsidTr="00871EB0">
              <w:trPr>
                <w:trHeight w:val="364"/>
              </w:trPr>
              <w:tc>
                <w:tcPr>
                  <w:tcW w:w="2081" w:type="dxa"/>
                </w:tcPr>
                <w:p w14:paraId="27969643" w14:textId="77777777" w:rsidR="00013F74" w:rsidRDefault="00013F74" w:rsidP="00CD7F99">
                  <w:pPr>
                    <w:pStyle w:val="Tabletextbullet"/>
                    <w:numPr>
                      <w:ilvl w:val="0"/>
                      <w:numId w:val="0"/>
                    </w:numPr>
                    <w:spacing w:before="0"/>
                  </w:pPr>
                  <w:r>
                    <w:t>Question</w:t>
                  </w:r>
                </w:p>
              </w:tc>
              <w:tc>
                <w:tcPr>
                  <w:tcW w:w="2070" w:type="dxa"/>
                </w:tcPr>
                <w:p w14:paraId="570F54D7" w14:textId="77777777" w:rsidR="00013F74" w:rsidRDefault="00013F74" w:rsidP="00CD7F99">
                  <w:pPr>
                    <w:pStyle w:val="Tabletextbullet"/>
                    <w:numPr>
                      <w:ilvl w:val="0"/>
                      <w:numId w:val="0"/>
                    </w:numPr>
                    <w:spacing w:before="0"/>
                  </w:pPr>
                  <w:r>
                    <w:t>Type of Question</w:t>
                  </w:r>
                </w:p>
              </w:tc>
              <w:tc>
                <w:tcPr>
                  <w:tcW w:w="2160" w:type="dxa"/>
                </w:tcPr>
                <w:p w14:paraId="0236A768" w14:textId="77777777" w:rsidR="00013F74" w:rsidRDefault="00013F74" w:rsidP="00CD7F99">
                  <w:pPr>
                    <w:pStyle w:val="Tabletextbullet"/>
                    <w:numPr>
                      <w:ilvl w:val="0"/>
                      <w:numId w:val="0"/>
                    </w:numPr>
                    <w:spacing w:before="0"/>
                  </w:pPr>
                  <w:r>
                    <w:t>Reasoning</w:t>
                  </w:r>
                </w:p>
              </w:tc>
            </w:tr>
            <w:tr w:rsidR="00013F74" w14:paraId="72387E90" w14:textId="77777777" w:rsidTr="00871EB0">
              <w:trPr>
                <w:trHeight w:val="364"/>
              </w:trPr>
              <w:tc>
                <w:tcPr>
                  <w:tcW w:w="2081" w:type="dxa"/>
                </w:tcPr>
                <w:p w14:paraId="57085268" w14:textId="4A4A6004" w:rsidR="00013F74" w:rsidRDefault="00013F74" w:rsidP="00CD7F99">
                  <w:pPr>
                    <w:pStyle w:val="Tabletextbullet"/>
                    <w:numPr>
                      <w:ilvl w:val="0"/>
                      <w:numId w:val="0"/>
                    </w:numPr>
                    <w:spacing w:before="0"/>
                  </w:pPr>
                  <w:r>
                    <w:t>Where would you be least likely to find a pill bug?</w:t>
                  </w:r>
                </w:p>
              </w:tc>
              <w:tc>
                <w:tcPr>
                  <w:tcW w:w="2070" w:type="dxa"/>
                </w:tcPr>
                <w:p w14:paraId="754E4F90" w14:textId="2854B64D" w:rsidR="00013F74" w:rsidRDefault="00013F74" w:rsidP="00CD7F99">
                  <w:pPr>
                    <w:pStyle w:val="Tabletextbullet"/>
                    <w:numPr>
                      <w:ilvl w:val="0"/>
                      <w:numId w:val="0"/>
                    </w:numPr>
                    <w:spacing w:before="0"/>
                  </w:pPr>
                  <w:r>
                    <w:t>Author and Me</w:t>
                  </w:r>
                </w:p>
              </w:tc>
              <w:tc>
                <w:tcPr>
                  <w:tcW w:w="2160" w:type="dxa"/>
                </w:tcPr>
                <w:p w14:paraId="584F3887" w14:textId="1CB056C3" w:rsidR="00013F74" w:rsidRDefault="00E808D5" w:rsidP="00CD7F99">
                  <w:pPr>
                    <w:pStyle w:val="Tabletextbullet"/>
                    <w:numPr>
                      <w:ilvl w:val="0"/>
                      <w:numId w:val="0"/>
                    </w:numPr>
                    <w:spacing w:before="0"/>
                  </w:pPr>
                  <w:r w:rsidRPr="00C61690">
                    <w:rPr>
                      <w:rFonts w:cstheme="minorHAnsi"/>
                    </w:rPr>
                    <w:t>These questions are based on information provided in the text, but the student is required to relate it to their own experience. Although the answer does not lie directly in the text, the student must have read it to answer the question.</w:t>
                  </w:r>
                </w:p>
              </w:tc>
            </w:tr>
          </w:tbl>
          <w:p w14:paraId="0D3C8109" w14:textId="783B1E5A" w:rsidR="00013F74" w:rsidRDefault="00013F74" w:rsidP="00CD7F99">
            <w:pPr>
              <w:pStyle w:val="Tabletextbullet"/>
              <w:numPr>
                <w:ilvl w:val="0"/>
                <w:numId w:val="0"/>
              </w:numPr>
              <w:spacing w:before="0"/>
            </w:pPr>
          </w:p>
          <w:p w14:paraId="30E50143" w14:textId="55F694B5" w:rsidR="00013F74" w:rsidRDefault="00013F74" w:rsidP="00CD7F99">
            <w:pPr>
              <w:pStyle w:val="Tabletextbullet"/>
              <w:numPr>
                <w:ilvl w:val="0"/>
                <w:numId w:val="0"/>
              </w:numPr>
              <w:spacing w:before="0"/>
              <w:ind w:left="144"/>
            </w:pPr>
            <w:r>
              <w:t>T: Why is this an example of an Author and Me question?</w:t>
            </w:r>
          </w:p>
          <w:p w14:paraId="5FA5290F" w14:textId="77777777" w:rsidR="00013F74" w:rsidRDefault="00013F74" w:rsidP="00CD7F99">
            <w:pPr>
              <w:pStyle w:val="Tabletextbullet"/>
              <w:numPr>
                <w:ilvl w:val="0"/>
                <w:numId w:val="0"/>
              </w:numPr>
              <w:spacing w:before="0"/>
              <w:ind w:left="144"/>
            </w:pPr>
          </w:p>
          <w:p w14:paraId="4E58963E" w14:textId="4211A226" w:rsidR="00013F74" w:rsidRDefault="00013F74" w:rsidP="00CD7F99">
            <w:pPr>
              <w:pStyle w:val="Tabletextbullet"/>
              <w:numPr>
                <w:ilvl w:val="0"/>
                <w:numId w:val="0"/>
              </w:numPr>
              <w:spacing w:before="0"/>
              <w:ind w:left="144"/>
            </w:pPr>
            <w:r>
              <w:t xml:space="preserve">S: </w:t>
            </w:r>
            <w:r w:rsidR="00F0372E">
              <w:t>The question is based on information provided in the text, but students must use their own prior knowledge and experienc</w:t>
            </w:r>
            <w:r w:rsidR="00566D7F">
              <w:t xml:space="preserve">e to answer the question. </w:t>
            </w:r>
          </w:p>
          <w:p w14:paraId="75B3C891" w14:textId="77777777" w:rsidR="00566D7F" w:rsidRDefault="00566D7F" w:rsidP="00CD7F99">
            <w:pPr>
              <w:pStyle w:val="Tabletextbullet"/>
              <w:numPr>
                <w:ilvl w:val="0"/>
                <w:numId w:val="0"/>
              </w:numPr>
              <w:spacing w:before="0"/>
              <w:ind w:left="144"/>
            </w:pPr>
          </w:p>
          <w:p w14:paraId="7A03912E" w14:textId="08B82D13" w:rsidR="00D918A0" w:rsidRPr="00060320" w:rsidRDefault="00566D7F" w:rsidP="00CD7F99">
            <w:pPr>
              <w:pStyle w:val="Tabletextbullet"/>
              <w:numPr>
                <w:ilvl w:val="0"/>
                <w:numId w:val="0"/>
              </w:numPr>
              <w:spacing w:before="0"/>
              <w:ind w:left="144"/>
            </w:pPr>
            <w:r>
              <w:t xml:space="preserve">T: Yes – to answer this question, students would need to first know the type of environment </w:t>
            </w:r>
            <w:r w:rsidR="000B5EC9">
              <w:t xml:space="preserve">where pill bugs are found, which can be found in the text. Then, students would need to have a prior understanding of places that do and do not have this type of environment. </w:t>
            </w:r>
          </w:p>
        </w:tc>
        <w:tc>
          <w:tcPr>
            <w:tcW w:w="1578" w:type="dxa"/>
          </w:tcPr>
          <w:p w14:paraId="7793043E" w14:textId="77777777" w:rsidR="009A0B11" w:rsidRDefault="009A0B11" w:rsidP="00CD7F99">
            <w:pPr>
              <w:pStyle w:val="Tabletext"/>
              <w:spacing w:before="0"/>
            </w:pPr>
            <w:r>
              <w:lastRenderedPageBreak/>
              <w:t>Student Guide</w:t>
            </w:r>
          </w:p>
          <w:p w14:paraId="75E58639" w14:textId="1C8D661C" w:rsidR="00217E61" w:rsidRPr="00205E12" w:rsidRDefault="00FF21D6" w:rsidP="00CD7F99">
            <w:pPr>
              <w:pStyle w:val="Tabletext"/>
              <w:spacing w:before="0"/>
              <w:jc w:val="center"/>
            </w:pPr>
            <w:r>
              <w:t xml:space="preserve">Passage Source: </w:t>
            </w:r>
            <w:hyperlink r:id="rId12" w:history="1">
              <w:r w:rsidRPr="003A5F5B">
                <w:rPr>
                  <w:rStyle w:val="Hyperlink"/>
                </w:rPr>
                <w:t>https://www.superteacherworksheets.com/reading-comp/4th-pillbugs_WBDRW.pdf</w:t>
              </w:r>
            </w:hyperlink>
            <w:r>
              <w:t xml:space="preserve"> </w:t>
            </w:r>
          </w:p>
        </w:tc>
      </w:tr>
      <w:tr w:rsidR="00217E61" w:rsidRPr="00447D20" w14:paraId="169F2767" w14:textId="77777777" w:rsidTr="00DC1D27">
        <w:trPr>
          <w:cantSplit w:val="0"/>
        </w:trPr>
        <w:tc>
          <w:tcPr>
            <w:tcW w:w="805" w:type="dxa"/>
          </w:tcPr>
          <w:p w14:paraId="1FF5E740" w14:textId="784C7CFD" w:rsidR="00217E61" w:rsidRDefault="009C12F4" w:rsidP="00CD7F99">
            <w:pPr>
              <w:pStyle w:val="Tabletext"/>
              <w:spacing w:before="0"/>
              <w:jc w:val="center"/>
            </w:pPr>
            <w:r>
              <w:lastRenderedPageBreak/>
              <w:t>1</w:t>
            </w:r>
            <w:r w:rsidR="00A14383">
              <w:t>5</w:t>
            </w:r>
            <w:r>
              <w:t xml:space="preserve"> mins</w:t>
            </w:r>
          </w:p>
        </w:tc>
        <w:tc>
          <w:tcPr>
            <w:tcW w:w="6967" w:type="dxa"/>
          </w:tcPr>
          <w:p w14:paraId="6E3FDAB5" w14:textId="77777777" w:rsidR="00217E61" w:rsidRDefault="00217E61" w:rsidP="00CD7F99">
            <w:pPr>
              <w:pStyle w:val="Tabletextbullet"/>
              <w:numPr>
                <w:ilvl w:val="0"/>
                <w:numId w:val="0"/>
              </w:numPr>
              <w:spacing w:before="0"/>
              <w:rPr>
                <w:b/>
                <w:bCs/>
              </w:rPr>
            </w:pPr>
            <w:r>
              <w:rPr>
                <w:b/>
                <w:bCs/>
              </w:rPr>
              <w:t>Practice</w:t>
            </w:r>
          </w:p>
          <w:p w14:paraId="6A38F685" w14:textId="77777777" w:rsidR="00C33A29" w:rsidRDefault="00D53562" w:rsidP="00CD7F99">
            <w:pPr>
              <w:pStyle w:val="Tabletextbullet"/>
              <w:numPr>
                <w:ilvl w:val="0"/>
                <w:numId w:val="0"/>
              </w:numPr>
              <w:spacing w:before="0"/>
              <w:ind w:left="144"/>
            </w:pPr>
            <w:r>
              <w:t>T: You are now going to practice developing your own questions</w:t>
            </w:r>
            <w:r w:rsidR="00EE16C0">
              <w:t xml:space="preserve"> for a passage. </w:t>
            </w:r>
          </w:p>
          <w:p w14:paraId="55DF71B7" w14:textId="77777777" w:rsidR="00EE16C0" w:rsidRDefault="00EE16C0" w:rsidP="00CD7F99">
            <w:pPr>
              <w:pStyle w:val="Tabletextbullet"/>
              <w:numPr>
                <w:ilvl w:val="0"/>
                <w:numId w:val="0"/>
              </w:numPr>
              <w:spacing w:before="0"/>
              <w:ind w:left="144"/>
            </w:pPr>
          </w:p>
          <w:p w14:paraId="328AF020" w14:textId="77777777" w:rsidR="00002409" w:rsidRDefault="00EE16C0" w:rsidP="00CD7F99">
            <w:pPr>
              <w:pStyle w:val="Tabletextbullet"/>
              <w:numPr>
                <w:ilvl w:val="0"/>
                <w:numId w:val="0"/>
              </w:numPr>
              <w:spacing w:before="0"/>
              <w:ind w:left="144"/>
            </w:pPr>
            <w:r>
              <w:t xml:space="preserve">T: First, you will independently read </w:t>
            </w:r>
            <w:r w:rsidR="00430971">
              <w:t>“</w:t>
            </w:r>
            <w:hyperlink r:id="rId13" w:history="1">
              <w:r w:rsidR="00430971" w:rsidRPr="00065FAA">
                <w:rPr>
                  <w:rStyle w:val="Hyperlink"/>
                </w:rPr>
                <w:t>Spitting to Survive</w:t>
              </w:r>
            </w:hyperlink>
            <w:r w:rsidR="00430971">
              <w:t>” by Liana Mahoney</w:t>
            </w:r>
            <w:r>
              <w:t>.</w:t>
            </w:r>
            <w:r w:rsidR="00950ECE">
              <w:t xml:space="preserve"> </w:t>
            </w:r>
          </w:p>
          <w:p w14:paraId="5D4CB5F1" w14:textId="77777777" w:rsidR="00002409" w:rsidRDefault="00002409" w:rsidP="00CD7F99">
            <w:pPr>
              <w:pStyle w:val="Tabletextbullet"/>
              <w:numPr>
                <w:ilvl w:val="0"/>
                <w:numId w:val="0"/>
              </w:numPr>
              <w:spacing w:before="0"/>
              <w:ind w:left="144"/>
            </w:pPr>
          </w:p>
          <w:p w14:paraId="4E6A59E1" w14:textId="7A463D66" w:rsidR="00002409" w:rsidRDefault="00002409" w:rsidP="00CD7F99">
            <w:pPr>
              <w:pStyle w:val="Tabletextbullet"/>
              <w:numPr>
                <w:ilvl w:val="0"/>
                <w:numId w:val="0"/>
              </w:numPr>
              <w:spacing w:before="0"/>
              <w:ind w:left="144"/>
            </w:pPr>
            <w:r>
              <w:t xml:space="preserve">T: </w:t>
            </w:r>
            <w:r w:rsidR="00C96555">
              <w:t>You will work in groups of 4.</w:t>
            </w:r>
            <w:r w:rsidR="008902C5">
              <w:t xml:space="preserve"> </w:t>
            </w:r>
            <w:r w:rsidR="00C96555">
              <w:t>E</w:t>
            </w:r>
            <w:r w:rsidR="00950ECE">
              <w:t>ach student</w:t>
            </w:r>
            <w:r w:rsidR="00C96555">
              <w:t xml:space="preserve"> in your group will focus on one question type</w:t>
            </w:r>
            <w:r w:rsidR="00DA15B0">
              <w:t xml:space="preserve">. </w:t>
            </w:r>
            <w:r w:rsidR="00950ECE">
              <w:t xml:space="preserve">Each person will draft two questions for </w:t>
            </w:r>
            <w:r w:rsidR="007E6DAF">
              <w:t>their assigned</w:t>
            </w:r>
            <w:r w:rsidR="00950ECE">
              <w:t xml:space="preserve"> question type</w:t>
            </w:r>
            <w:r w:rsidR="009E482D">
              <w:t xml:space="preserve"> based on the passage</w:t>
            </w:r>
            <w:r w:rsidR="00950ECE">
              <w:t xml:space="preserve"> to present </w:t>
            </w:r>
            <w:r w:rsidR="00AD65E3">
              <w:t xml:space="preserve">to </w:t>
            </w:r>
            <w:r w:rsidR="007E6DAF">
              <w:t>the</w:t>
            </w:r>
            <w:r w:rsidR="00883277">
              <w:t>ir</w:t>
            </w:r>
            <w:r w:rsidR="00AD65E3">
              <w:t xml:space="preserve"> </w:t>
            </w:r>
            <w:r w:rsidR="008902C5">
              <w:t xml:space="preserve">small group. </w:t>
            </w:r>
          </w:p>
          <w:p w14:paraId="4D9E2791" w14:textId="77777777" w:rsidR="00883277" w:rsidRDefault="00883277" w:rsidP="00CD7F99">
            <w:pPr>
              <w:pStyle w:val="Tabletextbullet"/>
              <w:numPr>
                <w:ilvl w:val="0"/>
                <w:numId w:val="0"/>
              </w:numPr>
              <w:spacing w:before="0"/>
              <w:ind w:left="144"/>
            </w:pPr>
          </w:p>
          <w:p w14:paraId="6CEC53DC" w14:textId="77777777" w:rsidR="00883277" w:rsidRDefault="00883277" w:rsidP="00CD7F99">
            <w:pPr>
              <w:pStyle w:val="Tabletextbullet"/>
              <w:numPr>
                <w:ilvl w:val="0"/>
                <w:numId w:val="0"/>
              </w:numPr>
              <w:spacing w:before="0"/>
              <w:ind w:left="144"/>
            </w:pPr>
            <w:r>
              <w:t>T: (Assign each student in the group a question type and allow time for students to read and complete the activity).</w:t>
            </w:r>
          </w:p>
          <w:p w14:paraId="6246DC3C" w14:textId="77777777" w:rsidR="00002409" w:rsidRDefault="00002409" w:rsidP="00CD7F99">
            <w:pPr>
              <w:pStyle w:val="Tabletextbullet"/>
              <w:numPr>
                <w:ilvl w:val="0"/>
                <w:numId w:val="0"/>
              </w:numPr>
              <w:spacing w:before="0"/>
            </w:pPr>
          </w:p>
          <w:p w14:paraId="73A308CD" w14:textId="555F7389" w:rsidR="00883277" w:rsidRDefault="00002409" w:rsidP="00CD7F99">
            <w:pPr>
              <w:pStyle w:val="Tabletextbullet"/>
              <w:numPr>
                <w:ilvl w:val="0"/>
                <w:numId w:val="0"/>
              </w:numPr>
              <w:spacing w:before="0"/>
              <w:ind w:left="144"/>
            </w:pPr>
            <w:r>
              <w:t xml:space="preserve">T: </w:t>
            </w:r>
            <w:r w:rsidR="00883277">
              <w:t xml:space="preserve">Now that you have created your questions, you will </w:t>
            </w:r>
            <w:r w:rsidR="00F30899">
              <w:t xml:space="preserve">share </w:t>
            </w:r>
            <w:r w:rsidR="00563D32">
              <w:t>your questions with</w:t>
            </w:r>
            <w:r w:rsidR="00D82748">
              <w:t xml:space="preserve"> </w:t>
            </w:r>
            <w:r w:rsidR="00883277">
              <w:t xml:space="preserve">your group. Begin with </w:t>
            </w:r>
            <w:r w:rsidR="00681264">
              <w:t>Right There questions</w:t>
            </w:r>
            <w:r w:rsidR="00883277">
              <w:t>.</w:t>
            </w:r>
            <w:r w:rsidR="00563D32">
              <w:t xml:space="preserve"> </w:t>
            </w:r>
            <w:r w:rsidR="00883277">
              <w:t>You have two minutes for Right There questions.</w:t>
            </w:r>
          </w:p>
          <w:p w14:paraId="16928690" w14:textId="77777777" w:rsidR="00883277" w:rsidRDefault="00883277" w:rsidP="00CD7F99">
            <w:pPr>
              <w:pStyle w:val="Tabletextbullet"/>
              <w:numPr>
                <w:ilvl w:val="0"/>
                <w:numId w:val="0"/>
              </w:numPr>
              <w:spacing w:before="0"/>
              <w:ind w:left="144"/>
            </w:pPr>
          </w:p>
          <w:p w14:paraId="1BD6EC57" w14:textId="469BD8EA" w:rsidR="00557117" w:rsidRDefault="00883277" w:rsidP="00CD7F99">
            <w:pPr>
              <w:pStyle w:val="Tabletextbullet"/>
              <w:numPr>
                <w:ilvl w:val="0"/>
                <w:numId w:val="0"/>
              </w:numPr>
              <w:spacing w:before="0"/>
              <w:ind w:left="144"/>
            </w:pPr>
            <w:r>
              <w:t>S: (Presenter shares two right there questions and then asks the group to generate more.)</w:t>
            </w:r>
            <w:r w:rsidR="00557117">
              <w:t xml:space="preserve"> </w:t>
            </w:r>
            <w:r>
              <w:t xml:space="preserve"> </w:t>
            </w:r>
          </w:p>
          <w:p w14:paraId="63757526" w14:textId="77777777" w:rsidR="00557117" w:rsidRDefault="00557117" w:rsidP="00CD7F99">
            <w:pPr>
              <w:pStyle w:val="Tabletextbullet"/>
              <w:numPr>
                <w:ilvl w:val="0"/>
                <w:numId w:val="0"/>
              </w:numPr>
              <w:spacing w:before="0"/>
              <w:ind w:left="144"/>
            </w:pPr>
          </w:p>
          <w:p w14:paraId="29629C6C" w14:textId="62DAEAA1" w:rsidR="00EE16C0" w:rsidRDefault="00557117" w:rsidP="00CD7F99">
            <w:pPr>
              <w:pStyle w:val="Tabletextbullet"/>
              <w:numPr>
                <w:ilvl w:val="0"/>
                <w:numId w:val="0"/>
              </w:numPr>
              <w:spacing w:before="0"/>
              <w:ind w:left="144"/>
            </w:pPr>
            <w:r>
              <w:t xml:space="preserve">T: </w:t>
            </w:r>
            <w:r w:rsidR="00883277">
              <w:t>You</w:t>
            </w:r>
            <w:r w:rsidR="006D12F5">
              <w:t xml:space="preserve"> will </w:t>
            </w:r>
            <w:r w:rsidR="00883277">
              <w:t xml:space="preserve">now </w:t>
            </w:r>
            <w:r w:rsidR="006D12F5">
              <w:t xml:space="preserve">continue with the Think and Search, </w:t>
            </w:r>
            <w:r w:rsidR="004B2353">
              <w:t>Author,</w:t>
            </w:r>
            <w:r w:rsidR="006D12F5">
              <w:t xml:space="preserve"> and Me, and On My Own. </w:t>
            </w:r>
            <w:r w:rsidR="00883277">
              <w:t>Each round will last two minutes.</w:t>
            </w:r>
          </w:p>
          <w:p w14:paraId="712BE6DC" w14:textId="77777777" w:rsidR="007E6DAF" w:rsidRDefault="007E6DAF" w:rsidP="00CD7F99">
            <w:pPr>
              <w:pStyle w:val="Tabletextbullet"/>
              <w:numPr>
                <w:ilvl w:val="0"/>
                <w:numId w:val="0"/>
              </w:numPr>
              <w:spacing w:before="0"/>
            </w:pPr>
          </w:p>
          <w:p w14:paraId="37B55858" w14:textId="5F4230F8" w:rsidR="007E6DAF" w:rsidRPr="00C33A29" w:rsidRDefault="007E6DAF" w:rsidP="00CD7F99">
            <w:pPr>
              <w:pStyle w:val="Tabletextbullet"/>
              <w:numPr>
                <w:ilvl w:val="0"/>
                <w:numId w:val="0"/>
              </w:numPr>
              <w:spacing w:before="0"/>
              <w:ind w:left="144"/>
            </w:pPr>
            <w:r>
              <w:t xml:space="preserve">S: </w:t>
            </w:r>
            <w:r w:rsidR="00D41A06">
              <w:t>(Students will complete activity in the student guide).</w:t>
            </w:r>
          </w:p>
        </w:tc>
        <w:tc>
          <w:tcPr>
            <w:tcW w:w="1578" w:type="dxa"/>
          </w:tcPr>
          <w:p w14:paraId="2EC082B1" w14:textId="3FAB441F" w:rsidR="009A0B11" w:rsidRDefault="009A0B11" w:rsidP="00CD7F99">
            <w:pPr>
              <w:pStyle w:val="Tabletext"/>
              <w:spacing w:before="0"/>
              <w:jc w:val="center"/>
            </w:pPr>
            <w:r>
              <w:t>Student Guide</w:t>
            </w:r>
          </w:p>
          <w:p w14:paraId="430AF67E" w14:textId="26DE0708" w:rsidR="00217E61" w:rsidRPr="00205E12" w:rsidRDefault="007C7B0A" w:rsidP="00CD7F99">
            <w:pPr>
              <w:pStyle w:val="Tabletext"/>
              <w:spacing w:before="0"/>
              <w:jc w:val="center"/>
            </w:pPr>
            <w:r>
              <w:t xml:space="preserve">Passage Source: </w:t>
            </w:r>
            <w:hyperlink r:id="rId14" w:history="1">
              <w:r w:rsidR="00065FAA" w:rsidRPr="003A5F5B">
                <w:rPr>
                  <w:rStyle w:val="Hyperlink"/>
                </w:rPr>
                <w:t>https://www.superteacherworksheets.com/reading-comp/5th-spitting-animals_WBFFF.pdf</w:t>
              </w:r>
            </w:hyperlink>
            <w:r w:rsidR="00065FAA">
              <w:t xml:space="preserve"> </w:t>
            </w:r>
          </w:p>
        </w:tc>
      </w:tr>
      <w:tr w:rsidR="00B125BD" w:rsidRPr="00447D20" w14:paraId="567CF707" w14:textId="77777777" w:rsidTr="00DC1D27">
        <w:trPr>
          <w:cantSplit w:val="0"/>
        </w:trPr>
        <w:tc>
          <w:tcPr>
            <w:tcW w:w="805" w:type="dxa"/>
          </w:tcPr>
          <w:p w14:paraId="3880BC35" w14:textId="145F761B" w:rsidR="00B125BD" w:rsidRDefault="00C33A29" w:rsidP="00CD7F99">
            <w:pPr>
              <w:pStyle w:val="Tabletext"/>
              <w:spacing w:before="0"/>
              <w:jc w:val="center"/>
            </w:pPr>
            <w:r>
              <w:t>2</w:t>
            </w:r>
            <w:r w:rsidR="00B125BD" w:rsidRPr="00205E12">
              <w:t xml:space="preserve"> mins</w:t>
            </w:r>
          </w:p>
        </w:tc>
        <w:tc>
          <w:tcPr>
            <w:tcW w:w="6967" w:type="dxa"/>
          </w:tcPr>
          <w:p w14:paraId="221024F6" w14:textId="3598CDE7" w:rsidR="00FB73CC" w:rsidRDefault="00FB73CC" w:rsidP="00CD7F99">
            <w:pPr>
              <w:pStyle w:val="Tabletextbullet"/>
              <w:numPr>
                <w:ilvl w:val="0"/>
                <w:numId w:val="0"/>
              </w:numPr>
              <w:spacing w:before="0"/>
              <w:rPr>
                <w:b/>
                <w:bCs/>
              </w:rPr>
            </w:pPr>
            <w:r w:rsidRPr="008764D3">
              <w:rPr>
                <w:b/>
                <w:bCs/>
              </w:rPr>
              <w:t>Debrief</w:t>
            </w:r>
          </w:p>
          <w:p w14:paraId="264D64FE" w14:textId="77777777" w:rsidR="009B41F6" w:rsidRDefault="009B41F6" w:rsidP="00CD7F99">
            <w:pPr>
              <w:pStyle w:val="Tabletextbullet"/>
              <w:numPr>
                <w:ilvl w:val="0"/>
                <w:numId w:val="0"/>
              </w:numPr>
              <w:spacing w:before="0"/>
              <w:rPr>
                <w:b/>
                <w:bCs/>
              </w:rPr>
            </w:pPr>
          </w:p>
          <w:p w14:paraId="78360576" w14:textId="79034A49" w:rsidR="00A65583" w:rsidRDefault="00557117" w:rsidP="00CD7F99">
            <w:pPr>
              <w:pStyle w:val="Tabletextbullet"/>
              <w:numPr>
                <w:ilvl w:val="0"/>
                <w:numId w:val="0"/>
              </w:numPr>
              <w:spacing w:before="0"/>
              <w:ind w:left="144"/>
            </w:pPr>
            <w:r>
              <w:t xml:space="preserve">T: </w:t>
            </w:r>
            <w:r w:rsidR="009B41F6">
              <w:t>How did it feel to develop your own questions for the different question types?</w:t>
            </w:r>
          </w:p>
          <w:p w14:paraId="59F571F6" w14:textId="77777777" w:rsidR="009B41F6" w:rsidRDefault="009B41F6" w:rsidP="00CD7F99">
            <w:pPr>
              <w:pStyle w:val="Tabletextbullet"/>
              <w:numPr>
                <w:ilvl w:val="0"/>
                <w:numId w:val="0"/>
              </w:numPr>
              <w:spacing w:before="0"/>
              <w:ind w:left="144"/>
            </w:pPr>
          </w:p>
          <w:p w14:paraId="02966C40" w14:textId="2008F8FE" w:rsidR="009B41F6" w:rsidRDefault="009B41F6" w:rsidP="00CD7F99">
            <w:pPr>
              <w:pStyle w:val="Tabletextbullet"/>
              <w:numPr>
                <w:ilvl w:val="0"/>
                <w:numId w:val="0"/>
              </w:numPr>
              <w:spacing w:before="0"/>
              <w:ind w:left="144"/>
            </w:pPr>
            <w:r>
              <w:t>S: Student responses will vary.</w:t>
            </w:r>
          </w:p>
          <w:p w14:paraId="57BFB79B" w14:textId="77777777" w:rsidR="009B41F6" w:rsidRDefault="009B41F6" w:rsidP="00CD7F99">
            <w:pPr>
              <w:pStyle w:val="Tabletextbullet"/>
              <w:numPr>
                <w:ilvl w:val="0"/>
                <w:numId w:val="0"/>
              </w:numPr>
              <w:spacing w:before="0"/>
              <w:ind w:left="144"/>
            </w:pPr>
          </w:p>
          <w:p w14:paraId="2C7CBC56" w14:textId="7F8CD7BD" w:rsidR="00817256" w:rsidRDefault="009B41F6" w:rsidP="00CD7F99">
            <w:pPr>
              <w:pStyle w:val="Tabletextbullet"/>
              <w:numPr>
                <w:ilvl w:val="0"/>
                <w:numId w:val="0"/>
              </w:numPr>
              <w:spacing w:before="0"/>
              <w:ind w:left="144"/>
            </w:pPr>
            <w:r>
              <w:t xml:space="preserve">T: </w:t>
            </w:r>
            <w:r w:rsidR="00817256">
              <w:t>Which question type posed the most challenge? Why?</w:t>
            </w:r>
          </w:p>
          <w:p w14:paraId="2683F3D3" w14:textId="77777777" w:rsidR="00817256" w:rsidRDefault="00817256" w:rsidP="00CD7F99">
            <w:pPr>
              <w:pStyle w:val="Tabletextbullet"/>
              <w:numPr>
                <w:ilvl w:val="0"/>
                <w:numId w:val="0"/>
              </w:numPr>
              <w:spacing w:before="0"/>
              <w:ind w:left="144"/>
            </w:pPr>
          </w:p>
          <w:p w14:paraId="0685D411" w14:textId="38900E28" w:rsidR="00817256" w:rsidRPr="005B51A5" w:rsidRDefault="00817256" w:rsidP="00CD7F99">
            <w:pPr>
              <w:pStyle w:val="Tabletextbullet"/>
              <w:numPr>
                <w:ilvl w:val="0"/>
                <w:numId w:val="0"/>
              </w:numPr>
              <w:spacing w:before="0"/>
              <w:ind w:left="144"/>
            </w:pPr>
            <w:r>
              <w:lastRenderedPageBreak/>
              <w:t xml:space="preserve">S: </w:t>
            </w:r>
            <w:r w:rsidR="0023341F">
              <w:t>(</w:t>
            </w:r>
            <w:r>
              <w:t xml:space="preserve">Student responses will </w:t>
            </w:r>
            <w:r w:rsidR="00A451C7">
              <w:t>vary but</w:t>
            </w:r>
            <w:r>
              <w:t xml:space="preserve"> will likely </w:t>
            </w:r>
            <w:r w:rsidR="00650603">
              <w:t>allude to the Author and Me and On my Own being the most difficult to create because they require students to use both the text and prior knowledge.</w:t>
            </w:r>
            <w:r w:rsidR="002C70EB">
              <w:t>)</w:t>
            </w:r>
          </w:p>
          <w:p w14:paraId="50717024" w14:textId="77777777" w:rsidR="008B7D88" w:rsidRDefault="008B7D88" w:rsidP="00CD7F99">
            <w:pPr>
              <w:pStyle w:val="Tabletextbullet"/>
              <w:numPr>
                <w:ilvl w:val="0"/>
                <w:numId w:val="0"/>
              </w:numPr>
              <w:spacing w:before="0"/>
              <w:ind w:left="144"/>
            </w:pPr>
          </w:p>
          <w:p w14:paraId="7381A3AE" w14:textId="77777777" w:rsidR="00E70CBB" w:rsidRDefault="00AD307F" w:rsidP="00CD7F99">
            <w:pPr>
              <w:pStyle w:val="Tabletextbullet"/>
              <w:numPr>
                <w:ilvl w:val="0"/>
                <w:numId w:val="0"/>
              </w:numPr>
              <w:spacing w:before="0"/>
              <w:ind w:left="144"/>
            </w:pPr>
            <w:r>
              <w:t xml:space="preserve">T: How </w:t>
            </w:r>
            <w:r w:rsidR="00EE61DF">
              <w:t>did generating your own questions deepen your understanding of the content in the passage?</w:t>
            </w:r>
          </w:p>
          <w:p w14:paraId="4854B56D" w14:textId="77777777" w:rsidR="00EE61DF" w:rsidRDefault="00EE61DF" w:rsidP="00CD7F99">
            <w:pPr>
              <w:pStyle w:val="Tabletextbullet"/>
              <w:numPr>
                <w:ilvl w:val="0"/>
                <w:numId w:val="0"/>
              </w:numPr>
              <w:spacing w:before="0"/>
              <w:ind w:left="144"/>
            </w:pPr>
          </w:p>
          <w:p w14:paraId="26EA1012" w14:textId="77777777" w:rsidR="00EE61DF" w:rsidRDefault="00EE61DF" w:rsidP="00CD7F99">
            <w:pPr>
              <w:pStyle w:val="Tabletextbullet"/>
              <w:numPr>
                <w:ilvl w:val="0"/>
                <w:numId w:val="0"/>
              </w:numPr>
              <w:spacing w:before="0"/>
              <w:ind w:left="288" w:hanging="144"/>
            </w:pPr>
            <w:r>
              <w:t xml:space="preserve">S: </w:t>
            </w:r>
            <w:r w:rsidR="003815D9">
              <w:t>Generating questions required more cognitive effort because we had to reflect on our prior knowledge and learning from the text to develop a question</w:t>
            </w:r>
            <w:r w:rsidR="002874FC">
              <w:t xml:space="preserve">. This required us to have a deeper understanding of the information in the text. </w:t>
            </w:r>
          </w:p>
          <w:p w14:paraId="06CCED32" w14:textId="77777777" w:rsidR="00353E4A" w:rsidRDefault="00353E4A" w:rsidP="00CD7F99">
            <w:pPr>
              <w:pStyle w:val="Tabletextbullet"/>
              <w:numPr>
                <w:ilvl w:val="0"/>
                <w:numId w:val="0"/>
              </w:numPr>
              <w:spacing w:before="0"/>
              <w:ind w:left="288" w:hanging="144"/>
            </w:pPr>
          </w:p>
          <w:p w14:paraId="5FB8D6F5" w14:textId="77777777" w:rsidR="00353E4A" w:rsidRDefault="00353E4A" w:rsidP="00CD7F99">
            <w:pPr>
              <w:pStyle w:val="Tabletextbullet"/>
              <w:numPr>
                <w:ilvl w:val="0"/>
                <w:numId w:val="0"/>
              </w:numPr>
              <w:spacing w:before="0"/>
              <w:ind w:left="288" w:hanging="144"/>
            </w:pPr>
            <w:r>
              <w:t xml:space="preserve">T: When might a teacher use this strategy? </w:t>
            </w:r>
          </w:p>
          <w:p w14:paraId="2404F418" w14:textId="77777777" w:rsidR="00353E4A" w:rsidRDefault="00353E4A" w:rsidP="00CD7F99">
            <w:pPr>
              <w:pStyle w:val="Tabletextbullet"/>
              <w:numPr>
                <w:ilvl w:val="0"/>
                <w:numId w:val="0"/>
              </w:numPr>
              <w:spacing w:before="0"/>
              <w:ind w:left="288" w:hanging="144"/>
            </w:pPr>
          </w:p>
          <w:p w14:paraId="3DC11166" w14:textId="5A2957C5" w:rsidR="00353E4A" w:rsidRPr="00A85644" w:rsidRDefault="00353E4A" w:rsidP="00CD7F99">
            <w:pPr>
              <w:pStyle w:val="Tabletextbullet"/>
              <w:numPr>
                <w:ilvl w:val="0"/>
                <w:numId w:val="0"/>
              </w:numPr>
              <w:spacing w:before="0"/>
              <w:ind w:left="288" w:hanging="144"/>
            </w:pPr>
            <w:r>
              <w:t>S: When they want students to understand what kind of information is needed to answer a particular question and where and how to find that information. When a teacher wants to encourage student curiosity.</w:t>
            </w:r>
          </w:p>
        </w:tc>
        <w:tc>
          <w:tcPr>
            <w:tcW w:w="1578" w:type="dxa"/>
          </w:tcPr>
          <w:p w14:paraId="32C54F38" w14:textId="2B0897DF" w:rsidR="00B125BD" w:rsidRPr="00205E12" w:rsidRDefault="009A0B11" w:rsidP="00CD7F99">
            <w:pPr>
              <w:pStyle w:val="Tabletext"/>
              <w:spacing w:before="0"/>
              <w:jc w:val="center"/>
            </w:pPr>
            <w:r>
              <w:lastRenderedPageBreak/>
              <w:t>Student Guide</w:t>
            </w:r>
          </w:p>
        </w:tc>
      </w:tr>
      <w:tr w:rsidR="00B125BD" w:rsidRPr="00447D20" w14:paraId="047CC7AC" w14:textId="77777777" w:rsidTr="00DC1D27">
        <w:trPr>
          <w:cantSplit w:val="0"/>
        </w:trPr>
        <w:tc>
          <w:tcPr>
            <w:tcW w:w="805" w:type="dxa"/>
          </w:tcPr>
          <w:p w14:paraId="2BC0BE01" w14:textId="306AC6B1" w:rsidR="00B125BD" w:rsidRDefault="00DF4C71" w:rsidP="00CD7F99">
            <w:pPr>
              <w:pStyle w:val="Tabletext"/>
              <w:spacing w:before="0"/>
              <w:jc w:val="center"/>
            </w:pPr>
            <w:r>
              <w:t>5</w:t>
            </w:r>
            <w:r w:rsidR="00B125BD" w:rsidRPr="00205E12">
              <w:t xml:space="preserve"> mins</w:t>
            </w:r>
          </w:p>
        </w:tc>
        <w:tc>
          <w:tcPr>
            <w:tcW w:w="6967" w:type="dxa"/>
          </w:tcPr>
          <w:p w14:paraId="1C45E3F6" w14:textId="6966AAF1" w:rsidR="00B125BD" w:rsidRPr="00A85644" w:rsidRDefault="00E04F16" w:rsidP="00CD7F99">
            <w:pPr>
              <w:pStyle w:val="Tabletextbullet"/>
              <w:numPr>
                <w:ilvl w:val="0"/>
                <w:numId w:val="0"/>
              </w:numPr>
              <w:spacing w:before="0"/>
            </w:pPr>
            <w:r>
              <w:t xml:space="preserve">(Students complete </w:t>
            </w:r>
            <w:r w:rsidR="00A6091A">
              <w:t xml:space="preserve">the </w:t>
            </w:r>
            <w:r>
              <w:t>exit ticket</w:t>
            </w:r>
            <w:r w:rsidR="00A6091A">
              <w:t>.</w:t>
            </w:r>
            <w:r>
              <w:t>)</w:t>
            </w:r>
          </w:p>
        </w:tc>
        <w:tc>
          <w:tcPr>
            <w:tcW w:w="1578" w:type="dxa"/>
          </w:tcPr>
          <w:p w14:paraId="404725AA" w14:textId="77DC7E29" w:rsidR="00B125BD" w:rsidRPr="00205E12" w:rsidRDefault="009A0B11" w:rsidP="00CD7F99">
            <w:pPr>
              <w:pStyle w:val="Tabletext"/>
              <w:spacing w:before="0"/>
              <w:jc w:val="center"/>
            </w:pPr>
            <w:r>
              <w:t>Exit Ticket</w:t>
            </w:r>
          </w:p>
        </w:tc>
      </w:tr>
    </w:tbl>
    <w:p w14:paraId="7A443527" w14:textId="06D3DC2C" w:rsidR="005F5393" w:rsidRPr="005F5393" w:rsidRDefault="005F5393" w:rsidP="007B1F0B">
      <w:pPr>
        <w:pStyle w:val="Heading1"/>
        <w:spacing w:after="160"/>
      </w:pPr>
    </w:p>
    <w:sectPr w:rsidR="005F5393" w:rsidRPr="005F5393">
      <w:headerReference w:type="even" r:id="rId15"/>
      <w:headerReference w:type="default" r:id="rId16"/>
      <w:footerReference w:type="even" r:id="rId17"/>
      <w:footerReference w:type="default" r:id="rId18"/>
      <w:headerReference w:type="first" r:id="rId19"/>
      <w:footerReference w:type="first" r:id="rId20"/>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5DAB2B1" w14:textId="77777777" w:rsidR="00D774A8" w:rsidRDefault="00D774A8" w:rsidP="004C62A0">
      <w:pPr>
        <w:spacing w:after="0" w:line="240" w:lineRule="auto"/>
      </w:pPr>
      <w:r>
        <w:separator/>
      </w:r>
    </w:p>
  </w:endnote>
  <w:endnote w:type="continuationSeparator" w:id="0">
    <w:p w14:paraId="00187237" w14:textId="77777777" w:rsidR="00D774A8" w:rsidRDefault="00D774A8" w:rsidP="004C62A0">
      <w:pPr>
        <w:spacing w:after="0" w:line="240" w:lineRule="auto"/>
      </w:pPr>
      <w:r>
        <w:continuationSeparator/>
      </w:r>
    </w:p>
  </w:endnote>
  <w:endnote w:type="continuationNotice" w:id="1">
    <w:p w14:paraId="3AB8EABB" w14:textId="77777777" w:rsidR="00D774A8" w:rsidRDefault="00D774A8">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Open Sans">
    <w:altName w:val="Open Sans"/>
    <w:charset w:val="00"/>
    <w:family w:val="swiss"/>
    <w:pitch w:val="variable"/>
    <w:sig w:usb0="E00002EF" w:usb1="4000205B" w:usb2="00000028" w:usb3="00000000" w:csb0="0000019F" w:csb1="00000000"/>
  </w:font>
  <w:font w:name="SimSun">
    <w:altName w:val="宋体"/>
    <w:panose1 w:val="02010600030101010101"/>
    <w:charset w:val="86"/>
    <w:family w:val="auto"/>
    <w:pitch w:val="variable"/>
    <w:sig w:usb0="00000203" w:usb1="288F0000" w:usb2="00000016" w:usb3="00000000" w:csb0="0004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AC2A07E" w14:textId="77777777" w:rsidR="00AA2174" w:rsidRDefault="00AA2174">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902C3FA" w14:textId="2D3D8CEA" w:rsidR="00D96D8A" w:rsidRPr="00CD7F99" w:rsidRDefault="00CD7F99" w:rsidP="00CD7F99">
    <w:pPr>
      <w:pStyle w:val="Footer"/>
      <w:jc w:val="center"/>
      <w:rPr>
        <w:rFonts w:cstheme="minorHAnsi"/>
        <w:sz w:val="20"/>
        <w:szCs w:val="20"/>
      </w:rPr>
    </w:pPr>
    <w:r w:rsidRPr="00F53166">
      <w:rPr>
        <w:rFonts w:cstheme="minorHAnsi"/>
        <w:color w:val="464646"/>
        <w:sz w:val="20"/>
        <w:szCs w:val="20"/>
        <w:shd w:val="clear" w:color="auto" w:fill="FFFFFF"/>
      </w:rPr>
      <w:fldChar w:fldCharType="begin"/>
    </w:r>
    <w:r w:rsidRPr="00F53166">
      <w:rPr>
        <w:rFonts w:cstheme="minorHAnsi"/>
        <w:color w:val="464646"/>
        <w:sz w:val="20"/>
        <w:szCs w:val="20"/>
        <w:shd w:val="clear" w:color="auto" w:fill="FFFFFF"/>
      </w:rPr>
      <w:instrText xml:space="preserve"> PAGE   \* MERGEFORMAT </w:instrText>
    </w:r>
    <w:r w:rsidRPr="00F53166">
      <w:rPr>
        <w:rFonts w:cstheme="minorHAnsi"/>
        <w:color w:val="464646"/>
        <w:sz w:val="20"/>
        <w:szCs w:val="20"/>
        <w:shd w:val="clear" w:color="auto" w:fill="FFFFFF"/>
      </w:rPr>
      <w:fldChar w:fldCharType="separate"/>
    </w:r>
    <w:r>
      <w:rPr>
        <w:rFonts w:cstheme="minorHAnsi"/>
        <w:color w:val="464646"/>
        <w:sz w:val="20"/>
        <w:szCs w:val="20"/>
        <w:shd w:val="clear" w:color="auto" w:fill="FFFFFF"/>
      </w:rPr>
      <w:t>1</w:t>
    </w:r>
    <w:r w:rsidRPr="00F53166">
      <w:rPr>
        <w:rFonts w:cstheme="minorHAnsi"/>
        <w:noProof/>
        <w:color w:val="464646"/>
        <w:sz w:val="20"/>
        <w:szCs w:val="20"/>
        <w:shd w:val="clear" w:color="auto" w:fill="FFFFFF"/>
      </w:rPr>
      <w:fldChar w:fldCharType="end"/>
    </w:r>
    <w:r>
      <w:rPr>
        <w:rFonts w:cstheme="minorHAnsi"/>
        <w:noProof/>
        <w:color w:val="464646"/>
        <w:sz w:val="20"/>
        <w:szCs w:val="20"/>
        <w:shd w:val="clear" w:color="auto" w:fill="FFFFFF"/>
      </w:rPr>
      <w:t xml:space="preserve">| </w:t>
    </w:r>
    <w:r w:rsidRPr="002D4917">
      <w:rPr>
        <w:rFonts w:cstheme="minorHAnsi"/>
        <w:color w:val="464646"/>
        <w:sz w:val="20"/>
        <w:szCs w:val="20"/>
        <w:shd w:val="clear" w:color="auto" w:fill="FFFFFF"/>
      </w:rPr>
      <w:t>This work is licensed under a </w:t>
    </w:r>
    <w:hyperlink r:id="rId1" w:history="1">
      <w:r w:rsidRPr="008C5F02">
        <w:rPr>
          <w:rStyle w:val="Hyperlink"/>
          <w:rFonts w:cstheme="minorHAnsi"/>
          <w:color w:val="0070C0"/>
          <w:shd w:val="clear" w:color="auto" w:fill="FFFFFF"/>
        </w:rPr>
        <w:t>Creative Commons Attribution-Noncommercial-Share Alike 4.0 International License</w:t>
      </w:r>
    </w:hyperlink>
    <w:r w:rsidRPr="008C5F02">
      <w:rPr>
        <w:rFonts w:cstheme="minorHAnsi"/>
        <w:color w:val="0070C0"/>
        <w:sz w:val="20"/>
        <w:szCs w:val="20"/>
        <w:shd w:val="clear" w:color="auto" w:fill="FFFFFF"/>
      </w:rPr>
      <w:t>.</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3B08F8F" w14:textId="77777777" w:rsidR="00AA2174" w:rsidRDefault="00AA2174">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9789B46" w14:textId="77777777" w:rsidR="00D774A8" w:rsidRDefault="00D774A8" w:rsidP="004C62A0">
      <w:pPr>
        <w:spacing w:after="0" w:line="240" w:lineRule="auto"/>
      </w:pPr>
      <w:r>
        <w:separator/>
      </w:r>
    </w:p>
  </w:footnote>
  <w:footnote w:type="continuationSeparator" w:id="0">
    <w:p w14:paraId="24CB22B6" w14:textId="77777777" w:rsidR="00D774A8" w:rsidRDefault="00D774A8" w:rsidP="004C62A0">
      <w:pPr>
        <w:spacing w:after="0" w:line="240" w:lineRule="auto"/>
      </w:pPr>
      <w:r>
        <w:continuationSeparator/>
      </w:r>
    </w:p>
  </w:footnote>
  <w:footnote w:type="continuationNotice" w:id="1">
    <w:p w14:paraId="2427DE02" w14:textId="77777777" w:rsidR="00D774A8" w:rsidRDefault="00D774A8">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BB566B7" w14:textId="77777777" w:rsidR="00AA2174" w:rsidRDefault="00AA2174">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692E761" w14:textId="77777777" w:rsidR="00A46755" w:rsidRDefault="00A46755" w:rsidP="00A46755">
    <w:pPr>
      <w:pStyle w:val="Header"/>
      <w:spacing w:after="120"/>
    </w:pPr>
    <w:r>
      <w:rPr>
        <w:noProof/>
      </w:rPr>
      <w:drawing>
        <wp:inline distT="0" distB="0" distL="0" distR="0" wp14:anchorId="2CC36741" wp14:editId="5F5CFB7B">
          <wp:extent cx="790575" cy="408464"/>
          <wp:effectExtent l="0" t="0" r="0" b="0"/>
          <wp:docPr id="36" name="Picture 36" descr="Texas Education Agency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Texas Education Agency logo"/>
                  <pic:cNvPicPr/>
                </pic:nvPicPr>
                <pic:blipFill>
                  <a:blip r:embed="rId1">
                    <a:extLst>
                      <a:ext uri="{28A0092B-C50C-407E-A947-70E740481C1C}">
                        <a14:useLocalDpi xmlns:a14="http://schemas.microsoft.com/office/drawing/2010/main" val="0"/>
                      </a:ext>
                    </a:extLst>
                  </a:blip>
                  <a:stretch>
                    <a:fillRect/>
                  </a:stretch>
                </pic:blipFill>
                <pic:spPr>
                  <a:xfrm>
                    <a:off x="0" y="0"/>
                    <a:ext cx="805006" cy="415920"/>
                  </a:xfrm>
                  <a:prstGeom prst="rect">
                    <a:avLst/>
                  </a:prstGeom>
                </pic:spPr>
              </pic:pic>
            </a:graphicData>
          </a:graphic>
        </wp:inline>
      </w:drawing>
    </w:r>
  </w:p>
  <w:p w14:paraId="7AC7B0C3" w14:textId="743C090C" w:rsidR="004C62A0" w:rsidRDefault="004C62A0" w:rsidP="00124F3D">
    <w:pPr>
      <w:pStyle w:val="Header"/>
      <w:spacing w:after="120"/>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33C6FA8" w14:textId="77777777" w:rsidR="00AA2174" w:rsidRDefault="00AA2174">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6EC365C"/>
    <w:multiLevelType w:val="hybridMultilevel"/>
    <w:tmpl w:val="691CCE4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BB54AF1"/>
    <w:multiLevelType w:val="hybridMultilevel"/>
    <w:tmpl w:val="85BA9F0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 w15:restartNumberingAfterBreak="0">
    <w:nsid w:val="0F97418C"/>
    <w:multiLevelType w:val="hybridMultilevel"/>
    <w:tmpl w:val="B2564522"/>
    <w:lvl w:ilvl="0" w:tplc="6A98D656">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11E067CF"/>
    <w:multiLevelType w:val="hybridMultilevel"/>
    <w:tmpl w:val="2D86C894"/>
    <w:lvl w:ilvl="0" w:tplc="88ACD710">
      <w:start w:val="1"/>
      <w:numFmt w:val="bullet"/>
      <w:pStyle w:val="Tabletextbullet"/>
      <w:lvlText w:val="•"/>
      <w:lvlJc w:val="left"/>
      <w:pPr>
        <w:ind w:left="432" w:hanging="288"/>
      </w:pPr>
      <w:rPr>
        <w:rFonts w:ascii="Calibri" w:hAnsi="Calibri" w:hint="default"/>
        <w:color w:val="auto"/>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8C02E22"/>
    <w:multiLevelType w:val="hybridMultilevel"/>
    <w:tmpl w:val="29DEA26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5" w15:restartNumberingAfterBreak="0">
    <w:nsid w:val="1AED2DCC"/>
    <w:multiLevelType w:val="hybridMultilevel"/>
    <w:tmpl w:val="5858911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1B375307"/>
    <w:multiLevelType w:val="hybridMultilevel"/>
    <w:tmpl w:val="150237E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1CAD5257"/>
    <w:multiLevelType w:val="hybridMultilevel"/>
    <w:tmpl w:val="22E87A08"/>
    <w:lvl w:ilvl="0" w:tplc="F43A1258">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1F540675"/>
    <w:multiLevelType w:val="hybridMultilevel"/>
    <w:tmpl w:val="C3F4F2A2"/>
    <w:lvl w:ilvl="0" w:tplc="04090001">
      <w:start w:val="1"/>
      <w:numFmt w:val="bullet"/>
      <w:lvlText w:val=""/>
      <w:lvlJc w:val="left"/>
      <w:pPr>
        <w:ind w:left="864" w:hanging="360"/>
      </w:pPr>
      <w:rPr>
        <w:rFonts w:ascii="Symbol" w:hAnsi="Symbol" w:hint="default"/>
      </w:rPr>
    </w:lvl>
    <w:lvl w:ilvl="1" w:tplc="04090003" w:tentative="1">
      <w:start w:val="1"/>
      <w:numFmt w:val="bullet"/>
      <w:lvlText w:val="o"/>
      <w:lvlJc w:val="left"/>
      <w:pPr>
        <w:ind w:left="1584" w:hanging="360"/>
      </w:pPr>
      <w:rPr>
        <w:rFonts w:ascii="Courier New" w:hAnsi="Courier New" w:cs="Courier New" w:hint="default"/>
      </w:rPr>
    </w:lvl>
    <w:lvl w:ilvl="2" w:tplc="04090005" w:tentative="1">
      <w:start w:val="1"/>
      <w:numFmt w:val="bullet"/>
      <w:lvlText w:val=""/>
      <w:lvlJc w:val="left"/>
      <w:pPr>
        <w:ind w:left="2304" w:hanging="360"/>
      </w:pPr>
      <w:rPr>
        <w:rFonts w:ascii="Wingdings" w:hAnsi="Wingdings" w:hint="default"/>
      </w:rPr>
    </w:lvl>
    <w:lvl w:ilvl="3" w:tplc="04090001" w:tentative="1">
      <w:start w:val="1"/>
      <w:numFmt w:val="bullet"/>
      <w:lvlText w:val=""/>
      <w:lvlJc w:val="left"/>
      <w:pPr>
        <w:ind w:left="3024" w:hanging="360"/>
      </w:pPr>
      <w:rPr>
        <w:rFonts w:ascii="Symbol" w:hAnsi="Symbol" w:hint="default"/>
      </w:rPr>
    </w:lvl>
    <w:lvl w:ilvl="4" w:tplc="04090003" w:tentative="1">
      <w:start w:val="1"/>
      <w:numFmt w:val="bullet"/>
      <w:lvlText w:val="o"/>
      <w:lvlJc w:val="left"/>
      <w:pPr>
        <w:ind w:left="3744" w:hanging="360"/>
      </w:pPr>
      <w:rPr>
        <w:rFonts w:ascii="Courier New" w:hAnsi="Courier New" w:cs="Courier New" w:hint="default"/>
      </w:rPr>
    </w:lvl>
    <w:lvl w:ilvl="5" w:tplc="04090005" w:tentative="1">
      <w:start w:val="1"/>
      <w:numFmt w:val="bullet"/>
      <w:lvlText w:val=""/>
      <w:lvlJc w:val="left"/>
      <w:pPr>
        <w:ind w:left="4464" w:hanging="360"/>
      </w:pPr>
      <w:rPr>
        <w:rFonts w:ascii="Wingdings" w:hAnsi="Wingdings" w:hint="default"/>
      </w:rPr>
    </w:lvl>
    <w:lvl w:ilvl="6" w:tplc="04090001" w:tentative="1">
      <w:start w:val="1"/>
      <w:numFmt w:val="bullet"/>
      <w:lvlText w:val=""/>
      <w:lvlJc w:val="left"/>
      <w:pPr>
        <w:ind w:left="5184" w:hanging="360"/>
      </w:pPr>
      <w:rPr>
        <w:rFonts w:ascii="Symbol" w:hAnsi="Symbol" w:hint="default"/>
      </w:rPr>
    </w:lvl>
    <w:lvl w:ilvl="7" w:tplc="04090003" w:tentative="1">
      <w:start w:val="1"/>
      <w:numFmt w:val="bullet"/>
      <w:lvlText w:val="o"/>
      <w:lvlJc w:val="left"/>
      <w:pPr>
        <w:ind w:left="5904" w:hanging="360"/>
      </w:pPr>
      <w:rPr>
        <w:rFonts w:ascii="Courier New" w:hAnsi="Courier New" w:cs="Courier New" w:hint="default"/>
      </w:rPr>
    </w:lvl>
    <w:lvl w:ilvl="8" w:tplc="04090005" w:tentative="1">
      <w:start w:val="1"/>
      <w:numFmt w:val="bullet"/>
      <w:lvlText w:val=""/>
      <w:lvlJc w:val="left"/>
      <w:pPr>
        <w:ind w:left="6624" w:hanging="360"/>
      </w:pPr>
      <w:rPr>
        <w:rFonts w:ascii="Wingdings" w:hAnsi="Wingdings" w:hint="default"/>
      </w:rPr>
    </w:lvl>
  </w:abstractNum>
  <w:abstractNum w:abstractNumId="9" w15:restartNumberingAfterBreak="0">
    <w:nsid w:val="21C24C33"/>
    <w:multiLevelType w:val="hybridMultilevel"/>
    <w:tmpl w:val="F4FC087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0" w15:restartNumberingAfterBreak="0">
    <w:nsid w:val="22BC38DE"/>
    <w:multiLevelType w:val="hybridMultilevel"/>
    <w:tmpl w:val="5220FFC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279B105C"/>
    <w:multiLevelType w:val="hybridMultilevel"/>
    <w:tmpl w:val="799E0D20"/>
    <w:lvl w:ilvl="0" w:tplc="E75C6A52">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27B2222A"/>
    <w:multiLevelType w:val="hybridMultilevel"/>
    <w:tmpl w:val="B4FCABD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3" w15:restartNumberingAfterBreak="0">
    <w:nsid w:val="295A202E"/>
    <w:multiLevelType w:val="hybridMultilevel"/>
    <w:tmpl w:val="0E9CCCCA"/>
    <w:lvl w:ilvl="0" w:tplc="0A34AEC2">
      <w:start w:val="1"/>
      <w:numFmt w:val="upperLetter"/>
      <w:pStyle w:val="ListAlphaparens"/>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2B87116C"/>
    <w:multiLevelType w:val="hybridMultilevel"/>
    <w:tmpl w:val="6C9CF5A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2B964CEE"/>
    <w:multiLevelType w:val="hybridMultilevel"/>
    <w:tmpl w:val="F65EFC42"/>
    <w:lvl w:ilvl="0" w:tplc="7780E122">
      <w:start w:val="6"/>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2C5B4865"/>
    <w:multiLevelType w:val="hybridMultilevel"/>
    <w:tmpl w:val="2FC6430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2DEE4B26"/>
    <w:multiLevelType w:val="hybridMultilevel"/>
    <w:tmpl w:val="AEC2FF7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2F464CC8"/>
    <w:multiLevelType w:val="hybridMultilevel"/>
    <w:tmpl w:val="FCE226FE"/>
    <w:lvl w:ilvl="0" w:tplc="6A98D656">
      <w:start w:val="1"/>
      <w:numFmt w:val="decimal"/>
      <w:lvlText w:val="%1."/>
      <w:lvlJc w:val="left"/>
      <w:pPr>
        <w:ind w:left="864" w:hanging="360"/>
      </w:pPr>
      <w:rPr>
        <w:rFonts w:hint="default"/>
      </w:rPr>
    </w:lvl>
    <w:lvl w:ilvl="1" w:tplc="04090019">
      <w:start w:val="1"/>
      <w:numFmt w:val="lowerLetter"/>
      <w:lvlText w:val="%2."/>
      <w:lvlJc w:val="left"/>
      <w:pPr>
        <w:ind w:left="1584" w:hanging="360"/>
      </w:pPr>
    </w:lvl>
    <w:lvl w:ilvl="2" w:tplc="0409001B" w:tentative="1">
      <w:start w:val="1"/>
      <w:numFmt w:val="lowerRoman"/>
      <w:lvlText w:val="%3."/>
      <w:lvlJc w:val="right"/>
      <w:pPr>
        <w:ind w:left="2304" w:hanging="180"/>
      </w:pPr>
    </w:lvl>
    <w:lvl w:ilvl="3" w:tplc="0409000F" w:tentative="1">
      <w:start w:val="1"/>
      <w:numFmt w:val="decimal"/>
      <w:lvlText w:val="%4."/>
      <w:lvlJc w:val="left"/>
      <w:pPr>
        <w:ind w:left="3024" w:hanging="360"/>
      </w:pPr>
    </w:lvl>
    <w:lvl w:ilvl="4" w:tplc="04090019" w:tentative="1">
      <w:start w:val="1"/>
      <w:numFmt w:val="lowerLetter"/>
      <w:lvlText w:val="%5."/>
      <w:lvlJc w:val="left"/>
      <w:pPr>
        <w:ind w:left="3744" w:hanging="360"/>
      </w:pPr>
    </w:lvl>
    <w:lvl w:ilvl="5" w:tplc="0409001B" w:tentative="1">
      <w:start w:val="1"/>
      <w:numFmt w:val="lowerRoman"/>
      <w:lvlText w:val="%6."/>
      <w:lvlJc w:val="right"/>
      <w:pPr>
        <w:ind w:left="4464" w:hanging="180"/>
      </w:pPr>
    </w:lvl>
    <w:lvl w:ilvl="6" w:tplc="0409000F" w:tentative="1">
      <w:start w:val="1"/>
      <w:numFmt w:val="decimal"/>
      <w:lvlText w:val="%7."/>
      <w:lvlJc w:val="left"/>
      <w:pPr>
        <w:ind w:left="5184" w:hanging="360"/>
      </w:pPr>
    </w:lvl>
    <w:lvl w:ilvl="7" w:tplc="04090019" w:tentative="1">
      <w:start w:val="1"/>
      <w:numFmt w:val="lowerLetter"/>
      <w:lvlText w:val="%8."/>
      <w:lvlJc w:val="left"/>
      <w:pPr>
        <w:ind w:left="5904" w:hanging="360"/>
      </w:pPr>
    </w:lvl>
    <w:lvl w:ilvl="8" w:tplc="0409001B" w:tentative="1">
      <w:start w:val="1"/>
      <w:numFmt w:val="lowerRoman"/>
      <w:lvlText w:val="%9."/>
      <w:lvlJc w:val="right"/>
      <w:pPr>
        <w:ind w:left="6624" w:hanging="180"/>
      </w:pPr>
    </w:lvl>
  </w:abstractNum>
  <w:abstractNum w:abstractNumId="19" w15:restartNumberingAfterBreak="0">
    <w:nsid w:val="339C319E"/>
    <w:multiLevelType w:val="hybridMultilevel"/>
    <w:tmpl w:val="8DB6109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0" w15:restartNumberingAfterBreak="0">
    <w:nsid w:val="37BA14DC"/>
    <w:multiLevelType w:val="hybridMultilevel"/>
    <w:tmpl w:val="B1BCFFC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38FB42B2"/>
    <w:multiLevelType w:val="hybridMultilevel"/>
    <w:tmpl w:val="CC8001FC"/>
    <w:lvl w:ilvl="0" w:tplc="6A98D656">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3BC81713"/>
    <w:multiLevelType w:val="hybridMultilevel"/>
    <w:tmpl w:val="AEA8177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3" w15:restartNumberingAfterBreak="0">
    <w:nsid w:val="3E0D4232"/>
    <w:multiLevelType w:val="hybridMultilevel"/>
    <w:tmpl w:val="EDE2B3C8"/>
    <w:lvl w:ilvl="0" w:tplc="C03EA606">
      <w:start w:val="2"/>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43846021"/>
    <w:multiLevelType w:val="hybridMultilevel"/>
    <w:tmpl w:val="15188B26"/>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43E9030A"/>
    <w:multiLevelType w:val="hybridMultilevel"/>
    <w:tmpl w:val="8194926C"/>
    <w:lvl w:ilvl="0" w:tplc="C3F04146">
      <w:start w:val="5"/>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480815B0"/>
    <w:multiLevelType w:val="hybridMultilevel"/>
    <w:tmpl w:val="4C46811C"/>
    <w:lvl w:ilvl="0" w:tplc="48960A9E">
      <w:start w:val="3"/>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4984238E"/>
    <w:multiLevelType w:val="hybridMultilevel"/>
    <w:tmpl w:val="B688291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4C3F6243"/>
    <w:multiLevelType w:val="hybridMultilevel"/>
    <w:tmpl w:val="D67CF6C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4D3E0FE4"/>
    <w:multiLevelType w:val="hybridMultilevel"/>
    <w:tmpl w:val="EF7895B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4DC12F1D"/>
    <w:multiLevelType w:val="hybridMultilevel"/>
    <w:tmpl w:val="2AB481A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1" w15:restartNumberingAfterBreak="0">
    <w:nsid w:val="531D3FFC"/>
    <w:multiLevelType w:val="hybridMultilevel"/>
    <w:tmpl w:val="CDC45B7E"/>
    <w:lvl w:ilvl="0" w:tplc="2E74A6C6">
      <w:start w:val="4"/>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15:restartNumberingAfterBreak="0">
    <w:nsid w:val="53D0289A"/>
    <w:multiLevelType w:val="hybridMultilevel"/>
    <w:tmpl w:val="CBF0555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15:restartNumberingAfterBreak="0">
    <w:nsid w:val="594501A8"/>
    <w:multiLevelType w:val="hybridMultilevel"/>
    <w:tmpl w:val="56265234"/>
    <w:lvl w:ilvl="0" w:tplc="0409000F">
      <w:start w:val="1"/>
      <w:numFmt w:val="decimal"/>
      <w:lvlText w:val="%1."/>
      <w:lvlJc w:val="left"/>
      <w:pPr>
        <w:ind w:left="864" w:hanging="360"/>
      </w:pPr>
      <w:rPr>
        <w:rFonts w:hint="default"/>
      </w:rPr>
    </w:lvl>
    <w:lvl w:ilvl="1" w:tplc="04090003" w:tentative="1">
      <w:start w:val="1"/>
      <w:numFmt w:val="bullet"/>
      <w:lvlText w:val="o"/>
      <w:lvlJc w:val="left"/>
      <w:pPr>
        <w:ind w:left="1584" w:hanging="360"/>
      </w:pPr>
      <w:rPr>
        <w:rFonts w:ascii="Courier New" w:hAnsi="Courier New" w:cs="Courier New" w:hint="default"/>
      </w:rPr>
    </w:lvl>
    <w:lvl w:ilvl="2" w:tplc="04090005" w:tentative="1">
      <w:start w:val="1"/>
      <w:numFmt w:val="bullet"/>
      <w:lvlText w:val=""/>
      <w:lvlJc w:val="left"/>
      <w:pPr>
        <w:ind w:left="2304" w:hanging="360"/>
      </w:pPr>
      <w:rPr>
        <w:rFonts w:ascii="Wingdings" w:hAnsi="Wingdings" w:hint="default"/>
      </w:rPr>
    </w:lvl>
    <w:lvl w:ilvl="3" w:tplc="04090001" w:tentative="1">
      <w:start w:val="1"/>
      <w:numFmt w:val="bullet"/>
      <w:lvlText w:val=""/>
      <w:lvlJc w:val="left"/>
      <w:pPr>
        <w:ind w:left="3024" w:hanging="360"/>
      </w:pPr>
      <w:rPr>
        <w:rFonts w:ascii="Symbol" w:hAnsi="Symbol" w:hint="default"/>
      </w:rPr>
    </w:lvl>
    <w:lvl w:ilvl="4" w:tplc="04090003" w:tentative="1">
      <w:start w:val="1"/>
      <w:numFmt w:val="bullet"/>
      <w:lvlText w:val="o"/>
      <w:lvlJc w:val="left"/>
      <w:pPr>
        <w:ind w:left="3744" w:hanging="360"/>
      </w:pPr>
      <w:rPr>
        <w:rFonts w:ascii="Courier New" w:hAnsi="Courier New" w:cs="Courier New" w:hint="default"/>
      </w:rPr>
    </w:lvl>
    <w:lvl w:ilvl="5" w:tplc="04090005" w:tentative="1">
      <w:start w:val="1"/>
      <w:numFmt w:val="bullet"/>
      <w:lvlText w:val=""/>
      <w:lvlJc w:val="left"/>
      <w:pPr>
        <w:ind w:left="4464" w:hanging="360"/>
      </w:pPr>
      <w:rPr>
        <w:rFonts w:ascii="Wingdings" w:hAnsi="Wingdings" w:hint="default"/>
      </w:rPr>
    </w:lvl>
    <w:lvl w:ilvl="6" w:tplc="04090001" w:tentative="1">
      <w:start w:val="1"/>
      <w:numFmt w:val="bullet"/>
      <w:lvlText w:val=""/>
      <w:lvlJc w:val="left"/>
      <w:pPr>
        <w:ind w:left="5184" w:hanging="360"/>
      </w:pPr>
      <w:rPr>
        <w:rFonts w:ascii="Symbol" w:hAnsi="Symbol" w:hint="default"/>
      </w:rPr>
    </w:lvl>
    <w:lvl w:ilvl="7" w:tplc="04090003" w:tentative="1">
      <w:start w:val="1"/>
      <w:numFmt w:val="bullet"/>
      <w:lvlText w:val="o"/>
      <w:lvlJc w:val="left"/>
      <w:pPr>
        <w:ind w:left="5904" w:hanging="360"/>
      </w:pPr>
      <w:rPr>
        <w:rFonts w:ascii="Courier New" w:hAnsi="Courier New" w:cs="Courier New" w:hint="default"/>
      </w:rPr>
    </w:lvl>
    <w:lvl w:ilvl="8" w:tplc="04090005" w:tentative="1">
      <w:start w:val="1"/>
      <w:numFmt w:val="bullet"/>
      <w:lvlText w:val=""/>
      <w:lvlJc w:val="left"/>
      <w:pPr>
        <w:ind w:left="6624" w:hanging="360"/>
      </w:pPr>
      <w:rPr>
        <w:rFonts w:ascii="Wingdings" w:hAnsi="Wingdings" w:hint="default"/>
      </w:rPr>
    </w:lvl>
  </w:abstractNum>
  <w:abstractNum w:abstractNumId="34" w15:restartNumberingAfterBreak="0">
    <w:nsid w:val="5D000651"/>
    <w:multiLevelType w:val="hybridMultilevel"/>
    <w:tmpl w:val="E89A14D6"/>
    <w:lvl w:ilvl="0" w:tplc="04090001">
      <w:start w:val="1"/>
      <w:numFmt w:val="bullet"/>
      <w:lvlText w:val=""/>
      <w:lvlJc w:val="left"/>
      <w:pPr>
        <w:ind w:left="864" w:hanging="360"/>
      </w:pPr>
      <w:rPr>
        <w:rFonts w:ascii="Symbol" w:hAnsi="Symbol" w:hint="default"/>
      </w:rPr>
    </w:lvl>
    <w:lvl w:ilvl="1" w:tplc="04090003" w:tentative="1">
      <w:start w:val="1"/>
      <w:numFmt w:val="bullet"/>
      <w:lvlText w:val="o"/>
      <w:lvlJc w:val="left"/>
      <w:pPr>
        <w:ind w:left="1584" w:hanging="360"/>
      </w:pPr>
      <w:rPr>
        <w:rFonts w:ascii="Courier New" w:hAnsi="Courier New" w:cs="Courier New" w:hint="default"/>
      </w:rPr>
    </w:lvl>
    <w:lvl w:ilvl="2" w:tplc="04090005" w:tentative="1">
      <w:start w:val="1"/>
      <w:numFmt w:val="bullet"/>
      <w:lvlText w:val=""/>
      <w:lvlJc w:val="left"/>
      <w:pPr>
        <w:ind w:left="2304" w:hanging="360"/>
      </w:pPr>
      <w:rPr>
        <w:rFonts w:ascii="Wingdings" w:hAnsi="Wingdings" w:hint="default"/>
      </w:rPr>
    </w:lvl>
    <w:lvl w:ilvl="3" w:tplc="04090001" w:tentative="1">
      <w:start w:val="1"/>
      <w:numFmt w:val="bullet"/>
      <w:lvlText w:val=""/>
      <w:lvlJc w:val="left"/>
      <w:pPr>
        <w:ind w:left="3024" w:hanging="360"/>
      </w:pPr>
      <w:rPr>
        <w:rFonts w:ascii="Symbol" w:hAnsi="Symbol" w:hint="default"/>
      </w:rPr>
    </w:lvl>
    <w:lvl w:ilvl="4" w:tplc="04090003" w:tentative="1">
      <w:start w:val="1"/>
      <w:numFmt w:val="bullet"/>
      <w:lvlText w:val="o"/>
      <w:lvlJc w:val="left"/>
      <w:pPr>
        <w:ind w:left="3744" w:hanging="360"/>
      </w:pPr>
      <w:rPr>
        <w:rFonts w:ascii="Courier New" w:hAnsi="Courier New" w:cs="Courier New" w:hint="default"/>
      </w:rPr>
    </w:lvl>
    <w:lvl w:ilvl="5" w:tplc="04090005" w:tentative="1">
      <w:start w:val="1"/>
      <w:numFmt w:val="bullet"/>
      <w:lvlText w:val=""/>
      <w:lvlJc w:val="left"/>
      <w:pPr>
        <w:ind w:left="4464" w:hanging="360"/>
      </w:pPr>
      <w:rPr>
        <w:rFonts w:ascii="Wingdings" w:hAnsi="Wingdings" w:hint="default"/>
      </w:rPr>
    </w:lvl>
    <w:lvl w:ilvl="6" w:tplc="04090001" w:tentative="1">
      <w:start w:val="1"/>
      <w:numFmt w:val="bullet"/>
      <w:lvlText w:val=""/>
      <w:lvlJc w:val="left"/>
      <w:pPr>
        <w:ind w:left="5184" w:hanging="360"/>
      </w:pPr>
      <w:rPr>
        <w:rFonts w:ascii="Symbol" w:hAnsi="Symbol" w:hint="default"/>
      </w:rPr>
    </w:lvl>
    <w:lvl w:ilvl="7" w:tplc="04090003" w:tentative="1">
      <w:start w:val="1"/>
      <w:numFmt w:val="bullet"/>
      <w:lvlText w:val="o"/>
      <w:lvlJc w:val="left"/>
      <w:pPr>
        <w:ind w:left="5904" w:hanging="360"/>
      </w:pPr>
      <w:rPr>
        <w:rFonts w:ascii="Courier New" w:hAnsi="Courier New" w:cs="Courier New" w:hint="default"/>
      </w:rPr>
    </w:lvl>
    <w:lvl w:ilvl="8" w:tplc="04090005" w:tentative="1">
      <w:start w:val="1"/>
      <w:numFmt w:val="bullet"/>
      <w:lvlText w:val=""/>
      <w:lvlJc w:val="left"/>
      <w:pPr>
        <w:ind w:left="6624" w:hanging="360"/>
      </w:pPr>
      <w:rPr>
        <w:rFonts w:ascii="Wingdings" w:hAnsi="Wingdings" w:hint="default"/>
      </w:rPr>
    </w:lvl>
  </w:abstractNum>
  <w:abstractNum w:abstractNumId="35" w15:restartNumberingAfterBreak="0">
    <w:nsid w:val="5D3F01D1"/>
    <w:multiLevelType w:val="hybridMultilevel"/>
    <w:tmpl w:val="B9B4A22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6" w15:restartNumberingAfterBreak="0">
    <w:nsid w:val="6A1C75F5"/>
    <w:multiLevelType w:val="hybridMultilevel"/>
    <w:tmpl w:val="FCE226FE"/>
    <w:lvl w:ilvl="0" w:tplc="6A98D656">
      <w:start w:val="1"/>
      <w:numFmt w:val="decimal"/>
      <w:lvlText w:val="%1."/>
      <w:lvlJc w:val="left"/>
      <w:pPr>
        <w:ind w:left="864" w:hanging="360"/>
      </w:pPr>
      <w:rPr>
        <w:rFonts w:hint="default"/>
      </w:rPr>
    </w:lvl>
    <w:lvl w:ilvl="1" w:tplc="04090019" w:tentative="1">
      <w:start w:val="1"/>
      <w:numFmt w:val="lowerLetter"/>
      <w:lvlText w:val="%2."/>
      <w:lvlJc w:val="left"/>
      <w:pPr>
        <w:ind w:left="1584" w:hanging="360"/>
      </w:pPr>
    </w:lvl>
    <w:lvl w:ilvl="2" w:tplc="0409001B" w:tentative="1">
      <w:start w:val="1"/>
      <w:numFmt w:val="lowerRoman"/>
      <w:lvlText w:val="%3."/>
      <w:lvlJc w:val="right"/>
      <w:pPr>
        <w:ind w:left="2304" w:hanging="180"/>
      </w:pPr>
    </w:lvl>
    <w:lvl w:ilvl="3" w:tplc="0409000F" w:tentative="1">
      <w:start w:val="1"/>
      <w:numFmt w:val="decimal"/>
      <w:lvlText w:val="%4."/>
      <w:lvlJc w:val="left"/>
      <w:pPr>
        <w:ind w:left="3024" w:hanging="360"/>
      </w:pPr>
    </w:lvl>
    <w:lvl w:ilvl="4" w:tplc="04090019" w:tentative="1">
      <w:start w:val="1"/>
      <w:numFmt w:val="lowerLetter"/>
      <w:lvlText w:val="%5."/>
      <w:lvlJc w:val="left"/>
      <w:pPr>
        <w:ind w:left="3744" w:hanging="360"/>
      </w:pPr>
    </w:lvl>
    <w:lvl w:ilvl="5" w:tplc="0409001B" w:tentative="1">
      <w:start w:val="1"/>
      <w:numFmt w:val="lowerRoman"/>
      <w:lvlText w:val="%6."/>
      <w:lvlJc w:val="right"/>
      <w:pPr>
        <w:ind w:left="4464" w:hanging="180"/>
      </w:pPr>
    </w:lvl>
    <w:lvl w:ilvl="6" w:tplc="0409000F" w:tentative="1">
      <w:start w:val="1"/>
      <w:numFmt w:val="decimal"/>
      <w:lvlText w:val="%7."/>
      <w:lvlJc w:val="left"/>
      <w:pPr>
        <w:ind w:left="5184" w:hanging="360"/>
      </w:pPr>
    </w:lvl>
    <w:lvl w:ilvl="7" w:tplc="04090019" w:tentative="1">
      <w:start w:val="1"/>
      <w:numFmt w:val="lowerLetter"/>
      <w:lvlText w:val="%8."/>
      <w:lvlJc w:val="left"/>
      <w:pPr>
        <w:ind w:left="5904" w:hanging="360"/>
      </w:pPr>
    </w:lvl>
    <w:lvl w:ilvl="8" w:tplc="0409001B" w:tentative="1">
      <w:start w:val="1"/>
      <w:numFmt w:val="lowerRoman"/>
      <w:lvlText w:val="%9."/>
      <w:lvlJc w:val="right"/>
      <w:pPr>
        <w:ind w:left="6624" w:hanging="180"/>
      </w:pPr>
    </w:lvl>
  </w:abstractNum>
  <w:abstractNum w:abstractNumId="37" w15:restartNumberingAfterBreak="0">
    <w:nsid w:val="753F364F"/>
    <w:multiLevelType w:val="hybridMultilevel"/>
    <w:tmpl w:val="E9564C30"/>
    <w:lvl w:ilvl="0" w:tplc="C03EA606">
      <w:start w:val="2"/>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8" w15:restartNumberingAfterBreak="0">
    <w:nsid w:val="756D16DE"/>
    <w:multiLevelType w:val="hybridMultilevel"/>
    <w:tmpl w:val="E58EFBE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9" w15:restartNumberingAfterBreak="0">
    <w:nsid w:val="79092D9B"/>
    <w:multiLevelType w:val="hybridMultilevel"/>
    <w:tmpl w:val="9BE2AB8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0" w15:restartNumberingAfterBreak="0">
    <w:nsid w:val="7C38332C"/>
    <w:multiLevelType w:val="hybridMultilevel"/>
    <w:tmpl w:val="D37CF136"/>
    <w:lvl w:ilvl="0" w:tplc="C3F04146">
      <w:start w:val="5"/>
      <w:numFmt w:val="upperLetter"/>
      <w:lvlText w:val="(%1)"/>
      <w:lvlJc w:val="left"/>
      <w:pPr>
        <w:ind w:left="864" w:hanging="360"/>
      </w:pPr>
      <w:rPr>
        <w:rFonts w:hint="default"/>
      </w:rPr>
    </w:lvl>
    <w:lvl w:ilvl="1" w:tplc="04090003" w:tentative="1">
      <w:start w:val="1"/>
      <w:numFmt w:val="bullet"/>
      <w:lvlText w:val="o"/>
      <w:lvlJc w:val="left"/>
      <w:pPr>
        <w:ind w:left="1584" w:hanging="360"/>
      </w:pPr>
      <w:rPr>
        <w:rFonts w:ascii="Courier New" w:hAnsi="Courier New" w:cs="Courier New" w:hint="default"/>
      </w:rPr>
    </w:lvl>
    <w:lvl w:ilvl="2" w:tplc="04090005" w:tentative="1">
      <w:start w:val="1"/>
      <w:numFmt w:val="bullet"/>
      <w:lvlText w:val=""/>
      <w:lvlJc w:val="left"/>
      <w:pPr>
        <w:ind w:left="2304" w:hanging="360"/>
      </w:pPr>
      <w:rPr>
        <w:rFonts w:ascii="Wingdings" w:hAnsi="Wingdings" w:hint="default"/>
      </w:rPr>
    </w:lvl>
    <w:lvl w:ilvl="3" w:tplc="04090001" w:tentative="1">
      <w:start w:val="1"/>
      <w:numFmt w:val="bullet"/>
      <w:lvlText w:val=""/>
      <w:lvlJc w:val="left"/>
      <w:pPr>
        <w:ind w:left="3024" w:hanging="360"/>
      </w:pPr>
      <w:rPr>
        <w:rFonts w:ascii="Symbol" w:hAnsi="Symbol" w:hint="default"/>
      </w:rPr>
    </w:lvl>
    <w:lvl w:ilvl="4" w:tplc="04090003" w:tentative="1">
      <w:start w:val="1"/>
      <w:numFmt w:val="bullet"/>
      <w:lvlText w:val="o"/>
      <w:lvlJc w:val="left"/>
      <w:pPr>
        <w:ind w:left="3744" w:hanging="360"/>
      </w:pPr>
      <w:rPr>
        <w:rFonts w:ascii="Courier New" w:hAnsi="Courier New" w:cs="Courier New" w:hint="default"/>
      </w:rPr>
    </w:lvl>
    <w:lvl w:ilvl="5" w:tplc="04090005" w:tentative="1">
      <w:start w:val="1"/>
      <w:numFmt w:val="bullet"/>
      <w:lvlText w:val=""/>
      <w:lvlJc w:val="left"/>
      <w:pPr>
        <w:ind w:left="4464" w:hanging="360"/>
      </w:pPr>
      <w:rPr>
        <w:rFonts w:ascii="Wingdings" w:hAnsi="Wingdings" w:hint="default"/>
      </w:rPr>
    </w:lvl>
    <w:lvl w:ilvl="6" w:tplc="04090001" w:tentative="1">
      <w:start w:val="1"/>
      <w:numFmt w:val="bullet"/>
      <w:lvlText w:val=""/>
      <w:lvlJc w:val="left"/>
      <w:pPr>
        <w:ind w:left="5184" w:hanging="360"/>
      </w:pPr>
      <w:rPr>
        <w:rFonts w:ascii="Symbol" w:hAnsi="Symbol" w:hint="default"/>
      </w:rPr>
    </w:lvl>
    <w:lvl w:ilvl="7" w:tplc="04090003" w:tentative="1">
      <w:start w:val="1"/>
      <w:numFmt w:val="bullet"/>
      <w:lvlText w:val="o"/>
      <w:lvlJc w:val="left"/>
      <w:pPr>
        <w:ind w:left="5904" w:hanging="360"/>
      </w:pPr>
      <w:rPr>
        <w:rFonts w:ascii="Courier New" w:hAnsi="Courier New" w:cs="Courier New" w:hint="default"/>
      </w:rPr>
    </w:lvl>
    <w:lvl w:ilvl="8" w:tplc="04090005" w:tentative="1">
      <w:start w:val="1"/>
      <w:numFmt w:val="bullet"/>
      <w:lvlText w:val=""/>
      <w:lvlJc w:val="left"/>
      <w:pPr>
        <w:ind w:left="6624" w:hanging="360"/>
      </w:pPr>
      <w:rPr>
        <w:rFonts w:ascii="Wingdings" w:hAnsi="Wingdings" w:hint="default"/>
      </w:rPr>
    </w:lvl>
  </w:abstractNum>
  <w:num w:numId="1" w16cid:durableId="520702087">
    <w:abstractNumId w:val="3"/>
  </w:num>
  <w:num w:numId="2" w16cid:durableId="1625110934">
    <w:abstractNumId w:val="13"/>
  </w:num>
  <w:num w:numId="3" w16cid:durableId="141123482">
    <w:abstractNumId w:val="8"/>
  </w:num>
  <w:num w:numId="4" w16cid:durableId="766191163">
    <w:abstractNumId w:val="39"/>
  </w:num>
  <w:num w:numId="5" w16cid:durableId="2004507258">
    <w:abstractNumId w:val="20"/>
  </w:num>
  <w:num w:numId="6" w16cid:durableId="231350792">
    <w:abstractNumId w:val="28"/>
  </w:num>
  <w:num w:numId="7" w16cid:durableId="1994139685">
    <w:abstractNumId w:val="6"/>
  </w:num>
  <w:num w:numId="8" w16cid:durableId="1169364225">
    <w:abstractNumId w:val="16"/>
  </w:num>
  <w:num w:numId="9" w16cid:durableId="2088305660">
    <w:abstractNumId w:val="23"/>
  </w:num>
  <w:num w:numId="10" w16cid:durableId="573584483">
    <w:abstractNumId w:val="37"/>
  </w:num>
  <w:num w:numId="11" w16cid:durableId="332495358">
    <w:abstractNumId w:val="26"/>
  </w:num>
  <w:num w:numId="12" w16cid:durableId="757214165">
    <w:abstractNumId w:val="15"/>
  </w:num>
  <w:num w:numId="13" w16cid:durableId="1165128304">
    <w:abstractNumId w:val="17"/>
  </w:num>
  <w:num w:numId="14" w16cid:durableId="628897871">
    <w:abstractNumId w:val="14"/>
  </w:num>
  <w:num w:numId="15" w16cid:durableId="519397395">
    <w:abstractNumId w:val="7"/>
  </w:num>
  <w:num w:numId="16" w16cid:durableId="1559970582">
    <w:abstractNumId w:val="31"/>
  </w:num>
  <w:num w:numId="17" w16cid:durableId="214395944">
    <w:abstractNumId w:val="11"/>
  </w:num>
  <w:num w:numId="18" w16cid:durableId="1962149103">
    <w:abstractNumId w:val="5"/>
  </w:num>
  <w:num w:numId="19" w16cid:durableId="1434324441">
    <w:abstractNumId w:val="2"/>
  </w:num>
  <w:num w:numId="20" w16cid:durableId="887184087">
    <w:abstractNumId w:val="21"/>
  </w:num>
  <w:num w:numId="21" w16cid:durableId="1178538540">
    <w:abstractNumId w:val="36"/>
  </w:num>
  <w:num w:numId="22" w16cid:durableId="410129822">
    <w:abstractNumId w:val="18"/>
  </w:num>
  <w:num w:numId="23" w16cid:durableId="1893997302">
    <w:abstractNumId w:val="25"/>
  </w:num>
  <w:num w:numId="24" w16cid:durableId="763721181">
    <w:abstractNumId w:val="29"/>
  </w:num>
  <w:num w:numId="25" w16cid:durableId="2006278299">
    <w:abstractNumId w:val="34"/>
  </w:num>
  <w:num w:numId="26" w16cid:durableId="431900685">
    <w:abstractNumId w:val="22"/>
  </w:num>
  <w:num w:numId="27" w16cid:durableId="763107372">
    <w:abstractNumId w:val="9"/>
  </w:num>
  <w:num w:numId="28" w16cid:durableId="122315503">
    <w:abstractNumId w:val="4"/>
  </w:num>
  <w:num w:numId="29" w16cid:durableId="877818292">
    <w:abstractNumId w:val="19"/>
  </w:num>
  <w:num w:numId="30" w16cid:durableId="113209474">
    <w:abstractNumId w:val="30"/>
  </w:num>
  <w:num w:numId="31" w16cid:durableId="89550409">
    <w:abstractNumId w:val="40"/>
  </w:num>
  <w:num w:numId="32" w16cid:durableId="1552644107">
    <w:abstractNumId w:val="33"/>
  </w:num>
  <w:num w:numId="33" w16cid:durableId="220026508">
    <w:abstractNumId w:val="32"/>
  </w:num>
  <w:num w:numId="34" w16cid:durableId="53160047">
    <w:abstractNumId w:val="12"/>
  </w:num>
  <w:num w:numId="35" w16cid:durableId="892884925">
    <w:abstractNumId w:val="35"/>
  </w:num>
  <w:num w:numId="36" w16cid:durableId="2110344879">
    <w:abstractNumId w:val="38"/>
  </w:num>
  <w:num w:numId="37" w16cid:durableId="202136087">
    <w:abstractNumId w:val="1"/>
  </w:num>
  <w:num w:numId="38" w16cid:durableId="1957249588">
    <w:abstractNumId w:val="24"/>
  </w:num>
  <w:num w:numId="39" w16cid:durableId="948244270">
    <w:abstractNumId w:val="0"/>
  </w:num>
  <w:num w:numId="40" w16cid:durableId="1015620416">
    <w:abstractNumId w:val="27"/>
  </w:num>
  <w:num w:numId="41" w16cid:durableId="1733844635">
    <w:abstractNumId w:val="10"/>
  </w:num>
  <w:numIdMacAtCleanup w:val="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attachedTemplate r:id="rId1"/>
  <w:stylePaneFormatFilter w:val="1028" w:allStyles="0" w:customStyles="0" w:latentStyles="0" w:stylesInUse="1" w:headingStyles="1" w:numberingStyles="0" w:tableStyles="0" w:directFormattingOnRuns="0" w:directFormattingOnParagraphs="0" w:directFormattingOnNumbering="0" w:directFormattingOnTables="0" w:clearFormatting="1" w:top3HeadingStyles="0" w:visibleStyles="0" w:alternateStyleNames="0"/>
  <w:stylePaneSortMethod w:val="0000"/>
  <w:revisionView w:markup="0"/>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52F88"/>
    <w:rsid w:val="00002177"/>
    <w:rsid w:val="00002409"/>
    <w:rsid w:val="0000306A"/>
    <w:rsid w:val="00004E17"/>
    <w:rsid w:val="00007237"/>
    <w:rsid w:val="00011E61"/>
    <w:rsid w:val="00012A2C"/>
    <w:rsid w:val="000133B3"/>
    <w:rsid w:val="000138C5"/>
    <w:rsid w:val="00013F74"/>
    <w:rsid w:val="00015D03"/>
    <w:rsid w:val="00015EA8"/>
    <w:rsid w:val="000169CD"/>
    <w:rsid w:val="00017457"/>
    <w:rsid w:val="000174FC"/>
    <w:rsid w:val="000178A9"/>
    <w:rsid w:val="00021F59"/>
    <w:rsid w:val="000229D7"/>
    <w:rsid w:val="00024960"/>
    <w:rsid w:val="00025E27"/>
    <w:rsid w:val="00025F14"/>
    <w:rsid w:val="0002700A"/>
    <w:rsid w:val="00031CCA"/>
    <w:rsid w:val="00035D45"/>
    <w:rsid w:val="000372D2"/>
    <w:rsid w:val="00040AC6"/>
    <w:rsid w:val="00040E32"/>
    <w:rsid w:val="00041002"/>
    <w:rsid w:val="0004206A"/>
    <w:rsid w:val="0004215D"/>
    <w:rsid w:val="00042A32"/>
    <w:rsid w:val="0004463E"/>
    <w:rsid w:val="00045ADB"/>
    <w:rsid w:val="00045DBD"/>
    <w:rsid w:val="00047406"/>
    <w:rsid w:val="00047496"/>
    <w:rsid w:val="0005242C"/>
    <w:rsid w:val="00055408"/>
    <w:rsid w:val="00055EFC"/>
    <w:rsid w:val="0006004B"/>
    <w:rsid w:val="00060320"/>
    <w:rsid w:val="000606C9"/>
    <w:rsid w:val="000607C0"/>
    <w:rsid w:val="00061EA3"/>
    <w:rsid w:val="000625FA"/>
    <w:rsid w:val="0006308C"/>
    <w:rsid w:val="000637A6"/>
    <w:rsid w:val="0006380B"/>
    <w:rsid w:val="00064F5A"/>
    <w:rsid w:val="00065555"/>
    <w:rsid w:val="00065A05"/>
    <w:rsid w:val="00065FAA"/>
    <w:rsid w:val="000660BD"/>
    <w:rsid w:val="00070022"/>
    <w:rsid w:val="00070129"/>
    <w:rsid w:val="000705AF"/>
    <w:rsid w:val="00070A64"/>
    <w:rsid w:val="00072B0C"/>
    <w:rsid w:val="00073429"/>
    <w:rsid w:val="000741B3"/>
    <w:rsid w:val="00074E28"/>
    <w:rsid w:val="00076087"/>
    <w:rsid w:val="00076191"/>
    <w:rsid w:val="00080842"/>
    <w:rsid w:val="00080A97"/>
    <w:rsid w:val="00082554"/>
    <w:rsid w:val="00082711"/>
    <w:rsid w:val="00082D8C"/>
    <w:rsid w:val="000853C0"/>
    <w:rsid w:val="00086DFE"/>
    <w:rsid w:val="00087C6A"/>
    <w:rsid w:val="00090EFF"/>
    <w:rsid w:val="00097D52"/>
    <w:rsid w:val="00097EAA"/>
    <w:rsid w:val="000A0D14"/>
    <w:rsid w:val="000A0DD8"/>
    <w:rsid w:val="000A1841"/>
    <w:rsid w:val="000A282B"/>
    <w:rsid w:val="000A2D42"/>
    <w:rsid w:val="000A3608"/>
    <w:rsid w:val="000A5534"/>
    <w:rsid w:val="000A5ED5"/>
    <w:rsid w:val="000A70DF"/>
    <w:rsid w:val="000A7119"/>
    <w:rsid w:val="000B103F"/>
    <w:rsid w:val="000B26AD"/>
    <w:rsid w:val="000B3848"/>
    <w:rsid w:val="000B5088"/>
    <w:rsid w:val="000B5C9F"/>
    <w:rsid w:val="000B5EC9"/>
    <w:rsid w:val="000C0F7A"/>
    <w:rsid w:val="000C13A7"/>
    <w:rsid w:val="000C17A4"/>
    <w:rsid w:val="000C22C2"/>
    <w:rsid w:val="000C3037"/>
    <w:rsid w:val="000C585C"/>
    <w:rsid w:val="000C6884"/>
    <w:rsid w:val="000D0A3B"/>
    <w:rsid w:val="000D148B"/>
    <w:rsid w:val="000D2F33"/>
    <w:rsid w:val="000D4412"/>
    <w:rsid w:val="000D4A18"/>
    <w:rsid w:val="000D7919"/>
    <w:rsid w:val="000E1CA6"/>
    <w:rsid w:val="000E2D38"/>
    <w:rsid w:val="000E3BFB"/>
    <w:rsid w:val="000E50B3"/>
    <w:rsid w:val="000E5866"/>
    <w:rsid w:val="000E788C"/>
    <w:rsid w:val="000F1007"/>
    <w:rsid w:val="000F1198"/>
    <w:rsid w:val="000F120B"/>
    <w:rsid w:val="000F2E0A"/>
    <w:rsid w:val="000F3F4A"/>
    <w:rsid w:val="000F5BAC"/>
    <w:rsid w:val="000F6967"/>
    <w:rsid w:val="000F6D4B"/>
    <w:rsid w:val="000F7B0A"/>
    <w:rsid w:val="0010418B"/>
    <w:rsid w:val="00104FE3"/>
    <w:rsid w:val="001107C2"/>
    <w:rsid w:val="00111937"/>
    <w:rsid w:val="00112098"/>
    <w:rsid w:val="0011222C"/>
    <w:rsid w:val="0011265A"/>
    <w:rsid w:val="0011416F"/>
    <w:rsid w:val="0011665E"/>
    <w:rsid w:val="00121103"/>
    <w:rsid w:val="00122DA9"/>
    <w:rsid w:val="00122FEB"/>
    <w:rsid w:val="001241E4"/>
    <w:rsid w:val="00124F3D"/>
    <w:rsid w:val="00124F90"/>
    <w:rsid w:val="0012574F"/>
    <w:rsid w:val="0013048F"/>
    <w:rsid w:val="00130A0E"/>
    <w:rsid w:val="00131003"/>
    <w:rsid w:val="00132319"/>
    <w:rsid w:val="00132FAB"/>
    <w:rsid w:val="001351C6"/>
    <w:rsid w:val="00135237"/>
    <w:rsid w:val="00137728"/>
    <w:rsid w:val="00140C96"/>
    <w:rsid w:val="001449A3"/>
    <w:rsid w:val="00144F5B"/>
    <w:rsid w:val="00145EA2"/>
    <w:rsid w:val="00145FDA"/>
    <w:rsid w:val="001464DA"/>
    <w:rsid w:val="00146E12"/>
    <w:rsid w:val="00147532"/>
    <w:rsid w:val="001479E6"/>
    <w:rsid w:val="001508E5"/>
    <w:rsid w:val="001519B9"/>
    <w:rsid w:val="00151F22"/>
    <w:rsid w:val="00153B35"/>
    <w:rsid w:val="00154AB5"/>
    <w:rsid w:val="00154E8A"/>
    <w:rsid w:val="00155BB2"/>
    <w:rsid w:val="00157457"/>
    <w:rsid w:val="00161CA4"/>
    <w:rsid w:val="00162811"/>
    <w:rsid w:val="00162C8B"/>
    <w:rsid w:val="001639FF"/>
    <w:rsid w:val="00164477"/>
    <w:rsid w:val="00165A17"/>
    <w:rsid w:val="00166CE0"/>
    <w:rsid w:val="00167350"/>
    <w:rsid w:val="001706F6"/>
    <w:rsid w:val="0017075E"/>
    <w:rsid w:val="00172582"/>
    <w:rsid w:val="00172DA6"/>
    <w:rsid w:val="0017332A"/>
    <w:rsid w:val="00173929"/>
    <w:rsid w:val="00174340"/>
    <w:rsid w:val="0017501A"/>
    <w:rsid w:val="00175F63"/>
    <w:rsid w:val="00176A90"/>
    <w:rsid w:val="0017723D"/>
    <w:rsid w:val="001809AE"/>
    <w:rsid w:val="00180C33"/>
    <w:rsid w:val="00180D5B"/>
    <w:rsid w:val="001835C3"/>
    <w:rsid w:val="001838F1"/>
    <w:rsid w:val="00183D2F"/>
    <w:rsid w:val="001849B6"/>
    <w:rsid w:val="0018594B"/>
    <w:rsid w:val="00186F34"/>
    <w:rsid w:val="00187028"/>
    <w:rsid w:val="001903E6"/>
    <w:rsid w:val="001916C8"/>
    <w:rsid w:val="00191D90"/>
    <w:rsid w:val="0019444C"/>
    <w:rsid w:val="0019565B"/>
    <w:rsid w:val="00196038"/>
    <w:rsid w:val="00196238"/>
    <w:rsid w:val="00197504"/>
    <w:rsid w:val="0019762A"/>
    <w:rsid w:val="00197F2C"/>
    <w:rsid w:val="001A0449"/>
    <w:rsid w:val="001A0EDD"/>
    <w:rsid w:val="001A1369"/>
    <w:rsid w:val="001A2E11"/>
    <w:rsid w:val="001A4CF4"/>
    <w:rsid w:val="001A7485"/>
    <w:rsid w:val="001A7ECA"/>
    <w:rsid w:val="001B0665"/>
    <w:rsid w:val="001B193C"/>
    <w:rsid w:val="001B298D"/>
    <w:rsid w:val="001B3F2B"/>
    <w:rsid w:val="001B4D0F"/>
    <w:rsid w:val="001B5294"/>
    <w:rsid w:val="001B7467"/>
    <w:rsid w:val="001C0565"/>
    <w:rsid w:val="001C11F8"/>
    <w:rsid w:val="001C16F1"/>
    <w:rsid w:val="001C217B"/>
    <w:rsid w:val="001C2FDC"/>
    <w:rsid w:val="001C33C4"/>
    <w:rsid w:val="001C7EEB"/>
    <w:rsid w:val="001C7F1D"/>
    <w:rsid w:val="001D1B8D"/>
    <w:rsid w:val="001D21BD"/>
    <w:rsid w:val="001D594C"/>
    <w:rsid w:val="001D608C"/>
    <w:rsid w:val="001D697B"/>
    <w:rsid w:val="001D707F"/>
    <w:rsid w:val="001D725C"/>
    <w:rsid w:val="001E1ECA"/>
    <w:rsid w:val="001E20D6"/>
    <w:rsid w:val="001E233E"/>
    <w:rsid w:val="001E4A3F"/>
    <w:rsid w:val="001E5697"/>
    <w:rsid w:val="001E5AEF"/>
    <w:rsid w:val="001E72C2"/>
    <w:rsid w:val="001F066E"/>
    <w:rsid w:val="001F0FCE"/>
    <w:rsid w:val="001F1D08"/>
    <w:rsid w:val="001F3C4E"/>
    <w:rsid w:val="001F3CE2"/>
    <w:rsid w:val="001F6B75"/>
    <w:rsid w:val="00200AFD"/>
    <w:rsid w:val="002028B5"/>
    <w:rsid w:val="002031E4"/>
    <w:rsid w:val="00204F0D"/>
    <w:rsid w:val="0020573E"/>
    <w:rsid w:val="00205E12"/>
    <w:rsid w:val="00207A20"/>
    <w:rsid w:val="00210D64"/>
    <w:rsid w:val="002113EC"/>
    <w:rsid w:val="00211940"/>
    <w:rsid w:val="00211AC4"/>
    <w:rsid w:val="00211C95"/>
    <w:rsid w:val="002133F4"/>
    <w:rsid w:val="00213B34"/>
    <w:rsid w:val="0021416F"/>
    <w:rsid w:val="00214231"/>
    <w:rsid w:val="002159D7"/>
    <w:rsid w:val="00217E61"/>
    <w:rsid w:val="002211C1"/>
    <w:rsid w:val="00224925"/>
    <w:rsid w:val="00224EE9"/>
    <w:rsid w:val="002251BB"/>
    <w:rsid w:val="00225C03"/>
    <w:rsid w:val="0022637A"/>
    <w:rsid w:val="00230262"/>
    <w:rsid w:val="00230643"/>
    <w:rsid w:val="002314C1"/>
    <w:rsid w:val="0023341F"/>
    <w:rsid w:val="002348D5"/>
    <w:rsid w:val="00235E51"/>
    <w:rsid w:val="002361D1"/>
    <w:rsid w:val="00236467"/>
    <w:rsid w:val="00236971"/>
    <w:rsid w:val="00236D4F"/>
    <w:rsid w:val="00236EB3"/>
    <w:rsid w:val="0023723D"/>
    <w:rsid w:val="002372BB"/>
    <w:rsid w:val="00237EEE"/>
    <w:rsid w:val="00241CB1"/>
    <w:rsid w:val="002425E6"/>
    <w:rsid w:val="0024439B"/>
    <w:rsid w:val="0024645F"/>
    <w:rsid w:val="002467ED"/>
    <w:rsid w:val="00246C66"/>
    <w:rsid w:val="00250B95"/>
    <w:rsid w:val="002574CF"/>
    <w:rsid w:val="00261861"/>
    <w:rsid w:val="00263A24"/>
    <w:rsid w:val="00265E1A"/>
    <w:rsid w:val="00266BCD"/>
    <w:rsid w:val="00266D97"/>
    <w:rsid w:val="002706DC"/>
    <w:rsid w:val="00275708"/>
    <w:rsid w:val="0027594E"/>
    <w:rsid w:val="00275EC2"/>
    <w:rsid w:val="00275FA4"/>
    <w:rsid w:val="00277AEE"/>
    <w:rsid w:val="002808D8"/>
    <w:rsid w:val="00282123"/>
    <w:rsid w:val="00282B25"/>
    <w:rsid w:val="002861FB"/>
    <w:rsid w:val="00286C50"/>
    <w:rsid w:val="002874FC"/>
    <w:rsid w:val="0028759D"/>
    <w:rsid w:val="0029060C"/>
    <w:rsid w:val="00290905"/>
    <w:rsid w:val="00290C71"/>
    <w:rsid w:val="0029233E"/>
    <w:rsid w:val="00293953"/>
    <w:rsid w:val="00293C6D"/>
    <w:rsid w:val="00295478"/>
    <w:rsid w:val="002958C8"/>
    <w:rsid w:val="00295EE5"/>
    <w:rsid w:val="002964B3"/>
    <w:rsid w:val="00297F9F"/>
    <w:rsid w:val="002A0C2A"/>
    <w:rsid w:val="002A0D16"/>
    <w:rsid w:val="002A1BD6"/>
    <w:rsid w:val="002A2D88"/>
    <w:rsid w:val="002A5281"/>
    <w:rsid w:val="002A56AB"/>
    <w:rsid w:val="002A62AC"/>
    <w:rsid w:val="002B5A55"/>
    <w:rsid w:val="002C07B3"/>
    <w:rsid w:val="002C08D1"/>
    <w:rsid w:val="002C3407"/>
    <w:rsid w:val="002C43C9"/>
    <w:rsid w:val="002C53FA"/>
    <w:rsid w:val="002C55EB"/>
    <w:rsid w:val="002C70EB"/>
    <w:rsid w:val="002C7EE5"/>
    <w:rsid w:val="002D20BB"/>
    <w:rsid w:val="002D2D9A"/>
    <w:rsid w:val="002D395F"/>
    <w:rsid w:val="002D4D79"/>
    <w:rsid w:val="002D55BE"/>
    <w:rsid w:val="002D6AB9"/>
    <w:rsid w:val="002E185D"/>
    <w:rsid w:val="002E2572"/>
    <w:rsid w:val="002E2853"/>
    <w:rsid w:val="002E4550"/>
    <w:rsid w:val="002E58E1"/>
    <w:rsid w:val="002F18F6"/>
    <w:rsid w:val="002F3CCD"/>
    <w:rsid w:val="002F3E1D"/>
    <w:rsid w:val="002F5CD7"/>
    <w:rsid w:val="002F5FE4"/>
    <w:rsid w:val="002F6ECE"/>
    <w:rsid w:val="002F71DA"/>
    <w:rsid w:val="00301C2A"/>
    <w:rsid w:val="003024A8"/>
    <w:rsid w:val="00302C9E"/>
    <w:rsid w:val="00302D49"/>
    <w:rsid w:val="00302F36"/>
    <w:rsid w:val="0030416B"/>
    <w:rsid w:val="00304D9F"/>
    <w:rsid w:val="0030509A"/>
    <w:rsid w:val="00305A0E"/>
    <w:rsid w:val="00310274"/>
    <w:rsid w:val="003108E8"/>
    <w:rsid w:val="00310EB4"/>
    <w:rsid w:val="0031377A"/>
    <w:rsid w:val="003148C8"/>
    <w:rsid w:val="003164D8"/>
    <w:rsid w:val="0032167D"/>
    <w:rsid w:val="0032381F"/>
    <w:rsid w:val="00323E80"/>
    <w:rsid w:val="003245AB"/>
    <w:rsid w:val="0032534F"/>
    <w:rsid w:val="00326382"/>
    <w:rsid w:val="0032795E"/>
    <w:rsid w:val="00327E8C"/>
    <w:rsid w:val="003307A7"/>
    <w:rsid w:val="00330D9D"/>
    <w:rsid w:val="003327AE"/>
    <w:rsid w:val="0033521B"/>
    <w:rsid w:val="00335826"/>
    <w:rsid w:val="00340073"/>
    <w:rsid w:val="00340CFD"/>
    <w:rsid w:val="00340F20"/>
    <w:rsid w:val="00341F28"/>
    <w:rsid w:val="003472BD"/>
    <w:rsid w:val="00347A2A"/>
    <w:rsid w:val="00347CEE"/>
    <w:rsid w:val="00350A27"/>
    <w:rsid w:val="003514CB"/>
    <w:rsid w:val="00351AD7"/>
    <w:rsid w:val="00352E77"/>
    <w:rsid w:val="003537EB"/>
    <w:rsid w:val="00353E4A"/>
    <w:rsid w:val="0035554E"/>
    <w:rsid w:val="00356660"/>
    <w:rsid w:val="003570B4"/>
    <w:rsid w:val="0035778D"/>
    <w:rsid w:val="00361752"/>
    <w:rsid w:val="00364317"/>
    <w:rsid w:val="00364F19"/>
    <w:rsid w:val="00365A98"/>
    <w:rsid w:val="00367254"/>
    <w:rsid w:val="00370686"/>
    <w:rsid w:val="00371A8A"/>
    <w:rsid w:val="00372354"/>
    <w:rsid w:val="003733C8"/>
    <w:rsid w:val="003755EA"/>
    <w:rsid w:val="003815D9"/>
    <w:rsid w:val="003849BB"/>
    <w:rsid w:val="003853B3"/>
    <w:rsid w:val="00386E63"/>
    <w:rsid w:val="00390F9D"/>
    <w:rsid w:val="003924EB"/>
    <w:rsid w:val="00395210"/>
    <w:rsid w:val="003978B0"/>
    <w:rsid w:val="003A097F"/>
    <w:rsid w:val="003A768F"/>
    <w:rsid w:val="003A77FE"/>
    <w:rsid w:val="003A7C2E"/>
    <w:rsid w:val="003B2408"/>
    <w:rsid w:val="003B4548"/>
    <w:rsid w:val="003B7A7B"/>
    <w:rsid w:val="003B7AAB"/>
    <w:rsid w:val="003C34D2"/>
    <w:rsid w:val="003C3DAC"/>
    <w:rsid w:val="003C48F3"/>
    <w:rsid w:val="003C53E5"/>
    <w:rsid w:val="003C63C0"/>
    <w:rsid w:val="003C662A"/>
    <w:rsid w:val="003C720F"/>
    <w:rsid w:val="003C75BB"/>
    <w:rsid w:val="003C7A74"/>
    <w:rsid w:val="003D0313"/>
    <w:rsid w:val="003D14FE"/>
    <w:rsid w:val="003D3572"/>
    <w:rsid w:val="003D4AE0"/>
    <w:rsid w:val="003D4D2C"/>
    <w:rsid w:val="003D57F9"/>
    <w:rsid w:val="003E000A"/>
    <w:rsid w:val="003E0416"/>
    <w:rsid w:val="003E17DB"/>
    <w:rsid w:val="003E1E46"/>
    <w:rsid w:val="003E650D"/>
    <w:rsid w:val="003E6C16"/>
    <w:rsid w:val="003F184B"/>
    <w:rsid w:val="003F1871"/>
    <w:rsid w:val="003F3C99"/>
    <w:rsid w:val="003F4007"/>
    <w:rsid w:val="003F5F69"/>
    <w:rsid w:val="003F6AA3"/>
    <w:rsid w:val="003F6D14"/>
    <w:rsid w:val="003F7197"/>
    <w:rsid w:val="003F74A3"/>
    <w:rsid w:val="003F74EF"/>
    <w:rsid w:val="00400D60"/>
    <w:rsid w:val="00403D3E"/>
    <w:rsid w:val="004043FE"/>
    <w:rsid w:val="004045D3"/>
    <w:rsid w:val="004051B0"/>
    <w:rsid w:val="00405535"/>
    <w:rsid w:val="004079B1"/>
    <w:rsid w:val="00413B08"/>
    <w:rsid w:val="00413E82"/>
    <w:rsid w:val="0041594F"/>
    <w:rsid w:val="004174F8"/>
    <w:rsid w:val="00417A56"/>
    <w:rsid w:val="00420733"/>
    <w:rsid w:val="004208BA"/>
    <w:rsid w:val="004214E5"/>
    <w:rsid w:val="0042156A"/>
    <w:rsid w:val="00421A2A"/>
    <w:rsid w:val="00422BBA"/>
    <w:rsid w:val="00423F9E"/>
    <w:rsid w:val="00424922"/>
    <w:rsid w:val="0042580A"/>
    <w:rsid w:val="004271F9"/>
    <w:rsid w:val="004277D6"/>
    <w:rsid w:val="00427C5A"/>
    <w:rsid w:val="00430971"/>
    <w:rsid w:val="00431F37"/>
    <w:rsid w:val="00433108"/>
    <w:rsid w:val="00433933"/>
    <w:rsid w:val="00433A59"/>
    <w:rsid w:val="00433E9F"/>
    <w:rsid w:val="00434CE0"/>
    <w:rsid w:val="00434F2A"/>
    <w:rsid w:val="0043510D"/>
    <w:rsid w:val="00435C73"/>
    <w:rsid w:val="00435D9B"/>
    <w:rsid w:val="0043631E"/>
    <w:rsid w:val="0043782A"/>
    <w:rsid w:val="00437F51"/>
    <w:rsid w:val="00441AC0"/>
    <w:rsid w:val="004438A2"/>
    <w:rsid w:val="00445B61"/>
    <w:rsid w:val="00447847"/>
    <w:rsid w:val="00447D20"/>
    <w:rsid w:val="00450FE6"/>
    <w:rsid w:val="00456ACE"/>
    <w:rsid w:val="00456DE8"/>
    <w:rsid w:val="004636CF"/>
    <w:rsid w:val="00464FD2"/>
    <w:rsid w:val="004659AB"/>
    <w:rsid w:val="00465A74"/>
    <w:rsid w:val="00466ABF"/>
    <w:rsid w:val="00467678"/>
    <w:rsid w:val="00467B99"/>
    <w:rsid w:val="00472013"/>
    <w:rsid w:val="00472608"/>
    <w:rsid w:val="0047318C"/>
    <w:rsid w:val="004735B0"/>
    <w:rsid w:val="00473664"/>
    <w:rsid w:val="00474DFB"/>
    <w:rsid w:val="00475423"/>
    <w:rsid w:val="00475510"/>
    <w:rsid w:val="00477FB4"/>
    <w:rsid w:val="00480C2E"/>
    <w:rsid w:val="00482621"/>
    <w:rsid w:val="00483D4B"/>
    <w:rsid w:val="0048539D"/>
    <w:rsid w:val="00486686"/>
    <w:rsid w:val="004868C7"/>
    <w:rsid w:val="00490658"/>
    <w:rsid w:val="004919D8"/>
    <w:rsid w:val="00491F02"/>
    <w:rsid w:val="004939F0"/>
    <w:rsid w:val="00493E8B"/>
    <w:rsid w:val="0049620F"/>
    <w:rsid w:val="00497165"/>
    <w:rsid w:val="004A0462"/>
    <w:rsid w:val="004A27BE"/>
    <w:rsid w:val="004A3C06"/>
    <w:rsid w:val="004A462D"/>
    <w:rsid w:val="004A6FD4"/>
    <w:rsid w:val="004B0223"/>
    <w:rsid w:val="004B0AAC"/>
    <w:rsid w:val="004B1378"/>
    <w:rsid w:val="004B2353"/>
    <w:rsid w:val="004B3B25"/>
    <w:rsid w:val="004B4A73"/>
    <w:rsid w:val="004B62D6"/>
    <w:rsid w:val="004B6652"/>
    <w:rsid w:val="004B69B4"/>
    <w:rsid w:val="004B7108"/>
    <w:rsid w:val="004C0A48"/>
    <w:rsid w:val="004C100F"/>
    <w:rsid w:val="004C23C3"/>
    <w:rsid w:val="004C2702"/>
    <w:rsid w:val="004C5F44"/>
    <w:rsid w:val="004C6279"/>
    <w:rsid w:val="004C62A0"/>
    <w:rsid w:val="004C63F6"/>
    <w:rsid w:val="004C69BA"/>
    <w:rsid w:val="004C71BC"/>
    <w:rsid w:val="004D27AD"/>
    <w:rsid w:val="004D3AC2"/>
    <w:rsid w:val="004D3E3C"/>
    <w:rsid w:val="004D5D9D"/>
    <w:rsid w:val="004D6E86"/>
    <w:rsid w:val="004E2C65"/>
    <w:rsid w:val="004F0003"/>
    <w:rsid w:val="004F0F83"/>
    <w:rsid w:val="004F1EAB"/>
    <w:rsid w:val="004F1FB1"/>
    <w:rsid w:val="004F290B"/>
    <w:rsid w:val="004F31D5"/>
    <w:rsid w:val="004F52E7"/>
    <w:rsid w:val="004F6BA0"/>
    <w:rsid w:val="00500534"/>
    <w:rsid w:val="00500A85"/>
    <w:rsid w:val="00505168"/>
    <w:rsid w:val="005060E8"/>
    <w:rsid w:val="005063B6"/>
    <w:rsid w:val="005063E3"/>
    <w:rsid w:val="00506C50"/>
    <w:rsid w:val="00506CEC"/>
    <w:rsid w:val="00507FC9"/>
    <w:rsid w:val="00510378"/>
    <w:rsid w:val="005115BA"/>
    <w:rsid w:val="005118DB"/>
    <w:rsid w:val="00511C8F"/>
    <w:rsid w:val="00513BA7"/>
    <w:rsid w:val="00513E03"/>
    <w:rsid w:val="005142F7"/>
    <w:rsid w:val="00520304"/>
    <w:rsid w:val="0052197B"/>
    <w:rsid w:val="00521CEA"/>
    <w:rsid w:val="00522337"/>
    <w:rsid w:val="005262BE"/>
    <w:rsid w:val="005274CD"/>
    <w:rsid w:val="005309CE"/>
    <w:rsid w:val="00530CFA"/>
    <w:rsid w:val="00530F61"/>
    <w:rsid w:val="0053139A"/>
    <w:rsid w:val="00535DCE"/>
    <w:rsid w:val="00535EF1"/>
    <w:rsid w:val="00537175"/>
    <w:rsid w:val="00537593"/>
    <w:rsid w:val="0054419D"/>
    <w:rsid w:val="00544B9A"/>
    <w:rsid w:val="00544D9E"/>
    <w:rsid w:val="00544FDF"/>
    <w:rsid w:val="00545A1B"/>
    <w:rsid w:val="00545B89"/>
    <w:rsid w:val="005471D5"/>
    <w:rsid w:val="00551096"/>
    <w:rsid w:val="005512F2"/>
    <w:rsid w:val="00552487"/>
    <w:rsid w:val="00555CAA"/>
    <w:rsid w:val="00556F8A"/>
    <w:rsid w:val="00557117"/>
    <w:rsid w:val="00560143"/>
    <w:rsid w:val="00560CA9"/>
    <w:rsid w:val="00562ACB"/>
    <w:rsid w:val="0056304A"/>
    <w:rsid w:val="0056353A"/>
    <w:rsid w:val="005639E6"/>
    <w:rsid w:val="00563D32"/>
    <w:rsid w:val="005652DC"/>
    <w:rsid w:val="00566D7F"/>
    <w:rsid w:val="005711DA"/>
    <w:rsid w:val="00571DBE"/>
    <w:rsid w:val="005726D9"/>
    <w:rsid w:val="0057276E"/>
    <w:rsid w:val="00580743"/>
    <w:rsid w:val="00580DFF"/>
    <w:rsid w:val="00581FFF"/>
    <w:rsid w:val="00584148"/>
    <w:rsid w:val="00584C49"/>
    <w:rsid w:val="00585937"/>
    <w:rsid w:val="0058621E"/>
    <w:rsid w:val="005865F4"/>
    <w:rsid w:val="005874E6"/>
    <w:rsid w:val="00587560"/>
    <w:rsid w:val="0058768E"/>
    <w:rsid w:val="0059280C"/>
    <w:rsid w:val="00593425"/>
    <w:rsid w:val="00596EF7"/>
    <w:rsid w:val="005974D0"/>
    <w:rsid w:val="00597920"/>
    <w:rsid w:val="005A491F"/>
    <w:rsid w:val="005A5079"/>
    <w:rsid w:val="005A5944"/>
    <w:rsid w:val="005A70B8"/>
    <w:rsid w:val="005A73E1"/>
    <w:rsid w:val="005A783C"/>
    <w:rsid w:val="005B049D"/>
    <w:rsid w:val="005B0527"/>
    <w:rsid w:val="005B05D3"/>
    <w:rsid w:val="005B070C"/>
    <w:rsid w:val="005B11D8"/>
    <w:rsid w:val="005B20AC"/>
    <w:rsid w:val="005B2ADF"/>
    <w:rsid w:val="005B3B2E"/>
    <w:rsid w:val="005B51A5"/>
    <w:rsid w:val="005B65FF"/>
    <w:rsid w:val="005B7072"/>
    <w:rsid w:val="005B7375"/>
    <w:rsid w:val="005B7B4D"/>
    <w:rsid w:val="005C0334"/>
    <w:rsid w:val="005C0FD9"/>
    <w:rsid w:val="005C1FC2"/>
    <w:rsid w:val="005C386E"/>
    <w:rsid w:val="005C4995"/>
    <w:rsid w:val="005C5DB7"/>
    <w:rsid w:val="005C68B4"/>
    <w:rsid w:val="005D029F"/>
    <w:rsid w:val="005D0957"/>
    <w:rsid w:val="005D19FF"/>
    <w:rsid w:val="005D34C1"/>
    <w:rsid w:val="005D5BD2"/>
    <w:rsid w:val="005D5F4D"/>
    <w:rsid w:val="005D695A"/>
    <w:rsid w:val="005D7748"/>
    <w:rsid w:val="005E0D6D"/>
    <w:rsid w:val="005E0F83"/>
    <w:rsid w:val="005E6172"/>
    <w:rsid w:val="005E6CC1"/>
    <w:rsid w:val="005E7B74"/>
    <w:rsid w:val="005F01DA"/>
    <w:rsid w:val="005F02C0"/>
    <w:rsid w:val="005F0497"/>
    <w:rsid w:val="005F0E7A"/>
    <w:rsid w:val="005F5393"/>
    <w:rsid w:val="005F5D89"/>
    <w:rsid w:val="005F67E5"/>
    <w:rsid w:val="006009BE"/>
    <w:rsid w:val="00602ABE"/>
    <w:rsid w:val="00605006"/>
    <w:rsid w:val="00605ECA"/>
    <w:rsid w:val="00611655"/>
    <w:rsid w:val="006144E4"/>
    <w:rsid w:val="00615838"/>
    <w:rsid w:val="00616B4F"/>
    <w:rsid w:val="00617A10"/>
    <w:rsid w:val="00620AA5"/>
    <w:rsid w:val="006216CA"/>
    <w:rsid w:val="006222FA"/>
    <w:rsid w:val="00625025"/>
    <w:rsid w:val="00626532"/>
    <w:rsid w:val="00626ABE"/>
    <w:rsid w:val="00632E8C"/>
    <w:rsid w:val="006333F3"/>
    <w:rsid w:val="00633D38"/>
    <w:rsid w:val="00637663"/>
    <w:rsid w:val="00637CFD"/>
    <w:rsid w:val="00644588"/>
    <w:rsid w:val="00645118"/>
    <w:rsid w:val="00645D80"/>
    <w:rsid w:val="0064700A"/>
    <w:rsid w:val="00647596"/>
    <w:rsid w:val="00647F47"/>
    <w:rsid w:val="0065012A"/>
    <w:rsid w:val="00650603"/>
    <w:rsid w:val="00652F88"/>
    <w:rsid w:val="0065539D"/>
    <w:rsid w:val="006554D9"/>
    <w:rsid w:val="00655AA6"/>
    <w:rsid w:val="00656CCD"/>
    <w:rsid w:val="006603F8"/>
    <w:rsid w:val="00660FC0"/>
    <w:rsid w:val="00661E8C"/>
    <w:rsid w:val="006624CA"/>
    <w:rsid w:val="00662607"/>
    <w:rsid w:val="00663143"/>
    <w:rsid w:val="00664BCD"/>
    <w:rsid w:val="006679B2"/>
    <w:rsid w:val="00670D45"/>
    <w:rsid w:val="00672F55"/>
    <w:rsid w:val="00674574"/>
    <w:rsid w:val="0067468A"/>
    <w:rsid w:val="0067593B"/>
    <w:rsid w:val="00677709"/>
    <w:rsid w:val="00680A3D"/>
    <w:rsid w:val="00680FF6"/>
    <w:rsid w:val="00681264"/>
    <w:rsid w:val="00683592"/>
    <w:rsid w:val="006837F0"/>
    <w:rsid w:val="00686966"/>
    <w:rsid w:val="006873AA"/>
    <w:rsid w:val="00695397"/>
    <w:rsid w:val="006966B8"/>
    <w:rsid w:val="006A12C2"/>
    <w:rsid w:val="006A14A8"/>
    <w:rsid w:val="006A20A0"/>
    <w:rsid w:val="006A3493"/>
    <w:rsid w:val="006A4B39"/>
    <w:rsid w:val="006A5B54"/>
    <w:rsid w:val="006A7F59"/>
    <w:rsid w:val="006B08C9"/>
    <w:rsid w:val="006B3E50"/>
    <w:rsid w:val="006B500E"/>
    <w:rsid w:val="006B6B58"/>
    <w:rsid w:val="006C0BBD"/>
    <w:rsid w:val="006C26AB"/>
    <w:rsid w:val="006C3200"/>
    <w:rsid w:val="006C4522"/>
    <w:rsid w:val="006C55B5"/>
    <w:rsid w:val="006C5E73"/>
    <w:rsid w:val="006C6483"/>
    <w:rsid w:val="006C7BA9"/>
    <w:rsid w:val="006C7F53"/>
    <w:rsid w:val="006D0E8D"/>
    <w:rsid w:val="006D12F5"/>
    <w:rsid w:val="006D4EC7"/>
    <w:rsid w:val="006D532C"/>
    <w:rsid w:val="006D656F"/>
    <w:rsid w:val="006D6FC9"/>
    <w:rsid w:val="006D7FAB"/>
    <w:rsid w:val="006E019B"/>
    <w:rsid w:val="006E0546"/>
    <w:rsid w:val="006E0D0B"/>
    <w:rsid w:val="006E0EFC"/>
    <w:rsid w:val="006E175F"/>
    <w:rsid w:val="006E2858"/>
    <w:rsid w:val="006E32D8"/>
    <w:rsid w:val="006E3E73"/>
    <w:rsid w:val="006E47E5"/>
    <w:rsid w:val="006E4DDE"/>
    <w:rsid w:val="006E5F7D"/>
    <w:rsid w:val="006E7DC3"/>
    <w:rsid w:val="006F17EA"/>
    <w:rsid w:val="006F28D0"/>
    <w:rsid w:val="006F4F8E"/>
    <w:rsid w:val="006F51A6"/>
    <w:rsid w:val="006F5438"/>
    <w:rsid w:val="006F5484"/>
    <w:rsid w:val="006F689D"/>
    <w:rsid w:val="006F7664"/>
    <w:rsid w:val="006F76E0"/>
    <w:rsid w:val="0070063A"/>
    <w:rsid w:val="007009FA"/>
    <w:rsid w:val="00703377"/>
    <w:rsid w:val="00704081"/>
    <w:rsid w:val="007053AA"/>
    <w:rsid w:val="00707C3E"/>
    <w:rsid w:val="00710332"/>
    <w:rsid w:val="007113B9"/>
    <w:rsid w:val="00711565"/>
    <w:rsid w:val="007133C7"/>
    <w:rsid w:val="00715BF1"/>
    <w:rsid w:val="00715D73"/>
    <w:rsid w:val="00716389"/>
    <w:rsid w:val="007169C3"/>
    <w:rsid w:val="00720297"/>
    <w:rsid w:val="00721A38"/>
    <w:rsid w:val="00723156"/>
    <w:rsid w:val="0072345E"/>
    <w:rsid w:val="00726FDF"/>
    <w:rsid w:val="0072758E"/>
    <w:rsid w:val="007309FD"/>
    <w:rsid w:val="0073144B"/>
    <w:rsid w:val="00731A8C"/>
    <w:rsid w:val="00732BB5"/>
    <w:rsid w:val="007347B5"/>
    <w:rsid w:val="00735D98"/>
    <w:rsid w:val="00736AEF"/>
    <w:rsid w:val="0074143F"/>
    <w:rsid w:val="00745AF9"/>
    <w:rsid w:val="00745F6F"/>
    <w:rsid w:val="00746378"/>
    <w:rsid w:val="00746D8A"/>
    <w:rsid w:val="00746E56"/>
    <w:rsid w:val="00746ECC"/>
    <w:rsid w:val="007471E3"/>
    <w:rsid w:val="00747358"/>
    <w:rsid w:val="00750632"/>
    <w:rsid w:val="0075266C"/>
    <w:rsid w:val="00754904"/>
    <w:rsid w:val="00756846"/>
    <w:rsid w:val="00756D72"/>
    <w:rsid w:val="007576D9"/>
    <w:rsid w:val="0076018A"/>
    <w:rsid w:val="007628BF"/>
    <w:rsid w:val="007654AB"/>
    <w:rsid w:val="0076649C"/>
    <w:rsid w:val="00767351"/>
    <w:rsid w:val="00767CE2"/>
    <w:rsid w:val="00771F56"/>
    <w:rsid w:val="00772A19"/>
    <w:rsid w:val="0077426E"/>
    <w:rsid w:val="00776504"/>
    <w:rsid w:val="0078004A"/>
    <w:rsid w:val="00780ACE"/>
    <w:rsid w:val="007810B3"/>
    <w:rsid w:val="00781C99"/>
    <w:rsid w:val="00781DD2"/>
    <w:rsid w:val="0078229C"/>
    <w:rsid w:val="00784019"/>
    <w:rsid w:val="00784484"/>
    <w:rsid w:val="007844AF"/>
    <w:rsid w:val="007855F6"/>
    <w:rsid w:val="00786572"/>
    <w:rsid w:val="00786623"/>
    <w:rsid w:val="00787905"/>
    <w:rsid w:val="007905FB"/>
    <w:rsid w:val="00791323"/>
    <w:rsid w:val="00792300"/>
    <w:rsid w:val="00795363"/>
    <w:rsid w:val="00795D9B"/>
    <w:rsid w:val="00796930"/>
    <w:rsid w:val="00797826"/>
    <w:rsid w:val="007A0E38"/>
    <w:rsid w:val="007A3CE1"/>
    <w:rsid w:val="007A499E"/>
    <w:rsid w:val="007A6F99"/>
    <w:rsid w:val="007A77A4"/>
    <w:rsid w:val="007B0121"/>
    <w:rsid w:val="007B0E07"/>
    <w:rsid w:val="007B1EE4"/>
    <w:rsid w:val="007B1F0B"/>
    <w:rsid w:val="007B4C57"/>
    <w:rsid w:val="007B6552"/>
    <w:rsid w:val="007B668D"/>
    <w:rsid w:val="007B796C"/>
    <w:rsid w:val="007C2073"/>
    <w:rsid w:val="007C2408"/>
    <w:rsid w:val="007C28B2"/>
    <w:rsid w:val="007C546D"/>
    <w:rsid w:val="007C7B0A"/>
    <w:rsid w:val="007D0F4A"/>
    <w:rsid w:val="007D2E0E"/>
    <w:rsid w:val="007D4DDF"/>
    <w:rsid w:val="007D5856"/>
    <w:rsid w:val="007D60B0"/>
    <w:rsid w:val="007D6243"/>
    <w:rsid w:val="007D6340"/>
    <w:rsid w:val="007D6486"/>
    <w:rsid w:val="007D6F10"/>
    <w:rsid w:val="007D6FCD"/>
    <w:rsid w:val="007D7A4A"/>
    <w:rsid w:val="007E0660"/>
    <w:rsid w:val="007E11B2"/>
    <w:rsid w:val="007E3886"/>
    <w:rsid w:val="007E3F44"/>
    <w:rsid w:val="007E6DAF"/>
    <w:rsid w:val="007E77AA"/>
    <w:rsid w:val="007E7CFD"/>
    <w:rsid w:val="007F0359"/>
    <w:rsid w:val="007F0515"/>
    <w:rsid w:val="007F072A"/>
    <w:rsid w:val="007F0E3C"/>
    <w:rsid w:val="007F1DC8"/>
    <w:rsid w:val="007F2443"/>
    <w:rsid w:val="007F2BC2"/>
    <w:rsid w:val="007F3A88"/>
    <w:rsid w:val="007F52D3"/>
    <w:rsid w:val="007F58BA"/>
    <w:rsid w:val="007F7B17"/>
    <w:rsid w:val="00800E01"/>
    <w:rsid w:val="00800ECF"/>
    <w:rsid w:val="008017EC"/>
    <w:rsid w:val="00802A78"/>
    <w:rsid w:val="00802FDF"/>
    <w:rsid w:val="00803B6C"/>
    <w:rsid w:val="00804051"/>
    <w:rsid w:val="00810654"/>
    <w:rsid w:val="008115E0"/>
    <w:rsid w:val="00811FCA"/>
    <w:rsid w:val="008129C6"/>
    <w:rsid w:val="00813C6E"/>
    <w:rsid w:val="0081447C"/>
    <w:rsid w:val="00814B2C"/>
    <w:rsid w:val="00816D70"/>
    <w:rsid w:val="00817256"/>
    <w:rsid w:val="00817582"/>
    <w:rsid w:val="00817896"/>
    <w:rsid w:val="00817A7D"/>
    <w:rsid w:val="0082173F"/>
    <w:rsid w:val="008218DE"/>
    <w:rsid w:val="00824158"/>
    <w:rsid w:val="008241D5"/>
    <w:rsid w:val="00824534"/>
    <w:rsid w:val="00830627"/>
    <w:rsid w:val="00831284"/>
    <w:rsid w:val="00831D06"/>
    <w:rsid w:val="008328BA"/>
    <w:rsid w:val="00833156"/>
    <w:rsid w:val="00833FC3"/>
    <w:rsid w:val="0083488D"/>
    <w:rsid w:val="00835544"/>
    <w:rsid w:val="00836689"/>
    <w:rsid w:val="00836F50"/>
    <w:rsid w:val="00837A0E"/>
    <w:rsid w:val="00837AA9"/>
    <w:rsid w:val="00840F14"/>
    <w:rsid w:val="00842CE7"/>
    <w:rsid w:val="00844755"/>
    <w:rsid w:val="00845AE2"/>
    <w:rsid w:val="00845F88"/>
    <w:rsid w:val="00845FC4"/>
    <w:rsid w:val="008477CB"/>
    <w:rsid w:val="008512E3"/>
    <w:rsid w:val="00851692"/>
    <w:rsid w:val="00852A31"/>
    <w:rsid w:val="00860011"/>
    <w:rsid w:val="00860A50"/>
    <w:rsid w:val="0086131F"/>
    <w:rsid w:val="008620C1"/>
    <w:rsid w:val="0086220F"/>
    <w:rsid w:val="0086361A"/>
    <w:rsid w:val="00863B1B"/>
    <w:rsid w:val="008642C7"/>
    <w:rsid w:val="00865272"/>
    <w:rsid w:val="0086555B"/>
    <w:rsid w:val="008663F9"/>
    <w:rsid w:val="00866D23"/>
    <w:rsid w:val="00866DB8"/>
    <w:rsid w:val="008677A7"/>
    <w:rsid w:val="00870118"/>
    <w:rsid w:val="0087149A"/>
    <w:rsid w:val="00872088"/>
    <w:rsid w:val="00873F5B"/>
    <w:rsid w:val="0087407C"/>
    <w:rsid w:val="0087455F"/>
    <w:rsid w:val="00874628"/>
    <w:rsid w:val="00875211"/>
    <w:rsid w:val="0087527B"/>
    <w:rsid w:val="008764D3"/>
    <w:rsid w:val="00876A17"/>
    <w:rsid w:val="00876C9B"/>
    <w:rsid w:val="0088183C"/>
    <w:rsid w:val="008819D2"/>
    <w:rsid w:val="00881FBD"/>
    <w:rsid w:val="00883277"/>
    <w:rsid w:val="008832AA"/>
    <w:rsid w:val="00883694"/>
    <w:rsid w:val="00884EB1"/>
    <w:rsid w:val="00885D96"/>
    <w:rsid w:val="008867BB"/>
    <w:rsid w:val="008902C5"/>
    <w:rsid w:val="008939E5"/>
    <w:rsid w:val="00895CE3"/>
    <w:rsid w:val="008960D5"/>
    <w:rsid w:val="008962D4"/>
    <w:rsid w:val="0089652D"/>
    <w:rsid w:val="00897414"/>
    <w:rsid w:val="008A21CC"/>
    <w:rsid w:val="008A2CCF"/>
    <w:rsid w:val="008A3F4E"/>
    <w:rsid w:val="008A5FA6"/>
    <w:rsid w:val="008A5FE4"/>
    <w:rsid w:val="008A7A72"/>
    <w:rsid w:val="008B07DE"/>
    <w:rsid w:val="008B099F"/>
    <w:rsid w:val="008B1355"/>
    <w:rsid w:val="008B19AE"/>
    <w:rsid w:val="008B3DC7"/>
    <w:rsid w:val="008B434B"/>
    <w:rsid w:val="008B5241"/>
    <w:rsid w:val="008B6887"/>
    <w:rsid w:val="008B6F33"/>
    <w:rsid w:val="008B7D88"/>
    <w:rsid w:val="008C19E4"/>
    <w:rsid w:val="008C289B"/>
    <w:rsid w:val="008C3A04"/>
    <w:rsid w:val="008C6A83"/>
    <w:rsid w:val="008C7C84"/>
    <w:rsid w:val="008C7EBC"/>
    <w:rsid w:val="008D02CD"/>
    <w:rsid w:val="008D2381"/>
    <w:rsid w:val="008D70D6"/>
    <w:rsid w:val="008E08F1"/>
    <w:rsid w:val="008E12B7"/>
    <w:rsid w:val="008E3252"/>
    <w:rsid w:val="008E4873"/>
    <w:rsid w:val="008E4B23"/>
    <w:rsid w:val="008E5148"/>
    <w:rsid w:val="008E553B"/>
    <w:rsid w:val="008E55A3"/>
    <w:rsid w:val="008E5F95"/>
    <w:rsid w:val="008F25F9"/>
    <w:rsid w:val="008F2939"/>
    <w:rsid w:val="008F3027"/>
    <w:rsid w:val="008F3B3F"/>
    <w:rsid w:val="008F47D3"/>
    <w:rsid w:val="008F4F21"/>
    <w:rsid w:val="008F58E1"/>
    <w:rsid w:val="0090020F"/>
    <w:rsid w:val="009013DE"/>
    <w:rsid w:val="0090366E"/>
    <w:rsid w:val="009040BC"/>
    <w:rsid w:val="00904145"/>
    <w:rsid w:val="00912F0E"/>
    <w:rsid w:val="009146C4"/>
    <w:rsid w:val="00915F12"/>
    <w:rsid w:val="00917A14"/>
    <w:rsid w:val="00922668"/>
    <w:rsid w:val="009226F1"/>
    <w:rsid w:val="009234F8"/>
    <w:rsid w:val="00923A6F"/>
    <w:rsid w:val="009249B0"/>
    <w:rsid w:val="009252F1"/>
    <w:rsid w:val="00927A56"/>
    <w:rsid w:val="0093114E"/>
    <w:rsid w:val="009338E7"/>
    <w:rsid w:val="00933A3A"/>
    <w:rsid w:val="00934ACD"/>
    <w:rsid w:val="009351B6"/>
    <w:rsid w:val="009411D6"/>
    <w:rsid w:val="00941F96"/>
    <w:rsid w:val="00942CE5"/>
    <w:rsid w:val="009448BE"/>
    <w:rsid w:val="00944C02"/>
    <w:rsid w:val="009461E7"/>
    <w:rsid w:val="0095036B"/>
    <w:rsid w:val="00950917"/>
    <w:rsid w:val="00950ECE"/>
    <w:rsid w:val="0095192D"/>
    <w:rsid w:val="00953ED8"/>
    <w:rsid w:val="00955589"/>
    <w:rsid w:val="00955DBB"/>
    <w:rsid w:val="009564C0"/>
    <w:rsid w:val="009568C6"/>
    <w:rsid w:val="00956C12"/>
    <w:rsid w:val="00957208"/>
    <w:rsid w:val="00963751"/>
    <w:rsid w:val="009701E2"/>
    <w:rsid w:val="0097267D"/>
    <w:rsid w:val="00973E4F"/>
    <w:rsid w:val="00975957"/>
    <w:rsid w:val="00975EC8"/>
    <w:rsid w:val="00976362"/>
    <w:rsid w:val="00976A43"/>
    <w:rsid w:val="0097768C"/>
    <w:rsid w:val="00980F09"/>
    <w:rsid w:val="00980FF3"/>
    <w:rsid w:val="00981E0A"/>
    <w:rsid w:val="00981F5D"/>
    <w:rsid w:val="009838A0"/>
    <w:rsid w:val="00983CAE"/>
    <w:rsid w:val="00985334"/>
    <w:rsid w:val="00985A3C"/>
    <w:rsid w:val="00986129"/>
    <w:rsid w:val="009872E9"/>
    <w:rsid w:val="00987B9C"/>
    <w:rsid w:val="00990653"/>
    <w:rsid w:val="009908B9"/>
    <w:rsid w:val="00992634"/>
    <w:rsid w:val="009927CC"/>
    <w:rsid w:val="00994FB5"/>
    <w:rsid w:val="00995675"/>
    <w:rsid w:val="0099599C"/>
    <w:rsid w:val="009A012B"/>
    <w:rsid w:val="009A0B11"/>
    <w:rsid w:val="009A1771"/>
    <w:rsid w:val="009A180E"/>
    <w:rsid w:val="009A2D1D"/>
    <w:rsid w:val="009A6E7F"/>
    <w:rsid w:val="009A7B5F"/>
    <w:rsid w:val="009B0A2A"/>
    <w:rsid w:val="009B3206"/>
    <w:rsid w:val="009B41F6"/>
    <w:rsid w:val="009B47A8"/>
    <w:rsid w:val="009B51FE"/>
    <w:rsid w:val="009B6889"/>
    <w:rsid w:val="009B6988"/>
    <w:rsid w:val="009B711F"/>
    <w:rsid w:val="009B7EBE"/>
    <w:rsid w:val="009C07A5"/>
    <w:rsid w:val="009C0E2B"/>
    <w:rsid w:val="009C12F4"/>
    <w:rsid w:val="009C1730"/>
    <w:rsid w:val="009C1EC3"/>
    <w:rsid w:val="009C3EAE"/>
    <w:rsid w:val="009D0993"/>
    <w:rsid w:val="009D0A06"/>
    <w:rsid w:val="009D0DD8"/>
    <w:rsid w:val="009D1999"/>
    <w:rsid w:val="009D21E1"/>
    <w:rsid w:val="009D319E"/>
    <w:rsid w:val="009D3595"/>
    <w:rsid w:val="009D430E"/>
    <w:rsid w:val="009D4A8E"/>
    <w:rsid w:val="009D7619"/>
    <w:rsid w:val="009E12DD"/>
    <w:rsid w:val="009E277B"/>
    <w:rsid w:val="009E33A0"/>
    <w:rsid w:val="009E4364"/>
    <w:rsid w:val="009E482D"/>
    <w:rsid w:val="009E7A6F"/>
    <w:rsid w:val="009F01D7"/>
    <w:rsid w:val="009F0796"/>
    <w:rsid w:val="009F405D"/>
    <w:rsid w:val="009F4FBF"/>
    <w:rsid w:val="009F50F7"/>
    <w:rsid w:val="009F54F2"/>
    <w:rsid w:val="009F6975"/>
    <w:rsid w:val="009F702B"/>
    <w:rsid w:val="009F7E87"/>
    <w:rsid w:val="00A0006B"/>
    <w:rsid w:val="00A003A9"/>
    <w:rsid w:val="00A02C5B"/>
    <w:rsid w:val="00A0314E"/>
    <w:rsid w:val="00A05294"/>
    <w:rsid w:val="00A0624D"/>
    <w:rsid w:val="00A06685"/>
    <w:rsid w:val="00A10086"/>
    <w:rsid w:val="00A11963"/>
    <w:rsid w:val="00A13691"/>
    <w:rsid w:val="00A14383"/>
    <w:rsid w:val="00A15AC0"/>
    <w:rsid w:val="00A15C68"/>
    <w:rsid w:val="00A21657"/>
    <w:rsid w:val="00A233D6"/>
    <w:rsid w:val="00A24FF8"/>
    <w:rsid w:val="00A25885"/>
    <w:rsid w:val="00A25A10"/>
    <w:rsid w:val="00A267B3"/>
    <w:rsid w:val="00A271D3"/>
    <w:rsid w:val="00A275DC"/>
    <w:rsid w:val="00A31BD2"/>
    <w:rsid w:val="00A32D82"/>
    <w:rsid w:val="00A34EB6"/>
    <w:rsid w:val="00A368B5"/>
    <w:rsid w:val="00A37F44"/>
    <w:rsid w:val="00A41AA1"/>
    <w:rsid w:val="00A41BFA"/>
    <w:rsid w:val="00A41DF7"/>
    <w:rsid w:val="00A4431B"/>
    <w:rsid w:val="00A44EF6"/>
    <w:rsid w:val="00A451C7"/>
    <w:rsid w:val="00A46755"/>
    <w:rsid w:val="00A46BB2"/>
    <w:rsid w:val="00A47F03"/>
    <w:rsid w:val="00A51714"/>
    <w:rsid w:val="00A52659"/>
    <w:rsid w:val="00A52C0E"/>
    <w:rsid w:val="00A530C6"/>
    <w:rsid w:val="00A53AAF"/>
    <w:rsid w:val="00A542D8"/>
    <w:rsid w:val="00A546A0"/>
    <w:rsid w:val="00A551A8"/>
    <w:rsid w:val="00A551CD"/>
    <w:rsid w:val="00A560D0"/>
    <w:rsid w:val="00A56D14"/>
    <w:rsid w:val="00A60388"/>
    <w:rsid w:val="00A6091A"/>
    <w:rsid w:val="00A60A38"/>
    <w:rsid w:val="00A63106"/>
    <w:rsid w:val="00A63146"/>
    <w:rsid w:val="00A65583"/>
    <w:rsid w:val="00A666EE"/>
    <w:rsid w:val="00A66C71"/>
    <w:rsid w:val="00A72A7F"/>
    <w:rsid w:val="00A74728"/>
    <w:rsid w:val="00A75780"/>
    <w:rsid w:val="00A761A7"/>
    <w:rsid w:val="00A77A5B"/>
    <w:rsid w:val="00A80447"/>
    <w:rsid w:val="00A807FF"/>
    <w:rsid w:val="00A80C58"/>
    <w:rsid w:val="00A80F05"/>
    <w:rsid w:val="00A821C4"/>
    <w:rsid w:val="00A8264C"/>
    <w:rsid w:val="00A8294E"/>
    <w:rsid w:val="00A829E7"/>
    <w:rsid w:val="00A83D2C"/>
    <w:rsid w:val="00A85644"/>
    <w:rsid w:val="00A864BE"/>
    <w:rsid w:val="00A875C8"/>
    <w:rsid w:val="00A911BE"/>
    <w:rsid w:val="00A914ED"/>
    <w:rsid w:val="00A9151D"/>
    <w:rsid w:val="00A947AE"/>
    <w:rsid w:val="00A969C1"/>
    <w:rsid w:val="00A96CCF"/>
    <w:rsid w:val="00A96E9C"/>
    <w:rsid w:val="00A9714E"/>
    <w:rsid w:val="00A97332"/>
    <w:rsid w:val="00AA1876"/>
    <w:rsid w:val="00AA2174"/>
    <w:rsid w:val="00AA2737"/>
    <w:rsid w:val="00AA278F"/>
    <w:rsid w:val="00AA477F"/>
    <w:rsid w:val="00AA4BB0"/>
    <w:rsid w:val="00AA5070"/>
    <w:rsid w:val="00AA6748"/>
    <w:rsid w:val="00AB2550"/>
    <w:rsid w:val="00AB346D"/>
    <w:rsid w:val="00AB471F"/>
    <w:rsid w:val="00AB4C94"/>
    <w:rsid w:val="00AB6A77"/>
    <w:rsid w:val="00AB70E2"/>
    <w:rsid w:val="00AC07DE"/>
    <w:rsid w:val="00AC1578"/>
    <w:rsid w:val="00AC2AE5"/>
    <w:rsid w:val="00AC2B47"/>
    <w:rsid w:val="00AC454F"/>
    <w:rsid w:val="00AC52ED"/>
    <w:rsid w:val="00AC5742"/>
    <w:rsid w:val="00AC63BF"/>
    <w:rsid w:val="00AC701B"/>
    <w:rsid w:val="00AC7DBF"/>
    <w:rsid w:val="00AD06C1"/>
    <w:rsid w:val="00AD307F"/>
    <w:rsid w:val="00AD5706"/>
    <w:rsid w:val="00AD5E6D"/>
    <w:rsid w:val="00AD5FF1"/>
    <w:rsid w:val="00AD65E3"/>
    <w:rsid w:val="00AD6689"/>
    <w:rsid w:val="00AD735B"/>
    <w:rsid w:val="00AD7BC6"/>
    <w:rsid w:val="00AD7EA6"/>
    <w:rsid w:val="00AE0699"/>
    <w:rsid w:val="00AE198B"/>
    <w:rsid w:val="00AE30D0"/>
    <w:rsid w:val="00AE47E4"/>
    <w:rsid w:val="00AF110D"/>
    <w:rsid w:val="00AF2129"/>
    <w:rsid w:val="00AF2E70"/>
    <w:rsid w:val="00AF4A85"/>
    <w:rsid w:val="00AF7312"/>
    <w:rsid w:val="00AF73EE"/>
    <w:rsid w:val="00B0201C"/>
    <w:rsid w:val="00B03D83"/>
    <w:rsid w:val="00B04476"/>
    <w:rsid w:val="00B047B7"/>
    <w:rsid w:val="00B057A4"/>
    <w:rsid w:val="00B065F6"/>
    <w:rsid w:val="00B07E1F"/>
    <w:rsid w:val="00B125BD"/>
    <w:rsid w:val="00B12D8E"/>
    <w:rsid w:val="00B13509"/>
    <w:rsid w:val="00B13769"/>
    <w:rsid w:val="00B150A4"/>
    <w:rsid w:val="00B153DF"/>
    <w:rsid w:val="00B15845"/>
    <w:rsid w:val="00B16F93"/>
    <w:rsid w:val="00B2040F"/>
    <w:rsid w:val="00B20684"/>
    <w:rsid w:val="00B2121E"/>
    <w:rsid w:val="00B21FF7"/>
    <w:rsid w:val="00B227A4"/>
    <w:rsid w:val="00B251EA"/>
    <w:rsid w:val="00B25708"/>
    <w:rsid w:val="00B27038"/>
    <w:rsid w:val="00B3095E"/>
    <w:rsid w:val="00B30C28"/>
    <w:rsid w:val="00B32016"/>
    <w:rsid w:val="00B3338F"/>
    <w:rsid w:val="00B333FC"/>
    <w:rsid w:val="00B33846"/>
    <w:rsid w:val="00B34934"/>
    <w:rsid w:val="00B36AA4"/>
    <w:rsid w:val="00B373DD"/>
    <w:rsid w:val="00B408CC"/>
    <w:rsid w:val="00B41A04"/>
    <w:rsid w:val="00B422F4"/>
    <w:rsid w:val="00B423AE"/>
    <w:rsid w:val="00B44B0A"/>
    <w:rsid w:val="00B44C2D"/>
    <w:rsid w:val="00B50571"/>
    <w:rsid w:val="00B52AFB"/>
    <w:rsid w:val="00B5371F"/>
    <w:rsid w:val="00B6039A"/>
    <w:rsid w:val="00B62A84"/>
    <w:rsid w:val="00B64523"/>
    <w:rsid w:val="00B65609"/>
    <w:rsid w:val="00B664A7"/>
    <w:rsid w:val="00B67AC4"/>
    <w:rsid w:val="00B70AE9"/>
    <w:rsid w:val="00B71C17"/>
    <w:rsid w:val="00B72568"/>
    <w:rsid w:val="00B744A3"/>
    <w:rsid w:val="00B768E1"/>
    <w:rsid w:val="00B819A4"/>
    <w:rsid w:val="00B81EAC"/>
    <w:rsid w:val="00B8254C"/>
    <w:rsid w:val="00B840D7"/>
    <w:rsid w:val="00B84132"/>
    <w:rsid w:val="00B84275"/>
    <w:rsid w:val="00B84542"/>
    <w:rsid w:val="00B8525B"/>
    <w:rsid w:val="00B855C3"/>
    <w:rsid w:val="00B87CCC"/>
    <w:rsid w:val="00B906BD"/>
    <w:rsid w:val="00B91716"/>
    <w:rsid w:val="00B9177E"/>
    <w:rsid w:val="00B93FE5"/>
    <w:rsid w:val="00B957A9"/>
    <w:rsid w:val="00B97AF6"/>
    <w:rsid w:val="00BA01DE"/>
    <w:rsid w:val="00BA043D"/>
    <w:rsid w:val="00BA0CB2"/>
    <w:rsid w:val="00BA307C"/>
    <w:rsid w:val="00BA44AB"/>
    <w:rsid w:val="00BA55F2"/>
    <w:rsid w:val="00BA5CD4"/>
    <w:rsid w:val="00BA69C8"/>
    <w:rsid w:val="00BB1564"/>
    <w:rsid w:val="00BB3A5D"/>
    <w:rsid w:val="00BB4220"/>
    <w:rsid w:val="00BB4227"/>
    <w:rsid w:val="00BB5211"/>
    <w:rsid w:val="00BB5ECA"/>
    <w:rsid w:val="00BB7FB5"/>
    <w:rsid w:val="00BC173C"/>
    <w:rsid w:val="00BC19B5"/>
    <w:rsid w:val="00BC3520"/>
    <w:rsid w:val="00BD030B"/>
    <w:rsid w:val="00BD1B2F"/>
    <w:rsid w:val="00BD2D93"/>
    <w:rsid w:val="00BD3491"/>
    <w:rsid w:val="00BD3846"/>
    <w:rsid w:val="00BD38DD"/>
    <w:rsid w:val="00BD537E"/>
    <w:rsid w:val="00BE25AC"/>
    <w:rsid w:val="00BE34E4"/>
    <w:rsid w:val="00BE41FC"/>
    <w:rsid w:val="00BE5FCB"/>
    <w:rsid w:val="00BE7885"/>
    <w:rsid w:val="00BF0EAE"/>
    <w:rsid w:val="00BF4E17"/>
    <w:rsid w:val="00BF6D26"/>
    <w:rsid w:val="00BF6E2E"/>
    <w:rsid w:val="00C01083"/>
    <w:rsid w:val="00C0175D"/>
    <w:rsid w:val="00C03274"/>
    <w:rsid w:val="00C055BF"/>
    <w:rsid w:val="00C066BD"/>
    <w:rsid w:val="00C0721A"/>
    <w:rsid w:val="00C106B8"/>
    <w:rsid w:val="00C1165F"/>
    <w:rsid w:val="00C1470C"/>
    <w:rsid w:val="00C16E6C"/>
    <w:rsid w:val="00C17430"/>
    <w:rsid w:val="00C17CCF"/>
    <w:rsid w:val="00C17F9B"/>
    <w:rsid w:val="00C2220C"/>
    <w:rsid w:val="00C228ED"/>
    <w:rsid w:val="00C23635"/>
    <w:rsid w:val="00C261ED"/>
    <w:rsid w:val="00C271F8"/>
    <w:rsid w:val="00C27A0F"/>
    <w:rsid w:val="00C30891"/>
    <w:rsid w:val="00C31ABF"/>
    <w:rsid w:val="00C32257"/>
    <w:rsid w:val="00C33A29"/>
    <w:rsid w:val="00C37B69"/>
    <w:rsid w:val="00C40359"/>
    <w:rsid w:val="00C403F9"/>
    <w:rsid w:val="00C417F9"/>
    <w:rsid w:val="00C41E9D"/>
    <w:rsid w:val="00C41FF8"/>
    <w:rsid w:val="00C4487A"/>
    <w:rsid w:val="00C47BAC"/>
    <w:rsid w:val="00C506FB"/>
    <w:rsid w:val="00C517B8"/>
    <w:rsid w:val="00C5343D"/>
    <w:rsid w:val="00C534F0"/>
    <w:rsid w:val="00C535AE"/>
    <w:rsid w:val="00C54743"/>
    <w:rsid w:val="00C551CA"/>
    <w:rsid w:val="00C55AFC"/>
    <w:rsid w:val="00C56D46"/>
    <w:rsid w:val="00C56FAB"/>
    <w:rsid w:val="00C57329"/>
    <w:rsid w:val="00C62B9F"/>
    <w:rsid w:val="00C6303C"/>
    <w:rsid w:val="00C63AF3"/>
    <w:rsid w:val="00C64037"/>
    <w:rsid w:val="00C64A91"/>
    <w:rsid w:val="00C65F56"/>
    <w:rsid w:val="00C67FBB"/>
    <w:rsid w:val="00C7075B"/>
    <w:rsid w:val="00C73552"/>
    <w:rsid w:val="00C743D2"/>
    <w:rsid w:val="00C754AB"/>
    <w:rsid w:val="00C7759D"/>
    <w:rsid w:val="00C8166A"/>
    <w:rsid w:val="00C81E85"/>
    <w:rsid w:val="00C81FAB"/>
    <w:rsid w:val="00C8308B"/>
    <w:rsid w:val="00C8382C"/>
    <w:rsid w:val="00C85353"/>
    <w:rsid w:val="00C855F5"/>
    <w:rsid w:val="00C85C2C"/>
    <w:rsid w:val="00C86A1A"/>
    <w:rsid w:val="00C90667"/>
    <w:rsid w:val="00C936AD"/>
    <w:rsid w:val="00C96201"/>
    <w:rsid w:val="00C96555"/>
    <w:rsid w:val="00C965BB"/>
    <w:rsid w:val="00C96940"/>
    <w:rsid w:val="00C96E36"/>
    <w:rsid w:val="00C97EFE"/>
    <w:rsid w:val="00CA283E"/>
    <w:rsid w:val="00CA2AF0"/>
    <w:rsid w:val="00CA468A"/>
    <w:rsid w:val="00CA5A19"/>
    <w:rsid w:val="00CA5F62"/>
    <w:rsid w:val="00CA6277"/>
    <w:rsid w:val="00CA7B4B"/>
    <w:rsid w:val="00CB035E"/>
    <w:rsid w:val="00CB2A80"/>
    <w:rsid w:val="00CB2EA3"/>
    <w:rsid w:val="00CB3D3D"/>
    <w:rsid w:val="00CB4B27"/>
    <w:rsid w:val="00CB5E64"/>
    <w:rsid w:val="00CB7F84"/>
    <w:rsid w:val="00CC10ED"/>
    <w:rsid w:val="00CC48DD"/>
    <w:rsid w:val="00CC5537"/>
    <w:rsid w:val="00CC599C"/>
    <w:rsid w:val="00CD1B8C"/>
    <w:rsid w:val="00CD23E9"/>
    <w:rsid w:val="00CD38F0"/>
    <w:rsid w:val="00CD55F2"/>
    <w:rsid w:val="00CD65BD"/>
    <w:rsid w:val="00CD7F99"/>
    <w:rsid w:val="00CE041A"/>
    <w:rsid w:val="00CE19E6"/>
    <w:rsid w:val="00CE2E14"/>
    <w:rsid w:val="00CE43A8"/>
    <w:rsid w:val="00CE534A"/>
    <w:rsid w:val="00CF0570"/>
    <w:rsid w:val="00CF2445"/>
    <w:rsid w:val="00CF3950"/>
    <w:rsid w:val="00CF5F9F"/>
    <w:rsid w:val="00CF6C81"/>
    <w:rsid w:val="00D00AFC"/>
    <w:rsid w:val="00D00C5A"/>
    <w:rsid w:val="00D01CA1"/>
    <w:rsid w:val="00D01DBA"/>
    <w:rsid w:val="00D02016"/>
    <w:rsid w:val="00D02B27"/>
    <w:rsid w:val="00D04385"/>
    <w:rsid w:val="00D060D6"/>
    <w:rsid w:val="00D0616A"/>
    <w:rsid w:val="00D06D35"/>
    <w:rsid w:val="00D0772B"/>
    <w:rsid w:val="00D1015B"/>
    <w:rsid w:val="00D10E6B"/>
    <w:rsid w:val="00D1223C"/>
    <w:rsid w:val="00D12432"/>
    <w:rsid w:val="00D16E8B"/>
    <w:rsid w:val="00D17ADC"/>
    <w:rsid w:val="00D20345"/>
    <w:rsid w:val="00D20D0B"/>
    <w:rsid w:val="00D21630"/>
    <w:rsid w:val="00D24404"/>
    <w:rsid w:val="00D254FF"/>
    <w:rsid w:val="00D259FD"/>
    <w:rsid w:val="00D268F5"/>
    <w:rsid w:val="00D277EC"/>
    <w:rsid w:val="00D27DC2"/>
    <w:rsid w:val="00D33CA1"/>
    <w:rsid w:val="00D35952"/>
    <w:rsid w:val="00D37710"/>
    <w:rsid w:val="00D40E9D"/>
    <w:rsid w:val="00D41A06"/>
    <w:rsid w:val="00D41AF7"/>
    <w:rsid w:val="00D4243D"/>
    <w:rsid w:val="00D425DF"/>
    <w:rsid w:val="00D44163"/>
    <w:rsid w:val="00D45F7E"/>
    <w:rsid w:val="00D4737F"/>
    <w:rsid w:val="00D47FEC"/>
    <w:rsid w:val="00D50ACE"/>
    <w:rsid w:val="00D52D84"/>
    <w:rsid w:val="00D53562"/>
    <w:rsid w:val="00D55B01"/>
    <w:rsid w:val="00D56381"/>
    <w:rsid w:val="00D56D6B"/>
    <w:rsid w:val="00D57238"/>
    <w:rsid w:val="00D62E48"/>
    <w:rsid w:val="00D6391E"/>
    <w:rsid w:val="00D643CF"/>
    <w:rsid w:val="00D64486"/>
    <w:rsid w:val="00D64EA9"/>
    <w:rsid w:val="00D66F2A"/>
    <w:rsid w:val="00D70133"/>
    <w:rsid w:val="00D74216"/>
    <w:rsid w:val="00D746C7"/>
    <w:rsid w:val="00D76C10"/>
    <w:rsid w:val="00D774A8"/>
    <w:rsid w:val="00D81C98"/>
    <w:rsid w:val="00D822C2"/>
    <w:rsid w:val="00D82748"/>
    <w:rsid w:val="00D86DE8"/>
    <w:rsid w:val="00D86E33"/>
    <w:rsid w:val="00D874DF"/>
    <w:rsid w:val="00D87FEC"/>
    <w:rsid w:val="00D90258"/>
    <w:rsid w:val="00D90F5F"/>
    <w:rsid w:val="00D918A0"/>
    <w:rsid w:val="00D9546F"/>
    <w:rsid w:val="00D96D8A"/>
    <w:rsid w:val="00DA018F"/>
    <w:rsid w:val="00DA053E"/>
    <w:rsid w:val="00DA156C"/>
    <w:rsid w:val="00DA15B0"/>
    <w:rsid w:val="00DA182B"/>
    <w:rsid w:val="00DA3F06"/>
    <w:rsid w:val="00DA4307"/>
    <w:rsid w:val="00DA5061"/>
    <w:rsid w:val="00DA5D7E"/>
    <w:rsid w:val="00DA6AE7"/>
    <w:rsid w:val="00DA79ED"/>
    <w:rsid w:val="00DA79F8"/>
    <w:rsid w:val="00DA7C01"/>
    <w:rsid w:val="00DB30C5"/>
    <w:rsid w:val="00DB54CD"/>
    <w:rsid w:val="00DB5B77"/>
    <w:rsid w:val="00DB6AFA"/>
    <w:rsid w:val="00DB6CE0"/>
    <w:rsid w:val="00DB7FD2"/>
    <w:rsid w:val="00DC0AF0"/>
    <w:rsid w:val="00DC0C6C"/>
    <w:rsid w:val="00DC0CD0"/>
    <w:rsid w:val="00DC1D27"/>
    <w:rsid w:val="00DC1F72"/>
    <w:rsid w:val="00DC4A1B"/>
    <w:rsid w:val="00DC4CCD"/>
    <w:rsid w:val="00DC5090"/>
    <w:rsid w:val="00DC5C91"/>
    <w:rsid w:val="00DC73C1"/>
    <w:rsid w:val="00DD053D"/>
    <w:rsid w:val="00DD0A83"/>
    <w:rsid w:val="00DD0E25"/>
    <w:rsid w:val="00DD0E43"/>
    <w:rsid w:val="00DD1631"/>
    <w:rsid w:val="00DD1D05"/>
    <w:rsid w:val="00DD20FB"/>
    <w:rsid w:val="00DD3D30"/>
    <w:rsid w:val="00DD54FF"/>
    <w:rsid w:val="00DD5701"/>
    <w:rsid w:val="00DD674D"/>
    <w:rsid w:val="00DE115C"/>
    <w:rsid w:val="00DE2009"/>
    <w:rsid w:val="00DE24D5"/>
    <w:rsid w:val="00DE59D6"/>
    <w:rsid w:val="00DE5B23"/>
    <w:rsid w:val="00DE5B7D"/>
    <w:rsid w:val="00DE6539"/>
    <w:rsid w:val="00DE6834"/>
    <w:rsid w:val="00DE6AD2"/>
    <w:rsid w:val="00DE6FAB"/>
    <w:rsid w:val="00DF14FB"/>
    <w:rsid w:val="00DF2105"/>
    <w:rsid w:val="00DF2D10"/>
    <w:rsid w:val="00DF4C71"/>
    <w:rsid w:val="00DF5943"/>
    <w:rsid w:val="00DF73CC"/>
    <w:rsid w:val="00E00F6B"/>
    <w:rsid w:val="00E01260"/>
    <w:rsid w:val="00E01472"/>
    <w:rsid w:val="00E02B74"/>
    <w:rsid w:val="00E0300E"/>
    <w:rsid w:val="00E04F16"/>
    <w:rsid w:val="00E05CFB"/>
    <w:rsid w:val="00E07580"/>
    <w:rsid w:val="00E07585"/>
    <w:rsid w:val="00E10A92"/>
    <w:rsid w:val="00E11528"/>
    <w:rsid w:val="00E12A55"/>
    <w:rsid w:val="00E1537C"/>
    <w:rsid w:val="00E15B05"/>
    <w:rsid w:val="00E16164"/>
    <w:rsid w:val="00E171B2"/>
    <w:rsid w:val="00E17B59"/>
    <w:rsid w:val="00E20089"/>
    <w:rsid w:val="00E20AB1"/>
    <w:rsid w:val="00E21D43"/>
    <w:rsid w:val="00E21EB5"/>
    <w:rsid w:val="00E22490"/>
    <w:rsid w:val="00E22788"/>
    <w:rsid w:val="00E228F4"/>
    <w:rsid w:val="00E22B3E"/>
    <w:rsid w:val="00E22BAA"/>
    <w:rsid w:val="00E250EF"/>
    <w:rsid w:val="00E30D53"/>
    <w:rsid w:val="00E332FE"/>
    <w:rsid w:val="00E34E88"/>
    <w:rsid w:val="00E35480"/>
    <w:rsid w:val="00E41D1D"/>
    <w:rsid w:val="00E4470F"/>
    <w:rsid w:val="00E44742"/>
    <w:rsid w:val="00E4640B"/>
    <w:rsid w:val="00E51416"/>
    <w:rsid w:val="00E51459"/>
    <w:rsid w:val="00E521B9"/>
    <w:rsid w:val="00E5553A"/>
    <w:rsid w:val="00E55F94"/>
    <w:rsid w:val="00E57242"/>
    <w:rsid w:val="00E6080F"/>
    <w:rsid w:val="00E60F0B"/>
    <w:rsid w:val="00E60F50"/>
    <w:rsid w:val="00E62196"/>
    <w:rsid w:val="00E627E1"/>
    <w:rsid w:val="00E63D7A"/>
    <w:rsid w:val="00E662FD"/>
    <w:rsid w:val="00E66B72"/>
    <w:rsid w:val="00E67B5B"/>
    <w:rsid w:val="00E70CBB"/>
    <w:rsid w:val="00E71347"/>
    <w:rsid w:val="00E72987"/>
    <w:rsid w:val="00E7380E"/>
    <w:rsid w:val="00E73B64"/>
    <w:rsid w:val="00E74E19"/>
    <w:rsid w:val="00E779C8"/>
    <w:rsid w:val="00E77CBF"/>
    <w:rsid w:val="00E8083A"/>
    <w:rsid w:val="00E808D5"/>
    <w:rsid w:val="00E8125A"/>
    <w:rsid w:val="00E81C73"/>
    <w:rsid w:val="00E832D9"/>
    <w:rsid w:val="00E84372"/>
    <w:rsid w:val="00E85D4F"/>
    <w:rsid w:val="00E86138"/>
    <w:rsid w:val="00E87A3F"/>
    <w:rsid w:val="00E90CE3"/>
    <w:rsid w:val="00E93006"/>
    <w:rsid w:val="00E93601"/>
    <w:rsid w:val="00E95407"/>
    <w:rsid w:val="00E957DC"/>
    <w:rsid w:val="00E95891"/>
    <w:rsid w:val="00E964DC"/>
    <w:rsid w:val="00E973AE"/>
    <w:rsid w:val="00E9767C"/>
    <w:rsid w:val="00E97F96"/>
    <w:rsid w:val="00EA102F"/>
    <w:rsid w:val="00EA16BB"/>
    <w:rsid w:val="00EA1929"/>
    <w:rsid w:val="00EA1CA6"/>
    <w:rsid w:val="00EA22DA"/>
    <w:rsid w:val="00EA3B36"/>
    <w:rsid w:val="00EA5C42"/>
    <w:rsid w:val="00EB08FD"/>
    <w:rsid w:val="00EB1174"/>
    <w:rsid w:val="00EB19F4"/>
    <w:rsid w:val="00EB2849"/>
    <w:rsid w:val="00EB42B4"/>
    <w:rsid w:val="00EB51C5"/>
    <w:rsid w:val="00EB55DE"/>
    <w:rsid w:val="00EB642D"/>
    <w:rsid w:val="00EC02AF"/>
    <w:rsid w:val="00EC0B79"/>
    <w:rsid w:val="00EC1621"/>
    <w:rsid w:val="00EC2563"/>
    <w:rsid w:val="00EC33DE"/>
    <w:rsid w:val="00EC3592"/>
    <w:rsid w:val="00EC3EF5"/>
    <w:rsid w:val="00EC4D8A"/>
    <w:rsid w:val="00EC4DFA"/>
    <w:rsid w:val="00EC5EEA"/>
    <w:rsid w:val="00EC62CE"/>
    <w:rsid w:val="00EC6410"/>
    <w:rsid w:val="00EC6544"/>
    <w:rsid w:val="00ED0313"/>
    <w:rsid w:val="00ED0375"/>
    <w:rsid w:val="00ED174E"/>
    <w:rsid w:val="00ED1A88"/>
    <w:rsid w:val="00ED291D"/>
    <w:rsid w:val="00ED53E2"/>
    <w:rsid w:val="00ED55BD"/>
    <w:rsid w:val="00ED5A95"/>
    <w:rsid w:val="00ED6F87"/>
    <w:rsid w:val="00EE16C0"/>
    <w:rsid w:val="00EE1E6E"/>
    <w:rsid w:val="00EE1F9F"/>
    <w:rsid w:val="00EE2C22"/>
    <w:rsid w:val="00EE3412"/>
    <w:rsid w:val="00EE4BD1"/>
    <w:rsid w:val="00EE5553"/>
    <w:rsid w:val="00EE5618"/>
    <w:rsid w:val="00EE61DF"/>
    <w:rsid w:val="00EE785F"/>
    <w:rsid w:val="00EF12B7"/>
    <w:rsid w:val="00EF15BD"/>
    <w:rsid w:val="00EF2572"/>
    <w:rsid w:val="00EF498B"/>
    <w:rsid w:val="00EF6235"/>
    <w:rsid w:val="00F00ECE"/>
    <w:rsid w:val="00F01860"/>
    <w:rsid w:val="00F01A9F"/>
    <w:rsid w:val="00F02843"/>
    <w:rsid w:val="00F0372E"/>
    <w:rsid w:val="00F03F63"/>
    <w:rsid w:val="00F05881"/>
    <w:rsid w:val="00F1066C"/>
    <w:rsid w:val="00F1096A"/>
    <w:rsid w:val="00F1386C"/>
    <w:rsid w:val="00F14311"/>
    <w:rsid w:val="00F178EC"/>
    <w:rsid w:val="00F20F09"/>
    <w:rsid w:val="00F221E6"/>
    <w:rsid w:val="00F22C62"/>
    <w:rsid w:val="00F23B9B"/>
    <w:rsid w:val="00F25047"/>
    <w:rsid w:val="00F26035"/>
    <w:rsid w:val="00F30426"/>
    <w:rsid w:val="00F30899"/>
    <w:rsid w:val="00F33BEA"/>
    <w:rsid w:val="00F341D5"/>
    <w:rsid w:val="00F35BC0"/>
    <w:rsid w:val="00F35BC5"/>
    <w:rsid w:val="00F36888"/>
    <w:rsid w:val="00F368B8"/>
    <w:rsid w:val="00F36E9F"/>
    <w:rsid w:val="00F40642"/>
    <w:rsid w:val="00F408CB"/>
    <w:rsid w:val="00F408D8"/>
    <w:rsid w:val="00F410A4"/>
    <w:rsid w:val="00F41225"/>
    <w:rsid w:val="00F42019"/>
    <w:rsid w:val="00F434FA"/>
    <w:rsid w:val="00F448F3"/>
    <w:rsid w:val="00F4568E"/>
    <w:rsid w:val="00F478D3"/>
    <w:rsid w:val="00F47F61"/>
    <w:rsid w:val="00F524E4"/>
    <w:rsid w:val="00F52647"/>
    <w:rsid w:val="00F53D8A"/>
    <w:rsid w:val="00F54218"/>
    <w:rsid w:val="00F548CF"/>
    <w:rsid w:val="00F55C79"/>
    <w:rsid w:val="00F560E7"/>
    <w:rsid w:val="00F57C92"/>
    <w:rsid w:val="00F60BCD"/>
    <w:rsid w:val="00F61453"/>
    <w:rsid w:val="00F619AE"/>
    <w:rsid w:val="00F61DC2"/>
    <w:rsid w:val="00F628B0"/>
    <w:rsid w:val="00F640F1"/>
    <w:rsid w:val="00F65F90"/>
    <w:rsid w:val="00F668B5"/>
    <w:rsid w:val="00F70F87"/>
    <w:rsid w:val="00F714B4"/>
    <w:rsid w:val="00F7276D"/>
    <w:rsid w:val="00F730F8"/>
    <w:rsid w:val="00F73345"/>
    <w:rsid w:val="00F761EC"/>
    <w:rsid w:val="00F7731C"/>
    <w:rsid w:val="00F80B2E"/>
    <w:rsid w:val="00F826BF"/>
    <w:rsid w:val="00F82BD2"/>
    <w:rsid w:val="00F82F8F"/>
    <w:rsid w:val="00F83CF2"/>
    <w:rsid w:val="00F84E18"/>
    <w:rsid w:val="00F856DE"/>
    <w:rsid w:val="00F85E75"/>
    <w:rsid w:val="00F8645C"/>
    <w:rsid w:val="00F87711"/>
    <w:rsid w:val="00F87A6C"/>
    <w:rsid w:val="00F90556"/>
    <w:rsid w:val="00F90FB4"/>
    <w:rsid w:val="00F9180E"/>
    <w:rsid w:val="00F92DC0"/>
    <w:rsid w:val="00F9440F"/>
    <w:rsid w:val="00F95A3C"/>
    <w:rsid w:val="00F96142"/>
    <w:rsid w:val="00F974DE"/>
    <w:rsid w:val="00FA157A"/>
    <w:rsid w:val="00FA1B5F"/>
    <w:rsid w:val="00FA2095"/>
    <w:rsid w:val="00FA48A0"/>
    <w:rsid w:val="00FA5924"/>
    <w:rsid w:val="00FA5A42"/>
    <w:rsid w:val="00FA5BB5"/>
    <w:rsid w:val="00FA5BFE"/>
    <w:rsid w:val="00FA6253"/>
    <w:rsid w:val="00FA6366"/>
    <w:rsid w:val="00FA7812"/>
    <w:rsid w:val="00FB0805"/>
    <w:rsid w:val="00FB0C66"/>
    <w:rsid w:val="00FB1127"/>
    <w:rsid w:val="00FB3170"/>
    <w:rsid w:val="00FB31ED"/>
    <w:rsid w:val="00FB459E"/>
    <w:rsid w:val="00FB51BC"/>
    <w:rsid w:val="00FB5AF7"/>
    <w:rsid w:val="00FB73CC"/>
    <w:rsid w:val="00FB7BAE"/>
    <w:rsid w:val="00FB7DFB"/>
    <w:rsid w:val="00FC09C1"/>
    <w:rsid w:val="00FC1212"/>
    <w:rsid w:val="00FC2B3B"/>
    <w:rsid w:val="00FC2C23"/>
    <w:rsid w:val="00FC2CB8"/>
    <w:rsid w:val="00FC3EE7"/>
    <w:rsid w:val="00FC536A"/>
    <w:rsid w:val="00FC5778"/>
    <w:rsid w:val="00FC5A6E"/>
    <w:rsid w:val="00FD1782"/>
    <w:rsid w:val="00FD2BD1"/>
    <w:rsid w:val="00FD38A0"/>
    <w:rsid w:val="00FD497F"/>
    <w:rsid w:val="00FD521C"/>
    <w:rsid w:val="00FD5E69"/>
    <w:rsid w:val="00FD617E"/>
    <w:rsid w:val="00FD69B7"/>
    <w:rsid w:val="00FE38EB"/>
    <w:rsid w:val="00FE4413"/>
    <w:rsid w:val="00FE4B48"/>
    <w:rsid w:val="00FE526C"/>
    <w:rsid w:val="00FE7A61"/>
    <w:rsid w:val="00FE7C21"/>
    <w:rsid w:val="00FF0ADA"/>
    <w:rsid w:val="00FF21D6"/>
    <w:rsid w:val="00FF3674"/>
    <w:rsid w:val="00FF3DE3"/>
    <w:rsid w:val="00FF4045"/>
    <w:rsid w:val="00FF4345"/>
    <w:rsid w:val="00FF6779"/>
    <w:rsid w:val="00FF6BED"/>
    <w:rsid w:val="00FF6E48"/>
    <w:rsid w:val="05622D32"/>
    <w:rsid w:val="0E336A72"/>
    <w:rsid w:val="1070E031"/>
    <w:rsid w:val="15AD0695"/>
    <w:rsid w:val="17480075"/>
    <w:rsid w:val="33AA27AF"/>
    <w:rsid w:val="3A42C1FE"/>
    <w:rsid w:val="420C36F3"/>
    <w:rsid w:val="4732B2AE"/>
    <w:rsid w:val="482BE3BB"/>
    <w:rsid w:val="48887DDA"/>
    <w:rsid w:val="4DC7221B"/>
    <w:rsid w:val="62ACA89F"/>
    <w:rsid w:val="635CC82D"/>
    <w:rsid w:val="6D35781C"/>
    <w:rsid w:val="721ABEFB"/>
    <w:rsid w:val="78DF3B05"/>
    <w:rsid w:val="7C0C7917"/>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A5A6472"/>
  <w15:chartTrackingRefBased/>
  <w15:docId w15:val="{E1109DAE-3B42-4BB0-89D2-0C3FE8746AF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1565"/>
  </w:style>
  <w:style w:type="paragraph" w:styleId="Heading1">
    <w:name w:val="heading 1"/>
    <w:basedOn w:val="Normal"/>
    <w:next w:val="Normal"/>
    <w:link w:val="Heading1Char"/>
    <w:uiPriority w:val="9"/>
    <w:qFormat/>
    <w:rsid w:val="002D2D9A"/>
    <w:pPr>
      <w:spacing w:after="0"/>
      <w:outlineLvl w:val="0"/>
    </w:pPr>
    <w:rPr>
      <w:rFonts w:asciiTheme="majorHAnsi" w:hAnsiTheme="majorHAnsi" w:cs="Open Sans"/>
      <w:bCs/>
      <w:sz w:val="28"/>
      <w:szCs w:val="20"/>
    </w:rPr>
  </w:style>
  <w:style w:type="paragraph" w:styleId="Heading2">
    <w:name w:val="heading 2"/>
    <w:basedOn w:val="Normal"/>
    <w:next w:val="Normal"/>
    <w:link w:val="Heading2Char"/>
    <w:uiPriority w:val="9"/>
    <w:unhideWhenUsed/>
    <w:qFormat/>
    <w:rsid w:val="002D2D9A"/>
    <w:pPr>
      <w:spacing w:after="0"/>
      <w:outlineLvl w:val="1"/>
    </w:pPr>
    <w:rPr>
      <w:rFonts w:cs="Open Sans"/>
      <w:b/>
      <w:bCs/>
      <w:sz w:val="24"/>
      <w:szCs w:val="20"/>
    </w:rPr>
  </w:style>
  <w:style w:type="paragraph" w:styleId="Heading3">
    <w:name w:val="heading 3"/>
    <w:basedOn w:val="Normal"/>
    <w:next w:val="Normal"/>
    <w:link w:val="Heading3Char"/>
    <w:uiPriority w:val="9"/>
    <w:unhideWhenUsed/>
    <w:qFormat/>
    <w:rsid w:val="00FA157A"/>
    <w:pPr>
      <w:keepNext/>
      <w:keepLines/>
      <w:spacing w:before="40" w:after="0"/>
      <w:outlineLvl w:val="2"/>
    </w:pPr>
    <w:rPr>
      <w:rFonts w:eastAsiaTheme="majorEastAsia" w:cstheme="majorBidi"/>
      <w:b/>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C41FF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rPr>
      <w:cantSplit/>
    </w:trPr>
  </w:style>
  <w:style w:type="paragraph" w:styleId="NormalWeb">
    <w:name w:val="Normal (Web)"/>
    <w:basedOn w:val="Normal"/>
    <w:uiPriority w:val="99"/>
    <w:semiHidden/>
    <w:unhideWhenUsed/>
    <w:rsid w:val="00652F88"/>
    <w:pPr>
      <w:spacing w:before="100" w:beforeAutospacing="1" w:after="100" w:afterAutospacing="1" w:line="240" w:lineRule="auto"/>
    </w:pPr>
    <w:rPr>
      <w:rFonts w:ascii="Times New Roman" w:eastAsia="Times New Roman" w:hAnsi="Times New Roman" w:cs="Times New Roman"/>
      <w:sz w:val="24"/>
      <w:szCs w:val="24"/>
    </w:rPr>
  </w:style>
  <w:style w:type="character" w:styleId="CommentReference">
    <w:name w:val="annotation reference"/>
    <w:basedOn w:val="DefaultParagraphFont"/>
    <w:uiPriority w:val="99"/>
    <w:semiHidden/>
    <w:unhideWhenUsed/>
    <w:rsid w:val="008620C1"/>
    <w:rPr>
      <w:sz w:val="16"/>
      <w:szCs w:val="16"/>
    </w:rPr>
  </w:style>
  <w:style w:type="paragraph" w:styleId="CommentText">
    <w:name w:val="annotation text"/>
    <w:basedOn w:val="Normal"/>
    <w:link w:val="CommentTextChar"/>
    <w:uiPriority w:val="99"/>
    <w:unhideWhenUsed/>
    <w:rsid w:val="008620C1"/>
    <w:pPr>
      <w:spacing w:line="240" w:lineRule="auto"/>
    </w:pPr>
    <w:rPr>
      <w:sz w:val="20"/>
      <w:szCs w:val="20"/>
    </w:rPr>
  </w:style>
  <w:style w:type="character" w:customStyle="1" w:styleId="CommentTextChar">
    <w:name w:val="Comment Text Char"/>
    <w:basedOn w:val="DefaultParagraphFont"/>
    <w:link w:val="CommentText"/>
    <w:uiPriority w:val="99"/>
    <w:rsid w:val="008620C1"/>
    <w:rPr>
      <w:sz w:val="20"/>
      <w:szCs w:val="20"/>
    </w:rPr>
  </w:style>
  <w:style w:type="paragraph" w:styleId="CommentSubject">
    <w:name w:val="annotation subject"/>
    <w:basedOn w:val="CommentText"/>
    <w:next w:val="CommentText"/>
    <w:link w:val="CommentSubjectChar"/>
    <w:uiPriority w:val="99"/>
    <w:semiHidden/>
    <w:unhideWhenUsed/>
    <w:rsid w:val="008620C1"/>
    <w:rPr>
      <w:b/>
      <w:bCs/>
    </w:rPr>
  </w:style>
  <w:style w:type="character" w:customStyle="1" w:styleId="CommentSubjectChar">
    <w:name w:val="Comment Subject Char"/>
    <w:basedOn w:val="CommentTextChar"/>
    <w:link w:val="CommentSubject"/>
    <w:uiPriority w:val="99"/>
    <w:semiHidden/>
    <w:rsid w:val="008620C1"/>
    <w:rPr>
      <w:b/>
      <w:bCs/>
      <w:sz w:val="20"/>
      <w:szCs w:val="20"/>
    </w:rPr>
  </w:style>
  <w:style w:type="paragraph" w:styleId="Header">
    <w:name w:val="header"/>
    <w:basedOn w:val="Normal"/>
    <w:link w:val="HeaderChar"/>
    <w:uiPriority w:val="99"/>
    <w:unhideWhenUsed/>
    <w:rsid w:val="004C62A0"/>
    <w:pPr>
      <w:tabs>
        <w:tab w:val="center" w:pos="4680"/>
        <w:tab w:val="right" w:pos="9360"/>
      </w:tabs>
      <w:spacing w:after="0" w:line="240" w:lineRule="auto"/>
    </w:pPr>
  </w:style>
  <w:style w:type="character" w:customStyle="1" w:styleId="HeaderChar">
    <w:name w:val="Header Char"/>
    <w:basedOn w:val="DefaultParagraphFont"/>
    <w:link w:val="Header"/>
    <w:uiPriority w:val="99"/>
    <w:rsid w:val="004C62A0"/>
  </w:style>
  <w:style w:type="paragraph" w:styleId="Footer">
    <w:name w:val="footer"/>
    <w:basedOn w:val="Normal"/>
    <w:link w:val="FooterChar"/>
    <w:uiPriority w:val="99"/>
    <w:unhideWhenUsed/>
    <w:rsid w:val="004C62A0"/>
    <w:pPr>
      <w:tabs>
        <w:tab w:val="center" w:pos="4680"/>
        <w:tab w:val="right" w:pos="9360"/>
      </w:tabs>
      <w:spacing w:after="0" w:line="240" w:lineRule="auto"/>
    </w:pPr>
  </w:style>
  <w:style w:type="character" w:customStyle="1" w:styleId="FooterChar">
    <w:name w:val="Footer Char"/>
    <w:basedOn w:val="DefaultParagraphFont"/>
    <w:link w:val="Footer"/>
    <w:uiPriority w:val="99"/>
    <w:rsid w:val="004C62A0"/>
  </w:style>
  <w:style w:type="paragraph" w:styleId="ListParagraph">
    <w:name w:val="List Paragraph"/>
    <w:basedOn w:val="Normal"/>
    <w:uiPriority w:val="34"/>
    <w:qFormat/>
    <w:rsid w:val="006D4EC7"/>
    <w:pPr>
      <w:ind w:left="720"/>
      <w:contextualSpacing/>
    </w:pPr>
  </w:style>
  <w:style w:type="paragraph" w:customStyle="1" w:styleId="StyleLatinOpenSansAsianTimesNewRoman10ptBoldBlac">
    <w:name w:val="Style (Latin) Open Sans (Asian) Times New Roman 10 pt Bold Blac..."/>
    <w:basedOn w:val="Normal"/>
    <w:rsid w:val="00F478D3"/>
    <w:pPr>
      <w:spacing w:line="240" w:lineRule="auto"/>
      <w:jc w:val="center"/>
    </w:pPr>
    <w:rPr>
      <w:rFonts w:eastAsia="Times New Roman" w:cs="Times New Roman"/>
      <w:bCs/>
      <w:szCs w:val="20"/>
    </w:rPr>
  </w:style>
  <w:style w:type="character" w:styleId="Strong">
    <w:name w:val="Strong"/>
    <w:basedOn w:val="DefaultParagraphFont"/>
    <w:uiPriority w:val="22"/>
    <w:qFormat/>
    <w:rsid w:val="00AA2737"/>
    <w:rPr>
      <w:b/>
      <w:bCs/>
    </w:rPr>
  </w:style>
  <w:style w:type="character" w:styleId="Hyperlink">
    <w:name w:val="Hyperlink"/>
    <w:basedOn w:val="DefaultParagraphFont"/>
    <w:uiPriority w:val="99"/>
    <w:unhideWhenUsed/>
    <w:rsid w:val="00B227A4"/>
    <w:rPr>
      <w:color w:val="0D6CB9"/>
      <w:u w:val="single"/>
    </w:rPr>
  </w:style>
  <w:style w:type="character" w:customStyle="1" w:styleId="Heading1Char">
    <w:name w:val="Heading 1 Char"/>
    <w:basedOn w:val="DefaultParagraphFont"/>
    <w:link w:val="Heading1"/>
    <w:uiPriority w:val="9"/>
    <w:rsid w:val="002D2D9A"/>
    <w:rPr>
      <w:rFonts w:asciiTheme="majorHAnsi" w:hAnsiTheme="majorHAnsi" w:cs="Open Sans"/>
      <w:bCs/>
      <w:sz w:val="28"/>
      <w:szCs w:val="20"/>
    </w:rPr>
  </w:style>
  <w:style w:type="character" w:customStyle="1" w:styleId="Heading2Char">
    <w:name w:val="Heading 2 Char"/>
    <w:basedOn w:val="DefaultParagraphFont"/>
    <w:link w:val="Heading2"/>
    <w:uiPriority w:val="9"/>
    <w:rsid w:val="002D2D9A"/>
    <w:rPr>
      <w:rFonts w:cs="Open Sans"/>
      <w:b/>
      <w:bCs/>
      <w:sz w:val="24"/>
      <w:szCs w:val="20"/>
    </w:rPr>
  </w:style>
  <w:style w:type="paragraph" w:customStyle="1" w:styleId="Tabletextsmall">
    <w:name w:val="Table text small"/>
    <w:basedOn w:val="Normal"/>
    <w:qFormat/>
    <w:rsid w:val="00DB7FD2"/>
    <w:pPr>
      <w:spacing w:after="80" w:line="240" w:lineRule="auto"/>
      <w:jc w:val="center"/>
    </w:pPr>
    <w:rPr>
      <w:rFonts w:cs="Open Sans"/>
      <w:sz w:val="20"/>
      <w:szCs w:val="20"/>
    </w:rPr>
  </w:style>
  <w:style w:type="paragraph" w:customStyle="1" w:styleId="Tabletext">
    <w:name w:val="Table text"/>
    <w:basedOn w:val="Normal"/>
    <w:qFormat/>
    <w:rsid w:val="00A72A7F"/>
    <w:pPr>
      <w:spacing w:before="120" w:after="120" w:line="240" w:lineRule="auto"/>
    </w:pPr>
  </w:style>
  <w:style w:type="paragraph" w:customStyle="1" w:styleId="Tabletextbullet">
    <w:name w:val="Table text bullet"/>
    <w:basedOn w:val="Tabletext"/>
    <w:qFormat/>
    <w:rsid w:val="00A72A7F"/>
    <w:pPr>
      <w:numPr>
        <w:numId w:val="1"/>
      </w:numPr>
      <w:contextualSpacing/>
    </w:pPr>
  </w:style>
  <w:style w:type="paragraph" w:customStyle="1" w:styleId="ListAlphaparens">
    <w:name w:val="List Alpha parens"/>
    <w:basedOn w:val="Tabletext"/>
    <w:qFormat/>
    <w:rsid w:val="00DB54CD"/>
    <w:pPr>
      <w:numPr>
        <w:numId w:val="2"/>
      </w:numPr>
      <w:contextualSpacing/>
    </w:pPr>
  </w:style>
  <w:style w:type="character" w:customStyle="1" w:styleId="normaltextrun">
    <w:name w:val="normaltextrun"/>
    <w:basedOn w:val="DefaultParagraphFont"/>
    <w:rsid w:val="00B125BD"/>
  </w:style>
  <w:style w:type="character" w:customStyle="1" w:styleId="eop">
    <w:name w:val="eop"/>
    <w:basedOn w:val="DefaultParagraphFont"/>
    <w:rsid w:val="00B125BD"/>
  </w:style>
  <w:style w:type="character" w:customStyle="1" w:styleId="Heading3Char">
    <w:name w:val="Heading 3 Char"/>
    <w:basedOn w:val="DefaultParagraphFont"/>
    <w:link w:val="Heading3"/>
    <w:uiPriority w:val="9"/>
    <w:rsid w:val="00FA157A"/>
    <w:rPr>
      <w:rFonts w:eastAsiaTheme="majorEastAsia" w:cstheme="majorBidi"/>
      <w:b/>
      <w:szCs w:val="24"/>
    </w:rPr>
  </w:style>
  <w:style w:type="character" w:styleId="UnresolvedMention">
    <w:name w:val="Unresolved Mention"/>
    <w:basedOn w:val="DefaultParagraphFont"/>
    <w:uiPriority w:val="99"/>
    <w:unhideWhenUsed/>
    <w:rsid w:val="0086220F"/>
    <w:rPr>
      <w:color w:val="605E5C"/>
      <w:shd w:val="clear" w:color="auto" w:fill="E1DFDD"/>
    </w:rPr>
  </w:style>
  <w:style w:type="character" w:styleId="FollowedHyperlink">
    <w:name w:val="FollowedHyperlink"/>
    <w:basedOn w:val="DefaultParagraphFont"/>
    <w:uiPriority w:val="99"/>
    <w:semiHidden/>
    <w:unhideWhenUsed/>
    <w:rsid w:val="00B422F4"/>
    <w:rPr>
      <w:color w:val="954F72" w:themeColor="followedHyperlink"/>
      <w:u w:val="single"/>
    </w:rPr>
  </w:style>
  <w:style w:type="character" w:styleId="Mention">
    <w:name w:val="Mention"/>
    <w:basedOn w:val="DefaultParagraphFont"/>
    <w:uiPriority w:val="99"/>
    <w:unhideWhenUsed/>
    <w:rsid w:val="00833156"/>
    <w:rPr>
      <w:color w:val="2B579A"/>
      <w:shd w:val="clear" w:color="auto" w:fill="E1DFDD"/>
    </w:rPr>
  </w:style>
  <w:style w:type="paragraph" w:styleId="Revision">
    <w:name w:val="Revision"/>
    <w:hidden/>
    <w:uiPriority w:val="99"/>
    <w:semiHidden/>
    <w:rsid w:val="00C2220C"/>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84032671">
      <w:bodyDiv w:val="1"/>
      <w:marLeft w:val="0"/>
      <w:marRight w:val="0"/>
      <w:marTop w:val="0"/>
      <w:marBottom w:val="0"/>
      <w:divBdr>
        <w:top w:val="none" w:sz="0" w:space="0" w:color="auto"/>
        <w:left w:val="none" w:sz="0" w:space="0" w:color="auto"/>
        <w:bottom w:val="none" w:sz="0" w:space="0" w:color="auto"/>
        <w:right w:val="none" w:sz="0" w:space="0" w:color="auto"/>
      </w:divBdr>
    </w:div>
    <w:div w:id="199830482">
      <w:bodyDiv w:val="1"/>
      <w:marLeft w:val="0"/>
      <w:marRight w:val="0"/>
      <w:marTop w:val="0"/>
      <w:marBottom w:val="0"/>
      <w:divBdr>
        <w:top w:val="none" w:sz="0" w:space="0" w:color="auto"/>
        <w:left w:val="none" w:sz="0" w:space="0" w:color="auto"/>
        <w:bottom w:val="none" w:sz="0" w:space="0" w:color="auto"/>
        <w:right w:val="none" w:sz="0" w:space="0" w:color="auto"/>
      </w:divBdr>
    </w:div>
    <w:div w:id="202249603">
      <w:bodyDiv w:val="1"/>
      <w:marLeft w:val="0"/>
      <w:marRight w:val="0"/>
      <w:marTop w:val="0"/>
      <w:marBottom w:val="0"/>
      <w:divBdr>
        <w:top w:val="none" w:sz="0" w:space="0" w:color="auto"/>
        <w:left w:val="none" w:sz="0" w:space="0" w:color="auto"/>
        <w:bottom w:val="none" w:sz="0" w:space="0" w:color="auto"/>
        <w:right w:val="none" w:sz="0" w:space="0" w:color="auto"/>
      </w:divBdr>
    </w:div>
    <w:div w:id="250049651">
      <w:bodyDiv w:val="1"/>
      <w:marLeft w:val="0"/>
      <w:marRight w:val="0"/>
      <w:marTop w:val="0"/>
      <w:marBottom w:val="0"/>
      <w:divBdr>
        <w:top w:val="none" w:sz="0" w:space="0" w:color="auto"/>
        <w:left w:val="none" w:sz="0" w:space="0" w:color="auto"/>
        <w:bottom w:val="none" w:sz="0" w:space="0" w:color="auto"/>
        <w:right w:val="none" w:sz="0" w:space="0" w:color="auto"/>
      </w:divBdr>
    </w:div>
    <w:div w:id="420637494">
      <w:bodyDiv w:val="1"/>
      <w:marLeft w:val="0"/>
      <w:marRight w:val="0"/>
      <w:marTop w:val="0"/>
      <w:marBottom w:val="0"/>
      <w:divBdr>
        <w:top w:val="none" w:sz="0" w:space="0" w:color="auto"/>
        <w:left w:val="none" w:sz="0" w:space="0" w:color="auto"/>
        <w:bottom w:val="none" w:sz="0" w:space="0" w:color="auto"/>
        <w:right w:val="none" w:sz="0" w:space="0" w:color="auto"/>
      </w:divBdr>
      <w:divsChild>
        <w:div w:id="1418016642">
          <w:marLeft w:val="0"/>
          <w:marRight w:val="0"/>
          <w:marTop w:val="0"/>
          <w:marBottom w:val="0"/>
          <w:divBdr>
            <w:top w:val="single" w:sz="2" w:space="0" w:color="E2E8F0"/>
            <w:left w:val="single" w:sz="2" w:space="0" w:color="E2E8F0"/>
            <w:bottom w:val="single" w:sz="2" w:space="0" w:color="E2E8F0"/>
            <w:right w:val="single" w:sz="2" w:space="0" w:color="E2E8F0"/>
          </w:divBdr>
        </w:div>
        <w:div w:id="1522280630">
          <w:marLeft w:val="0"/>
          <w:marRight w:val="0"/>
          <w:marTop w:val="0"/>
          <w:marBottom w:val="0"/>
          <w:divBdr>
            <w:top w:val="single" w:sz="2" w:space="0" w:color="E2E8F0"/>
            <w:left w:val="single" w:sz="2" w:space="0" w:color="E2E8F0"/>
            <w:bottom w:val="single" w:sz="2" w:space="31" w:color="E2E8F0"/>
            <w:right w:val="single" w:sz="2" w:space="0" w:color="E2E8F0"/>
          </w:divBdr>
        </w:div>
      </w:divsChild>
    </w:div>
    <w:div w:id="673730969">
      <w:bodyDiv w:val="1"/>
      <w:marLeft w:val="0"/>
      <w:marRight w:val="0"/>
      <w:marTop w:val="0"/>
      <w:marBottom w:val="0"/>
      <w:divBdr>
        <w:top w:val="none" w:sz="0" w:space="0" w:color="auto"/>
        <w:left w:val="none" w:sz="0" w:space="0" w:color="auto"/>
        <w:bottom w:val="none" w:sz="0" w:space="0" w:color="auto"/>
        <w:right w:val="none" w:sz="0" w:space="0" w:color="auto"/>
      </w:divBdr>
    </w:div>
    <w:div w:id="730006048">
      <w:bodyDiv w:val="1"/>
      <w:marLeft w:val="0"/>
      <w:marRight w:val="0"/>
      <w:marTop w:val="0"/>
      <w:marBottom w:val="0"/>
      <w:divBdr>
        <w:top w:val="none" w:sz="0" w:space="0" w:color="auto"/>
        <w:left w:val="none" w:sz="0" w:space="0" w:color="auto"/>
        <w:bottom w:val="none" w:sz="0" w:space="0" w:color="auto"/>
        <w:right w:val="none" w:sz="0" w:space="0" w:color="auto"/>
      </w:divBdr>
    </w:div>
    <w:div w:id="854998328">
      <w:bodyDiv w:val="1"/>
      <w:marLeft w:val="0"/>
      <w:marRight w:val="0"/>
      <w:marTop w:val="0"/>
      <w:marBottom w:val="0"/>
      <w:divBdr>
        <w:top w:val="none" w:sz="0" w:space="0" w:color="auto"/>
        <w:left w:val="none" w:sz="0" w:space="0" w:color="auto"/>
        <w:bottom w:val="none" w:sz="0" w:space="0" w:color="auto"/>
        <w:right w:val="none" w:sz="0" w:space="0" w:color="auto"/>
      </w:divBdr>
    </w:div>
    <w:div w:id="1387217809">
      <w:bodyDiv w:val="1"/>
      <w:marLeft w:val="0"/>
      <w:marRight w:val="0"/>
      <w:marTop w:val="0"/>
      <w:marBottom w:val="0"/>
      <w:divBdr>
        <w:top w:val="none" w:sz="0" w:space="0" w:color="auto"/>
        <w:left w:val="none" w:sz="0" w:space="0" w:color="auto"/>
        <w:bottom w:val="none" w:sz="0" w:space="0" w:color="auto"/>
        <w:right w:val="none" w:sz="0" w:space="0" w:color="auto"/>
      </w:divBdr>
    </w:div>
    <w:div w:id="1464078854">
      <w:bodyDiv w:val="1"/>
      <w:marLeft w:val="0"/>
      <w:marRight w:val="0"/>
      <w:marTop w:val="0"/>
      <w:marBottom w:val="0"/>
      <w:divBdr>
        <w:top w:val="none" w:sz="0" w:space="0" w:color="auto"/>
        <w:left w:val="none" w:sz="0" w:space="0" w:color="auto"/>
        <w:bottom w:val="none" w:sz="0" w:space="0" w:color="auto"/>
        <w:right w:val="none" w:sz="0" w:space="0" w:color="auto"/>
      </w:divBdr>
    </w:div>
    <w:div w:id="1895579617">
      <w:bodyDiv w:val="1"/>
      <w:marLeft w:val="0"/>
      <w:marRight w:val="0"/>
      <w:marTop w:val="0"/>
      <w:marBottom w:val="0"/>
      <w:divBdr>
        <w:top w:val="none" w:sz="0" w:space="0" w:color="auto"/>
        <w:left w:val="none" w:sz="0" w:space="0" w:color="auto"/>
        <w:bottom w:val="none" w:sz="0" w:space="0" w:color="auto"/>
        <w:right w:val="none" w:sz="0" w:space="0" w:color="auto"/>
      </w:divBdr>
    </w:div>
    <w:div w:id="2105491926">
      <w:bodyDiv w:val="1"/>
      <w:marLeft w:val="0"/>
      <w:marRight w:val="0"/>
      <w:marTop w:val="0"/>
      <w:marBottom w:val="0"/>
      <w:divBdr>
        <w:top w:val="none" w:sz="0" w:space="0" w:color="auto"/>
        <w:left w:val="none" w:sz="0" w:space="0" w:color="auto"/>
        <w:bottom w:val="none" w:sz="0" w:space="0" w:color="auto"/>
        <w:right w:val="none" w:sz="0" w:space="0" w:color="auto"/>
      </w:divBdr>
    </w:div>
    <w:div w:id="214600457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yperlink" Target="https://www.superteacherworksheets.com/reading-comp/5th-spitting-animals_WBFFF.pdf" TargetMode="External"/><Relationship Id="rId18" Type="http://schemas.openxmlformats.org/officeDocument/2006/relationships/footer" Target="footer2.xml"/><Relationship Id="rId3" Type="http://schemas.openxmlformats.org/officeDocument/2006/relationships/customXml" Target="../customXml/item3.xml"/><Relationship Id="rId21" Type="http://schemas.openxmlformats.org/officeDocument/2006/relationships/fontTable" Target="fontTable.xml"/><Relationship Id="rId7" Type="http://schemas.openxmlformats.org/officeDocument/2006/relationships/settings" Target="settings.xml"/><Relationship Id="rId12" Type="http://schemas.openxmlformats.org/officeDocument/2006/relationships/hyperlink" Target="https://www.superteacherworksheets.com/reading-comp/4th-pillbugs_WBDRW.pdf" TargetMode="External"/><Relationship Id="rId17" Type="http://schemas.openxmlformats.org/officeDocument/2006/relationships/footer" Target="footer1.xml"/><Relationship Id="rId2" Type="http://schemas.openxmlformats.org/officeDocument/2006/relationships/customXml" Target="../customXml/item2.xml"/><Relationship Id="rId16" Type="http://schemas.openxmlformats.org/officeDocument/2006/relationships/header" Target="header2.xml"/><Relationship Id="rId20" Type="http://schemas.openxmlformats.org/officeDocument/2006/relationships/footer" Target="footer3.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https://www.superteacherworksheets.com/reading-comp/4th-pillbugs_WBDRW.pdf" TargetMode="External"/><Relationship Id="rId5" Type="http://schemas.openxmlformats.org/officeDocument/2006/relationships/numbering" Target="numbering.xml"/><Relationship Id="rId15" Type="http://schemas.openxmlformats.org/officeDocument/2006/relationships/header" Target="header1.xml"/><Relationship Id="rId10" Type="http://schemas.openxmlformats.org/officeDocument/2006/relationships/endnotes" Target="endnotes.xml"/><Relationship Id="rId19" Type="http://schemas.openxmlformats.org/officeDocument/2006/relationships/header" Target="header3.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yperlink" Target="https://www.superteacherworksheets.com/reading-comp/5th-spitting-animals_WBFFF.pdf" TargetMode="External"/><Relationship Id="rId22" Type="http://schemas.openxmlformats.org/officeDocument/2006/relationships/theme" Target="theme/theme1.xml"/></Relationships>
</file>

<file path=word/_rels/footer2.xml.rels><?xml version="1.0" encoding="UTF-8" standalone="yes"?>
<Relationships xmlns="http://schemas.openxmlformats.org/package/2006/relationships"><Relationship Id="rId1" Type="http://schemas.openxmlformats.org/officeDocument/2006/relationships/hyperlink" Target="https://creativecommons.org/licenses/by-nc-sa/4.0/" TargetMode="External"/></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mhoeper\AppData\Roaming\Microsoft\Templates\TEA_Working_Template.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Calibri">
      <a:majorFont>
        <a:latin typeface="Calibri" panose="020F0502020204030204"/>
        <a:ea typeface=""/>
        <a:cs typeface=""/>
        <a:font script="Jpan" typeface="メイリオ"/>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ahoma"/>
        <a:font script="Uigh" typeface="Microsoft Uighur"/>
        <a:font script="Geor" typeface="Sylfaen"/>
      </a:majorFont>
      <a:minorFont>
        <a:latin typeface="Calibri" panose="020F0502020204030204"/>
        <a:ea typeface=""/>
        <a:cs typeface=""/>
        <a:font script="Jpan" typeface="メイリオ"/>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ahoma"/>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ct:contentTypeSchema xmlns:ct="http://schemas.microsoft.com/office/2006/metadata/contentType" xmlns:ma="http://schemas.microsoft.com/office/2006/metadata/properties/metaAttributes" ct:_="" ma:_="" ma:contentTypeName="Document" ma:contentTypeID="0x0101001DDE9FF7DD783645B0356953406FF300" ma:contentTypeVersion="6" ma:contentTypeDescription="Create a new document." ma:contentTypeScope="" ma:versionID="f16f7da2cf8f99bb591d34f7747e33d9">
  <xsd:schema xmlns:xsd="http://www.w3.org/2001/XMLSchema" xmlns:xs="http://www.w3.org/2001/XMLSchema" xmlns:p="http://schemas.microsoft.com/office/2006/metadata/properties" xmlns:ns2="17ad0721-24bc-4efd-a663-50a5116860f0" xmlns:ns3="e71b4a6e-04aa-446a-86bc-01960ca68683" targetNamespace="http://schemas.microsoft.com/office/2006/metadata/properties" ma:root="true" ma:fieldsID="7af433c700bfd2d3b11b7d789770e8b5" ns2:_="" ns3:_="">
    <xsd:import namespace="17ad0721-24bc-4efd-a663-50a5116860f0"/>
    <xsd:import namespace="e71b4a6e-04aa-446a-86bc-01960ca68683"/>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3:SharedWithUsers" minOccurs="0"/>
                <xsd:element ref="ns3:SharedWithDetail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7ad0721-24bc-4efd-a663-50a5116860f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e71b4a6e-04aa-446a-86bc-01960ca68683" elementFormDefault="qualified">
    <xsd:import namespace="http://schemas.microsoft.com/office/2006/documentManagement/types"/>
    <xsd:import namespace="http://schemas.microsoft.com/office/infopath/2007/PartnerControls"/>
    <xsd:element name="SharedWithUsers" ma:index="1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BDEFD3ED-B950-42F4-978C-F5A7310ADDC2}">
  <ds:schemaRefs>
    <ds:schemaRef ds:uri="http://schemas.microsoft.com/sharepoint/v3/contenttype/forms"/>
  </ds:schemaRefs>
</ds:datastoreItem>
</file>

<file path=customXml/itemProps2.xml><?xml version="1.0" encoding="utf-8"?>
<ds:datastoreItem xmlns:ds="http://schemas.openxmlformats.org/officeDocument/2006/customXml" ds:itemID="{9F6F25EE-3B0E-48ED-902E-7D82E41379AF}">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0AF9704E-0F33-4D6E-B4A0-BA930759D8C0}">
  <ds:schemaRefs>
    <ds:schemaRef ds:uri="http://schemas.openxmlformats.org/officeDocument/2006/bibliography"/>
  </ds:schemaRefs>
</ds:datastoreItem>
</file>

<file path=customXml/itemProps4.xml><?xml version="1.0" encoding="utf-8"?>
<ds:datastoreItem xmlns:ds="http://schemas.openxmlformats.org/officeDocument/2006/customXml" ds:itemID="{BA458961-EE7E-400D-8A5B-78AD1970A73E}">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7ad0721-24bc-4efd-a663-50a5116860f0"/>
    <ds:schemaRef ds:uri="e71b4a6e-04aa-446a-86bc-01960ca68683"/>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TEA_Working_Template</Template>
  <TotalTime>144</TotalTime>
  <Pages>11</Pages>
  <Words>2418</Words>
  <Characters>13784</Characters>
  <Application>Microsoft Office Word</Application>
  <DocSecurity>0</DocSecurity>
  <Lines>114</Lines>
  <Paragraphs>32</Paragraphs>
  <ScaleCrop>false</ScaleCrop>
  <HeadingPairs>
    <vt:vector size="2" baseType="variant">
      <vt:variant>
        <vt:lpstr>Title</vt:lpstr>
      </vt:variant>
      <vt:variant>
        <vt:i4>1</vt:i4>
      </vt:variant>
    </vt:vector>
  </HeadingPairs>
  <TitlesOfParts>
    <vt:vector size="1" baseType="lpstr">
      <vt:lpstr>Lesson 7.10: Questioning | Engaging Students in the Questioning Process</vt:lpstr>
    </vt:vector>
  </TitlesOfParts>
  <Company/>
  <LinksUpToDate>false</LinksUpToDate>
  <CharactersWithSpaces>16170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Lesson 7.10: Questioning | Engaging Students in the Questioning Process</dc:title>
  <dc:subject>Lesson 7.10: Questioning | Engaging Students in the Questioning Process</dc:subject>
  <dc:creator>Texas Education Agency</dc:creator>
  <cp:keywords/>
  <dc:description/>
  <cp:lastModifiedBy>White (she/her), Whitney</cp:lastModifiedBy>
  <cp:revision>60</cp:revision>
  <dcterms:created xsi:type="dcterms:W3CDTF">2022-02-23T14:32:00Z</dcterms:created>
  <dcterms:modified xsi:type="dcterms:W3CDTF">2023-08-28T04:46:00Z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0x0101001DDE9FF7DD783645B0356953406FF300</vt:lpwstr>
  </property>
</Properties>
</file>