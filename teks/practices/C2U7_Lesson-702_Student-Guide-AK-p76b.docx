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204BE16B"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8F5D3C">
        <w:rPr>
          <w:shd w:val="clear" w:color="auto" w:fill="FFFFFF"/>
        </w:rPr>
        <w:t>7</w:t>
      </w:r>
      <w:r w:rsidR="009D3595">
        <w:rPr>
          <w:shd w:val="clear" w:color="auto" w:fill="FFFFFF"/>
        </w:rPr>
        <w:t>.</w:t>
      </w:r>
      <w:r w:rsidR="006716A9">
        <w:rPr>
          <w:shd w:val="clear" w:color="auto" w:fill="FFFFFF"/>
        </w:rPr>
        <w:t>0</w:t>
      </w:r>
      <w:r w:rsidR="00A23042">
        <w:rPr>
          <w:shd w:val="clear" w:color="auto" w:fill="FFFFFF"/>
        </w:rPr>
        <w:t>2</w:t>
      </w:r>
      <w:r w:rsidRPr="005F5393">
        <w:rPr>
          <w:shd w:val="clear" w:color="auto" w:fill="FFFFFF"/>
        </w:rPr>
        <w:t xml:space="preserve">: </w:t>
      </w:r>
      <w:r w:rsidR="00CC6EAA">
        <w:t>Focus on Instructional Outcomes</w:t>
      </w:r>
    </w:p>
    <w:p w14:paraId="243071FC" w14:textId="1BCAD802" w:rsidR="005F5393" w:rsidRPr="005F5393" w:rsidRDefault="005F5393" w:rsidP="007B1F0B">
      <w:r w:rsidRPr="005F5393">
        <w:t>Name:</w:t>
      </w:r>
    </w:p>
    <w:p w14:paraId="71919EEB" w14:textId="692A6E00" w:rsidR="005F5393" w:rsidRDefault="005F5393" w:rsidP="007B1F0B">
      <w:r w:rsidRPr="005F5393">
        <w:t>Date:</w:t>
      </w:r>
    </w:p>
    <w:p w14:paraId="5BA79063" w14:textId="77777777" w:rsidR="00FA157A" w:rsidRPr="005F5393" w:rsidRDefault="00FA157A" w:rsidP="007B1F0B"/>
    <w:p w14:paraId="665387B3" w14:textId="77777777" w:rsidR="00A23042" w:rsidRDefault="000B5C9F" w:rsidP="00A23042">
      <w:pPr>
        <w:pStyle w:val="Tabletext"/>
      </w:pPr>
      <w:r>
        <w:rPr>
          <w:b/>
          <w:bCs/>
        </w:rPr>
        <w:t>Be</w:t>
      </w:r>
      <w:r w:rsidR="00BA5CD4">
        <w:rPr>
          <w:b/>
          <w:bCs/>
        </w:rPr>
        <w:t>llringer:</w:t>
      </w:r>
      <w:r w:rsidR="009E7A6F">
        <w:rPr>
          <w:b/>
          <w:bCs/>
        </w:rPr>
        <w:t xml:space="preserve"> </w:t>
      </w:r>
      <w:r w:rsidR="00A23042">
        <w:t>Students in Ms. Zimmer’s 5</w:t>
      </w:r>
      <w:r w:rsidR="00A23042" w:rsidRPr="00A25BB8">
        <w:rPr>
          <w:vertAlign w:val="superscript"/>
        </w:rPr>
        <w:t>th</w:t>
      </w:r>
      <w:r w:rsidR="00A23042">
        <w:t xml:space="preserve"> grade class walk into class to see the information below posted on the board.</w:t>
      </w:r>
    </w:p>
    <w:p w14:paraId="2D89D6BD" w14:textId="77777777" w:rsidR="00A23042" w:rsidRDefault="00A23042" w:rsidP="00A23042">
      <w:pPr>
        <w:pStyle w:val="Tabletext"/>
      </w:pPr>
    </w:p>
    <w:p w14:paraId="1BFFDC0A" w14:textId="77777777" w:rsidR="00A23042" w:rsidRDefault="00A23042" w:rsidP="00A23042">
      <w:pPr>
        <w:pStyle w:val="Tabletext"/>
      </w:pPr>
      <w:r>
        <w:t>Lesson Standard:  RL.5.1</w:t>
      </w:r>
    </w:p>
    <w:p w14:paraId="41A93B22" w14:textId="77777777" w:rsidR="00A23042" w:rsidRDefault="00A23042" w:rsidP="00A23042">
      <w:pPr>
        <w:pStyle w:val="Tabletext"/>
        <w:numPr>
          <w:ilvl w:val="0"/>
          <w:numId w:val="3"/>
        </w:numPr>
      </w:pPr>
      <w:r>
        <w:t>Quote accurately from a text when explaining what the text says explicitly and when drawing inferences from the text.</w:t>
      </w:r>
    </w:p>
    <w:p w14:paraId="144E567B" w14:textId="77777777" w:rsidR="00A23042" w:rsidRDefault="00A23042" w:rsidP="00A23042">
      <w:pPr>
        <w:pStyle w:val="Tabletext"/>
      </w:pPr>
      <w:r>
        <w:t>Learning Outcomes:</w:t>
      </w:r>
    </w:p>
    <w:p w14:paraId="1C5858F8" w14:textId="1EC1FE76" w:rsidR="00A23042" w:rsidRDefault="00A23042" w:rsidP="00A23042">
      <w:pPr>
        <w:pStyle w:val="Tabletext"/>
        <w:numPr>
          <w:ilvl w:val="0"/>
          <w:numId w:val="3"/>
        </w:numPr>
      </w:pPr>
      <w:r>
        <w:t>I can accurately find the words or phrases from texts that supports my answer</w:t>
      </w:r>
      <w:r w:rsidR="00900973">
        <w:t>.</w:t>
      </w:r>
    </w:p>
    <w:p w14:paraId="0459E2FC" w14:textId="134BC079" w:rsidR="00A23042" w:rsidRDefault="00A23042" w:rsidP="00A23042">
      <w:pPr>
        <w:pStyle w:val="Tabletext"/>
        <w:numPr>
          <w:ilvl w:val="0"/>
          <w:numId w:val="3"/>
        </w:numPr>
      </w:pPr>
      <w:r>
        <w:t>I can make logical conclusions based on the evidence in the text</w:t>
      </w:r>
      <w:r w:rsidR="00900973">
        <w:t>.</w:t>
      </w:r>
    </w:p>
    <w:p w14:paraId="07659C91" w14:textId="77777777" w:rsidR="00A23042" w:rsidRDefault="00A23042" w:rsidP="00A23042">
      <w:pPr>
        <w:pStyle w:val="Tabletext"/>
        <w:numPr>
          <w:ilvl w:val="0"/>
          <w:numId w:val="3"/>
        </w:numPr>
      </w:pPr>
      <w:r>
        <w:t>I can create lists of clues stated in the text to support my inference.</w:t>
      </w:r>
    </w:p>
    <w:p w14:paraId="603410EF" w14:textId="77777777" w:rsidR="00A23042" w:rsidRDefault="00A23042" w:rsidP="00A23042">
      <w:pPr>
        <w:pStyle w:val="Tabletext"/>
      </w:pPr>
      <w:r>
        <w:t>Daily Agenda:</w:t>
      </w:r>
    </w:p>
    <w:p w14:paraId="487A8BBF" w14:textId="77777777" w:rsidR="00A23042" w:rsidRDefault="00A23042" w:rsidP="00A23042">
      <w:pPr>
        <w:pStyle w:val="Tabletext"/>
        <w:numPr>
          <w:ilvl w:val="0"/>
          <w:numId w:val="23"/>
        </w:numPr>
      </w:pPr>
      <w:r>
        <w:t>Daily Warm-up</w:t>
      </w:r>
    </w:p>
    <w:p w14:paraId="204FFFF2" w14:textId="77777777" w:rsidR="00A23042" w:rsidRDefault="00A23042" w:rsidP="00A23042">
      <w:pPr>
        <w:pStyle w:val="Tabletext"/>
        <w:numPr>
          <w:ilvl w:val="0"/>
          <w:numId w:val="23"/>
        </w:numPr>
      </w:pPr>
      <w:r>
        <w:t>Vocabulary Review</w:t>
      </w:r>
    </w:p>
    <w:p w14:paraId="381AAD6C" w14:textId="77777777" w:rsidR="00A23042" w:rsidRDefault="00A23042" w:rsidP="00A23042">
      <w:pPr>
        <w:pStyle w:val="Tabletext"/>
        <w:numPr>
          <w:ilvl w:val="0"/>
          <w:numId w:val="23"/>
        </w:numPr>
      </w:pPr>
      <w:r>
        <w:t>Teacher Model-Passage 1</w:t>
      </w:r>
    </w:p>
    <w:p w14:paraId="727BDF26" w14:textId="77777777" w:rsidR="00A23042" w:rsidRDefault="00A23042" w:rsidP="00A23042">
      <w:pPr>
        <w:pStyle w:val="Tabletext"/>
        <w:numPr>
          <w:ilvl w:val="0"/>
          <w:numId w:val="23"/>
        </w:numPr>
      </w:pPr>
      <w:r>
        <w:t>Individual practice-Passage 2, 3</w:t>
      </w:r>
    </w:p>
    <w:p w14:paraId="152CA99F" w14:textId="77777777" w:rsidR="00A23042" w:rsidRDefault="00A23042" w:rsidP="00A23042">
      <w:pPr>
        <w:pStyle w:val="Tabletext"/>
        <w:numPr>
          <w:ilvl w:val="0"/>
          <w:numId w:val="23"/>
        </w:numPr>
      </w:pPr>
      <w:r>
        <w:t>Homework: Passage 4 &amp; 5</w:t>
      </w:r>
    </w:p>
    <w:p w14:paraId="6D73F321" w14:textId="77777777" w:rsidR="00A23042" w:rsidRDefault="00A23042" w:rsidP="00A23042">
      <w:pPr>
        <w:pStyle w:val="Tabletext"/>
      </w:pPr>
      <w:r>
        <w:br/>
        <w:t>Why did Ms. Zimmer post this information on the board for students to see at the beginning of the class?  How does it help students to understand what they need to know and be able to do in today’s lesson?</w:t>
      </w:r>
    </w:p>
    <w:p w14:paraId="0701D576" w14:textId="1FACB857" w:rsidR="00795221" w:rsidRPr="00C53D41" w:rsidRDefault="00795221" w:rsidP="00795221">
      <w:pPr>
        <w:pStyle w:val="Tabletext"/>
        <w:rPr>
          <w:i/>
          <w:iCs/>
          <w:color w:val="008000"/>
        </w:rPr>
      </w:pPr>
      <w:r w:rsidRPr="00C53D41">
        <w:rPr>
          <w:i/>
          <w:iCs/>
          <w:color w:val="008000"/>
        </w:rPr>
        <w:t>It helps students to know what to expect throughout the lesson as well as what they will need to learn and be able to do at the end of the lesson. The lesson standard shows the purpose of the lesson, the I can statements clearly explain what students need to do in the lesson and the agenda helps to show them how they will learn it or practice it.</w:t>
      </w:r>
    </w:p>
    <w:p w14:paraId="5D7EEE25" w14:textId="144325F0" w:rsidR="00FA157A" w:rsidRPr="005F5393" w:rsidRDefault="00FA157A" w:rsidP="00A23042"/>
    <w:p w14:paraId="4545DF08" w14:textId="77777777" w:rsidR="00D250BE" w:rsidRDefault="00D250BE">
      <w:pPr>
        <w:rPr>
          <w:rFonts w:eastAsiaTheme="majorEastAsia" w:cstheme="majorBidi"/>
          <w:b/>
          <w:szCs w:val="24"/>
        </w:rPr>
      </w:pPr>
      <w:r>
        <w:br w:type="page"/>
      </w:r>
    </w:p>
    <w:p w14:paraId="7FFB6BE9" w14:textId="7E56068A" w:rsidR="009D0A06" w:rsidRPr="00FA157A" w:rsidRDefault="008F5D3C" w:rsidP="00FA157A">
      <w:pPr>
        <w:pStyle w:val="Heading3"/>
      </w:pPr>
      <w:r>
        <w:lastRenderedPageBreak/>
        <w:t xml:space="preserve">Notes: </w:t>
      </w:r>
      <w:r w:rsidR="00F42FE9">
        <w:t>Focus on Instructional Outcomes</w:t>
      </w:r>
    </w:p>
    <w:p w14:paraId="1644B6C8" w14:textId="57B57CD4" w:rsidR="00642CFE" w:rsidRDefault="00642CFE" w:rsidP="00FA157A"/>
    <w:p w14:paraId="1CCF6BC2" w14:textId="77777777" w:rsidR="009C653C" w:rsidRDefault="009C653C" w:rsidP="00FA157A">
      <w:r>
        <w:t>How Focusing on Instructional Outcomes Benefits Students</w:t>
      </w:r>
    </w:p>
    <w:p w14:paraId="57C66E0B" w14:textId="628258D0" w:rsidR="00642CFE" w:rsidRPr="00C53D41" w:rsidRDefault="0069033E" w:rsidP="009C653C">
      <w:pPr>
        <w:pStyle w:val="ListParagraph"/>
        <w:numPr>
          <w:ilvl w:val="0"/>
          <w:numId w:val="24"/>
        </w:numPr>
        <w:rPr>
          <w:i/>
          <w:iCs/>
          <w:color w:val="008000"/>
        </w:rPr>
      </w:pPr>
      <w:r w:rsidRPr="00C53D41">
        <w:rPr>
          <w:i/>
          <w:iCs/>
          <w:color w:val="008000"/>
        </w:rPr>
        <w:t>Communicates what students need to know and be able to do</w:t>
      </w:r>
    </w:p>
    <w:p w14:paraId="430991D5" w14:textId="04289B05" w:rsidR="0069033E" w:rsidRPr="00C53D41" w:rsidRDefault="0069033E" w:rsidP="009C653C">
      <w:pPr>
        <w:pStyle w:val="ListParagraph"/>
        <w:numPr>
          <w:ilvl w:val="0"/>
          <w:numId w:val="24"/>
        </w:numPr>
        <w:rPr>
          <w:i/>
          <w:iCs/>
          <w:color w:val="008000"/>
        </w:rPr>
      </w:pPr>
      <w:r w:rsidRPr="00C53D41">
        <w:rPr>
          <w:i/>
          <w:iCs/>
          <w:color w:val="008000"/>
        </w:rPr>
        <w:t>Provides criteria for success in instructional tasks</w:t>
      </w:r>
    </w:p>
    <w:p w14:paraId="50AE30CE" w14:textId="4B36C389" w:rsidR="0069033E" w:rsidRPr="00C53D41" w:rsidRDefault="0069033E" w:rsidP="009C653C">
      <w:pPr>
        <w:pStyle w:val="ListParagraph"/>
        <w:numPr>
          <w:ilvl w:val="0"/>
          <w:numId w:val="24"/>
        </w:numPr>
        <w:rPr>
          <w:color w:val="008000"/>
        </w:rPr>
      </w:pPr>
      <w:r w:rsidRPr="00C53D41">
        <w:rPr>
          <w:i/>
          <w:iCs/>
          <w:color w:val="008000"/>
        </w:rPr>
        <w:t>Helps to ensure that students are focusing on the most important content</w:t>
      </w:r>
    </w:p>
    <w:p w14:paraId="61A980F9" w14:textId="79FF2228" w:rsidR="0069033E" w:rsidRDefault="0069033E" w:rsidP="0069033E">
      <w:r>
        <w:t>How Focusing on Instructional Outcomes Benefits Teachers</w:t>
      </w:r>
    </w:p>
    <w:p w14:paraId="46CA2F0F" w14:textId="7ED1EF37" w:rsidR="0069033E" w:rsidRPr="00C53D41" w:rsidRDefault="001C0F3F" w:rsidP="0069033E">
      <w:pPr>
        <w:pStyle w:val="ListParagraph"/>
        <w:numPr>
          <w:ilvl w:val="0"/>
          <w:numId w:val="25"/>
        </w:numPr>
        <w:rPr>
          <w:i/>
          <w:iCs/>
          <w:color w:val="008000"/>
        </w:rPr>
      </w:pPr>
      <w:r w:rsidRPr="00C53D41">
        <w:rPr>
          <w:i/>
          <w:iCs/>
          <w:color w:val="008000"/>
        </w:rPr>
        <w:t xml:space="preserve">Helps to make sure activities </w:t>
      </w:r>
      <w:r w:rsidR="00EE02DE" w:rsidRPr="00C53D41">
        <w:rPr>
          <w:i/>
          <w:iCs/>
          <w:color w:val="008000"/>
        </w:rPr>
        <w:t>and practice are aligned to learning outcomes</w:t>
      </w:r>
    </w:p>
    <w:p w14:paraId="78CE7AAF" w14:textId="2DAFC515" w:rsidR="00EE02DE" w:rsidRPr="00C53D41" w:rsidRDefault="00EE02DE" w:rsidP="0069033E">
      <w:pPr>
        <w:pStyle w:val="ListParagraph"/>
        <w:numPr>
          <w:ilvl w:val="0"/>
          <w:numId w:val="25"/>
        </w:numPr>
        <w:rPr>
          <w:i/>
          <w:iCs/>
          <w:color w:val="008000"/>
        </w:rPr>
      </w:pPr>
      <w:r w:rsidRPr="00C53D41">
        <w:rPr>
          <w:i/>
          <w:iCs/>
          <w:color w:val="008000"/>
        </w:rPr>
        <w:t>Ensure that all students are challenged by learning outcomes</w:t>
      </w:r>
    </w:p>
    <w:p w14:paraId="6BCB64D4" w14:textId="65B21764" w:rsidR="00EE02DE" w:rsidRDefault="00EE02DE" w:rsidP="00EE02DE">
      <w:r>
        <w:t xml:space="preserve">4 </w:t>
      </w:r>
      <w:r w:rsidR="00023196">
        <w:t>Ways Teachers Make Instructional Outcomes Clear for Students</w:t>
      </w:r>
    </w:p>
    <w:p w14:paraId="39B61160" w14:textId="77777777" w:rsidR="007A2FC3" w:rsidRPr="00256B6D" w:rsidRDefault="007A2FC3" w:rsidP="007A2FC3">
      <w:pPr>
        <w:pStyle w:val="Tabletextbullet"/>
        <w:numPr>
          <w:ilvl w:val="0"/>
          <w:numId w:val="27"/>
        </w:numPr>
        <w:rPr>
          <w:i/>
          <w:iCs/>
          <w:color w:val="008000"/>
        </w:rPr>
      </w:pPr>
      <w:r w:rsidRPr="00256B6D">
        <w:rPr>
          <w:i/>
          <w:iCs/>
          <w:color w:val="008000"/>
        </w:rPr>
        <w:t>Making the instructional outcomes visible for students</w:t>
      </w:r>
    </w:p>
    <w:p w14:paraId="18C5685E" w14:textId="77777777" w:rsidR="007A2FC3" w:rsidRPr="00256B6D" w:rsidRDefault="007A2FC3" w:rsidP="007A2FC3">
      <w:pPr>
        <w:pStyle w:val="Tabletextbullet"/>
        <w:numPr>
          <w:ilvl w:val="0"/>
          <w:numId w:val="27"/>
        </w:numPr>
        <w:rPr>
          <w:i/>
          <w:iCs/>
          <w:color w:val="008000"/>
        </w:rPr>
      </w:pPr>
      <w:r w:rsidRPr="00256B6D">
        <w:rPr>
          <w:i/>
          <w:iCs/>
          <w:color w:val="008000"/>
        </w:rPr>
        <w:t>Reviewing instructional outcomes with students at the beginning of the lesson</w:t>
      </w:r>
    </w:p>
    <w:p w14:paraId="6841A57A" w14:textId="77777777" w:rsidR="007A2FC3" w:rsidRPr="00256B6D" w:rsidRDefault="007A2FC3" w:rsidP="007A2FC3">
      <w:pPr>
        <w:pStyle w:val="Tabletextbullet"/>
        <w:numPr>
          <w:ilvl w:val="0"/>
          <w:numId w:val="27"/>
        </w:numPr>
        <w:rPr>
          <w:i/>
          <w:iCs/>
          <w:color w:val="008000"/>
        </w:rPr>
      </w:pPr>
      <w:r w:rsidRPr="00256B6D">
        <w:rPr>
          <w:i/>
          <w:iCs/>
          <w:color w:val="008000"/>
        </w:rPr>
        <w:t>Returning to the instructional outcomes throughout the lesson as a formative check</w:t>
      </w:r>
    </w:p>
    <w:p w14:paraId="39763687" w14:textId="77777777" w:rsidR="007A2FC3" w:rsidRPr="00256B6D" w:rsidRDefault="007A2FC3" w:rsidP="007A2FC3">
      <w:pPr>
        <w:pStyle w:val="Tabletextbullet"/>
        <w:numPr>
          <w:ilvl w:val="0"/>
          <w:numId w:val="27"/>
        </w:numPr>
        <w:rPr>
          <w:i/>
          <w:iCs/>
          <w:color w:val="008000"/>
        </w:rPr>
      </w:pPr>
      <w:r w:rsidRPr="00256B6D">
        <w:rPr>
          <w:i/>
          <w:iCs/>
          <w:color w:val="008000"/>
        </w:rPr>
        <w:t>Reviewing the instructional outcomes at the conclusion of the lesson</w:t>
      </w:r>
    </w:p>
    <w:p w14:paraId="59965710" w14:textId="78FF4066" w:rsidR="00DF6043" w:rsidRDefault="00DF6043" w:rsidP="00DF6043">
      <w:pPr>
        <w:pStyle w:val="Heading3"/>
        <w:rPr>
          <w:b w:val="0"/>
          <w:bCs/>
        </w:rPr>
      </w:pPr>
      <w:r w:rsidRPr="00DF6043">
        <w:rPr>
          <w:b w:val="0"/>
          <w:bCs/>
        </w:rPr>
        <w:t>Characteristics of Quality “I can” statements</w:t>
      </w:r>
    </w:p>
    <w:p w14:paraId="36DE82AB" w14:textId="77777777" w:rsidR="00234CB1" w:rsidRPr="00C53D41" w:rsidRDefault="00234CB1" w:rsidP="00234CB1">
      <w:pPr>
        <w:pStyle w:val="Tabletextbullet"/>
        <w:numPr>
          <w:ilvl w:val="0"/>
          <w:numId w:val="28"/>
        </w:numPr>
        <w:rPr>
          <w:i/>
          <w:iCs/>
          <w:color w:val="008000"/>
        </w:rPr>
      </w:pPr>
      <w:r w:rsidRPr="00C53D41">
        <w:rPr>
          <w:i/>
          <w:iCs/>
          <w:color w:val="008000"/>
        </w:rPr>
        <w:t>Use student-friendly language</w:t>
      </w:r>
    </w:p>
    <w:p w14:paraId="11479EC2" w14:textId="77777777" w:rsidR="00234CB1" w:rsidRPr="00C53D41" w:rsidRDefault="00234CB1" w:rsidP="00234CB1">
      <w:pPr>
        <w:pStyle w:val="Tabletextbullet"/>
        <w:numPr>
          <w:ilvl w:val="0"/>
          <w:numId w:val="28"/>
        </w:numPr>
        <w:rPr>
          <w:i/>
          <w:iCs/>
          <w:color w:val="008000"/>
        </w:rPr>
      </w:pPr>
      <w:r w:rsidRPr="00C53D41">
        <w:rPr>
          <w:i/>
          <w:iCs/>
          <w:color w:val="008000"/>
        </w:rPr>
        <w:t>Focus on one key skill or concept</w:t>
      </w:r>
    </w:p>
    <w:p w14:paraId="2C52A79A" w14:textId="38EB60C4" w:rsidR="00234CB1" w:rsidRPr="00C53D41" w:rsidRDefault="00234CB1" w:rsidP="00DF6043">
      <w:pPr>
        <w:pStyle w:val="Tabletextbullet"/>
        <w:numPr>
          <w:ilvl w:val="0"/>
          <w:numId w:val="28"/>
        </w:numPr>
        <w:rPr>
          <w:i/>
          <w:iCs/>
          <w:color w:val="008000"/>
        </w:rPr>
      </w:pPr>
      <w:r w:rsidRPr="00C53D41">
        <w:rPr>
          <w:i/>
          <w:iCs/>
          <w:color w:val="008000"/>
        </w:rPr>
        <w:t>Are measurable</w:t>
      </w:r>
    </w:p>
    <w:p w14:paraId="3990298B" w14:textId="24260FD0" w:rsidR="00234CB1" w:rsidRDefault="00234CB1" w:rsidP="00DF6043">
      <w:r>
        <w:t>Process for Writing “I can” statements</w:t>
      </w:r>
    </w:p>
    <w:p w14:paraId="47CDF95A" w14:textId="77777777" w:rsidR="00234CB1" w:rsidRPr="00C53D41" w:rsidRDefault="00234CB1" w:rsidP="00234CB1">
      <w:pPr>
        <w:pStyle w:val="Tabletextbullet"/>
        <w:numPr>
          <w:ilvl w:val="0"/>
          <w:numId w:val="32"/>
        </w:numPr>
        <w:rPr>
          <w:i/>
          <w:iCs/>
          <w:color w:val="008000"/>
        </w:rPr>
      </w:pPr>
      <w:r w:rsidRPr="00C53D41">
        <w:rPr>
          <w:i/>
          <w:iCs/>
          <w:color w:val="008000"/>
        </w:rPr>
        <w:t>Start with the standard: Determine what instructional standard you will focus on during the lesson.</w:t>
      </w:r>
    </w:p>
    <w:p w14:paraId="43E3C89D" w14:textId="018199CB" w:rsidR="00234CB1" w:rsidRPr="00C53D41" w:rsidRDefault="00234CB1" w:rsidP="00234CB1">
      <w:pPr>
        <w:pStyle w:val="Tabletextbullet"/>
        <w:numPr>
          <w:ilvl w:val="0"/>
          <w:numId w:val="32"/>
        </w:numPr>
        <w:rPr>
          <w:i/>
          <w:iCs/>
          <w:color w:val="008000"/>
        </w:rPr>
      </w:pPr>
      <w:r w:rsidRPr="00C53D41">
        <w:rPr>
          <w:i/>
          <w:iCs/>
          <w:color w:val="008000"/>
        </w:rPr>
        <w:t>Break the standard apart in to smaller, measurable skills.</w:t>
      </w:r>
      <w:r w:rsidR="003919CF" w:rsidRPr="00C53D41">
        <w:rPr>
          <w:i/>
          <w:iCs/>
          <w:color w:val="008000"/>
        </w:rPr>
        <w:t xml:space="preserve"> Try to keep one skill per “I can” statement.</w:t>
      </w:r>
    </w:p>
    <w:p w14:paraId="1493FD7D" w14:textId="19A23ADB" w:rsidR="00234CB1" w:rsidRPr="00C53D41" w:rsidRDefault="00234CB1" w:rsidP="00234CB1">
      <w:pPr>
        <w:pStyle w:val="Tabletextbullet"/>
        <w:numPr>
          <w:ilvl w:val="0"/>
          <w:numId w:val="32"/>
        </w:numPr>
        <w:rPr>
          <w:i/>
          <w:iCs/>
          <w:color w:val="008000"/>
        </w:rPr>
      </w:pPr>
      <w:r w:rsidRPr="00C53D41">
        <w:rPr>
          <w:i/>
          <w:iCs/>
          <w:color w:val="008000"/>
        </w:rPr>
        <w:t>Describe each skill in a statement beginning with the phrase “I can”</w:t>
      </w:r>
      <w:r w:rsidR="003919CF" w:rsidRPr="00C53D41">
        <w:rPr>
          <w:i/>
          <w:iCs/>
          <w:color w:val="008000"/>
        </w:rPr>
        <w:t xml:space="preserve">.  Check to make sure the statement </w:t>
      </w:r>
      <w:r w:rsidRPr="00C53D41">
        <w:rPr>
          <w:i/>
          <w:iCs/>
          <w:color w:val="008000"/>
        </w:rPr>
        <w:t>uses language appropriate for the level of students.</w:t>
      </w:r>
    </w:p>
    <w:p w14:paraId="683D8C05" w14:textId="77777777" w:rsidR="007A5DFF" w:rsidRDefault="007A5DFF" w:rsidP="00DF6043"/>
    <w:p w14:paraId="2A9F8933" w14:textId="71A529B2" w:rsidR="00234CB1" w:rsidRPr="007A5DFF" w:rsidRDefault="0071563D" w:rsidP="00DF6043">
      <w:pPr>
        <w:rPr>
          <w:b/>
          <w:bCs/>
        </w:rPr>
      </w:pPr>
      <w:r w:rsidRPr="007A5DFF">
        <w:rPr>
          <w:b/>
          <w:bCs/>
        </w:rPr>
        <w:t>Teacher Model 1:  Quality “I can” statements</w:t>
      </w:r>
    </w:p>
    <w:tbl>
      <w:tblPr>
        <w:tblStyle w:val="TableGrid"/>
        <w:tblW w:w="0" w:type="auto"/>
        <w:tblLook w:val="04A0" w:firstRow="1" w:lastRow="0" w:firstColumn="1" w:lastColumn="0" w:noHBand="0" w:noVBand="1"/>
      </w:tblPr>
      <w:tblGrid>
        <w:gridCol w:w="1291"/>
        <w:gridCol w:w="3647"/>
        <w:gridCol w:w="4412"/>
      </w:tblGrid>
      <w:tr w:rsidR="00C4217E" w14:paraId="61FEBAF0" w14:textId="77777777" w:rsidTr="00145A5A">
        <w:tc>
          <w:tcPr>
            <w:tcW w:w="1291" w:type="dxa"/>
          </w:tcPr>
          <w:p w14:paraId="76B47967" w14:textId="77777777" w:rsidR="00C4217E" w:rsidRDefault="00C4217E" w:rsidP="00DF6043"/>
        </w:tc>
        <w:tc>
          <w:tcPr>
            <w:tcW w:w="3647" w:type="dxa"/>
          </w:tcPr>
          <w:p w14:paraId="04A2618D" w14:textId="0CB0F295" w:rsidR="00C4217E" w:rsidRDefault="00C4217E" w:rsidP="00DF6043">
            <w:r>
              <w:t>Statement</w:t>
            </w:r>
          </w:p>
        </w:tc>
        <w:tc>
          <w:tcPr>
            <w:tcW w:w="4412" w:type="dxa"/>
          </w:tcPr>
          <w:p w14:paraId="64851EE2" w14:textId="595B9705" w:rsidR="00C4217E" w:rsidRDefault="00C4217E" w:rsidP="000F51AB">
            <w:r>
              <w:t>Criteria for Quality “I can” statements</w:t>
            </w:r>
          </w:p>
        </w:tc>
      </w:tr>
      <w:tr w:rsidR="00FB54DD" w14:paraId="350CC61F" w14:textId="0223C635" w:rsidTr="00145A5A">
        <w:tc>
          <w:tcPr>
            <w:tcW w:w="1291" w:type="dxa"/>
          </w:tcPr>
          <w:p w14:paraId="1728C9AD" w14:textId="0C0C5378" w:rsidR="00FB54DD" w:rsidRDefault="00FB54DD" w:rsidP="00DF6043">
            <w:r>
              <w:t>Example</w:t>
            </w:r>
          </w:p>
        </w:tc>
        <w:tc>
          <w:tcPr>
            <w:tcW w:w="3647" w:type="dxa"/>
          </w:tcPr>
          <w:p w14:paraId="12CDA3E7" w14:textId="1A5EDAE2" w:rsidR="00FB54DD" w:rsidRDefault="00FB54DD" w:rsidP="00DF6043">
            <w:r>
              <w:t>I can accurately find the words or phrases from texts that supports my answer</w:t>
            </w:r>
          </w:p>
        </w:tc>
        <w:tc>
          <w:tcPr>
            <w:tcW w:w="4412" w:type="dxa"/>
          </w:tcPr>
          <w:p w14:paraId="31778F22" w14:textId="1DA344A0" w:rsidR="000F51AB" w:rsidRPr="00C53D41" w:rsidRDefault="007A5DFF" w:rsidP="000F51AB">
            <w:pPr>
              <w:rPr>
                <w:color w:val="008000"/>
              </w:rPr>
            </w:pPr>
            <w:r w:rsidRPr="00C53D41">
              <w:rPr>
                <w:i/>
                <w:iCs/>
                <w:color w:val="008000"/>
              </w:rPr>
              <w:t xml:space="preserve">Uses student friendly language, focuses on one skill and </w:t>
            </w:r>
            <w:r w:rsidR="00624BA0" w:rsidRPr="00C53D41">
              <w:rPr>
                <w:i/>
                <w:iCs/>
                <w:color w:val="008000"/>
              </w:rPr>
              <w:t>is measurable because teacher can see the student demonstrating this skill by having the student to write the words/phrases from the text that support the student’s</w:t>
            </w:r>
            <w:r w:rsidR="00624BA0" w:rsidRPr="00C53D41">
              <w:rPr>
                <w:color w:val="008000"/>
              </w:rPr>
              <w:t xml:space="preserve"> </w:t>
            </w:r>
            <w:r w:rsidR="00624BA0" w:rsidRPr="00C53D41">
              <w:rPr>
                <w:i/>
                <w:iCs/>
                <w:color w:val="008000"/>
              </w:rPr>
              <w:t>answer</w:t>
            </w:r>
            <w:r w:rsidRPr="00C53D41">
              <w:rPr>
                <w:i/>
                <w:iCs/>
                <w:color w:val="008000"/>
              </w:rPr>
              <w:t xml:space="preserve"> </w:t>
            </w:r>
          </w:p>
        </w:tc>
      </w:tr>
      <w:tr w:rsidR="00FB54DD" w14:paraId="0468FAD3" w14:textId="51699FD1" w:rsidTr="00342F92">
        <w:tc>
          <w:tcPr>
            <w:tcW w:w="1291" w:type="dxa"/>
          </w:tcPr>
          <w:p w14:paraId="46195A85" w14:textId="246EAC85" w:rsidR="00FB54DD" w:rsidRDefault="00FB54DD" w:rsidP="00DF6043">
            <w:r>
              <w:t>Non-Example</w:t>
            </w:r>
          </w:p>
        </w:tc>
        <w:tc>
          <w:tcPr>
            <w:tcW w:w="3647" w:type="dxa"/>
          </w:tcPr>
          <w:p w14:paraId="55B27030" w14:textId="0CA61BC3" w:rsidR="00FB54DD" w:rsidRDefault="00FB54DD" w:rsidP="00DF6043">
            <w:r>
              <w:t>I can use more complex media to express an idea and expand my knowledge of the tools and techniques with attention to craftsmanship.</w:t>
            </w:r>
          </w:p>
        </w:tc>
        <w:tc>
          <w:tcPr>
            <w:tcW w:w="4412" w:type="dxa"/>
          </w:tcPr>
          <w:p w14:paraId="5C24F116" w14:textId="59608D5E" w:rsidR="00FB54DD" w:rsidRPr="00C53D41" w:rsidRDefault="00624BA0" w:rsidP="00DF6043">
            <w:pPr>
              <w:rPr>
                <w:i/>
                <w:iCs/>
                <w:color w:val="008000"/>
              </w:rPr>
            </w:pPr>
            <w:r w:rsidRPr="00C53D41">
              <w:rPr>
                <w:i/>
                <w:iCs/>
                <w:color w:val="008000"/>
              </w:rPr>
              <w:t>Not an example because it uses complex language and focuses on more than one skill.  It may be measurable but would take different assessments to measure.</w:t>
            </w:r>
          </w:p>
        </w:tc>
      </w:tr>
    </w:tbl>
    <w:p w14:paraId="7D00B35A" w14:textId="77777777" w:rsidR="0071563D" w:rsidRDefault="0071563D" w:rsidP="00DF6043"/>
    <w:p w14:paraId="340D9694" w14:textId="45A00244" w:rsidR="007A5DFF" w:rsidRPr="00FA574C" w:rsidRDefault="007A5DFF" w:rsidP="00DF6043">
      <w:pPr>
        <w:rPr>
          <w:b/>
          <w:bCs/>
        </w:rPr>
      </w:pPr>
      <w:r w:rsidRPr="00FA574C">
        <w:rPr>
          <w:b/>
          <w:bCs/>
        </w:rPr>
        <w:t>Teacher Model 2:</w:t>
      </w:r>
      <w:r w:rsidR="003868BD" w:rsidRPr="00FA574C">
        <w:rPr>
          <w:b/>
          <w:bCs/>
        </w:rPr>
        <w:t xml:space="preserve"> Writing “I can” statements</w:t>
      </w:r>
    </w:p>
    <w:p w14:paraId="55B7351A" w14:textId="48D12392" w:rsidR="0047041C" w:rsidRDefault="0047041C" w:rsidP="0047041C">
      <w:pPr>
        <w:pStyle w:val="Tabletextbullet"/>
        <w:numPr>
          <w:ilvl w:val="0"/>
          <w:numId w:val="0"/>
        </w:numPr>
      </w:pPr>
      <w:r>
        <w:t>Lesson standard</w:t>
      </w:r>
      <w:r w:rsidR="00FA574C">
        <w:t xml:space="preserve"> (1</w:t>
      </w:r>
      <w:r w:rsidR="00FA574C" w:rsidRPr="00FA574C">
        <w:rPr>
          <w:vertAlign w:val="superscript"/>
        </w:rPr>
        <w:t>st</w:t>
      </w:r>
      <w:r w:rsidR="00FA574C">
        <w:t xml:space="preserve"> Grade Math)</w:t>
      </w:r>
      <w:r>
        <w:t xml:space="preserve">:  </w:t>
      </w:r>
    </w:p>
    <w:p w14:paraId="2AEC3994" w14:textId="707D1137" w:rsidR="003868BD" w:rsidRDefault="0047041C" w:rsidP="00321DAB">
      <w:pPr>
        <w:ind w:left="720"/>
      </w:pPr>
      <w:r>
        <w:t>Tell and write time in hours and half-hours using analog and digital clocks.</w:t>
      </w:r>
    </w:p>
    <w:p w14:paraId="2325867D" w14:textId="15B29C1C" w:rsidR="007A5DFF" w:rsidRDefault="00FA574C" w:rsidP="00DF6043">
      <w:r>
        <w:t>List of Skills required by standard</w:t>
      </w:r>
      <w:r w:rsidR="00896960">
        <w:t xml:space="preserve"> (focus on analog clocks only)</w:t>
      </w:r>
    </w:p>
    <w:p w14:paraId="7A244F42" w14:textId="2505E28E" w:rsidR="00FA574C" w:rsidRPr="00C53D41" w:rsidRDefault="00896960" w:rsidP="00FA574C">
      <w:pPr>
        <w:pStyle w:val="ListParagraph"/>
        <w:numPr>
          <w:ilvl w:val="0"/>
          <w:numId w:val="33"/>
        </w:numPr>
        <w:rPr>
          <w:i/>
          <w:iCs/>
          <w:color w:val="008000"/>
        </w:rPr>
      </w:pPr>
      <w:r w:rsidRPr="00C53D41">
        <w:rPr>
          <w:i/>
          <w:iCs/>
          <w:color w:val="008000"/>
        </w:rPr>
        <w:t>Tell time in hours using analog clock</w:t>
      </w:r>
    </w:p>
    <w:p w14:paraId="0D7A4670" w14:textId="0F8F67E9" w:rsidR="00896960" w:rsidRPr="00C53D41" w:rsidRDefault="00896960" w:rsidP="00FA574C">
      <w:pPr>
        <w:pStyle w:val="ListParagraph"/>
        <w:numPr>
          <w:ilvl w:val="0"/>
          <w:numId w:val="33"/>
        </w:numPr>
        <w:rPr>
          <w:i/>
          <w:iCs/>
          <w:color w:val="008000"/>
        </w:rPr>
      </w:pPr>
      <w:r w:rsidRPr="00C53D41">
        <w:rPr>
          <w:i/>
          <w:iCs/>
          <w:color w:val="008000"/>
        </w:rPr>
        <w:t>Tell time in half-hours using analog clock</w:t>
      </w:r>
    </w:p>
    <w:p w14:paraId="7EEFFF59" w14:textId="1445445F" w:rsidR="00896960" w:rsidRPr="00C53D41" w:rsidRDefault="00896960" w:rsidP="00FA574C">
      <w:pPr>
        <w:pStyle w:val="ListParagraph"/>
        <w:numPr>
          <w:ilvl w:val="0"/>
          <w:numId w:val="33"/>
        </w:numPr>
        <w:rPr>
          <w:i/>
          <w:iCs/>
          <w:color w:val="008000"/>
        </w:rPr>
      </w:pPr>
      <w:r w:rsidRPr="00C53D41">
        <w:rPr>
          <w:i/>
          <w:iCs/>
          <w:color w:val="008000"/>
        </w:rPr>
        <w:t>Write time in hours using analog clock</w:t>
      </w:r>
    </w:p>
    <w:p w14:paraId="40676BEA" w14:textId="192B0871" w:rsidR="00896960" w:rsidRPr="00C53D41" w:rsidRDefault="00896960" w:rsidP="00FA574C">
      <w:pPr>
        <w:pStyle w:val="ListParagraph"/>
        <w:numPr>
          <w:ilvl w:val="0"/>
          <w:numId w:val="33"/>
        </w:numPr>
        <w:rPr>
          <w:i/>
          <w:iCs/>
          <w:color w:val="008000"/>
        </w:rPr>
      </w:pPr>
      <w:r w:rsidRPr="00C53D41">
        <w:rPr>
          <w:i/>
          <w:iCs/>
          <w:color w:val="008000"/>
        </w:rPr>
        <w:t>Write time in half-hours using analog clock</w:t>
      </w:r>
    </w:p>
    <w:p w14:paraId="5C8DB899" w14:textId="5A38503C" w:rsidR="00896960" w:rsidRDefault="00321DAB" w:rsidP="00896960">
      <w:r>
        <w:t xml:space="preserve">“I can” statements </w:t>
      </w:r>
      <w:r w:rsidR="00495557">
        <w:t>using student-friendly language:</w:t>
      </w:r>
    </w:p>
    <w:p w14:paraId="18DA9987" w14:textId="77777777" w:rsidR="00495557" w:rsidRPr="00C53D41" w:rsidRDefault="00495557" w:rsidP="00495557">
      <w:pPr>
        <w:pStyle w:val="Tabletextbullet"/>
        <w:numPr>
          <w:ilvl w:val="0"/>
          <w:numId w:val="30"/>
        </w:numPr>
        <w:rPr>
          <w:i/>
          <w:iCs/>
          <w:color w:val="008000"/>
        </w:rPr>
      </w:pPr>
      <w:r w:rsidRPr="00C53D41">
        <w:rPr>
          <w:i/>
          <w:iCs/>
          <w:color w:val="008000"/>
        </w:rPr>
        <w:t xml:space="preserve">I can tell time to the hour on an analog clock. </w:t>
      </w:r>
    </w:p>
    <w:p w14:paraId="15408864" w14:textId="77777777" w:rsidR="00495557" w:rsidRPr="00C53D41" w:rsidRDefault="00495557" w:rsidP="00495557">
      <w:pPr>
        <w:pStyle w:val="Tabletextbullet"/>
        <w:numPr>
          <w:ilvl w:val="0"/>
          <w:numId w:val="30"/>
        </w:numPr>
        <w:rPr>
          <w:i/>
          <w:iCs/>
          <w:color w:val="008000"/>
        </w:rPr>
      </w:pPr>
      <w:r w:rsidRPr="00C53D41">
        <w:rPr>
          <w:i/>
          <w:iCs/>
          <w:color w:val="008000"/>
        </w:rPr>
        <w:t xml:space="preserve">I can write the time for the hour on an analog clock. </w:t>
      </w:r>
    </w:p>
    <w:p w14:paraId="67BD2E94" w14:textId="77777777" w:rsidR="00495557" w:rsidRPr="00C53D41" w:rsidRDefault="00495557" w:rsidP="00495557">
      <w:pPr>
        <w:pStyle w:val="Tabletextbullet"/>
        <w:numPr>
          <w:ilvl w:val="0"/>
          <w:numId w:val="30"/>
        </w:numPr>
        <w:spacing w:after="0"/>
        <w:rPr>
          <w:i/>
          <w:iCs/>
          <w:color w:val="008000"/>
        </w:rPr>
      </w:pPr>
      <w:r w:rsidRPr="00C53D41">
        <w:rPr>
          <w:i/>
          <w:iCs/>
          <w:color w:val="008000"/>
        </w:rPr>
        <w:t>I can tell time to the half-hour on an analog clock.</w:t>
      </w:r>
    </w:p>
    <w:p w14:paraId="4BCBECCA" w14:textId="5FB0E431" w:rsidR="00495557" w:rsidRPr="00C53D41" w:rsidRDefault="00495557" w:rsidP="00495557">
      <w:pPr>
        <w:pStyle w:val="ListParagraph"/>
        <w:numPr>
          <w:ilvl w:val="0"/>
          <w:numId w:val="34"/>
        </w:numPr>
        <w:rPr>
          <w:i/>
          <w:iCs/>
          <w:color w:val="008000"/>
        </w:rPr>
      </w:pPr>
      <w:r w:rsidRPr="00C53D41">
        <w:rPr>
          <w:i/>
          <w:iCs/>
          <w:color w:val="008000"/>
        </w:rPr>
        <w:t xml:space="preserve"> I can write the time to the half-hour on an analog clock</w:t>
      </w:r>
    </w:p>
    <w:p w14:paraId="42E9BD2B" w14:textId="77777777" w:rsidR="00495557" w:rsidRDefault="00495557" w:rsidP="00EF72F5">
      <w:pPr>
        <w:pStyle w:val="Heading3"/>
      </w:pPr>
    </w:p>
    <w:p w14:paraId="4A040467" w14:textId="35421343" w:rsidR="00EF72F5" w:rsidRDefault="000D50E5" w:rsidP="00EF72F5">
      <w:pPr>
        <w:pStyle w:val="Heading3"/>
      </w:pPr>
      <w:r>
        <w:t>Student Practice: Writing “I can” statements</w:t>
      </w:r>
    </w:p>
    <w:p w14:paraId="4A7F56B8" w14:textId="01D66DBB" w:rsidR="000D50E5" w:rsidRDefault="000D50E5" w:rsidP="000D50E5">
      <w:r>
        <w:t>Choose one of the lesson standards below</w:t>
      </w:r>
      <w:r w:rsidR="00841ADA">
        <w:t xml:space="preserve"> and write </w:t>
      </w:r>
      <w:r w:rsidR="00841ADA" w:rsidRPr="001013E2">
        <w:rPr>
          <w:u w:val="single"/>
        </w:rPr>
        <w:t>at least two</w:t>
      </w:r>
      <w:r w:rsidR="00841ADA">
        <w:t xml:space="preserve"> “I can” statements to represent the skills required in the lesson standard.</w:t>
      </w:r>
    </w:p>
    <w:p w14:paraId="4B1A81BC" w14:textId="7B0F1F99" w:rsidR="00996188" w:rsidRDefault="00213E90" w:rsidP="000D50E5">
      <w:r>
        <w:t>Choose one:</w:t>
      </w:r>
    </w:p>
    <w:tbl>
      <w:tblPr>
        <w:tblStyle w:val="TableGrid"/>
        <w:tblW w:w="0" w:type="auto"/>
        <w:tblLook w:val="04A0" w:firstRow="1" w:lastRow="0" w:firstColumn="1" w:lastColumn="0" w:noHBand="0" w:noVBand="1"/>
      </w:tblPr>
      <w:tblGrid>
        <w:gridCol w:w="1615"/>
        <w:gridCol w:w="3060"/>
        <w:gridCol w:w="4320"/>
      </w:tblGrid>
      <w:tr w:rsidR="00B27FDD" w14:paraId="1938CCE7" w14:textId="77777777" w:rsidTr="00ED4F86">
        <w:tc>
          <w:tcPr>
            <w:tcW w:w="1615" w:type="dxa"/>
          </w:tcPr>
          <w:p w14:paraId="3363FC27" w14:textId="3884D430" w:rsidR="00B27FDD" w:rsidRDefault="00B27FDD" w:rsidP="000D50E5">
            <w:r>
              <w:t>Grade Level</w:t>
            </w:r>
          </w:p>
        </w:tc>
        <w:tc>
          <w:tcPr>
            <w:tcW w:w="3060" w:type="dxa"/>
          </w:tcPr>
          <w:p w14:paraId="1DCD249C" w14:textId="13896F7D" w:rsidR="00B27FDD" w:rsidRDefault="00B27FDD" w:rsidP="000D50E5">
            <w:r>
              <w:t>Lesson Standard</w:t>
            </w:r>
          </w:p>
        </w:tc>
        <w:tc>
          <w:tcPr>
            <w:tcW w:w="4320" w:type="dxa"/>
          </w:tcPr>
          <w:p w14:paraId="6202303D" w14:textId="7F3C9211" w:rsidR="00B27FDD" w:rsidRDefault="00ED4F86" w:rsidP="000D50E5">
            <w:r>
              <w:t xml:space="preserve">Write </w:t>
            </w:r>
            <w:r w:rsidR="00B27FDD">
              <w:t>“I can” Statements</w:t>
            </w:r>
          </w:p>
        </w:tc>
      </w:tr>
      <w:tr w:rsidR="00B27FDD" w14:paraId="26647EE9" w14:textId="77777777" w:rsidTr="00ED4F86">
        <w:tc>
          <w:tcPr>
            <w:tcW w:w="1615" w:type="dxa"/>
          </w:tcPr>
          <w:p w14:paraId="33C6EF76" w14:textId="0F6685A9" w:rsidR="00B27FDD" w:rsidRDefault="00B27FDD" w:rsidP="000D50E5">
            <w:r>
              <w:t>1</w:t>
            </w:r>
            <w:r w:rsidRPr="00841ADA">
              <w:rPr>
                <w:vertAlign w:val="superscript"/>
              </w:rPr>
              <w:t>st</w:t>
            </w:r>
            <w:r>
              <w:t xml:space="preserve"> Grade Math</w:t>
            </w:r>
          </w:p>
        </w:tc>
        <w:tc>
          <w:tcPr>
            <w:tcW w:w="3060" w:type="dxa"/>
          </w:tcPr>
          <w:p w14:paraId="71DD61FF" w14:textId="40209020" w:rsidR="00B27FDD" w:rsidRDefault="00B27FDD" w:rsidP="000D50E5">
            <w:r>
              <w:t xml:space="preserve">1.MD.5- Identify coins (penny, nickel, dime, and quarter); know the value of the coins and how to count the value of </w:t>
            </w:r>
            <w:proofErr w:type="gramStart"/>
            <w:r>
              <w:t>a number of</w:t>
            </w:r>
            <w:proofErr w:type="gramEnd"/>
            <w:r>
              <w:t xml:space="preserve"> coins of the same denomination</w:t>
            </w:r>
          </w:p>
        </w:tc>
        <w:tc>
          <w:tcPr>
            <w:tcW w:w="4320" w:type="dxa"/>
          </w:tcPr>
          <w:p w14:paraId="5C19362E" w14:textId="77777777" w:rsidR="00B27FDD" w:rsidRPr="00C53D41" w:rsidRDefault="00B27FDD" w:rsidP="00B27FDD">
            <w:pPr>
              <w:pStyle w:val="ListParagraph"/>
              <w:numPr>
                <w:ilvl w:val="0"/>
                <w:numId w:val="34"/>
              </w:numPr>
              <w:rPr>
                <w:i/>
                <w:iCs/>
                <w:color w:val="008000"/>
              </w:rPr>
            </w:pPr>
            <w:r w:rsidRPr="00C53D41">
              <w:rPr>
                <w:i/>
                <w:iCs/>
                <w:color w:val="008000"/>
              </w:rPr>
              <w:t xml:space="preserve">I can identify the name of the different coins, including pennies, nickels, </w:t>
            </w:r>
            <w:proofErr w:type="gramStart"/>
            <w:r w:rsidRPr="00C53D41">
              <w:rPr>
                <w:i/>
                <w:iCs/>
                <w:color w:val="008000"/>
              </w:rPr>
              <w:t>dimes</w:t>
            </w:r>
            <w:proofErr w:type="gramEnd"/>
            <w:r w:rsidRPr="00C53D41">
              <w:rPr>
                <w:i/>
                <w:iCs/>
                <w:color w:val="008000"/>
              </w:rPr>
              <w:t xml:space="preserve"> and quarters. </w:t>
            </w:r>
          </w:p>
          <w:p w14:paraId="4E406684" w14:textId="77777777" w:rsidR="00B27FDD" w:rsidRPr="00C53D41" w:rsidRDefault="00B27FDD" w:rsidP="00B27FDD">
            <w:pPr>
              <w:pStyle w:val="ListParagraph"/>
              <w:numPr>
                <w:ilvl w:val="0"/>
                <w:numId w:val="34"/>
              </w:numPr>
              <w:rPr>
                <w:i/>
                <w:iCs/>
                <w:color w:val="008000"/>
              </w:rPr>
            </w:pPr>
            <w:r w:rsidRPr="00C53D41">
              <w:rPr>
                <w:i/>
                <w:iCs/>
                <w:color w:val="008000"/>
              </w:rPr>
              <w:t xml:space="preserve">I can count the value of a given number of coins. </w:t>
            </w:r>
          </w:p>
          <w:p w14:paraId="55057590" w14:textId="4D4F091E" w:rsidR="00B27FDD" w:rsidRPr="00C53D41" w:rsidRDefault="00B27FDD" w:rsidP="000D50E5">
            <w:pPr>
              <w:pStyle w:val="ListParagraph"/>
              <w:numPr>
                <w:ilvl w:val="0"/>
                <w:numId w:val="34"/>
              </w:numPr>
              <w:rPr>
                <w:i/>
                <w:iCs/>
                <w:color w:val="008000"/>
              </w:rPr>
            </w:pPr>
            <w:r w:rsidRPr="00C53D41">
              <w:rPr>
                <w:i/>
                <w:iCs/>
                <w:color w:val="008000"/>
              </w:rPr>
              <w:t>I can count a combination of Pennies and nickels.</w:t>
            </w:r>
          </w:p>
        </w:tc>
      </w:tr>
      <w:tr w:rsidR="00B27FDD" w14:paraId="54BE0E8D" w14:textId="77777777" w:rsidTr="00ED4F86">
        <w:tc>
          <w:tcPr>
            <w:tcW w:w="1615" w:type="dxa"/>
          </w:tcPr>
          <w:p w14:paraId="376C9752" w14:textId="6661B113" w:rsidR="00B27FDD" w:rsidRDefault="00B27FDD" w:rsidP="00311142">
            <w:r>
              <w:t>Kindergarten Science</w:t>
            </w:r>
          </w:p>
        </w:tc>
        <w:tc>
          <w:tcPr>
            <w:tcW w:w="3060" w:type="dxa"/>
          </w:tcPr>
          <w:p w14:paraId="14C08442" w14:textId="77777777" w:rsidR="00B27FDD" w:rsidRDefault="00B27FDD" w:rsidP="00311142">
            <w:r>
              <w:t>K.10(A)- Sort plants and animals into groups based on physical characteristics such as color, size, body covering, or leaf shape</w:t>
            </w:r>
          </w:p>
          <w:p w14:paraId="5BF5F962" w14:textId="77777777" w:rsidR="00B27FDD" w:rsidRDefault="00B27FDD" w:rsidP="00311142"/>
        </w:tc>
        <w:tc>
          <w:tcPr>
            <w:tcW w:w="4320" w:type="dxa"/>
          </w:tcPr>
          <w:p w14:paraId="2422E794" w14:textId="77777777" w:rsidR="00B27FDD" w:rsidRPr="00C53D41" w:rsidRDefault="00B27FDD" w:rsidP="00B27FDD">
            <w:pPr>
              <w:pStyle w:val="ListParagraph"/>
              <w:numPr>
                <w:ilvl w:val="0"/>
                <w:numId w:val="35"/>
              </w:numPr>
              <w:rPr>
                <w:i/>
                <w:iCs/>
                <w:color w:val="008000"/>
              </w:rPr>
            </w:pPr>
            <w:r w:rsidRPr="00C53D41">
              <w:rPr>
                <w:i/>
                <w:iCs/>
                <w:color w:val="008000"/>
              </w:rPr>
              <w:t>I can sort plants into groups based on physical characteristics such as color, size, or leaf shape.</w:t>
            </w:r>
          </w:p>
          <w:p w14:paraId="6A1AEB8F" w14:textId="77777777" w:rsidR="00B27FDD" w:rsidRPr="00C53D41" w:rsidRDefault="00B27FDD" w:rsidP="00B27FDD">
            <w:pPr>
              <w:pStyle w:val="ListParagraph"/>
              <w:numPr>
                <w:ilvl w:val="0"/>
                <w:numId w:val="35"/>
              </w:numPr>
              <w:rPr>
                <w:i/>
                <w:iCs/>
                <w:color w:val="008000"/>
              </w:rPr>
            </w:pPr>
            <w:r w:rsidRPr="00C53D41">
              <w:rPr>
                <w:i/>
                <w:iCs/>
                <w:color w:val="008000"/>
              </w:rPr>
              <w:t>I can sort animals into groups based on physical characteristics such as color, size and body covering.</w:t>
            </w:r>
          </w:p>
          <w:p w14:paraId="066D0137" w14:textId="77777777" w:rsidR="00B27FDD" w:rsidRPr="00C53D41" w:rsidRDefault="00B27FDD" w:rsidP="00311142">
            <w:pPr>
              <w:rPr>
                <w:color w:val="008000"/>
              </w:rPr>
            </w:pPr>
          </w:p>
        </w:tc>
      </w:tr>
      <w:tr w:rsidR="00B27FDD" w14:paraId="36645BA2" w14:textId="77777777" w:rsidTr="00ED4F86">
        <w:tc>
          <w:tcPr>
            <w:tcW w:w="1615" w:type="dxa"/>
          </w:tcPr>
          <w:p w14:paraId="2ACBADBB" w14:textId="11C83E60" w:rsidR="00B27FDD" w:rsidRDefault="00B27FDD" w:rsidP="00311142">
            <w:r>
              <w:t>5</w:t>
            </w:r>
            <w:r w:rsidRPr="007B2C81">
              <w:rPr>
                <w:vertAlign w:val="superscript"/>
              </w:rPr>
              <w:t>th</w:t>
            </w:r>
            <w:r>
              <w:t xml:space="preserve"> Grade ELA</w:t>
            </w:r>
          </w:p>
        </w:tc>
        <w:tc>
          <w:tcPr>
            <w:tcW w:w="3060" w:type="dxa"/>
          </w:tcPr>
          <w:p w14:paraId="62D49CBF" w14:textId="50C10C45" w:rsidR="00B27FDD" w:rsidRDefault="00B27FDD" w:rsidP="00311142">
            <w:r>
              <w:t>RL.5.5-Explain how a series of chapters, scenes, or stanzas fits together to provide the overall structure of a particular story, drama, or poem</w:t>
            </w:r>
          </w:p>
        </w:tc>
        <w:tc>
          <w:tcPr>
            <w:tcW w:w="4320" w:type="dxa"/>
          </w:tcPr>
          <w:p w14:paraId="5549F778" w14:textId="77777777" w:rsidR="00B27FDD" w:rsidRPr="00C53D41" w:rsidRDefault="00B27FDD" w:rsidP="00ED4F86">
            <w:pPr>
              <w:pStyle w:val="ListParagraph"/>
              <w:numPr>
                <w:ilvl w:val="0"/>
                <w:numId w:val="36"/>
              </w:numPr>
              <w:rPr>
                <w:i/>
                <w:iCs/>
                <w:color w:val="008000"/>
              </w:rPr>
            </w:pPr>
            <w:r w:rsidRPr="00C53D41">
              <w:rPr>
                <w:i/>
                <w:iCs/>
                <w:color w:val="008000"/>
              </w:rPr>
              <w:t>I can identify chapters, stanzas, and scenes in a text.</w:t>
            </w:r>
          </w:p>
          <w:p w14:paraId="118E45F9" w14:textId="11A7A172" w:rsidR="00B27FDD" w:rsidRPr="00C53D41" w:rsidRDefault="00B27FDD" w:rsidP="00ED4F86">
            <w:pPr>
              <w:pStyle w:val="ListParagraph"/>
              <w:numPr>
                <w:ilvl w:val="0"/>
                <w:numId w:val="36"/>
              </w:numPr>
              <w:rPr>
                <w:color w:val="008000"/>
              </w:rPr>
            </w:pPr>
            <w:r w:rsidRPr="00C53D41">
              <w:rPr>
                <w:i/>
                <w:iCs/>
                <w:color w:val="008000"/>
              </w:rPr>
              <w:t>I can explain how the structure of the text is important to the overall story, drama, or poem</w:t>
            </w:r>
          </w:p>
        </w:tc>
      </w:tr>
      <w:tr w:rsidR="00B27FDD" w14:paraId="22465887" w14:textId="77777777" w:rsidTr="00ED4F86">
        <w:tc>
          <w:tcPr>
            <w:tcW w:w="1615" w:type="dxa"/>
          </w:tcPr>
          <w:p w14:paraId="3EECF8E5" w14:textId="4D7CD55E" w:rsidR="00B27FDD" w:rsidRDefault="00B27FDD" w:rsidP="00311142">
            <w:r w:rsidRPr="00213E90">
              <w:lastRenderedPageBreak/>
              <w:t>3</w:t>
            </w:r>
            <w:r w:rsidRPr="00213E90">
              <w:rPr>
                <w:vertAlign w:val="superscript"/>
              </w:rPr>
              <w:t>rd</w:t>
            </w:r>
            <w:r w:rsidRPr="00213E90">
              <w:t xml:space="preserve"> Grade Social Studies</w:t>
            </w:r>
          </w:p>
        </w:tc>
        <w:tc>
          <w:tcPr>
            <w:tcW w:w="3060" w:type="dxa"/>
          </w:tcPr>
          <w:p w14:paraId="03910AAB" w14:textId="77777777" w:rsidR="00B27FDD" w:rsidRDefault="00B27FDD" w:rsidP="00311142">
            <w:r>
              <w:t>3.4.D Describe the effects of human processes such as building new homes, conservation, and pollution in shaping the landscape.</w:t>
            </w:r>
          </w:p>
          <w:p w14:paraId="24154235" w14:textId="77777777" w:rsidR="00B27FDD" w:rsidRDefault="00B27FDD" w:rsidP="00311142"/>
        </w:tc>
        <w:tc>
          <w:tcPr>
            <w:tcW w:w="4320" w:type="dxa"/>
          </w:tcPr>
          <w:p w14:paraId="71E39E16" w14:textId="77777777" w:rsidR="00B27FDD" w:rsidRPr="00C53D41" w:rsidRDefault="00B27FDD" w:rsidP="00ED4F86">
            <w:pPr>
              <w:pStyle w:val="ListParagraph"/>
              <w:numPr>
                <w:ilvl w:val="0"/>
                <w:numId w:val="36"/>
              </w:numPr>
              <w:rPr>
                <w:i/>
                <w:iCs/>
                <w:color w:val="008000"/>
              </w:rPr>
            </w:pPr>
            <w:r w:rsidRPr="00C53D41">
              <w:rPr>
                <w:i/>
                <w:iCs/>
                <w:color w:val="008000"/>
              </w:rPr>
              <w:t>I can describe how building new homes shapes the landscape.</w:t>
            </w:r>
          </w:p>
          <w:p w14:paraId="4434A947" w14:textId="77777777" w:rsidR="00B27FDD" w:rsidRPr="00C53D41" w:rsidRDefault="00B27FDD" w:rsidP="00ED4F86">
            <w:pPr>
              <w:pStyle w:val="ListParagraph"/>
              <w:numPr>
                <w:ilvl w:val="0"/>
                <w:numId w:val="36"/>
              </w:numPr>
              <w:rPr>
                <w:i/>
                <w:iCs/>
                <w:color w:val="008000"/>
              </w:rPr>
            </w:pPr>
            <w:r w:rsidRPr="00C53D41">
              <w:rPr>
                <w:i/>
                <w:iCs/>
                <w:color w:val="008000"/>
              </w:rPr>
              <w:t>I can describe how conservation shapes the landscape.</w:t>
            </w:r>
          </w:p>
          <w:p w14:paraId="5E99BD00" w14:textId="2B47FE1B" w:rsidR="00B27FDD" w:rsidRPr="00C53D41" w:rsidRDefault="00B27FDD" w:rsidP="00311142">
            <w:pPr>
              <w:pStyle w:val="ListParagraph"/>
              <w:numPr>
                <w:ilvl w:val="0"/>
                <w:numId w:val="36"/>
              </w:numPr>
              <w:rPr>
                <w:b/>
                <w:bCs/>
                <w:i/>
                <w:iCs/>
                <w:color w:val="008000"/>
              </w:rPr>
            </w:pPr>
            <w:r w:rsidRPr="00C53D41">
              <w:rPr>
                <w:i/>
                <w:iCs/>
                <w:color w:val="008000"/>
              </w:rPr>
              <w:t>I can describe how pollution shapes the landscape.</w:t>
            </w:r>
          </w:p>
        </w:tc>
      </w:tr>
    </w:tbl>
    <w:p w14:paraId="1BE78DC4" w14:textId="77777777" w:rsidR="007B144E" w:rsidRDefault="007B144E" w:rsidP="00BE4773"/>
    <w:p w14:paraId="2DF9DA16" w14:textId="1097E1B1" w:rsidR="00BE4773" w:rsidRPr="00B61FE0" w:rsidRDefault="009A6D31" w:rsidP="00BE4773">
      <w:r w:rsidRPr="00B61FE0">
        <w:t>Write down the “I can” statements shared by</w:t>
      </w:r>
      <w:r w:rsidR="007355E5" w:rsidRPr="00B61FE0">
        <w:t xml:space="preserve"> the group</w:t>
      </w:r>
      <w:r w:rsidR="001A4C16">
        <w:t>.  Use the table below to record feedback from the group based on the criteria for quality “I can” statements.</w:t>
      </w:r>
    </w:p>
    <w:tbl>
      <w:tblPr>
        <w:tblStyle w:val="TableGrid"/>
        <w:tblW w:w="0" w:type="auto"/>
        <w:tblLook w:val="04A0" w:firstRow="1" w:lastRow="0" w:firstColumn="1" w:lastColumn="0" w:noHBand="0" w:noVBand="1"/>
      </w:tblPr>
      <w:tblGrid>
        <w:gridCol w:w="2337"/>
        <w:gridCol w:w="2337"/>
        <w:gridCol w:w="2338"/>
        <w:gridCol w:w="2338"/>
      </w:tblGrid>
      <w:tr w:rsidR="007355E5" w:rsidRPr="00B61FE0" w14:paraId="03B0C663" w14:textId="77777777" w:rsidTr="007355E5">
        <w:tc>
          <w:tcPr>
            <w:tcW w:w="2337" w:type="dxa"/>
          </w:tcPr>
          <w:p w14:paraId="316B68E0" w14:textId="3DD365F4" w:rsidR="007355E5" w:rsidRPr="00B61FE0" w:rsidRDefault="007355E5" w:rsidP="00BE4773">
            <w:r w:rsidRPr="00B61FE0">
              <w:t>“I can” Statements</w:t>
            </w:r>
          </w:p>
        </w:tc>
        <w:tc>
          <w:tcPr>
            <w:tcW w:w="2337" w:type="dxa"/>
          </w:tcPr>
          <w:p w14:paraId="00A31852" w14:textId="2811D877" w:rsidR="007355E5" w:rsidRPr="00B61FE0" w:rsidRDefault="007355E5" w:rsidP="00BE4773">
            <w:r w:rsidRPr="00B61FE0">
              <w:t>Student-Friendly Language (Y/N)</w:t>
            </w:r>
          </w:p>
        </w:tc>
        <w:tc>
          <w:tcPr>
            <w:tcW w:w="2338" w:type="dxa"/>
          </w:tcPr>
          <w:p w14:paraId="0BE8A515" w14:textId="2C936163" w:rsidR="007355E5" w:rsidRPr="00B61FE0" w:rsidRDefault="007355E5" w:rsidP="00BE4773">
            <w:r w:rsidRPr="00B61FE0">
              <w:t>One skill/concept per statement? (Y/N)</w:t>
            </w:r>
          </w:p>
        </w:tc>
        <w:tc>
          <w:tcPr>
            <w:tcW w:w="2338" w:type="dxa"/>
          </w:tcPr>
          <w:p w14:paraId="7711DF4F" w14:textId="03C8BE6B" w:rsidR="007355E5" w:rsidRPr="00B61FE0" w:rsidRDefault="00B61FE0" w:rsidP="00BE4773">
            <w:r w:rsidRPr="00B61FE0">
              <w:t>Measurable</w:t>
            </w:r>
            <w:r w:rsidR="007355E5" w:rsidRPr="00B61FE0">
              <w:t>? (Y/N)</w:t>
            </w:r>
          </w:p>
        </w:tc>
      </w:tr>
      <w:tr w:rsidR="007355E5" w:rsidRPr="00B61FE0" w14:paraId="47FF81C9" w14:textId="77777777" w:rsidTr="007355E5">
        <w:tc>
          <w:tcPr>
            <w:tcW w:w="2337" w:type="dxa"/>
          </w:tcPr>
          <w:p w14:paraId="6F21DEA3" w14:textId="78012AA5" w:rsidR="007355E5" w:rsidRPr="00632666" w:rsidRDefault="00B61FE0" w:rsidP="00BE4773">
            <w:pPr>
              <w:rPr>
                <w:i/>
                <w:iCs/>
                <w:color w:val="008000"/>
              </w:rPr>
            </w:pPr>
            <w:r w:rsidRPr="00632666">
              <w:rPr>
                <w:i/>
                <w:iCs/>
                <w:color w:val="008000"/>
              </w:rPr>
              <w:t>Answers will vary</w:t>
            </w:r>
          </w:p>
          <w:p w14:paraId="6A66815B" w14:textId="77777777" w:rsidR="007355E5" w:rsidRPr="00B61FE0" w:rsidRDefault="007355E5" w:rsidP="00BE4773"/>
          <w:p w14:paraId="5E6C4A73" w14:textId="77777777" w:rsidR="007355E5" w:rsidRPr="00B61FE0" w:rsidRDefault="007355E5" w:rsidP="00BE4773"/>
          <w:p w14:paraId="2FB77665" w14:textId="797D7E89" w:rsidR="007355E5" w:rsidRPr="00B61FE0" w:rsidRDefault="007355E5" w:rsidP="00BE4773"/>
        </w:tc>
        <w:tc>
          <w:tcPr>
            <w:tcW w:w="2337" w:type="dxa"/>
          </w:tcPr>
          <w:p w14:paraId="2C45BD89" w14:textId="77777777" w:rsidR="007355E5" w:rsidRPr="00B61FE0" w:rsidRDefault="007355E5" w:rsidP="00BE4773"/>
        </w:tc>
        <w:tc>
          <w:tcPr>
            <w:tcW w:w="2338" w:type="dxa"/>
          </w:tcPr>
          <w:p w14:paraId="0A84F721" w14:textId="77777777" w:rsidR="007355E5" w:rsidRPr="00B61FE0" w:rsidRDefault="007355E5" w:rsidP="00BE4773"/>
        </w:tc>
        <w:tc>
          <w:tcPr>
            <w:tcW w:w="2338" w:type="dxa"/>
          </w:tcPr>
          <w:p w14:paraId="2A0975F8" w14:textId="77777777" w:rsidR="007355E5" w:rsidRPr="00B61FE0" w:rsidRDefault="007355E5" w:rsidP="00BE4773"/>
        </w:tc>
      </w:tr>
      <w:tr w:rsidR="007355E5" w:rsidRPr="00B61FE0" w14:paraId="53349032" w14:textId="77777777" w:rsidTr="007355E5">
        <w:tc>
          <w:tcPr>
            <w:tcW w:w="2337" w:type="dxa"/>
          </w:tcPr>
          <w:p w14:paraId="39482984" w14:textId="77777777" w:rsidR="007355E5" w:rsidRPr="00B61FE0" w:rsidRDefault="007355E5" w:rsidP="00BE4773"/>
          <w:p w14:paraId="263D5B62" w14:textId="77777777" w:rsidR="007355E5" w:rsidRPr="00B61FE0" w:rsidRDefault="007355E5" w:rsidP="00BE4773"/>
          <w:p w14:paraId="3FE74EB5" w14:textId="77777777" w:rsidR="007355E5" w:rsidRPr="00B61FE0" w:rsidRDefault="007355E5" w:rsidP="00BE4773"/>
          <w:p w14:paraId="0C413B57" w14:textId="77777777" w:rsidR="007355E5" w:rsidRPr="00B61FE0" w:rsidRDefault="007355E5" w:rsidP="00BE4773"/>
          <w:p w14:paraId="139CA387" w14:textId="77777777" w:rsidR="007355E5" w:rsidRPr="00B61FE0" w:rsidRDefault="007355E5" w:rsidP="00BE4773"/>
          <w:p w14:paraId="3022DBEE" w14:textId="3D8E3539" w:rsidR="007355E5" w:rsidRPr="00B61FE0" w:rsidRDefault="007355E5" w:rsidP="00BE4773"/>
        </w:tc>
        <w:tc>
          <w:tcPr>
            <w:tcW w:w="2337" w:type="dxa"/>
          </w:tcPr>
          <w:p w14:paraId="445C001E" w14:textId="77777777" w:rsidR="007355E5" w:rsidRPr="00B61FE0" w:rsidRDefault="007355E5" w:rsidP="00BE4773"/>
        </w:tc>
        <w:tc>
          <w:tcPr>
            <w:tcW w:w="2338" w:type="dxa"/>
          </w:tcPr>
          <w:p w14:paraId="187D63C1" w14:textId="77777777" w:rsidR="007355E5" w:rsidRPr="00B61FE0" w:rsidRDefault="007355E5" w:rsidP="00BE4773"/>
        </w:tc>
        <w:tc>
          <w:tcPr>
            <w:tcW w:w="2338" w:type="dxa"/>
          </w:tcPr>
          <w:p w14:paraId="1D68A953" w14:textId="77777777" w:rsidR="007355E5" w:rsidRPr="00B61FE0" w:rsidRDefault="007355E5" w:rsidP="00BE4773"/>
        </w:tc>
      </w:tr>
      <w:tr w:rsidR="007355E5" w:rsidRPr="00B61FE0" w14:paraId="481B139B" w14:textId="77777777" w:rsidTr="007355E5">
        <w:tc>
          <w:tcPr>
            <w:tcW w:w="2337" w:type="dxa"/>
          </w:tcPr>
          <w:p w14:paraId="0011B8C1" w14:textId="77777777" w:rsidR="007355E5" w:rsidRPr="00B61FE0" w:rsidRDefault="007355E5" w:rsidP="00BE4773"/>
          <w:p w14:paraId="0E61D2C7" w14:textId="77777777" w:rsidR="007355E5" w:rsidRPr="00B61FE0" w:rsidRDefault="007355E5" w:rsidP="00BE4773"/>
          <w:p w14:paraId="7BD0779D" w14:textId="77777777" w:rsidR="007355E5" w:rsidRPr="00B61FE0" w:rsidRDefault="007355E5" w:rsidP="00BE4773"/>
          <w:p w14:paraId="482A4FB9" w14:textId="77777777" w:rsidR="007355E5" w:rsidRPr="00B61FE0" w:rsidRDefault="007355E5" w:rsidP="00BE4773"/>
          <w:p w14:paraId="228CAD1A" w14:textId="0789AFCF" w:rsidR="007355E5" w:rsidRPr="00B61FE0" w:rsidRDefault="007355E5" w:rsidP="00BE4773"/>
        </w:tc>
        <w:tc>
          <w:tcPr>
            <w:tcW w:w="2337" w:type="dxa"/>
          </w:tcPr>
          <w:p w14:paraId="09D9773F" w14:textId="77777777" w:rsidR="007355E5" w:rsidRPr="00B61FE0" w:rsidRDefault="007355E5" w:rsidP="00BE4773"/>
        </w:tc>
        <w:tc>
          <w:tcPr>
            <w:tcW w:w="2338" w:type="dxa"/>
          </w:tcPr>
          <w:p w14:paraId="76C05339" w14:textId="77777777" w:rsidR="007355E5" w:rsidRPr="00B61FE0" w:rsidRDefault="007355E5" w:rsidP="00BE4773"/>
        </w:tc>
        <w:tc>
          <w:tcPr>
            <w:tcW w:w="2338" w:type="dxa"/>
          </w:tcPr>
          <w:p w14:paraId="4B459968" w14:textId="77777777" w:rsidR="007355E5" w:rsidRPr="00B61FE0" w:rsidRDefault="007355E5" w:rsidP="00BE4773"/>
        </w:tc>
      </w:tr>
      <w:tr w:rsidR="007355E5" w:rsidRPr="00B61FE0" w14:paraId="08BA457F" w14:textId="77777777" w:rsidTr="007355E5">
        <w:tc>
          <w:tcPr>
            <w:tcW w:w="2337" w:type="dxa"/>
          </w:tcPr>
          <w:p w14:paraId="52D606CD" w14:textId="77777777" w:rsidR="007355E5" w:rsidRPr="00B61FE0" w:rsidRDefault="007355E5" w:rsidP="00BE4773"/>
          <w:p w14:paraId="795C1FDC" w14:textId="77777777" w:rsidR="007355E5" w:rsidRPr="00B61FE0" w:rsidRDefault="007355E5" w:rsidP="00BE4773"/>
          <w:p w14:paraId="38B5646D" w14:textId="77777777" w:rsidR="007355E5" w:rsidRPr="00B61FE0" w:rsidRDefault="007355E5" w:rsidP="00BE4773"/>
          <w:p w14:paraId="57CE8766" w14:textId="77777777" w:rsidR="007355E5" w:rsidRPr="00B61FE0" w:rsidRDefault="007355E5" w:rsidP="00BE4773"/>
          <w:p w14:paraId="51CBFF91" w14:textId="21DA8935" w:rsidR="007355E5" w:rsidRPr="00B61FE0" w:rsidRDefault="007355E5" w:rsidP="00BE4773"/>
        </w:tc>
        <w:tc>
          <w:tcPr>
            <w:tcW w:w="2337" w:type="dxa"/>
          </w:tcPr>
          <w:p w14:paraId="1A184AD9" w14:textId="77777777" w:rsidR="007355E5" w:rsidRPr="00B61FE0" w:rsidRDefault="007355E5" w:rsidP="00BE4773"/>
        </w:tc>
        <w:tc>
          <w:tcPr>
            <w:tcW w:w="2338" w:type="dxa"/>
          </w:tcPr>
          <w:p w14:paraId="30FC3343" w14:textId="77777777" w:rsidR="007355E5" w:rsidRPr="00B61FE0" w:rsidRDefault="007355E5" w:rsidP="00BE4773"/>
        </w:tc>
        <w:tc>
          <w:tcPr>
            <w:tcW w:w="2338" w:type="dxa"/>
          </w:tcPr>
          <w:p w14:paraId="56474F4E" w14:textId="77777777" w:rsidR="007355E5" w:rsidRPr="00B61FE0" w:rsidRDefault="007355E5" w:rsidP="00BE4773"/>
        </w:tc>
      </w:tr>
    </w:tbl>
    <w:p w14:paraId="35036D58" w14:textId="77777777" w:rsidR="007355E5" w:rsidRDefault="007355E5" w:rsidP="00BE4773">
      <w:pPr>
        <w:rPr>
          <w:b/>
          <w:bCs/>
        </w:rPr>
      </w:pPr>
    </w:p>
    <w:p w14:paraId="0733DFC2" w14:textId="1BB18B68" w:rsidR="00BE4773" w:rsidRDefault="00BE4773" w:rsidP="00BE4773">
      <w:pPr>
        <w:rPr>
          <w:b/>
          <w:bCs/>
        </w:rPr>
      </w:pPr>
    </w:p>
    <w:p w14:paraId="053DD752" w14:textId="7226ADA4" w:rsidR="00D423F3" w:rsidRDefault="00D423F3" w:rsidP="00BE4773">
      <w:pPr>
        <w:rPr>
          <w:b/>
          <w:bCs/>
        </w:rPr>
      </w:pPr>
    </w:p>
    <w:p w14:paraId="50E073C0" w14:textId="4DC55A4D" w:rsidR="00D423F3" w:rsidRDefault="00D423F3" w:rsidP="00BE4773">
      <w:pPr>
        <w:rPr>
          <w:b/>
          <w:bCs/>
        </w:rPr>
      </w:pPr>
    </w:p>
    <w:p w14:paraId="3398C19B" w14:textId="77777777" w:rsidR="00C81EFE" w:rsidRPr="00D20D0B" w:rsidRDefault="00C81EFE" w:rsidP="003F7330"/>
    <w:sectPr w:rsidR="00C81EFE" w:rsidRPr="00D20D0B">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51FE7" w14:textId="77777777" w:rsidR="002049B5" w:rsidRDefault="002049B5" w:rsidP="004C62A0">
      <w:pPr>
        <w:spacing w:after="0" w:line="240" w:lineRule="auto"/>
      </w:pPr>
      <w:r>
        <w:separator/>
      </w:r>
    </w:p>
  </w:endnote>
  <w:endnote w:type="continuationSeparator" w:id="0">
    <w:p w14:paraId="3E4F5817" w14:textId="77777777" w:rsidR="002049B5" w:rsidRDefault="002049B5" w:rsidP="004C62A0">
      <w:pPr>
        <w:spacing w:after="0" w:line="240" w:lineRule="auto"/>
      </w:pPr>
      <w:r>
        <w:continuationSeparator/>
      </w:r>
    </w:p>
  </w:endnote>
  <w:endnote w:type="continuationNotice" w:id="1">
    <w:p w14:paraId="013EBE5A" w14:textId="77777777" w:rsidR="002049B5" w:rsidRDefault="002049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8F913EF" w:rsidR="00D96D8A" w:rsidRPr="0067665D" w:rsidRDefault="0067665D" w:rsidP="0067665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AB84C" w14:textId="77777777" w:rsidR="002049B5" w:rsidRDefault="002049B5" w:rsidP="004C62A0">
      <w:pPr>
        <w:spacing w:after="0" w:line="240" w:lineRule="auto"/>
      </w:pPr>
      <w:r>
        <w:separator/>
      </w:r>
    </w:p>
  </w:footnote>
  <w:footnote w:type="continuationSeparator" w:id="0">
    <w:p w14:paraId="667B98E9" w14:textId="77777777" w:rsidR="002049B5" w:rsidRDefault="002049B5" w:rsidP="004C62A0">
      <w:pPr>
        <w:spacing w:after="0" w:line="240" w:lineRule="auto"/>
      </w:pPr>
      <w:r>
        <w:continuationSeparator/>
      </w:r>
    </w:p>
  </w:footnote>
  <w:footnote w:type="continuationNotice" w:id="1">
    <w:p w14:paraId="31274EF8" w14:textId="77777777" w:rsidR="002049B5" w:rsidRDefault="002049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F7E9D9C" w:rsidR="004C62A0" w:rsidRPr="006716A9" w:rsidRDefault="006716A9" w:rsidP="006716A9">
    <w:pPr>
      <w:pStyle w:val="Header"/>
      <w:spacing w:after="120"/>
    </w:pPr>
    <w:r>
      <w:rPr>
        <w:noProof/>
      </w:rPr>
      <w:drawing>
        <wp:inline distT="0" distB="0" distL="0" distR="0" wp14:anchorId="3A3E03FE" wp14:editId="782BFA37">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6F2F"/>
    <w:multiLevelType w:val="hybridMultilevel"/>
    <w:tmpl w:val="5496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22F3"/>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37181"/>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B39FF"/>
    <w:multiLevelType w:val="hybridMultilevel"/>
    <w:tmpl w:val="219A5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64B56"/>
    <w:multiLevelType w:val="hybridMultilevel"/>
    <w:tmpl w:val="C504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02248"/>
    <w:multiLevelType w:val="hybridMultilevel"/>
    <w:tmpl w:val="D3C0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40675"/>
    <w:multiLevelType w:val="hybridMultilevel"/>
    <w:tmpl w:val="B392573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26E2112"/>
    <w:multiLevelType w:val="hybridMultilevel"/>
    <w:tmpl w:val="D6A04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8F64E8"/>
    <w:multiLevelType w:val="hybridMultilevel"/>
    <w:tmpl w:val="CD2E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B483B"/>
    <w:multiLevelType w:val="hybridMultilevel"/>
    <w:tmpl w:val="7D5A4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66B9A"/>
    <w:multiLevelType w:val="hybridMultilevel"/>
    <w:tmpl w:val="1F508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C9035A"/>
    <w:multiLevelType w:val="hybridMultilevel"/>
    <w:tmpl w:val="1C983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8A0EA9"/>
    <w:multiLevelType w:val="hybridMultilevel"/>
    <w:tmpl w:val="3BC8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A1BEA"/>
    <w:multiLevelType w:val="hybridMultilevel"/>
    <w:tmpl w:val="2F6CC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E8A6FD1"/>
    <w:multiLevelType w:val="hybridMultilevel"/>
    <w:tmpl w:val="9CD4F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501941"/>
    <w:multiLevelType w:val="hybridMultilevel"/>
    <w:tmpl w:val="BC2C6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F1695"/>
    <w:multiLevelType w:val="hybridMultilevel"/>
    <w:tmpl w:val="7220D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8248FC"/>
    <w:multiLevelType w:val="hybridMultilevel"/>
    <w:tmpl w:val="382A1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71E10FA"/>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B3823"/>
    <w:multiLevelType w:val="hybridMultilevel"/>
    <w:tmpl w:val="6FAED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1C10D45"/>
    <w:multiLevelType w:val="hybridMultilevel"/>
    <w:tmpl w:val="94FAB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7B19DA"/>
    <w:multiLevelType w:val="hybridMultilevel"/>
    <w:tmpl w:val="1070D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6444DF"/>
    <w:multiLevelType w:val="hybridMultilevel"/>
    <w:tmpl w:val="BF326E7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703A6"/>
    <w:multiLevelType w:val="hybridMultilevel"/>
    <w:tmpl w:val="F8D6B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B60C5E"/>
    <w:multiLevelType w:val="hybridMultilevel"/>
    <w:tmpl w:val="FF982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03A2809"/>
    <w:multiLevelType w:val="hybridMultilevel"/>
    <w:tmpl w:val="1686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15D4E81"/>
    <w:multiLevelType w:val="hybridMultilevel"/>
    <w:tmpl w:val="C576D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D85849"/>
    <w:multiLevelType w:val="hybridMultilevel"/>
    <w:tmpl w:val="71FE9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EE1EE8"/>
    <w:multiLevelType w:val="hybridMultilevel"/>
    <w:tmpl w:val="EAE4E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C25766"/>
    <w:multiLevelType w:val="hybridMultilevel"/>
    <w:tmpl w:val="C19863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1A1535"/>
    <w:multiLevelType w:val="hybridMultilevel"/>
    <w:tmpl w:val="BC2C6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3F0CDF"/>
    <w:multiLevelType w:val="hybridMultilevel"/>
    <w:tmpl w:val="5288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FE973E4"/>
    <w:multiLevelType w:val="hybridMultilevel"/>
    <w:tmpl w:val="A87C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9344501">
    <w:abstractNumId w:val="4"/>
  </w:num>
  <w:num w:numId="2" w16cid:durableId="1304310266">
    <w:abstractNumId w:val="10"/>
  </w:num>
  <w:num w:numId="3" w16cid:durableId="781875808">
    <w:abstractNumId w:val="7"/>
  </w:num>
  <w:num w:numId="4" w16cid:durableId="838614357">
    <w:abstractNumId w:val="32"/>
  </w:num>
  <w:num w:numId="5" w16cid:durableId="839782067">
    <w:abstractNumId w:val="22"/>
  </w:num>
  <w:num w:numId="6" w16cid:durableId="504594086">
    <w:abstractNumId w:val="21"/>
  </w:num>
  <w:num w:numId="7" w16cid:durableId="1677416938">
    <w:abstractNumId w:val="2"/>
  </w:num>
  <w:num w:numId="8" w16cid:durableId="172763268">
    <w:abstractNumId w:val="11"/>
  </w:num>
  <w:num w:numId="9" w16cid:durableId="446582399">
    <w:abstractNumId w:val="1"/>
  </w:num>
  <w:num w:numId="10" w16cid:durableId="1358047413">
    <w:abstractNumId w:val="27"/>
  </w:num>
  <w:num w:numId="11" w16cid:durableId="208498376">
    <w:abstractNumId w:val="16"/>
  </w:num>
  <w:num w:numId="12" w16cid:durableId="339234499">
    <w:abstractNumId w:val="17"/>
  </w:num>
  <w:num w:numId="13" w16cid:durableId="614601947">
    <w:abstractNumId w:val="23"/>
  </w:num>
  <w:num w:numId="14" w16cid:durableId="1694721858">
    <w:abstractNumId w:val="20"/>
  </w:num>
  <w:num w:numId="15" w16cid:durableId="203563813">
    <w:abstractNumId w:val="14"/>
  </w:num>
  <w:num w:numId="16" w16cid:durableId="317541951">
    <w:abstractNumId w:val="33"/>
  </w:num>
  <w:num w:numId="17" w16cid:durableId="1929578166">
    <w:abstractNumId w:val="29"/>
  </w:num>
  <w:num w:numId="18" w16cid:durableId="1857773166">
    <w:abstractNumId w:val="19"/>
  </w:num>
  <w:num w:numId="19" w16cid:durableId="178468893">
    <w:abstractNumId w:val="13"/>
  </w:num>
  <w:num w:numId="20" w16cid:durableId="921451697">
    <w:abstractNumId w:val="36"/>
  </w:num>
  <w:num w:numId="21" w16cid:durableId="1277054613">
    <w:abstractNumId w:val="8"/>
  </w:num>
  <w:num w:numId="22" w16cid:durableId="1412582657">
    <w:abstractNumId w:val="30"/>
  </w:num>
  <w:num w:numId="23" w16cid:durableId="139927319">
    <w:abstractNumId w:val="12"/>
  </w:num>
  <w:num w:numId="24" w16cid:durableId="41056596">
    <w:abstractNumId w:val="26"/>
  </w:num>
  <w:num w:numId="25" w16cid:durableId="1784768895">
    <w:abstractNumId w:val="25"/>
  </w:num>
  <w:num w:numId="26" w16cid:durableId="757558373">
    <w:abstractNumId w:val="6"/>
  </w:num>
  <w:num w:numId="27" w16cid:durableId="101609952">
    <w:abstractNumId w:val="15"/>
  </w:num>
  <w:num w:numId="28" w16cid:durableId="90666066">
    <w:abstractNumId w:val="9"/>
  </w:num>
  <w:num w:numId="29" w16cid:durableId="1411151325">
    <w:abstractNumId w:val="35"/>
  </w:num>
  <w:num w:numId="30" w16cid:durableId="524365689">
    <w:abstractNumId w:val="0"/>
  </w:num>
  <w:num w:numId="31" w16cid:durableId="1648364756">
    <w:abstractNumId w:val="5"/>
  </w:num>
  <w:num w:numId="32" w16cid:durableId="1487278539">
    <w:abstractNumId w:val="18"/>
  </w:num>
  <w:num w:numId="33" w16cid:durableId="923999701">
    <w:abstractNumId w:val="31"/>
  </w:num>
  <w:num w:numId="34" w16cid:durableId="1805271100">
    <w:abstractNumId w:val="28"/>
  </w:num>
  <w:num w:numId="35" w16cid:durableId="582494269">
    <w:abstractNumId w:val="24"/>
  </w:num>
  <w:num w:numId="36" w16cid:durableId="334692472">
    <w:abstractNumId w:val="3"/>
  </w:num>
  <w:num w:numId="37" w16cid:durableId="1870993770">
    <w:abstractNumId w:val="34"/>
  </w:num>
  <w:num w:numId="38" w16cid:durableId="2023429226">
    <w:abstractNumId w:val="3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92E"/>
    <w:rsid w:val="00007318"/>
    <w:rsid w:val="00011233"/>
    <w:rsid w:val="00011E61"/>
    <w:rsid w:val="000133B3"/>
    <w:rsid w:val="00013AEC"/>
    <w:rsid w:val="00015EA8"/>
    <w:rsid w:val="000174FC"/>
    <w:rsid w:val="000229D7"/>
    <w:rsid w:val="00023196"/>
    <w:rsid w:val="00025E27"/>
    <w:rsid w:val="00041002"/>
    <w:rsid w:val="0004206A"/>
    <w:rsid w:val="0004215D"/>
    <w:rsid w:val="000427CE"/>
    <w:rsid w:val="00042A32"/>
    <w:rsid w:val="00043DDA"/>
    <w:rsid w:val="0004463E"/>
    <w:rsid w:val="000460B9"/>
    <w:rsid w:val="00047496"/>
    <w:rsid w:val="000509FC"/>
    <w:rsid w:val="00054DC9"/>
    <w:rsid w:val="0006004B"/>
    <w:rsid w:val="000607C0"/>
    <w:rsid w:val="00061EA3"/>
    <w:rsid w:val="000637A6"/>
    <w:rsid w:val="0006380B"/>
    <w:rsid w:val="00064F5A"/>
    <w:rsid w:val="00070022"/>
    <w:rsid w:val="00076191"/>
    <w:rsid w:val="00080842"/>
    <w:rsid w:val="00080A97"/>
    <w:rsid w:val="00082554"/>
    <w:rsid w:val="000861FC"/>
    <w:rsid w:val="00087C24"/>
    <w:rsid w:val="00087C6A"/>
    <w:rsid w:val="00087F0D"/>
    <w:rsid w:val="00097D52"/>
    <w:rsid w:val="00097EAA"/>
    <w:rsid w:val="00097FBC"/>
    <w:rsid w:val="000A0D14"/>
    <w:rsid w:val="000A3608"/>
    <w:rsid w:val="000A5534"/>
    <w:rsid w:val="000A70DF"/>
    <w:rsid w:val="000B3848"/>
    <w:rsid w:val="000B5088"/>
    <w:rsid w:val="000B5C9F"/>
    <w:rsid w:val="000B6345"/>
    <w:rsid w:val="000C3037"/>
    <w:rsid w:val="000D0A3B"/>
    <w:rsid w:val="000D148B"/>
    <w:rsid w:val="000D50E5"/>
    <w:rsid w:val="000E0777"/>
    <w:rsid w:val="000E1CA6"/>
    <w:rsid w:val="000F1007"/>
    <w:rsid w:val="000F2E0A"/>
    <w:rsid w:val="000F4753"/>
    <w:rsid w:val="000F51AB"/>
    <w:rsid w:val="000F6B2D"/>
    <w:rsid w:val="000F6CFD"/>
    <w:rsid w:val="000F6D4B"/>
    <w:rsid w:val="000F7B0A"/>
    <w:rsid w:val="001013E2"/>
    <w:rsid w:val="0010418B"/>
    <w:rsid w:val="001107C2"/>
    <w:rsid w:val="00111937"/>
    <w:rsid w:val="0011265A"/>
    <w:rsid w:val="00114E66"/>
    <w:rsid w:val="00121103"/>
    <w:rsid w:val="00121B66"/>
    <w:rsid w:val="00124F90"/>
    <w:rsid w:val="0012574F"/>
    <w:rsid w:val="00130EC9"/>
    <w:rsid w:val="00131003"/>
    <w:rsid w:val="00131696"/>
    <w:rsid w:val="001328C3"/>
    <w:rsid w:val="00137728"/>
    <w:rsid w:val="001449A3"/>
    <w:rsid w:val="00144F5B"/>
    <w:rsid w:val="0014531A"/>
    <w:rsid w:val="00145EA2"/>
    <w:rsid w:val="00150DA6"/>
    <w:rsid w:val="00151573"/>
    <w:rsid w:val="00161BCD"/>
    <w:rsid w:val="00161CA4"/>
    <w:rsid w:val="001625D8"/>
    <w:rsid w:val="001639FF"/>
    <w:rsid w:val="001642E6"/>
    <w:rsid w:val="0016500B"/>
    <w:rsid w:val="00166CE0"/>
    <w:rsid w:val="00167350"/>
    <w:rsid w:val="0017075E"/>
    <w:rsid w:val="00172582"/>
    <w:rsid w:val="00174340"/>
    <w:rsid w:val="00176A90"/>
    <w:rsid w:val="0017723D"/>
    <w:rsid w:val="00180C33"/>
    <w:rsid w:val="00181B43"/>
    <w:rsid w:val="001838F1"/>
    <w:rsid w:val="00183955"/>
    <w:rsid w:val="00183D43"/>
    <w:rsid w:val="001849B6"/>
    <w:rsid w:val="00185DE8"/>
    <w:rsid w:val="00186AAD"/>
    <w:rsid w:val="00192672"/>
    <w:rsid w:val="0019444C"/>
    <w:rsid w:val="00194E76"/>
    <w:rsid w:val="00195B7C"/>
    <w:rsid w:val="001960CD"/>
    <w:rsid w:val="00197504"/>
    <w:rsid w:val="00197839"/>
    <w:rsid w:val="001A0449"/>
    <w:rsid w:val="001A44AD"/>
    <w:rsid w:val="001A4C16"/>
    <w:rsid w:val="001A4CF4"/>
    <w:rsid w:val="001A7ECA"/>
    <w:rsid w:val="001B193C"/>
    <w:rsid w:val="001B3F2B"/>
    <w:rsid w:val="001B5294"/>
    <w:rsid w:val="001B7467"/>
    <w:rsid w:val="001C0441"/>
    <w:rsid w:val="001C0565"/>
    <w:rsid w:val="001C0F3F"/>
    <w:rsid w:val="001C11F8"/>
    <w:rsid w:val="001D21BD"/>
    <w:rsid w:val="001D594C"/>
    <w:rsid w:val="001D608C"/>
    <w:rsid w:val="001D654D"/>
    <w:rsid w:val="001E1984"/>
    <w:rsid w:val="001E1ECA"/>
    <w:rsid w:val="001E20D6"/>
    <w:rsid w:val="001E233E"/>
    <w:rsid w:val="001E356D"/>
    <w:rsid w:val="001E43CF"/>
    <w:rsid w:val="001F0285"/>
    <w:rsid w:val="001F0405"/>
    <w:rsid w:val="001F0FCE"/>
    <w:rsid w:val="001F3CE2"/>
    <w:rsid w:val="001F5072"/>
    <w:rsid w:val="002028B5"/>
    <w:rsid w:val="002049B5"/>
    <w:rsid w:val="0020509E"/>
    <w:rsid w:val="0020573E"/>
    <w:rsid w:val="00205E12"/>
    <w:rsid w:val="00207BF7"/>
    <w:rsid w:val="002113EC"/>
    <w:rsid w:val="002133F4"/>
    <w:rsid w:val="00213B34"/>
    <w:rsid w:val="00213BFD"/>
    <w:rsid w:val="00213E90"/>
    <w:rsid w:val="00215244"/>
    <w:rsid w:val="0022048E"/>
    <w:rsid w:val="00220BD1"/>
    <w:rsid w:val="00222FB7"/>
    <w:rsid w:val="00224925"/>
    <w:rsid w:val="00225C03"/>
    <w:rsid w:val="0022637A"/>
    <w:rsid w:val="00227E03"/>
    <w:rsid w:val="002314C1"/>
    <w:rsid w:val="00232F10"/>
    <w:rsid w:val="00234CB1"/>
    <w:rsid w:val="00235B94"/>
    <w:rsid w:val="00235E51"/>
    <w:rsid w:val="0023723D"/>
    <w:rsid w:val="00237EEE"/>
    <w:rsid w:val="00241CB1"/>
    <w:rsid w:val="0024645F"/>
    <w:rsid w:val="002467ED"/>
    <w:rsid w:val="00246C66"/>
    <w:rsid w:val="00250087"/>
    <w:rsid w:val="00250B95"/>
    <w:rsid w:val="00256B6D"/>
    <w:rsid w:val="0026414C"/>
    <w:rsid w:val="00265BC2"/>
    <w:rsid w:val="00265E1A"/>
    <w:rsid w:val="00266BCD"/>
    <w:rsid w:val="002706DC"/>
    <w:rsid w:val="00275EC2"/>
    <w:rsid w:val="00282B25"/>
    <w:rsid w:val="002913A3"/>
    <w:rsid w:val="00291649"/>
    <w:rsid w:val="00293953"/>
    <w:rsid w:val="002958C8"/>
    <w:rsid w:val="00295EE5"/>
    <w:rsid w:val="00296265"/>
    <w:rsid w:val="002A1BD6"/>
    <w:rsid w:val="002A2D88"/>
    <w:rsid w:val="002A5281"/>
    <w:rsid w:val="002B436A"/>
    <w:rsid w:val="002B5A55"/>
    <w:rsid w:val="002B7D38"/>
    <w:rsid w:val="002C08D1"/>
    <w:rsid w:val="002C0F69"/>
    <w:rsid w:val="002C2825"/>
    <w:rsid w:val="002C4D1A"/>
    <w:rsid w:val="002C4DFE"/>
    <w:rsid w:val="002C5214"/>
    <w:rsid w:val="002C68B2"/>
    <w:rsid w:val="002D2D9A"/>
    <w:rsid w:val="002D55BE"/>
    <w:rsid w:val="002D58FF"/>
    <w:rsid w:val="002E185D"/>
    <w:rsid w:val="002E2853"/>
    <w:rsid w:val="002E316C"/>
    <w:rsid w:val="002E502E"/>
    <w:rsid w:val="002E579B"/>
    <w:rsid w:val="002E58E1"/>
    <w:rsid w:val="002E75A1"/>
    <w:rsid w:val="002F1544"/>
    <w:rsid w:val="002F18F6"/>
    <w:rsid w:val="002F3341"/>
    <w:rsid w:val="002F3909"/>
    <w:rsid w:val="002F4FEF"/>
    <w:rsid w:val="003024A8"/>
    <w:rsid w:val="00302D49"/>
    <w:rsid w:val="00302F36"/>
    <w:rsid w:val="0030416B"/>
    <w:rsid w:val="00306C16"/>
    <w:rsid w:val="00310274"/>
    <w:rsid w:val="003108E8"/>
    <w:rsid w:val="00310F1A"/>
    <w:rsid w:val="00311142"/>
    <w:rsid w:val="0031131B"/>
    <w:rsid w:val="00314DEA"/>
    <w:rsid w:val="00314DFA"/>
    <w:rsid w:val="00321DAB"/>
    <w:rsid w:val="00323E80"/>
    <w:rsid w:val="0032534F"/>
    <w:rsid w:val="0032795E"/>
    <w:rsid w:val="00330D9D"/>
    <w:rsid w:val="0034004B"/>
    <w:rsid w:val="00340F20"/>
    <w:rsid w:val="00341525"/>
    <w:rsid w:val="00341F28"/>
    <w:rsid w:val="003447C7"/>
    <w:rsid w:val="00344846"/>
    <w:rsid w:val="003472BD"/>
    <w:rsid w:val="003472C7"/>
    <w:rsid w:val="00350A27"/>
    <w:rsid w:val="003514CB"/>
    <w:rsid w:val="00351AD7"/>
    <w:rsid w:val="00356660"/>
    <w:rsid w:val="00356C61"/>
    <w:rsid w:val="00361752"/>
    <w:rsid w:val="0036379C"/>
    <w:rsid w:val="00367254"/>
    <w:rsid w:val="003704F0"/>
    <w:rsid w:val="00370686"/>
    <w:rsid w:val="00372ECE"/>
    <w:rsid w:val="003733E4"/>
    <w:rsid w:val="003760AE"/>
    <w:rsid w:val="00380B43"/>
    <w:rsid w:val="003868BD"/>
    <w:rsid w:val="00390F9D"/>
    <w:rsid w:val="003919CF"/>
    <w:rsid w:val="003924EB"/>
    <w:rsid w:val="0039763C"/>
    <w:rsid w:val="003978B0"/>
    <w:rsid w:val="003A097F"/>
    <w:rsid w:val="003B3309"/>
    <w:rsid w:val="003B7AAB"/>
    <w:rsid w:val="003C1807"/>
    <w:rsid w:val="003C34D2"/>
    <w:rsid w:val="003C3DAC"/>
    <w:rsid w:val="003C53E5"/>
    <w:rsid w:val="003C63C0"/>
    <w:rsid w:val="003C7A74"/>
    <w:rsid w:val="003D02CA"/>
    <w:rsid w:val="003D0313"/>
    <w:rsid w:val="003D3572"/>
    <w:rsid w:val="003D57F9"/>
    <w:rsid w:val="003D6934"/>
    <w:rsid w:val="003E17DB"/>
    <w:rsid w:val="003E650D"/>
    <w:rsid w:val="003E6C16"/>
    <w:rsid w:val="003F2718"/>
    <w:rsid w:val="003F3C99"/>
    <w:rsid w:val="003F5AD3"/>
    <w:rsid w:val="003F7197"/>
    <w:rsid w:val="003F71A0"/>
    <w:rsid w:val="003F7330"/>
    <w:rsid w:val="003F74A3"/>
    <w:rsid w:val="00403786"/>
    <w:rsid w:val="00403D3E"/>
    <w:rsid w:val="004043FE"/>
    <w:rsid w:val="004045D3"/>
    <w:rsid w:val="00405535"/>
    <w:rsid w:val="004079B1"/>
    <w:rsid w:val="00410645"/>
    <w:rsid w:val="00413E82"/>
    <w:rsid w:val="00413F8E"/>
    <w:rsid w:val="00414FC5"/>
    <w:rsid w:val="0041594F"/>
    <w:rsid w:val="0042156A"/>
    <w:rsid w:val="00422BBA"/>
    <w:rsid w:val="004231DE"/>
    <w:rsid w:val="00423F9E"/>
    <w:rsid w:val="0042580A"/>
    <w:rsid w:val="00427C5A"/>
    <w:rsid w:val="004306C9"/>
    <w:rsid w:val="00434F2A"/>
    <w:rsid w:val="00435D9B"/>
    <w:rsid w:val="0043631E"/>
    <w:rsid w:val="00436548"/>
    <w:rsid w:val="00437F51"/>
    <w:rsid w:val="00441AC0"/>
    <w:rsid w:val="00443E01"/>
    <w:rsid w:val="00447D20"/>
    <w:rsid w:val="00447FE6"/>
    <w:rsid w:val="00450BF7"/>
    <w:rsid w:val="00450FE6"/>
    <w:rsid w:val="00456ACE"/>
    <w:rsid w:val="00461284"/>
    <w:rsid w:val="004636CF"/>
    <w:rsid w:val="0046460C"/>
    <w:rsid w:val="00466ABF"/>
    <w:rsid w:val="004675B4"/>
    <w:rsid w:val="00467678"/>
    <w:rsid w:val="00467B99"/>
    <w:rsid w:val="0047041C"/>
    <w:rsid w:val="00473CC6"/>
    <w:rsid w:val="00480463"/>
    <w:rsid w:val="00486352"/>
    <w:rsid w:val="004868C7"/>
    <w:rsid w:val="00487C55"/>
    <w:rsid w:val="00490658"/>
    <w:rsid w:val="00491A81"/>
    <w:rsid w:val="004925F3"/>
    <w:rsid w:val="00493E8B"/>
    <w:rsid w:val="00495557"/>
    <w:rsid w:val="004A15B3"/>
    <w:rsid w:val="004A1FFA"/>
    <w:rsid w:val="004A4E43"/>
    <w:rsid w:val="004A6FD4"/>
    <w:rsid w:val="004B0223"/>
    <w:rsid w:val="004B08E0"/>
    <w:rsid w:val="004B0AAC"/>
    <w:rsid w:val="004B4A73"/>
    <w:rsid w:val="004C100F"/>
    <w:rsid w:val="004C5F44"/>
    <w:rsid w:val="004C62A0"/>
    <w:rsid w:val="004C63F6"/>
    <w:rsid w:val="004D3BBA"/>
    <w:rsid w:val="004D6E86"/>
    <w:rsid w:val="004D7ED5"/>
    <w:rsid w:val="004E796E"/>
    <w:rsid w:val="004F0F83"/>
    <w:rsid w:val="004F1329"/>
    <w:rsid w:val="004F1FB1"/>
    <w:rsid w:val="004F4FA8"/>
    <w:rsid w:val="004F5691"/>
    <w:rsid w:val="004F6FEB"/>
    <w:rsid w:val="00500534"/>
    <w:rsid w:val="00500A85"/>
    <w:rsid w:val="00506240"/>
    <w:rsid w:val="005063B6"/>
    <w:rsid w:val="005063E3"/>
    <w:rsid w:val="00506BC5"/>
    <w:rsid w:val="00506C50"/>
    <w:rsid w:val="0052197B"/>
    <w:rsid w:val="00522337"/>
    <w:rsid w:val="005262BE"/>
    <w:rsid w:val="005266C1"/>
    <w:rsid w:val="005274CD"/>
    <w:rsid w:val="00532990"/>
    <w:rsid w:val="00532D67"/>
    <w:rsid w:val="00537175"/>
    <w:rsid w:val="00540DB3"/>
    <w:rsid w:val="00545A1B"/>
    <w:rsid w:val="00551096"/>
    <w:rsid w:val="00551544"/>
    <w:rsid w:val="00555F58"/>
    <w:rsid w:val="00556291"/>
    <w:rsid w:val="0055706D"/>
    <w:rsid w:val="00560143"/>
    <w:rsid w:val="00560CA9"/>
    <w:rsid w:val="00560E3F"/>
    <w:rsid w:val="005652DC"/>
    <w:rsid w:val="005726D9"/>
    <w:rsid w:val="0057276E"/>
    <w:rsid w:val="00572799"/>
    <w:rsid w:val="00575E2D"/>
    <w:rsid w:val="00581586"/>
    <w:rsid w:val="00581E8E"/>
    <w:rsid w:val="00581FFF"/>
    <w:rsid w:val="00584C49"/>
    <w:rsid w:val="00585937"/>
    <w:rsid w:val="0058621E"/>
    <w:rsid w:val="0058783B"/>
    <w:rsid w:val="005906C4"/>
    <w:rsid w:val="00594FE1"/>
    <w:rsid w:val="00595DC0"/>
    <w:rsid w:val="00596EF7"/>
    <w:rsid w:val="005974D0"/>
    <w:rsid w:val="005A491F"/>
    <w:rsid w:val="005A5079"/>
    <w:rsid w:val="005A5AC5"/>
    <w:rsid w:val="005A66C5"/>
    <w:rsid w:val="005A7028"/>
    <w:rsid w:val="005B0006"/>
    <w:rsid w:val="005B0527"/>
    <w:rsid w:val="005B05D3"/>
    <w:rsid w:val="005B082B"/>
    <w:rsid w:val="005C3E1F"/>
    <w:rsid w:val="005C4D38"/>
    <w:rsid w:val="005C5DB7"/>
    <w:rsid w:val="005C68B4"/>
    <w:rsid w:val="005D0957"/>
    <w:rsid w:val="005D19FF"/>
    <w:rsid w:val="005D5BD2"/>
    <w:rsid w:val="005D5F4D"/>
    <w:rsid w:val="005D7748"/>
    <w:rsid w:val="005D77AD"/>
    <w:rsid w:val="005E6172"/>
    <w:rsid w:val="005F02C0"/>
    <w:rsid w:val="005F0E0C"/>
    <w:rsid w:val="005F0E7A"/>
    <w:rsid w:val="005F20BF"/>
    <w:rsid w:val="005F2B17"/>
    <w:rsid w:val="005F5393"/>
    <w:rsid w:val="005F6BA7"/>
    <w:rsid w:val="0060246A"/>
    <w:rsid w:val="00602ABE"/>
    <w:rsid w:val="00605C8E"/>
    <w:rsid w:val="006063F6"/>
    <w:rsid w:val="00610A27"/>
    <w:rsid w:val="00611655"/>
    <w:rsid w:val="00615748"/>
    <w:rsid w:val="00616B4F"/>
    <w:rsid w:val="00617A10"/>
    <w:rsid w:val="00624BA0"/>
    <w:rsid w:val="00626ABE"/>
    <w:rsid w:val="00632666"/>
    <w:rsid w:val="00636D74"/>
    <w:rsid w:val="00642CFE"/>
    <w:rsid w:val="006444EE"/>
    <w:rsid w:val="00645A37"/>
    <w:rsid w:val="0064703A"/>
    <w:rsid w:val="00650106"/>
    <w:rsid w:val="0065012A"/>
    <w:rsid w:val="00652F88"/>
    <w:rsid w:val="006554D9"/>
    <w:rsid w:val="00655A1D"/>
    <w:rsid w:val="00662607"/>
    <w:rsid w:val="00663143"/>
    <w:rsid w:val="00664BCD"/>
    <w:rsid w:val="006679B2"/>
    <w:rsid w:val="00667B91"/>
    <w:rsid w:val="006716A9"/>
    <w:rsid w:val="00672F55"/>
    <w:rsid w:val="0067360E"/>
    <w:rsid w:val="00674574"/>
    <w:rsid w:val="0067468A"/>
    <w:rsid w:val="0067665D"/>
    <w:rsid w:val="00681FA6"/>
    <w:rsid w:val="006873AA"/>
    <w:rsid w:val="0069033E"/>
    <w:rsid w:val="0069086C"/>
    <w:rsid w:val="006914EF"/>
    <w:rsid w:val="006941A1"/>
    <w:rsid w:val="00695397"/>
    <w:rsid w:val="006966B8"/>
    <w:rsid w:val="00697536"/>
    <w:rsid w:val="006A12C2"/>
    <w:rsid w:val="006A14A8"/>
    <w:rsid w:val="006A3493"/>
    <w:rsid w:val="006A4BEE"/>
    <w:rsid w:val="006A5B54"/>
    <w:rsid w:val="006B48EB"/>
    <w:rsid w:val="006B4D21"/>
    <w:rsid w:val="006B500E"/>
    <w:rsid w:val="006B7A91"/>
    <w:rsid w:val="006C0D9D"/>
    <w:rsid w:val="006C4522"/>
    <w:rsid w:val="006C517F"/>
    <w:rsid w:val="006C74A0"/>
    <w:rsid w:val="006C7BA9"/>
    <w:rsid w:val="006C7F53"/>
    <w:rsid w:val="006D0E8D"/>
    <w:rsid w:val="006D4EC7"/>
    <w:rsid w:val="006D61C3"/>
    <w:rsid w:val="006D656F"/>
    <w:rsid w:val="006D7FAB"/>
    <w:rsid w:val="006E0546"/>
    <w:rsid w:val="006E0676"/>
    <w:rsid w:val="006E0D0B"/>
    <w:rsid w:val="006E1BD3"/>
    <w:rsid w:val="006E4DDE"/>
    <w:rsid w:val="006E5B8B"/>
    <w:rsid w:val="006E5C86"/>
    <w:rsid w:val="006E5EAB"/>
    <w:rsid w:val="006E7DC3"/>
    <w:rsid w:val="006F51A6"/>
    <w:rsid w:val="006F5438"/>
    <w:rsid w:val="006F5484"/>
    <w:rsid w:val="006F76E0"/>
    <w:rsid w:val="00702A52"/>
    <w:rsid w:val="00704081"/>
    <w:rsid w:val="007053AA"/>
    <w:rsid w:val="00707549"/>
    <w:rsid w:val="00707C3E"/>
    <w:rsid w:val="007113B9"/>
    <w:rsid w:val="00713158"/>
    <w:rsid w:val="0071563D"/>
    <w:rsid w:val="00715BF1"/>
    <w:rsid w:val="007169C3"/>
    <w:rsid w:val="00720297"/>
    <w:rsid w:val="00723156"/>
    <w:rsid w:val="00726FDF"/>
    <w:rsid w:val="00727354"/>
    <w:rsid w:val="0072758E"/>
    <w:rsid w:val="00731A8C"/>
    <w:rsid w:val="007347B5"/>
    <w:rsid w:val="007355E5"/>
    <w:rsid w:val="00737596"/>
    <w:rsid w:val="00740328"/>
    <w:rsid w:val="0074143F"/>
    <w:rsid w:val="00745F6F"/>
    <w:rsid w:val="0074632F"/>
    <w:rsid w:val="00746E56"/>
    <w:rsid w:val="00746ECC"/>
    <w:rsid w:val="00751A0C"/>
    <w:rsid w:val="0075236A"/>
    <w:rsid w:val="00752F00"/>
    <w:rsid w:val="00756D72"/>
    <w:rsid w:val="00757AB7"/>
    <w:rsid w:val="00763A74"/>
    <w:rsid w:val="00765EA4"/>
    <w:rsid w:val="0076649C"/>
    <w:rsid w:val="00771F56"/>
    <w:rsid w:val="00772A19"/>
    <w:rsid w:val="0077426E"/>
    <w:rsid w:val="00774C2C"/>
    <w:rsid w:val="007810B3"/>
    <w:rsid w:val="00782BDD"/>
    <w:rsid w:val="00784019"/>
    <w:rsid w:val="00785DB7"/>
    <w:rsid w:val="00786ADC"/>
    <w:rsid w:val="00787495"/>
    <w:rsid w:val="007905FB"/>
    <w:rsid w:val="00791C51"/>
    <w:rsid w:val="00792300"/>
    <w:rsid w:val="00795221"/>
    <w:rsid w:val="00797CD9"/>
    <w:rsid w:val="007A0951"/>
    <w:rsid w:val="007A0E38"/>
    <w:rsid w:val="007A2FC3"/>
    <w:rsid w:val="007A3BDC"/>
    <w:rsid w:val="007A499E"/>
    <w:rsid w:val="007A5DFF"/>
    <w:rsid w:val="007B0121"/>
    <w:rsid w:val="007B0E07"/>
    <w:rsid w:val="007B144E"/>
    <w:rsid w:val="007B1EE4"/>
    <w:rsid w:val="007B1F0B"/>
    <w:rsid w:val="007B28AE"/>
    <w:rsid w:val="007B2C81"/>
    <w:rsid w:val="007B4C57"/>
    <w:rsid w:val="007B668D"/>
    <w:rsid w:val="007C28B2"/>
    <w:rsid w:val="007C546D"/>
    <w:rsid w:val="007D2E0E"/>
    <w:rsid w:val="007D4DDF"/>
    <w:rsid w:val="007D5856"/>
    <w:rsid w:val="007D6340"/>
    <w:rsid w:val="007D6486"/>
    <w:rsid w:val="007D66A4"/>
    <w:rsid w:val="007D68CF"/>
    <w:rsid w:val="007D6F10"/>
    <w:rsid w:val="007E0660"/>
    <w:rsid w:val="007E11B2"/>
    <w:rsid w:val="007E3F44"/>
    <w:rsid w:val="007E60E9"/>
    <w:rsid w:val="007E66D3"/>
    <w:rsid w:val="007E77AA"/>
    <w:rsid w:val="007F0E3C"/>
    <w:rsid w:val="007F2BC2"/>
    <w:rsid w:val="007F3718"/>
    <w:rsid w:val="007F3A88"/>
    <w:rsid w:val="00800EC9"/>
    <w:rsid w:val="00800ECF"/>
    <w:rsid w:val="00800F18"/>
    <w:rsid w:val="00802464"/>
    <w:rsid w:val="00802A78"/>
    <w:rsid w:val="00803B6C"/>
    <w:rsid w:val="00804BBA"/>
    <w:rsid w:val="00807FA6"/>
    <w:rsid w:val="00810E80"/>
    <w:rsid w:val="008114E7"/>
    <w:rsid w:val="008115D7"/>
    <w:rsid w:val="008115E0"/>
    <w:rsid w:val="0081447C"/>
    <w:rsid w:val="00817582"/>
    <w:rsid w:val="00817A7D"/>
    <w:rsid w:val="008218DE"/>
    <w:rsid w:val="0082332E"/>
    <w:rsid w:val="00824158"/>
    <w:rsid w:val="00824534"/>
    <w:rsid w:val="008245CA"/>
    <w:rsid w:val="00824B99"/>
    <w:rsid w:val="00831955"/>
    <w:rsid w:val="0083488D"/>
    <w:rsid w:val="008350C5"/>
    <w:rsid w:val="00835544"/>
    <w:rsid w:val="00837AA9"/>
    <w:rsid w:val="00841ADA"/>
    <w:rsid w:val="00845AE2"/>
    <w:rsid w:val="00846F93"/>
    <w:rsid w:val="0084787B"/>
    <w:rsid w:val="00851692"/>
    <w:rsid w:val="0085227F"/>
    <w:rsid w:val="00860A50"/>
    <w:rsid w:val="0086131F"/>
    <w:rsid w:val="008620C1"/>
    <w:rsid w:val="00865272"/>
    <w:rsid w:val="008713DD"/>
    <w:rsid w:val="00872088"/>
    <w:rsid w:val="0087407C"/>
    <w:rsid w:val="00875211"/>
    <w:rsid w:val="008759F3"/>
    <w:rsid w:val="008819D2"/>
    <w:rsid w:val="00881FBD"/>
    <w:rsid w:val="008832AA"/>
    <w:rsid w:val="00884EB1"/>
    <w:rsid w:val="00884F68"/>
    <w:rsid w:val="00885D96"/>
    <w:rsid w:val="008939E5"/>
    <w:rsid w:val="00895DB5"/>
    <w:rsid w:val="00896960"/>
    <w:rsid w:val="008A1C61"/>
    <w:rsid w:val="008A31B5"/>
    <w:rsid w:val="008A3302"/>
    <w:rsid w:val="008A3B43"/>
    <w:rsid w:val="008A3F4E"/>
    <w:rsid w:val="008A6F8D"/>
    <w:rsid w:val="008B07DE"/>
    <w:rsid w:val="008B099F"/>
    <w:rsid w:val="008B19AE"/>
    <w:rsid w:val="008B2B2E"/>
    <w:rsid w:val="008B4169"/>
    <w:rsid w:val="008B434B"/>
    <w:rsid w:val="008B5241"/>
    <w:rsid w:val="008C19E4"/>
    <w:rsid w:val="008C3A04"/>
    <w:rsid w:val="008C6A83"/>
    <w:rsid w:val="008D0398"/>
    <w:rsid w:val="008D3EDF"/>
    <w:rsid w:val="008D7B1C"/>
    <w:rsid w:val="008E067E"/>
    <w:rsid w:val="008E3252"/>
    <w:rsid w:val="008E4873"/>
    <w:rsid w:val="008E553B"/>
    <w:rsid w:val="008E798B"/>
    <w:rsid w:val="008F3027"/>
    <w:rsid w:val="008F3E0D"/>
    <w:rsid w:val="008F4F21"/>
    <w:rsid w:val="008F58E1"/>
    <w:rsid w:val="008F5D3C"/>
    <w:rsid w:val="00900973"/>
    <w:rsid w:val="009013DE"/>
    <w:rsid w:val="00917A14"/>
    <w:rsid w:val="00917D85"/>
    <w:rsid w:val="00920747"/>
    <w:rsid w:val="009226F1"/>
    <w:rsid w:val="00923A6F"/>
    <w:rsid w:val="009249B0"/>
    <w:rsid w:val="009252F1"/>
    <w:rsid w:val="00927A56"/>
    <w:rsid w:val="0093114E"/>
    <w:rsid w:val="0093242D"/>
    <w:rsid w:val="009411D6"/>
    <w:rsid w:val="00944C02"/>
    <w:rsid w:val="00945FD2"/>
    <w:rsid w:val="009461E7"/>
    <w:rsid w:val="00947026"/>
    <w:rsid w:val="0095192D"/>
    <w:rsid w:val="00952089"/>
    <w:rsid w:val="00953BF9"/>
    <w:rsid w:val="00955521"/>
    <w:rsid w:val="00957208"/>
    <w:rsid w:val="00960CC7"/>
    <w:rsid w:val="00963751"/>
    <w:rsid w:val="009652B6"/>
    <w:rsid w:val="00967C6F"/>
    <w:rsid w:val="0097044A"/>
    <w:rsid w:val="0097267D"/>
    <w:rsid w:val="009730AA"/>
    <w:rsid w:val="00975EC8"/>
    <w:rsid w:val="009766F3"/>
    <w:rsid w:val="00980F09"/>
    <w:rsid w:val="00980FF3"/>
    <w:rsid w:val="009811E9"/>
    <w:rsid w:val="00981F5D"/>
    <w:rsid w:val="009838A0"/>
    <w:rsid w:val="00984F7E"/>
    <w:rsid w:val="00985A3C"/>
    <w:rsid w:val="009872E9"/>
    <w:rsid w:val="00995675"/>
    <w:rsid w:val="0099599C"/>
    <w:rsid w:val="00996188"/>
    <w:rsid w:val="009A1771"/>
    <w:rsid w:val="009A2D1D"/>
    <w:rsid w:val="009A6D31"/>
    <w:rsid w:val="009B0A2A"/>
    <w:rsid w:val="009B3206"/>
    <w:rsid w:val="009B47A8"/>
    <w:rsid w:val="009B6889"/>
    <w:rsid w:val="009B711F"/>
    <w:rsid w:val="009C07A5"/>
    <w:rsid w:val="009C0E2B"/>
    <w:rsid w:val="009C561B"/>
    <w:rsid w:val="009C653C"/>
    <w:rsid w:val="009C6D2D"/>
    <w:rsid w:val="009D0A06"/>
    <w:rsid w:val="009D0DD8"/>
    <w:rsid w:val="009D0F65"/>
    <w:rsid w:val="009D319E"/>
    <w:rsid w:val="009D3595"/>
    <w:rsid w:val="009D590B"/>
    <w:rsid w:val="009D5F4C"/>
    <w:rsid w:val="009D7A7F"/>
    <w:rsid w:val="009E4364"/>
    <w:rsid w:val="009E7A6F"/>
    <w:rsid w:val="009F01D7"/>
    <w:rsid w:val="009F0796"/>
    <w:rsid w:val="009F16D3"/>
    <w:rsid w:val="009F36FC"/>
    <w:rsid w:val="009F3834"/>
    <w:rsid w:val="009F4119"/>
    <w:rsid w:val="009F54F2"/>
    <w:rsid w:val="009F7533"/>
    <w:rsid w:val="00A0624D"/>
    <w:rsid w:val="00A12808"/>
    <w:rsid w:val="00A15AC0"/>
    <w:rsid w:val="00A23042"/>
    <w:rsid w:val="00A233D6"/>
    <w:rsid w:val="00A25BB8"/>
    <w:rsid w:val="00A25D2E"/>
    <w:rsid w:val="00A25FE8"/>
    <w:rsid w:val="00A267B3"/>
    <w:rsid w:val="00A27019"/>
    <w:rsid w:val="00A324D9"/>
    <w:rsid w:val="00A3490B"/>
    <w:rsid w:val="00A40B94"/>
    <w:rsid w:val="00A41DF7"/>
    <w:rsid w:val="00A42862"/>
    <w:rsid w:val="00A4431B"/>
    <w:rsid w:val="00A44EF6"/>
    <w:rsid w:val="00A5078B"/>
    <w:rsid w:val="00A60388"/>
    <w:rsid w:val="00A6589D"/>
    <w:rsid w:val="00A658F6"/>
    <w:rsid w:val="00A72A7F"/>
    <w:rsid w:val="00A735A6"/>
    <w:rsid w:val="00A73EA1"/>
    <w:rsid w:val="00A74D93"/>
    <w:rsid w:val="00A75CBF"/>
    <w:rsid w:val="00A82790"/>
    <w:rsid w:val="00A829E7"/>
    <w:rsid w:val="00A83D2C"/>
    <w:rsid w:val="00A85644"/>
    <w:rsid w:val="00A864BE"/>
    <w:rsid w:val="00A875C8"/>
    <w:rsid w:val="00A950B7"/>
    <w:rsid w:val="00A969C1"/>
    <w:rsid w:val="00A96B69"/>
    <w:rsid w:val="00A96E9C"/>
    <w:rsid w:val="00A9714E"/>
    <w:rsid w:val="00A97332"/>
    <w:rsid w:val="00AA0CD5"/>
    <w:rsid w:val="00AA13A9"/>
    <w:rsid w:val="00AA2737"/>
    <w:rsid w:val="00AA4BB0"/>
    <w:rsid w:val="00AA6748"/>
    <w:rsid w:val="00AA7616"/>
    <w:rsid w:val="00AB2550"/>
    <w:rsid w:val="00AB3878"/>
    <w:rsid w:val="00AB4C94"/>
    <w:rsid w:val="00AB6A77"/>
    <w:rsid w:val="00AC1578"/>
    <w:rsid w:val="00AC2B47"/>
    <w:rsid w:val="00AC5742"/>
    <w:rsid w:val="00AC66C0"/>
    <w:rsid w:val="00AC69DF"/>
    <w:rsid w:val="00AD5706"/>
    <w:rsid w:val="00AD5E6D"/>
    <w:rsid w:val="00AD6EF3"/>
    <w:rsid w:val="00AD7315"/>
    <w:rsid w:val="00AD7348"/>
    <w:rsid w:val="00AD7EA6"/>
    <w:rsid w:val="00AE01B0"/>
    <w:rsid w:val="00AE0699"/>
    <w:rsid w:val="00AE1888"/>
    <w:rsid w:val="00AE18F2"/>
    <w:rsid w:val="00AE2792"/>
    <w:rsid w:val="00AE3C9D"/>
    <w:rsid w:val="00AF110D"/>
    <w:rsid w:val="00AF2E70"/>
    <w:rsid w:val="00AF3E04"/>
    <w:rsid w:val="00AF70D6"/>
    <w:rsid w:val="00AF7312"/>
    <w:rsid w:val="00B00A27"/>
    <w:rsid w:val="00B017A8"/>
    <w:rsid w:val="00B0201C"/>
    <w:rsid w:val="00B03D83"/>
    <w:rsid w:val="00B04323"/>
    <w:rsid w:val="00B047B7"/>
    <w:rsid w:val="00B057A4"/>
    <w:rsid w:val="00B06110"/>
    <w:rsid w:val="00B07E1F"/>
    <w:rsid w:val="00B125BD"/>
    <w:rsid w:val="00B13509"/>
    <w:rsid w:val="00B13769"/>
    <w:rsid w:val="00B14E0E"/>
    <w:rsid w:val="00B150A4"/>
    <w:rsid w:val="00B16F93"/>
    <w:rsid w:val="00B2040F"/>
    <w:rsid w:val="00B20684"/>
    <w:rsid w:val="00B227A4"/>
    <w:rsid w:val="00B23DAA"/>
    <w:rsid w:val="00B2448F"/>
    <w:rsid w:val="00B25708"/>
    <w:rsid w:val="00B2786F"/>
    <w:rsid w:val="00B278DE"/>
    <w:rsid w:val="00B27FDD"/>
    <w:rsid w:val="00B31BE8"/>
    <w:rsid w:val="00B32171"/>
    <w:rsid w:val="00B33846"/>
    <w:rsid w:val="00B36476"/>
    <w:rsid w:val="00B373DD"/>
    <w:rsid w:val="00B40776"/>
    <w:rsid w:val="00B418CC"/>
    <w:rsid w:val="00B41A04"/>
    <w:rsid w:val="00B423AE"/>
    <w:rsid w:val="00B44B0A"/>
    <w:rsid w:val="00B50571"/>
    <w:rsid w:val="00B56C55"/>
    <w:rsid w:val="00B600A3"/>
    <w:rsid w:val="00B60CAD"/>
    <w:rsid w:val="00B61A54"/>
    <w:rsid w:val="00B61FE0"/>
    <w:rsid w:val="00B62A84"/>
    <w:rsid w:val="00B66B83"/>
    <w:rsid w:val="00B67F78"/>
    <w:rsid w:val="00B71254"/>
    <w:rsid w:val="00B71C17"/>
    <w:rsid w:val="00B71C3E"/>
    <w:rsid w:val="00B71D94"/>
    <w:rsid w:val="00B72568"/>
    <w:rsid w:val="00B72D11"/>
    <w:rsid w:val="00B744A3"/>
    <w:rsid w:val="00B76FAE"/>
    <w:rsid w:val="00B81EAC"/>
    <w:rsid w:val="00B8254C"/>
    <w:rsid w:val="00B846DC"/>
    <w:rsid w:val="00B85112"/>
    <w:rsid w:val="00B8525B"/>
    <w:rsid w:val="00B85527"/>
    <w:rsid w:val="00B87087"/>
    <w:rsid w:val="00B87D01"/>
    <w:rsid w:val="00B91716"/>
    <w:rsid w:val="00B9177E"/>
    <w:rsid w:val="00B957A9"/>
    <w:rsid w:val="00BA0A8A"/>
    <w:rsid w:val="00BA1046"/>
    <w:rsid w:val="00BA3DEE"/>
    <w:rsid w:val="00BA44AB"/>
    <w:rsid w:val="00BA5CD4"/>
    <w:rsid w:val="00BA7995"/>
    <w:rsid w:val="00BB4227"/>
    <w:rsid w:val="00BB5211"/>
    <w:rsid w:val="00BB5ECA"/>
    <w:rsid w:val="00BC156E"/>
    <w:rsid w:val="00BC3A55"/>
    <w:rsid w:val="00BD17D4"/>
    <w:rsid w:val="00BD3491"/>
    <w:rsid w:val="00BD3846"/>
    <w:rsid w:val="00BD38DD"/>
    <w:rsid w:val="00BD7402"/>
    <w:rsid w:val="00BE4773"/>
    <w:rsid w:val="00BE5FCB"/>
    <w:rsid w:val="00BF2249"/>
    <w:rsid w:val="00C03274"/>
    <w:rsid w:val="00C0721A"/>
    <w:rsid w:val="00C106B8"/>
    <w:rsid w:val="00C1153D"/>
    <w:rsid w:val="00C13CFB"/>
    <w:rsid w:val="00C1440E"/>
    <w:rsid w:val="00C1470C"/>
    <w:rsid w:val="00C16B8D"/>
    <w:rsid w:val="00C16E6C"/>
    <w:rsid w:val="00C17F9B"/>
    <w:rsid w:val="00C261ED"/>
    <w:rsid w:val="00C271F8"/>
    <w:rsid w:val="00C27479"/>
    <w:rsid w:val="00C31ABF"/>
    <w:rsid w:val="00C40513"/>
    <w:rsid w:val="00C417F9"/>
    <w:rsid w:val="00C41FF8"/>
    <w:rsid w:val="00C4217E"/>
    <w:rsid w:val="00C47BAC"/>
    <w:rsid w:val="00C535AE"/>
    <w:rsid w:val="00C53D41"/>
    <w:rsid w:val="00C56FAB"/>
    <w:rsid w:val="00C57329"/>
    <w:rsid w:val="00C61DED"/>
    <w:rsid w:val="00C62B9F"/>
    <w:rsid w:val="00C64A91"/>
    <w:rsid w:val="00C65F56"/>
    <w:rsid w:val="00C66080"/>
    <w:rsid w:val="00C67FAE"/>
    <w:rsid w:val="00C7075B"/>
    <w:rsid w:val="00C73552"/>
    <w:rsid w:val="00C743D2"/>
    <w:rsid w:val="00C75C23"/>
    <w:rsid w:val="00C77E54"/>
    <w:rsid w:val="00C81EFE"/>
    <w:rsid w:val="00C81FAB"/>
    <w:rsid w:val="00C82C63"/>
    <w:rsid w:val="00C83FEA"/>
    <w:rsid w:val="00C863F7"/>
    <w:rsid w:val="00C86A1A"/>
    <w:rsid w:val="00C86CAC"/>
    <w:rsid w:val="00C87908"/>
    <w:rsid w:val="00C94D90"/>
    <w:rsid w:val="00C9670A"/>
    <w:rsid w:val="00C97EFE"/>
    <w:rsid w:val="00CA2AF0"/>
    <w:rsid w:val="00CA44F6"/>
    <w:rsid w:val="00CA468A"/>
    <w:rsid w:val="00CA7151"/>
    <w:rsid w:val="00CA7B4B"/>
    <w:rsid w:val="00CB2EA3"/>
    <w:rsid w:val="00CB3D3D"/>
    <w:rsid w:val="00CC0946"/>
    <w:rsid w:val="00CC3D57"/>
    <w:rsid w:val="00CC3EFC"/>
    <w:rsid w:val="00CC48DD"/>
    <w:rsid w:val="00CC599C"/>
    <w:rsid w:val="00CC6EAA"/>
    <w:rsid w:val="00CC6EAD"/>
    <w:rsid w:val="00CD1B8C"/>
    <w:rsid w:val="00CD2FAC"/>
    <w:rsid w:val="00CD4371"/>
    <w:rsid w:val="00CE19E6"/>
    <w:rsid w:val="00CE43A8"/>
    <w:rsid w:val="00CE573B"/>
    <w:rsid w:val="00CF2445"/>
    <w:rsid w:val="00CF5C81"/>
    <w:rsid w:val="00CF5F9F"/>
    <w:rsid w:val="00CF6C3E"/>
    <w:rsid w:val="00CF6C81"/>
    <w:rsid w:val="00D00AFC"/>
    <w:rsid w:val="00D00C5A"/>
    <w:rsid w:val="00D01524"/>
    <w:rsid w:val="00D01CA1"/>
    <w:rsid w:val="00D01FE2"/>
    <w:rsid w:val="00D02016"/>
    <w:rsid w:val="00D069C1"/>
    <w:rsid w:val="00D10E6B"/>
    <w:rsid w:val="00D15BCE"/>
    <w:rsid w:val="00D17E92"/>
    <w:rsid w:val="00D20345"/>
    <w:rsid w:val="00D20D0B"/>
    <w:rsid w:val="00D20DC1"/>
    <w:rsid w:val="00D21816"/>
    <w:rsid w:val="00D250BE"/>
    <w:rsid w:val="00D268F5"/>
    <w:rsid w:val="00D33CA1"/>
    <w:rsid w:val="00D3680A"/>
    <w:rsid w:val="00D40E9D"/>
    <w:rsid w:val="00D41AF7"/>
    <w:rsid w:val="00D423F3"/>
    <w:rsid w:val="00D425DF"/>
    <w:rsid w:val="00D449E9"/>
    <w:rsid w:val="00D45D66"/>
    <w:rsid w:val="00D4789E"/>
    <w:rsid w:val="00D56381"/>
    <w:rsid w:val="00D56A5B"/>
    <w:rsid w:val="00D64486"/>
    <w:rsid w:val="00D65AEE"/>
    <w:rsid w:val="00D66F2A"/>
    <w:rsid w:val="00D746C7"/>
    <w:rsid w:val="00D800CE"/>
    <w:rsid w:val="00D81C98"/>
    <w:rsid w:val="00D822C2"/>
    <w:rsid w:val="00D874DF"/>
    <w:rsid w:val="00D90258"/>
    <w:rsid w:val="00D91AAC"/>
    <w:rsid w:val="00D9546F"/>
    <w:rsid w:val="00D96D8A"/>
    <w:rsid w:val="00D96DA4"/>
    <w:rsid w:val="00DA0CA6"/>
    <w:rsid w:val="00DA2590"/>
    <w:rsid w:val="00DA5D7E"/>
    <w:rsid w:val="00DA6AE7"/>
    <w:rsid w:val="00DA79F8"/>
    <w:rsid w:val="00DB1BFF"/>
    <w:rsid w:val="00DB30C5"/>
    <w:rsid w:val="00DB54CD"/>
    <w:rsid w:val="00DB5B77"/>
    <w:rsid w:val="00DB7FD2"/>
    <w:rsid w:val="00DC0AF0"/>
    <w:rsid w:val="00DC0C6C"/>
    <w:rsid w:val="00DC4A1B"/>
    <w:rsid w:val="00DC4BFB"/>
    <w:rsid w:val="00DC4CCD"/>
    <w:rsid w:val="00DC5090"/>
    <w:rsid w:val="00DC5C91"/>
    <w:rsid w:val="00DC5F84"/>
    <w:rsid w:val="00DC73C1"/>
    <w:rsid w:val="00DD0E25"/>
    <w:rsid w:val="00DD0E43"/>
    <w:rsid w:val="00DD30A0"/>
    <w:rsid w:val="00DD3D30"/>
    <w:rsid w:val="00DD4339"/>
    <w:rsid w:val="00DD5CAF"/>
    <w:rsid w:val="00DD5E9E"/>
    <w:rsid w:val="00DD674D"/>
    <w:rsid w:val="00DE115C"/>
    <w:rsid w:val="00DE24D5"/>
    <w:rsid w:val="00DE59D6"/>
    <w:rsid w:val="00DE6539"/>
    <w:rsid w:val="00DE6AD2"/>
    <w:rsid w:val="00DE74EA"/>
    <w:rsid w:val="00DE7B81"/>
    <w:rsid w:val="00DF2105"/>
    <w:rsid w:val="00DF6043"/>
    <w:rsid w:val="00DF63A6"/>
    <w:rsid w:val="00E01028"/>
    <w:rsid w:val="00E011C1"/>
    <w:rsid w:val="00E05CFB"/>
    <w:rsid w:val="00E07585"/>
    <w:rsid w:val="00E0770D"/>
    <w:rsid w:val="00E1055A"/>
    <w:rsid w:val="00E11940"/>
    <w:rsid w:val="00E120F3"/>
    <w:rsid w:val="00E12A55"/>
    <w:rsid w:val="00E15B05"/>
    <w:rsid w:val="00E17B59"/>
    <w:rsid w:val="00E220EB"/>
    <w:rsid w:val="00E22490"/>
    <w:rsid w:val="00E22B3E"/>
    <w:rsid w:val="00E22BAA"/>
    <w:rsid w:val="00E27AAB"/>
    <w:rsid w:val="00E3379C"/>
    <w:rsid w:val="00E35480"/>
    <w:rsid w:val="00E361C5"/>
    <w:rsid w:val="00E41129"/>
    <w:rsid w:val="00E47CDD"/>
    <w:rsid w:val="00E57C87"/>
    <w:rsid w:val="00E6080F"/>
    <w:rsid w:val="00E62812"/>
    <w:rsid w:val="00E65BDA"/>
    <w:rsid w:val="00E65F6B"/>
    <w:rsid w:val="00E72987"/>
    <w:rsid w:val="00E73B64"/>
    <w:rsid w:val="00E77CBF"/>
    <w:rsid w:val="00E8083A"/>
    <w:rsid w:val="00E8125A"/>
    <w:rsid w:val="00E81C73"/>
    <w:rsid w:val="00E845E5"/>
    <w:rsid w:val="00E85D4F"/>
    <w:rsid w:val="00E86629"/>
    <w:rsid w:val="00E93006"/>
    <w:rsid w:val="00E95891"/>
    <w:rsid w:val="00E95FA5"/>
    <w:rsid w:val="00E973AE"/>
    <w:rsid w:val="00E9767C"/>
    <w:rsid w:val="00EA1929"/>
    <w:rsid w:val="00EA3B36"/>
    <w:rsid w:val="00EA5C42"/>
    <w:rsid w:val="00EB08FD"/>
    <w:rsid w:val="00EB11D3"/>
    <w:rsid w:val="00EB19F4"/>
    <w:rsid w:val="00EB7407"/>
    <w:rsid w:val="00EC0B79"/>
    <w:rsid w:val="00EC2BF6"/>
    <w:rsid w:val="00EC3592"/>
    <w:rsid w:val="00EC50DA"/>
    <w:rsid w:val="00EC62CE"/>
    <w:rsid w:val="00EC6410"/>
    <w:rsid w:val="00ED0313"/>
    <w:rsid w:val="00ED0375"/>
    <w:rsid w:val="00ED1A88"/>
    <w:rsid w:val="00ED291D"/>
    <w:rsid w:val="00ED4F86"/>
    <w:rsid w:val="00ED53E2"/>
    <w:rsid w:val="00ED5A95"/>
    <w:rsid w:val="00ED6F87"/>
    <w:rsid w:val="00EE0128"/>
    <w:rsid w:val="00EE02DE"/>
    <w:rsid w:val="00EE1BEC"/>
    <w:rsid w:val="00EE38E0"/>
    <w:rsid w:val="00EF15BD"/>
    <w:rsid w:val="00EF48B6"/>
    <w:rsid w:val="00EF498B"/>
    <w:rsid w:val="00EF61E0"/>
    <w:rsid w:val="00EF72F5"/>
    <w:rsid w:val="00F00ECE"/>
    <w:rsid w:val="00F02843"/>
    <w:rsid w:val="00F1386C"/>
    <w:rsid w:val="00F20F09"/>
    <w:rsid w:val="00F214EC"/>
    <w:rsid w:val="00F222CC"/>
    <w:rsid w:val="00F32266"/>
    <w:rsid w:val="00F32762"/>
    <w:rsid w:val="00F32E82"/>
    <w:rsid w:val="00F341D5"/>
    <w:rsid w:val="00F35BC0"/>
    <w:rsid w:val="00F35BC5"/>
    <w:rsid w:val="00F36888"/>
    <w:rsid w:val="00F410A4"/>
    <w:rsid w:val="00F42273"/>
    <w:rsid w:val="00F42FE9"/>
    <w:rsid w:val="00F434FA"/>
    <w:rsid w:val="00F44682"/>
    <w:rsid w:val="00F448F3"/>
    <w:rsid w:val="00F478D3"/>
    <w:rsid w:val="00F54218"/>
    <w:rsid w:val="00F55C79"/>
    <w:rsid w:val="00F560E7"/>
    <w:rsid w:val="00F576F8"/>
    <w:rsid w:val="00F60BCD"/>
    <w:rsid w:val="00F61453"/>
    <w:rsid w:val="00F730F8"/>
    <w:rsid w:val="00F7731C"/>
    <w:rsid w:val="00F773E3"/>
    <w:rsid w:val="00F77A93"/>
    <w:rsid w:val="00F81473"/>
    <w:rsid w:val="00F826BF"/>
    <w:rsid w:val="00F82BD2"/>
    <w:rsid w:val="00F84E18"/>
    <w:rsid w:val="00F85E75"/>
    <w:rsid w:val="00F87711"/>
    <w:rsid w:val="00F90556"/>
    <w:rsid w:val="00F96142"/>
    <w:rsid w:val="00F96F47"/>
    <w:rsid w:val="00FA157A"/>
    <w:rsid w:val="00FA2095"/>
    <w:rsid w:val="00FA517B"/>
    <w:rsid w:val="00FA574C"/>
    <w:rsid w:val="00FA7812"/>
    <w:rsid w:val="00FB0C66"/>
    <w:rsid w:val="00FB1127"/>
    <w:rsid w:val="00FB20FE"/>
    <w:rsid w:val="00FB3170"/>
    <w:rsid w:val="00FB31ED"/>
    <w:rsid w:val="00FB527B"/>
    <w:rsid w:val="00FB54DD"/>
    <w:rsid w:val="00FB7F0B"/>
    <w:rsid w:val="00FC09C1"/>
    <w:rsid w:val="00FC2B3B"/>
    <w:rsid w:val="00FC3E6D"/>
    <w:rsid w:val="00FC5092"/>
    <w:rsid w:val="00FD1525"/>
    <w:rsid w:val="00FD1782"/>
    <w:rsid w:val="00FD521C"/>
    <w:rsid w:val="00FD5E69"/>
    <w:rsid w:val="00FD69B7"/>
    <w:rsid w:val="00FD6B02"/>
    <w:rsid w:val="00FE38EB"/>
    <w:rsid w:val="00FE55DF"/>
    <w:rsid w:val="00FF08C3"/>
    <w:rsid w:val="00FF1B4D"/>
    <w:rsid w:val="00FF33F5"/>
    <w:rsid w:val="00FF3DE3"/>
    <w:rsid w:val="00FF4045"/>
    <w:rsid w:val="00FF6BED"/>
    <w:rsid w:val="00FF7EC0"/>
    <w:rsid w:val="0111FE48"/>
    <w:rsid w:val="028F67DB"/>
    <w:rsid w:val="0A613159"/>
    <w:rsid w:val="13B35027"/>
    <w:rsid w:val="1785662E"/>
    <w:rsid w:val="1A3B96F4"/>
    <w:rsid w:val="2530B1E5"/>
    <w:rsid w:val="25DA87F2"/>
    <w:rsid w:val="2D989224"/>
    <w:rsid w:val="3377DF27"/>
    <w:rsid w:val="33AA27AF"/>
    <w:rsid w:val="33AAEADC"/>
    <w:rsid w:val="33D4C94E"/>
    <w:rsid w:val="36391BDC"/>
    <w:rsid w:val="36B47C46"/>
    <w:rsid w:val="394F5D20"/>
    <w:rsid w:val="429AC5AB"/>
    <w:rsid w:val="459BD6C3"/>
    <w:rsid w:val="493434D4"/>
    <w:rsid w:val="4A813B08"/>
    <w:rsid w:val="4A9DFCBD"/>
    <w:rsid w:val="4DB724F9"/>
    <w:rsid w:val="4FBB1175"/>
    <w:rsid w:val="5211B960"/>
    <w:rsid w:val="59CBDC0B"/>
    <w:rsid w:val="5C65BFEC"/>
    <w:rsid w:val="635CC82D"/>
    <w:rsid w:val="64BFEFA3"/>
    <w:rsid w:val="6D35781C"/>
    <w:rsid w:val="6EA22334"/>
    <w:rsid w:val="6EE5CA54"/>
    <w:rsid w:val="70B9F933"/>
    <w:rsid w:val="71694043"/>
    <w:rsid w:val="743E4B11"/>
    <w:rsid w:val="762B7C99"/>
    <w:rsid w:val="776261F1"/>
    <w:rsid w:val="78BC2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paragraph" w:styleId="Revision">
    <w:name w:val="Revision"/>
    <w:hidden/>
    <w:uiPriority w:val="99"/>
    <w:semiHidden/>
    <w:rsid w:val="00097FBC"/>
    <w:pPr>
      <w:spacing w:after="0" w:line="240" w:lineRule="auto"/>
    </w:p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9F6F25EE-3B0E-48ED-902E-7D82E41379AF}">
  <ds:schemaRefs>
    <ds:schemaRef ds:uri="http://schemas.microsoft.com/office/infopath/2007/PartnerControls"/>
    <ds:schemaRef ds:uri="http://purl.org/dc/elements/1.1/"/>
    <ds:schemaRef ds:uri="17ad0721-24bc-4efd-a663-50a5116860f0"/>
    <ds:schemaRef ds:uri="http://schemas.microsoft.com/office/2006/metadata/properties"/>
    <ds:schemaRef ds:uri="http://purl.org/dc/terms/"/>
    <ds:schemaRef ds:uri="http://schemas.microsoft.com/office/2006/documentManagement/types"/>
    <ds:schemaRef ds:uri="e71b4a6e-04aa-446a-86bc-01960ca68683"/>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BEACEC66-2FDC-4E92-B28B-701FCECBB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11</TotalTime>
  <Pages>4</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Lesson 7.02: Focus on Instructional Outcomes</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7.02: Focus on Instructional Outcomes</dc:title>
  <dc:subject>Lesson 7.02: Focus on Instructional Outcomes</dc:subject>
  <dc:creator>Texas Education Agency</dc:creator>
  <cp:keywords/>
  <dc:description/>
  <cp:lastModifiedBy>White (she/her), Whitney</cp:lastModifiedBy>
  <cp:revision>12</cp:revision>
  <dcterms:created xsi:type="dcterms:W3CDTF">2022-02-18T17:40:00Z</dcterms:created>
  <dcterms:modified xsi:type="dcterms:W3CDTF">2023-08-30T02:55:00Z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