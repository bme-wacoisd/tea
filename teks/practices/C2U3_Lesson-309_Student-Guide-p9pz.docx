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52F516DB" w:rsidR="005F5393" w:rsidRPr="005F5393" w:rsidRDefault="005F5393" w:rsidP="007B1F0B">
      <w:pPr>
        <w:pStyle w:val="Heading1"/>
        <w:spacing w:after="160"/>
      </w:pPr>
      <w:r>
        <w:t>Student Guide</w:t>
      </w:r>
      <w:r w:rsidR="00817A7D">
        <w:t xml:space="preserve"> </w:t>
      </w:r>
    </w:p>
    <w:p w14:paraId="25B82356" w14:textId="233AC9B5"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7C112D">
        <w:rPr>
          <w:shd w:val="clear" w:color="auto" w:fill="FFFFFF"/>
        </w:rPr>
        <w:t>3.</w:t>
      </w:r>
      <w:r w:rsidR="00570554">
        <w:rPr>
          <w:shd w:val="clear" w:color="auto" w:fill="FFFFFF"/>
        </w:rPr>
        <w:t>0</w:t>
      </w:r>
      <w:r w:rsidR="00C55713">
        <w:rPr>
          <w:shd w:val="clear" w:color="auto" w:fill="FFFFFF"/>
        </w:rPr>
        <w:t>9</w:t>
      </w:r>
      <w:r w:rsidR="00F6458A">
        <w:rPr>
          <w:shd w:val="clear" w:color="auto" w:fill="FFFFFF"/>
        </w:rPr>
        <w:t>:</w:t>
      </w:r>
      <w:r w:rsidR="007C112D">
        <w:rPr>
          <w:shd w:val="clear" w:color="auto" w:fill="FFFFFF"/>
        </w:rPr>
        <w:t xml:space="preserve"> </w:t>
      </w:r>
      <w:r w:rsidR="00C55713">
        <w:t>Engaging Families to Improve Student Outcomes</w:t>
      </w:r>
    </w:p>
    <w:p w14:paraId="243071FC" w14:textId="5AA9EE7F" w:rsidR="005F5393" w:rsidRPr="005F5393" w:rsidRDefault="005F5393" w:rsidP="007B1F0B">
      <w:r w:rsidRPr="005F5393">
        <w:t xml:space="preserve">Name: </w:t>
      </w:r>
    </w:p>
    <w:p w14:paraId="5BA79063" w14:textId="2029B4F8" w:rsidR="00FA157A" w:rsidRPr="005F5393" w:rsidRDefault="005F5393" w:rsidP="007B1F0B">
      <w:r w:rsidRPr="005F5393">
        <w:t xml:space="preserve">Date: </w:t>
      </w:r>
    </w:p>
    <w:p w14:paraId="7A8A9D6C" w14:textId="796F9AD6" w:rsidR="005F5393" w:rsidRDefault="000B5C9F" w:rsidP="007B1F0B">
      <w:r>
        <w:rPr>
          <w:b/>
          <w:bCs/>
        </w:rPr>
        <w:t>Be</w:t>
      </w:r>
      <w:r w:rsidR="00BA5CD4">
        <w:rPr>
          <w:b/>
          <w:bCs/>
        </w:rPr>
        <w:t>llringer:</w:t>
      </w:r>
    </w:p>
    <w:p w14:paraId="4DB5F4AE" w14:textId="5107C3D2" w:rsidR="000F69F6" w:rsidRDefault="00A313AF" w:rsidP="00A313AF">
      <w:pPr>
        <w:pStyle w:val="Tabletext"/>
        <w:numPr>
          <w:ilvl w:val="0"/>
          <w:numId w:val="8"/>
        </w:numPr>
      </w:pPr>
      <w:r>
        <w:t xml:space="preserve">When was a time a teacher contacted your parent? What did they talk about? </w:t>
      </w:r>
      <w:r w:rsidR="00C8703D">
        <w:t xml:space="preserve">(If you can’t think of one, share an instance in which it may have been beneficial if a teacher had done so.) </w:t>
      </w:r>
    </w:p>
    <w:p w14:paraId="4C0AD482" w14:textId="77777777" w:rsidR="00F56BA0" w:rsidRDefault="00F56BA0" w:rsidP="00F56BA0">
      <w:pPr>
        <w:pStyle w:val="Tabletext"/>
        <w:ind w:left="360"/>
      </w:pPr>
    </w:p>
    <w:p w14:paraId="06704915" w14:textId="77777777" w:rsidR="00F56BA0" w:rsidRDefault="00F56BA0" w:rsidP="00F56BA0">
      <w:pPr>
        <w:pStyle w:val="Tabletext"/>
        <w:ind w:left="360"/>
      </w:pPr>
    </w:p>
    <w:p w14:paraId="37B7A538" w14:textId="77777777" w:rsidR="00F56BA0" w:rsidRPr="00F56BA0" w:rsidRDefault="00F56BA0" w:rsidP="00F56BA0">
      <w:pPr>
        <w:pStyle w:val="Tabletext"/>
        <w:ind w:left="360"/>
      </w:pPr>
    </w:p>
    <w:p w14:paraId="23A9D93E" w14:textId="77777777" w:rsidR="00F56BA0" w:rsidRPr="00F56BA0" w:rsidRDefault="00F56BA0" w:rsidP="00F56BA0">
      <w:pPr>
        <w:pStyle w:val="Tabletext"/>
        <w:ind w:left="720"/>
      </w:pPr>
    </w:p>
    <w:p w14:paraId="619BE182" w14:textId="568767E6" w:rsidR="000F69F6" w:rsidRDefault="00D53AF4" w:rsidP="000F69F6">
      <w:pPr>
        <w:pStyle w:val="Tabletext"/>
        <w:numPr>
          <w:ilvl w:val="0"/>
          <w:numId w:val="8"/>
        </w:numPr>
      </w:pPr>
      <w:r>
        <w:t>List 4 scenarios in which a teacher may need to contact a parent.</w:t>
      </w:r>
      <w:r w:rsidR="000F69F6">
        <w:t xml:space="preserve"> </w:t>
      </w:r>
    </w:p>
    <w:p w14:paraId="17B8A4F9" w14:textId="77777777" w:rsidR="00A86261" w:rsidRDefault="00A86261" w:rsidP="00A86261">
      <w:pPr>
        <w:pStyle w:val="Tabletext"/>
        <w:spacing w:before="0" w:after="0"/>
        <w:ind w:left="720"/>
        <w:rPr>
          <w:i/>
          <w:iCs/>
          <w:color w:val="008000"/>
        </w:rPr>
      </w:pPr>
    </w:p>
    <w:p w14:paraId="7092101B" w14:textId="77777777" w:rsidR="00F56BA0" w:rsidRDefault="00F56BA0" w:rsidP="00A86261">
      <w:pPr>
        <w:pStyle w:val="Tabletext"/>
        <w:spacing w:before="0" w:after="0"/>
        <w:ind w:left="720"/>
        <w:rPr>
          <w:i/>
          <w:iCs/>
          <w:color w:val="008000"/>
        </w:rPr>
      </w:pPr>
    </w:p>
    <w:p w14:paraId="41BCCE30" w14:textId="77777777" w:rsidR="00F56BA0" w:rsidRPr="00A86261" w:rsidRDefault="00F56BA0" w:rsidP="00A86261">
      <w:pPr>
        <w:pStyle w:val="Tabletext"/>
        <w:spacing w:before="0" w:after="0"/>
        <w:ind w:left="720"/>
        <w:rPr>
          <w:i/>
          <w:iCs/>
          <w:color w:val="008000"/>
        </w:rPr>
      </w:pPr>
    </w:p>
    <w:p w14:paraId="40E8DFC3" w14:textId="3D42E125" w:rsidR="00607686" w:rsidRDefault="00A4512A" w:rsidP="00FA157A">
      <w:pPr>
        <w:rPr>
          <w:b/>
          <w:bCs/>
        </w:rPr>
      </w:pPr>
      <w:r>
        <w:rPr>
          <w:b/>
          <w:bCs/>
        </w:rPr>
        <w:t xml:space="preserve">Notes: </w:t>
      </w:r>
      <w:r w:rsidR="00D53AF4">
        <w:rPr>
          <w:b/>
          <w:bCs/>
        </w:rPr>
        <w:t xml:space="preserve">Family Communication </w:t>
      </w:r>
      <w:r w:rsidR="0095258F">
        <w:rPr>
          <w:b/>
          <w:bCs/>
        </w:rPr>
        <w:t xml:space="preserve">Methods </w:t>
      </w:r>
    </w:p>
    <w:p w14:paraId="70EC3CFE" w14:textId="4A9B9952" w:rsidR="00CE0CDF" w:rsidRDefault="00CE0CDF" w:rsidP="00FA157A">
      <w:r w:rsidRPr="00CE0CDF">
        <w:t xml:space="preserve">In the space below, brainstorm </w:t>
      </w:r>
      <w:r w:rsidR="00933CC5">
        <w:t>ways a teacher can communicate with parents and family</w:t>
      </w:r>
      <w:r w:rsidR="0044711E">
        <w:t>.</w:t>
      </w:r>
    </w:p>
    <w:p w14:paraId="16B8BFEC" w14:textId="77777777" w:rsidR="00F56BA0" w:rsidRDefault="00F56BA0" w:rsidP="0044711E"/>
    <w:p w14:paraId="31F92225" w14:textId="77777777" w:rsidR="00737102" w:rsidRDefault="00737102" w:rsidP="0044711E"/>
    <w:p w14:paraId="532B14BD" w14:textId="204874E2" w:rsidR="0044711E" w:rsidRDefault="0044711E" w:rsidP="0044711E">
      <w:r>
        <w:t xml:space="preserve">How can teachers identify the preferred method of contact for parents and families? </w:t>
      </w:r>
    </w:p>
    <w:p w14:paraId="0F5655AA" w14:textId="77777777" w:rsidR="00F56BA0" w:rsidRDefault="00F56BA0" w:rsidP="00091D8C">
      <w:pPr>
        <w:rPr>
          <w:b/>
          <w:bCs/>
        </w:rPr>
      </w:pPr>
    </w:p>
    <w:p w14:paraId="5FB66B4C" w14:textId="40E43F1F" w:rsidR="00175B5B" w:rsidRPr="00570341" w:rsidRDefault="00F56BA0" w:rsidP="00091D8C">
      <w:pPr>
        <w:rPr>
          <w:b/>
          <w:bCs/>
        </w:rPr>
      </w:pPr>
      <w:r>
        <w:rPr>
          <w:b/>
          <w:bCs/>
        </w:rPr>
        <w:t>P</w:t>
      </w:r>
      <w:r w:rsidR="00175B5B" w:rsidRPr="00570341">
        <w:rPr>
          <w:b/>
          <w:bCs/>
        </w:rPr>
        <w:t>arent Communication Success Criteria</w:t>
      </w:r>
    </w:p>
    <w:p w14:paraId="5B4A148A" w14:textId="4402E67F" w:rsidR="00F56BA0" w:rsidRDefault="00F56BA0" w:rsidP="003E07C1">
      <w:pPr>
        <w:pStyle w:val="ListParagraph"/>
        <w:numPr>
          <w:ilvl w:val="0"/>
          <w:numId w:val="22"/>
        </w:numPr>
        <w:rPr>
          <w:i/>
          <w:iCs/>
          <w:color w:val="008000"/>
        </w:rPr>
      </w:pPr>
      <w:r>
        <w:rPr>
          <w:i/>
          <w:iCs/>
          <w:color w:val="008000"/>
        </w:rPr>
        <w:t xml:space="preserve"> </w:t>
      </w:r>
    </w:p>
    <w:p w14:paraId="55C2F5AC" w14:textId="77777777" w:rsidR="00F56BA0" w:rsidRDefault="00F56BA0" w:rsidP="00F56BA0">
      <w:pPr>
        <w:rPr>
          <w:i/>
          <w:iCs/>
          <w:color w:val="008000"/>
        </w:rPr>
      </w:pPr>
    </w:p>
    <w:p w14:paraId="51FB85A1" w14:textId="77777777" w:rsidR="00F56BA0" w:rsidRPr="00F56BA0" w:rsidRDefault="00F56BA0" w:rsidP="00F56BA0">
      <w:pPr>
        <w:rPr>
          <w:i/>
          <w:iCs/>
          <w:color w:val="008000"/>
        </w:rPr>
      </w:pPr>
    </w:p>
    <w:p w14:paraId="57778DBC" w14:textId="20853852" w:rsidR="00F56BA0" w:rsidRDefault="00F56BA0" w:rsidP="003E07C1">
      <w:pPr>
        <w:pStyle w:val="ListParagraph"/>
        <w:numPr>
          <w:ilvl w:val="0"/>
          <w:numId w:val="22"/>
        </w:numPr>
        <w:rPr>
          <w:b/>
          <w:bCs/>
          <w:i/>
          <w:iCs/>
          <w:color w:val="008000"/>
        </w:rPr>
      </w:pPr>
      <w:r>
        <w:rPr>
          <w:b/>
          <w:bCs/>
          <w:i/>
          <w:iCs/>
          <w:color w:val="008000"/>
        </w:rPr>
        <w:t xml:space="preserve"> </w:t>
      </w:r>
    </w:p>
    <w:p w14:paraId="5525524E" w14:textId="77777777" w:rsidR="00F56BA0" w:rsidRDefault="00F56BA0" w:rsidP="00F56BA0">
      <w:pPr>
        <w:rPr>
          <w:b/>
          <w:bCs/>
          <w:i/>
          <w:iCs/>
          <w:color w:val="008000"/>
        </w:rPr>
      </w:pPr>
    </w:p>
    <w:p w14:paraId="494A4181" w14:textId="77777777" w:rsidR="00F56BA0" w:rsidRDefault="00F56BA0" w:rsidP="00F56BA0">
      <w:pPr>
        <w:rPr>
          <w:b/>
          <w:bCs/>
          <w:i/>
          <w:iCs/>
          <w:color w:val="008000"/>
        </w:rPr>
      </w:pPr>
    </w:p>
    <w:p w14:paraId="42C15392" w14:textId="6C0B5BF2" w:rsidR="006E6635" w:rsidRPr="006E6635" w:rsidRDefault="006E6635" w:rsidP="006E6635">
      <w:pPr>
        <w:pStyle w:val="ListParagraph"/>
        <w:numPr>
          <w:ilvl w:val="0"/>
          <w:numId w:val="22"/>
        </w:numPr>
      </w:pPr>
    </w:p>
    <w:p w14:paraId="710C4804" w14:textId="77777777" w:rsidR="006E6635" w:rsidRDefault="006E6635" w:rsidP="006E6635"/>
    <w:p w14:paraId="7D2957EA" w14:textId="77777777" w:rsidR="006E6635" w:rsidRDefault="006E6635" w:rsidP="006E6635"/>
    <w:p w14:paraId="0DA2E3DD" w14:textId="194CDEBC" w:rsidR="00241E31" w:rsidRPr="006E6635" w:rsidRDefault="00F97D41" w:rsidP="006E6635">
      <w:pPr>
        <w:rPr>
          <w:b/>
          <w:bCs/>
        </w:rPr>
      </w:pPr>
      <w:r w:rsidRPr="006E6635">
        <w:rPr>
          <w:b/>
          <w:bCs/>
        </w:rPr>
        <w:lastRenderedPageBreak/>
        <w:t>Practice</w:t>
      </w:r>
      <w:r w:rsidR="00241E31" w:rsidRPr="006E6635">
        <w:rPr>
          <w:b/>
          <w:bCs/>
        </w:rPr>
        <w:t xml:space="preserve"> 1: </w:t>
      </w:r>
      <w:r w:rsidR="008441A1" w:rsidRPr="006E6635">
        <w:rPr>
          <w:b/>
          <w:bCs/>
        </w:rPr>
        <w:t xml:space="preserve">Communication </w:t>
      </w:r>
      <w:r w:rsidR="004447CF" w:rsidRPr="006E6635">
        <w:rPr>
          <w:b/>
          <w:bCs/>
        </w:rPr>
        <w:t>Role Play</w:t>
      </w:r>
    </w:p>
    <w:p w14:paraId="641AE76B" w14:textId="5F7FBF2E" w:rsidR="006361E3" w:rsidRDefault="00694707" w:rsidP="006361E3">
      <w:r>
        <w:t>Read the scenario below and complete the table</w:t>
      </w:r>
      <w:r w:rsidR="00E35CED">
        <w:t xml:space="preserve"> to plan for the parent meeting</w:t>
      </w:r>
      <w:r>
        <w:t>.</w:t>
      </w:r>
      <w:r w:rsidR="00E35CED">
        <w:t xml:space="preserve"> Be prepared </w:t>
      </w:r>
      <w:r w:rsidR="00431330">
        <w:t>to role play this meeting with a partner.</w:t>
      </w:r>
      <w:r>
        <w:t xml:space="preserve"> </w:t>
      </w:r>
    </w:p>
    <w:p w14:paraId="6FD39625" w14:textId="142EEFFB" w:rsidR="0053521B" w:rsidRDefault="0053521B" w:rsidP="0053521B">
      <w:pPr>
        <w:rPr>
          <w:rFonts w:cstheme="minorHAnsi"/>
          <w:i/>
          <w:iCs/>
        </w:rPr>
      </w:pPr>
      <w:r w:rsidRPr="009E0BD8">
        <w:rPr>
          <w:rFonts w:cstheme="minorHAnsi"/>
          <w:i/>
          <w:iCs/>
        </w:rPr>
        <w:t xml:space="preserve">Frankie works hard during Math class but </w:t>
      </w:r>
      <w:r w:rsidR="0016517F">
        <w:rPr>
          <w:rFonts w:cstheme="minorHAnsi"/>
          <w:i/>
          <w:iCs/>
        </w:rPr>
        <w:t>could</w:t>
      </w:r>
      <w:r w:rsidRPr="009E0BD8">
        <w:rPr>
          <w:rFonts w:cstheme="minorHAnsi"/>
          <w:i/>
          <w:iCs/>
        </w:rPr>
        <w:t xml:space="preserve"> use a little extra support with understanding fractions. </w:t>
      </w:r>
      <w:r w:rsidR="0016517F">
        <w:rPr>
          <w:rFonts w:cstheme="minorHAnsi"/>
          <w:i/>
          <w:iCs/>
        </w:rPr>
        <w:t>You</w:t>
      </w:r>
      <w:r w:rsidRPr="009E0BD8">
        <w:rPr>
          <w:rFonts w:cstheme="minorHAnsi"/>
          <w:i/>
          <w:iCs/>
        </w:rPr>
        <w:t xml:space="preserve"> decide to contact his parents to let them know that </w:t>
      </w:r>
      <w:r w:rsidR="00A35207">
        <w:rPr>
          <w:rFonts w:cstheme="minorHAnsi"/>
          <w:i/>
          <w:iCs/>
        </w:rPr>
        <w:t>the school</w:t>
      </w:r>
      <w:r w:rsidRPr="009E0BD8">
        <w:rPr>
          <w:rFonts w:cstheme="minorHAnsi"/>
          <w:i/>
          <w:iCs/>
        </w:rPr>
        <w:t xml:space="preserve"> offers after school tutoring sessions twice a week and that </w:t>
      </w:r>
      <w:r>
        <w:rPr>
          <w:rFonts w:cstheme="minorHAnsi"/>
          <w:i/>
          <w:iCs/>
        </w:rPr>
        <w:t>Frankie</w:t>
      </w:r>
      <w:r w:rsidRPr="009E0BD8">
        <w:rPr>
          <w:rFonts w:cstheme="minorHAnsi"/>
          <w:i/>
          <w:iCs/>
        </w:rPr>
        <w:t xml:space="preserve"> may benefit from this additional practice. </w:t>
      </w:r>
      <w:r w:rsidRPr="0053521B">
        <w:rPr>
          <w:rFonts w:cstheme="minorHAnsi"/>
          <w:i/>
          <w:iCs/>
        </w:rPr>
        <w:t xml:space="preserve">English is not the primary language spoken at home, and </w:t>
      </w:r>
      <w:r>
        <w:rPr>
          <w:rFonts w:cstheme="minorHAnsi"/>
          <w:i/>
          <w:iCs/>
        </w:rPr>
        <w:t>Frankie</w:t>
      </w:r>
      <w:r w:rsidRPr="0053521B">
        <w:rPr>
          <w:rFonts w:cstheme="minorHAnsi"/>
          <w:i/>
          <w:iCs/>
        </w:rPr>
        <w:t xml:space="preserve"> recently mentioned that he does not have consistent internet access at home.</w:t>
      </w:r>
      <w:r w:rsidR="00BE5C8F" w:rsidRPr="00BE5C8F">
        <w:rPr>
          <w:rFonts w:cstheme="minorHAnsi"/>
          <w:i/>
          <w:iCs/>
        </w:rPr>
        <w:t xml:space="preserve"> </w:t>
      </w:r>
    </w:p>
    <w:tbl>
      <w:tblPr>
        <w:tblStyle w:val="TableGrid"/>
        <w:tblW w:w="0" w:type="auto"/>
        <w:tblLook w:val="04A0" w:firstRow="1" w:lastRow="0" w:firstColumn="1" w:lastColumn="0" w:noHBand="0" w:noVBand="1"/>
      </w:tblPr>
      <w:tblGrid>
        <w:gridCol w:w="3415"/>
        <w:gridCol w:w="5935"/>
      </w:tblGrid>
      <w:tr w:rsidR="00431330" w14:paraId="799FC1C9" w14:textId="77777777" w:rsidTr="00166962">
        <w:tc>
          <w:tcPr>
            <w:tcW w:w="3415" w:type="dxa"/>
            <w:shd w:val="clear" w:color="auto" w:fill="D0CECE" w:themeFill="background2" w:themeFillShade="E6"/>
          </w:tcPr>
          <w:p w14:paraId="166D9B15" w14:textId="586FDCAF" w:rsidR="00431330" w:rsidRPr="00166962" w:rsidRDefault="00431330" w:rsidP="0053521B">
            <w:pPr>
              <w:rPr>
                <w:rFonts w:cstheme="minorHAnsi"/>
                <w:b/>
                <w:bCs/>
              </w:rPr>
            </w:pPr>
            <w:r w:rsidRPr="00166962">
              <w:rPr>
                <w:rFonts w:cstheme="minorHAnsi"/>
                <w:b/>
                <w:bCs/>
              </w:rPr>
              <w:t>Question</w:t>
            </w:r>
          </w:p>
        </w:tc>
        <w:tc>
          <w:tcPr>
            <w:tcW w:w="5935" w:type="dxa"/>
            <w:shd w:val="clear" w:color="auto" w:fill="D0CECE" w:themeFill="background2" w:themeFillShade="E6"/>
          </w:tcPr>
          <w:p w14:paraId="05E33CCA" w14:textId="675614A5" w:rsidR="00431330" w:rsidRPr="00166962" w:rsidRDefault="00166962" w:rsidP="0053521B">
            <w:pPr>
              <w:rPr>
                <w:rFonts w:cstheme="minorHAnsi"/>
                <w:b/>
                <w:bCs/>
              </w:rPr>
            </w:pPr>
            <w:r w:rsidRPr="00166962">
              <w:rPr>
                <w:rFonts w:cstheme="minorHAnsi"/>
                <w:b/>
                <w:bCs/>
              </w:rPr>
              <w:t>Response</w:t>
            </w:r>
          </w:p>
        </w:tc>
      </w:tr>
      <w:tr w:rsidR="00694707" w14:paraId="769B98FE" w14:textId="77777777" w:rsidTr="00570554">
        <w:trPr>
          <w:trHeight w:val="1584"/>
        </w:trPr>
        <w:tc>
          <w:tcPr>
            <w:tcW w:w="3415" w:type="dxa"/>
            <w:vAlign w:val="center"/>
          </w:tcPr>
          <w:p w14:paraId="31761435" w14:textId="2473AB5D" w:rsidR="00694707" w:rsidRDefault="00694707" w:rsidP="00570554">
            <w:r>
              <w:t xml:space="preserve">What method of communication would you choose? </w:t>
            </w:r>
          </w:p>
        </w:tc>
        <w:tc>
          <w:tcPr>
            <w:tcW w:w="5935" w:type="dxa"/>
            <w:vAlign w:val="center"/>
          </w:tcPr>
          <w:p w14:paraId="19F211A5" w14:textId="3E0151E5" w:rsidR="00694707" w:rsidRPr="004447CF" w:rsidRDefault="00694707" w:rsidP="00570554">
            <w:pPr>
              <w:rPr>
                <w:i/>
                <w:color w:val="008000"/>
              </w:rPr>
            </w:pPr>
          </w:p>
        </w:tc>
      </w:tr>
      <w:tr w:rsidR="00694707" w14:paraId="4364C3B5" w14:textId="77777777" w:rsidTr="00570554">
        <w:trPr>
          <w:trHeight w:val="1584"/>
        </w:trPr>
        <w:tc>
          <w:tcPr>
            <w:tcW w:w="3415" w:type="dxa"/>
            <w:vAlign w:val="center"/>
          </w:tcPr>
          <w:p w14:paraId="4A492F00" w14:textId="0FDF2018" w:rsidR="00694707" w:rsidRDefault="00694707" w:rsidP="00570554">
            <w:r>
              <w:t>How would you prepare for this parent meeting?</w:t>
            </w:r>
          </w:p>
        </w:tc>
        <w:tc>
          <w:tcPr>
            <w:tcW w:w="5935" w:type="dxa"/>
            <w:vAlign w:val="center"/>
          </w:tcPr>
          <w:p w14:paraId="749CEE09" w14:textId="373DC195" w:rsidR="00694707" w:rsidRPr="004447CF" w:rsidRDefault="00694707" w:rsidP="00570554">
            <w:pPr>
              <w:rPr>
                <w:i/>
                <w:color w:val="008000"/>
              </w:rPr>
            </w:pPr>
          </w:p>
        </w:tc>
      </w:tr>
      <w:tr w:rsidR="00694707" w14:paraId="6CB674E8" w14:textId="77777777" w:rsidTr="00570554">
        <w:trPr>
          <w:trHeight w:val="1584"/>
        </w:trPr>
        <w:tc>
          <w:tcPr>
            <w:tcW w:w="3415" w:type="dxa"/>
            <w:vAlign w:val="center"/>
          </w:tcPr>
          <w:p w14:paraId="0BB4DB16" w14:textId="425F564B" w:rsidR="00694707" w:rsidRDefault="00694707" w:rsidP="00570554">
            <w:r>
              <w:t>What do you want the parent to know when they leave the meeting?</w:t>
            </w:r>
          </w:p>
        </w:tc>
        <w:tc>
          <w:tcPr>
            <w:tcW w:w="5935" w:type="dxa"/>
            <w:vAlign w:val="center"/>
          </w:tcPr>
          <w:p w14:paraId="344596C9" w14:textId="4C397007" w:rsidR="00694707" w:rsidRPr="004447CF" w:rsidRDefault="00694707" w:rsidP="00570554">
            <w:pPr>
              <w:rPr>
                <w:i/>
                <w:color w:val="008000"/>
              </w:rPr>
            </w:pPr>
          </w:p>
        </w:tc>
      </w:tr>
      <w:tr w:rsidR="00694707" w14:paraId="742D489F" w14:textId="77777777" w:rsidTr="00570554">
        <w:trPr>
          <w:trHeight w:val="1584"/>
        </w:trPr>
        <w:tc>
          <w:tcPr>
            <w:tcW w:w="3415" w:type="dxa"/>
            <w:vAlign w:val="center"/>
          </w:tcPr>
          <w:p w14:paraId="2EAFEAF5" w14:textId="6F11861C" w:rsidR="00694707" w:rsidRDefault="00694707" w:rsidP="00570554">
            <w:r>
              <w:t>What do you want to know</w:t>
            </w:r>
            <w:r w:rsidR="00431330">
              <w:t xml:space="preserve"> from the parent</w:t>
            </w:r>
            <w:r>
              <w:t>?</w:t>
            </w:r>
          </w:p>
        </w:tc>
        <w:tc>
          <w:tcPr>
            <w:tcW w:w="5935" w:type="dxa"/>
            <w:vAlign w:val="center"/>
          </w:tcPr>
          <w:p w14:paraId="2DD58A74" w14:textId="528BA8E3" w:rsidR="00694707" w:rsidRPr="004447CF" w:rsidRDefault="00694707" w:rsidP="00570554">
            <w:pPr>
              <w:rPr>
                <w:i/>
                <w:color w:val="008000"/>
              </w:rPr>
            </w:pPr>
          </w:p>
        </w:tc>
      </w:tr>
      <w:tr w:rsidR="00694707" w14:paraId="1A6ABF96" w14:textId="77777777" w:rsidTr="00570554">
        <w:trPr>
          <w:trHeight w:val="1584"/>
        </w:trPr>
        <w:tc>
          <w:tcPr>
            <w:tcW w:w="3415" w:type="dxa"/>
            <w:vAlign w:val="center"/>
          </w:tcPr>
          <w:p w14:paraId="0847FCB8" w14:textId="4EB79D4E" w:rsidR="00694707" w:rsidRDefault="00694707" w:rsidP="00570554">
            <w:r>
              <w:t xml:space="preserve">How will you work to build the relationship? </w:t>
            </w:r>
          </w:p>
        </w:tc>
        <w:tc>
          <w:tcPr>
            <w:tcW w:w="5935" w:type="dxa"/>
            <w:vAlign w:val="center"/>
          </w:tcPr>
          <w:p w14:paraId="4CB6C32F" w14:textId="52DAFF54" w:rsidR="00694707" w:rsidRPr="004447CF" w:rsidRDefault="00694707" w:rsidP="00570554">
            <w:pPr>
              <w:rPr>
                <w:i/>
                <w:color w:val="008000"/>
              </w:rPr>
            </w:pPr>
          </w:p>
        </w:tc>
      </w:tr>
    </w:tbl>
    <w:p w14:paraId="1A69F60B" w14:textId="77777777" w:rsidR="00694707" w:rsidRDefault="00694707" w:rsidP="0053521B"/>
    <w:p w14:paraId="3E396B62" w14:textId="77777777" w:rsidR="00BB2F57" w:rsidRDefault="00BB2F57" w:rsidP="009D0A06">
      <w:pPr>
        <w:rPr>
          <w:b/>
          <w:bCs/>
        </w:rPr>
      </w:pPr>
    </w:p>
    <w:p w14:paraId="78F3ED5F" w14:textId="77777777" w:rsidR="006064DC" w:rsidRDefault="006064DC" w:rsidP="009D0A06">
      <w:pPr>
        <w:rPr>
          <w:b/>
          <w:bCs/>
        </w:rPr>
      </w:pPr>
    </w:p>
    <w:p w14:paraId="5D42985F" w14:textId="77777777" w:rsidR="006064DC" w:rsidRDefault="006064DC" w:rsidP="009D0A06">
      <w:pPr>
        <w:rPr>
          <w:b/>
          <w:bCs/>
        </w:rPr>
      </w:pPr>
    </w:p>
    <w:p w14:paraId="2E0DB266" w14:textId="40E6471A" w:rsidR="009D0A06" w:rsidRDefault="00AB1DEB" w:rsidP="009D0A06">
      <w:pPr>
        <w:rPr>
          <w:b/>
          <w:bCs/>
        </w:rPr>
      </w:pPr>
      <w:r w:rsidRPr="00AB1DEB">
        <w:rPr>
          <w:b/>
          <w:bCs/>
        </w:rPr>
        <w:lastRenderedPageBreak/>
        <w:t>Tracking Communication with Families</w:t>
      </w:r>
    </w:p>
    <w:p w14:paraId="63525395" w14:textId="088645E5" w:rsidR="00075292" w:rsidRDefault="00E73C87" w:rsidP="009D0A06">
      <w:r w:rsidRPr="006E5534">
        <w:t xml:space="preserve">An important best practice is keeping a log of all family communication. </w:t>
      </w:r>
      <w:r w:rsidR="00075292" w:rsidRPr="006E5534">
        <w:t xml:space="preserve">Consider the </w:t>
      </w:r>
      <w:r w:rsidRPr="006E5534">
        <w:t xml:space="preserve">following </w:t>
      </w:r>
      <w:r w:rsidR="006E5534" w:rsidRPr="006E5534">
        <w:t>example of a family communication tracking log.</w:t>
      </w:r>
    </w:p>
    <w:tbl>
      <w:tblPr>
        <w:tblStyle w:val="TableGrid"/>
        <w:tblW w:w="9445" w:type="dxa"/>
        <w:tblLook w:val="04A0" w:firstRow="1" w:lastRow="0" w:firstColumn="1" w:lastColumn="0" w:noHBand="0" w:noVBand="1"/>
      </w:tblPr>
      <w:tblGrid>
        <w:gridCol w:w="1247"/>
        <w:gridCol w:w="1066"/>
        <w:gridCol w:w="984"/>
        <w:gridCol w:w="1769"/>
        <w:gridCol w:w="2104"/>
        <w:gridCol w:w="2275"/>
      </w:tblGrid>
      <w:tr w:rsidR="00AC19D2" w:rsidRPr="00535D65" w14:paraId="30908681" w14:textId="77777777" w:rsidTr="009143F0">
        <w:tc>
          <w:tcPr>
            <w:tcW w:w="1247" w:type="dxa"/>
            <w:shd w:val="clear" w:color="auto" w:fill="D0CECE" w:themeFill="background2" w:themeFillShade="E6"/>
          </w:tcPr>
          <w:p w14:paraId="7E140256" w14:textId="77777777" w:rsidR="00AB1DEB" w:rsidRPr="00535D65" w:rsidRDefault="00AB1DEB" w:rsidP="003706D6">
            <w:pPr>
              <w:rPr>
                <w:rFonts w:cstheme="minorHAnsi"/>
              </w:rPr>
            </w:pPr>
            <w:r w:rsidRPr="00535D65">
              <w:rPr>
                <w:rFonts w:cstheme="minorHAnsi"/>
              </w:rPr>
              <w:t>Student Name</w:t>
            </w:r>
          </w:p>
        </w:tc>
        <w:tc>
          <w:tcPr>
            <w:tcW w:w="1066" w:type="dxa"/>
            <w:shd w:val="clear" w:color="auto" w:fill="D0CECE" w:themeFill="background2" w:themeFillShade="E6"/>
          </w:tcPr>
          <w:p w14:paraId="60AAA8FB" w14:textId="77777777" w:rsidR="00AB1DEB" w:rsidRPr="00535D65" w:rsidRDefault="00AB1DEB" w:rsidP="003706D6">
            <w:pPr>
              <w:rPr>
                <w:rFonts w:cstheme="minorHAnsi"/>
              </w:rPr>
            </w:pPr>
            <w:r w:rsidRPr="00535D65">
              <w:rPr>
                <w:rFonts w:cstheme="minorHAnsi"/>
              </w:rPr>
              <w:t>Outreach Date</w:t>
            </w:r>
          </w:p>
        </w:tc>
        <w:tc>
          <w:tcPr>
            <w:tcW w:w="984" w:type="dxa"/>
            <w:shd w:val="clear" w:color="auto" w:fill="D0CECE" w:themeFill="background2" w:themeFillShade="E6"/>
          </w:tcPr>
          <w:p w14:paraId="0E219C3F" w14:textId="77777777" w:rsidR="00AB1DEB" w:rsidRPr="00535D65" w:rsidRDefault="00AB1DEB" w:rsidP="003706D6">
            <w:pPr>
              <w:rPr>
                <w:rFonts w:cstheme="minorHAnsi"/>
              </w:rPr>
            </w:pPr>
            <w:r w:rsidRPr="00535D65">
              <w:rPr>
                <w:rFonts w:cstheme="minorHAnsi"/>
              </w:rPr>
              <w:t>Contact Method</w:t>
            </w:r>
          </w:p>
        </w:tc>
        <w:tc>
          <w:tcPr>
            <w:tcW w:w="1769" w:type="dxa"/>
            <w:shd w:val="clear" w:color="auto" w:fill="D0CECE" w:themeFill="background2" w:themeFillShade="E6"/>
          </w:tcPr>
          <w:p w14:paraId="3A73E86A" w14:textId="77777777" w:rsidR="00AB1DEB" w:rsidRPr="00535D65" w:rsidRDefault="00AB1DEB" w:rsidP="003706D6">
            <w:pPr>
              <w:rPr>
                <w:rFonts w:cstheme="minorHAnsi"/>
              </w:rPr>
            </w:pPr>
            <w:r w:rsidRPr="00535D65">
              <w:rPr>
                <w:rFonts w:cstheme="minorHAnsi"/>
              </w:rPr>
              <w:t xml:space="preserve">Reason for </w:t>
            </w:r>
            <w:r>
              <w:rPr>
                <w:rFonts w:cstheme="minorHAnsi"/>
              </w:rPr>
              <w:t>contact</w:t>
            </w:r>
          </w:p>
        </w:tc>
        <w:tc>
          <w:tcPr>
            <w:tcW w:w="2104" w:type="dxa"/>
            <w:shd w:val="clear" w:color="auto" w:fill="D0CECE" w:themeFill="background2" w:themeFillShade="E6"/>
          </w:tcPr>
          <w:p w14:paraId="0BA807F2" w14:textId="77777777" w:rsidR="00AB1DEB" w:rsidRPr="00535D65" w:rsidRDefault="00AB1DEB" w:rsidP="003706D6">
            <w:pPr>
              <w:rPr>
                <w:rFonts w:cstheme="minorHAnsi"/>
              </w:rPr>
            </w:pPr>
            <w:r w:rsidRPr="00535D65">
              <w:rPr>
                <w:rFonts w:cstheme="minorHAnsi"/>
              </w:rPr>
              <w:t xml:space="preserve">Call </w:t>
            </w:r>
            <w:r>
              <w:rPr>
                <w:rFonts w:cstheme="minorHAnsi"/>
              </w:rPr>
              <w:t>n</w:t>
            </w:r>
            <w:r w:rsidRPr="00535D65">
              <w:rPr>
                <w:rFonts w:cstheme="minorHAnsi"/>
              </w:rPr>
              <w:t>otes</w:t>
            </w:r>
          </w:p>
        </w:tc>
        <w:tc>
          <w:tcPr>
            <w:tcW w:w="2275" w:type="dxa"/>
            <w:shd w:val="clear" w:color="auto" w:fill="D0CECE" w:themeFill="background2" w:themeFillShade="E6"/>
          </w:tcPr>
          <w:p w14:paraId="484595CC" w14:textId="77777777" w:rsidR="00AB1DEB" w:rsidRPr="00535D65" w:rsidRDefault="00AB1DEB" w:rsidP="003706D6">
            <w:pPr>
              <w:rPr>
                <w:rFonts w:cstheme="minorHAnsi"/>
              </w:rPr>
            </w:pPr>
            <w:r w:rsidRPr="00535D65">
              <w:rPr>
                <w:rFonts w:cstheme="minorHAnsi"/>
              </w:rPr>
              <w:t>Next Steps/Follow up</w:t>
            </w:r>
          </w:p>
        </w:tc>
      </w:tr>
      <w:tr w:rsidR="00AC19D2" w:rsidRPr="00535D65" w14:paraId="1E86A2F4" w14:textId="77777777" w:rsidTr="009143F0">
        <w:tc>
          <w:tcPr>
            <w:tcW w:w="1247" w:type="dxa"/>
          </w:tcPr>
          <w:p w14:paraId="3384E313" w14:textId="77777777" w:rsidR="00AB1DEB" w:rsidRPr="009143F0" w:rsidRDefault="00AB1DEB" w:rsidP="003706D6">
            <w:pPr>
              <w:rPr>
                <w:rFonts w:ascii="Cavolini" w:hAnsi="Cavolini" w:cs="Cavolini"/>
                <w:i/>
                <w:iCs/>
                <w:sz w:val="20"/>
                <w:szCs w:val="20"/>
              </w:rPr>
            </w:pPr>
            <w:r w:rsidRPr="009143F0">
              <w:rPr>
                <w:rFonts w:ascii="Cavolini" w:hAnsi="Cavolini" w:cs="Cavolini"/>
                <w:i/>
                <w:iCs/>
                <w:sz w:val="20"/>
                <w:szCs w:val="20"/>
              </w:rPr>
              <w:t>Alejandro</w:t>
            </w:r>
          </w:p>
        </w:tc>
        <w:tc>
          <w:tcPr>
            <w:tcW w:w="1066" w:type="dxa"/>
          </w:tcPr>
          <w:p w14:paraId="0C080C13" w14:textId="77777777" w:rsidR="00AB1DEB" w:rsidRPr="009143F0" w:rsidRDefault="00AB1DEB" w:rsidP="003706D6">
            <w:pPr>
              <w:rPr>
                <w:rFonts w:ascii="Cavolini" w:hAnsi="Cavolini" w:cs="Cavolini"/>
                <w:i/>
                <w:iCs/>
                <w:sz w:val="20"/>
                <w:szCs w:val="20"/>
              </w:rPr>
            </w:pPr>
            <w:r w:rsidRPr="009143F0">
              <w:rPr>
                <w:rFonts w:ascii="Cavolini" w:hAnsi="Cavolini" w:cs="Cavolini"/>
                <w:i/>
                <w:iCs/>
                <w:sz w:val="20"/>
                <w:szCs w:val="20"/>
              </w:rPr>
              <w:t>10/1</w:t>
            </w:r>
          </w:p>
        </w:tc>
        <w:tc>
          <w:tcPr>
            <w:tcW w:w="984" w:type="dxa"/>
          </w:tcPr>
          <w:p w14:paraId="2BC3E2E9" w14:textId="77777777" w:rsidR="00AB1DEB" w:rsidRPr="009143F0" w:rsidRDefault="00AB1DEB" w:rsidP="003706D6">
            <w:pPr>
              <w:rPr>
                <w:rFonts w:ascii="Cavolini" w:hAnsi="Cavolini" w:cs="Cavolini"/>
                <w:i/>
                <w:iCs/>
                <w:sz w:val="20"/>
                <w:szCs w:val="20"/>
              </w:rPr>
            </w:pPr>
            <w:r w:rsidRPr="009143F0">
              <w:rPr>
                <w:rFonts w:ascii="Cavolini" w:hAnsi="Cavolini" w:cs="Cavolini"/>
                <w:i/>
                <w:iCs/>
                <w:sz w:val="20"/>
                <w:szCs w:val="20"/>
              </w:rPr>
              <w:t>Call</w:t>
            </w:r>
          </w:p>
        </w:tc>
        <w:tc>
          <w:tcPr>
            <w:tcW w:w="1769" w:type="dxa"/>
          </w:tcPr>
          <w:p w14:paraId="14E4CC5B" w14:textId="77777777" w:rsidR="00AB1DEB" w:rsidRPr="009143F0" w:rsidRDefault="00AB1DEB" w:rsidP="003706D6">
            <w:pPr>
              <w:rPr>
                <w:rFonts w:ascii="Cavolini" w:hAnsi="Cavolini" w:cs="Cavolini"/>
                <w:i/>
                <w:iCs/>
                <w:sz w:val="20"/>
                <w:szCs w:val="20"/>
              </w:rPr>
            </w:pPr>
            <w:r w:rsidRPr="009143F0">
              <w:rPr>
                <w:rFonts w:ascii="Cavolini" w:hAnsi="Cavolini" w:cs="Cavolini"/>
                <w:i/>
                <w:iCs/>
                <w:sz w:val="20"/>
                <w:szCs w:val="20"/>
              </w:rPr>
              <w:t>To shout-out Alejandro for his recent reading test score—he is now reading above grade level.</w:t>
            </w:r>
          </w:p>
        </w:tc>
        <w:tc>
          <w:tcPr>
            <w:tcW w:w="2104" w:type="dxa"/>
          </w:tcPr>
          <w:p w14:paraId="28806C04" w14:textId="77777777" w:rsidR="00AB1DEB" w:rsidRPr="009143F0" w:rsidRDefault="00AB1DEB" w:rsidP="003706D6">
            <w:pPr>
              <w:rPr>
                <w:rFonts w:ascii="Cavolini" w:hAnsi="Cavolini" w:cs="Cavolini"/>
                <w:i/>
                <w:iCs/>
                <w:sz w:val="20"/>
                <w:szCs w:val="20"/>
              </w:rPr>
            </w:pPr>
            <w:r w:rsidRPr="009143F0">
              <w:rPr>
                <w:rFonts w:ascii="Cavolini" w:hAnsi="Cavolini" w:cs="Cavolini"/>
                <w:i/>
                <w:iCs/>
                <w:sz w:val="20"/>
                <w:szCs w:val="20"/>
              </w:rPr>
              <w:t>Alejandro’s dad was excited, mentioned that they had been reading together more at home recently</w:t>
            </w:r>
          </w:p>
        </w:tc>
        <w:tc>
          <w:tcPr>
            <w:tcW w:w="2275" w:type="dxa"/>
          </w:tcPr>
          <w:p w14:paraId="61BCAEB1" w14:textId="77777777" w:rsidR="00AB1DEB" w:rsidRPr="009143F0" w:rsidRDefault="00AB1DEB" w:rsidP="003706D6">
            <w:pPr>
              <w:rPr>
                <w:rFonts w:ascii="Cavolini" w:hAnsi="Cavolini" w:cs="Cavolini"/>
                <w:i/>
                <w:iCs/>
                <w:sz w:val="20"/>
                <w:szCs w:val="20"/>
              </w:rPr>
            </w:pPr>
            <w:r w:rsidRPr="009143F0">
              <w:rPr>
                <w:rFonts w:ascii="Cavolini" w:hAnsi="Cavolini" w:cs="Cavolini"/>
                <w:i/>
                <w:iCs/>
                <w:sz w:val="20"/>
                <w:szCs w:val="20"/>
              </w:rPr>
              <w:t>Email Alejandro’s dad book recommendations so that he can continue to read with Alejandro at home.</w:t>
            </w:r>
          </w:p>
        </w:tc>
      </w:tr>
    </w:tbl>
    <w:p w14:paraId="4E4198B1" w14:textId="458BA960" w:rsidR="00B125BD" w:rsidRDefault="00B125BD" w:rsidP="00D20D0B"/>
    <w:p w14:paraId="009628C6" w14:textId="77777777" w:rsidR="00A86261" w:rsidRDefault="00A86261" w:rsidP="00D20D0B">
      <w:pPr>
        <w:rPr>
          <w:b/>
          <w:bCs/>
        </w:rPr>
      </w:pPr>
    </w:p>
    <w:p w14:paraId="4CFF62F0" w14:textId="27F1C16D" w:rsidR="00B125BD" w:rsidRDefault="00AB1DEB" w:rsidP="00D20D0B">
      <w:pPr>
        <w:rPr>
          <w:b/>
          <w:bCs/>
        </w:rPr>
      </w:pPr>
      <w:r w:rsidRPr="009E0BD8">
        <w:rPr>
          <w:b/>
          <w:bCs/>
        </w:rPr>
        <w:t>Practice 2:</w:t>
      </w:r>
      <w:r>
        <w:rPr>
          <w:b/>
          <w:bCs/>
        </w:rPr>
        <w:t xml:space="preserve"> Family Communication Tracking Log</w:t>
      </w:r>
    </w:p>
    <w:p w14:paraId="584DDBC6" w14:textId="49C43117" w:rsidR="0058425C" w:rsidRPr="009A5323" w:rsidRDefault="0058425C" w:rsidP="0058425C">
      <w:r>
        <w:t xml:space="preserve">Read the scenarios below and use the information to complete the Family Communication Tracking Log. </w:t>
      </w:r>
    </w:p>
    <w:p w14:paraId="65CB3BCD" w14:textId="1F7C4BCC" w:rsidR="009E0BD8" w:rsidRPr="009E0BD8" w:rsidRDefault="009E0BD8" w:rsidP="00D20D0B">
      <w:pPr>
        <w:rPr>
          <w:b/>
          <w:bCs/>
        </w:rPr>
      </w:pPr>
      <w:r w:rsidRPr="009E0BD8">
        <w:rPr>
          <w:b/>
          <w:bCs/>
        </w:rPr>
        <w:t>Scenario #</w:t>
      </w:r>
      <w:r w:rsidR="0050245C">
        <w:rPr>
          <w:b/>
          <w:bCs/>
        </w:rPr>
        <w:t>1</w:t>
      </w:r>
      <w:r>
        <w:rPr>
          <w:b/>
          <w:bCs/>
        </w:rPr>
        <w:t>:</w:t>
      </w:r>
    </w:p>
    <w:p w14:paraId="74F9EB26" w14:textId="2DADC1CC" w:rsidR="002C2C00" w:rsidRPr="00DE53C0" w:rsidRDefault="002C2C00" w:rsidP="002C2C00">
      <w:pPr>
        <w:rPr>
          <w:rFonts w:cstheme="minorHAnsi"/>
          <w:i/>
          <w:iCs/>
        </w:rPr>
      </w:pPr>
      <w:r w:rsidRPr="002C2C00">
        <w:rPr>
          <w:rFonts w:cstheme="minorHAnsi"/>
          <w:i/>
          <w:iCs/>
        </w:rPr>
        <w:t xml:space="preserve">Stephanie has historically been a good student, but recently has had issues staying awake in class.  Knowing that her mom prefers to communicate by email, you send her a message explaining the situation. Her mom responded the next day and shared that their family recently welcomed a new baby sister, which has thrown off Stephanie’s bedtime routine. She commits to ensuring Stephanie goes to bed at a consistent time. You respond thanking her for the context and share that you can also provide Stephanie with opportunities to get a drink of water or to walk around to help her stay awake. </w:t>
      </w:r>
    </w:p>
    <w:tbl>
      <w:tblPr>
        <w:tblStyle w:val="TableGrid"/>
        <w:tblW w:w="9445" w:type="dxa"/>
        <w:tblLook w:val="04A0" w:firstRow="1" w:lastRow="0" w:firstColumn="1" w:lastColumn="0" w:noHBand="0" w:noVBand="1"/>
      </w:tblPr>
      <w:tblGrid>
        <w:gridCol w:w="1113"/>
        <w:gridCol w:w="1052"/>
        <w:gridCol w:w="980"/>
        <w:gridCol w:w="1831"/>
        <w:gridCol w:w="2185"/>
        <w:gridCol w:w="2284"/>
      </w:tblGrid>
      <w:tr w:rsidR="002C2C00" w:rsidRPr="00535D65" w14:paraId="319BFB54" w14:textId="77777777" w:rsidTr="00AC19D2">
        <w:tc>
          <w:tcPr>
            <w:tcW w:w="1113" w:type="dxa"/>
            <w:shd w:val="clear" w:color="auto" w:fill="D0CECE" w:themeFill="background2" w:themeFillShade="E6"/>
          </w:tcPr>
          <w:p w14:paraId="32BF04DF" w14:textId="77777777" w:rsidR="002C2C00" w:rsidRPr="00535D65" w:rsidRDefault="002C2C00" w:rsidP="003706D6">
            <w:pPr>
              <w:rPr>
                <w:rFonts w:cstheme="minorHAnsi"/>
              </w:rPr>
            </w:pPr>
            <w:r w:rsidRPr="00535D65">
              <w:rPr>
                <w:rFonts w:cstheme="minorHAnsi"/>
              </w:rPr>
              <w:t>Student Name</w:t>
            </w:r>
          </w:p>
        </w:tc>
        <w:tc>
          <w:tcPr>
            <w:tcW w:w="1052" w:type="dxa"/>
            <w:shd w:val="clear" w:color="auto" w:fill="D0CECE" w:themeFill="background2" w:themeFillShade="E6"/>
          </w:tcPr>
          <w:p w14:paraId="652AA06C" w14:textId="77777777" w:rsidR="002C2C00" w:rsidRPr="00535D65" w:rsidRDefault="002C2C00" w:rsidP="003706D6">
            <w:pPr>
              <w:rPr>
                <w:rFonts w:cstheme="minorHAnsi"/>
              </w:rPr>
            </w:pPr>
            <w:r w:rsidRPr="00535D65">
              <w:rPr>
                <w:rFonts w:cstheme="minorHAnsi"/>
              </w:rPr>
              <w:t>Outreach Date</w:t>
            </w:r>
          </w:p>
        </w:tc>
        <w:tc>
          <w:tcPr>
            <w:tcW w:w="980" w:type="dxa"/>
            <w:shd w:val="clear" w:color="auto" w:fill="D0CECE" w:themeFill="background2" w:themeFillShade="E6"/>
          </w:tcPr>
          <w:p w14:paraId="2F593F07" w14:textId="77777777" w:rsidR="002C2C00" w:rsidRPr="00535D65" w:rsidRDefault="002C2C00" w:rsidP="003706D6">
            <w:pPr>
              <w:rPr>
                <w:rFonts w:cstheme="minorHAnsi"/>
              </w:rPr>
            </w:pPr>
            <w:r w:rsidRPr="00535D65">
              <w:rPr>
                <w:rFonts w:cstheme="minorHAnsi"/>
              </w:rPr>
              <w:t>Contact Method</w:t>
            </w:r>
          </w:p>
        </w:tc>
        <w:tc>
          <w:tcPr>
            <w:tcW w:w="1831" w:type="dxa"/>
            <w:shd w:val="clear" w:color="auto" w:fill="D0CECE" w:themeFill="background2" w:themeFillShade="E6"/>
          </w:tcPr>
          <w:p w14:paraId="0DD3C9AF" w14:textId="77777777" w:rsidR="002C2C00" w:rsidRPr="00535D65" w:rsidRDefault="002C2C00" w:rsidP="003706D6">
            <w:pPr>
              <w:rPr>
                <w:rFonts w:cstheme="minorHAnsi"/>
              </w:rPr>
            </w:pPr>
            <w:r w:rsidRPr="00535D65">
              <w:rPr>
                <w:rFonts w:cstheme="minorHAnsi"/>
              </w:rPr>
              <w:t xml:space="preserve">Reason for </w:t>
            </w:r>
            <w:r>
              <w:rPr>
                <w:rFonts w:cstheme="minorHAnsi"/>
              </w:rPr>
              <w:t>contact</w:t>
            </w:r>
          </w:p>
        </w:tc>
        <w:tc>
          <w:tcPr>
            <w:tcW w:w="2185" w:type="dxa"/>
            <w:shd w:val="clear" w:color="auto" w:fill="D0CECE" w:themeFill="background2" w:themeFillShade="E6"/>
          </w:tcPr>
          <w:p w14:paraId="10ED05C2" w14:textId="77777777" w:rsidR="002C2C00" w:rsidRPr="00535D65" w:rsidRDefault="002C2C00" w:rsidP="003706D6">
            <w:pPr>
              <w:rPr>
                <w:rFonts w:cstheme="minorHAnsi"/>
              </w:rPr>
            </w:pPr>
            <w:r w:rsidRPr="00535D65">
              <w:rPr>
                <w:rFonts w:cstheme="minorHAnsi"/>
              </w:rPr>
              <w:t xml:space="preserve">Call </w:t>
            </w:r>
            <w:r>
              <w:rPr>
                <w:rFonts w:cstheme="minorHAnsi"/>
              </w:rPr>
              <w:t>n</w:t>
            </w:r>
            <w:r w:rsidRPr="00535D65">
              <w:rPr>
                <w:rFonts w:cstheme="minorHAnsi"/>
              </w:rPr>
              <w:t>otes</w:t>
            </w:r>
          </w:p>
        </w:tc>
        <w:tc>
          <w:tcPr>
            <w:tcW w:w="2284" w:type="dxa"/>
            <w:shd w:val="clear" w:color="auto" w:fill="D0CECE" w:themeFill="background2" w:themeFillShade="E6"/>
          </w:tcPr>
          <w:p w14:paraId="7002AC61" w14:textId="77777777" w:rsidR="002C2C00" w:rsidRPr="00535D65" w:rsidRDefault="002C2C00" w:rsidP="003706D6">
            <w:pPr>
              <w:rPr>
                <w:rFonts w:cstheme="minorHAnsi"/>
              </w:rPr>
            </w:pPr>
            <w:r w:rsidRPr="00535D65">
              <w:rPr>
                <w:rFonts w:cstheme="minorHAnsi"/>
              </w:rPr>
              <w:t>Next Steps/Follow up</w:t>
            </w:r>
          </w:p>
        </w:tc>
      </w:tr>
      <w:tr w:rsidR="002C2C00" w:rsidRPr="00535D65" w14:paraId="000D59CA" w14:textId="77777777" w:rsidTr="00AC19D2">
        <w:tc>
          <w:tcPr>
            <w:tcW w:w="1113" w:type="dxa"/>
          </w:tcPr>
          <w:p w14:paraId="49C8632D" w14:textId="77777777" w:rsidR="002C2C00" w:rsidRDefault="002C2C00" w:rsidP="003706D6">
            <w:pPr>
              <w:rPr>
                <w:rFonts w:cstheme="minorHAnsi"/>
                <w:i/>
                <w:color w:val="008000"/>
              </w:rPr>
            </w:pPr>
          </w:p>
          <w:p w14:paraId="17F521AE" w14:textId="77777777" w:rsidR="006E6635" w:rsidRDefault="006E6635" w:rsidP="003706D6">
            <w:pPr>
              <w:rPr>
                <w:rFonts w:cstheme="minorHAnsi"/>
                <w:i/>
                <w:color w:val="008000"/>
              </w:rPr>
            </w:pPr>
          </w:p>
          <w:p w14:paraId="218C0794" w14:textId="77777777" w:rsidR="006E6635" w:rsidRDefault="006E6635" w:rsidP="003706D6">
            <w:pPr>
              <w:rPr>
                <w:rFonts w:cstheme="minorHAnsi"/>
                <w:i/>
                <w:color w:val="008000"/>
              </w:rPr>
            </w:pPr>
          </w:p>
          <w:p w14:paraId="16020FAA" w14:textId="77777777" w:rsidR="006E6635" w:rsidRDefault="006E6635" w:rsidP="003706D6">
            <w:pPr>
              <w:rPr>
                <w:rFonts w:cstheme="minorHAnsi"/>
                <w:i/>
                <w:color w:val="008000"/>
              </w:rPr>
            </w:pPr>
          </w:p>
          <w:p w14:paraId="1FBD7632" w14:textId="77777777" w:rsidR="006E6635" w:rsidRDefault="006E6635" w:rsidP="003706D6">
            <w:pPr>
              <w:rPr>
                <w:rFonts w:cstheme="minorHAnsi"/>
                <w:i/>
                <w:color w:val="008000"/>
              </w:rPr>
            </w:pPr>
          </w:p>
          <w:p w14:paraId="49EDF23A" w14:textId="77777777" w:rsidR="006E6635" w:rsidRDefault="006E6635" w:rsidP="003706D6">
            <w:pPr>
              <w:rPr>
                <w:rFonts w:cstheme="minorHAnsi"/>
                <w:i/>
                <w:color w:val="008000"/>
              </w:rPr>
            </w:pPr>
          </w:p>
          <w:p w14:paraId="6C51C56A" w14:textId="77777777" w:rsidR="006E6635" w:rsidRDefault="006E6635" w:rsidP="003706D6">
            <w:pPr>
              <w:rPr>
                <w:rFonts w:cstheme="minorHAnsi"/>
                <w:i/>
                <w:color w:val="008000"/>
              </w:rPr>
            </w:pPr>
          </w:p>
          <w:p w14:paraId="21CBB667" w14:textId="77777777" w:rsidR="006E6635" w:rsidRDefault="006E6635" w:rsidP="003706D6">
            <w:pPr>
              <w:rPr>
                <w:rFonts w:cstheme="minorHAnsi"/>
                <w:i/>
                <w:color w:val="008000"/>
              </w:rPr>
            </w:pPr>
          </w:p>
          <w:p w14:paraId="4805832E" w14:textId="180F6613" w:rsidR="006E6635" w:rsidRPr="007276FC" w:rsidRDefault="006E6635" w:rsidP="003706D6">
            <w:pPr>
              <w:rPr>
                <w:rFonts w:cstheme="minorHAnsi"/>
                <w:i/>
                <w:color w:val="008000"/>
              </w:rPr>
            </w:pPr>
          </w:p>
        </w:tc>
        <w:tc>
          <w:tcPr>
            <w:tcW w:w="1052" w:type="dxa"/>
          </w:tcPr>
          <w:p w14:paraId="1686685C" w14:textId="466AC01F" w:rsidR="002C2C00" w:rsidRPr="007276FC" w:rsidRDefault="002C2C00" w:rsidP="003706D6">
            <w:pPr>
              <w:rPr>
                <w:rFonts w:cstheme="minorHAnsi"/>
                <w:i/>
                <w:color w:val="008000"/>
              </w:rPr>
            </w:pPr>
          </w:p>
        </w:tc>
        <w:tc>
          <w:tcPr>
            <w:tcW w:w="980" w:type="dxa"/>
          </w:tcPr>
          <w:p w14:paraId="3D5E536F" w14:textId="01EB9975" w:rsidR="002C2C00" w:rsidRPr="007276FC" w:rsidRDefault="002C2C00" w:rsidP="003706D6">
            <w:pPr>
              <w:rPr>
                <w:rFonts w:cstheme="minorHAnsi"/>
                <w:i/>
                <w:color w:val="008000"/>
              </w:rPr>
            </w:pPr>
          </w:p>
        </w:tc>
        <w:tc>
          <w:tcPr>
            <w:tcW w:w="1831" w:type="dxa"/>
          </w:tcPr>
          <w:p w14:paraId="66B3A423" w14:textId="1F93BDF8" w:rsidR="002C2C00" w:rsidRPr="007276FC" w:rsidRDefault="002C2C00" w:rsidP="003706D6">
            <w:pPr>
              <w:rPr>
                <w:rFonts w:cstheme="minorHAnsi"/>
                <w:i/>
                <w:color w:val="008000"/>
              </w:rPr>
            </w:pPr>
          </w:p>
        </w:tc>
        <w:tc>
          <w:tcPr>
            <w:tcW w:w="2185" w:type="dxa"/>
          </w:tcPr>
          <w:p w14:paraId="14ACB240" w14:textId="3E4CB39F" w:rsidR="002C2C00" w:rsidRPr="007276FC" w:rsidRDefault="002C2C00" w:rsidP="003706D6">
            <w:pPr>
              <w:rPr>
                <w:rFonts w:cstheme="minorHAnsi"/>
                <w:i/>
                <w:color w:val="008000"/>
              </w:rPr>
            </w:pPr>
          </w:p>
        </w:tc>
        <w:tc>
          <w:tcPr>
            <w:tcW w:w="2284" w:type="dxa"/>
          </w:tcPr>
          <w:p w14:paraId="4DA64E0E" w14:textId="403B4ED9" w:rsidR="002C2C00" w:rsidRPr="007276FC" w:rsidRDefault="002C2C00" w:rsidP="003706D6">
            <w:pPr>
              <w:rPr>
                <w:rFonts w:cstheme="minorHAnsi"/>
                <w:i/>
                <w:color w:val="008000"/>
              </w:rPr>
            </w:pPr>
          </w:p>
        </w:tc>
      </w:tr>
    </w:tbl>
    <w:p w14:paraId="5DE81324" w14:textId="77777777" w:rsidR="006E6635" w:rsidRDefault="006E6635" w:rsidP="00D20D0B"/>
    <w:p w14:paraId="36CFDB1E" w14:textId="77777777" w:rsidR="006064DC" w:rsidRDefault="006064DC" w:rsidP="00D20D0B"/>
    <w:p w14:paraId="675C6456" w14:textId="77777777" w:rsidR="006064DC" w:rsidRDefault="006064DC" w:rsidP="00D20D0B"/>
    <w:p w14:paraId="043C8207" w14:textId="77777777" w:rsidR="006064DC" w:rsidRDefault="006064DC" w:rsidP="00D20D0B"/>
    <w:p w14:paraId="24D2251D" w14:textId="1D5C278F" w:rsidR="009E0BD8" w:rsidRPr="009E0BD8" w:rsidRDefault="009E0BD8" w:rsidP="00D20D0B">
      <w:pPr>
        <w:rPr>
          <w:b/>
          <w:bCs/>
        </w:rPr>
      </w:pPr>
      <w:r w:rsidRPr="009E0BD8">
        <w:rPr>
          <w:b/>
          <w:bCs/>
        </w:rPr>
        <w:lastRenderedPageBreak/>
        <w:t>Scenario #</w:t>
      </w:r>
      <w:r w:rsidR="0050245C">
        <w:rPr>
          <w:b/>
          <w:bCs/>
        </w:rPr>
        <w:t>2</w:t>
      </w:r>
      <w:r>
        <w:rPr>
          <w:b/>
          <w:bCs/>
        </w:rPr>
        <w:t>:</w:t>
      </w:r>
    </w:p>
    <w:p w14:paraId="01B699E4" w14:textId="77777777" w:rsidR="0016662C" w:rsidRPr="0016662C" w:rsidRDefault="0016662C" w:rsidP="0016662C">
      <w:pPr>
        <w:rPr>
          <w:rFonts w:cstheme="minorHAnsi"/>
          <w:i/>
          <w:iCs/>
        </w:rPr>
      </w:pPr>
      <w:r w:rsidRPr="0016662C">
        <w:rPr>
          <w:rFonts w:cstheme="minorHAnsi"/>
          <w:i/>
          <w:iCs/>
        </w:rPr>
        <w:t xml:space="preserve">Bryan has been late to class the last few days despite your efforts to get him to get to class on time. You see Bryan’s grandma at the basketball game and share his recent tardiness. She thanks you for letting her know and promises it will not happen anymore. She said she will speak with him about it after the game and provided her work phone number in case you need to contact her about this again. You agree to give her a call the next week if the issue continues. </w:t>
      </w:r>
    </w:p>
    <w:p w14:paraId="553A655E" w14:textId="77777777" w:rsidR="0016662C" w:rsidRDefault="0016662C" w:rsidP="0016662C"/>
    <w:tbl>
      <w:tblPr>
        <w:tblStyle w:val="TableGrid"/>
        <w:tblW w:w="9445" w:type="dxa"/>
        <w:tblLook w:val="04A0" w:firstRow="1" w:lastRow="0" w:firstColumn="1" w:lastColumn="0" w:noHBand="0" w:noVBand="1"/>
      </w:tblPr>
      <w:tblGrid>
        <w:gridCol w:w="1075"/>
        <w:gridCol w:w="1080"/>
        <w:gridCol w:w="990"/>
        <w:gridCol w:w="1823"/>
        <w:gridCol w:w="2189"/>
        <w:gridCol w:w="2288"/>
      </w:tblGrid>
      <w:tr w:rsidR="0016662C" w:rsidRPr="00535D65" w14:paraId="4F8F4D62" w14:textId="77777777" w:rsidTr="00AC19D2">
        <w:tc>
          <w:tcPr>
            <w:tcW w:w="1075" w:type="dxa"/>
            <w:shd w:val="clear" w:color="auto" w:fill="D0CECE" w:themeFill="background2" w:themeFillShade="E6"/>
          </w:tcPr>
          <w:p w14:paraId="3C4FA111" w14:textId="77777777" w:rsidR="0016662C" w:rsidRPr="00535D65" w:rsidRDefault="0016662C" w:rsidP="003706D6">
            <w:pPr>
              <w:rPr>
                <w:rFonts w:cstheme="minorHAnsi"/>
              </w:rPr>
            </w:pPr>
            <w:r w:rsidRPr="00535D65">
              <w:rPr>
                <w:rFonts w:cstheme="minorHAnsi"/>
              </w:rPr>
              <w:t>Student Name</w:t>
            </w:r>
          </w:p>
        </w:tc>
        <w:tc>
          <w:tcPr>
            <w:tcW w:w="1080" w:type="dxa"/>
            <w:shd w:val="clear" w:color="auto" w:fill="D0CECE" w:themeFill="background2" w:themeFillShade="E6"/>
          </w:tcPr>
          <w:p w14:paraId="55E2D274" w14:textId="77777777" w:rsidR="0016662C" w:rsidRPr="00535D65" w:rsidRDefault="0016662C" w:rsidP="003706D6">
            <w:pPr>
              <w:rPr>
                <w:rFonts w:cstheme="minorHAnsi"/>
              </w:rPr>
            </w:pPr>
            <w:r w:rsidRPr="00535D65">
              <w:rPr>
                <w:rFonts w:cstheme="minorHAnsi"/>
              </w:rPr>
              <w:t>Outreach Date</w:t>
            </w:r>
          </w:p>
        </w:tc>
        <w:tc>
          <w:tcPr>
            <w:tcW w:w="990" w:type="dxa"/>
            <w:shd w:val="clear" w:color="auto" w:fill="D0CECE" w:themeFill="background2" w:themeFillShade="E6"/>
          </w:tcPr>
          <w:p w14:paraId="79B09EB4" w14:textId="77777777" w:rsidR="0016662C" w:rsidRPr="00535D65" w:rsidRDefault="0016662C" w:rsidP="003706D6">
            <w:pPr>
              <w:rPr>
                <w:rFonts w:cstheme="minorHAnsi"/>
              </w:rPr>
            </w:pPr>
            <w:r w:rsidRPr="00535D65">
              <w:rPr>
                <w:rFonts w:cstheme="minorHAnsi"/>
              </w:rPr>
              <w:t>Contact Method</w:t>
            </w:r>
          </w:p>
        </w:tc>
        <w:tc>
          <w:tcPr>
            <w:tcW w:w="1823" w:type="dxa"/>
            <w:shd w:val="clear" w:color="auto" w:fill="D0CECE" w:themeFill="background2" w:themeFillShade="E6"/>
          </w:tcPr>
          <w:p w14:paraId="07C5552F" w14:textId="77777777" w:rsidR="0016662C" w:rsidRPr="00535D65" w:rsidRDefault="0016662C" w:rsidP="003706D6">
            <w:pPr>
              <w:rPr>
                <w:rFonts w:cstheme="minorHAnsi"/>
              </w:rPr>
            </w:pPr>
            <w:r w:rsidRPr="00535D65">
              <w:rPr>
                <w:rFonts w:cstheme="minorHAnsi"/>
              </w:rPr>
              <w:t xml:space="preserve">Reason for </w:t>
            </w:r>
            <w:r>
              <w:rPr>
                <w:rFonts w:cstheme="minorHAnsi"/>
              </w:rPr>
              <w:t>contact</w:t>
            </w:r>
          </w:p>
        </w:tc>
        <w:tc>
          <w:tcPr>
            <w:tcW w:w="2189" w:type="dxa"/>
            <w:shd w:val="clear" w:color="auto" w:fill="D0CECE" w:themeFill="background2" w:themeFillShade="E6"/>
          </w:tcPr>
          <w:p w14:paraId="38618DDE" w14:textId="77777777" w:rsidR="0016662C" w:rsidRPr="00535D65" w:rsidRDefault="0016662C" w:rsidP="003706D6">
            <w:pPr>
              <w:rPr>
                <w:rFonts w:cstheme="minorHAnsi"/>
              </w:rPr>
            </w:pPr>
            <w:r w:rsidRPr="00535D65">
              <w:rPr>
                <w:rFonts w:cstheme="minorHAnsi"/>
              </w:rPr>
              <w:t xml:space="preserve">Call </w:t>
            </w:r>
            <w:r>
              <w:rPr>
                <w:rFonts w:cstheme="minorHAnsi"/>
              </w:rPr>
              <w:t>n</w:t>
            </w:r>
            <w:r w:rsidRPr="00535D65">
              <w:rPr>
                <w:rFonts w:cstheme="minorHAnsi"/>
              </w:rPr>
              <w:t>otes</w:t>
            </w:r>
          </w:p>
        </w:tc>
        <w:tc>
          <w:tcPr>
            <w:tcW w:w="2288" w:type="dxa"/>
            <w:shd w:val="clear" w:color="auto" w:fill="D0CECE" w:themeFill="background2" w:themeFillShade="E6"/>
          </w:tcPr>
          <w:p w14:paraId="118C546B" w14:textId="77777777" w:rsidR="0016662C" w:rsidRPr="00535D65" w:rsidRDefault="0016662C" w:rsidP="003706D6">
            <w:pPr>
              <w:rPr>
                <w:rFonts w:cstheme="minorHAnsi"/>
              </w:rPr>
            </w:pPr>
            <w:r w:rsidRPr="00535D65">
              <w:rPr>
                <w:rFonts w:cstheme="minorHAnsi"/>
              </w:rPr>
              <w:t>Next Steps/Follow up</w:t>
            </w:r>
          </w:p>
        </w:tc>
      </w:tr>
      <w:tr w:rsidR="0016662C" w:rsidRPr="00535D65" w14:paraId="07B37455" w14:textId="77777777" w:rsidTr="00AC19D2">
        <w:tc>
          <w:tcPr>
            <w:tcW w:w="1075" w:type="dxa"/>
          </w:tcPr>
          <w:p w14:paraId="2A610144" w14:textId="77777777" w:rsidR="0016662C" w:rsidRDefault="0016662C" w:rsidP="003706D6">
            <w:pPr>
              <w:rPr>
                <w:rFonts w:cstheme="minorHAnsi"/>
                <w:i/>
                <w:color w:val="008000"/>
              </w:rPr>
            </w:pPr>
          </w:p>
          <w:p w14:paraId="000E5ABE" w14:textId="77777777" w:rsidR="006E6635" w:rsidRDefault="006E6635" w:rsidP="003706D6">
            <w:pPr>
              <w:rPr>
                <w:rFonts w:cstheme="minorHAnsi"/>
                <w:i/>
                <w:color w:val="008000"/>
              </w:rPr>
            </w:pPr>
          </w:p>
          <w:p w14:paraId="5EF7AA4F" w14:textId="77777777" w:rsidR="006E6635" w:rsidRDefault="006E6635" w:rsidP="003706D6">
            <w:pPr>
              <w:rPr>
                <w:rFonts w:cstheme="minorHAnsi"/>
                <w:i/>
                <w:color w:val="008000"/>
              </w:rPr>
            </w:pPr>
          </w:p>
          <w:p w14:paraId="60ADB613" w14:textId="77777777" w:rsidR="006E6635" w:rsidRDefault="006E6635" w:rsidP="003706D6">
            <w:pPr>
              <w:rPr>
                <w:rFonts w:cstheme="minorHAnsi"/>
                <w:i/>
                <w:color w:val="008000"/>
              </w:rPr>
            </w:pPr>
          </w:p>
          <w:p w14:paraId="36279967" w14:textId="77777777" w:rsidR="006E6635" w:rsidRDefault="006E6635" w:rsidP="003706D6">
            <w:pPr>
              <w:rPr>
                <w:rFonts w:cstheme="minorHAnsi"/>
                <w:i/>
                <w:color w:val="008000"/>
              </w:rPr>
            </w:pPr>
          </w:p>
          <w:p w14:paraId="0EC0F858" w14:textId="77777777" w:rsidR="006E6635" w:rsidRDefault="006E6635" w:rsidP="003706D6">
            <w:pPr>
              <w:rPr>
                <w:rFonts w:cstheme="minorHAnsi"/>
                <w:i/>
                <w:color w:val="008000"/>
              </w:rPr>
            </w:pPr>
          </w:p>
          <w:p w14:paraId="62925666" w14:textId="77777777" w:rsidR="006E6635" w:rsidRDefault="006E6635" w:rsidP="003706D6">
            <w:pPr>
              <w:rPr>
                <w:rFonts w:cstheme="minorHAnsi"/>
                <w:i/>
                <w:color w:val="008000"/>
              </w:rPr>
            </w:pPr>
          </w:p>
          <w:p w14:paraId="3DB0F681" w14:textId="77777777" w:rsidR="006E6635" w:rsidRDefault="006E6635" w:rsidP="003706D6">
            <w:pPr>
              <w:rPr>
                <w:rFonts w:cstheme="minorHAnsi"/>
                <w:i/>
                <w:color w:val="008000"/>
              </w:rPr>
            </w:pPr>
          </w:p>
          <w:p w14:paraId="47989180" w14:textId="23097A99" w:rsidR="006E6635" w:rsidRPr="007276FC" w:rsidRDefault="006E6635" w:rsidP="003706D6">
            <w:pPr>
              <w:rPr>
                <w:rFonts w:cstheme="minorHAnsi"/>
                <w:i/>
                <w:color w:val="008000"/>
              </w:rPr>
            </w:pPr>
          </w:p>
        </w:tc>
        <w:tc>
          <w:tcPr>
            <w:tcW w:w="1080" w:type="dxa"/>
          </w:tcPr>
          <w:p w14:paraId="4312C0BA" w14:textId="56AE679B" w:rsidR="0016662C" w:rsidRPr="007276FC" w:rsidRDefault="0016662C" w:rsidP="003706D6">
            <w:pPr>
              <w:rPr>
                <w:rFonts w:cstheme="minorHAnsi"/>
                <w:i/>
                <w:color w:val="008000"/>
              </w:rPr>
            </w:pPr>
          </w:p>
        </w:tc>
        <w:tc>
          <w:tcPr>
            <w:tcW w:w="990" w:type="dxa"/>
          </w:tcPr>
          <w:p w14:paraId="4178889F" w14:textId="36D9A57C" w:rsidR="0016662C" w:rsidRPr="007276FC" w:rsidRDefault="0016662C" w:rsidP="003706D6">
            <w:pPr>
              <w:rPr>
                <w:rFonts w:cstheme="minorHAnsi"/>
                <w:i/>
                <w:color w:val="008000"/>
              </w:rPr>
            </w:pPr>
          </w:p>
        </w:tc>
        <w:tc>
          <w:tcPr>
            <w:tcW w:w="1823" w:type="dxa"/>
          </w:tcPr>
          <w:p w14:paraId="481E0890" w14:textId="008CDBD2" w:rsidR="0016662C" w:rsidRPr="007276FC" w:rsidRDefault="0016662C" w:rsidP="003706D6">
            <w:pPr>
              <w:rPr>
                <w:rFonts w:cstheme="minorHAnsi"/>
                <w:i/>
                <w:color w:val="008000"/>
              </w:rPr>
            </w:pPr>
          </w:p>
        </w:tc>
        <w:tc>
          <w:tcPr>
            <w:tcW w:w="2189" w:type="dxa"/>
          </w:tcPr>
          <w:p w14:paraId="433B5D1F" w14:textId="664502E4" w:rsidR="0016662C" w:rsidRPr="007276FC" w:rsidRDefault="0016662C" w:rsidP="003706D6">
            <w:pPr>
              <w:rPr>
                <w:rFonts w:cstheme="minorHAnsi"/>
                <w:i/>
                <w:color w:val="008000"/>
              </w:rPr>
            </w:pPr>
          </w:p>
        </w:tc>
        <w:tc>
          <w:tcPr>
            <w:tcW w:w="2288" w:type="dxa"/>
          </w:tcPr>
          <w:p w14:paraId="57703BD0" w14:textId="2B333355" w:rsidR="0016662C" w:rsidRPr="007276FC" w:rsidRDefault="0016662C" w:rsidP="003706D6">
            <w:pPr>
              <w:rPr>
                <w:rFonts w:cstheme="minorHAnsi"/>
                <w:i/>
                <w:color w:val="008000"/>
              </w:rPr>
            </w:pPr>
          </w:p>
        </w:tc>
      </w:tr>
    </w:tbl>
    <w:p w14:paraId="5BAA5AD0" w14:textId="316AC74A" w:rsidR="00B125BD" w:rsidRDefault="00B125BD" w:rsidP="00D20D0B"/>
    <w:sectPr w:rsidR="00B125B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64976" w14:textId="77777777" w:rsidR="00477C14" w:rsidRDefault="00477C14" w:rsidP="004C62A0">
      <w:pPr>
        <w:spacing w:after="0" w:line="240" w:lineRule="auto"/>
      </w:pPr>
      <w:r>
        <w:separator/>
      </w:r>
    </w:p>
  </w:endnote>
  <w:endnote w:type="continuationSeparator" w:id="0">
    <w:p w14:paraId="36A67BA5" w14:textId="77777777" w:rsidR="00477C14" w:rsidRDefault="00477C14" w:rsidP="004C62A0">
      <w:pPr>
        <w:spacing w:after="0" w:line="240" w:lineRule="auto"/>
      </w:pPr>
      <w:r>
        <w:continuationSeparator/>
      </w:r>
    </w:p>
  </w:endnote>
  <w:endnote w:type="continuationNotice" w:id="1">
    <w:p w14:paraId="1EFE28CD" w14:textId="77777777" w:rsidR="00477C14" w:rsidRDefault="00477C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volini">
    <w:charset w:val="00"/>
    <w:family w:val="script"/>
    <w:pitch w:val="variable"/>
    <w:sig w:usb0="A11526FF" w:usb1="8000000A"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EDD783C" w:rsidR="00D96D8A" w:rsidRPr="00737102" w:rsidRDefault="00737102" w:rsidP="00737102">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6D02B" w14:textId="77777777" w:rsidR="00477C14" w:rsidRDefault="00477C14" w:rsidP="004C62A0">
      <w:pPr>
        <w:spacing w:after="0" w:line="240" w:lineRule="auto"/>
      </w:pPr>
      <w:r>
        <w:separator/>
      </w:r>
    </w:p>
  </w:footnote>
  <w:footnote w:type="continuationSeparator" w:id="0">
    <w:p w14:paraId="7496E0FB" w14:textId="77777777" w:rsidR="00477C14" w:rsidRDefault="00477C14" w:rsidP="004C62A0">
      <w:pPr>
        <w:spacing w:after="0" w:line="240" w:lineRule="auto"/>
      </w:pPr>
      <w:r>
        <w:continuationSeparator/>
      </w:r>
    </w:p>
  </w:footnote>
  <w:footnote w:type="continuationNotice" w:id="1">
    <w:p w14:paraId="09B47DFB" w14:textId="77777777" w:rsidR="00477C14" w:rsidRDefault="00477C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479F1905" w:rsidR="004C62A0" w:rsidRDefault="00BA6B00" w:rsidP="00BA6B00">
    <w:pPr>
      <w:pStyle w:val="Header"/>
      <w:spacing w:after="120"/>
    </w:pPr>
    <w:r>
      <w:rPr>
        <w:noProof/>
      </w:rPr>
      <w:drawing>
        <wp:inline distT="0" distB="0" distL="0" distR="0" wp14:anchorId="3D8FA883" wp14:editId="4B407F4F">
          <wp:extent cx="724535" cy="374015"/>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as Education Agency 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24535" cy="3740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20A55"/>
    <w:multiLevelType w:val="hybridMultilevel"/>
    <w:tmpl w:val="5B4E24A4"/>
    <w:lvl w:ilvl="0" w:tplc="4A28542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B34CC"/>
    <w:multiLevelType w:val="hybridMultilevel"/>
    <w:tmpl w:val="31FE5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E508DF"/>
    <w:multiLevelType w:val="hybridMultilevel"/>
    <w:tmpl w:val="B6902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03CCB"/>
    <w:multiLevelType w:val="hybridMultilevel"/>
    <w:tmpl w:val="F4145670"/>
    <w:lvl w:ilvl="0" w:tplc="FFFFFFFF">
      <w:start w:val="1"/>
      <w:numFmt w:val="upperRoman"/>
      <w:lvlText w:val="%1."/>
      <w:lvlJc w:val="righ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0D3592"/>
    <w:multiLevelType w:val="hybridMultilevel"/>
    <w:tmpl w:val="EE086CA2"/>
    <w:lvl w:ilvl="0" w:tplc="A03228A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5364804"/>
    <w:multiLevelType w:val="hybridMultilevel"/>
    <w:tmpl w:val="296ED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BE0099"/>
    <w:multiLevelType w:val="hybridMultilevel"/>
    <w:tmpl w:val="5278473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CF0348E"/>
    <w:multiLevelType w:val="hybridMultilevel"/>
    <w:tmpl w:val="EA240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625BDD"/>
    <w:multiLevelType w:val="hybridMultilevel"/>
    <w:tmpl w:val="5DA4D8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24238A"/>
    <w:multiLevelType w:val="hybridMultilevel"/>
    <w:tmpl w:val="31FE5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0D760A"/>
    <w:multiLevelType w:val="hybridMultilevel"/>
    <w:tmpl w:val="A0C4F322"/>
    <w:lvl w:ilvl="0" w:tplc="183AD094">
      <w:start w:val="1"/>
      <w:numFmt w:val="upperRoman"/>
      <w:lvlText w:val="%1."/>
      <w:lvlJc w:val="right"/>
      <w:pPr>
        <w:ind w:left="720" w:hanging="360"/>
      </w:pPr>
      <w:rPr>
        <w:b w:val="0"/>
        <w:bCs w:val="0"/>
        <w:i w:val="0"/>
        <w:iCs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941894"/>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2465BE"/>
    <w:multiLevelType w:val="hybridMultilevel"/>
    <w:tmpl w:val="DE666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634B54"/>
    <w:multiLevelType w:val="hybridMultilevel"/>
    <w:tmpl w:val="A0C4F322"/>
    <w:lvl w:ilvl="0" w:tplc="FFFFFFFF">
      <w:start w:val="1"/>
      <w:numFmt w:val="upperRoman"/>
      <w:lvlText w:val="%1."/>
      <w:lvlJc w:val="right"/>
      <w:pPr>
        <w:ind w:left="720" w:hanging="360"/>
      </w:pPr>
      <w:rPr>
        <w:b w:val="0"/>
        <w:bCs w:val="0"/>
        <w:i w:val="0"/>
        <w:iCs w:val="0"/>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FC451D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5639267">
    <w:abstractNumId w:val="1"/>
  </w:num>
  <w:num w:numId="2" w16cid:durableId="341705283">
    <w:abstractNumId w:val="8"/>
  </w:num>
  <w:num w:numId="3" w16cid:durableId="238633069">
    <w:abstractNumId w:val="6"/>
  </w:num>
  <w:num w:numId="4" w16cid:durableId="1541353874">
    <w:abstractNumId w:val="14"/>
  </w:num>
  <w:num w:numId="5" w16cid:durableId="877356107">
    <w:abstractNumId w:val="0"/>
  </w:num>
  <w:num w:numId="6" w16cid:durableId="2050572414">
    <w:abstractNumId w:val="8"/>
  </w:num>
  <w:num w:numId="7" w16cid:durableId="869296211">
    <w:abstractNumId w:val="18"/>
  </w:num>
  <w:num w:numId="8" w16cid:durableId="56822353">
    <w:abstractNumId w:val="16"/>
  </w:num>
  <w:num w:numId="9" w16cid:durableId="85733289">
    <w:abstractNumId w:val="9"/>
  </w:num>
  <w:num w:numId="10" w16cid:durableId="535193767">
    <w:abstractNumId w:val="20"/>
  </w:num>
  <w:num w:numId="11" w16cid:durableId="540702955">
    <w:abstractNumId w:val="17"/>
  </w:num>
  <w:num w:numId="12" w16cid:durableId="108857262">
    <w:abstractNumId w:val="13"/>
  </w:num>
  <w:num w:numId="13" w16cid:durableId="1199930001">
    <w:abstractNumId w:val="2"/>
  </w:num>
  <w:num w:numId="14" w16cid:durableId="1342466099">
    <w:abstractNumId w:val="11"/>
  </w:num>
  <w:num w:numId="15" w16cid:durableId="1343896965">
    <w:abstractNumId w:val="3"/>
  </w:num>
  <w:num w:numId="16" w16cid:durableId="454182572">
    <w:abstractNumId w:val="12"/>
  </w:num>
  <w:num w:numId="17" w16cid:durableId="2017264687">
    <w:abstractNumId w:val="10"/>
  </w:num>
  <w:num w:numId="18" w16cid:durableId="1657303115">
    <w:abstractNumId w:val="7"/>
  </w:num>
  <w:num w:numId="19" w16cid:durableId="2126340711">
    <w:abstractNumId w:val="5"/>
  </w:num>
  <w:num w:numId="20" w16cid:durableId="1552040649">
    <w:abstractNumId w:val="15"/>
  </w:num>
  <w:num w:numId="21" w16cid:durableId="244001143">
    <w:abstractNumId w:val="4"/>
  </w:num>
  <w:num w:numId="22" w16cid:durableId="250967162">
    <w:abstractNumId w:val="1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938"/>
    <w:rsid w:val="0000384F"/>
    <w:rsid w:val="0001111C"/>
    <w:rsid w:val="00011ABF"/>
    <w:rsid w:val="00011E61"/>
    <w:rsid w:val="000133B3"/>
    <w:rsid w:val="000158BA"/>
    <w:rsid w:val="00015EA8"/>
    <w:rsid w:val="000174FC"/>
    <w:rsid w:val="000178A9"/>
    <w:rsid w:val="000229D7"/>
    <w:rsid w:val="00024688"/>
    <w:rsid w:val="00025E27"/>
    <w:rsid w:val="000307B5"/>
    <w:rsid w:val="00036ACF"/>
    <w:rsid w:val="00041002"/>
    <w:rsid w:val="00041916"/>
    <w:rsid w:val="0004206A"/>
    <w:rsid w:val="0004215D"/>
    <w:rsid w:val="00042A32"/>
    <w:rsid w:val="0004463E"/>
    <w:rsid w:val="00047496"/>
    <w:rsid w:val="0005037E"/>
    <w:rsid w:val="00050887"/>
    <w:rsid w:val="0005359A"/>
    <w:rsid w:val="00056CE5"/>
    <w:rsid w:val="0006004B"/>
    <w:rsid w:val="000607C0"/>
    <w:rsid w:val="000615FC"/>
    <w:rsid w:val="00061EA3"/>
    <w:rsid w:val="000637A6"/>
    <w:rsid w:val="0006380B"/>
    <w:rsid w:val="00064F5A"/>
    <w:rsid w:val="00065434"/>
    <w:rsid w:val="000674E3"/>
    <w:rsid w:val="00070022"/>
    <w:rsid w:val="00075292"/>
    <w:rsid w:val="00076191"/>
    <w:rsid w:val="00080842"/>
    <w:rsid w:val="00080A97"/>
    <w:rsid w:val="00082554"/>
    <w:rsid w:val="0008785A"/>
    <w:rsid w:val="00087C6A"/>
    <w:rsid w:val="00091D8C"/>
    <w:rsid w:val="0009395E"/>
    <w:rsid w:val="00097D52"/>
    <w:rsid w:val="00097EAA"/>
    <w:rsid w:val="000A0D14"/>
    <w:rsid w:val="000A0F1C"/>
    <w:rsid w:val="000A3608"/>
    <w:rsid w:val="000A5534"/>
    <w:rsid w:val="000A70DF"/>
    <w:rsid w:val="000B3848"/>
    <w:rsid w:val="000B5088"/>
    <w:rsid w:val="000B5C9F"/>
    <w:rsid w:val="000B7577"/>
    <w:rsid w:val="000B767E"/>
    <w:rsid w:val="000C3037"/>
    <w:rsid w:val="000D0A3B"/>
    <w:rsid w:val="000D148B"/>
    <w:rsid w:val="000D39D0"/>
    <w:rsid w:val="000D64D5"/>
    <w:rsid w:val="000E1CA6"/>
    <w:rsid w:val="000E5233"/>
    <w:rsid w:val="000F1007"/>
    <w:rsid w:val="000F2E0A"/>
    <w:rsid w:val="000F69F6"/>
    <w:rsid w:val="000F6D4B"/>
    <w:rsid w:val="000F7B0A"/>
    <w:rsid w:val="000F7DC3"/>
    <w:rsid w:val="0010418B"/>
    <w:rsid w:val="00106C81"/>
    <w:rsid w:val="001107C2"/>
    <w:rsid w:val="00111937"/>
    <w:rsid w:val="0011265A"/>
    <w:rsid w:val="0011285C"/>
    <w:rsid w:val="00115242"/>
    <w:rsid w:val="00121103"/>
    <w:rsid w:val="00124F90"/>
    <w:rsid w:val="00125569"/>
    <w:rsid w:val="0012574F"/>
    <w:rsid w:val="00131003"/>
    <w:rsid w:val="00132408"/>
    <w:rsid w:val="0013497B"/>
    <w:rsid w:val="0013716E"/>
    <w:rsid w:val="00137728"/>
    <w:rsid w:val="0014357C"/>
    <w:rsid w:val="001449A3"/>
    <w:rsid w:val="00144F5B"/>
    <w:rsid w:val="00145EA2"/>
    <w:rsid w:val="00151699"/>
    <w:rsid w:val="00156C22"/>
    <w:rsid w:val="00161CA4"/>
    <w:rsid w:val="001620AB"/>
    <w:rsid w:val="00162D38"/>
    <w:rsid w:val="001639FF"/>
    <w:rsid w:val="0016517F"/>
    <w:rsid w:val="0016662C"/>
    <w:rsid w:val="00166962"/>
    <w:rsid w:val="00166CE0"/>
    <w:rsid w:val="00167350"/>
    <w:rsid w:val="0017075E"/>
    <w:rsid w:val="0017083F"/>
    <w:rsid w:val="00172582"/>
    <w:rsid w:val="00174340"/>
    <w:rsid w:val="00175B5B"/>
    <w:rsid w:val="00176A90"/>
    <w:rsid w:val="0017723D"/>
    <w:rsid w:val="00180C33"/>
    <w:rsid w:val="0018134A"/>
    <w:rsid w:val="00181FBA"/>
    <w:rsid w:val="001838F1"/>
    <w:rsid w:val="001849B6"/>
    <w:rsid w:val="0019444C"/>
    <w:rsid w:val="00195203"/>
    <w:rsid w:val="00197504"/>
    <w:rsid w:val="001A0449"/>
    <w:rsid w:val="001A0807"/>
    <w:rsid w:val="001A1370"/>
    <w:rsid w:val="001A403B"/>
    <w:rsid w:val="001A4CF4"/>
    <w:rsid w:val="001A5E3A"/>
    <w:rsid w:val="001A7ECA"/>
    <w:rsid w:val="001B0490"/>
    <w:rsid w:val="001B193C"/>
    <w:rsid w:val="001B3F2B"/>
    <w:rsid w:val="001B5294"/>
    <w:rsid w:val="001B5C84"/>
    <w:rsid w:val="001B61D5"/>
    <w:rsid w:val="001B7467"/>
    <w:rsid w:val="001C0565"/>
    <w:rsid w:val="001C11F8"/>
    <w:rsid w:val="001C1238"/>
    <w:rsid w:val="001C33C4"/>
    <w:rsid w:val="001C5C60"/>
    <w:rsid w:val="001C6A12"/>
    <w:rsid w:val="001D011A"/>
    <w:rsid w:val="001D21BD"/>
    <w:rsid w:val="001D4962"/>
    <w:rsid w:val="001D594C"/>
    <w:rsid w:val="001D608C"/>
    <w:rsid w:val="001D715E"/>
    <w:rsid w:val="001E1ECA"/>
    <w:rsid w:val="001E20D6"/>
    <w:rsid w:val="001E233E"/>
    <w:rsid w:val="001F0FCE"/>
    <w:rsid w:val="001F3CE2"/>
    <w:rsid w:val="001F5321"/>
    <w:rsid w:val="002028B5"/>
    <w:rsid w:val="0020573E"/>
    <w:rsid w:val="00205E12"/>
    <w:rsid w:val="002113EC"/>
    <w:rsid w:val="002133F4"/>
    <w:rsid w:val="00213B34"/>
    <w:rsid w:val="00216035"/>
    <w:rsid w:val="002163E6"/>
    <w:rsid w:val="00217BDA"/>
    <w:rsid w:val="00224925"/>
    <w:rsid w:val="00225C03"/>
    <w:rsid w:val="0022637A"/>
    <w:rsid w:val="002309FF"/>
    <w:rsid w:val="002313E4"/>
    <w:rsid w:val="002314C1"/>
    <w:rsid w:val="00235E51"/>
    <w:rsid w:val="0023723D"/>
    <w:rsid w:val="00237898"/>
    <w:rsid w:val="00237EEE"/>
    <w:rsid w:val="00241CB1"/>
    <w:rsid w:val="00241E31"/>
    <w:rsid w:val="002459C4"/>
    <w:rsid w:val="0024645F"/>
    <w:rsid w:val="002467ED"/>
    <w:rsid w:val="00246C66"/>
    <w:rsid w:val="00250B95"/>
    <w:rsid w:val="00251EBC"/>
    <w:rsid w:val="002530D5"/>
    <w:rsid w:val="00260CD3"/>
    <w:rsid w:val="00265E1A"/>
    <w:rsid w:val="00266BCD"/>
    <w:rsid w:val="002706DC"/>
    <w:rsid w:val="002706EA"/>
    <w:rsid w:val="00275EC2"/>
    <w:rsid w:val="002773CE"/>
    <w:rsid w:val="00281E56"/>
    <w:rsid w:val="00282B25"/>
    <w:rsid w:val="0028344B"/>
    <w:rsid w:val="00293953"/>
    <w:rsid w:val="0029424A"/>
    <w:rsid w:val="002958C8"/>
    <w:rsid w:val="00295EE5"/>
    <w:rsid w:val="00296033"/>
    <w:rsid w:val="002A0973"/>
    <w:rsid w:val="002A1BD6"/>
    <w:rsid w:val="002A2612"/>
    <w:rsid w:val="002A2D88"/>
    <w:rsid w:val="002A5281"/>
    <w:rsid w:val="002A63BD"/>
    <w:rsid w:val="002B5A55"/>
    <w:rsid w:val="002C040F"/>
    <w:rsid w:val="002C08D1"/>
    <w:rsid w:val="002C2C00"/>
    <w:rsid w:val="002C7E9F"/>
    <w:rsid w:val="002D27BC"/>
    <w:rsid w:val="002D2D9A"/>
    <w:rsid w:val="002D55BE"/>
    <w:rsid w:val="002D6F50"/>
    <w:rsid w:val="002E185D"/>
    <w:rsid w:val="002E2853"/>
    <w:rsid w:val="002E58E1"/>
    <w:rsid w:val="002E5BC6"/>
    <w:rsid w:val="002F18F6"/>
    <w:rsid w:val="002F4C5C"/>
    <w:rsid w:val="002F5DBA"/>
    <w:rsid w:val="003024A8"/>
    <w:rsid w:val="00302D49"/>
    <w:rsid w:val="00302F36"/>
    <w:rsid w:val="0030416B"/>
    <w:rsid w:val="003047AF"/>
    <w:rsid w:val="00306E71"/>
    <w:rsid w:val="00307F48"/>
    <w:rsid w:val="00310274"/>
    <w:rsid w:val="003108E8"/>
    <w:rsid w:val="0031448D"/>
    <w:rsid w:val="00315C98"/>
    <w:rsid w:val="00315FFA"/>
    <w:rsid w:val="00321D65"/>
    <w:rsid w:val="00322BDF"/>
    <w:rsid w:val="00323E80"/>
    <w:rsid w:val="00324F2C"/>
    <w:rsid w:val="0032534F"/>
    <w:rsid w:val="0032795E"/>
    <w:rsid w:val="00330D9D"/>
    <w:rsid w:val="0033410A"/>
    <w:rsid w:val="003344E3"/>
    <w:rsid w:val="00340F20"/>
    <w:rsid w:val="00341F28"/>
    <w:rsid w:val="00341FBC"/>
    <w:rsid w:val="003446B2"/>
    <w:rsid w:val="003472BD"/>
    <w:rsid w:val="00350A27"/>
    <w:rsid w:val="003514CB"/>
    <w:rsid w:val="00351AD7"/>
    <w:rsid w:val="00351EA9"/>
    <w:rsid w:val="00356660"/>
    <w:rsid w:val="00361414"/>
    <w:rsid w:val="00361752"/>
    <w:rsid w:val="00367254"/>
    <w:rsid w:val="00370686"/>
    <w:rsid w:val="003706D6"/>
    <w:rsid w:val="003712E5"/>
    <w:rsid w:val="0038165F"/>
    <w:rsid w:val="00390F9D"/>
    <w:rsid w:val="003924EB"/>
    <w:rsid w:val="003978B0"/>
    <w:rsid w:val="003A097F"/>
    <w:rsid w:val="003A2ED8"/>
    <w:rsid w:val="003A3208"/>
    <w:rsid w:val="003A5F4D"/>
    <w:rsid w:val="003B7596"/>
    <w:rsid w:val="003B7AAB"/>
    <w:rsid w:val="003C34D2"/>
    <w:rsid w:val="003C3DAC"/>
    <w:rsid w:val="003C4DEA"/>
    <w:rsid w:val="003C53E5"/>
    <w:rsid w:val="003C55E7"/>
    <w:rsid w:val="003C63C0"/>
    <w:rsid w:val="003C6464"/>
    <w:rsid w:val="003C7A74"/>
    <w:rsid w:val="003D0313"/>
    <w:rsid w:val="003D3572"/>
    <w:rsid w:val="003D57F9"/>
    <w:rsid w:val="003D6624"/>
    <w:rsid w:val="003D6728"/>
    <w:rsid w:val="003E0599"/>
    <w:rsid w:val="003E07C1"/>
    <w:rsid w:val="003E0872"/>
    <w:rsid w:val="003E1523"/>
    <w:rsid w:val="003E17DB"/>
    <w:rsid w:val="003E26E7"/>
    <w:rsid w:val="003E4287"/>
    <w:rsid w:val="003E650D"/>
    <w:rsid w:val="003E6C16"/>
    <w:rsid w:val="003E7898"/>
    <w:rsid w:val="003F3C99"/>
    <w:rsid w:val="003F7197"/>
    <w:rsid w:val="003F74A3"/>
    <w:rsid w:val="004014EF"/>
    <w:rsid w:val="00401CFD"/>
    <w:rsid w:val="00402D88"/>
    <w:rsid w:val="00403D3E"/>
    <w:rsid w:val="004043FE"/>
    <w:rsid w:val="004045D3"/>
    <w:rsid w:val="004052B1"/>
    <w:rsid w:val="00405535"/>
    <w:rsid w:val="00407361"/>
    <w:rsid w:val="004079B1"/>
    <w:rsid w:val="004107B4"/>
    <w:rsid w:val="00413E82"/>
    <w:rsid w:val="0041594F"/>
    <w:rsid w:val="00421521"/>
    <w:rsid w:val="0042156A"/>
    <w:rsid w:val="00422BBA"/>
    <w:rsid w:val="00423F9E"/>
    <w:rsid w:val="0042580A"/>
    <w:rsid w:val="00427357"/>
    <w:rsid w:val="00427C5A"/>
    <w:rsid w:val="00427D6D"/>
    <w:rsid w:val="00431330"/>
    <w:rsid w:val="00434F2A"/>
    <w:rsid w:val="00435C3C"/>
    <w:rsid w:val="00435D9B"/>
    <w:rsid w:val="0043631E"/>
    <w:rsid w:val="00437F51"/>
    <w:rsid w:val="004403E6"/>
    <w:rsid w:val="00441AC0"/>
    <w:rsid w:val="004437A5"/>
    <w:rsid w:val="00443C89"/>
    <w:rsid w:val="004447CF"/>
    <w:rsid w:val="00446A95"/>
    <w:rsid w:val="0044711E"/>
    <w:rsid w:val="00447D20"/>
    <w:rsid w:val="00450FE6"/>
    <w:rsid w:val="004512E3"/>
    <w:rsid w:val="00451B81"/>
    <w:rsid w:val="0045634D"/>
    <w:rsid w:val="00456ACE"/>
    <w:rsid w:val="004636CF"/>
    <w:rsid w:val="004659AB"/>
    <w:rsid w:val="004669C5"/>
    <w:rsid w:val="00466ABF"/>
    <w:rsid w:val="00467678"/>
    <w:rsid w:val="00467B99"/>
    <w:rsid w:val="00477C14"/>
    <w:rsid w:val="00481348"/>
    <w:rsid w:val="00482C21"/>
    <w:rsid w:val="00483995"/>
    <w:rsid w:val="00483E71"/>
    <w:rsid w:val="0048542E"/>
    <w:rsid w:val="0048589B"/>
    <w:rsid w:val="004868C7"/>
    <w:rsid w:val="00490658"/>
    <w:rsid w:val="00492C7D"/>
    <w:rsid w:val="00493E8B"/>
    <w:rsid w:val="004A6FD4"/>
    <w:rsid w:val="004A751D"/>
    <w:rsid w:val="004B0223"/>
    <w:rsid w:val="004B0AAC"/>
    <w:rsid w:val="004B14FF"/>
    <w:rsid w:val="004B2484"/>
    <w:rsid w:val="004B4A73"/>
    <w:rsid w:val="004C100F"/>
    <w:rsid w:val="004C1FD8"/>
    <w:rsid w:val="004C40BE"/>
    <w:rsid w:val="004C5F44"/>
    <w:rsid w:val="004C62A0"/>
    <w:rsid w:val="004C63F6"/>
    <w:rsid w:val="004C6595"/>
    <w:rsid w:val="004D4E9E"/>
    <w:rsid w:val="004D5E6B"/>
    <w:rsid w:val="004D6817"/>
    <w:rsid w:val="004D6E86"/>
    <w:rsid w:val="004E14F0"/>
    <w:rsid w:val="004E428B"/>
    <w:rsid w:val="004F0C39"/>
    <w:rsid w:val="004F0F83"/>
    <w:rsid w:val="004F16FA"/>
    <w:rsid w:val="004F1FB1"/>
    <w:rsid w:val="004F2EB4"/>
    <w:rsid w:val="004F4E59"/>
    <w:rsid w:val="0050007F"/>
    <w:rsid w:val="00500534"/>
    <w:rsid w:val="00500583"/>
    <w:rsid w:val="00500A85"/>
    <w:rsid w:val="00501B71"/>
    <w:rsid w:val="0050245C"/>
    <w:rsid w:val="00503151"/>
    <w:rsid w:val="00506148"/>
    <w:rsid w:val="005063B6"/>
    <w:rsid w:val="005063E3"/>
    <w:rsid w:val="00506C50"/>
    <w:rsid w:val="00515704"/>
    <w:rsid w:val="00515CC4"/>
    <w:rsid w:val="00515F6E"/>
    <w:rsid w:val="0052197B"/>
    <w:rsid w:val="00522337"/>
    <w:rsid w:val="0052443C"/>
    <w:rsid w:val="00525D96"/>
    <w:rsid w:val="005262BE"/>
    <w:rsid w:val="00526E37"/>
    <w:rsid w:val="005274CD"/>
    <w:rsid w:val="00532C4F"/>
    <w:rsid w:val="0053521B"/>
    <w:rsid w:val="00537175"/>
    <w:rsid w:val="005451A0"/>
    <w:rsid w:val="00545A1B"/>
    <w:rsid w:val="00551096"/>
    <w:rsid w:val="00551284"/>
    <w:rsid w:val="005556AE"/>
    <w:rsid w:val="00556494"/>
    <w:rsid w:val="00560143"/>
    <w:rsid w:val="00560CA9"/>
    <w:rsid w:val="005652DC"/>
    <w:rsid w:val="00570341"/>
    <w:rsid w:val="00570554"/>
    <w:rsid w:val="005726D9"/>
    <w:rsid w:val="0057276E"/>
    <w:rsid w:val="00572FBF"/>
    <w:rsid w:val="00576226"/>
    <w:rsid w:val="00580F28"/>
    <w:rsid w:val="00581FFF"/>
    <w:rsid w:val="00582561"/>
    <w:rsid w:val="0058425C"/>
    <w:rsid w:val="00584C49"/>
    <w:rsid w:val="00585937"/>
    <w:rsid w:val="0058621E"/>
    <w:rsid w:val="005874D4"/>
    <w:rsid w:val="00587F3E"/>
    <w:rsid w:val="005916A8"/>
    <w:rsid w:val="005942C1"/>
    <w:rsid w:val="00596BEB"/>
    <w:rsid w:val="00596EF7"/>
    <w:rsid w:val="005974D0"/>
    <w:rsid w:val="005A491F"/>
    <w:rsid w:val="005A5079"/>
    <w:rsid w:val="005B0527"/>
    <w:rsid w:val="005B05D3"/>
    <w:rsid w:val="005B1FAE"/>
    <w:rsid w:val="005B45CE"/>
    <w:rsid w:val="005B6CC2"/>
    <w:rsid w:val="005C4C0E"/>
    <w:rsid w:val="005C5DB7"/>
    <w:rsid w:val="005C68B4"/>
    <w:rsid w:val="005D0957"/>
    <w:rsid w:val="005D19FF"/>
    <w:rsid w:val="005D462F"/>
    <w:rsid w:val="005D5BD2"/>
    <w:rsid w:val="005D5F4D"/>
    <w:rsid w:val="005D6679"/>
    <w:rsid w:val="005D7748"/>
    <w:rsid w:val="005D7F8C"/>
    <w:rsid w:val="005E2291"/>
    <w:rsid w:val="005E2A5B"/>
    <w:rsid w:val="005E3C7D"/>
    <w:rsid w:val="005E6172"/>
    <w:rsid w:val="005F02C0"/>
    <w:rsid w:val="005F0E7A"/>
    <w:rsid w:val="005F5393"/>
    <w:rsid w:val="00602ABE"/>
    <w:rsid w:val="00603EBD"/>
    <w:rsid w:val="00605D81"/>
    <w:rsid w:val="006064DC"/>
    <w:rsid w:val="00607686"/>
    <w:rsid w:val="00611655"/>
    <w:rsid w:val="00616B4F"/>
    <w:rsid w:val="00617A10"/>
    <w:rsid w:val="00622BBA"/>
    <w:rsid w:val="00626ABE"/>
    <w:rsid w:val="00630950"/>
    <w:rsid w:val="00630C67"/>
    <w:rsid w:val="00635378"/>
    <w:rsid w:val="006361E3"/>
    <w:rsid w:val="0063631A"/>
    <w:rsid w:val="0064151B"/>
    <w:rsid w:val="006416FC"/>
    <w:rsid w:val="00644036"/>
    <w:rsid w:val="0065012A"/>
    <w:rsid w:val="00652F88"/>
    <w:rsid w:val="00654F3B"/>
    <w:rsid w:val="006554D9"/>
    <w:rsid w:val="0066141F"/>
    <w:rsid w:val="00661888"/>
    <w:rsid w:val="00661E1E"/>
    <w:rsid w:val="00662607"/>
    <w:rsid w:val="00662E94"/>
    <w:rsid w:val="00663143"/>
    <w:rsid w:val="00664BCD"/>
    <w:rsid w:val="00666802"/>
    <w:rsid w:val="006679B2"/>
    <w:rsid w:val="00670492"/>
    <w:rsid w:val="006716CD"/>
    <w:rsid w:val="00672F55"/>
    <w:rsid w:val="006743A0"/>
    <w:rsid w:val="00674574"/>
    <w:rsid w:val="0067468A"/>
    <w:rsid w:val="00680776"/>
    <w:rsid w:val="0068674E"/>
    <w:rsid w:val="006873AA"/>
    <w:rsid w:val="00693169"/>
    <w:rsid w:val="00694707"/>
    <w:rsid w:val="00695397"/>
    <w:rsid w:val="006966B8"/>
    <w:rsid w:val="00697877"/>
    <w:rsid w:val="006A12C2"/>
    <w:rsid w:val="006A14A8"/>
    <w:rsid w:val="006A3493"/>
    <w:rsid w:val="006A5B54"/>
    <w:rsid w:val="006B49D3"/>
    <w:rsid w:val="006B500E"/>
    <w:rsid w:val="006B5C6B"/>
    <w:rsid w:val="006C4522"/>
    <w:rsid w:val="006C6C68"/>
    <w:rsid w:val="006C7BA9"/>
    <w:rsid w:val="006C7F53"/>
    <w:rsid w:val="006D0E8D"/>
    <w:rsid w:val="006D2B7B"/>
    <w:rsid w:val="006D4EC7"/>
    <w:rsid w:val="006D656F"/>
    <w:rsid w:val="006D7C8E"/>
    <w:rsid w:val="006D7E37"/>
    <w:rsid w:val="006D7E8F"/>
    <w:rsid w:val="006D7FAB"/>
    <w:rsid w:val="006E0546"/>
    <w:rsid w:val="006E09FE"/>
    <w:rsid w:val="006E0D0B"/>
    <w:rsid w:val="006E4DDE"/>
    <w:rsid w:val="006E5534"/>
    <w:rsid w:val="006E6635"/>
    <w:rsid w:val="006E73B3"/>
    <w:rsid w:val="006E7DC3"/>
    <w:rsid w:val="006F16D9"/>
    <w:rsid w:val="006F51A6"/>
    <w:rsid w:val="006F5438"/>
    <w:rsid w:val="006F5484"/>
    <w:rsid w:val="006F76E0"/>
    <w:rsid w:val="00704081"/>
    <w:rsid w:val="007053AA"/>
    <w:rsid w:val="0070625E"/>
    <w:rsid w:val="00706ABE"/>
    <w:rsid w:val="00707C3E"/>
    <w:rsid w:val="007113B9"/>
    <w:rsid w:val="00711BF5"/>
    <w:rsid w:val="00714D7B"/>
    <w:rsid w:val="00715BF1"/>
    <w:rsid w:val="007169C3"/>
    <w:rsid w:val="00716C43"/>
    <w:rsid w:val="00720297"/>
    <w:rsid w:val="00720D2E"/>
    <w:rsid w:val="00723156"/>
    <w:rsid w:val="00724C72"/>
    <w:rsid w:val="00726FDF"/>
    <w:rsid w:val="0072758E"/>
    <w:rsid w:val="007276FC"/>
    <w:rsid w:val="00731A8C"/>
    <w:rsid w:val="007347B5"/>
    <w:rsid w:val="00737102"/>
    <w:rsid w:val="0074143F"/>
    <w:rsid w:val="00742A71"/>
    <w:rsid w:val="00745F6F"/>
    <w:rsid w:val="00746E56"/>
    <w:rsid w:val="00746ECC"/>
    <w:rsid w:val="00747FBF"/>
    <w:rsid w:val="00756D72"/>
    <w:rsid w:val="0076214D"/>
    <w:rsid w:val="00762263"/>
    <w:rsid w:val="0076649C"/>
    <w:rsid w:val="00771F56"/>
    <w:rsid w:val="00772A19"/>
    <w:rsid w:val="0077426E"/>
    <w:rsid w:val="007810B3"/>
    <w:rsid w:val="007830F9"/>
    <w:rsid w:val="00784019"/>
    <w:rsid w:val="00784052"/>
    <w:rsid w:val="007844AF"/>
    <w:rsid w:val="0078567B"/>
    <w:rsid w:val="00786F16"/>
    <w:rsid w:val="007905FB"/>
    <w:rsid w:val="00790766"/>
    <w:rsid w:val="00792300"/>
    <w:rsid w:val="00793950"/>
    <w:rsid w:val="007A0E38"/>
    <w:rsid w:val="007A499E"/>
    <w:rsid w:val="007A51C3"/>
    <w:rsid w:val="007B0121"/>
    <w:rsid w:val="007B0E07"/>
    <w:rsid w:val="007B1EE4"/>
    <w:rsid w:val="007B1F0B"/>
    <w:rsid w:val="007B3DF8"/>
    <w:rsid w:val="007B4C57"/>
    <w:rsid w:val="007B50B5"/>
    <w:rsid w:val="007B5D4F"/>
    <w:rsid w:val="007B668D"/>
    <w:rsid w:val="007C112D"/>
    <w:rsid w:val="007C28B2"/>
    <w:rsid w:val="007C546D"/>
    <w:rsid w:val="007D2E0E"/>
    <w:rsid w:val="007D3C18"/>
    <w:rsid w:val="007D4DDF"/>
    <w:rsid w:val="007D5856"/>
    <w:rsid w:val="007D6340"/>
    <w:rsid w:val="007D6486"/>
    <w:rsid w:val="007D6F10"/>
    <w:rsid w:val="007E0660"/>
    <w:rsid w:val="007E11B2"/>
    <w:rsid w:val="007E31E0"/>
    <w:rsid w:val="007E3F44"/>
    <w:rsid w:val="007E77AA"/>
    <w:rsid w:val="007F0AB5"/>
    <w:rsid w:val="007F0E3C"/>
    <w:rsid w:val="007F2BC2"/>
    <w:rsid w:val="007F3A88"/>
    <w:rsid w:val="007F3E38"/>
    <w:rsid w:val="007F6A19"/>
    <w:rsid w:val="007F7722"/>
    <w:rsid w:val="008002C5"/>
    <w:rsid w:val="00800ECF"/>
    <w:rsid w:val="00802740"/>
    <w:rsid w:val="00802A78"/>
    <w:rsid w:val="00803B6C"/>
    <w:rsid w:val="0080558D"/>
    <w:rsid w:val="008115E0"/>
    <w:rsid w:val="0081447C"/>
    <w:rsid w:val="0081654C"/>
    <w:rsid w:val="00817582"/>
    <w:rsid w:val="00817A7D"/>
    <w:rsid w:val="0082173F"/>
    <w:rsid w:val="008218DE"/>
    <w:rsid w:val="00821AAE"/>
    <w:rsid w:val="00824158"/>
    <w:rsid w:val="00824534"/>
    <w:rsid w:val="008251C2"/>
    <w:rsid w:val="0083488D"/>
    <w:rsid w:val="00835544"/>
    <w:rsid w:val="00837AA9"/>
    <w:rsid w:val="008441A1"/>
    <w:rsid w:val="00845AE2"/>
    <w:rsid w:val="00847615"/>
    <w:rsid w:val="00850236"/>
    <w:rsid w:val="00850CBC"/>
    <w:rsid w:val="00851692"/>
    <w:rsid w:val="0085282D"/>
    <w:rsid w:val="00860A50"/>
    <w:rsid w:val="0086131F"/>
    <w:rsid w:val="00861F76"/>
    <w:rsid w:val="008620C1"/>
    <w:rsid w:val="00862219"/>
    <w:rsid w:val="008637A6"/>
    <w:rsid w:val="00863A13"/>
    <w:rsid w:val="00865272"/>
    <w:rsid w:val="00871152"/>
    <w:rsid w:val="00871D94"/>
    <w:rsid w:val="00872088"/>
    <w:rsid w:val="0087407C"/>
    <w:rsid w:val="00875211"/>
    <w:rsid w:val="008819D2"/>
    <w:rsid w:val="00881FBD"/>
    <w:rsid w:val="008832AA"/>
    <w:rsid w:val="00884EB1"/>
    <w:rsid w:val="00885D96"/>
    <w:rsid w:val="008865A3"/>
    <w:rsid w:val="008939E5"/>
    <w:rsid w:val="008A1539"/>
    <w:rsid w:val="008A266F"/>
    <w:rsid w:val="008A3F4E"/>
    <w:rsid w:val="008B07DE"/>
    <w:rsid w:val="008B099F"/>
    <w:rsid w:val="008B19AE"/>
    <w:rsid w:val="008B23DC"/>
    <w:rsid w:val="008B30DA"/>
    <w:rsid w:val="008B3D85"/>
    <w:rsid w:val="008B434B"/>
    <w:rsid w:val="008B5241"/>
    <w:rsid w:val="008C0068"/>
    <w:rsid w:val="008C19E4"/>
    <w:rsid w:val="008C3A04"/>
    <w:rsid w:val="008C6606"/>
    <w:rsid w:val="008C6A83"/>
    <w:rsid w:val="008E3252"/>
    <w:rsid w:val="008E4873"/>
    <w:rsid w:val="008E553B"/>
    <w:rsid w:val="008F0AF9"/>
    <w:rsid w:val="008F3027"/>
    <w:rsid w:val="008F4F21"/>
    <w:rsid w:val="008F58E1"/>
    <w:rsid w:val="009013DE"/>
    <w:rsid w:val="00902072"/>
    <w:rsid w:val="009076DB"/>
    <w:rsid w:val="00912447"/>
    <w:rsid w:val="009143F0"/>
    <w:rsid w:val="00917A14"/>
    <w:rsid w:val="00917EAF"/>
    <w:rsid w:val="00920021"/>
    <w:rsid w:val="00920C8E"/>
    <w:rsid w:val="009226F1"/>
    <w:rsid w:val="00923A6F"/>
    <w:rsid w:val="009249B0"/>
    <w:rsid w:val="009252F1"/>
    <w:rsid w:val="00927A56"/>
    <w:rsid w:val="0093114E"/>
    <w:rsid w:val="00933CC5"/>
    <w:rsid w:val="00936416"/>
    <w:rsid w:val="009411D6"/>
    <w:rsid w:val="00944465"/>
    <w:rsid w:val="00944C02"/>
    <w:rsid w:val="0094539E"/>
    <w:rsid w:val="009461E7"/>
    <w:rsid w:val="00946A29"/>
    <w:rsid w:val="0095192D"/>
    <w:rsid w:val="0095258F"/>
    <w:rsid w:val="00954F03"/>
    <w:rsid w:val="00957208"/>
    <w:rsid w:val="00960404"/>
    <w:rsid w:val="009618D3"/>
    <w:rsid w:val="00962984"/>
    <w:rsid w:val="00963751"/>
    <w:rsid w:val="00966E15"/>
    <w:rsid w:val="00967DE8"/>
    <w:rsid w:val="00970A71"/>
    <w:rsid w:val="0097267D"/>
    <w:rsid w:val="009759F2"/>
    <w:rsid w:val="00975EC8"/>
    <w:rsid w:val="00980F09"/>
    <w:rsid w:val="00980FF3"/>
    <w:rsid w:val="00981F5D"/>
    <w:rsid w:val="00982418"/>
    <w:rsid w:val="0098280B"/>
    <w:rsid w:val="009838A0"/>
    <w:rsid w:val="00985A3C"/>
    <w:rsid w:val="0098685B"/>
    <w:rsid w:val="009872E9"/>
    <w:rsid w:val="00995675"/>
    <w:rsid w:val="0099599C"/>
    <w:rsid w:val="009A1771"/>
    <w:rsid w:val="009A2D1D"/>
    <w:rsid w:val="009A4870"/>
    <w:rsid w:val="009A4FB4"/>
    <w:rsid w:val="009A5323"/>
    <w:rsid w:val="009B0374"/>
    <w:rsid w:val="009B0A2A"/>
    <w:rsid w:val="009B2FCE"/>
    <w:rsid w:val="009B3206"/>
    <w:rsid w:val="009B47A8"/>
    <w:rsid w:val="009B5644"/>
    <w:rsid w:val="009B6889"/>
    <w:rsid w:val="009B711F"/>
    <w:rsid w:val="009C07A5"/>
    <w:rsid w:val="009C0E2B"/>
    <w:rsid w:val="009C1428"/>
    <w:rsid w:val="009C7985"/>
    <w:rsid w:val="009D0A06"/>
    <w:rsid w:val="009D0DD8"/>
    <w:rsid w:val="009D319E"/>
    <w:rsid w:val="009D3595"/>
    <w:rsid w:val="009D5F14"/>
    <w:rsid w:val="009E0BD8"/>
    <w:rsid w:val="009E4364"/>
    <w:rsid w:val="009E7A6F"/>
    <w:rsid w:val="009F01D7"/>
    <w:rsid w:val="009F0796"/>
    <w:rsid w:val="009F158F"/>
    <w:rsid w:val="009F4E7B"/>
    <w:rsid w:val="009F54F2"/>
    <w:rsid w:val="009F5D58"/>
    <w:rsid w:val="009F6210"/>
    <w:rsid w:val="009F6348"/>
    <w:rsid w:val="00A0245A"/>
    <w:rsid w:val="00A05296"/>
    <w:rsid w:val="00A0624D"/>
    <w:rsid w:val="00A070C3"/>
    <w:rsid w:val="00A15AC0"/>
    <w:rsid w:val="00A233D6"/>
    <w:rsid w:val="00A26685"/>
    <w:rsid w:val="00A267B3"/>
    <w:rsid w:val="00A27497"/>
    <w:rsid w:val="00A313AF"/>
    <w:rsid w:val="00A32F75"/>
    <w:rsid w:val="00A35207"/>
    <w:rsid w:val="00A41DF7"/>
    <w:rsid w:val="00A4431B"/>
    <w:rsid w:val="00A44EF6"/>
    <w:rsid w:val="00A4512A"/>
    <w:rsid w:val="00A50426"/>
    <w:rsid w:val="00A51C39"/>
    <w:rsid w:val="00A546A0"/>
    <w:rsid w:val="00A60388"/>
    <w:rsid w:val="00A6115C"/>
    <w:rsid w:val="00A6636B"/>
    <w:rsid w:val="00A67A07"/>
    <w:rsid w:val="00A72A7F"/>
    <w:rsid w:val="00A74B2D"/>
    <w:rsid w:val="00A75170"/>
    <w:rsid w:val="00A80719"/>
    <w:rsid w:val="00A8228D"/>
    <w:rsid w:val="00A829E7"/>
    <w:rsid w:val="00A83D2C"/>
    <w:rsid w:val="00A85644"/>
    <w:rsid w:val="00A86261"/>
    <w:rsid w:val="00A864BE"/>
    <w:rsid w:val="00A86645"/>
    <w:rsid w:val="00A875C8"/>
    <w:rsid w:val="00A969C1"/>
    <w:rsid w:val="00A96C02"/>
    <w:rsid w:val="00A96E9C"/>
    <w:rsid w:val="00A9714E"/>
    <w:rsid w:val="00A97332"/>
    <w:rsid w:val="00AA1876"/>
    <w:rsid w:val="00AA2737"/>
    <w:rsid w:val="00AA2903"/>
    <w:rsid w:val="00AA425F"/>
    <w:rsid w:val="00AA4366"/>
    <w:rsid w:val="00AA4BB0"/>
    <w:rsid w:val="00AA6748"/>
    <w:rsid w:val="00AB110C"/>
    <w:rsid w:val="00AB1DEB"/>
    <w:rsid w:val="00AB2550"/>
    <w:rsid w:val="00AB4C94"/>
    <w:rsid w:val="00AB6A77"/>
    <w:rsid w:val="00AB6C58"/>
    <w:rsid w:val="00AC13D8"/>
    <w:rsid w:val="00AC1578"/>
    <w:rsid w:val="00AC1758"/>
    <w:rsid w:val="00AC19D2"/>
    <w:rsid w:val="00AC2B47"/>
    <w:rsid w:val="00AC3B6B"/>
    <w:rsid w:val="00AC5742"/>
    <w:rsid w:val="00AC71F1"/>
    <w:rsid w:val="00AD5706"/>
    <w:rsid w:val="00AD5D38"/>
    <w:rsid w:val="00AD5E6D"/>
    <w:rsid w:val="00AD7EA6"/>
    <w:rsid w:val="00AE0699"/>
    <w:rsid w:val="00AE2568"/>
    <w:rsid w:val="00AE77DE"/>
    <w:rsid w:val="00AF110D"/>
    <w:rsid w:val="00AF2E70"/>
    <w:rsid w:val="00AF7312"/>
    <w:rsid w:val="00B0201C"/>
    <w:rsid w:val="00B02A03"/>
    <w:rsid w:val="00B02AA7"/>
    <w:rsid w:val="00B03D83"/>
    <w:rsid w:val="00B047B7"/>
    <w:rsid w:val="00B057A4"/>
    <w:rsid w:val="00B065F6"/>
    <w:rsid w:val="00B07E1F"/>
    <w:rsid w:val="00B11D8D"/>
    <w:rsid w:val="00B125BD"/>
    <w:rsid w:val="00B13509"/>
    <w:rsid w:val="00B13769"/>
    <w:rsid w:val="00B150A4"/>
    <w:rsid w:val="00B16F93"/>
    <w:rsid w:val="00B2040F"/>
    <w:rsid w:val="00B20684"/>
    <w:rsid w:val="00B227A4"/>
    <w:rsid w:val="00B25708"/>
    <w:rsid w:val="00B305F4"/>
    <w:rsid w:val="00B33846"/>
    <w:rsid w:val="00B35100"/>
    <w:rsid w:val="00B373DD"/>
    <w:rsid w:val="00B379B1"/>
    <w:rsid w:val="00B40E53"/>
    <w:rsid w:val="00B41A04"/>
    <w:rsid w:val="00B423AE"/>
    <w:rsid w:val="00B4255E"/>
    <w:rsid w:val="00B44B0A"/>
    <w:rsid w:val="00B46F89"/>
    <w:rsid w:val="00B50571"/>
    <w:rsid w:val="00B62A84"/>
    <w:rsid w:val="00B71C17"/>
    <w:rsid w:val="00B72568"/>
    <w:rsid w:val="00B744A3"/>
    <w:rsid w:val="00B75521"/>
    <w:rsid w:val="00B80F1F"/>
    <w:rsid w:val="00B81EAC"/>
    <w:rsid w:val="00B8254C"/>
    <w:rsid w:val="00B82B2B"/>
    <w:rsid w:val="00B83878"/>
    <w:rsid w:val="00B8525B"/>
    <w:rsid w:val="00B86595"/>
    <w:rsid w:val="00B91716"/>
    <w:rsid w:val="00B9177E"/>
    <w:rsid w:val="00B957A9"/>
    <w:rsid w:val="00B96C4F"/>
    <w:rsid w:val="00BA2E4D"/>
    <w:rsid w:val="00BA44AB"/>
    <w:rsid w:val="00BA5CD4"/>
    <w:rsid w:val="00BA6B00"/>
    <w:rsid w:val="00BB2F57"/>
    <w:rsid w:val="00BB4227"/>
    <w:rsid w:val="00BB5211"/>
    <w:rsid w:val="00BB5ECA"/>
    <w:rsid w:val="00BB7AE1"/>
    <w:rsid w:val="00BC1246"/>
    <w:rsid w:val="00BD1FDF"/>
    <w:rsid w:val="00BD2AB6"/>
    <w:rsid w:val="00BD2B8F"/>
    <w:rsid w:val="00BD3491"/>
    <w:rsid w:val="00BD3846"/>
    <w:rsid w:val="00BD38DD"/>
    <w:rsid w:val="00BD4769"/>
    <w:rsid w:val="00BE1B97"/>
    <w:rsid w:val="00BE403C"/>
    <w:rsid w:val="00BE5C8F"/>
    <w:rsid w:val="00BE5FCB"/>
    <w:rsid w:val="00BF109A"/>
    <w:rsid w:val="00BF61D6"/>
    <w:rsid w:val="00BF673F"/>
    <w:rsid w:val="00BF6BC5"/>
    <w:rsid w:val="00C03274"/>
    <w:rsid w:val="00C0721A"/>
    <w:rsid w:val="00C106B8"/>
    <w:rsid w:val="00C14111"/>
    <w:rsid w:val="00C1470C"/>
    <w:rsid w:val="00C16E6C"/>
    <w:rsid w:val="00C170F0"/>
    <w:rsid w:val="00C17F9B"/>
    <w:rsid w:val="00C261ED"/>
    <w:rsid w:val="00C2683D"/>
    <w:rsid w:val="00C271F8"/>
    <w:rsid w:val="00C31ABF"/>
    <w:rsid w:val="00C36F13"/>
    <w:rsid w:val="00C417F9"/>
    <w:rsid w:val="00C41F3C"/>
    <w:rsid w:val="00C41FF8"/>
    <w:rsid w:val="00C46C5D"/>
    <w:rsid w:val="00C47ADE"/>
    <w:rsid w:val="00C47BAC"/>
    <w:rsid w:val="00C50D6B"/>
    <w:rsid w:val="00C535AE"/>
    <w:rsid w:val="00C55713"/>
    <w:rsid w:val="00C56FAB"/>
    <w:rsid w:val="00C57329"/>
    <w:rsid w:val="00C62B9F"/>
    <w:rsid w:val="00C64A91"/>
    <w:rsid w:val="00C65F56"/>
    <w:rsid w:val="00C7075B"/>
    <w:rsid w:val="00C72B44"/>
    <w:rsid w:val="00C73552"/>
    <w:rsid w:val="00C743D2"/>
    <w:rsid w:val="00C77E75"/>
    <w:rsid w:val="00C80A15"/>
    <w:rsid w:val="00C80ACC"/>
    <w:rsid w:val="00C81FAB"/>
    <w:rsid w:val="00C85878"/>
    <w:rsid w:val="00C86A1A"/>
    <w:rsid w:val="00C8703D"/>
    <w:rsid w:val="00C95237"/>
    <w:rsid w:val="00C97EFE"/>
    <w:rsid w:val="00CA2AF0"/>
    <w:rsid w:val="00CA38B9"/>
    <w:rsid w:val="00CA412B"/>
    <w:rsid w:val="00CA468A"/>
    <w:rsid w:val="00CA7B4B"/>
    <w:rsid w:val="00CB2EA3"/>
    <w:rsid w:val="00CB3D3D"/>
    <w:rsid w:val="00CB4487"/>
    <w:rsid w:val="00CB7885"/>
    <w:rsid w:val="00CC48DD"/>
    <w:rsid w:val="00CC599C"/>
    <w:rsid w:val="00CD16B6"/>
    <w:rsid w:val="00CD1B8C"/>
    <w:rsid w:val="00CD2975"/>
    <w:rsid w:val="00CD59C5"/>
    <w:rsid w:val="00CD6024"/>
    <w:rsid w:val="00CE0CDF"/>
    <w:rsid w:val="00CE19E6"/>
    <w:rsid w:val="00CE43A8"/>
    <w:rsid w:val="00CE7BAF"/>
    <w:rsid w:val="00CF2445"/>
    <w:rsid w:val="00CF3A2F"/>
    <w:rsid w:val="00CF5F9F"/>
    <w:rsid w:val="00CF6B13"/>
    <w:rsid w:val="00CF6C81"/>
    <w:rsid w:val="00D00AFC"/>
    <w:rsid w:val="00D00C5A"/>
    <w:rsid w:val="00D00D24"/>
    <w:rsid w:val="00D01CA1"/>
    <w:rsid w:val="00D02016"/>
    <w:rsid w:val="00D03F87"/>
    <w:rsid w:val="00D07623"/>
    <w:rsid w:val="00D10E6B"/>
    <w:rsid w:val="00D118A3"/>
    <w:rsid w:val="00D20345"/>
    <w:rsid w:val="00D20D0B"/>
    <w:rsid w:val="00D268F5"/>
    <w:rsid w:val="00D27506"/>
    <w:rsid w:val="00D30F52"/>
    <w:rsid w:val="00D31630"/>
    <w:rsid w:val="00D33CA1"/>
    <w:rsid w:val="00D35F0E"/>
    <w:rsid w:val="00D3731A"/>
    <w:rsid w:val="00D3767E"/>
    <w:rsid w:val="00D40E9D"/>
    <w:rsid w:val="00D41AF7"/>
    <w:rsid w:val="00D4253B"/>
    <w:rsid w:val="00D425DF"/>
    <w:rsid w:val="00D46306"/>
    <w:rsid w:val="00D463AD"/>
    <w:rsid w:val="00D508C4"/>
    <w:rsid w:val="00D53AF4"/>
    <w:rsid w:val="00D56381"/>
    <w:rsid w:val="00D64486"/>
    <w:rsid w:val="00D659CE"/>
    <w:rsid w:val="00D66F2A"/>
    <w:rsid w:val="00D71F72"/>
    <w:rsid w:val="00D72FB2"/>
    <w:rsid w:val="00D746C7"/>
    <w:rsid w:val="00D81C98"/>
    <w:rsid w:val="00D822C2"/>
    <w:rsid w:val="00D83374"/>
    <w:rsid w:val="00D83DAD"/>
    <w:rsid w:val="00D874DF"/>
    <w:rsid w:val="00D90258"/>
    <w:rsid w:val="00D90892"/>
    <w:rsid w:val="00D918A7"/>
    <w:rsid w:val="00D92BF0"/>
    <w:rsid w:val="00D94171"/>
    <w:rsid w:val="00D9546F"/>
    <w:rsid w:val="00D96D8A"/>
    <w:rsid w:val="00DA128D"/>
    <w:rsid w:val="00DA4925"/>
    <w:rsid w:val="00DA5D7E"/>
    <w:rsid w:val="00DA6AE7"/>
    <w:rsid w:val="00DA79F8"/>
    <w:rsid w:val="00DB30C5"/>
    <w:rsid w:val="00DB54CD"/>
    <w:rsid w:val="00DB5B77"/>
    <w:rsid w:val="00DB7FD2"/>
    <w:rsid w:val="00DC0AF0"/>
    <w:rsid w:val="00DC0C6C"/>
    <w:rsid w:val="00DC4A1B"/>
    <w:rsid w:val="00DC4CCD"/>
    <w:rsid w:val="00DC5090"/>
    <w:rsid w:val="00DC53F7"/>
    <w:rsid w:val="00DC5C91"/>
    <w:rsid w:val="00DC6599"/>
    <w:rsid w:val="00DC73C1"/>
    <w:rsid w:val="00DD0E25"/>
    <w:rsid w:val="00DD0E43"/>
    <w:rsid w:val="00DD3D30"/>
    <w:rsid w:val="00DD674D"/>
    <w:rsid w:val="00DE0416"/>
    <w:rsid w:val="00DE115C"/>
    <w:rsid w:val="00DE16AF"/>
    <w:rsid w:val="00DE24D5"/>
    <w:rsid w:val="00DE25C6"/>
    <w:rsid w:val="00DE53C0"/>
    <w:rsid w:val="00DE59D6"/>
    <w:rsid w:val="00DE6539"/>
    <w:rsid w:val="00DE6AD2"/>
    <w:rsid w:val="00DF175F"/>
    <w:rsid w:val="00DF2105"/>
    <w:rsid w:val="00E006C4"/>
    <w:rsid w:val="00E03D84"/>
    <w:rsid w:val="00E05CFB"/>
    <w:rsid w:val="00E07585"/>
    <w:rsid w:val="00E111C1"/>
    <w:rsid w:val="00E12A55"/>
    <w:rsid w:val="00E14240"/>
    <w:rsid w:val="00E15B05"/>
    <w:rsid w:val="00E17B59"/>
    <w:rsid w:val="00E22490"/>
    <w:rsid w:val="00E22B05"/>
    <w:rsid w:val="00E22B3E"/>
    <w:rsid w:val="00E22BAA"/>
    <w:rsid w:val="00E250EF"/>
    <w:rsid w:val="00E251DA"/>
    <w:rsid w:val="00E35480"/>
    <w:rsid w:val="00E35CED"/>
    <w:rsid w:val="00E35EAF"/>
    <w:rsid w:val="00E427B6"/>
    <w:rsid w:val="00E51456"/>
    <w:rsid w:val="00E563E8"/>
    <w:rsid w:val="00E6080F"/>
    <w:rsid w:val="00E66336"/>
    <w:rsid w:val="00E668BD"/>
    <w:rsid w:val="00E714D7"/>
    <w:rsid w:val="00E72987"/>
    <w:rsid w:val="00E73B64"/>
    <w:rsid w:val="00E73C87"/>
    <w:rsid w:val="00E77CBF"/>
    <w:rsid w:val="00E800D1"/>
    <w:rsid w:val="00E8083A"/>
    <w:rsid w:val="00E8125A"/>
    <w:rsid w:val="00E81C73"/>
    <w:rsid w:val="00E85D4F"/>
    <w:rsid w:val="00E93006"/>
    <w:rsid w:val="00E93D6A"/>
    <w:rsid w:val="00E949A9"/>
    <w:rsid w:val="00E95891"/>
    <w:rsid w:val="00E973AE"/>
    <w:rsid w:val="00E9767C"/>
    <w:rsid w:val="00EA0602"/>
    <w:rsid w:val="00EA07B7"/>
    <w:rsid w:val="00EA1929"/>
    <w:rsid w:val="00EA35F8"/>
    <w:rsid w:val="00EA3B36"/>
    <w:rsid w:val="00EA5C42"/>
    <w:rsid w:val="00EA6424"/>
    <w:rsid w:val="00EB08FD"/>
    <w:rsid w:val="00EB19F4"/>
    <w:rsid w:val="00EB5393"/>
    <w:rsid w:val="00EC0B79"/>
    <w:rsid w:val="00EC3592"/>
    <w:rsid w:val="00EC5AB4"/>
    <w:rsid w:val="00EC62CE"/>
    <w:rsid w:val="00EC6410"/>
    <w:rsid w:val="00ED0313"/>
    <w:rsid w:val="00ED0375"/>
    <w:rsid w:val="00ED1464"/>
    <w:rsid w:val="00ED1A88"/>
    <w:rsid w:val="00ED291D"/>
    <w:rsid w:val="00ED53E2"/>
    <w:rsid w:val="00ED5A95"/>
    <w:rsid w:val="00ED6F87"/>
    <w:rsid w:val="00EE18FF"/>
    <w:rsid w:val="00EE2B57"/>
    <w:rsid w:val="00EE7539"/>
    <w:rsid w:val="00EF0ABC"/>
    <w:rsid w:val="00EF15BD"/>
    <w:rsid w:val="00EF1763"/>
    <w:rsid w:val="00EF2FD8"/>
    <w:rsid w:val="00EF498B"/>
    <w:rsid w:val="00EF5C32"/>
    <w:rsid w:val="00F00ECE"/>
    <w:rsid w:val="00F01429"/>
    <w:rsid w:val="00F02843"/>
    <w:rsid w:val="00F10D2E"/>
    <w:rsid w:val="00F1386C"/>
    <w:rsid w:val="00F13A6C"/>
    <w:rsid w:val="00F14D67"/>
    <w:rsid w:val="00F20F09"/>
    <w:rsid w:val="00F341D5"/>
    <w:rsid w:val="00F35BC0"/>
    <w:rsid w:val="00F35BC5"/>
    <w:rsid w:val="00F36888"/>
    <w:rsid w:val="00F410A4"/>
    <w:rsid w:val="00F434FA"/>
    <w:rsid w:val="00F448F3"/>
    <w:rsid w:val="00F44E92"/>
    <w:rsid w:val="00F450D4"/>
    <w:rsid w:val="00F4568E"/>
    <w:rsid w:val="00F45882"/>
    <w:rsid w:val="00F45FD2"/>
    <w:rsid w:val="00F478D3"/>
    <w:rsid w:val="00F512D6"/>
    <w:rsid w:val="00F51C6E"/>
    <w:rsid w:val="00F54218"/>
    <w:rsid w:val="00F55C79"/>
    <w:rsid w:val="00F560E7"/>
    <w:rsid w:val="00F56BA0"/>
    <w:rsid w:val="00F60BCD"/>
    <w:rsid w:val="00F61453"/>
    <w:rsid w:val="00F6458A"/>
    <w:rsid w:val="00F67CA7"/>
    <w:rsid w:val="00F713FC"/>
    <w:rsid w:val="00F730F8"/>
    <w:rsid w:val="00F7731C"/>
    <w:rsid w:val="00F82161"/>
    <w:rsid w:val="00F826BF"/>
    <w:rsid w:val="00F82BD2"/>
    <w:rsid w:val="00F84C65"/>
    <w:rsid w:val="00F84E18"/>
    <w:rsid w:val="00F84E8B"/>
    <w:rsid w:val="00F85E75"/>
    <w:rsid w:val="00F861EB"/>
    <w:rsid w:val="00F87711"/>
    <w:rsid w:val="00F87BA3"/>
    <w:rsid w:val="00F90556"/>
    <w:rsid w:val="00F910E3"/>
    <w:rsid w:val="00F91E17"/>
    <w:rsid w:val="00F96142"/>
    <w:rsid w:val="00F97D41"/>
    <w:rsid w:val="00FA157A"/>
    <w:rsid w:val="00FA2095"/>
    <w:rsid w:val="00FA3507"/>
    <w:rsid w:val="00FA7812"/>
    <w:rsid w:val="00FB0C66"/>
    <w:rsid w:val="00FB1127"/>
    <w:rsid w:val="00FB233B"/>
    <w:rsid w:val="00FB3170"/>
    <w:rsid w:val="00FB31ED"/>
    <w:rsid w:val="00FB538A"/>
    <w:rsid w:val="00FB5E4C"/>
    <w:rsid w:val="00FB6FEE"/>
    <w:rsid w:val="00FC09C1"/>
    <w:rsid w:val="00FC1446"/>
    <w:rsid w:val="00FC2B3B"/>
    <w:rsid w:val="00FD1782"/>
    <w:rsid w:val="00FD521C"/>
    <w:rsid w:val="00FD5E69"/>
    <w:rsid w:val="00FD69B7"/>
    <w:rsid w:val="00FE10C6"/>
    <w:rsid w:val="00FE1DD3"/>
    <w:rsid w:val="00FE38EB"/>
    <w:rsid w:val="00FF3DE3"/>
    <w:rsid w:val="00FF4045"/>
    <w:rsid w:val="00FF5652"/>
    <w:rsid w:val="00FF6205"/>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5B5A027-273D-4323-8E09-C5C04E48C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C544BA7E-E82B-400E-912F-B71057F3A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9</TotalTime>
  <Pages>4</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Lesson 3.09: Engaging Families to Improve Student Outcomes</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3.09: Engaging Families to Improve Student Outcomes</dc:title>
  <dc:subject>Lesson 3.09: Engaging Families to Improve Student Outcomes</dc:subject>
  <dc:creator>Texas Education Agency</dc:creator>
  <cp:keywords/>
  <dc:description/>
  <cp:lastModifiedBy>White (she/her), Whitney</cp:lastModifiedBy>
  <cp:revision>7</cp:revision>
  <dcterms:created xsi:type="dcterms:W3CDTF">2022-11-28T16:23:00Z</dcterms:created>
  <dcterms:modified xsi:type="dcterms:W3CDTF">2023-08-28T21:31:00Z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