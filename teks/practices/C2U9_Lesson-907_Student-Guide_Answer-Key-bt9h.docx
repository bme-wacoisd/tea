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2AFF2BF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25B82356" w14:textId="3F85772A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BA3479">
        <w:rPr>
          <w:shd w:val="clear" w:color="auto" w:fill="FFFFFF"/>
        </w:rPr>
        <w:t>0</w:t>
      </w:r>
      <w:r w:rsidR="00CD35BA">
        <w:rPr>
          <w:shd w:val="clear" w:color="auto" w:fill="FFFFFF"/>
        </w:rPr>
        <w:t>7</w:t>
      </w:r>
      <w:r w:rsidRPr="005F5393">
        <w:rPr>
          <w:shd w:val="clear" w:color="auto" w:fill="FFFFFF"/>
        </w:rPr>
        <w:t xml:space="preserve">: </w:t>
      </w:r>
      <w:r w:rsidR="00593535">
        <w:t>Utilizing Peer Feedback to Improve Learning</w:t>
      </w:r>
    </w:p>
    <w:p w14:paraId="243071FC" w14:textId="767603E4" w:rsidR="005F5393" w:rsidRPr="00826AF2" w:rsidRDefault="005F5393" w:rsidP="007B1F0B">
      <w:pPr>
        <w:rPr>
          <w:rFonts w:cstheme="minorHAnsi"/>
        </w:rPr>
      </w:pPr>
      <w:r w:rsidRPr="00826AF2">
        <w:rPr>
          <w:rFonts w:cstheme="minorHAnsi"/>
        </w:rPr>
        <w:t xml:space="preserve">Name: </w:t>
      </w:r>
    </w:p>
    <w:p w14:paraId="71919EEB" w14:textId="521C1D95" w:rsidR="005F5393" w:rsidRPr="00826AF2" w:rsidRDefault="005F5393" w:rsidP="007B1F0B">
      <w:pPr>
        <w:rPr>
          <w:rFonts w:cstheme="minorHAnsi"/>
        </w:rPr>
      </w:pPr>
      <w:r w:rsidRPr="00826AF2">
        <w:rPr>
          <w:rFonts w:cstheme="minorHAnsi"/>
        </w:rPr>
        <w:t xml:space="preserve">Date: </w:t>
      </w:r>
    </w:p>
    <w:p w14:paraId="5BA79063" w14:textId="77777777" w:rsidR="00FA157A" w:rsidRPr="00826AF2" w:rsidRDefault="00FA157A" w:rsidP="007B1F0B">
      <w:pPr>
        <w:rPr>
          <w:rFonts w:cstheme="minorHAnsi"/>
        </w:rPr>
      </w:pPr>
    </w:p>
    <w:p w14:paraId="632B5D09" w14:textId="4B40BB81" w:rsidR="005A24B0" w:rsidRPr="00826AF2" w:rsidRDefault="000B5C9F" w:rsidP="005A24B0">
      <w:pPr>
        <w:pStyle w:val="Tabletext"/>
        <w:rPr>
          <w:rFonts w:cstheme="minorHAnsi"/>
          <w:b/>
          <w:bCs/>
        </w:rPr>
      </w:pPr>
      <w:r w:rsidRPr="00826AF2">
        <w:rPr>
          <w:rFonts w:cstheme="minorHAnsi"/>
          <w:b/>
          <w:bCs/>
        </w:rPr>
        <w:t>Be</w:t>
      </w:r>
      <w:r w:rsidR="00BA5CD4" w:rsidRPr="00826AF2">
        <w:rPr>
          <w:rFonts w:cstheme="minorHAnsi"/>
          <w:b/>
          <w:bCs/>
        </w:rPr>
        <w:t>llringer:</w:t>
      </w:r>
      <w:r w:rsidR="009E7A6F" w:rsidRPr="00826AF2">
        <w:rPr>
          <w:rFonts w:cstheme="minorHAnsi"/>
          <w:b/>
          <w:bCs/>
        </w:rPr>
        <w:t xml:space="preserve"> </w:t>
      </w:r>
    </w:p>
    <w:p w14:paraId="6F719C0F" w14:textId="77777777" w:rsidR="00114153" w:rsidRPr="00826AF2" w:rsidRDefault="00114153" w:rsidP="00114153">
      <w:pPr>
        <w:pStyle w:val="Tabletext"/>
        <w:rPr>
          <w:rFonts w:cstheme="minorHAnsi"/>
        </w:rPr>
      </w:pPr>
      <w:r w:rsidRPr="00826AF2">
        <w:rPr>
          <w:rFonts w:cstheme="minorHAnsi"/>
        </w:rPr>
        <w:t>Below are some examples of sentence starters that could be used to support peer feedback</w:t>
      </w:r>
      <w:proofErr w:type="gramStart"/>
      <w:r w:rsidRPr="00826AF2">
        <w:rPr>
          <w:rFonts w:cstheme="minorHAnsi"/>
        </w:rPr>
        <w:t xml:space="preserve">.  </w:t>
      </w:r>
      <w:proofErr w:type="gramEnd"/>
      <w:r w:rsidRPr="00826AF2">
        <w:rPr>
          <w:rFonts w:cstheme="minorHAnsi"/>
        </w:rPr>
        <w:t>How can utilizing the sentence starters help students to provide effective feedback?</w:t>
      </w:r>
    </w:p>
    <w:p w14:paraId="747CE4C1" w14:textId="77777777" w:rsidR="00114153" w:rsidRPr="00826AF2" w:rsidRDefault="00114153" w:rsidP="00114153">
      <w:pPr>
        <w:pStyle w:val="ListParagraph"/>
        <w:numPr>
          <w:ilvl w:val="0"/>
          <w:numId w:val="4"/>
        </w:numPr>
        <w:rPr>
          <w:rFonts w:cstheme="minorHAnsi"/>
        </w:rPr>
      </w:pPr>
      <w:r w:rsidRPr="00826AF2">
        <w:rPr>
          <w:rFonts w:cstheme="minorHAnsi"/>
        </w:rPr>
        <w:t>The best part of your work is…because…</w:t>
      </w:r>
    </w:p>
    <w:p w14:paraId="6958E301" w14:textId="77777777" w:rsidR="00114153" w:rsidRPr="00826AF2" w:rsidRDefault="00114153" w:rsidP="00114153">
      <w:pPr>
        <w:pStyle w:val="ListParagraph"/>
        <w:numPr>
          <w:ilvl w:val="0"/>
          <w:numId w:val="4"/>
        </w:numPr>
        <w:rPr>
          <w:rFonts w:cstheme="minorHAnsi"/>
        </w:rPr>
      </w:pPr>
      <w:r w:rsidRPr="00826AF2">
        <w:rPr>
          <w:rFonts w:cstheme="minorHAnsi"/>
        </w:rPr>
        <w:t>To make your work stronger I would suggest….</w:t>
      </w:r>
    </w:p>
    <w:p w14:paraId="44FB156C" w14:textId="792A5DAE" w:rsidR="00114153" w:rsidRPr="00826AF2" w:rsidRDefault="00114153" w:rsidP="00114153">
      <w:pPr>
        <w:pStyle w:val="ListParagraph"/>
        <w:numPr>
          <w:ilvl w:val="0"/>
          <w:numId w:val="4"/>
        </w:numPr>
        <w:rPr>
          <w:rFonts w:cstheme="minorHAnsi"/>
        </w:rPr>
      </w:pPr>
      <w:r w:rsidRPr="00826AF2">
        <w:rPr>
          <w:rFonts w:cstheme="minorHAnsi"/>
        </w:rPr>
        <w:t>I am wondering…</w:t>
      </w:r>
    </w:p>
    <w:p w14:paraId="38AD19C7" w14:textId="64815DC1" w:rsidR="000D62DB" w:rsidRPr="00826AF2" w:rsidRDefault="002565A7" w:rsidP="000D62DB">
      <w:pPr>
        <w:rPr>
          <w:rFonts w:cstheme="minorHAnsi"/>
          <w:i/>
          <w:iCs/>
          <w:color w:val="008000"/>
        </w:rPr>
      </w:pPr>
      <w:r w:rsidRPr="00826AF2">
        <w:rPr>
          <w:rFonts w:cstheme="minorHAnsi"/>
          <w:i/>
          <w:iCs/>
          <w:color w:val="008000"/>
        </w:rPr>
        <w:t>They help to structure the feedback for a student, both to get started but also to promote specific and clear feedback.</w:t>
      </w:r>
    </w:p>
    <w:p w14:paraId="29D41C9A" w14:textId="7923916B" w:rsidR="00EE0C3D" w:rsidRPr="00826AF2" w:rsidRDefault="00F625CE" w:rsidP="007D7302">
      <w:pPr>
        <w:pStyle w:val="Tabletext"/>
        <w:rPr>
          <w:rFonts w:cstheme="minorHAnsi"/>
          <w:b/>
          <w:bCs/>
        </w:rPr>
      </w:pPr>
      <w:r w:rsidRPr="00826AF2">
        <w:rPr>
          <w:rFonts w:cstheme="minorHAnsi"/>
          <w:b/>
          <w:bCs/>
        </w:rPr>
        <w:t>Peer Feedback Strategies</w:t>
      </w:r>
    </w:p>
    <w:p w14:paraId="5E285382" w14:textId="002A1361" w:rsidR="00F369CA" w:rsidRPr="00826AF2" w:rsidRDefault="00F369CA" w:rsidP="007D7302">
      <w:pPr>
        <w:pStyle w:val="Tabletext"/>
        <w:rPr>
          <w:rFonts w:cstheme="minorHAnsi"/>
          <w:i/>
          <w:iCs/>
          <w:color w:val="70AD47" w:themeColor="accent6"/>
        </w:rPr>
      </w:pPr>
      <w:r w:rsidRPr="00826AF2">
        <w:rPr>
          <w:rFonts w:cstheme="minorHAnsi"/>
        </w:rPr>
        <w:t xml:space="preserve">Peer Feedback: </w:t>
      </w:r>
      <w:r w:rsidRPr="00826AF2">
        <w:rPr>
          <w:rFonts w:cstheme="minorHAnsi"/>
          <w:i/>
          <w:iCs/>
          <w:color w:val="008000"/>
        </w:rPr>
        <w:t xml:space="preserve">Practice where feedback is given by one student to </w:t>
      </w:r>
      <w:r w:rsidR="00826AF2" w:rsidRPr="00826AF2">
        <w:rPr>
          <w:rFonts w:cstheme="minorHAnsi"/>
          <w:i/>
          <w:iCs/>
          <w:color w:val="008000"/>
        </w:rPr>
        <w:t>another.</w:t>
      </w:r>
    </w:p>
    <w:p w14:paraId="64399461" w14:textId="7757E059" w:rsidR="00F369CA" w:rsidRPr="00826AF2" w:rsidRDefault="00F625CE" w:rsidP="007D7302">
      <w:pPr>
        <w:pStyle w:val="Tabletext"/>
        <w:rPr>
          <w:rFonts w:cstheme="minorHAnsi"/>
        </w:rPr>
      </w:pPr>
      <w:r w:rsidRPr="00826AF2">
        <w:rPr>
          <w:rFonts w:cstheme="minorHAnsi"/>
        </w:rPr>
        <w:t>Considerations for selection of strategy</w:t>
      </w:r>
      <w:r w:rsidR="00F369CA" w:rsidRPr="00826AF2">
        <w:rPr>
          <w:rFonts w:cstheme="minorHAnsi"/>
        </w:rPr>
        <w:t>:</w:t>
      </w:r>
    </w:p>
    <w:p w14:paraId="764B1B10" w14:textId="77777777" w:rsidR="00F625CE" w:rsidRPr="00826AF2" w:rsidRDefault="00F625CE" w:rsidP="00F625CE">
      <w:pPr>
        <w:pStyle w:val="Tabletext"/>
        <w:numPr>
          <w:ilvl w:val="0"/>
          <w:numId w:val="33"/>
        </w:numPr>
        <w:spacing w:before="0" w:after="0"/>
        <w:rPr>
          <w:rFonts w:cstheme="minorHAnsi"/>
          <w:color w:val="008000"/>
        </w:rPr>
      </w:pPr>
      <w:r w:rsidRPr="00826AF2">
        <w:rPr>
          <w:rFonts w:cstheme="minorHAnsi"/>
          <w:color w:val="008000"/>
        </w:rPr>
        <w:t>Age group of the students</w:t>
      </w:r>
    </w:p>
    <w:p w14:paraId="3A5A3192" w14:textId="088B4343" w:rsidR="00F625CE" w:rsidRPr="00826AF2" w:rsidRDefault="00F625CE" w:rsidP="00F625CE">
      <w:pPr>
        <w:pStyle w:val="Tabletext"/>
        <w:numPr>
          <w:ilvl w:val="0"/>
          <w:numId w:val="33"/>
        </w:numPr>
        <w:spacing w:before="0" w:after="0"/>
        <w:rPr>
          <w:rFonts w:cstheme="minorHAnsi"/>
          <w:color w:val="008000"/>
        </w:rPr>
      </w:pPr>
      <w:r w:rsidRPr="00826AF2">
        <w:rPr>
          <w:rFonts w:cstheme="minorHAnsi"/>
          <w:color w:val="008000"/>
        </w:rPr>
        <w:t xml:space="preserve">Amount of time required to provide effective </w:t>
      </w:r>
      <w:r w:rsidR="00826AF2" w:rsidRPr="00826AF2">
        <w:rPr>
          <w:rFonts w:cstheme="minorHAnsi"/>
          <w:color w:val="008000"/>
        </w:rPr>
        <w:t>feedback.</w:t>
      </w:r>
    </w:p>
    <w:p w14:paraId="312C7226" w14:textId="77777777" w:rsidR="00F625CE" w:rsidRPr="00826AF2" w:rsidRDefault="00F625CE" w:rsidP="00F625CE">
      <w:pPr>
        <w:pStyle w:val="Tabletext"/>
        <w:numPr>
          <w:ilvl w:val="0"/>
          <w:numId w:val="33"/>
        </w:numPr>
        <w:spacing w:before="0" w:after="0"/>
        <w:rPr>
          <w:rFonts w:cstheme="minorHAnsi"/>
          <w:color w:val="008000"/>
        </w:rPr>
      </w:pPr>
      <w:r w:rsidRPr="00826AF2">
        <w:rPr>
          <w:rFonts w:cstheme="minorHAnsi"/>
          <w:color w:val="008000"/>
        </w:rPr>
        <w:t>Type of feedback (small part of work vs whole work)</w:t>
      </w:r>
    </w:p>
    <w:p w14:paraId="1123F9EB" w14:textId="77777777" w:rsidR="00F625CE" w:rsidRPr="00826AF2" w:rsidRDefault="00F625CE" w:rsidP="00F625CE">
      <w:pPr>
        <w:pStyle w:val="Tabletext"/>
        <w:numPr>
          <w:ilvl w:val="0"/>
          <w:numId w:val="33"/>
        </w:numPr>
        <w:spacing w:before="0" w:after="0"/>
        <w:rPr>
          <w:rFonts w:cstheme="minorHAnsi"/>
          <w:color w:val="008000"/>
        </w:rPr>
      </w:pPr>
      <w:r w:rsidRPr="00826AF2">
        <w:rPr>
          <w:rFonts w:cstheme="minorHAnsi"/>
          <w:color w:val="008000"/>
        </w:rPr>
        <w:t xml:space="preserve">How </w:t>
      </w:r>
      <w:proofErr w:type="gramStart"/>
      <w:r w:rsidRPr="00826AF2">
        <w:rPr>
          <w:rFonts w:cstheme="minorHAnsi"/>
          <w:color w:val="008000"/>
        </w:rPr>
        <w:t>much</w:t>
      </w:r>
      <w:proofErr w:type="gramEnd"/>
      <w:r w:rsidRPr="00826AF2">
        <w:rPr>
          <w:rFonts w:cstheme="minorHAnsi"/>
          <w:color w:val="008000"/>
        </w:rPr>
        <w:t xml:space="preserve"> feedback (Feedback from many students or just one/two)</w:t>
      </w:r>
    </w:p>
    <w:p w14:paraId="2C37653E" w14:textId="77777777" w:rsidR="00F625CE" w:rsidRPr="00826AF2" w:rsidRDefault="00F625CE" w:rsidP="00F625CE">
      <w:pPr>
        <w:pStyle w:val="Tabletext"/>
        <w:numPr>
          <w:ilvl w:val="0"/>
          <w:numId w:val="33"/>
        </w:numPr>
        <w:spacing w:before="0" w:after="0"/>
        <w:rPr>
          <w:rFonts w:cstheme="minorHAnsi"/>
          <w:color w:val="008000"/>
        </w:rPr>
      </w:pPr>
      <w:r w:rsidRPr="00826AF2">
        <w:rPr>
          <w:rFonts w:cstheme="minorHAnsi"/>
          <w:color w:val="008000"/>
        </w:rPr>
        <w:t>At what stage of the work is the strategy best utilized? (before draft is completed, after a completed draft)</w:t>
      </w:r>
    </w:p>
    <w:p w14:paraId="5ACB0AA9" w14:textId="7219277C" w:rsidR="00A76C43" w:rsidRPr="00826AF2" w:rsidRDefault="00A76C43" w:rsidP="00F625CE">
      <w:pPr>
        <w:pStyle w:val="Tabletext"/>
        <w:numPr>
          <w:ilvl w:val="0"/>
          <w:numId w:val="33"/>
        </w:numPr>
        <w:spacing w:before="0" w:after="0"/>
        <w:rPr>
          <w:rFonts w:cstheme="minorHAnsi"/>
          <w:color w:val="008000"/>
        </w:rPr>
      </w:pPr>
      <w:r w:rsidRPr="00826AF2">
        <w:rPr>
          <w:rFonts w:cstheme="minorHAnsi"/>
          <w:color w:val="008000"/>
        </w:rPr>
        <w:t xml:space="preserve">Scaffolds to support effective </w:t>
      </w:r>
      <w:r w:rsidR="00826AF2" w:rsidRPr="00826AF2">
        <w:rPr>
          <w:rFonts w:cstheme="minorHAnsi"/>
          <w:color w:val="008000"/>
        </w:rPr>
        <w:t>feedback.</w:t>
      </w:r>
    </w:p>
    <w:p w14:paraId="67475951" w14:textId="0DD4BAA0" w:rsidR="00F369CA" w:rsidRPr="00826AF2" w:rsidRDefault="00BA3479" w:rsidP="007D7302">
      <w:pPr>
        <w:pStyle w:val="Tabletext"/>
        <w:rPr>
          <w:rFonts w:cstheme="minorHAnsi"/>
        </w:rPr>
      </w:pPr>
      <w:r w:rsidRPr="00826AF2">
        <w:rPr>
          <w:rFonts w:cstheme="minorHAnsi"/>
        </w:rPr>
        <w:t xml:space="preserve">Model: </w:t>
      </w:r>
      <w:r w:rsidR="00F625CE" w:rsidRPr="00826AF2">
        <w:rPr>
          <w:rFonts w:cstheme="minorHAnsi"/>
        </w:rPr>
        <w:t>Assessing a Peer Feedback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925721" w:rsidRPr="00826AF2" w14:paraId="6A6719B0" w14:textId="77777777" w:rsidTr="00925721">
        <w:tc>
          <w:tcPr>
            <w:tcW w:w="2785" w:type="dxa"/>
          </w:tcPr>
          <w:p w14:paraId="2A16AC45" w14:textId="77777777" w:rsidR="00925721" w:rsidRPr="00826AF2" w:rsidRDefault="00925721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  <w:r w:rsidRPr="00826AF2">
              <w:rPr>
                <w:rFonts w:cstheme="minorHAnsi"/>
              </w:rPr>
              <w:t>Strategy:</w:t>
            </w:r>
            <w:r w:rsidRPr="00826AF2">
              <w:rPr>
                <w:rFonts w:cstheme="minorHAnsi"/>
                <w:i/>
                <w:iCs/>
              </w:rPr>
              <w:t xml:space="preserve"> </w:t>
            </w:r>
            <w:r w:rsidRPr="00826AF2">
              <w:rPr>
                <w:rFonts w:cstheme="minorHAnsi"/>
                <w:i/>
                <w:iCs/>
                <w:color w:val="008000"/>
              </w:rPr>
              <w:t>TAG</w:t>
            </w:r>
          </w:p>
          <w:p w14:paraId="53089432" w14:textId="00431F5C" w:rsidR="00925721" w:rsidRPr="00826AF2" w:rsidRDefault="00925721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</w:p>
        </w:tc>
        <w:tc>
          <w:tcPr>
            <w:tcW w:w="6565" w:type="dxa"/>
          </w:tcPr>
          <w:p w14:paraId="0B2A2200" w14:textId="09E79256" w:rsidR="00925721" w:rsidRPr="00826AF2" w:rsidRDefault="009A7CCB" w:rsidP="0085787B">
            <w:pPr>
              <w:pStyle w:val="Tabletext"/>
              <w:spacing w:before="0" w:after="0"/>
              <w:rPr>
                <w:rFonts w:cstheme="minorHAnsi"/>
                <w:color w:val="70AD47" w:themeColor="accent6"/>
              </w:rPr>
            </w:pPr>
            <w:r w:rsidRPr="00826AF2">
              <w:rPr>
                <w:rFonts w:cstheme="minorHAnsi"/>
              </w:rPr>
              <w:t>Description of Best Use</w:t>
            </w:r>
          </w:p>
        </w:tc>
      </w:tr>
      <w:tr w:rsidR="00925721" w:rsidRPr="00826AF2" w14:paraId="59DCE008" w14:textId="77777777" w:rsidTr="00925721">
        <w:tc>
          <w:tcPr>
            <w:tcW w:w="2785" w:type="dxa"/>
          </w:tcPr>
          <w:p w14:paraId="10515DEA" w14:textId="7A35EE8F" w:rsidR="00925721" w:rsidRPr="00826AF2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Age Group of Students</w:t>
            </w:r>
          </w:p>
        </w:tc>
        <w:tc>
          <w:tcPr>
            <w:tcW w:w="6565" w:type="dxa"/>
          </w:tcPr>
          <w:p w14:paraId="1C8C9FD8" w14:textId="7674F975" w:rsidR="00925721" w:rsidRPr="00826AF2" w:rsidRDefault="00F46740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Appropriate for all age groups of students</w:t>
            </w:r>
          </w:p>
        </w:tc>
      </w:tr>
      <w:tr w:rsidR="00925721" w:rsidRPr="00826AF2" w14:paraId="616ED256" w14:textId="77777777" w:rsidTr="00925721">
        <w:tc>
          <w:tcPr>
            <w:tcW w:w="2785" w:type="dxa"/>
          </w:tcPr>
          <w:p w14:paraId="098B8673" w14:textId="185DCD5D" w:rsidR="00925721" w:rsidRPr="00826AF2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Amount of Time Required</w:t>
            </w:r>
          </w:p>
        </w:tc>
        <w:tc>
          <w:tcPr>
            <w:tcW w:w="6565" w:type="dxa"/>
          </w:tcPr>
          <w:p w14:paraId="48B1A0B3" w14:textId="525E0F34" w:rsidR="00925721" w:rsidRPr="00826AF2" w:rsidRDefault="00F46740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Short time required (10-15 minutes)</w:t>
            </w:r>
          </w:p>
        </w:tc>
      </w:tr>
      <w:tr w:rsidR="00925721" w:rsidRPr="00826AF2" w14:paraId="01218AE4" w14:textId="77777777" w:rsidTr="00925721">
        <w:tc>
          <w:tcPr>
            <w:tcW w:w="2785" w:type="dxa"/>
          </w:tcPr>
          <w:p w14:paraId="738808E0" w14:textId="7B3292F9" w:rsidR="00925721" w:rsidRPr="00826AF2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Type of Feedback</w:t>
            </w:r>
          </w:p>
        </w:tc>
        <w:tc>
          <w:tcPr>
            <w:tcW w:w="6565" w:type="dxa"/>
          </w:tcPr>
          <w:p w14:paraId="44C97F32" w14:textId="639185F8" w:rsidR="00925721" w:rsidRPr="00826AF2" w:rsidRDefault="00241A30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Best for small piece of work, could be altered for larger works</w:t>
            </w:r>
          </w:p>
        </w:tc>
      </w:tr>
      <w:tr w:rsidR="00925721" w:rsidRPr="00826AF2" w14:paraId="2CF2E139" w14:textId="77777777" w:rsidTr="00925721">
        <w:tc>
          <w:tcPr>
            <w:tcW w:w="2785" w:type="dxa"/>
          </w:tcPr>
          <w:p w14:paraId="7EDA0B9D" w14:textId="3D845C24" w:rsidR="00925721" w:rsidRPr="00826AF2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 xml:space="preserve">How </w:t>
            </w:r>
            <w:proofErr w:type="gramStart"/>
            <w:r w:rsidRPr="00826AF2">
              <w:rPr>
                <w:rFonts w:cstheme="minorHAnsi"/>
              </w:rPr>
              <w:t>Much</w:t>
            </w:r>
            <w:proofErr w:type="gramEnd"/>
            <w:r w:rsidRPr="00826AF2">
              <w:rPr>
                <w:rFonts w:cstheme="minorHAnsi"/>
              </w:rPr>
              <w:t xml:space="preserve"> Feedback</w:t>
            </w:r>
          </w:p>
        </w:tc>
        <w:tc>
          <w:tcPr>
            <w:tcW w:w="6565" w:type="dxa"/>
          </w:tcPr>
          <w:p w14:paraId="0DFC8E7C" w14:textId="43C12312" w:rsidR="00925721" w:rsidRPr="00826AF2" w:rsidRDefault="00241A30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 xml:space="preserve">Best for feedback from </w:t>
            </w:r>
            <w:proofErr w:type="gramStart"/>
            <w:r w:rsidRPr="00826AF2">
              <w:rPr>
                <w:rFonts w:cstheme="minorHAnsi"/>
                <w:i/>
                <w:iCs/>
                <w:color w:val="008000"/>
              </w:rPr>
              <w:t>a few</w:t>
            </w:r>
            <w:proofErr w:type="gramEnd"/>
            <w:r w:rsidRPr="00826AF2">
              <w:rPr>
                <w:rFonts w:cstheme="minorHAnsi"/>
                <w:i/>
                <w:iCs/>
                <w:color w:val="008000"/>
              </w:rPr>
              <w:t xml:space="preserve"> students</w:t>
            </w:r>
          </w:p>
        </w:tc>
      </w:tr>
      <w:tr w:rsidR="00925721" w:rsidRPr="00826AF2" w14:paraId="23769F21" w14:textId="77777777" w:rsidTr="00925721">
        <w:tc>
          <w:tcPr>
            <w:tcW w:w="2785" w:type="dxa"/>
          </w:tcPr>
          <w:p w14:paraId="6988A140" w14:textId="17E67C81" w:rsidR="00925721" w:rsidRPr="00826AF2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Stage of Work</w:t>
            </w:r>
          </w:p>
        </w:tc>
        <w:tc>
          <w:tcPr>
            <w:tcW w:w="6565" w:type="dxa"/>
          </w:tcPr>
          <w:p w14:paraId="399EFDAD" w14:textId="58276337" w:rsidR="00925721" w:rsidRPr="00826AF2" w:rsidRDefault="00114153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After completed draft</w:t>
            </w:r>
          </w:p>
        </w:tc>
      </w:tr>
      <w:tr w:rsidR="00A76C43" w:rsidRPr="00826AF2" w14:paraId="39E3B177" w14:textId="77777777" w:rsidTr="00925721">
        <w:tc>
          <w:tcPr>
            <w:tcW w:w="2785" w:type="dxa"/>
          </w:tcPr>
          <w:p w14:paraId="333A083D" w14:textId="7435DBB7" w:rsidR="00A76C43" w:rsidRPr="00826AF2" w:rsidRDefault="00A76C43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Scaffolds to Support Effective Feedback</w:t>
            </w:r>
          </w:p>
        </w:tc>
        <w:tc>
          <w:tcPr>
            <w:tcW w:w="6565" w:type="dxa"/>
          </w:tcPr>
          <w:p w14:paraId="545AC927" w14:textId="713B1A7F" w:rsidR="00A76C43" w:rsidRPr="00826AF2" w:rsidRDefault="00B2701B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 xml:space="preserve">Sentence starters, handout with </w:t>
            </w:r>
            <w:r w:rsidR="004D3EF5" w:rsidRPr="00826AF2">
              <w:rPr>
                <w:rFonts w:cstheme="minorHAnsi"/>
                <w:i/>
                <w:iCs/>
                <w:color w:val="008000"/>
              </w:rPr>
              <w:t>TAG categories</w:t>
            </w:r>
          </w:p>
        </w:tc>
      </w:tr>
    </w:tbl>
    <w:p w14:paraId="3F1B968D" w14:textId="77777777" w:rsidR="0006199E" w:rsidRPr="00826AF2" w:rsidRDefault="0006199E" w:rsidP="0085787B">
      <w:pPr>
        <w:pStyle w:val="Tabletext"/>
        <w:spacing w:before="0" w:after="0"/>
        <w:rPr>
          <w:rFonts w:cstheme="minorHAnsi"/>
          <w:i/>
          <w:iCs/>
          <w:color w:val="70AD47" w:themeColor="accent6"/>
        </w:rPr>
      </w:pPr>
    </w:p>
    <w:p w14:paraId="378979A9" w14:textId="77777777" w:rsidR="00A7067E" w:rsidRPr="00826AF2" w:rsidRDefault="00A7067E" w:rsidP="0055591F">
      <w:pPr>
        <w:rPr>
          <w:rFonts w:cstheme="minorHAnsi"/>
        </w:rPr>
      </w:pPr>
    </w:p>
    <w:p w14:paraId="62D65D7A" w14:textId="77777777" w:rsidR="00826AF2" w:rsidRPr="00826AF2" w:rsidRDefault="00826AF2" w:rsidP="0055591F">
      <w:pPr>
        <w:rPr>
          <w:rFonts w:cstheme="minorHAnsi"/>
          <w:b/>
          <w:bCs/>
        </w:rPr>
      </w:pPr>
    </w:p>
    <w:p w14:paraId="4C446640" w14:textId="530ADD3D" w:rsidR="0055591F" w:rsidRPr="00826AF2" w:rsidRDefault="00393A35" w:rsidP="0055591F">
      <w:pPr>
        <w:rPr>
          <w:rFonts w:cstheme="minorHAnsi"/>
          <w:b/>
          <w:bCs/>
        </w:rPr>
      </w:pPr>
      <w:r w:rsidRPr="00826AF2">
        <w:rPr>
          <w:rFonts w:cstheme="minorHAnsi"/>
          <w:b/>
          <w:bCs/>
        </w:rPr>
        <w:t xml:space="preserve">Practice: </w:t>
      </w:r>
      <w:r w:rsidR="0098357C" w:rsidRPr="00826AF2">
        <w:rPr>
          <w:rFonts w:cstheme="minorHAnsi"/>
          <w:b/>
          <w:bCs/>
        </w:rPr>
        <w:t>Teaching Peer Feedback Strategies</w:t>
      </w:r>
    </w:p>
    <w:p w14:paraId="59C4BBD4" w14:textId="176A02B7" w:rsidR="00075480" w:rsidRPr="00826AF2" w:rsidRDefault="00075480" w:rsidP="0055591F">
      <w:pPr>
        <w:rPr>
          <w:rFonts w:cstheme="minorHAnsi"/>
          <w:b/>
          <w:bCs/>
        </w:rPr>
      </w:pPr>
      <w:r w:rsidRPr="00826AF2">
        <w:rPr>
          <w:rFonts w:cstheme="minorHAnsi"/>
          <w:b/>
          <w:bCs/>
        </w:rPr>
        <w:lastRenderedPageBreak/>
        <w:t>Strategy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075480" w:rsidRPr="00826AF2" w14:paraId="0ECF7003" w14:textId="77777777" w:rsidTr="565DEFAE">
        <w:tc>
          <w:tcPr>
            <w:tcW w:w="2785" w:type="dxa"/>
          </w:tcPr>
          <w:p w14:paraId="58E176CB" w14:textId="4DDB1DFF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</w:rPr>
              <w:t>Strategy:</w:t>
            </w:r>
            <w:r w:rsidRPr="00826AF2">
              <w:rPr>
                <w:rFonts w:cstheme="minorHAnsi"/>
                <w:i/>
                <w:iCs/>
              </w:rPr>
              <w:t xml:space="preserve"> </w:t>
            </w:r>
            <w:r w:rsidR="00F274A4" w:rsidRPr="00826AF2">
              <w:rPr>
                <w:rFonts w:cstheme="minorHAnsi"/>
                <w:i/>
                <w:iCs/>
                <w:color w:val="008000"/>
              </w:rPr>
              <w:t>Gallery Walk</w:t>
            </w:r>
          </w:p>
          <w:p w14:paraId="5C9724B5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</w:p>
        </w:tc>
        <w:tc>
          <w:tcPr>
            <w:tcW w:w="6565" w:type="dxa"/>
          </w:tcPr>
          <w:p w14:paraId="2D68213A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  <w:color w:val="70AD47" w:themeColor="accent6"/>
              </w:rPr>
            </w:pPr>
            <w:r w:rsidRPr="00826AF2">
              <w:rPr>
                <w:rFonts w:cstheme="minorHAnsi"/>
              </w:rPr>
              <w:t>Description of Best Use</w:t>
            </w:r>
          </w:p>
        </w:tc>
      </w:tr>
      <w:tr w:rsidR="009A1D0C" w:rsidRPr="00826AF2" w14:paraId="175BFA79" w14:textId="77777777" w:rsidTr="565DEFAE">
        <w:tc>
          <w:tcPr>
            <w:tcW w:w="2785" w:type="dxa"/>
          </w:tcPr>
          <w:p w14:paraId="4708D092" w14:textId="0F15C52A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Age Group of Students</w:t>
            </w:r>
          </w:p>
        </w:tc>
        <w:tc>
          <w:tcPr>
            <w:tcW w:w="6565" w:type="dxa"/>
          </w:tcPr>
          <w:p w14:paraId="383654B2" w14:textId="5AF6C8A8" w:rsidR="009A1D0C" w:rsidRPr="00826AF2" w:rsidRDefault="41E8EE87" w:rsidP="565DEFAE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Best for upper elementary and above due to the level of structure</w:t>
            </w:r>
          </w:p>
        </w:tc>
      </w:tr>
      <w:tr w:rsidR="009A1D0C" w:rsidRPr="00826AF2" w14:paraId="25B62CBB" w14:textId="77777777" w:rsidTr="565DEFAE">
        <w:tc>
          <w:tcPr>
            <w:tcW w:w="2785" w:type="dxa"/>
          </w:tcPr>
          <w:p w14:paraId="3EA4A436" w14:textId="268B8525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Amount of Time Required</w:t>
            </w:r>
          </w:p>
        </w:tc>
        <w:tc>
          <w:tcPr>
            <w:tcW w:w="6565" w:type="dxa"/>
          </w:tcPr>
          <w:p w14:paraId="4D3C848E" w14:textId="03578512" w:rsidR="009A1D0C" w:rsidRPr="00826AF2" w:rsidRDefault="00570CA7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Depends on number of stations, but</w:t>
            </w:r>
            <w:r w:rsidR="00553951" w:rsidRPr="00826AF2">
              <w:rPr>
                <w:rFonts w:cstheme="minorHAnsi"/>
                <w:i/>
                <w:iCs/>
                <w:color w:val="008000"/>
              </w:rPr>
              <w:t xml:space="preserve"> relatively short time required</w:t>
            </w:r>
          </w:p>
        </w:tc>
      </w:tr>
      <w:tr w:rsidR="009A1D0C" w:rsidRPr="00826AF2" w14:paraId="1A053DCB" w14:textId="77777777" w:rsidTr="565DEFAE">
        <w:tc>
          <w:tcPr>
            <w:tcW w:w="2785" w:type="dxa"/>
          </w:tcPr>
          <w:p w14:paraId="2A0B0AA4" w14:textId="77777777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Type of Feedback</w:t>
            </w:r>
          </w:p>
          <w:p w14:paraId="58DEC00C" w14:textId="04A40D9F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(Small piece vs whole work)</w:t>
            </w:r>
          </w:p>
        </w:tc>
        <w:tc>
          <w:tcPr>
            <w:tcW w:w="6565" w:type="dxa"/>
          </w:tcPr>
          <w:p w14:paraId="747A7C73" w14:textId="4DA6548A" w:rsidR="009A1D0C" w:rsidRPr="00826AF2" w:rsidRDefault="00553951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Whole work</w:t>
            </w:r>
          </w:p>
        </w:tc>
      </w:tr>
      <w:tr w:rsidR="009A1D0C" w:rsidRPr="00826AF2" w14:paraId="3E2089D1" w14:textId="77777777" w:rsidTr="565DEFAE">
        <w:tc>
          <w:tcPr>
            <w:tcW w:w="2785" w:type="dxa"/>
          </w:tcPr>
          <w:p w14:paraId="5B41B982" w14:textId="77777777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 xml:space="preserve">How </w:t>
            </w:r>
            <w:proofErr w:type="gramStart"/>
            <w:r w:rsidRPr="00826AF2">
              <w:rPr>
                <w:rFonts w:cstheme="minorHAnsi"/>
              </w:rPr>
              <w:t>Much</w:t>
            </w:r>
            <w:proofErr w:type="gramEnd"/>
            <w:r w:rsidRPr="00826AF2">
              <w:rPr>
                <w:rFonts w:cstheme="minorHAnsi"/>
              </w:rPr>
              <w:t xml:space="preserve"> Feedback</w:t>
            </w:r>
          </w:p>
          <w:p w14:paraId="56204B85" w14:textId="03769BD4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 xml:space="preserve">(Few students vs </w:t>
            </w:r>
            <w:proofErr w:type="gramStart"/>
            <w:r w:rsidRPr="00826AF2">
              <w:rPr>
                <w:rFonts w:cstheme="minorHAnsi"/>
              </w:rPr>
              <w:t>many</w:t>
            </w:r>
            <w:proofErr w:type="gramEnd"/>
            <w:r w:rsidRPr="00826AF2">
              <w:rPr>
                <w:rFonts w:cstheme="minorHAnsi"/>
              </w:rPr>
              <w:t xml:space="preserve"> students)</w:t>
            </w:r>
          </w:p>
        </w:tc>
        <w:tc>
          <w:tcPr>
            <w:tcW w:w="6565" w:type="dxa"/>
          </w:tcPr>
          <w:p w14:paraId="2FFDFEB1" w14:textId="3D96799B" w:rsidR="009A1D0C" w:rsidRPr="00826AF2" w:rsidRDefault="00553951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Provides an opportunity for all students to provide feedback on all pieces of work</w:t>
            </w:r>
          </w:p>
        </w:tc>
      </w:tr>
      <w:tr w:rsidR="009A1D0C" w:rsidRPr="00826AF2" w14:paraId="4F9A2DA8" w14:textId="77777777" w:rsidTr="565DEFAE">
        <w:tc>
          <w:tcPr>
            <w:tcW w:w="2785" w:type="dxa"/>
          </w:tcPr>
          <w:p w14:paraId="00B48950" w14:textId="77777777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Stage of Work</w:t>
            </w:r>
          </w:p>
          <w:p w14:paraId="0153F5A4" w14:textId="29047624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(Prior to completing draft vs after completed draft)</w:t>
            </w:r>
          </w:p>
        </w:tc>
        <w:tc>
          <w:tcPr>
            <w:tcW w:w="6565" w:type="dxa"/>
          </w:tcPr>
          <w:p w14:paraId="0D033879" w14:textId="004B67F4" w:rsidR="009A1D0C" w:rsidRPr="00826AF2" w:rsidRDefault="00553951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After completion of draft</w:t>
            </w:r>
          </w:p>
        </w:tc>
      </w:tr>
      <w:tr w:rsidR="00A76C43" w:rsidRPr="00826AF2" w14:paraId="1BED804B" w14:textId="77777777" w:rsidTr="565DEFAE">
        <w:tc>
          <w:tcPr>
            <w:tcW w:w="2785" w:type="dxa"/>
          </w:tcPr>
          <w:p w14:paraId="078FE17B" w14:textId="432D330B" w:rsidR="00A76C43" w:rsidRPr="00826AF2" w:rsidRDefault="00A76C43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Scaffolds to Support Effective Feedback</w:t>
            </w:r>
          </w:p>
        </w:tc>
        <w:tc>
          <w:tcPr>
            <w:tcW w:w="6565" w:type="dxa"/>
          </w:tcPr>
          <w:p w14:paraId="35C9DB44" w14:textId="7D229621" w:rsidR="00A76C43" w:rsidRPr="00826AF2" w:rsidRDefault="004D3EF5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 xml:space="preserve">Sentence starters </w:t>
            </w:r>
            <w:r w:rsidR="0056276B" w:rsidRPr="00826AF2">
              <w:rPr>
                <w:rFonts w:cstheme="minorHAnsi"/>
                <w:i/>
                <w:iCs/>
                <w:color w:val="008000"/>
              </w:rPr>
              <w:t>to guide feedback, review of success criteria</w:t>
            </w:r>
            <w:r w:rsidR="004F0465" w:rsidRPr="00826AF2">
              <w:rPr>
                <w:rFonts w:cstheme="minorHAnsi"/>
                <w:i/>
                <w:iCs/>
                <w:color w:val="008000"/>
              </w:rPr>
              <w:t>, review of how to give effective feedback</w:t>
            </w:r>
          </w:p>
        </w:tc>
      </w:tr>
    </w:tbl>
    <w:p w14:paraId="4EBD8D45" w14:textId="77777777" w:rsidR="00075480" w:rsidRPr="00826AF2" w:rsidRDefault="00075480" w:rsidP="0055591F">
      <w:pPr>
        <w:rPr>
          <w:rFonts w:cstheme="minorHAnsi"/>
          <w:b/>
          <w:bCs/>
        </w:rPr>
      </w:pPr>
    </w:p>
    <w:p w14:paraId="07BE8A2A" w14:textId="58F6EB0A" w:rsidR="00075480" w:rsidRPr="00826AF2" w:rsidRDefault="00075480" w:rsidP="0055591F">
      <w:pPr>
        <w:rPr>
          <w:rFonts w:cstheme="minorHAnsi"/>
          <w:b/>
          <w:bCs/>
        </w:rPr>
      </w:pPr>
      <w:r w:rsidRPr="00826AF2">
        <w:rPr>
          <w:rFonts w:cstheme="minorHAnsi"/>
          <w:b/>
          <w:bCs/>
        </w:rPr>
        <w:t>Strategy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075480" w:rsidRPr="00826AF2" w14:paraId="5CBC8823" w14:textId="77777777" w:rsidTr="00A850E1">
        <w:tc>
          <w:tcPr>
            <w:tcW w:w="2785" w:type="dxa"/>
          </w:tcPr>
          <w:p w14:paraId="696EE8EB" w14:textId="6E99D12F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  <w:r w:rsidRPr="00826AF2">
              <w:rPr>
                <w:rFonts w:cstheme="minorHAnsi"/>
              </w:rPr>
              <w:t>Strategy:</w:t>
            </w:r>
            <w:r w:rsidRPr="00826AF2">
              <w:rPr>
                <w:rFonts w:cstheme="minorHAnsi"/>
                <w:i/>
                <w:iCs/>
              </w:rPr>
              <w:t xml:space="preserve"> </w:t>
            </w:r>
            <w:r w:rsidR="00F274A4" w:rsidRPr="00826AF2">
              <w:rPr>
                <w:rFonts w:cstheme="minorHAnsi"/>
                <w:i/>
                <w:iCs/>
                <w:color w:val="008000"/>
              </w:rPr>
              <w:t>Charette Protocol</w:t>
            </w:r>
          </w:p>
          <w:p w14:paraId="5EEA631A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</w:p>
        </w:tc>
        <w:tc>
          <w:tcPr>
            <w:tcW w:w="6565" w:type="dxa"/>
          </w:tcPr>
          <w:p w14:paraId="60E8C438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  <w:color w:val="70AD47" w:themeColor="accent6"/>
              </w:rPr>
            </w:pPr>
            <w:r w:rsidRPr="00826AF2">
              <w:rPr>
                <w:rFonts w:cstheme="minorHAnsi"/>
              </w:rPr>
              <w:t>Description of Best Use</w:t>
            </w:r>
          </w:p>
        </w:tc>
      </w:tr>
      <w:tr w:rsidR="009A1D0C" w:rsidRPr="00826AF2" w14:paraId="7624F9ED" w14:textId="77777777" w:rsidTr="00A850E1">
        <w:tc>
          <w:tcPr>
            <w:tcW w:w="2785" w:type="dxa"/>
          </w:tcPr>
          <w:p w14:paraId="47BF80DA" w14:textId="24B97366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Age Group of Students</w:t>
            </w:r>
          </w:p>
        </w:tc>
        <w:tc>
          <w:tcPr>
            <w:tcW w:w="6565" w:type="dxa"/>
          </w:tcPr>
          <w:p w14:paraId="18BF18BE" w14:textId="518A5E37" w:rsidR="009A1D0C" w:rsidRPr="00826AF2" w:rsidRDefault="00617AD2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Middle and High School</w:t>
            </w:r>
          </w:p>
        </w:tc>
      </w:tr>
      <w:tr w:rsidR="009A1D0C" w:rsidRPr="00826AF2" w14:paraId="7C2B4C17" w14:textId="77777777" w:rsidTr="00A850E1">
        <w:tc>
          <w:tcPr>
            <w:tcW w:w="2785" w:type="dxa"/>
          </w:tcPr>
          <w:p w14:paraId="0394EF30" w14:textId="28AED309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Amount of Time Required</w:t>
            </w:r>
          </w:p>
        </w:tc>
        <w:tc>
          <w:tcPr>
            <w:tcW w:w="6565" w:type="dxa"/>
          </w:tcPr>
          <w:p w14:paraId="03A8C21C" w14:textId="2A2AA8A9" w:rsidR="009A1D0C" w:rsidRPr="00826AF2" w:rsidRDefault="00617AD2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 xml:space="preserve">15 minutes per round, </w:t>
            </w:r>
            <w:r w:rsidR="00814331" w:rsidRPr="00826AF2">
              <w:rPr>
                <w:rFonts w:cstheme="minorHAnsi"/>
                <w:i/>
                <w:iCs/>
                <w:color w:val="008000"/>
              </w:rPr>
              <w:t>groups of 4 would require at least an hour</w:t>
            </w:r>
          </w:p>
        </w:tc>
      </w:tr>
      <w:tr w:rsidR="009A1D0C" w:rsidRPr="00826AF2" w14:paraId="66C6E4CA" w14:textId="77777777" w:rsidTr="00A850E1">
        <w:tc>
          <w:tcPr>
            <w:tcW w:w="2785" w:type="dxa"/>
          </w:tcPr>
          <w:p w14:paraId="771BE0C7" w14:textId="77777777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Type of Feedback</w:t>
            </w:r>
          </w:p>
          <w:p w14:paraId="2412F6BC" w14:textId="038B2529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(Small piece vs whole work)</w:t>
            </w:r>
          </w:p>
        </w:tc>
        <w:tc>
          <w:tcPr>
            <w:tcW w:w="6565" w:type="dxa"/>
          </w:tcPr>
          <w:p w14:paraId="06903ED3" w14:textId="7C0A613F" w:rsidR="009A1D0C" w:rsidRPr="00826AF2" w:rsidRDefault="00814331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Whole piece: focus question helps to guide the feedback</w:t>
            </w:r>
          </w:p>
        </w:tc>
      </w:tr>
      <w:tr w:rsidR="009A1D0C" w:rsidRPr="00826AF2" w14:paraId="0D7D2EAA" w14:textId="77777777" w:rsidTr="00A850E1">
        <w:tc>
          <w:tcPr>
            <w:tcW w:w="2785" w:type="dxa"/>
          </w:tcPr>
          <w:p w14:paraId="5D3534EB" w14:textId="77777777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 xml:space="preserve">How </w:t>
            </w:r>
            <w:proofErr w:type="gramStart"/>
            <w:r w:rsidRPr="00826AF2">
              <w:rPr>
                <w:rFonts w:cstheme="minorHAnsi"/>
              </w:rPr>
              <w:t>Much</w:t>
            </w:r>
            <w:proofErr w:type="gramEnd"/>
            <w:r w:rsidRPr="00826AF2">
              <w:rPr>
                <w:rFonts w:cstheme="minorHAnsi"/>
              </w:rPr>
              <w:t xml:space="preserve"> Feedback</w:t>
            </w:r>
          </w:p>
          <w:p w14:paraId="774405CD" w14:textId="5D3C15E1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 xml:space="preserve">(Few students vs </w:t>
            </w:r>
            <w:proofErr w:type="gramStart"/>
            <w:r w:rsidRPr="00826AF2">
              <w:rPr>
                <w:rFonts w:cstheme="minorHAnsi"/>
              </w:rPr>
              <w:t>many</w:t>
            </w:r>
            <w:proofErr w:type="gramEnd"/>
            <w:r w:rsidRPr="00826AF2">
              <w:rPr>
                <w:rFonts w:cstheme="minorHAnsi"/>
              </w:rPr>
              <w:t xml:space="preserve"> students)</w:t>
            </w:r>
          </w:p>
        </w:tc>
        <w:tc>
          <w:tcPr>
            <w:tcW w:w="6565" w:type="dxa"/>
          </w:tcPr>
          <w:p w14:paraId="079F834F" w14:textId="6A387F94" w:rsidR="009A1D0C" w:rsidRPr="00826AF2" w:rsidRDefault="00814331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Few students serve as feedback partners in the protocol</w:t>
            </w:r>
          </w:p>
        </w:tc>
      </w:tr>
      <w:tr w:rsidR="009A1D0C" w:rsidRPr="00826AF2" w14:paraId="21496DFB" w14:textId="77777777" w:rsidTr="00A850E1">
        <w:tc>
          <w:tcPr>
            <w:tcW w:w="2785" w:type="dxa"/>
          </w:tcPr>
          <w:p w14:paraId="1F274A9B" w14:textId="77777777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Stage of Work</w:t>
            </w:r>
          </w:p>
          <w:p w14:paraId="1673F5BE" w14:textId="4165CE10" w:rsidR="009A1D0C" w:rsidRPr="00826AF2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(Prior to completing draft vs after completed draft)</w:t>
            </w:r>
          </w:p>
        </w:tc>
        <w:tc>
          <w:tcPr>
            <w:tcW w:w="6565" w:type="dxa"/>
          </w:tcPr>
          <w:p w14:paraId="79A74686" w14:textId="52418EA4" w:rsidR="009A1D0C" w:rsidRPr="00826AF2" w:rsidRDefault="004F0465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Prior to completing a draft</w:t>
            </w:r>
          </w:p>
        </w:tc>
      </w:tr>
      <w:tr w:rsidR="00A76C43" w:rsidRPr="00826AF2" w14:paraId="6D81C890" w14:textId="77777777" w:rsidTr="00A850E1">
        <w:tc>
          <w:tcPr>
            <w:tcW w:w="2785" w:type="dxa"/>
          </w:tcPr>
          <w:p w14:paraId="589BD771" w14:textId="2D85708B" w:rsidR="00A76C43" w:rsidRPr="00826AF2" w:rsidRDefault="00A76C43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Scaffolds to Support Effective Feedback</w:t>
            </w:r>
          </w:p>
        </w:tc>
        <w:tc>
          <w:tcPr>
            <w:tcW w:w="6565" w:type="dxa"/>
          </w:tcPr>
          <w:p w14:paraId="6DA4FCC3" w14:textId="601FE62C" w:rsidR="00A76C43" w:rsidRPr="00826AF2" w:rsidRDefault="0058242F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 xml:space="preserve">Model the process, </w:t>
            </w:r>
            <w:r w:rsidR="004F0465" w:rsidRPr="00826AF2">
              <w:rPr>
                <w:rFonts w:cstheme="minorHAnsi"/>
                <w:i/>
                <w:iCs/>
                <w:color w:val="008000"/>
              </w:rPr>
              <w:t xml:space="preserve">Sentence starters to help provide feedback, </w:t>
            </w:r>
            <w:r w:rsidR="001339AE" w:rsidRPr="00826AF2">
              <w:rPr>
                <w:rFonts w:cstheme="minorHAnsi"/>
                <w:i/>
                <w:iCs/>
                <w:color w:val="008000"/>
              </w:rPr>
              <w:t>focus question, review of effective feedback</w:t>
            </w:r>
          </w:p>
        </w:tc>
      </w:tr>
    </w:tbl>
    <w:p w14:paraId="01EC831F" w14:textId="77777777" w:rsidR="00075480" w:rsidRPr="00826AF2" w:rsidRDefault="00075480" w:rsidP="0055591F">
      <w:pPr>
        <w:rPr>
          <w:rFonts w:cstheme="minorHAnsi"/>
          <w:b/>
          <w:bCs/>
        </w:rPr>
      </w:pPr>
    </w:p>
    <w:p w14:paraId="350852F7" w14:textId="13A3C031" w:rsidR="00075480" w:rsidRPr="00826AF2" w:rsidRDefault="00075480" w:rsidP="0055591F">
      <w:pPr>
        <w:rPr>
          <w:rFonts w:cstheme="minorHAnsi"/>
          <w:b/>
          <w:bCs/>
        </w:rPr>
      </w:pPr>
      <w:r w:rsidRPr="00826AF2">
        <w:rPr>
          <w:rFonts w:cstheme="minorHAnsi"/>
          <w:b/>
          <w:bCs/>
        </w:rPr>
        <w:t>Strategy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075480" w:rsidRPr="00826AF2" w14:paraId="305EEEE9" w14:textId="77777777" w:rsidTr="00A850E1">
        <w:tc>
          <w:tcPr>
            <w:tcW w:w="2785" w:type="dxa"/>
          </w:tcPr>
          <w:p w14:paraId="7DA38DED" w14:textId="15C134D1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</w:rPr>
              <w:t>Strategy</w:t>
            </w:r>
            <w:r w:rsidRPr="00826AF2">
              <w:rPr>
                <w:rFonts w:cstheme="minorHAnsi"/>
                <w:color w:val="008000"/>
              </w:rPr>
              <w:t>:</w:t>
            </w:r>
            <w:r w:rsidRPr="00826AF2">
              <w:rPr>
                <w:rFonts w:cstheme="minorHAnsi"/>
                <w:i/>
                <w:iCs/>
                <w:color w:val="008000"/>
              </w:rPr>
              <w:t xml:space="preserve"> </w:t>
            </w:r>
            <w:r w:rsidR="004C0F89" w:rsidRPr="00826AF2">
              <w:rPr>
                <w:rFonts w:cstheme="minorHAnsi"/>
                <w:i/>
                <w:iCs/>
                <w:color w:val="008000"/>
              </w:rPr>
              <w:t>Two Stars and a Wish</w:t>
            </w:r>
          </w:p>
          <w:p w14:paraId="0688B97C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</w:p>
        </w:tc>
        <w:tc>
          <w:tcPr>
            <w:tcW w:w="6565" w:type="dxa"/>
          </w:tcPr>
          <w:p w14:paraId="46406B3D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  <w:color w:val="70AD47" w:themeColor="accent6"/>
              </w:rPr>
            </w:pPr>
            <w:r w:rsidRPr="00826AF2">
              <w:rPr>
                <w:rFonts w:cstheme="minorHAnsi"/>
              </w:rPr>
              <w:t>Description of Best Use</w:t>
            </w:r>
          </w:p>
        </w:tc>
      </w:tr>
      <w:tr w:rsidR="00075480" w:rsidRPr="00826AF2" w14:paraId="1FEE6D10" w14:textId="77777777" w:rsidTr="00A850E1">
        <w:tc>
          <w:tcPr>
            <w:tcW w:w="2785" w:type="dxa"/>
          </w:tcPr>
          <w:p w14:paraId="45001BC3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Age Group of Students</w:t>
            </w:r>
          </w:p>
        </w:tc>
        <w:tc>
          <w:tcPr>
            <w:tcW w:w="6565" w:type="dxa"/>
          </w:tcPr>
          <w:p w14:paraId="3035EDBE" w14:textId="2C539E69" w:rsidR="00075480" w:rsidRPr="00826AF2" w:rsidRDefault="00F11236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All levels, younger students may need more scaffolds</w:t>
            </w:r>
          </w:p>
        </w:tc>
      </w:tr>
      <w:tr w:rsidR="00075480" w:rsidRPr="00826AF2" w14:paraId="32060229" w14:textId="77777777" w:rsidTr="00A850E1">
        <w:tc>
          <w:tcPr>
            <w:tcW w:w="2785" w:type="dxa"/>
          </w:tcPr>
          <w:p w14:paraId="18DACCE4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Amount of Time Required</w:t>
            </w:r>
          </w:p>
        </w:tc>
        <w:tc>
          <w:tcPr>
            <w:tcW w:w="6565" w:type="dxa"/>
          </w:tcPr>
          <w:p w14:paraId="1CF304A5" w14:textId="0CAD2D2D" w:rsidR="00075480" w:rsidRPr="00826AF2" w:rsidRDefault="0030178D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Small amount of time (20-30 minutes)</w:t>
            </w:r>
          </w:p>
        </w:tc>
      </w:tr>
      <w:tr w:rsidR="00075480" w:rsidRPr="00826AF2" w14:paraId="58DC234C" w14:textId="77777777" w:rsidTr="00A850E1">
        <w:tc>
          <w:tcPr>
            <w:tcW w:w="2785" w:type="dxa"/>
          </w:tcPr>
          <w:p w14:paraId="358B9540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Type of Feedback</w:t>
            </w:r>
          </w:p>
          <w:p w14:paraId="2B8DBF07" w14:textId="0202D428" w:rsidR="00522E89" w:rsidRPr="00826AF2" w:rsidRDefault="00522E89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(Small piece vs whole work)</w:t>
            </w:r>
          </w:p>
        </w:tc>
        <w:tc>
          <w:tcPr>
            <w:tcW w:w="6565" w:type="dxa"/>
          </w:tcPr>
          <w:p w14:paraId="77E64B1A" w14:textId="654A30A8" w:rsidR="00075480" w:rsidRPr="00826AF2" w:rsidRDefault="0030178D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Could be small or whole piece of work</w:t>
            </w:r>
          </w:p>
        </w:tc>
      </w:tr>
      <w:tr w:rsidR="00075480" w:rsidRPr="00826AF2" w14:paraId="3ED66915" w14:textId="77777777" w:rsidTr="00A850E1">
        <w:tc>
          <w:tcPr>
            <w:tcW w:w="2785" w:type="dxa"/>
          </w:tcPr>
          <w:p w14:paraId="0E3C99B0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 xml:space="preserve">How </w:t>
            </w:r>
            <w:proofErr w:type="gramStart"/>
            <w:r w:rsidRPr="00826AF2">
              <w:rPr>
                <w:rFonts w:cstheme="minorHAnsi"/>
              </w:rPr>
              <w:t>Much</w:t>
            </w:r>
            <w:proofErr w:type="gramEnd"/>
            <w:r w:rsidRPr="00826AF2">
              <w:rPr>
                <w:rFonts w:cstheme="minorHAnsi"/>
              </w:rPr>
              <w:t xml:space="preserve"> Feedback</w:t>
            </w:r>
          </w:p>
          <w:p w14:paraId="10430862" w14:textId="044854BD" w:rsidR="00522E89" w:rsidRPr="00826AF2" w:rsidRDefault="00522E89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 xml:space="preserve">(Few students vs </w:t>
            </w:r>
            <w:proofErr w:type="gramStart"/>
            <w:r w:rsidRPr="00826AF2">
              <w:rPr>
                <w:rFonts w:cstheme="minorHAnsi"/>
              </w:rPr>
              <w:t>many</w:t>
            </w:r>
            <w:proofErr w:type="gramEnd"/>
            <w:r w:rsidRPr="00826AF2">
              <w:rPr>
                <w:rFonts w:cstheme="minorHAnsi"/>
              </w:rPr>
              <w:t xml:space="preserve"> students)</w:t>
            </w:r>
          </w:p>
        </w:tc>
        <w:tc>
          <w:tcPr>
            <w:tcW w:w="6565" w:type="dxa"/>
          </w:tcPr>
          <w:p w14:paraId="76A54F0C" w14:textId="738A1DE6" w:rsidR="00075480" w:rsidRPr="00826AF2" w:rsidRDefault="0030178D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Few students work in small groups</w:t>
            </w:r>
          </w:p>
        </w:tc>
      </w:tr>
      <w:tr w:rsidR="00075480" w:rsidRPr="00826AF2" w14:paraId="188EA67A" w14:textId="77777777" w:rsidTr="009A1D0C">
        <w:trPr>
          <w:trHeight w:val="908"/>
        </w:trPr>
        <w:tc>
          <w:tcPr>
            <w:tcW w:w="2785" w:type="dxa"/>
          </w:tcPr>
          <w:p w14:paraId="7E8E73AD" w14:textId="77777777" w:rsidR="00075480" w:rsidRPr="00826AF2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lastRenderedPageBreak/>
              <w:t>Stage of Work</w:t>
            </w:r>
          </w:p>
          <w:p w14:paraId="428A2FDB" w14:textId="26409BA0" w:rsidR="00522E89" w:rsidRPr="00826AF2" w:rsidRDefault="00522E89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(</w:t>
            </w:r>
            <w:r w:rsidR="009A1D0C" w:rsidRPr="00826AF2">
              <w:rPr>
                <w:rFonts w:cstheme="minorHAnsi"/>
              </w:rPr>
              <w:t>Prior to completing draft vs after completed draft)</w:t>
            </w:r>
          </w:p>
        </w:tc>
        <w:tc>
          <w:tcPr>
            <w:tcW w:w="6565" w:type="dxa"/>
          </w:tcPr>
          <w:p w14:paraId="4A5ACD9C" w14:textId="31600680" w:rsidR="00075480" w:rsidRPr="00826AF2" w:rsidRDefault="0030178D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After completion of draft</w:t>
            </w:r>
          </w:p>
        </w:tc>
      </w:tr>
      <w:tr w:rsidR="00A76C43" w:rsidRPr="00826AF2" w14:paraId="350D3268" w14:textId="77777777" w:rsidTr="009A1D0C">
        <w:trPr>
          <w:trHeight w:val="908"/>
        </w:trPr>
        <w:tc>
          <w:tcPr>
            <w:tcW w:w="2785" w:type="dxa"/>
          </w:tcPr>
          <w:p w14:paraId="16A1B98E" w14:textId="4AE3F0EE" w:rsidR="00A76C43" w:rsidRPr="00826AF2" w:rsidRDefault="00A76C43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826AF2">
              <w:rPr>
                <w:rFonts w:cstheme="minorHAnsi"/>
              </w:rPr>
              <w:t>Scaffolds to Support Effective Feedback</w:t>
            </w:r>
          </w:p>
        </w:tc>
        <w:tc>
          <w:tcPr>
            <w:tcW w:w="6565" w:type="dxa"/>
          </w:tcPr>
          <w:p w14:paraId="55583C46" w14:textId="59F38C5D" w:rsidR="00A76C43" w:rsidRPr="00826AF2" w:rsidRDefault="0030178D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  <w:r w:rsidRPr="00826AF2">
              <w:rPr>
                <w:rFonts w:cstheme="minorHAnsi"/>
                <w:i/>
                <w:iCs/>
                <w:color w:val="008000"/>
              </w:rPr>
              <w:t>Model the process before allowing students to do it, sentence starters, review of success criteria, review of effective feedback</w:t>
            </w:r>
            <w:r w:rsidR="001F2775" w:rsidRPr="00826AF2">
              <w:rPr>
                <w:rFonts w:cstheme="minorHAnsi"/>
                <w:i/>
                <w:iCs/>
                <w:color w:val="008000"/>
              </w:rPr>
              <w:t>, handouts to keep students on track</w:t>
            </w:r>
          </w:p>
        </w:tc>
      </w:tr>
    </w:tbl>
    <w:p w14:paraId="1175EB02" w14:textId="77777777" w:rsidR="00B1472C" w:rsidRPr="00826AF2" w:rsidRDefault="00B1472C" w:rsidP="0055591F">
      <w:pPr>
        <w:rPr>
          <w:rFonts w:cstheme="minorHAnsi"/>
          <w:b/>
          <w:bCs/>
        </w:rPr>
      </w:pPr>
    </w:p>
    <w:p w14:paraId="7230EEFA" w14:textId="13CD6578" w:rsidR="00075480" w:rsidRPr="00826AF2" w:rsidRDefault="00EE0162" w:rsidP="0055591F">
      <w:pPr>
        <w:rPr>
          <w:rFonts w:cstheme="minorHAnsi"/>
          <w:u w:val="single"/>
        </w:rPr>
      </w:pPr>
      <w:r w:rsidRPr="00826AF2">
        <w:rPr>
          <w:rFonts w:cstheme="minorHAnsi"/>
          <w:u w:val="single"/>
        </w:rPr>
        <w:t>Scenario</w:t>
      </w:r>
      <w:r w:rsidR="00C620FB" w:rsidRPr="00826AF2">
        <w:rPr>
          <w:rFonts w:cstheme="minorHAnsi"/>
          <w:u w:val="single"/>
        </w:rPr>
        <w:t xml:space="preserve"> 1: </w:t>
      </w:r>
      <w:r w:rsidR="004F36AC" w:rsidRPr="00826AF2">
        <w:rPr>
          <w:rFonts w:cstheme="minorHAnsi"/>
          <w:u w:val="single"/>
        </w:rPr>
        <w:t>Mr. Olivera’s 2nd Grade Opinion Writing</w:t>
      </w:r>
    </w:p>
    <w:p w14:paraId="08238F66" w14:textId="315D849B" w:rsidR="004F36AC" w:rsidRPr="00826AF2" w:rsidRDefault="004F36AC" w:rsidP="004F36AC">
      <w:pPr>
        <w:rPr>
          <w:rStyle w:val="eop"/>
          <w:rFonts w:cstheme="minorHAnsi"/>
          <w:color w:val="000000"/>
          <w:shd w:val="clear" w:color="auto" w:fill="FFFFFF"/>
        </w:rPr>
      </w:pPr>
      <w:r w:rsidRPr="00826AF2">
        <w:rPr>
          <w:rStyle w:val="eop"/>
          <w:rFonts w:cstheme="minorHAnsi"/>
          <w:color w:val="000000"/>
          <w:shd w:val="clear" w:color="auto" w:fill="FFFFFF"/>
        </w:rPr>
        <w:t xml:space="preserve">Which of the peer feedback strategies that we have discussed would be most appropriate to use in this situation? (Gallery Walk, </w:t>
      </w:r>
      <w:r w:rsidR="00E4439E" w:rsidRPr="00826AF2">
        <w:rPr>
          <w:rStyle w:val="eop"/>
          <w:rFonts w:cstheme="minorHAnsi"/>
          <w:color w:val="000000"/>
          <w:shd w:val="clear" w:color="auto" w:fill="FFFFFF"/>
        </w:rPr>
        <w:t>2 Stars and a Wish</w:t>
      </w:r>
      <w:r w:rsidRPr="00826AF2">
        <w:rPr>
          <w:rStyle w:val="eop"/>
          <w:rFonts w:cstheme="minorHAnsi"/>
          <w:color w:val="000000"/>
          <w:shd w:val="clear" w:color="auto" w:fill="FFFFFF"/>
        </w:rPr>
        <w:t>, Charette Protocol)</w:t>
      </w:r>
    </w:p>
    <w:p w14:paraId="4AAB4469" w14:textId="4E3BA789" w:rsidR="004F36AC" w:rsidRPr="00826AF2" w:rsidRDefault="00E4439E" w:rsidP="004F36AC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>2 Stars and a Wish</w:t>
      </w:r>
    </w:p>
    <w:p w14:paraId="71856253" w14:textId="77777777" w:rsidR="004F36AC" w:rsidRPr="00826AF2" w:rsidRDefault="004F36AC" w:rsidP="004F36AC">
      <w:pPr>
        <w:rPr>
          <w:rStyle w:val="eop"/>
          <w:rFonts w:cstheme="minorHAnsi"/>
          <w:color w:val="000000"/>
          <w:shd w:val="clear" w:color="auto" w:fill="FFFFFF"/>
        </w:rPr>
      </w:pPr>
      <w:r w:rsidRPr="00826AF2">
        <w:rPr>
          <w:rStyle w:val="eop"/>
          <w:rFonts w:cstheme="minorHAnsi"/>
          <w:color w:val="000000"/>
          <w:shd w:val="clear" w:color="auto" w:fill="FFFFFF"/>
        </w:rPr>
        <w:t>Which of the key considerations impacted your decision to select this strategy and why?</w:t>
      </w:r>
    </w:p>
    <w:p w14:paraId="7CF65561" w14:textId="30CD8C75" w:rsidR="00E4439E" w:rsidRPr="00826AF2" w:rsidRDefault="00E4439E" w:rsidP="004F36AC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>Younger elementary students, limited amount of time</w:t>
      </w:r>
      <w:r w:rsidR="00B22923"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 xml:space="preserve"> (30 min or less)</w:t>
      </w:r>
      <w:r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 xml:space="preserve">, </w:t>
      </w:r>
      <w:r w:rsidR="00B22923"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 xml:space="preserve">only wants feedback from </w:t>
      </w:r>
      <w:proofErr w:type="gramStart"/>
      <w:r w:rsidR="00B22923"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>a few</w:t>
      </w:r>
      <w:proofErr w:type="gramEnd"/>
      <w:r w:rsidR="00B22923"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 xml:space="preserve"> peers, </w:t>
      </w:r>
      <w:r w:rsidR="002B5FEE"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>whole piece of work to evaluate.</w:t>
      </w:r>
    </w:p>
    <w:p w14:paraId="11E137BA" w14:textId="77777777" w:rsidR="004F36AC" w:rsidRPr="00826AF2" w:rsidRDefault="004F36AC" w:rsidP="0055591F">
      <w:pPr>
        <w:rPr>
          <w:rFonts w:cstheme="minorHAnsi"/>
        </w:rPr>
      </w:pPr>
    </w:p>
    <w:p w14:paraId="183036CB" w14:textId="05EBB7DE" w:rsidR="004F36AC" w:rsidRPr="00826AF2" w:rsidRDefault="004F36AC" w:rsidP="004F36AC">
      <w:pPr>
        <w:rPr>
          <w:rFonts w:cstheme="minorHAnsi"/>
          <w:u w:val="single"/>
        </w:rPr>
      </w:pPr>
      <w:r w:rsidRPr="00826AF2">
        <w:rPr>
          <w:rFonts w:cstheme="minorHAnsi"/>
          <w:u w:val="single"/>
        </w:rPr>
        <w:t>Scenario 2: Mrs. Greaves 8</w:t>
      </w:r>
      <w:r w:rsidRPr="00826AF2">
        <w:rPr>
          <w:rFonts w:cstheme="minorHAnsi"/>
          <w:u w:val="single"/>
          <w:vertAlign w:val="superscript"/>
        </w:rPr>
        <w:t>th</w:t>
      </w:r>
      <w:r w:rsidRPr="00826AF2">
        <w:rPr>
          <w:rFonts w:cstheme="minorHAnsi"/>
          <w:u w:val="single"/>
        </w:rPr>
        <w:t xml:space="preserve"> Grade Social Studies Colonial Newspaper</w:t>
      </w:r>
    </w:p>
    <w:p w14:paraId="0CB2BDF9" w14:textId="2853156E" w:rsidR="004F36AC" w:rsidRPr="00826AF2" w:rsidRDefault="004F36AC" w:rsidP="004F36AC">
      <w:pPr>
        <w:rPr>
          <w:rStyle w:val="eop"/>
          <w:rFonts w:cstheme="minorHAnsi"/>
          <w:color w:val="000000"/>
          <w:shd w:val="clear" w:color="auto" w:fill="FFFFFF"/>
        </w:rPr>
      </w:pPr>
      <w:r w:rsidRPr="00826AF2">
        <w:rPr>
          <w:rStyle w:val="eop"/>
          <w:rFonts w:cstheme="minorHAnsi"/>
          <w:color w:val="000000"/>
          <w:shd w:val="clear" w:color="auto" w:fill="FFFFFF"/>
        </w:rPr>
        <w:t xml:space="preserve">Which of the peer feedback strategies that we have discussed would be most appropriate to use in this situation? (Gallery Walk, </w:t>
      </w:r>
      <w:r w:rsidR="00E4439E" w:rsidRPr="00826AF2">
        <w:rPr>
          <w:rStyle w:val="eop"/>
          <w:rFonts w:cstheme="minorHAnsi"/>
          <w:color w:val="000000"/>
          <w:shd w:val="clear" w:color="auto" w:fill="FFFFFF"/>
        </w:rPr>
        <w:t>2 Stars and a Wish</w:t>
      </w:r>
      <w:r w:rsidRPr="00826AF2">
        <w:rPr>
          <w:rStyle w:val="eop"/>
          <w:rFonts w:cstheme="minorHAnsi"/>
          <w:color w:val="000000"/>
          <w:shd w:val="clear" w:color="auto" w:fill="FFFFFF"/>
        </w:rPr>
        <w:t>, Charette Protocol)</w:t>
      </w:r>
    </w:p>
    <w:p w14:paraId="402EC416" w14:textId="0E8E932F" w:rsidR="004F36AC" w:rsidRPr="00826AF2" w:rsidRDefault="002B5FEE" w:rsidP="004F36AC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>Gallery Walk</w:t>
      </w:r>
    </w:p>
    <w:p w14:paraId="7E16C2E5" w14:textId="5D255688" w:rsidR="00C620FB" w:rsidRPr="00826AF2" w:rsidRDefault="004F36AC" w:rsidP="004F36AC">
      <w:pPr>
        <w:rPr>
          <w:rFonts w:cstheme="minorHAnsi"/>
        </w:rPr>
      </w:pPr>
      <w:r w:rsidRPr="00826AF2">
        <w:rPr>
          <w:rStyle w:val="eop"/>
          <w:rFonts w:cstheme="minorHAnsi"/>
          <w:color w:val="000000"/>
          <w:shd w:val="clear" w:color="auto" w:fill="FFFFFF"/>
        </w:rPr>
        <w:t>Which of the key considerations impacted your decision to select this strategy and why?</w:t>
      </w:r>
    </w:p>
    <w:p w14:paraId="4B05A1CE" w14:textId="51C41428" w:rsidR="00075480" w:rsidRPr="00826AF2" w:rsidRDefault="00F54D85" w:rsidP="0055591F">
      <w:pPr>
        <w:rPr>
          <w:rFonts w:cstheme="minorHAnsi"/>
          <w:i/>
          <w:iCs/>
          <w:color w:val="70AD47" w:themeColor="accent6"/>
        </w:rPr>
      </w:pPr>
      <w:r w:rsidRPr="00826AF2">
        <w:rPr>
          <w:rFonts w:cstheme="minorHAnsi"/>
          <w:i/>
          <w:iCs/>
          <w:color w:val="008000"/>
        </w:rPr>
        <w:t>Students are middle school; they have completed a draft and the teacher wants lots of feedback on a whole piece of work</w:t>
      </w:r>
      <w:proofErr w:type="gramStart"/>
      <w:r w:rsidRPr="00826AF2">
        <w:rPr>
          <w:rFonts w:cstheme="minorHAnsi"/>
          <w:i/>
          <w:iCs/>
          <w:color w:val="008000"/>
        </w:rPr>
        <w:t xml:space="preserve">.  </w:t>
      </w:r>
      <w:proofErr w:type="gramEnd"/>
      <w:r w:rsidRPr="00826AF2">
        <w:rPr>
          <w:rFonts w:cstheme="minorHAnsi"/>
          <w:i/>
          <w:iCs/>
          <w:color w:val="008000"/>
        </w:rPr>
        <w:t>She only has about 30 minutes to dedicate to the feedback process.</w:t>
      </w:r>
    </w:p>
    <w:p w14:paraId="353135CE" w14:textId="77777777" w:rsidR="00826AF2" w:rsidRDefault="00826AF2" w:rsidP="005C746E">
      <w:pPr>
        <w:rPr>
          <w:rFonts w:cstheme="minorHAnsi"/>
          <w:u w:val="single"/>
        </w:rPr>
      </w:pPr>
    </w:p>
    <w:p w14:paraId="4672E0C1" w14:textId="69246B31" w:rsidR="005C746E" w:rsidRPr="00826AF2" w:rsidRDefault="005C746E" w:rsidP="005C746E">
      <w:pPr>
        <w:rPr>
          <w:rFonts w:cstheme="minorHAnsi"/>
          <w:u w:val="single"/>
        </w:rPr>
      </w:pPr>
      <w:r w:rsidRPr="00826AF2">
        <w:rPr>
          <w:rFonts w:cstheme="minorHAnsi"/>
          <w:u w:val="single"/>
        </w:rPr>
        <w:t xml:space="preserve">Scenario 3: </w:t>
      </w:r>
      <w:r w:rsidR="009F77EC" w:rsidRPr="00826AF2">
        <w:rPr>
          <w:rFonts w:cstheme="minorHAnsi"/>
          <w:u w:val="single"/>
        </w:rPr>
        <w:t>Mr. Johannsson’s High School Art II Project</w:t>
      </w:r>
    </w:p>
    <w:p w14:paraId="4025249B" w14:textId="77777777" w:rsidR="005C746E" w:rsidRPr="00826AF2" w:rsidRDefault="005C746E" w:rsidP="005C746E">
      <w:pPr>
        <w:rPr>
          <w:rStyle w:val="eop"/>
          <w:rFonts w:cstheme="minorHAnsi"/>
          <w:color w:val="000000"/>
          <w:shd w:val="clear" w:color="auto" w:fill="FFFFFF"/>
        </w:rPr>
      </w:pPr>
      <w:r w:rsidRPr="00826AF2">
        <w:rPr>
          <w:rStyle w:val="eop"/>
          <w:rFonts w:cstheme="minorHAnsi"/>
          <w:color w:val="000000"/>
          <w:shd w:val="clear" w:color="auto" w:fill="FFFFFF"/>
        </w:rPr>
        <w:t>Which of the peer feedback strategies that we have discussed would be most appropriate to use in this situation? (Gallery Walk, 2 Stars and a Wish, Charette Protocol)</w:t>
      </w:r>
    </w:p>
    <w:p w14:paraId="6BFA15A3" w14:textId="17345569" w:rsidR="005C746E" w:rsidRPr="00826AF2" w:rsidRDefault="005C746E" w:rsidP="005C746E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26AF2">
        <w:rPr>
          <w:rStyle w:val="eop"/>
          <w:rFonts w:cstheme="minorHAnsi"/>
          <w:i/>
          <w:iCs/>
          <w:color w:val="008000"/>
          <w:shd w:val="clear" w:color="auto" w:fill="FFFFFF"/>
        </w:rPr>
        <w:t>Charette Protocol</w:t>
      </w:r>
    </w:p>
    <w:p w14:paraId="741D0B6B" w14:textId="77777777" w:rsidR="005C746E" w:rsidRPr="00826AF2" w:rsidRDefault="005C746E" w:rsidP="005C746E">
      <w:pPr>
        <w:rPr>
          <w:rFonts w:cstheme="minorHAnsi"/>
        </w:rPr>
      </w:pPr>
      <w:r w:rsidRPr="00826AF2">
        <w:rPr>
          <w:rStyle w:val="eop"/>
          <w:rFonts w:cstheme="minorHAnsi"/>
          <w:color w:val="000000"/>
          <w:shd w:val="clear" w:color="auto" w:fill="FFFFFF"/>
        </w:rPr>
        <w:t>Which of the key considerations impacted your decision to select this strategy and why?</w:t>
      </w:r>
    </w:p>
    <w:p w14:paraId="1A479B82" w14:textId="1D4A4D88" w:rsidR="005C746E" w:rsidRPr="00826AF2" w:rsidRDefault="007E1488" w:rsidP="0055591F">
      <w:pPr>
        <w:rPr>
          <w:rFonts w:cstheme="minorHAnsi"/>
          <w:i/>
          <w:iCs/>
          <w:color w:val="008000"/>
        </w:rPr>
      </w:pPr>
      <w:r w:rsidRPr="00826AF2">
        <w:rPr>
          <w:rFonts w:cstheme="minorHAnsi"/>
          <w:i/>
          <w:iCs/>
          <w:color w:val="008000"/>
        </w:rPr>
        <w:t>High school level students</w:t>
      </w:r>
      <w:r w:rsidR="009F77EC" w:rsidRPr="00826AF2">
        <w:rPr>
          <w:rFonts w:cstheme="minorHAnsi"/>
          <w:i/>
          <w:iCs/>
          <w:color w:val="008000"/>
        </w:rPr>
        <w:t xml:space="preserve">, work in progress, only need feedback from </w:t>
      </w:r>
      <w:proofErr w:type="gramStart"/>
      <w:r w:rsidR="009F77EC" w:rsidRPr="00826AF2">
        <w:rPr>
          <w:rFonts w:cstheme="minorHAnsi"/>
          <w:i/>
          <w:iCs/>
          <w:color w:val="008000"/>
        </w:rPr>
        <w:t>a few</w:t>
      </w:r>
      <w:proofErr w:type="gramEnd"/>
      <w:r w:rsidR="009F77EC" w:rsidRPr="00826AF2">
        <w:rPr>
          <w:rFonts w:cstheme="minorHAnsi"/>
          <w:i/>
          <w:iCs/>
          <w:color w:val="008000"/>
        </w:rPr>
        <w:t xml:space="preserve"> </w:t>
      </w:r>
      <w:r w:rsidR="00826AF2" w:rsidRPr="00826AF2">
        <w:rPr>
          <w:rFonts w:cstheme="minorHAnsi"/>
          <w:i/>
          <w:iCs/>
          <w:color w:val="008000"/>
        </w:rPr>
        <w:t>peers.</w:t>
      </w:r>
    </w:p>
    <w:p w14:paraId="3568AD54" w14:textId="77777777" w:rsidR="005C746E" w:rsidRPr="00826AF2" w:rsidRDefault="005C746E" w:rsidP="0055591F">
      <w:pPr>
        <w:rPr>
          <w:rFonts w:cstheme="minorHAnsi"/>
          <w:i/>
          <w:iCs/>
          <w:color w:val="70AD47" w:themeColor="accent6"/>
        </w:rPr>
      </w:pPr>
    </w:p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BEC17" w14:textId="77777777" w:rsidR="00661AF2" w:rsidRDefault="00661AF2" w:rsidP="004C62A0">
      <w:pPr>
        <w:spacing w:after="0" w:line="240" w:lineRule="auto"/>
      </w:pPr>
      <w:r>
        <w:separator/>
      </w:r>
    </w:p>
  </w:endnote>
  <w:endnote w:type="continuationSeparator" w:id="0">
    <w:p w14:paraId="12474D82" w14:textId="77777777" w:rsidR="00661AF2" w:rsidRDefault="00661AF2" w:rsidP="004C62A0">
      <w:pPr>
        <w:spacing w:after="0" w:line="240" w:lineRule="auto"/>
      </w:pPr>
      <w:r>
        <w:continuationSeparator/>
      </w:r>
    </w:p>
  </w:endnote>
  <w:endnote w:type="continuationNotice" w:id="1">
    <w:p w14:paraId="30C5706E" w14:textId="77777777" w:rsidR="00661AF2" w:rsidRDefault="00661A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35F9C8E" w:rsidR="00D96D8A" w:rsidRPr="00826AF2" w:rsidRDefault="00826AF2" w:rsidP="00826AF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51E7D" w14:textId="77777777" w:rsidR="00661AF2" w:rsidRDefault="00661AF2" w:rsidP="004C62A0">
      <w:pPr>
        <w:spacing w:after="0" w:line="240" w:lineRule="auto"/>
      </w:pPr>
      <w:r>
        <w:separator/>
      </w:r>
    </w:p>
  </w:footnote>
  <w:footnote w:type="continuationSeparator" w:id="0">
    <w:p w14:paraId="673946AA" w14:textId="77777777" w:rsidR="00661AF2" w:rsidRDefault="00661AF2" w:rsidP="004C62A0">
      <w:pPr>
        <w:spacing w:after="0" w:line="240" w:lineRule="auto"/>
      </w:pPr>
      <w:r>
        <w:continuationSeparator/>
      </w:r>
    </w:p>
  </w:footnote>
  <w:footnote w:type="continuationNotice" w:id="1">
    <w:p w14:paraId="3B7D08E9" w14:textId="77777777" w:rsidR="00661AF2" w:rsidRDefault="00661A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6A69010E" w:rsidR="004C62A0" w:rsidRDefault="00B6657A" w:rsidP="00B6657A">
    <w:pPr>
      <w:pStyle w:val="Header"/>
      <w:tabs>
        <w:tab w:val="left" w:pos="270"/>
      </w:tabs>
      <w:spacing w:after="120"/>
      <w:jc w:val="both"/>
    </w:pPr>
    <w:r>
      <w:tab/>
    </w:r>
    <w:r>
      <w:rPr>
        <w:noProof/>
      </w:rPr>
      <w:drawing>
        <wp:inline distT="0" distB="0" distL="0" distR="0" wp14:anchorId="595A6BB9" wp14:editId="7CE378C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173"/>
    <w:multiLevelType w:val="hybridMultilevel"/>
    <w:tmpl w:val="A2E24648"/>
    <w:lvl w:ilvl="0" w:tplc="DE5401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6FD8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A00AF"/>
    <w:multiLevelType w:val="hybridMultilevel"/>
    <w:tmpl w:val="F1C8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32871"/>
    <w:multiLevelType w:val="hybridMultilevel"/>
    <w:tmpl w:val="41BC3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9DD"/>
    <w:multiLevelType w:val="hybridMultilevel"/>
    <w:tmpl w:val="3F5E7A08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027A0"/>
    <w:multiLevelType w:val="hybridMultilevel"/>
    <w:tmpl w:val="BBF68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C6ED2"/>
    <w:multiLevelType w:val="hybridMultilevel"/>
    <w:tmpl w:val="994C6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0F334B"/>
    <w:multiLevelType w:val="hybridMultilevel"/>
    <w:tmpl w:val="F31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7F640E"/>
    <w:multiLevelType w:val="hybridMultilevel"/>
    <w:tmpl w:val="47ACFDCE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373956"/>
    <w:multiLevelType w:val="hybridMultilevel"/>
    <w:tmpl w:val="96302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C19BA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75533"/>
    <w:multiLevelType w:val="hybridMultilevel"/>
    <w:tmpl w:val="9C56152C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1383D"/>
    <w:multiLevelType w:val="hybridMultilevel"/>
    <w:tmpl w:val="21BA2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3E0FE4"/>
    <w:multiLevelType w:val="hybridMultilevel"/>
    <w:tmpl w:val="9FD2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E5361"/>
    <w:multiLevelType w:val="hybridMultilevel"/>
    <w:tmpl w:val="67BC2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A47175F"/>
    <w:multiLevelType w:val="hybridMultilevel"/>
    <w:tmpl w:val="C36EC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24F2B"/>
    <w:multiLevelType w:val="hybridMultilevel"/>
    <w:tmpl w:val="3A460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B3ADB"/>
    <w:multiLevelType w:val="hybridMultilevel"/>
    <w:tmpl w:val="912A6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07348A"/>
    <w:multiLevelType w:val="hybridMultilevel"/>
    <w:tmpl w:val="AEA8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D73FE2"/>
    <w:multiLevelType w:val="hybridMultilevel"/>
    <w:tmpl w:val="DBC6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4322">
    <w:abstractNumId w:val="5"/>
  </w:num>
  <w:num w:numId="2" w16cid:durableId="1292243948">
    <w:abstractNumId w:val="11"/>
  </w:num>
  <w:num w:numId="3" w16cid:durableId="1117523939">
    <w:abstractNumId w:val="9"/>
  </w:num>
  <w:num w:numId="4" w16cid:durableId="1987855101">
    <w:abstractNumId w:val="25"/>
  </w:num>
  <w:num w:numId="5" w16cid:durableId="1164471156">
    <w:abstractNumId w:val="30"/>
  </w:num>
  <w:num w:numId="6" w16cid:durableId="1042439717">
    <w:abstractNumId w:val="4"/>
  </w:num>
  <w:num w:numId="7" w16cid:durableId="962539428">
    <w:abstractNumId w:val="20"/>
  </w:num>
  <w:num w:numId="8" w16cid:durableId="320088302">
    <w:abstractNumId w:val="17"/>
  </w:num>
  <w:num w:numId="9" w16cid:durableId="31463787">
    <w:abstractNumId w:val="7"/>
  </w:num>
  <w:num w:numId="10" w16cid:durableId="1099333161">
    <w:abstractNumId w:val="2"/>
  </w:num>
  <w:num w:numId="11" w16cid:durableId="307518620">
    <w:abstractNumId w:val="14"/>
  </w:num>
  <w:num w:numId="12" w16cid:durableId="1886408469">
    <w:abstractNumId w:val="10"/>
  </w:num>
  <w:num w:numId="13" w16cid:durableId="1098645711">
    <w:abstractNumId w:val="16"/>
  </w:num>
  <w:num w:numId="14" w16cid:durableId="1033270534">
    <w:abstractNumId w:val="18"/>
  </w:num>
  <w:num w:numId="15" w16cid:durableId="602959233">
    <w:abstractNumId w:val="15"/>
  </w:num>
  <w:num w:numId="16" w16cid:durableId="20860835">
    <w:abstractNumId w:val="32"/>
  </w:num>
  <w:num w:numId="17" w16cid:durableId="168177592">
    <w:abstractNumId w:val="26"/>
  </w:num>
  <w:num w:numId="18" w16cid:durableId="100492172">
    <w:abstractNumId w:val="29"/>
  </w:num>
  <w:num w:numId="19" w16cid:durableId="337656932">
    <w:abstractNumId w:val="33"/>
  </w:num>
  <w:num w:numId="20" w16cid:durableId="1704406420">
    <w:abstractNumId w:val="0"/>
  </w:num>
  <w:num w:numId="21" w16cid:durableId="100492006">
    <w:abstractNumId w:val="3"/>
  </w:num>
  <w:num w:numId="22" w16cid:durableId="119735677">
    <w:abstractNumId w:val="6"/>
  </w:num>
  <w:num w:numId="23" w16cid:durableId="646323028">
    <w:abstractNumId w:val="31"/>
  </w:num>
  <w:num w:numId="24" w16cid:durableId="82654001">
    <w:abstractNumId w:val="1"/>
  </w:num>
  <w:num w:numId="25" w16cid:durableId="2032142940">
    <w:abstractNumId w:val="13"/>
  </w:num>
  <w:num w:numId="26" w16cid:durableId="1293823416">
    <w:abstractNumId w:val="22"/>
  </w:num>
  <w:num w:numId="27" w16cid:durableId="1260992734">
    <w:abstractNumId w:val="24"/>
  </w:num>
  <w:num w:numId="28" w16cid:durableId="2114088825">
    <w:abstractNumId w:val="19"/>
  </w:num>
  <w:num w:numId="29" w16cid:durableId="1250237747">
    <w:abstractNumId w:val="23"/>
  </w:num>
  <w:num w:numId="30" w16cid:durableId="837114702">
    <w:abstractNumId w:val="8"/>
  </w:num>
  <w:num w:numId="31" w16cid:durableId="1160731859">
    <w:abstractNumId w:val="12"/>
  </w:num>
  <w:num w:numId="32" w16cid:durableId="2059278491">
    <w:abstractNumId w:val="28"/>
  </w:num>
  <w:num w:numId="33" w16cid:durableId="567811308">
    <w:abstractNumId w:val="21"/>
  </w:num>
  <w:num w:numId="34" w16cid:durableId="1081491729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1943"/>
    <w:rsid w:val="00002A1F"/>
    <w:rsid w:val="00002BD5"/>
    <w:rsid w:val="000034BF"/>
    <w:rsid w:val="00003ED6"/>
    <w:rsid w:val="00004495"/>
    <w:rsid w:val="000046FB"/>
    <w:rsid w:val="000057B1"/>
    <w:rsid w:val="00011AA9"/>
    <w:rsid w:val="00011E61"/>
    <w:rsid w:val="000133B3"/>
    <w:rsid w:val="000136A5"/>
    <w:rsid w:val="00014209"/>
    <w:rsid w:val="000147FC"/>
    <w:rsid w:val="000158D8"/>
    <w:rsid w:val="00015B78"/>
    <w:rsid w:val="00015EA8"/>
    <w:rsid w:val="000169EF"/>
    <w:rsid w:val="000174FC"/>
    <w:rsid w:val="0001757A"/>
    <w:rsid w:val="00017EB5"/>
    <w:rsid w:val="00020A92"/>
    <w:rsid w:val="00020BDE"/>
    <w:rsid w:val="000229D7"/>
    <w:rsid w:val="0002485B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2852"/>
    <w:rsid w:val="000330B0"/>
    <w:rsid w:val="00033138"/>
    <w:rsid w:val="00033AB6"/>
    <w:rsid w:val="0003467D"/>
    <w:rsid w:val="00037A4E"/>
    <w:rsid w:val="00040F3B"/>
    <w:rsid w:val="00041002"/>
    <w:rsid w:val="00041D05"/>
    <w:rsid w:val="00041F5C"/>
    <w:rsid w:val="0004206A"/>
    <w:rsid w:val="0004215D"/>
    <w:rsid w:val="00042A32"/>
    <w:rsid w:val="0004463E"/>
    <w:rsid w:val="0004539A"/>
    <w:rsid w:val="00045498"/>
    <w:rsid w:val="00045FB5"/>
    <w:rsid w:val="00047496"/>
    <w:rsid w:val="00051181"/>
    <w:rsid w:val="000516C2"/>
    <w:rsid w:val="000520CB"/>
    <w:rsid w:val="00052CDE"/>
    <w:rsid w:val="0005602F"/>
    <w:rsid w:val="00056D87"/>
    <w:rsid w:val="00057C6E"/>
    <w:rsid w:val="0006004B"/>
    <w:rsid w:val="000607C0"/>
    <w:rsid w:val="000609CB"/>
    <w:rsid w:val="000611A5"/>
    <w:rsid w:val="00061529"/>
    <w:rsid w:val="0006199E"/>
    <w:rsid w:val="00061EA3"/>
    <w:rsid w:val="00062631"/>
    <w:rsid w:val="0006274F"/>
    <w:rsid w:val="000637A6"/>
    <w:rsid w:val="0006380B"/>
    <w:rsid w:val="00063DDB"/>
    <w:rsid w:val="00064F5A"/>
    <w:rsid w:val="0006731C"/>
    <w:rsid w:val="000679FE"/>
    <w:rsid w:val="00070022"/>
    <w:rsid w:val="0007077D"/>
    <w:rsid w:val="000707BD"/>
    <w:rsid w:val="00070B3A"/>
    <w:rsid w:val="00070C1E"/>
    <w:rsid w:val="00071500"/>
    <w:rsid w:val="00073CFB"/>
    <w:rsid w:val="00075480"/>
    <w:rsid w:val="00075D57"/>
    <w:rsid w:val="00075DD3"/>
    <w:rsid w:val="00076191"/>
    <w:rsid w:val="00080842"/>
    <w:rsid w:val="00080A97"/>
    <w:rsid w:val="00082554"/>
    <w:rsid w:val="00083138"/>
    <w:rsid w:val="0008319C"/>
    <w:rsid w:val="00083DFB"/>
    <w:rsid w:val="00085986"/>
    <w:rsid w:val="0008630E"/>
    <w:rsid w:val="00086D4C"/>
    <w:rsid w:val="00086D62"/>
    <w:rsid w:val="00086D74"/>
    <w:rsid w:val="000877E8"/>
    <w:rsid w:val="0008781E"/>
    <w:rsid w:val="00087C6A"/>
    <w:rsid w:val="00087F0D"/>
    <w:rsid w:val="000917F1"/>
    <w:rsid w:val="0009183C"/>
    <w:rsid w:val="000955C1"/>
    <w:rsid w:val="0009623C"/>
    <w:rsid w:val="00096402"/>
    <w:rsid w:val="000979BE"/>
    <w:rsid w:val="00097D52"/>
    <w:rsid w:val="00097DBC"/>
    <w:rsid w:val="00097EAA"/>
    <w:rsid w:val="000A0D14"/>
    <w:rsid w:val="000A3608"/>
    <w:rsid w:val="000A3AF8"/>
    <w:rsid w:val="000A3EFC"/>
    <w:rsid w:val="000A47E8"/>
    <w:rsid w:val="000A4FBB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4ED3"/>
    <w:rsid w:val="000B5088"/>
    <w:rsid w:val="000B5275"/>
    <w:rsid w:val="000B5C9F"/>
    <w:rsid w:val="000B6757"/>
    <w:rsid w:val="000B75C6"/>
    <w:rsid w:val="000B7ED6"/>
    <w:rsid w:val="000C0380"/>
    <w:rsid w:val="000C0C31"/>
    <w:rsid w:val="000C1714"/>
    <w:rsid w:val="000C3037"/>
    <w:rsid w:val="000C5391"/>
    <w:rsid w:val="000C55DF"/>
    <w:rsid w:val="000C5658"/>
    <w:rsid w:val="000C7DA6"/>
    <w:rsid w:val="000D0A3B"/>
    <w:rsid w:val="000D148B"/>
    <w:rsid w:val="000D291C"/>
    <w:rsid w:val="000D5037"/>
    <w:rsid w:val="000D580F"/>
    <w:rsid w:val="000D62DB"/>
    <w:rsid w:val="000D6739"/>
    <w:rsid w:val="000D6C1B"/>
    <w:rsid w:val="000E18B9"/>
    <w:rsid w:val="000E1CA6"/>
    <w:rsid w:val="000E1FEB"/>
    <w:rsid w:val="000E25D3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20D"/>
    <w:rsid w:val="000F136C"/>
    <w:rsid w:val="000F1AC9"/>
    <w:rsid w:val="000F1C98"/>
    <w:rsid w:val="000F2E0A"/>
    <w:rsid w:val="000F30F3"/>
    <w:rsid w:val="000F3F6C"/>
    <w:rsid w:val="000F3FE3"/>
    <w:rsid w:val="000F40B8"/>
    <w:rsid w:val="000F6CFD"/>
    <w:rsid w:val="000F6D4B"/>
    <w:rsid w:val="000F769E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10451"/>
    <w:rsid w:val="001107C2"/>
    <w:rsid w:val="00111937"/>
    <w:rsid w:val="00111CC6"/>
    <w:rsid w:val="0011265A"/>
    <w:rsid w:val="00112EC4"/>
    <w:rsid w:val="00113B46"/>
    <w:rsid w:val="00114153"/>
    <w:rsid w:val="00114766"/>
    <w:rsid w:val="0011485E"/>
    <w:rsid w:val="001162C0"/>
    <w:rsid w:val="00117B21"/>
    <w:rsid w:val="0012059E"/>
    <w:rsid w:val="00121103"/>
    <w:rsid w:val="00121B66"/>
    <w:rsid w:val="001225C0"/>
    <w:rsid w:val="00123D22"/>
    <w:rsid w:val="00124358"/>
    <w:rsid w:val="0012469B"/>
    <w:rsid w:val="00124F90"/>
    <w:rsid w:val="0012574F"/>
    <w:rsid w:val="001276FC"/>
    <w:rsid w:val="00131003"/>
    <w:rsid w:val="00131696"/>
    <w:rsid w:val="0013184C"/>
    <w:rsid w:val="001323E2"/>
    <w:rsid w:val="001328C3"/>
    <w:rsid w:val="00132EFE"/>
    <w:rsid w:val="001339AE"/>
    <w:rsid w:val="00133A28"/>
    <w:rsid w:val="00134FA3"/>
    <w:rsid w:val="00135960"/>
    <w:rsid w:val="00137728"/>
    <w:rsid w:val="00140E9A"/>
    <w:rsid w:val="001449A3"/>
    <w:rsid w:val="00144F5B"/>
    <w:rsid w:val="00145EA2"/>
    <w:rsid w:val="00146F9B"/>
    <w:rsid w:val="00150811"/>
    <w:rsid w:val="00150B44"/>
    <w:rsid w:val="00151573"/>
    <w:rsid w:val="00152E9C"/>
    <w:rsid w:val="00156FFE"/>
    <w:rsid w:val="0015729B"/>
    <w:rsid w:val="00157E3C"/>
    <w:rsid w:val="001600E5"/>
    <w:rsid w:val="001603C2"/>
    <w:rsid w:val="00161BCD"/>
    <w:rsid w:val="00161CA4"/>
    <w:rsid w:val="001625D8"/>
    <w:rsid w:val="00162E9C"/>
    <w:rsid w:val="001639FF"/>
    <w:rsid w:val="00163B59"/>
    <w:rsid w:val="001649C5"/>
    <w:rsid w:val="0016500B"/>
    <w:rsid w:val="0016518D"/>
    <w:rsid w:val="00165A52"/>
    <w:rsid w:val="00166339"/>
    <w:rsid w:val="00166A4C"/>
    <w:rsid w:val="00166CE0"/>
    <w:rsid w:val="00167350"/>
    <w:rsid w:val="0016762A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5882"/>
    <w:rsid w:val="00176A90"/>
    <w:rsid w:val="00177191"/>
    <w:rsid w:val="0017723D"/>
    <w:rsid w:val="00180C33"/>
    <w:rsid w:val="00181174"/>
    <w:rsid w:val="00181B2A"/>
    <w:rsid w:val="00181D18"/>
    <w:rsid w:val="00182A2F"/>
    <w:rsid w:val="00182A62"/>
    <w:rsid w:val="001838F1"/>
    <w:rsid w:val="00183955"/>
    <w:rsid w:val="00183DB0"/>
    <w:rsid w:val="001849B6"/>
    <w:rsid w:val="00185ABB"/>
    <w:rsid w:val="00185E1B"/>
    <w:rsid w:val="00186414"/>
    <w:rsid w:val="001875D8"/>
    <w:rsid w:val="00190E35"/>
    <w:rsid w:val="00191589"/>
    <w:rsid w:val="0019298D"/>
    <w:rsid w:val="00192EC6"/>
    <w:rsid w:val="001934EA"/>
    <w:rsid w:val="00193912"/>
    <w:rsid w:val="0019444C"/>
    <w:rsid w:val="00194C8D"/>
    <w:rsid w:val="00194D8E"/>
    <w:rsid w:val="001960CD"/>
    <w:rsid w:val="001969EB"/>
    <w:rsid w:val="00197504"/>
    <w:rsid w:val="0019786F"/>
    <w:rsid w:val="001A03A2"/>
    <w:rsid w:val="001A0449"/>
    <w:rsid w:val="001A0752"/>
    <w:rsid w:val="001A18FD"/>
    <w:rsid w:val="001A1A23"/>
    <w:rsid w:val="001A3CAB"/>
    <w:rsid w:val="001A4CD1"/>
    <w:rsid w:val="001A4CF4"/>
    <w:rsid w:val="001A5753"/>
    <w:rsid w:val="001A780B"/>
    <w:rsid w:val="001A7ECA"/>
    <w:rsid w:val="001B0704"/>
    <w:rsid w:val="001B193C"/>
    <w:rsid w:val="001B1B34"/>
    <w:rsid w:val="001B23CA"/>
    <w:rsid w:val="001B30C9"/>
    <w:rsid w:val="001B3CD6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202A"/>
    <w:rsid w:val="001C2F24"/>
    <w:rsid w:val="001C3579"/>
    <w:rsid w:val="001C3636"/>
    <w:rsid w:val="001C4192"/>
    <w:rsid w:val="001C460D"/>
    <w:rsid w:val="001C4F1F"/>
    <w:rsid w:val="001C577C"/>
    <w:rsid w:val="001C5F02"/>
    <w:rsid w:val="001C6707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1A"/>
    <w:rsid w:val="001D7F2E"/>
    <w:rsid w:val="001E16EC"/>
    <w:rsid w:val="001E1ECA"/>
    <w:rsid w:val="001E1F34"/>
    <w:rsid w:val="001E20D6"/>
    <w:rsid w:val="001E233E"/>
    <w:rsid w:val="001E39ED"/>
    <w:rsid w:val="001E41A9"/>
    <w:rsid w:val="001E4EBF"/>
    <w:rsid w:val="001E5A5E"/>
    <w:rsid w:val="001E5A9E"/>
    <w:rsid w:val="001E74C9"/>
    <w:rsid w:val="001E7E69"/>
    <w:rsid w:val="001F014D"/>
    <w:rsid w:val="001F04C0"/>
    <w:rsid w:val="001F0516"/>
    <w:rsid w:val="001F0A3A"/>
    <w:rsid w:val="001F0FCE"/>
    <w:rsid w:val="001F1470"/>
    <w:rsid w:val="001F1B04"/>
    <w:rsid w:val="001F2775"/>
    <w:rsid w:val="001F31FA"/>
    <w:rsid w:val="001F3CE2"/>
    <w:rsid w:val="001F41E8"/>
    <w:rsid w:val="001F6780"/>
    <w:rsid w:val="001F7DB7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6958"/>
    <w:rsid w:val="00207FC4"/>
    <w:rsid w:val="00207FCE"/>
    <w:rsid w:val="002113EC"/>
    <w:rsid w:val="00212659"/>
    <w:rsid w:val="00212D6E"/>
    <w:rsid w:val="002132F9"/>
    <w:rsid w:val="002133F4"/>
    <w:rsid w:val="00213B34"/>
    <w:rsid w:val="00213BFD"/>
    <w:rsid w:val="002145C0"/>
    <w:rsid w:val="00215244"/>
    <w:rsid w:val="002158BF"/>
    <w:rsid w:val="00216E63"/>
    <w:rsid w:val="0022096A"/>
    <w:rsid w:val="002209E3"/>
    <w:rsid w:val="00220BD1"/>
    <w:rsid w:val="002214D7"/>
    <w:rsid w:val="00222FB7"/>
    <w:rsid w:val="002236AE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176E"/>
    <w:rsid w:val="00232557"/>
    <w:rsid w:val="00234767"/>
    <w:rsid w:val="002353AD"/>
    <w:rsid w:val="002355B0"/>
    <w:rsid w:val="0023583B"/>
    <w:rsid w:val="00235D00"/>
    <w:rsid w:val="00235E51"/>
    <w:rsid w:val="00235FDA"/>
    <w:rsid w:val="0023673B"/>
    <w:rsid w:val="0023723D"/>
    <w:rsid w:val="00237E39"/>
    <w:rsid w:val="00237E66"/>
    <w:rsid w:val="00237EEE"/>
    <w:rsid w:val="00241A30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0DEB"/>
    <w:rsid w:val="00251062"/>
    <w:rsid w:val="00251F45"/>
    <w:rsid w:val="002520DE"/>
    <w:rsid w:val="002565A7"/>
    <w:rsid w:val="00256705"/>
    <w:rsid w:val="00256A01"/>
    <w:rsid w:val="00257076"/>
    <w:rsid w:val="00260DB8"/>
    <w:rsid w:val="0026414C"/>
    <w:rsid w:val="00265CB0"/>
    <w:rsid w:val="00265E1A"/>
    <w:rsid w:val="00266BCD"/>
    <w:rsid w:val="002670C1"/>
    <w:rsid w:val="00267FB3"/>
    <w:rsid w:val="00270074"/>
    <w:rsid w:val="002706DC"/>
    <w:rsid w:val="00270C07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1F8"/>
    <w:rsid w:val="002829E3"/>
    <w:rsid w:val="00282B25"/>
    <w:rsid w:val="00284680"/>
    <w:rsid w:val="00285F11"/>
    <w:rsid w:val="002868BB"/>
    <w:rsid w:val="00286D20"/>
    <w:rsid w:val="00287AE0"/>
    <w:rsid w:val="00290051"/>
    <w:rsid w:val="00290507"/>
    <w:rsid w:val="0029106F"/>
    <w:rsid w:val="002913A3"/>
    <w:rsid w:val="002918EF"/>
    <w:rsid w:val="00291DA0"/>
    <w:rsid w:val="00293953"/>
    <w:rsid w:val="0029425A"/>
    <w:rsid w:val="002945A4"/>
    <w:rsid w:val="002958C8"/>
    <w:rsid w:val="00295EE5"/>
    <w:rsid w:val="00297772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188C"/>
    <w:rsid w:val="002B3081"/>
    <w:rsid w:val="002B5A55"/>
    <w:rsid w:val="002B5FEE"/>
    <w:rsid w:val="002B6CB5"/>
    <w:rsid w:val="002B7D38"/>
    <w:rsid w:val="002C0290"/>
    <w:rsid w:val="002C06F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08EE"/>
    <w:rsid w:val="002D2D9A"/>
    <w:rsid w:val="002D2E41"/>
    <w:rsid w:val="002D3622"/>
    <w:rsid w:val="002D433A"/>
    <w:rsid w:val="002D55BE"/>
    <w:rsid w:val="002D7783"/>
    <w:rsid w:val="002D7BD5"/>
    <w:rsid w:val="002D7DEE"/>
    <w:rsid w:val="002E0579"/>
    <w:rsid w:val="002E17EA"/>
    <w:rsid w:val="002E185D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801"/>
    <w:rsid w:val="002E7F96"/>
    <w:rsid w:val="002F0A6B"/>
    <w:rsid w:val="002F18F6"/>
    <w:rsid w:val="002F5CB2"/>
    <w:rsid w:val="002F6950"/>
    <w:rsid w:val="002F7764"/>
    <w:rsid w:val="003002DD"/>
    <w:rsid w:val="0030178D"/>
    <w:rsid w:val="003024A8"/>
    <w:rsid w:val="00302D49"/>
    <w:rsid w:val="00302F36"/>
    <w:rsid w:val="00303F6F"/>
    <w:rsid w:val="0030416B"/>
    <w:rsid w:val="0030429E"/>
    <w:rsid w:val="00304622"/>
    <w:rsid w:val="0030588A"/>
    <w:rsid w:val="00306063"/>
    <w:rsid w:val="0030691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27E83"/>
    <w:rsid w:val="0033048A"/>
    <w:rsid w:val="00330D9D"/>
    <w:rsid w:val="00331A18"/>
    <w:rsid w:val="00334122"/>
    <w:rsid w:val="00334372"/>
    <w:rsid w:val="003352A4"/>
    <w:rsid w:val="00335BC9"/>
    <w:rsid w:val="0033649E"/>
    <w:rsid w:val="00337435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34AD"/>
    <w:rsid w:val="00353E2B"/>
    <w:rsid w:val="00353EA6"/>
    <w:rsid w:val="003543B2"/>
    <w:rsid w:val="00355C4F"/>
    <w:rsid w:val="00356558"/>
    <w:rsid w:val="00356660"/>
    <w:rsid w:val="003568A3"/>
    <w:rsid w:val="00356C61"/>
    <w:rsid w:val="00356CF1"/>
    <w:rsid w:val="00357AE2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6732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25"/>
    <w:rsid w:val="00372ECE"/>
    <w:rsid w:val="003733E4"/>
    <w:rsid w:val="00374B7C"/>
    <w:rsid w:val="00374D31"/>
    <w:rsid w:val="00375DE7"/>
    <w:rsid w:val="003760AE"/>
    <w:rsid w:val="0037633E"/>
    <w:rsid w:val="00382041"/>
    <w:rsid w:val="00382EDA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2AC7"/>
    <w:rsid w:val="00393A35"/>
    <w:rsid w:val="00394453"/>
    <w:rsid w:val="003946AF"/>
    <w:rsid w:val="00396ADE"/>
    <w:rsid w:val="003978B0"/>
    <w:rsid w:val="00397A55"/>
    <w:rsid w:val="003A0455"/>
    <w:rsid w:val="003A097F"/>
    <w:rsid w:val="003A1A24"/>
    <w:rsid w:val="003A1EAA"/>
    <w:rsid w:val="003A1F00"/>
    <w:rsid w:val="003A2894"/>
    <w:rsid w:val="003A3980"/>
    <w:rsid w:val="003A39E4"/>
    <w:rsid w:val="003A50C3"/>
    <w:rsid w:val="003A5741"/>
    <w:rsid w:val="003A73B0"/>
    <w:rsid w:val="003A7621"/>
    <w:rsid w:val="003B19F8"/>
    <w:rsid w:val="003B1EE5"/>
    <w:rsid w:val="003B255A"/>
    <w:rsid w:val="003B3309"/>
    <w:rsid w:val="003B5B8E"/>
    <w:rsid w:val="003B5C27"/>
    <w:rsid w:val="003B6763"/>
    <w:rsid w:val="003B738A"/>
    <w:rsid w:val="003B7685"/>
    <w:rsid w:val="003B7AAB"/>
    <w:rsid w:val="003C0761"/>
    <w:rsid w:val="003C2B70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212A"/>
    <w:rsid w:val="003D214D"/>
    <w:rsid w:val="003D3572"/>
    <w:rsid w:val="003D4B21"/>
    <w:rsid w:val="003D4D93"/>
    <w:rsid w:val="003D5240"/>
    <w:rsid w:val="003D57F9"/>
    <w:rsid w:val="003D5BB6"/>
    <w:rsid w:val="003D6934"/>
    <w:rsid w:val="003E17DB"/>
    <w:rsid w:val="003E1847"/>
    <w:rsid w:val="003E31EE"/>
    <w:rsid w:val="003E330C"/>
    <w:rsid w:val="003E3346"/>
    <w:rsid w:val="003E4593"/>
    <w:rsid w:val="003E4A7A"/>
    <w:rsid w:val="003E57F0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D0C"/>
    <w:rsid w:val="00402EFE"/>
    <w:rsid w:val="0040319B"/>
    <w:rsid w:val="00403299"/>
    <w:rsid w:val="00403786"/>
    <w:rsid w:val="00403D3E"/>
    <w:rsid w:val="004043FE"/>
    <w:rsid w:val="004045D3"/>
    <w:rsid w:val="00404761"/>
    <w:rsid w:val="00405535"/>
    <w:rsid w:val="004079B1"/>
    <w:rsid w:val="00407AB0"/>
    <w:rsid w:val="00410193"/>
    <w:rsid w:val="00411809"/>
    <w:rsid w:val="00411AD9"/>
    <w:rsid w:val="00412396"/>
    <w:rsid w:val="004128CE"/>
    <w:rsid w:val="00413E82"/>
    <w:rsid w:val="00413F8E"/>
    <w:rsid w:val="00415039"/>
    <w:rsid w:val="004158CA"/>
    <w:rsid w:val="0041594F"/>
    <w:rsid w:val="004165F6"/>
    <w:rsid w:val="00416955"/>
    <w:rsid w:val="00416DF3"/>
    <w:rsid w:val="004170E0"/>
    <w:rsid w:val="004171FA"/>
    <w:rsid w:val="00417957"/>
    <w:rsid w:val="00417F98"/>
    <w:rsid w:val="0042156A"/>
    <w:rsid w:val="00422BB1"/>
    <w:rsid w:val="00422BBA"/>
    <w:rsid w:val="004234B7"/>
    <w:rsid w:val="00423F9E"/>
    <w:rsid w:val="0042440E"/>
    <w:rsid w:val="0042580A"/>
    <w:rsid w:val="00425B5E"/>
    <w:rsid w:val="004262A9"/>
    <w:rsid w:val="00426A32"/>
    <w:rsid w:val="00426F81"/>
    <w:rsid w:val="00427054"/>
    <w:rsid w:val="004278AD"/>
    <w:rsid w:val="00427C5A"/>
    <w:rsid w:val="00427D3E"/>
    <w:rsid w:val="00427DC6"/>
    <w:rsid w:val="00427E9B"/>
    <w:rsid w:val="00430180"/>
    <w:rsid w:val="004306C9"/>
    <w:rsid w:val="00430C26"/>
    <w:rsid w:val="00431491"/>
    <w:rsid w:val="00431824"/>
    <w:rsid w:val="00434AF1"/>
    <w:rsid w:val="00434E22"/>
    <w:rsid w:val="00434EDD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9F4"/>
    <w:rsid w:val="00444C9B"/>
    <w:rsid w:val="00447D20"/>
    <w:rsid w:val="00447FE6"/>
    <w:rsid w:val="00450BF7"/>
    <w:rsid w:val="00450FE6"/>
    <w:rsid w:val="00452481"/>
    <w:rsid w:val="00453662"/>
    <w:rsid w:val="004545BA"/>
    <w:rsid w:val="00454C30"/>
    <w:rsid w:val="004563C4"/>
    <w:rsid w:val="00456ACE"/>
    <w:rsid w:val="0045710A"/>
    <w:rsid w:val="0045746C"/>
    <w:rsid w:val="00457ACB"/>
    <w:rsid w:val="00460380"/>
    <w:rsid w:val="004605AB"/>
    <w:rsid w:val="004632A9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2CF6"/>
    <w:rsid w:val="0047342A"/>
    <w:rsid w:val="00473CC6"/>
    <w:rsid w:val="00474A33"/>
    <w:rsid w:val="00475682"/>
    <w:rsid w:val="00477229"/>
    <w:rsid w:val="00477CBA"/>
    <w:rsid w:val="00480463"/>
    <w:rsid w:val="00480926"/>
    <w:rsid w:val="004828CC"/>
    <w:rsid w:val="00482A08"/>
    <w:rsid w:val="00482F6A"/>
    <w:rsid w:val="0048387B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1819"/>
    <w:rsid w:val="00493E8B"/>
    <w:rsid w:val="004942E4"/>
    <w:rsid w:val="00496078"/>
    <w:rsid w:val="00496363"/>
    <w:rsid w:val="004978D0"/>
    <w:rsid w:val="004A0663"/>
    <w:rsid w:val="004A1490"/>
    <w:rsid w:val="004A1B48"/>
    <w:rsid w:val="004A1DD6"/>
    <w:rsid w:val="004A2190"/>
    <w:rsid w:val="004A27D1"/>
    <w:rsid w:val="004A4446"/>
    <w:rsid w:val="004A4E43"/>
    <w:rsid w:val="004A68BE"/>
    <w:rsid w:val="004A6B90"/>
    <w:rsid w:val="004A6DDF"/>
    <w:rsid w:val="004A6FD4"/>
    <w:rsid w:val="004B0223"/>
    <w:rsid w:val="004B0AAC"/>
    <w:rsid w:val="004B2EA6"/>
    <w:rsid w:val="004B40B2"/>
    <w:rsid w:val="004B4A73"/>
    <w:rsid w:val="004B68E6"/>
    <w:rsid w:val="004B7435"/>
    <w:rsid w:val="004B7A0E"/>
    <w:rsid w:val="004C0F89"/>
    <w:rsid w:val="004C100F"/>
    <w:rsid w:val="004C1A17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3EF5"/>
    <w:rsid w:val="004D4146"/>
    <w:rsid w:val="004D6E86"/>
    <w:rsid w:val="004D7ED5"/>
    <w:rsid w:val="004E1140"/>
    <w:rsid w:val="004E2B4B"/>
    <w:rsid w:val="004E42D6"/>
    <w:rsid w:val="004E42D7"/>
    <w:rsid w:val="004E4645"/>
    <w:rsid w:val="004E4739"/>
    <w:rsid w:val="004E480E"/>
    <w:rsid w:val="004E796E"/>
    <w:rsid w:val="004E79B4"/>
    <w:rsid w:val="004F0465"/>
    <w:rsid w:val="004F0B50"/>
    <w:rsid w:val="004F0F83"/>
    <w:rsid w:val="004F167B"/>
    <w:rsid w:val="004F1FB1"/>
    <w:rsid w:val="004F248D"/>
    <w:rsid w:val="004F2837"/>
    <w:rsid w:val="004F2BF1"/>
    <w:rsid w:val="004F32A2"/>
    <w:rsid w:val="004F36AC"/>
    <w:rsid w:val="004F3CFB"/>
    <w:rsid w:val="004F458C"/>
    <w:rsid w:val="004F4FA8"/>
    <w:rsid w:val="004F55DE"/>
    <w:rsid w:val="004F5691"/>
    <w:rsid w:val="004F7068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0AE"/>
    <w:rsid w:val="005129A4"/>
    <w:rsid w:val="00512F65"/>
    <w:rsid w:val="0051477B"/>
    <w:rsid w:val="00514C09"/>
    <w:rsid w:val="0052023F"/>
    <w:rsid w:val="00520642"/>
    <w:rsid w:val="00521011"/>
    <w:rsid w:val="0052180B"/>
    <w:rsid w:val="0052197B"/>
    <w:rsid w:val="00522337"/>
    <w:rsid w:val="00522A51"/>
    <w:rsid w:val="00522E89"/>
    <w:rsid w:val="00523BDD"/>
    <w:rsid w:val="00523CB0"/>
    <w:rsid w:val="00524014"/>
    <w:rsid w:val="00525AF9"/>
    <w:rsid w:val="005262BE"/>
    <w:rsid w:val="005266C1"/>
    <w:rsid w:val="00527113"/>
    <w:rsid w:val="00527475"/>
    <w:rsid w:val="005274CD"/>
    <w:rsid w:val="0052794F"/>
    <w:rsid w:val="005306C8"/>
    <w:rsid w:val="00530F8B"/>
    <w:rsid w:val="00531826"/>
    <w:rsid w:val="00531F2C"/>
    <w:rsid w:val="00532D67"/>
    <w:rsid w:val="00533EBC"/>
    <w:rsid w:val="00534543"/>
    <w:rsid w:val="00534A60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478AF"/>
    <w:rsid w:val="00551096"/>
    <w:rsid w:val="005513C0"/>
    <w:rsid w:val="00551F05"/>
    <w:rsid w:val="0055287C"/>
    <w:rsid w:val="00553487"/>
    <w:rsid w:val="0055365B"/>
    <w:rsid w:val="00553951"/>
    <w:rsid w:val="00554A47"/>
    <w:rsid w:val="00554B85"/>
    <w:rsid w:val="00554FF2"/>
    <w:rsid w:val="0055591F"/>
    <w:rsid w:val="00555F58"/>
    <w:rsid w:val="00556755"/>
    <w:rsid w:val="00557E0F"/>
    <w:rsid w:val="00560143"/>
    <w:rsid w:val="00560CA9"/>
    <w:rsid w:val="0056276B"/>
    <w:rsid w:val="00563D8F"/>
    <w:rsid w:val="0056404E"/>
    <w:rsid w:val="0056437E"/>
    <w:rsid w:val="00564589"/>
    <w:rsid w:val="00564E74"/>
    <w:rsid w:val="005652DC"/>
    <w:rsid w:val="00565935"/>
    <w:rsid w:val="005664A4"/>
    <w:rsid w:val="00567098"/>
    <w:rsid w:val="00567A33"/>
    <w:rsid w:val="0057014A"/>
    <w:rsid w:val="00570387"/>
    <w:rsid w:val="005703D9"/>
    <w:rsid w:val="00570855"/>
    <w:rsid w:val="00570CA7"/>
    <w:rsid w:val="0057183C"/>
    <w:rsid w:val="005726D9"/>
    <w:rsid w:val="0057276E"/>
    <w:rsid w:val="00572A7C"/>
    <w:rsid w:val="00573932"/>
    <w:rsid w:val="00575E2D"/>
    <w:rsid w:val="00576363"/>
    <w:rsid w:val="0057685A"/>
    <w:rsid w:val="00576A9E"/>
    <w:rsid w:val="00580445"/>
    <w:rsid w:val="0058087C"/>
    <w:rsid w:val="005809BC"/>
    <w:rsid w:val="00580E85"/>
    <w:rsid w:val="00581586"/>
    <w:rsid w:val="00581FFF"/>
    <w:rsid w:val="0058242F"/>
    <w:rsid w:val="0058294D"/>
    <w:rsid w:val="00584A12"/>
    <w:rsid w:val="00584C49"/>
    <w:rsid w:val="00585937"/>
    <w:rsid w:val="0058621E"/>
    <w:rsid w:val="005906C4"/>
    <w:rsid w:val="00590FEF"/>
    <w:rsid w:val="00591D4B"/>
    <w:rsid w:val="00592229"/>
    <w:rsid w:val="00593535"/>
    <w:rsid w:val="005941D0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0C98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2511"/>
    <w:rsid w:val="005B31CC"/>
    <w:rsid w:val="005B37B6"/>
    <w:rsid w:val="005B41AA"/>
    <w:rsid w:val="005B5978"/>
    <w:rsid w:val="005B5F2C"/>
    <w:rsid w:val="005B62C9"/>
    <w:rsid w:val="005B7019"/>
    <w:rsid w:val="005B7153"/>
    <w:rsid w:val="005B717A"/>
    <w:rsid w:val="005C043F"/>
    <w:rsid w:val="005C04A4"/>
    <w:rsid w:val="005C162F"/>
    <w:rsid w:val="005C3E1F"/>
    <w:rsid w:val="005C4D38"/>
    <w:rsid w:val="005C4DF0"/>
    <w:rsid w:val="005C5DB7"/>
    <w:rsid w:val="005C6497"/>
    <w:rsid w:val="005C68B4"/>
    <w:rsid w:val="005C6FAE"/>
    <w:rsid w:val="005C71BC"/>
    <w:rsid w:val="005C746E"/>
    <w:rsid w:val="005D012E"/>
    <w:rsid w:val="005D0957"/>
    <w:rsid w:val="005D140A"/>
    <w:rsid w:val="005D1727"/>
    <w:rsid w:val="005D1961"/>
    <w:rsid w:val="005D19FF"/>
    <w:rsid w:val="005D4CE1"/>
    <w:rsid w:val="005D5A2A"/>
    <w:rsid w:val="005D5BD2"/>
    <w:rsid w:val="005D5CD9"/>
    <w:rsid w:val="005D5F4D"/>
    <w:rsid w:val="005D60CE"/>
    <w:rsid w:val="005D6DCC"/>
    <w:rsid w:val="005D7748"/>
    <w:rsid w:val="005E096A"/>
    <w:rsid w:val="005E14B2"/>
    <w:rsid w:val="005E1F28"/>
    <w:rsid w:val="005E2B16"/>
    <w:rsid w:val="005E35A5"/>
    <w:rsid w:val="005E3E2D"/>
    <w:rsid w:val="005E613D"/>
    <w:rsid w:val="005E6172"/>
    <w:rsid w:val="005E695D"/>
    <w:rsid w:val="005E71CC"/>
    <w:rsid w:val="005F02C0"/>
    <w:rsid w:val="005F0B25"/>
    <w:rsid w:val="005F0B62"/>
    <w:rsid w:val="005F0B71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17AD2"/>
    <w:rsid w:val="00620233"/>
    <w:rsid w:val="00621930"/>
    <w:rsid w:val="00621CDA"/>
    <w:rsid w:val="006220EB"/>
    <w:rsid w:val="006233C4"/>
    <w:rsid w:val="00623A6F"/>
    <w:rsid w:val="00623DC5"/>
    <w:rsid w:val="0062497B"/>
    <w:rsid w:val="00626A95"/>
    <w:rsid w:val="00626ABE"/>
    <w:rsid w:val="00627663"/>
    <w:rsid w:val="006308B5"/>
    <w:rsid w:val="00630C42"/>
    <w:rsid w:val="0063122F"/>
    <w:rsid w:val="00631387"/>
    <w:rsid w:val="0063293F"/>
    <w:rsid w:val="00635A0F"/>
    <w:rsid w:val="00635B87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47EB3"/>
    <w:rsid w:val="0065012A"/>
    <w:rsid w:val="00650F02"/>
    <w:rsid w:val="00651041"/>
    <w:rsid w:val="006510A4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1AF2"/>
    <w:rsid w:val="00662335"/>
    <w:rsid w:val="00662607"/>
    <w:rsid w:val="00663143"/>
    <w:rsid w:val="00663DD0"/>
    <w:rsid w:val="00664AEF"/>
    <w:rsid w:val="00664BCD"/>
    <w:rsid w:val="00665F6F"/>
    <w:rsid w:val="00666255"/>
    <w:rsid w:val="006662D3"/>
    <w:rsid w:val="00666405"/>
    <w:rsid w:val="00666EE9"/>
    <w:rsid w:val="00666F8E"/>
    <w:rsid w:val="006679B2"/>
    <w:rsid w:val="00667B91"/>
    <w:rsid w:val="00671D08"/>
    <w:rsid w:val="00672358"/>
    <w:rsid w:val="00672F55"/>
    <w:rsid w:val="0067440A"/>
    <w:rsid w:val="00674484"/>
    <w:rsid w:val="00674574"/>
    <w:rsid w:val="0067468A"/>
    <w:rsid w:val="00674823"/>
    <w:rsid w:val="00674A0E"/>
    <w:rsid w:val="0067587A"/>
    <w:rsid w:val="00681698"/>
    <w:rsid w:val="006817D8"/>
    <w:rsid w:val="00681971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11F"/>
    <w:rsid w:val="00692EC9"/>
    <w:rsid w:val="0069453A"/>
    <w:rsid w:val="00695397"/>
    <w:rsid w:val="00696115"/>
    <w:rsid w:val="006963D2"/>
    <w:rsid w:val="006966B8"/>
    <w:rsid w:val="00696AC6"/>
    <w:rsid w:val="00697152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494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5714"/>
    <w:rsid w:val="006C7834"/>
    <w:rsid w:val="006C7925"/>
    <w:rsid w:val="006C7BA9"/>
    <w:rsid w:val="006C7F53"/>
    <w:rsid w:val="006D0E8D"/>
    <w:rsid w:val="006D1B15"/>
    <w:rsid w:val="006D2AA5"/>
    <w:rsid w:val="006D381A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C8B"/>
    <w:rsid w:val="006E1DD0"/>
    <w:rsid w:val="006E3CBD"/>
    <w:rsid w:val="006E4BC5"/>
    <w:rsid w:val="006E4DDE"/>
    <w:rsid w:val="006E5EAB"/>
    <w:rsid w:val="006E771E"/>
    <w:rsid w:val="006E7DC3"/>
    <w:rsid w:val="006F00D5"/>
    <w:rsid w:val="006F04A0"/>
    <w:rsid w:val="006F120C"/>
    <w:rsid w:val="006F51A6"/>
    <w:rsid w:val="006F5438"/>
    <w:rsid w:val="006F5484"/>
    <w:rsid w:val="006F591C"/>
    <w:rsid w:val="006F592C"/>
    <w:rsid w:val="006F70F4"/>
    <w:rsid w:val="006F76E0"/>
    <w:rsid w:val="0070073C"/>
    <w:rsid w:val="00700C72"/>
    <w:rsid w:val="007012AF"/>
    <w:rsid w:val="00701389"/>
    <w:rsid w:val="00702268"/>
    <w:rsid w:val="00702A52"/>
    <w:rsid w:val="00702DBD"/>
    <w:rsid w:val="007036F0"/>
    <w:rsid w:val="00703894"/>
    <w:rsid w:val="00704081"/>
    <w:rsid w:val="007053AA"/>
    <w:rsid w:val="007057C4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1718A"/>
    <w:rsid w:val="00720297"/>
    <w:rsid w:val="00720A49"/>
    <w:rsid w:val="00722892"/>
    <w:rsid w:val="00723156"/>
    <w:rsid w:val="007249A2"/>
    <w:rsid w:val="00724FB4"/>
    <w:rsid w:val="007256A7"/>
    <w:rsid w:val="007259B6"/>
    <w:rsid w:val="0072667E"/>
    <w:rsid w:val="00726FDF"/>
    <w:rsid w:val="0072758E"/>
    <w:rsid w:val="00727CC0"/>
    <w:rsid w:val="00730B7F"/>
    <w:rsid w:val="00730EBB"/>
    <w:rsid w:val="00731545"/>
    <w:rsid w:val="00731A8C"/>
    <w:rsid w:val="007320D1"/>
    <w:rsid w:val="00732652"/>
    <w:rsid w:val="007347B5"/>
    <w:rsid w:val="00735178"/>
    <w:rsid w:val="00735ACE"/>
    <w:rsid w:val="00736D62"/>
    <w:rsid w:val="0074002D"/>
    <w:rsid w:val="00740E58"/>
    <w:rsid w:val="0074143F"/>
    <w:rsid w:val="0074192C"/>
    <w:rsid w:val="00743627"/>
    <w:rsid w:val="00744287"/>
    <w:rsid w:val="007451E7"/>
    <w:rsid w:val="00745C83"/>
    <w:rsid w:val="00745CC8"/>
    <w:rsid w:val="00745F6F"/>
    <w:rsid w:val="00746E56"/>
    <w:rsid w:val="00746ECC"/>
    <w:rsid w:val="007519B3"/>
    <w:rsid w:val="00752250"/>
    <w:rsid w:val="00752640"/>
    <w:rsid w:val="00752F00"/>
    <w:rsid w:val="00755120"/>
    <w:rsid w:val="00756910"/>
    <w:rsid w:val="00756D72"/>
    <w:rsid w:val="007571FA"/>
    <w:rsid w:val="00760CBA"/>
    <w:rsid w:val="00760DF3"/>
    <w:rsid w:val="00763298"/>
    <w:rsid w:val="00763455"/>
    <w:rsid w:val="00764752"/>
    <w:rsid w:val="00764A1E"/>
    <w:rsid w:val="0076544E"/>
    <w:rsid w:val="0076649C"/>
    <w:rsid w:val="00766EC8"/>
    <w:rsid w:val="007708D5"/>
    <w:rsid w:val="00771849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60DF"/>
    <w:rsid w:val="007774B9"/>
    <w:rsid w:val="00777706"/>
    <w:rsid w:val="00777921"/>
    <w:rsid w:val="00780CC6"/>
    <w:rsid w:val="007810B3"/>
    <w:rsid w:val="0078134B"/>
    <w:rsid w:val="00781FC9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0FF"/>
    <w:rsid w:val="00791C51"/>
    <w:rsid w:val="00792300"/>
    <w:rsid w:val="00793999"/>
    <w:rsid w:val="00793F9F"/>
    <w:rsid w:val="00793FC2"/>
    <w:rsid w:val="00794E3D"/>
    <w:rsid w:val="00794EE7"/>
    <w:rsid w:val="00794F8B"/>
    <w:rsid w:val="00796686"/>
    <w:rsid w:val="0079789D"/>
    <w:rsid w:val="00797CD9"/>
    <w:rsid w:val="007A0021"/>
    <w:rsid w:val="007A0399"/>
    <w:rsid w:val="007A0951"/>
    <w:rsid w:val="007A0AB9"/>
    <w:rsid w:val="007A0E38"/>
    <w:rsid w:val="007A145C"/>
    <w:rsid w:val="007A199B"/>
    <w:rsid w:val="007A19BF"/>
    <w:rsid w:val="007A1B4C"/>
    <w:rsid w:val="007A3BF3"/>
    <w:rsid w:val="007A3CB1"/>
    <w:rsid w:val="007A3D3E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1FAC"/>
    <w:rsid w:val="007B36D7"/>
    <w:rsid w:val="007B4C57"/>
    <w:rsid w:val="007B4D73"/>
    <w:rsid w:val="007B668D"/>
    <w:rsid w:val="007C0448"/>
    <w:rsid w:val="007C0E2C"/>
    <w:rsid w:val="007C1AC9"/>
    <w:rsid w:val="007C28B2"/>
    <w:rsid w:val="007C4352"/>
    <w:rsid w:val="007C44B3"/>
    <w:rsid w:val="007C4619"/>
    <w:rsid w:val="007C546D"/>
    <w:rsid w:val="007C5CB1"/>
    <w:rsid w:val="007C7463"/>
    <w:rsid w:val="007C7DCD"/>
    <w:rsid w:val="007D02E9"/>
    <w:rsid w:val="007D16D3"/>
    <w:rsid w:val="007D1ABE"/>
    <w:rsid w:val="007D1CF3"/>
    <w:rsid w:val="007D2916"/>
    <w:rsid w:val="007D2E0E"/>
    <w:rsid w:val="007D38AB"/>
    <w:rsid w:val="007D4271"/>
    <w:rsid w:val="007D4381"/>
    <w:rsid w:val="007D4D9C"/>
    <w:rsid w:val="007D4DDF"/>
    <w:rsid w:val="007D5856"/>
    <w:rsid w:val="007D5D37"/>
    <w:rsid w:val="007D5E04"/>
    <w:rsid w:val="007D6340"/>
    <w:rsid w:val="007D6474"/>
    <w:rsid w:val="007D6486"/>
    <w:rsid w:val="007D68CF"/>
    <w:rsid w:val="007D69A3"/>
    <w:rsid w:val="007D6ACF"/>
    <w:rsid w:val="007D6F10"/>
    <w:rsid w:val="007D7302"/>
    <w:rsid w:val="007D773C"/>
    <w:rsid w:val="007D78CB"/>
    <w:rsid w:val="007E016B"/>
    <w:rsid w:val="007E0660"/>
    <w:rsid w:val="007E08A9"/>
    <w:rsid w:val="007E11B2"/>
    <w:rsid w:val="007E1488"/>
    <w:rsid w:val="007E1D9C"/>
    <w:rsid w:val="007E219A"/>
    <w:rsid w:val="007E31FB"/>
    <w:rsid w:val="007E36BE"/>
    <w:rsid w:val="007E3F44"/>
    <w:rsid w:val="007E491A"/>
    <w:rsid w:val="007E4A30"/>
    <w:rsid w:val="007E4F45"/>
    <w:rsid w:val="007E5A95"/>
    <w:rsid w:val="007E5AC2"/>
    <w:rsid w:val="007E66D3"/>
    <w:rsid w:val="007E77AA"/>
    <w:rsid w:val="007F0E3C"/>
    <w:rsid w:val="007F0E6F"/>
    <w:rsid w:val="007F18E7"/>
    <w:rsid w:val="007F1E96"/>
    <w:rsid w:val="007F2BC2"/>
    <w:rsid w:val="007F3718"/>
    <w:rsid w:val="007F3A88"/>
    <w:rsid w:val="007F3ED1"/>
    <w:rsid w:val="007F4B1A"/>
    <w:rsid w:val="007F550C"/>
    <w:rsid w:val="007F6A2D"/>
    <w:rsid w:val="00800ECF"/>
    <w:rsid w:val="008023C6"/>
    <w:rsid w:val="00802464"/>
    <w:rsid w:val="00802A78"/>
    <w:rsid w:val="00803B6C"/>
    <w:rsid w:val="00804D64"/>
    <w:rsid w:val="00805EF6"/>
    <w:rsid w:val="0080673C"/>
    <w:rsid w:val="008071CF"/>
    <w:rsid w:val="00807214"/>
    <w:rsid w:val="008103D1"/>
    <w:rsid w:val="00810CB4"/>
    <w:rsid w:val="00810E46"/>
    <w:rsid w:val="00810E80"/>
    <w:rsid w:val="008115E0"/>
    <w:rsid w:val="00811E9C"/>
    <w:rsid w:val="00813424"/>
    <w:rsid w:val="00814331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7EE"/>
    <w:rsid w:val="00824B99"/>
    <w:rsid w:val="00824D57"/>
    <w:rsid w:val="008262FB"/>
    <w:rsid w:val="008264B4"/>
    <w:rsid w:val="00826AF2"/>
    <w:rsid w:val="008272E8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37AF3"/>
    <w:rsid w:val="008406A6"/>
    <w:rsid w:val="00840EDF"/>
    <w:rsid w:val="0084220C"/>
    <w:rsid w:val="0084279A"/>
    <w:rsid w:val="00844341"/>
    <w:rsid w:val="00845856"/>
    <w:rsid w:val="00845AE2"/>
    <w:rsid w:val="00846CC6"/>
    <w:rsid w:val="0084745F"/>
    <w:rsid w:val="0084787B"/>
    <w:rsid w:val="00847BED"/>
    <w:rsid w:val="00850052"/>
    <w:rsid w:val="008507FD"/>
    <w:rsid w:val="00851692"/>
    <w:rsid w:val="008521F4"/>
    <w:rsid w:val="0085227F"/>
    <w:rsid w:val="008531C4"/>
    <w:rsid w:val="0085349A"/>
    <w:rsid w:val="008547A4"/>
    <w:rsid w:val="008555D7"/>
    <w:rsid w:val="00856194"/>
    <w:rsid w:val="008575C0"/>
    <w:rsid w:val="0085787B"/>
    <w:rsid w:val="008603DE"/>
    <w:rsid w:val="008609F9"/>
    <w:rsid w:val="00860A50"/>
    <w:rsid w:val="00861253"/>
    <w:rsid w:val="0086131F"/>
    <w:rsid w:val="0086142A"/>
    <w:rsid w:val="0086143C"/>
    <w:rsid w:val="008620C1"/>
    <w:rsid w:val="00862BF3"/>
    <w:rsid w:val="00862D27"/>
    <w:rsid w:val="008637D4"/>
    <w:rsid w:val="0086423E"/>
    <w:rsid w:val="00865272"/>
    <w:rsid w:val="0086549C"/>
    <w:rsid w:val="00865ACC"/>
    <w:rsid w:val="00865B4B"/>
    <w:rsid w:val="00866CAA"/>
    <w:rsid w:val="00870CFD"/>
    <w:rsid w:val="008717F0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C3E"/>
    <w:rsid w:val="00884EB1"/>
    <w:rsid w:val="00884F68"/>
    <w:rsid w:val="00885D96"/>
    <w:rsid w:val="00890767"/>
    <w:rsid w:val="008939E5"/>
    <w:rsid w:val="0089466D"/>
    <w:rsid w:val="00894E05"/>
    <w:rsid w:val="00895063"/>
    <w:rsid w:val="00895A7E"/>
    <w:rsid w:val="00896D26"/>
    <w:rsid w:val="00897820"/>
    <w:rsid w:val="008A0662"/>
    <w:rsid w:val="008A06B4"/>
    <w:rsid w:val="008A176E"/>
    <w:rsid w:val="008A1B59"/>
    <w:rsid w:val="008A1D42"/>
    <w:rsid w:val="008A31B5"/>
    <w:rsid w:val="008A3302"/>
    <w:rsid w:val="008A3888"/>
    <w:rsid w:val="008A3BEA"/>
    <w:rsid w:val="008A3F4E"/>
    <w:rsid w:val="008A46F2"/>
    <w:rsid w:val="008A6A34"/>
    <w:rsid w:val="008A6B39"/>
    <w:rsid w:val="008A772D"/>
    <w:rsid w:val="008B07DE"/>
    <w:rsid w:val="008B099F"/>
    <w:rsid w:val="008B1159"/>
    <w:rsid w:val="008B19AE"/>
    <w:rsid w:val="008B2B2E"/>
    <w:rsid w:val="008B3685"/>
    <w:rsid w:val="008B434B"/>
    <w:rsid w:val="008B46CD"/>
    <w:rsid w:val="008B5241"/>
    <w:rsid w:val="008B6158"/>
    <w:rsid w:val="008B624B"/>
    <w:rsid w:val="008B6D53"/>
    <w:rsid w:val="008B7A5B"/>
    <w:rsid w:val="008C04E6"/>
    <w:rsid w:val="008C19E4"/>
    <w:rsid w:val="008C3A04"/>
    <w:rsid w:val="008C4025"/>
    <w:rsid w:val="008C4300"/>
    <w:rsid w:val="008C55DA"/>
    <w:rsid w:val="008C5A23"/>
    <w:rsid w:val="008C66AE"/>
    <w:rsid w:val="008C6A83"/>
    <w:rsid w:val="008D0FF6"/>
    <w:rsid w:val="008D1C67"/>
    <w:rsid w:val="008D257A"/>
    <w:rsid w:val="008D46FE"/>
    <w:rsid w:val="008D5050"/>
    <w:rsid w:val="008D5179"/>
    <w:rsid w:val="008D5B6F"/>
    <w:rsid w:val="008D5C3F"/>
    <w:rsid w:val="008D6BAE"/>
    <w:rsid w:val="008D6F33"/>
    <w:rsid w:val="008D7732"/>
    <w:rsid w:val="008D7C74"/>
    <w:rsid w:val="008E067E"/>
    <w:rsid w:val="008E1AFF"/>
    <w:rsid w:val="008E285A"/>
    <w:rsid w:val="008E2867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0A6B"/>
    <w:rsid w:val="008F211A"/>
    <w:rsid w:val="008F272F"/>
    <w:rsid w:val="008F3027"/>
    <w:rsid w:val="008F36C1"/>
    <w:rsid w:val="008F3E0D"/>
    <w:rsid w:val="008F4F21"/>
    <w:rsid w:val="008F5160"/>
    <w:rsid w:val="008F58E1"/>
    <w:rsid w:val="008F5D3C"/>
    <w:rsid w:val="008F6CF2"/>
    <w:rsid w:val="00900321"/>
    <w:rsid w:val="00900B5F"/>
    <w:rsid w:val="009013DE"/>
    <w:rsid w:val="00906202"/>
    <w:rsid w:val="00911463"/>
    <w:rsid w:val="0091247E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721"/>
    <w:rsid w:val="00925DCC"/>
    <w:rsid w:val="0092755C"/>
    <w:rsid w:val="00927A56"/>
    <w:rsid w:val="0093114E"/>
    <w:rsid w:val="00931A23"/>
    <w:rsid w:val="009322AF"/>
    <w:rsid w:val="0093242D"/>
    <w:rsid w:val="009345DF"/>
    <w:rsid w:val="00935A8B"/>
    <w:rsid w:val="009375A2"/>
    <w:rsid w:val="009408A8"/>
    <w:rsid w:val="009411D6"/>
    <w:rsid w:val="009413FD"/>
    <w:rsid w:val="00941AC3"/>
    <w:rsid w:val="00941CF7"/>
    <w:rsid w:val="00941F1A"/>
    <w:rsid w:val="00944C02"/>
    <w:rsid w:val="009451C5"/>
    <w:rsid w:val="00946049"/>
    <w:rsid w:val="009461E7"/>
    <w:rsid w:val="009471E4"/>
    <w:rsid w:val="009475F1"/>
    <w:rsid w:val="00947662"/>
    <w:rsid w:val="0095035D"/>
    <w:rsid w:val="00951580"/>
    <w:rsid w:val="0095192D"/>
    <w:rsid w:val="00951E0E"/>
    <w:rsid w:val="0095251B"/>
    <w:rsid w:val="00953BF9"/>
    <w:rsid w:val="009553BD"/>
    <w:rsid w:val="00955521"/>
    <w:rsid w:val="00957208"/>
    <w:rsid w:val="00960CC7"/>
    <w:rsid w:val="00961FD3"/>
    <w:rsid w:val="00961FDB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267D"/>
    <w:rsid w:val="009737DD"/>
    <w:rsid w:val="00973BC9"/>
    <w:rsid w:val="009755DF"/>
    <w:rsid w:val="00975AE2"/>
    <w:rsid w:val="00975D9B"/>
    <w:rsid w:val="00975EC8"/>
    <w:rsid w:val="00976D83"/>
    <w:rsid w:val="00977B87"/>
    <w:rsid w:val="00980C54"/>
    <w:rsid w:val="00980F09"/>
    <w:rsid w:val="00980FF3"/>
    <w:rsid w:val="009811E9"/>
    <w:rsid w:val="009816CA"/>
    <w:rsid w:val="00981F5D"/>
    <w:rsid w:val="009828C6"/>
    <w:rsid w:val="00983084"/>
    <w:rsid w:val="0098357C"/>
    <w:rsid w:val="009838A0"/>
    <w:rsid w:val="009842E2"/>
    <w:rsid w:val="009858D2"/>
    <w:rsid w:val="00985A3C"/>
    <w:rsid w:val="00986FA4"/>
    <w:rsid w:val="009872E9"/>
    <w:rsid w:val="009873CE"/>
    <w:rsid w:val="009875DF"/>
    <w:rsid w:val="009900A7"/>
    <w:rsid w:val="0099078A"/>
    <w:rsid w:val="00990F56"/>
    <w:rsid w:val="00991D8B"/>
    <w:rsid w:val="00993A2D"/>
    <w:rsid w:val="00993A3E"/>
    <w:rsid w:val="00994064"/>
    <w:rsid w:val="00994413"/>
    <w:rsid w:val="00995151"/>
    <w:rsid w:val="00995675"/>
    <w:rsid w:val="0099599C"/>
    <w:rsid w:val="00995CB8"/>
    <w:rsid w:val="00996278"/>
    <w:rsid w:val="00996485"/>
    <w:rsid w:val="009973BE"/>
    <w:rsid w:val="009A0CF4"/>
    <w:rsid w:val="009A1771"/>
    <w:rsid w:val="009A189F"/>
    <w:rsid w:val="009A1D0C"/>
    <w:rsid w:val="009A2AD9"/>
    <w:rsid w:val="009A2D1D"/>
    <w:rsid w:val="009A4356"/>
    <w:rsid w:val="009A58FE"/>
    <w:rsid w:val="009A5A10"/>
    <w:rsid w:val="009A6429"/>
    <w:rsid w:val="009A6694"/>
    <w:rsid w:val="009A755A"/>
    <w:rsid w:val="009A7CCB"/>
    <w:rsid w:val="009A7E3E"/>
    <w:rsid w:val="009B0A2A"/>
    <w:rsid w:val="009B0F6A"/>
    <w:rsid w:val="009B1E7E"/>
    <w:rsid w:val="009B22B5"/>
    <w:rsid w:val="009B289F"/>
    <w:rsid w:val="009B2C00"/>
    <w:rsid w:val="009B3206"/>
    <w:rsid w:val="009B34E3"/>
    <w:rsid w:val="009B47A8"/>
    <w:rsid w:val="009B5204"/>
    <w:rsid w:val="009B56CC"/>
    <w:rsid w:val="009B6889"/>
    <w:rsid w:val="009B711F"/>
    <w:rsid w:val="009C0541"/>
    <w:rsid w:val="009C07A5"/>
    <w:rsid w:val="009C0E2B"/>
    <w:rsid w:val="009C1985"/>
    <w:rsid w:val="009C4544"/>
    <w:rsid w:val="009C5416"/>
    <w:rsid w:val="009C5477"/>
    <w:rsid w:val="009C561B"/>
    <w:rsid w:val="009C6CF0"/>
    <w:rsid w:val="009C6D2D"/>
    <w:rsid w:val="009C6EE6"/>
    <w:rsid w:val="009C7D06"/>
    <w:rsid w:val="009D0A06"/>
    <w:rsid w:val="009D0DD8"/>
    <w:rsid w:val="009D0E20"/>
    <w:rsid w:val="009D0F65"/>
    <w:rsid w:val="009D293F"/>
    <w:rsid w:val="009D2F8F"/>
    <w:rsid w:val="009D319E"/>
    <w:rsid w:val="009D3251"/>
    <w:rsid w:val="009D343B"/>
    <w:rsid w:val="009D3595"/>
    <w:rsid w:val="009D5B88"/>
    <w:rsid w:val="009D6A1E"/>
    <w:rsid w:val="009D6CD2"/>
    <w:rsid w:val="009D7A7F"/>
    <w:rsid w:val="009E00CB"/>
    <w:rsid w:val="009E1192"/>
    <w:rsid w:val="009E1B35"/>
    <w:rsid w:val="009E36C7"/>
    <w:rsid w:val="009E4364"/>
    <w:rsid w:val="009E5B1F"/>
    <w:rsid w:val="009E5D22"/>
    <w:rsid w:val="009E7712"/>
    <w:rsid w:val="009E7A6F"/>
    <w:rsid w:val="009F01D7"/>
    <w:rsid w:val="009F0796"/>
    <w:rsid w:val="009F0CE7"/>
    <w:rsid w:val="009F1521"/>
    <w:rsid w:val="009F16D3"/>
    <w:rsid w:val="009F2A54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7EC"/>
    <w:rsid w:val="009F7B8F"/>
    <w:rsid w:val="00A00AC7"/>
    <w:rsid w:val="00A00FCA"/>
    <w:rsid w:val="00A0211D"/>
    <w:rsid w:val="00A02EC7"/>
    <w:rsid w:val="00A038F6"/>
    <w:rsid w:val="00A039F3"/>
    <w:rsid w:val="00A04EE7"/>
    <w:rsid w:val="00A05909"/>
    <w:rsid w:val="00A05AAC"/>
    <w:rsid w:val="00A0624D"/>
    <w:rsid w:val="00A06413"/>
    <w:rsid w:val="00A10D69"/>
    <w:rsid w:val="00A11791"/>
    <w:rsid w:val="00A12D9C"/>
    <w:rsid w:val="00A135B4"/>
    <w:rsid w:val="00A13B88"/>
    <w:rsid w:val="00A14173"/>
    <w:rsid w:val="00A147DF"/>
    <w:rsid w:val="00A14D6C"/>
    <w:rsid w:val="00A15657"/>
    <w:rsid w:val="00A15AC0"/>
    <w:rsid w:val="00A16763"/>
    <w:rsid w:val="00A16F02"/>
    <w:rsid w:val="00A20939"/>
    <w:rsid w:val="00A21169"/>
    <w:rsid w:val="00A21905"/>
    <w:rsid w:val="00A220CD"/>
    <w:rsid w:val="00A231F7"/>
    <w:rsid w:val="00A233D6"/>
    <w:rsid w:val="00A2418B"/>
    <w:rsid w:val="00A24E93"/>
    <w:rsid w:val="00A253A5"/>
    <w:rsid w:val="00A267B3"/>
    <w:rsid w:val="00A2799C"/>
    <w:rsid w:val="00A27C39"/>
    <w:rsid w:val="00A3031A"/>
    <w:rsid w:val="00A321E3"/>
    <w:rsid w:val="00A324D9"/>
    <w:rsid w:val="00A34116"/>
    <w:rsid w:val="00A355BA"/>
    <w:rsid w:val="00A35EFD"/>
    <w:rsid w:val="00A3691A"/>
    <w:rsid w:val="00A36ACF"/>
    <w:rsid w:val="00A36DDD"/>
    <w:rsid w:val="00A37758"/>
    <w:rsid w:val="00A37EA6"/>
    <w:rsid w:val="00A40078"/>
    <w:rsid w:val="00A41DF7"/>
    <w:rsid w:val="00A42645"/>
    <w:rsid w:val="00A435F2"/>
    <w:rsid w:val="00A4431B"/>
    <w:rsid w:val="00A44EF6"/>
    <w:rsid w:val="00A44FF3"/>
    <w:rsid w:val="00A52230"/>
    <w:rsid w:val="00A528CB"/>
    <w:rsid w:val="00A53393"/>
    <w:rsid w:val="00A548EC"/>
    <w:rsid w:val="00A54A19"/>
    <w:rsid w:val="00A54C47"/>
    <w:rsid w:val="00A55021"/>
    <w:rsid w:val="00A556A5"/>
    <w:rsid w:val="00A55A8C"/>
    <w:rsid w:val="00A57322"/>
    <w:rsid w:val="00A60388"/>
    <w:rsid w:val="00A61E04"/>
    <w:rsid w:val="00A62308"/>
    <w:rsid w:val="00A62EA5"/>
    <w:rsid w:val="00A63C87"/>
    <w:rsid w:val="00A63DA3"/>
    <w:rsid w:val="00A6457D"/>
    <w:rsid w:val="00A6589D"/>
    <w:rsid w:val="00A658F6"/>
    <w:rsid w:val="00A669BE"/>
    <w:rsid w:val="00A66CCB"/>
    <w:rsid w:val="00A67853"/>
    <w:rsid w:val="00A7067E"/>
    <w:rsid w:val="00A70C0D"/>
    <w:rsid w:val="00A70FB7"/>
    <w:rsid w:val="00A71072"/>
    <w:rsid w:val="00A71938"/>
    <w:rsid w:val="00A720FA"/>
    <w:rsid w:val="00A7214C"/>
    <w:rsid w:val="00A72A7F"/>
    <w:rsid w:val="00A72CA7"/>
    <w:rsid w:val="00A72D04"/>
    <w:rsid w:val="00A73736"/>
    <w:rsid w:val="00A74D93"/>
    <w:rsid w:val="00A74DA2"/>
    <w:rsid w:val="00A74FEB"/>
    <w:rsid w:val="00A75DD4"/>
    <w:rsid w:val="00A768BE"/>
    <w:rsid w:val="00A76C43"/>
    <w:rsid w:val="00A82790"/>
    <w:rsid w:val="00A827F2"/>
    <w:rsid w:val="00A829E7"/>
    <w:rsid w:val="00A82F00"/>
    <w:rsid w:val="00A838A6"/>
    <w:rsid w:val="00A83D2C"/>
    <w:rsid w:val="00A849E6"/>
    <w:rsid w:val="00A85644"/>
    <w:rsid w:val="00A864BE"/>
    <w:rsid w:val="00A86AF0"/>
    <w:rsid w:val="00A875C8"/>
    <w:rsid w:val="00A879D8"/>
    <w:rsid w:val="00A90D25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4E5"/>
    <w:rsid w:val="00AA2737"/>
    <w:rsid w:val="00AA3AA3"/>
    <w:rsid w:val="00AA471D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0BA6"/>
    <w:rsid w:val="00AB1E5A"/>
    <w:rsid w:val="00AB23BD"/>
    <w:rsid w:val="00AB2550"/>
    <w:rsid w:val="00AB2AF5"/>
    <w:rsid w:val="00AB4C94"/>
    <w:rsid w:val="00AB50DC"/>
    <w:rsid w:val="00AB526A"/>
    <w:rsid w:val="00AB6A0A"/>
    <w:rsid w:val="00AB6A77"/>
    <w:rsid w:val="00AC043C"/>
    <w:rsid w:val="00AC0461"/>
    <w:rsid w:val="00AC0D30"/>
    <w:rsid w:val="00AC1578"/>
    <w:rsid w:val="00AC21DF"/>
    <w:rsid w:val="00AC2B47"/>
    <w:rsid w:val="00AC39E8"/>
    <w:rsid w:val="00AC4E20"/>
    <w:rsid w:val="00AC51E3"/>
    <w:rsid w:val="00AC550B"/>
    <w:rsid w:val="00AC5722"/>
    <w:rsid w:val="00AC5742"/>
    <w:rsid w:val="00AC61FE"/>
    <w:rsid w:val="00AC6614"/>
    <w:rsid w:val="00AC66C0"/>
    <w:rsid w:val="00AC66E5"/>
    <w:rsid w:val="00AC69DF"/>
    <w:rsid w:val="00AD077D"/>
    <w:rsid w:val="00AD0BF0"/>
    <w:rsid w:val="00AD1B79"/>
    <w:rsid w:val="00AD1D91"/>
    <w:rsid w:val="00AD2B4F"/>
    <w:rsid w:val="00AD30CF"/>
    <w:rsid w:val="00AD385A"/>
    <w:rsid w:val="00AD3F89"/>
    <w:rsid w:val="00AD45D1"/>
    <w:rsid w:val="00AD5706"/>
    <w:rsid w:val="00AD5B4D"/>
    <w:rsid w:val="00AD5E6D"/>
    <w:rsid w:val="00AD772E"/>
    <w:rsid w:val="00AD7CA8"/>
    <w:rsid w:val="00AD7D8B"/>
    <w:rsid w:val="00AD7EA6"/>
    <w:rsid w:val="00AE01B0"/>
    <w:rsid w:val="00AE049F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4781"/>
    <w:rsid w:val="00AF5CA0"/>
    <w:rsid w:val="00AF605E"/>
    <w:rsid w:val="00AF6346"/>
    <w:rsid w:val="00AF6F5E"/>
    <w:rsid w:val="00AF70D6"/>
    <w:rsid w:val="00AF7312"/>
    <w:rsid w:val="00AF78F4"/>
    <w:rsid w:val="00B0006C"/>
    <w:rsid w:val="00B00372"/>
    <w:rsid w:val="00B00A27"/>
    <w:rsid w:val="00B0144D"/>
    <w:rsid w:val="00B01700"/>
    <w:rsid w:val="00B01B3E"/>
    <w:rsid w:val="00B0201C"/>
    <w:rsid w:val="00B02AEA"/>
    <w:rsid w:val="00B034A2"/>
    <w:rsid w:val="00B03BD7"/>
    <w:rsid w:val="00B03D83"/>
    <w:rsid w:val="00B047B7"/>
    <w:rsid w:val="00B057A4"/>
    <w:rsid w:val="00B06110"/>
    <w:rsid w:val="00B07E1F"/>
    <w:rsid w:val="00B10006"/>
    <w:rsid w:val="00B10CF4"/>
    <w:rsid w:val="00B1136C"/>
    <w:rsid w:val="00B125BD"/>
    <w:rsid w:val="00B12E51"/>
    <w:rsid w:val="00B13509"/>
    <w:rsid w:val="00B13769"/>
    <w:rsid w:val="00B13E2E"/>
    <w:rsid w:val="00B140C4"/>
    <w:rsid w:val="00B140EF"/>
    <w:rsid w:val="00B1472C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27D7"/>
    <w:rsid w:val="00B22923"/>
    <w:rsid w:val="00B241FC"/>
    <w:rsid w:val="00B2448F"/>
    <w:rsid w:val="00B245BB"/>
    <w:rsid w:val="00B2550B"/>
    <w:rsid w:val="00B25708"/>
    <w:rsid w:val="00B25D0B"/>
    <w:rsid w:val="00B2672D"/>
    <w:rsid w:val="00B2701B"/>
    <w:rsid w:val="00B27B3C"/>
    <w:rsid w:val="00B3044F"/>
    <w:rsid w:val="00B30971"/>
    <w:rsid w:val="00B33846"/>
    <w:rsid w:val="00B35209"/>
    <w:rsid w:val="00B353A6"/>
    <w:rsid w:val="00B357C7"/>
    <w:rsid w:val="00B36DC5"/>
    <w:rsid w:val="00B37016"/>
    <w:rsid w:val="00B37093"/>
    <w:rsid w:val="00B373DD"/>
    <w:rsid w:val="00B4002F"/>
    <w:rsid w:val="00B40290"/>
    <w:rsid w:val="00B418CC"/>
    <w:rsid w:val="00B41A04"/>
    <w:rsid w:val="00B423AE"/>
    <w:rsid w:val="00B4274F"/>
    <w:rsid w:val="00B43060"/>
    <w:rsid w:val="00B43F7B"/>
    <w:rsid w:val="00B44456"/>
    <w:rsid w:val="00B4485F"/>
    <w:rsid w:val="00B44B0A"/>
    <w:rsid w:val="00B46613"/>
    <w:rsid w:val="00B50571"/>
    <w:rsid w:val="00B50D1C"/>
    <w:rsid w:val="00B546C7"/>
    <w:rsid w:val="00B546F9"/>
    <w:rsid w:val="00B54F43"/>
    <w:rsid w:val="00B561E3"/>
    <w:rsid w:val="00B56C55"/>
    <w:rsid w:val="00B5777A"/>
    <w:rsid w:val="00B579D5"/>
    <w:rsid w:val="00B607A1"/>
    <w:rsid w:val="00B617F5"/>
    <w:rsid w:val="00B62031"/>
    <w:rsid w:val="00B625A8"/>
    <w:rsid w:val="00B62A84"/>
    <w:rsid w:val="00B6381D"/>
    <w:rsid w:val="00B65996"/>
    <w:rsid w:val="00B65D1E"/>
    <w:rsid w:val="00B66256"/>
    <w:rsid w:val="00B6657A"/>
    <w:rsid w:val="00B669E6"/>
    <w:rsid w:val="00B66B83"/>
    <w:rsid w:val="00B670FD"/>
    <w:rsid w:val="00B6730A"/>
    <w:rsid w:val="00B67391"/>
    <w:rsid w:val="00B676F9"/>
    <w:rsid w:val="00B701A2"/>
    <w:rsid w:val="00B71254"/>
    <w:rsid w:val="00B71837"/>
    <w:rsid w:val="00B71C17"/>
    <w:rsid w:val="00B71C3E"/>
    <w:rsid w:val="00B71D0D"/>
    <w:rsid w:val="00B71D94"/>
    <w:rsid w:val="00B72568"/>
    <w:rsid w:val="00B744A3"/>
    <w:rsid w:val="00B769AC"/>
    <w:rsid w:val="00B76FAE"/>
    <w:rsid w:val="00B7767B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AB2"/>
    <w:rsid w:val="00B85D2E"/>
    <w:rsid w:val="00B85DED"/>
    <w:rsid w:val="00B87C0B"/>
    <w:rsid w:val="00B87D01"/>
    <w:rsid w:val="00B9073F"/>
    <w:rsid w:val="00B91716"/>
    <w:rsid w:val="00B9177E"/>
    <w:rsid w:val="00B928BD"/>
    <w:rsid w:val="00B92F47"/>
    <w:rsid w:val="00B94E12"/>
    <w:rsid w:val="00B95279"/>
    <w:rsid w:val="00B957A9"/>
    <w:rsid w:val="00B95BD3"/>
    <w:rsid w:val="00B96606"/>
    <w:rsid w:val="00B97731"/>
    <w:rsid w:val="00B97E9D"/>
    <w:rsid w:val="00BA0CE1"/>
    <w:rsid w:val="00BA1046"/>
    <w:rsid w:val="00BA134C"/>
    <w:rsid w:val="00BA172B"/>
    <w:rsid w:val="00BA20AA"/>
    <w:rsid w:val="00BA3479"/>
    <w:rsid w:val="00BA3A0F"/>
    <w:rsid w:val="00BA44AB"/>
    <w:rsid w:val="00BA5CD4"/>
    <w:rsid w:val="00BA60B3"/>
    <w:rsid w:val="00BA63B2"/>
    <w:rsid w:val="00BA646A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1397"/>
    <w:rsid w:val="00BC20E6"/>
    <w:rsid w:val="00BC2390"/>
    <w:rsid w:val="00BC26CE"/>
    <w:rsid w:val="00BC2748"/>
    <w:rsid w:val="00BC3D2E"/>
    <w:rsid w:val="00BC6F69"/>
    <w:rsid w:val="00BC70AF"/>
    <w:rsid w:val="00BC70FF"/>
    <w:rsid w:val="00BC7754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E6B6C"/>
    <w:rsid w:val="00BF0880"/>
    <w:rsid w:val="00BF2249"/>
    <w:rsid w:val="00BF48D6"/>
    <w:rsid w:val="00BF6177"/>
    <w:rsid w:val="00C00D24"/>
    <w:rsid w:val="00C027CB"/>
    <w:rsid w:val="00C02FE5"/>
    <w:rsid w:val="00C03274"/>
    <w:rsid w:val="00C0369A"/>
    <w:rsid w:val="00C039F0"/>
    <w:rsid w:val="00C03F8B"/>
    <w:rsid w:val="00C04A1B"/>
    <w:rsid w:val="00C050DC"/>
    <w:rsid w:val="00C059DA"/>
    <w:rsid w:val="00C05BBE"/>
    <w:rsid w:val="00C06493"/>
    <w:rsid w:val="00C064B2"/>
    <w:rsid w:val="00C06D20"/>
    <w:rsid w:val="00C0708C"/>
    <w:rsid w:val="00C0721A"/>
    <w:rsid w:val="00C106B8"/>
    <w:rsid w:val="00C10B64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10"/>
    <w:rsid w:val="00C261ED"/>
    <w:rsid w:val="00C271F8"/>
    <w:rsid w:val="00C30DCE"/>
    <w:rsid w:val="00C31ABF"/>
    <w:rsid w:val="00C3241F"/>
    <w:rsid w:val="00C341FD"/>
    <w:rsid w:val="00C408B8"/>
    <w:rsid w:val="00C417F9"/>
    <w:rsid w:val="00C41FF8"/>
    <w:rsid w:val="00C43179"/>
    <w:rsid w:val="00C4498D"/>
    <w:rsid w:val="00C44B3E"/>
    <w:rsid w:val="00C45323"/>
    <w:rsid w:val="00C459CA"/>
    <w:rsid w:val="00C45A4A"/>
    <w:rsid w:val="00C473AE"/>
    <w:rsid w:val="00C47462"/>
    <w:rsid w:val="00C47BAC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0FB"/>
    <w:rsid w:val="00C62625"/>
    <w:rsid w:val="00C62960"/>
    <w:rsid w:val="00C62B9F"/>
    <w:rsid w:val="00C64A91"/>
    <w:rsid w:val="00C65F56"/>
    <w:rsid w:val="00C66080"/>
    <w:rsid w:val="00C668E9"/>
    <w:rsid w:val="00C7075B"/>
    <w:rsid w:val="00C7089A"/>
    <w:rsid w:val="00C70C1F"/>
    <w:rsid w:val="00C710A4"/>
    <w:rsid w:val="00C716D8"/>
    <w:rsid w:val="00C71DEA"/>
    <w:rsid w:val="00C7207E"/>
    <w:rsid w:val="00C72452"/>
    <w:rsid w:val="00C72B7C"/>
    <w:rsid w:val="00C73552"/>
    <w:rsid w:val="00C73C2C"/>
    <w:rsid w:val="00C743D2"/>
    <w:rsid w:val="00C749A1"/>
    <w:rsid w:val="00C74E17"/>
    <w:rsid w:val="00C75044"/>
    <w:rsid w:val="00C75C23"/>
    <w:rsid w:val="00C76490"/>
    <w:rsid w:val="00C76715"/>
    <w:rsid w:val="00C7674D"/>
    <w:rsid w:val="00C77E54"/>
    <w:rsid w:val="00C80AED"/>
    <w:rsid w:val="00C81A9F"/>
    <w:rsid w:val="00C81EFE"/>
    <w:rsid w:val="00C81FAB"/>
    <w:rsid w:val="00C82C63"/>
    <w:rsid w:val="00C8368E"/>
    <w:rsid w:val="00C83FEA"/>
    <w:rsid w:val="00C84326"/>
    <w:rsid w:val="00C844C0"/>
    <w:rsid w:val="00C86A1A"/>
    <w:rsid w:val="00C87908"/>
    <w:rsid w:val="00C90887"/>
    <w:rsid w:val="00C9218B"/>
    <w:rsid w:val="00C92715"/>
    <w:rsid w:val="00C93337"/>
    <w:rsid w:val="00C93E26"/>
    <w:rsid w:val="00C93FF6"/>
    <w:rsid w:val="00C94D90"/>
    <w:rsid w:val="00C95E2C"/>
    <w:rsid w:val="00C9670A"/>
    <w:rsid w:val="00C97EFE"/>
    <w:rsid w:val="00CA1886"/>
    <w:rsid w:val="00CA1BA3"/>
    <w:rsid w:val="00CA2AF0"/>
    <w:rsid w:val="00CA4562"/>
    <w:rsid w:val="00CA468A"/>
    <w:rsid w:val="00CA6CAB"/>
    <w:rsid w:val="00CA6D2B"/>
    <w:rsid w:val="00CA7B4B"/>
    <w:rsid w:val="00CA7EB0"/>
    <w:rsid w:val="00CB1783"/>
    <w:rsid w:val="00CB21E9"/>
    <w:rsid w:val="00CB2EA3"/>
    <w:rsid w:val="00CB3D3D"/>
    <w:rsid w:val="00CB4583"/>
    <w:rsid w:val="00CB45C0"/>
    <w:rsid w:val="00CB4EB9"/>
    <w:rsid w:val="00CB5264"/>
    <w:rsid w:val="00CB5EB5"/>
    <w:rsid w:val="00CB690F"/>
    <w:rsid w:val="00CB7E04"/>
    <w:rsid w:val="00CC0099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5BA"/>
    <w:rsid w:val="00CD381F"/>
    <w:rsid w:val="00CD4371"/>
    <w:rsid w:val="00CD4718"/>
    <w:rsid w:val="00CD50C1"/>
    <w:rsid w:val="00CD52CD"/>
    <w:rsid w:val="00CD7018"/>
    <w:rsid w:val="00CE17D8"/>
    <w:rsid w:val="00CE19E6"/>
    <w:rsid w:val="00CE24D1"/>
    <w:rsid w:val="00CE328B"/>
    <w:rsid w:val="00CE368B"/>
    <w:rsid w:val="00CE3F7F"/>
    <w:rsid w:val="00CE43A8"/>
    <w:rsid w:val="00CE52A9"/>
    <w:rsid w:val="00CE7176"/>
    <w:rsid w:val="00CE74C5"/>
    <w:rsid w:val="00CE7FF3"/>
    <w:rsid w:val="00CF03C1"/>
    <w:rsid w:val="00CF2445"/>
    <w:rsid w:val="00CF2539"/>
    <w:rsid w:val="00CF28E3"/>
    <w:rsid w:val="00CF2E18"/>
    <w:rsid w:val="00CF48EC"/>
    <w:rsid w:val="00CF4C6C"/>
    <w:rsid w:val="00CF4FF1"/>
    <w:rsid w:val="00CF557E"/>
    <w:rsid w:val="00CF5C81"/>
    <w:rsid w:val="00CF5F9F"/>
    <w:rsid w:val="00CF6BF6"/>
    <w:rsid w:val="00CF6C81"/>
    <w:rsid w:val="00CF75EA"/>
    <w:rsid w:val="00D004BE"/>
    <w:rsid w:val="00D00AFC"/>
    <w:rsid w:val="00D00C5A"/>
    <w:rsid w:val="00D01577"/>
    <w:rsid w:val="00D0188E"/>
    <w:rsid w:val="00D01CA1"/>
    <w:rsid w:val="00D02016"/>
    <w:rsid w:val="00D028A8"/>
    <w:rsid w:val="00D02F85"/>
    <w:rsid w:val="00D046FA"/>
    <w:rsid w:val="00D069C1"/>
    <w:rsid w:val="00D06AF0"/>
    <w:rsid w:val="00D06F6C"/>
    <w:rsid w:val="00D07034"/>
    <w:rsid w:val="00D0769E"/>
    <w:rsid w:val="00D07D23"/>
    <w:rsid w:val="00D106F3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4BA"/>
    <w:rsid w:val="00D20D0B"/>
    <w:rsid w:val="00D22F71"/>
    <w:rsid w:val="00D240FA"/>
    <w:rsid w:val="00D24132"/>
    <w:rsid w:val="00D2452D"/>
    <w:rsid w:val="00D2640C"/>
    <w:rsid w:val="00D268F5"/>
    <w:rsid w:val="00D26D5D"/>
    <w:rsid w:val="00D271C9"/>
    <w:rsid w:val="00D31B0E"/>
    <w:rsid w:val="00D31C08"/>
    <w:rsid w:val="00D33CA1"/>
    <w:rsid w:val="00D3475C"/>
    <w:rsid w:val="00D350F3"/>
    <w:rsid w:val="00D35EFF"/>
    <w:rsid w:val="00D3680A"/>
    <w:rsid w:val="00D37B85"/>
    <w:rsid w:val="00D40E9D"/>
    <w:rsid w:val="00D41AF7"/>
    <w:rsid w:val="00D41BF0"/>
    <w:rsid w:val="00D41DCD"/>
    <w:rsid w:val="00D423F3"/>
    <w:rsid w:val="00D425DF"/>
    <w:rsid w:val="00D4378C"/>
    <w:rsid w:val="00D44860"/>
    <w:rsid w:val="00D449E9"/>
    <w:rsid w:val="00D4572C"/>
    <w:rsid w:val="00D45CA7"/>
    <w:rsid w:val="00D4789E"/>
    <w:rsid w:val="00D47FE8"/>
    <w:rsid w:val="00D50070"/>
    <w:rsid w:val="00D50324"/>
    <w:rsid w:val="00D5076F"/>
    <w:rsid w:val="00D527AA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6D91"/>
    <w:rsid w:val="00D5720C"/>
    <w:rsid w:val="00D60BCC"/>
    <w:rsid w:val="00D64486"/>
    <w:rsid w:val="00D65AEE"/>
    <w:rsid w:val="00D66F2A"/>
    <w:rsid w:val="00D677DC"/>
    <w:rsid w:val="00D7074E"/>
    <w:rsid w:val="00D70DB0"/>
    <w:rsid w:val="00D71C36"/>
    <w:rsid w:val="00D71E10"/>
    <w:rsid w:val="00D7245A"/>
    <w:rsid w:val="00D72BFC"/>
    <w:rsid w:val="00D74391"/>
    <w:rsid w:val="00D746C7"/>
    <w:rsid w:val="00D75389"/>
    <w:rsid w:val="00D77168"/>
    <w:rsid w:val="00D771D8"/>
    <w:rsid w:val="00D81C98"/>
    <w:rsid w:val="00D822C2"/>
    <w:rsid w:val="00D83258"/>
    <w:rsid w:val="00D83E46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975C3"/>
    <w:rsid w:val="00DA19E4"/>
    <w:rsid w:val="00DA1C99"/>
    <w:rsid w:val="00DA2590"/>
    <w:rsid w:val="00DA2D69"/>
    <w:rsid w:val="00DA3197"/>
    <w:rsid w:val="00DA36F1"/>
    <w:rsid w:val="00DA4C27"/>
    <w:rsid w:val="00DA4C41"/>
    <w:rsid w:val="00DA5609"/>
    <w:rsid w:val="00DA59EB"/>
    <w:rsid w:val="00DA5C29"/>
    <w:rsid w:val="00DA5D43"/>
    <w:rsid w:val="00DA5D7E"/>
    <w:rsid w:val="00DA6A1E"/>
    <w:rsid w:val="00DA6AE7"/>
    <w:rsid w:val="00DA6D27"/>
    <w:rsid w:val="00DA79F8"/>
    <w:rsid w:val="00DB06B1"/>
    <w:rsid w:val="00DB1E1E"/>
    <w:rsid w:val="00DB22DC"/>
    <w:rsid w:val="00DB2D49"/>
    <w:rsid w:val="00DB30C5"/>
    <w:rsid w:val="00DB397F"/>
    <w:rsid w:val="00DB4386"/>
    <w:rsid w:val="00DB54CD"/>
    <w:rsid w:val="00DB5B77"/>
    <w:rsid w:val="00DB67FE"/>
    <w:rsid w:val="00DB7FD2"/>
    <w:rsid w:val="00DC003C"/>
    <w:rsid w:val="00DC0AF0"/>
    <w:rsid w:val="00DC0C6C"/>
    <w:rsid w:val="00DC1739"/>
    <w:rsid w:val="00DC1AFF"/>
    <w:rsid w:val="00DC2040"/>
    <w:rsid w:val="00DC228F"/>
    <w:rsid w:val="00DC27CD"/>
    <w:rsid w:val="00DC3381"/>
    <w:rsid w:val="00DC3EE6"/>
    <w:rsid w:val="00DC4145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BAC"/>
    <w:rsid w:val="00DD0E25"/>
    <w:rsid w:val="00DD0E43"/>
    <w:rsid w:val="00DD1F61"/>
    <w:rsid w:val="00DD2399"/>
    <w:rsid w:val="00DD37C0"/>
    <w:rsid w:val="00DD3D30"/>
    <w:rsid w:val="00DD3D77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2E76"/>
    <w:rsid w:val="00DE43D1"/>
    <w:rsid w:val="00DE59D6"/>
    <w:rsid w:val="00DE6521"/>
    <w:rsid w:val="00DE6539"/>
    <w:rsid w:val="00DE6AD2"/>
    <w:rsid w:val="00DE702F"/>
    <w:rsid w:val="00DF0F90"/>
    <w:rsid w:val="00DF2105"/>
    <w:rsid w:val="00DF26CB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726"/>
    <w:rsid w:val="00E0780D"/>
    <w:rsid w:val="00E11940"/>
    <w:rsid w:val="00E12A55"/>
    <w:rsid w:val="00E141DD"/>
    <w:rsid w:val="00E1431A"/>
    <w:rsid w:val="00E143D3"/>
    <w:rsid w:val="00E1456E"/>
    <w:rsid w:val="00E14E4A"/>
    <w:rsid w:val="00E14FE6"/>
    <w:rsid w:val="00E159B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46D"/>
    <w:rsid w:val="00E27AAB"/>
    <w:rsid w:val="00E27EE8"/>
    <w:rsid w:val="00E317E6"/>
    <w:rsid w:val="00E326FB"/>
    <w:rsid w:val="00E32C05"/>
    <w:rsid w:val="00E35480"/>
    <w:rsid w:val="00E35B0C"/>
    <w:rsid w:val="00E361C5"/>
    <w:rsid w:val="00E36764"/>
    <w:rsid w:val="00E37A83"/>
    <w:rsid w:val="00E37C2B"/>
    <w:rsid w:val="00E41414"/>
    <w:rsid w:val="00E42957"/>
    <w:rsid w:val="00E42C5B"/>
    <w:rsid w:val="00E430E7"/>
    <w:rsid w:val="00E4376E"/>
    <w:rsid w:val="00E43D56"/>
    <w:rsid w:val="00E442DF"/>
    <w:rsid w:val="00E4439E"/>
    <w:rsid w:val="00E444FE"/>
    <w:rsid w:val="00E44B95"/>
    <w:rsid w:val="00E4596D"/>
    <w:rsid w:val="00E464CE"/>
    <w:rsid w:val="00E46EA4"/>
    <w:rsid w:val="00E47250"/>
    <w:rsid w:val="00E47C05"/>
    <w:rsid w:val="00E47CDD"/>
    <w:rsid w:val="00E47DBA"/>
    <w:rsid w:val="00E517BA"/>
    <w:rsid w:val="00E525F2"/>
    <w:rsid w:val="00E53360"/>
    <w:rsid w:val="00E54697"/>
    <w:rsid w:val="00E552FA"/>
    <w:rsid w:val="00E56592"/>
    <w:rsid w:val="00E56D64"/>
    <w:rsid w:val="00E56EA3"/>
    <w:rsid w:val="00E56F94"/>
    <w:rsid w:val="00E5766E"/>
    <w:rsid w:val="00E57831"/>
    <w:rsid w:val="00E57A15"/>
    <w:rsid w:val="00E57C87"/>
    <w:rsid w:val="00E60031"/>
    <w:rsid w:val="00E6080F"/>
    <w:rsid w:val="00E60FB3"/>
    <w:rsid w:val="00E62812"/>
    <w:rsid w:val="00E63F7B"/>
    <w:rsid w:val="00E6508F"/>
    <w:rsid w:val="00E65890"/>
    <w:rsid w:val="00E65BDA"/>
    <w:rsid w:val="00E70258"/>
    <w:rsid w:val="00E72987"/>
    <w:rsid w:val="00E73B64"/>
    <w:rsid w:val="00E74151"/>
    <w:rsid w:val="00E74E5A"/>
    <w:rsid w:val="00E778B1"/>
    <w:rsid w:val="00E77CBF"/>
    <w:rsid w:val="00E8039C"/>
    <w:rsid w:val="00E8083A"/>
    <w:rsid w:val="00E80980"/>
    <w:rsid w:val="00E8125A"/>
    <w:rsid w:val="00E81C73"/>
    <w:rsid w:val="00E83615"/>
    <w:rsid w:val="00E8451E"/>
    <w:rsid w:val="00E845E5"/>
    <w:rsid w:val="00E84ADB"/>
    <w:rsid w:val="00E85D4F"/>
    <w:rsid w:val="00E86DD3"/>
    <w:rsid w:val="00E87FCF"/>
    <w:rsid w:val="00E903AD"/>
    <w:rsid w:val="00E93006"/>
    <w:rsid w:val="00E9439D"/>
    <w:rsid w:val="00E951C4"/>
    <w:rsid w:val="00E95891"/>
    <w:rsid w:val="00E96932"/>
    <w:rsid w:val="00E96F0B"/>
    <w:rsid w:val="00E97276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5C1"/>
    <w:rsid w:val="00EA3B36"/>
    <w:rsid w:val="00EA46B3"/>
    <w:rsid w:val="00EA4B4C"/>
    <w:rsid w:val="00EA4E03"/>
    <w:rsid w:val="00EA4E56"/>
    <w:rsid w:val="00EA505E"/>
    <w:rsid w:val="00EA5C42"/>
    <w:rsid w:val="00EA75F3"/>
    <w:rsid w:val="00EA7C60"/>
    <w:rsid w:val="00EB00ED"/>
    <w:rsid w:val="00EB08FD"/>
    <w:rsid w:val="00EB0F1B"/>
    <w:rsid w:val="00EB19F4"/>
    <w:rsid w:val="00EB1C6D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A8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06C"/>
    <w:rsid w:val="00EE0128"/>
    <w:rsid w:val="00EE0162"/>
    <w:rsid w:val="00EE0A39"/>
    <w:rsid w:val="00EE0C3D"/>
    <w:rsid w:val="00EE30D0"/>
    <w:rsid w:val="00EE353A"/>
    <w:rsid w:val="00EE38E0"/>
    <w:rsid w:val="00EE4BA6"/>
    <w:rsid w:val="00EE503B"/>
    <w:rsid w:val="00EE55AA"/>
    <w:rsid w:val="00EE5CBE"/>
    <w:rsid w:val="00EE5F12"/>
    <w:rsid w:val="00EE7091"/>
    <w:rsid w:val="00EF15BD"/>
    <w:rsid w:val="00EF1D7B"/>
    <w:rsid w:val="00EF267C"/>
    <w:rsid w:val="00EF45FF"/>
    <w:rsid w:val="00EF48B6"/>
    <w:rsid w:val="00EF498B"/>
    <w:rsid w:val="00EF49CD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04C77"/>
    <w:rsid w:val="00F064B7"/>
    <w:rsid w:val="00F066C6"/>
    <w:rsid w:val="00F07660"/>
    <w:rsid w:val="00F07A0D"/>
    <w:rsid w:val="00F10868"/>
    <w:rsid w:val="00F11236"/>
    <w:rsid w:val="00F12B1C"/>
    <w:rsid w:val="00F130D4"/>
    <w:rsid w:val="00F1386C"/>
    <w:rsid w:val="00F13C18"/>
    <w:rsid w:val="00F14214"/>
    <w:rsid w:val="00F15724"/>
    <w:rsid w:val="00F17511"/>
    <w:rsid w:val="00F17FF2"/>
    <w:rsid w:val="00F20F09"/>
    <w:rsid w:val="00F21B0E"/>
    <w:rsid w:val="00F21B25"/>
    <w:rsid w:val="00F222CC"/>
    <w:rsid w:val="00F225D3"/>
    <w:rsid w:val="00F24A73"/>
    <w:rsid w:val="00F269AA"/>
    <w:rsid w:val="00F26A08"/>
    <w:rsid w:val="00F26A17"/>
    <w:rsid w:val="00F2722E"/>
    <w:rsid w:val="00F27282"/>
    <w:rsid w:val="00F274A4"/>
    <w:rsid w:val="00F27604"/>
    <w:rsid w:val="00F2767D"/>
    <w:rsid w:val="00F27D81"/>
    <w:rsid w:val="00F30FA5"/>
    <w:rsid w:val="00F3235E"/>
    <w:rsid w:val="00F32762"/>
    <w:rsid w:val="00F32B6A"/>
    <w:rsid w:val="00F32CA0"/>
    <w:rsid w:val="00F33B09"/>
    <w:rsid w:val="00F341D5"/>
    <w:rsid w:val="00F349FC"/>
    <w:rsid w:val="00F34B72"/>
    <w:rsid w:val="00F351F3"/>
    <w:rsid w:val="00F35BC0"/>
    <w:rsid w:val="00F35BC5"/>
    <w:rsid w:val="00F36888"/>
    <w:rsid w:val="00F369CA"/>
    <w:rsid w:val="00F37DAA"/>
    <w:rsid w:val="00F37FC7"/>
    <w:rsid w:val="00F410A4"/>
    <w:rsid w:val="00F42E6D"/>
    <w:rsid w:val="00F434FA"/>
    <w:rsid w:val="00F43878"/>
    <w:rsid w:val="00F44682"/>
    <w:rsid w:val="00F448DF"/>
    <w:rsid w:val="00F448F3"/>
    <w:rsid w:val="00F44F85"/>
    <w:rsid w:val="00F462B5"/>
    <w:rsid w:val="00F46740"/>
    <w:rsid w:val="00F478D3"/>
    <w:rsid w:val="00F47DD5"/>
    <w:rsid w:val="00F47E20"/>
    <w:rsid w:val="00F501CA"/>
    <w:rsid w:val="00F50C98"/>
    <w:rsid w:val="00F518F7"/>
    <w:rsid w:val="00F5227A"/>
    <w:rsid w:val="00F5381A"/>
    <w:rsid w:val="00F53B02"/>
    <w:rsid w:val="00F53C5D"/>
    <w:rsid w:val="00F54218"/>
    <w:rsid w:val="00F54D85"/>
    <w:rsid w:val="00F54DD5"/>
    <w:rsid w:val="00F55C79"/>
    <w:rsid w:val="00F55DD8"/>
    <w:rsid w:val="00F560E7"/>
    <w:rsid w:val="00F56B6C"/>
    <w:rsid w:val="00F579DE"/>
    <w:rsid w:val="00F60BCD"/>
    <w:rsid w:val="00F61141"/>
    <w:rsid w:val="00F61453"/>
    <w:rsid w:val="00F619FB"/>
    <w:rsid w:val="00F625CE"/>
    <w:rsid w:val="00F63042"/>
    <w:rsid w:val="00F634E6"/>
    <w:rsid w:val="00F634F2"/>
    <w:rsid w:val="00F641B0"/>
    <w:rsid w:val="00F64F5D"/>
    <w:rsid w:val="00F65422"/>
    <w:rsid w:val="00F662E4"/>
    <w:rsid w:val="00F669D5"/>
    <w:rsid w:val="00F66D15"/>
    <w:rsid w:val="00F67149"/>
    <w:rsid w:val="00F71665"/>
    <w:rsid w:val="00F730F8"/>
    <w:rsid w:val="00F73D3C"/>
    <w:rsid w:val="00F74B4C"/>
    <w:rsid w:val="00F74FBF"/>
    <w:rsid w:val="00F7559E"/>
    <w:rsid w:val="00F7564B"/>
    <w:rsid w:val="00F75EF5"/>
    <w:rsid w:val="00F763C8"/>
    <w:rsid w:val="00F7731C"/>
    <w:rsid w:val="00F773E3"/>
    <w:rsid w:val="00F77F7B"/>
    <w:rsid w:val="00F80582"/>
    <w:rsid w:val="00F80B2A"/>
    <w:rsid w:val="00F80D81"/>
    <w:rsid w:val="00F813C9"/>
    <w:rsid w:val="00F81473"/>
    <w:rsid w:val="00F819DE"/>
    <w:rsid w:val="00F826BF"/>
    <w:rsid w:val="00F82BD2"/>
    <w:rsid w:val="00F8463E"/>
    <w:rsid w:val="00F84C22"/>
    <w:rsid w:val="00F84E18"/>
    <w:rsid w:val="00F85490"/>
    <w:rsid w:val="00F85E75"/>
    <w:rsid w:val="00F86870"/>
    <w:rsid w:val="00F869AD"/>
    <w:rsid w:val="00F87711"/>
    <w:rsid w:val="00F90377"/>
    <w:rsid w:val="00F90556"/>
    <w:rsid w:val="00F9102C"/>
    <w:rsid w:val="00F927F2"/>
    <w:rsid w:val="00F9449E"/>
    <w:rsid w:val="00F9479A"/>
    <w:rsid w:val="00F95F21"/>
    <w:rsid w:val="00F96142"/>
    <w:rsid w:val="00F96739"/>
    <w:rsid w:val="00F96BC3"/>
    <w:rsid w:val="00F96F47"/>
    <w:rsid w:val="00FA157A"/>
    <w:rsid w:val="00FA18A4"/>
    <w:rsid w:val="00FA2095"/>
    <w:rsid w:val="00FA2F56"/>
    <w:rsid w:val="00FA3EAA"/>
    <w:rsid w:val="00FA425F"/>
    <w:rsid w:val="00FA452F"/>
    <w:rsid w:val="00FA4BB8"/>
    <w:rsid w:val="00FA5E45"/>
    <w:rsid w:val="00FA63A9"/>
    <w:rsid w:val="00FA6CCC"/>
    <w:rsid w:val="00FA7079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B40E5"/>
    <w:rsid w:val="00FB5F49"/>
    <w:rsid w:val="00FB6031"/>
    <w:rsid w:val="00FC0385"/>
    <w:rsid w:val="00FC09C1"/>
    <w:rsid w:val="00FC0CEB"/>
    <w:rsid w:val="00FC1BE5"/>
    <w:rsid w:val="00FC28F3"/>
    <w:rsid w:val="00FC2969"/>
    <w:rsid w:val="00FC2B3B"/>
    <w:rsid w:val="00FC2EBA"/>
    <w:rsid w:val="00FC5843"/>
    <w:rsid w:val="00FC5A19"/>
    <w:rsid w:val="00FC636E"/>
    <w:rsid w:val="00FC73E4"/>
    <w:rsid w:val="00FC7CBB"/>
    <w:rsid w:val="00FD112D"/>
    <w:rsid w:val="00FD1525"/>
    <w:rsid w:val="00FD1782"/>
    <w:rsid w:val="00FD2290"/>
    <w:rsid w:val="00FD321E"/>
    <w:rsid w:val="00FD4820"/>
    <w:rsid w:val="00FD521C"/>
    <w:rsid w:val="00FD5356"/>
    <w:rsid w:val="00FD5E69"/>
    <w:rsid w:val="00FD666E"/>
    <w:rsid w:val="00FD6950"/>
    <w:rsid w:val="00FD69B7"/>
    <w:rsid w:val="00FE0572"/>
    <w:rsid w:val="00FE0CEC"/>
    <w:rsid w:val="00FE38EB"/>
    <w:rsid w:val="00FE3B05"/>
    <w:rsid w:val="00FE3D49"/>
    <w:rsid w:val="00FF0D94"/>
    <w:rsid w:val="00FF112A"/>
    <w:rsid w:val="00FF1443"/>
    <w:rsid w:val="00FF14BE"/>
    <w:rsid w:val="00FF3DE3"/>
    <w:rsid w:val="00FF4045"/>
    <w:rsid w:val="00FF47D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0DD8FC50"/>
    <w:rsid w:val="116B4B06"/>
    <w:rsid w:val="14740297"/>
    <w:rsid w:val="158F5B8E"/>
    <w:rsid w:val="1A97D5FD"/>
    <w:rsid w:val="1C65EC1F"/>
    <w:rsid w:val="1DC5F750"/>
    <w:rsid w:val="1E01BC80"/>
    <w:rsid w:val="1E8394D1"/>
    <w:rsid w:val="201F6532"/>
    <w:rsid w:val="207CC85B"/>
    <w:rsid w:val="21ADBFE2"/>
    <w:rsid w:val="22996873"/>
    <w:rsid w:val="283CFC4E"/>
    <w:rsid w:val="28609C89"/>
    <w:rsid w:val="29354D63"/>
    <w:rsid w:val="2AB7E26D"/>
    <w:rsid w:val="2C2D718E"/>
    <w:rsid w:val="2E6BB52B"/>
    <w:rsid w:val="30E87E0A"/>
    <w:rsid w:val="3174434B"/>
    <w:rsid w:val="33AA27AF"/>
    <w:rsid w:val="39F96857"/>
    <w:rsid w:val="41E8EE87"/>
    <w:rsid w:val="42F83D2F"/>
    <w:rsid w:val="432839D0"/>
    <w:rsid w:val="43D5F3DC"/>
    <w:rsid w:val="48EA2EAC"/>
    <w:rsid w:val="49D0897F"/>
    <w:rsid w:val="4E06B8A7"/>
    <w:rsid w:val="503F82E9"/>
    <w:rsid w:val="527D4EBE"/>
    <w:rsid w:val="53264EEC"/>
    <w:rsid w:val="53E0F8C0"/>
    <w:rsid w:val="565DEFAE"/>
    <w:rsid w:val="587BBDD2"/>
    <w:rsid w:val="5B6953BA"/>
    <w:rsid w:val="5E421742"/>
    <w:rsid w:val="616F9369"/>
    <w:rsid w:val="635CC82D"/>
    <w:rsid w:val="66C99107"/>
    <w:rsid w:val="684B4149"/>
    <w:rsid w:val="685FAFC7"/>
    <w:rsid w:val="68A45890"/>
    <w:rsid w:val="6C0BD2C1"/>
    <w:rsid w:val="6D35781C"/>
    <w:rsid w:val="6ED589C2"/>
    <w:rsid w:val="6F0B3F1D"/>
    <w:rsid w:val="7074A688"/>
    <w:rsid w:val="72E411C4"/>
    <w:rsid w:val="734E6773"/>
    <w:rsid w:val="78209727"/>
    <w:rsid w:val="78C269E0"/>
    <w:rsid w:val="7920D64B"/>
    <w:rsid w:val="79CDCB47"/>
    <w:rsid w:val="7C5579DE"/>
    <w:rsid w:val="7CCC3345"/>
    <w:rsid w:val="7F31AB64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F93681-6574-4336-B918-8AA949AABC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3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9.07: Utilizing Peer Feedback to Improve Student Learning</vt:lpstr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9.07: Utilizing Peer Feedback to Improve Student Learning</dc:title>
  <dc:subject>Lesson 9.07: Utilizing Peer Feedback to Improve Student Learning</dc:subject>
  <dc:creator>Texas Education Agency</dc:creator>
  <cp:keywords/>
  <dc:description/>
  <cp:lastModifiedBy>White (she/her), Whitney</cp:lastModifiedBy>
  <cp:revision>4</cp:revision>
  <dcterms:created xsi:type="dcterms:W3CDTF">2022-12-31T16:55:00Z</dcterms:created>
  <dcterms:modified xsi:type="dcterms:W3CDTF">2023-08-30T02:44:00Z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