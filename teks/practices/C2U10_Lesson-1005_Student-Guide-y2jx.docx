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EA8CECB" w:rsidR="005F5393" w:rsidRPr="005F5393" w:rsidRDefault="005F5393" w:rsidP="007B1F0B">
      <w:pPr>
        <w:pStyle w:val="Heading1"/>
        <w:spacing w:after="160"/>
      </w:pPr>
      <w:r>
        <w:t>Student Guide</w:t>
      </w:r>
    </w:p>
    <w:p w14:paraId="25B82356" w14:textId="0418E42A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0D15A4">
        <w:rPr>
          <w:shd w:val="clear" w:color="auto" w:fill="FFFFFF"/>
        </w:rPr>
        <w:t>10.05: Becoming a Teacher</w:t>
      </w:r>
      <w:r w:rsidR="00F363FE">
        <w:rPr>
          <w:shd w:val="clear" w:color="auto" w:fill="FFFFFF"/>
        </w:rPr>
        <w:t xml:space="preserve"> |</w:t>
      </w:r>
      <w:r w:rsidR="00FB40F6">
        <w:rPr>
          <w:shd w:val="clear" w:color="auto" w:fill="FFFFFF"/>
        </w:rPr>
        <w:t xml:space="preserve"> Certification and Educational Requirements in Texas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2B87B917" w14:textId="7D55FC43" w:rsidR="00406B81" w:rsidRDefault="00483742" w:rsidP="00326657"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  <w:r w:rsidR="00326657">
        <w:rPr>
          <w:b/>
          <w:bCs/>
        </w:rPr>
        <w:t xml:space="preserve"> </w:t>
      </w:r>
      <w:r w:rsidR="00C24BE1">
        <w:t>What do you think makes a good teacher? How do the practices you have learned in this course support what you said makes a good teacher?</w:t>
      </w:r>
    </w:p>
    <w:p w14:paraId="2D4D6B2C" w14:textId="77777777" w:rsidR="00A95935" w:rsidRDefault="00A95935" w:rsidP="00F32552">
      <w:pPr>
        <w:pStyle w:val="Tabletext"/>
        <w:rPr>
          <w:b/>
          <w:bCs/>
        </w:rPr>
      </w:pPr>
    </w:p>
    <w:p w14:paraId="63125D17" w14:textId="77777777" w:rsidR="00A95935" w:rsidRDefault="00A95935" w:rsidP="00F32552">
      <w:pPr>
        <w:pStyle w:val="Tabletext"/>
        <w:rPr>
          <w:b/>
          <w:bCs/>
        </w:rPr>
      </w:pPr>
    </w:p>
    <w:p w14:paraId="18197CCB" w14:textId="77777777" w:rsidR="00A95935" w:rsidRDefault="00A95935" w:rsidP="00F32552">
      <w:pPr>
        <w:pStyle w:val="Tabletext"/>
        <w:rPr>
          <w:b/>
          <w:bCs/>
        </w:rPr>
      </w:pPr>
    </w:p>
    <w:p w14:paraId="22D94502" w14:textId="77777777" w:rsidR="00A95935" w:rsidRDefault="00A95935" w:rsidP="00F32552">
      <w:pPr>
        <w:pStyle w:val="Tabletext"/>
        <w:rPr>
          <w:b/>
          <w:bCs/>
        </w:rPr>
      </w:pPr>
    </w:p>
    <w:p w14:paraId="727D206E" w14:textId="77777777" w:rsidR="00DC3C19" w:rsidRDefault="00DC3C19">
      <w:pPr>
        <w:rPr>
          <w:b/>
          <w:bCs/>
        </w:rPr>
      </w:pPr>
      <w:r>
        <w:rPr>
          <w:b/>
          <w:bCs/>
        </w:rPr>
        <w:br w:type="page"/>
      </w:r>
    </w:p>
    <w:p w14:paraId="26CD9841" w14:textId="438E9EF7" w:rsidR="00B55549" w:rsidRPr="009C0C86" w:rsidRDefault="00B62E3A" w:rsidP="00F32552">
      <w:pPr>
        <w:pStyle w:val="Tabletext"/>
        <w:rPr>
          <w:b/>
          <w:bCs/>
        </w:rPr>
      </w:pPr>
      <w:r w:rsidRPr="00B62E3A">
        <w:rPr>
          <w:b/>
          <w:bCs/>
        </w:rPr>
        <w:lastRenderedPageBreak/>
        <w:t>Notes: Becoming a Classroom Teacher in Texas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55549" w14:paraId="6323B79D" w14:textId="77777777" w:rsidTr="005E21F2">
        <w:tc>
          <w:tcPr>
            <w:tcW w:w="2065" w:type="dxa"/>
          </w:tcPr>
          <w:p w14:paraId="6E8FC626" w14:textId="77777777" w:rsidR="00B55549" w:rsidRPr="00436C98" w:rsidRDefault="00B55549" w:rsidP="005E21F2">
            <w:pPr>
              <w:rPr>
                <w:rFonts w:eastAsia="Times New Roman" w:cstheme="minorHAnsi"/>
                <w:color w:val="000000"/>
              </w:rPr>
            </w:pPr>
            <w:r w:rsidRPr="00436C98">
              <w:rPr>
                <w:rFonts w:eastAsia="Times New Roman" w:cstheme="minorHAnsi"/>
                <w:color w:val="000000"/>
              </w:rPr>
              <w:t>Why must an individual go through multiple steps to becoming a teacher?</w:t>
            </w:r>
          </w:p>
        </w:tc>
        <w:tc>
          <w:tcPr>
            <w:tcW w:w="7285" w:type="dxa"/>
          </w:tcPr>
          <w:p w14:paraId="1CB19166" w14:textId="4A38B22D" w:rsidR="00B55549" w:rsidRPr="00723FB7" w:rsidRDefault="00B55549" w:rsidP="005E21F2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B55549" w14:paraId="5C55CD10" w14:textId="77777777" w:rsidTr="005E21F2">
        <w:tc>
          <w:tcPr>
            <w:tcW w:w="2065" w:type="dxa"/>
          </w:tcPr>
          <w:p w14:paraId="6C47FFC3" w14:textId="77777777" w:rsidR="00B55549" w:rsidRPr="00436C98" w:rsidRDefault="00B55549" w:rsidP="005E21F2">
            <w:pPr>
              <w:rPr>
                <w:rFonts w:eastAsia="Times New Roman" w:cstheme="minorHAnsi"/>
                <w:color w:val="000000"/>
              </w:rPr>
            </w:pPr>
            <w:r w:rsidRPr="00436C98">
              <w:rPr>
                <w:rFonts w:eastAsia="Times New Roman" w:cstheme="minorHAnsi"/>
                <w:color w:val="000000"/>
              </w:rPr>
              <w:t>What are the different ways of becoming a teacher in Texas?</w:t>
            </w:r>
          </w:p>
        </w:tc>
        <w:tc>
          <w:tcPr>
            <w:tcW w:w="7285" w:type="dxa"/>
          </w:tcPr>
          <w:p w14:paraId="212BD41A" w14:textId="77777777" w:rsidR="00B55549" w:rsidRDefault="00B55549" w:rsidP="005E21F2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 xml:space="preserve">Degree Program and Texas Certification </w:t>
            </w:r>
          </w:p>
          <w:p w14:paraId="2974B174" w14:textId="77777777" w:rsidR="00B55549" w:rsidRDefault="00B55549" w:rsidP="005E21F2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“Traditional Pathway”</w:t>
            </w:r>
          </w:p>
          <w:p w14:paraId="31AF5437" w14:textId="390D23C5" w:rsidR="00B55549" w:rsidRDefault="00B55549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669978D" w14:textId="77777777" w:rsidR="00A95935" w:rsidRDefault="00A95935" w:rsidP="005E21F2">
            <w:pPr>
              <w:rPr>
                <w:rFonts w:eastAsia="Times New Roman" w:cstheme="minorHAnsi"/>
                <w:b/>
                <w:bCs/>
                <w:i/>
                <w:iCs/>
              </w:rPr>
            </w:pPr>
          </w:p>
          <w:p w14:paraId="2E3E83D8" w14:textId="77777777" w:rsidR="00B55549" w:rsidRDefault="00B55549" w:rsidP="005E21F2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Texas Alternative Certification Process</w:t>
            </w:r>
          </w:p>
          <w:p w14:paraId="2F54C259" w14:textId="77777777" w:rsidR="00B55549" w:rsidRDefault="00B55549" w:rsidP="005E21F2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“Alternative Certification Pathway”</w:t>
            </w:r>
          </w:p>
          <w:p w14:paraId="0F244EDC" w14:textId="1187BE30" w:rsidR="00A95935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1F97F794" w14:textId="77777777" w:rsidR="00A95935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A419621" w14:textId="77777777" w:rsidR="00A95935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49F2DF30" w14:textId="77777777" w:rsidR="00B85956" w:rsidRDefault="00B85956" w:rsidP="00B85956">
            <w:r>
              <w:rPr>
                <w:b/>
                <w:bCs/>
              </w:rPr>
              <w:t>R</w:t>
            </w:r>
            <w:r w:rsidRPr="00240721">
              <w:rPr>
                <w:b/>
                <w:bCs/>
              </w:rPr>
              <w:t>esidency</w:t>
            </w:r>
            <w:r>
              <w:t xml:space="preserve"> </w:t>
            </w:r>
          </w:p>
          <w:p w14:paraId="151725C7" w14:textId="77777777" w:rsidR="00B55549" w:rsidRDefault="00B55549" w:rsidP="005E21F2">
            <w:pPr>
              <w:rPr>
                <w:i/>
                <w:iCs/>
                <w:color w:val="008000"/>
              </w:rPr>
            </w:pPr>
          </w:p>
          <w:p w14:paraId="130DEB14" w14:textId="77777777" w:rsidR="00A95935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64AF0F8" w14:textId="77777777" w:rsidR="00A95935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4DD415D1" w14:textId="180015A4" w:rsidR="00A95935" w:rsidRPr="006C32CF" w:rsidRDefault="00A95935" w:rsidP="005E21F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121803BC" w14:textId="77777777" w:rsidR="004D2695" w:rsidRDefault="004D2695" w:rsidP="00F32552">
      <w:pPr>
        <w:pStyle w:val="Tabletext"/>
      </w:pP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335"/>
        <w:gridCol w:w="7021"/>
      </w:tblGrid>
      <w:tr w:rsidR="00BB64D9" w14:paraId="4C981869" w14:textId="77777777" w:rsidTr="005E21F2">
        <w:trPr>
          <w:trHeight w:val="420"/>
        </w:trPr>
        <w:tc>
          <w:tcPr>
            <w:tcW w:w="2335" w:type="dxa"/>
          </w:tcPr>
          <w:p w14:paraId="1931B757" w14:textId="5D106C9B" w:rsidR="00BB64D9" w:rsidRDefault="00BB64D9" w:rsidP="005E21F2">
            <w:pPr>
              <w:pStyle w:val="Tabletext"/>
            </w:pPr>
            <w:r>
              <w:t>Educator Preparation Program (EPP)</w:t>
            </w:r>
          </w:p>
        </w:tc>
        <w:tc>
          <w:tcPr>
            <w:tcW w:w="7021" w:type="dxa"/>
          </w:tcPr>
          <w:p w14:paraId="7CAD45B1" w14:textId="77777777" w:rsidR="00BB64D9" w:rsidRDefault="00BB64D9" w:rsidP="005E21F2">
            <w:pPr>
              <w:pStyle w:val="Tabletext"/>
              <w:rPr>
                <w:i/>
                <w:iCs/>
                <w:color w:val="008000"/>
              </w:rPr>
            </w:pPr>
          </w:p>
          <w:p w14:paraId="23534558" w14:textId="1E579EEC" w:rsidR="00A95935" w:rsidRPr="000E277E" w:rsidRDefault="00A95935" w:rsidP="005E21F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B64D9" w14:paraId="0D2A7329" w14:textId="77777777" w:rsidTr="005E21F2">
        <w:trPr>
          <w:trHeight w:val="420"/>
        </w:trPr>
        <w:tc>
          <w:tcPr>
            <w:tcW w:w="2335" w:type="dxa"/>
          </w:tcPr>
          <w:p w14:paraId="01ED4D03" w14:textId="77777777" w:rsidR="00BB64D9" w:rsidRDefault="00BB64D9" w:rsidP="005E21F2">
            <w:pPr>
              <w:pStyle w:val="Tabletext"/>
            </w:pPr>
            <w:r>
              <w:t>Bachelor’s Degree</w:t>
            </w:r>
          </w:p>
        </w:tc>
        <w:tc>
          <w:tcPr>
            <w:tcW w:w="7021" w:type="dxa"/>
          </w:tcPr>
          <w:p w14:paraId="6AA2D0F9" w14:textId="77777777" w:rsidR="00BB64D9" w:rsidRDefault="00BB64D9" w:rsidP="005E21F2">
            <w:pPr>
              <w:pStyle w:val="Tabletext"/>
              <w:rPr>
                <w:i/>
                <w:iCs/>
                <w:color w:val="008000"/>
              </w:rPr>
            </w:pPr>
          </w:p>
          <w:p w14:paraId="07B02FE7" w14:textId="06F47114" w:rsidR="00A95935" w:rsidRPr="000E277E" w:rsidRDefault="00A95935" w:rsidP="005E21F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B64D9" w14:paraId="6C1100B9" w14:textId="77777777" w:rsidTr="005E21F2">
        <w:trPr>
          <w:trHeight w:val="420"/>
        </w:trPr>
        <w:tc>
          <w:tcPr>
            <w:tcW w:w="2335" w:type="dxa"/>
          </w:tcPr>
          <w:p w14:paraId="3090A5E2" w14:textId="77777777" w:rsidR="00BB64D9" w:rsidRPr="00670F5E" w:rsidRDefault="00BB64D9" w:rsidP="005E21F2">
            <w:pPr>
              <w:pStyle w:val="Tabletext"/>
              <w:rPr>
                <w:highlight w:val="yellow"/>
              </w:rPr>
            </w:pPr>
            <w:r>
              <w:t>Certification Exam</w:t>
            </w:r>
          </w:p>
        </w:tc>
        <w:tc>
          <w:tcPr>
            <w:tcW w:w="7021" w:type="dxa"/>
          </w:tcPr>
          <w:p w14:paraId="0F3181E9" w14:textId="77777777" w:rsidR="00BB64D9" w:rsidRDefault="00BB64D9" w:rsidP="005E21F2">
            <w:pPr>
              <w:pStyle w:val="Tabletext"/>
              <w:rPr>
                <w:i/>
                <w:iCs/>
                <w:color w:val="008000"/>
              </w:rPr>
            </w:pPr>
          </w:p>
          <w:p w14:paraId="383889F3" w14:textId="0337CFF4" w:rsidR="00A95935" w:rsidRPr="000E277E" w:rsidRDefault="00A95935" w:rsidP="005E21F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B64D9" w14:paraId="3BFE8238" w14:textId="77777777" w:rsidTr="005E21F2">
        <w:trPr>
          <w:trHeight w:val="420"/>
        </w:trPr>
        <w:tc>
          <w:tcPr>
            <w:tcW w:w="2335" w:type="dxa"/>
          </w:tcPr>
          <w:p w14:paraId="6355A40E" w14:textId="77777777" w:rsidR="00BB64D9" w:rsidRPr="00670F5E" w:rsidRDefault="00BB64D9" w:rsidP="005E21F2">
            <w:pPr>
              <w:pStyle w:val="Tabletext"/>
              <w:rPr>
                <w:highlight w:val="yellow"/>
              </w:rPr>
            </w:pPr>
            <w:r>
              <w:t>Clinical Teaching</w:t>
            </w:r>
          </w:p>
        </w:tc>
        <w:tc>
          <w:tcPr>
            <w:tcW w:w="7021" w:type="dxa"/>
          </w:tcPr>
          <w:p w14:paraId="4599E0B0" w14:textId="77777777" w:rsidR="00BB64D9" w:rsidRDefault="00BB64D9" w:rsidP="005E21F2">
            <w:pPr>
              <w:pStyle w:val="Tabletext"/>
              <w:rPr>
                <w:i/>
                <w:iCs/>
                <w:color w:val="008000"/>
              </w:rPr>
            </w:pPr>
          </w:p>
          <w:p w14:paraId="678387D2" w14:textId="795178F2" w:rsidR="00A95935" w:rsidRPr="000E277E" w:rsidRDefault="00A95935" w:rsidP="005E21F2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BB64D9" w14:paraId="69A8E99D" w14:textId="77777777" w:rsidTr="005E21F2">
        <w:trPr>
          <w:trHeight w:val="420"/>
        </w:trPr>
        <w:tc>
          <w:tcPr>
            <w:tcW w:w="2335" w:type="dxa"/>
          </w:tcPr>
          <w:p w14:paraId="2DD66CA5" w14:textId="77777777" w:rsidR="00BB64D9" w:rsidRPr="00670F5E" w:rsidRDefault="00BB64D9" w:rsidP="005E21F2">
            <w:pPr>
              <w:pStyle w:val="Tabletext"/>
              <w:rPr>
                <w:highlight w:val="yellow"/>
              </w:rPr>
            </w:pPr>
            <w:r>
              <w:t>Internship</w:t>
            </w:r>
          </w:p>
        </w:tc>
        <w:tc>
          <w:tcPr>
            <w:tcW w:w="7021" w:type="dxa"/>
          </w:tcPr>
          <w:p w14:paraId="2A4DC1C3" w14:textId="77777777" w:rsidR="00BB64D9" w:rsidRDefault="00BB64D9" w:rsidP="005E21F2">
            <w:pPr>
              <w:pStyle w:val="Tabletext"/>
              <w:rPr>
                <w:i/>
                <w:iCs/>
                <w:color w:val="008000"/>
              </w:rPr>
            </w:pPr>
          </w:p>
          <w:p w14:paraId="1612C8AA" w14:textId="3B4D94AF" w:rsidR="00A95935" w:rsidRPr="000E277E" w:rsidRDefault="00A95935" w:rsidP="005E21F2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0CACFD62" w14:textId="56D7B599" w:rsidR="00DC3C19" w:rsidRDefault="00DC3C19" w:rsidP="00F32552">
      <w:pPr>
        <w:pStyle w:val="Tabletext"/>
      </w:pPr>
    </w:p>
    <w:p w14:paraId="2C5E8DD1" w14:textId="77777777" w:rsidR="00DC3C19" w:rsidRDefault="00DC3C19">
      <w:r>
        <w:br w:type="page"/>
      </w:r>
    </w:p>
    <w:p w14:paraId="7AB041C2" w14:textId="77777777" w:rsidR="00B55549" w:rsidRDefault="00B55549" w:rsidP="00F3255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1C26F8" w14:paraId="3E05571F" w14:textId="77777777" w:rsidTr="001C26F8">
        <w:tc>
          <w:tcPr>
            <w:tcW w:w="3235" w:type="dxa"/>
          </w:tcPr>
          <w:p w14:paraId="4F1261D9" w14:textId="0EAC7FE2" w:rsidR="001C26F8" w:rsidRDefault="001C26F8" w:rsidP="001C26F8">
            <w:pPr>
              <w:pStyle w:val="Tabletext"/>
              <w:rPr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3 Main Requirements to Becoming a Teacher</w:t>
            </w:r>
          </w:p>
        </w:tc>
        <w:tc>
          <w:tcPr>
            <w:tcW w:w="6115" w:type="dxa"/>
          </w:tcPr>
          <w:p w14:paraId="0F40A4F7" w14:textId="0AB2C896" w:rsidR="001C26F8" w:rsidRDefault="001C26F8" w:rsidP="001C26F8">
            <w:pPr>
              <w:pStyle w:val="Tabletext"/>
              <w:rPr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Rationale</w:t>
            </w:r>
          </w:p>
        </w:tc>
      </w:tr>
      <w:tr w:rsidR="001C26F8" w14:paraId="341DEBE0" w14:textId="77777777" w:rsidTr="001C26F8">
        <w:tc>
          <w:tcPr>
            <w:tcW w:w="3235" w:type="dxa"/>
          </w:tcPr>
          <w:p w14:paraId="07C5E0E9" w14:textId="77777777" w:rsidR="001C26F8" w:rsidRPr="003947B4" w:rsidRDefault="001C26F8" w:rsidP="001C26F8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3947B4">
              <w:rPr>
                <w:rFonts w:eastAsia="Times New Roman" w:cstheme="minorHAnsi"/>
                <w:b/>
                <w:bCs/>
                <w:color w:val="000000"/>
              </w:rPr>
              <w:t>1. Have a bachelor’s degree</w:t>
            </w:r>
          </w:p>
          <w:p w14:paraId="6DEC0D5C" w14:textId="77777777" w:rsidR="001C26F8" w:rsidRDefault="001C26F8" w:rsidP="001C26F8">
            <w:pPr>
              <w:pStyle w:val="Tabletext"/>
              <w:rPr>
                <w:b/>
                <w:bCs/>
              </w:rPr>
            </w:pPr>
          </w:p>
        </w:tc>
        <w:tc>
          <w:tcPr>
            <w:tcW w:w="6115" w:type="dxa"/>
          </w:tcPr>
          <w:p w14:paraId="0392D78B" w14:textId="5EAE58F4" w:rsidR="001C26F8" w:rsidRDefault="001C26F8" w:rsidP="001C26F8">
            <w:pPr>
              <w:pStyle w:val="Tabletext"/>
              <w:rPr>
                <w:b/>
                <w:bCs/>
              </w:rPr>
            </w:pPr>
          </w:p>
          <w:p w14:paraId="6197718A" w14:textId="09EBA05D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2F73D279" w14:textId="095E38C3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13C97F1B" w14:textId="56653443" w:rsidR="004D2695" w:rsidRDefault="004D2695" w:rsidP="001C26F8">
            <w:pPr>
              <w:pStyle w:val="Tabletext"/>
              <w:rPr>
                <w:b/>
                <w:bCs/>
              </w:rPr>
            </w:pPr>
          </w:p>
        </w:tc>
      </w:tr>
      <w:tr w:rsidR="001C26F8" w14:paraId="47DEC90E" w14:textId="77777777" w:rsidTr="001C26F8">
        <w:tc>
          <w:tcPr>
            <w:tcW w:w="3235" w:type="dxa"/>
          </w:tcPr>
          <w:p w14:paraId="7AEECBA2" w14:textId="54A99A0A" w:rsidR="001C26F8" w:rsidRDefault="001C26F8" w:rsidP="001C26F8">
            <w:pPr>
              <w:pStyle w:val="Tabletext"/>
              <w:rPr>
                <w:b/>
                <w:bCs/>
              </w:rPr>
            </w:pPr>
            <w:r w:rsidRPr="003947B4">
              <w:rPr>
                <w:rFonts w:eastAsia="Times New Roman" w:cstheme="minorHAnsi"/>
                <w:b/>
                <w:bCs/>
                <w:color w:val="000000"/>
              </w:rPr>
              <w:t>2. Clinical teaching or internship</w:t>
            </w:r>
          </w:p>
        </w:tc>
        <w:tc>
          <w:tcPr>
            <w:tcW w:w="6115" w:type="dxa"/>
          </w:tcPr>
          <w:p w14:paraId="2FFB4A7C" w14:textId="67AEA024" w:rsidR="001C26F8" w:rsidRDefault="001C26F8" w:rsidP="001C26F8">
            <w:pPr>
              <w:pStyle w:val="Tabletext"/>
              <w:rPr>
                <w:b/>
                <w:bCs/>
              </w:rPr>
            </w:pPr>
          </w:p>
          <w:p w14:paraId="31426E34" w14:textId="5C8A94A9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4B75F415" w14:textId="0721978F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2EBFF8D4" w14:textId="77777777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36070F32" w14:textId="5FBB500F" w:rsidR="004D2695" w:rsidRDefault="004D2695" w:rsidP="001C26F8">
            <w:pPr>
              <w:pStyle w:val="Tabletext"/>
              <w:rPr>
                <w:b/>
                <w:bCs/>
              </w:rPr>
            </w:pPr>
          </w:p>
        </w:tc>
      </w:tr>
      <w:tr w:rsidR="001C26F8" w14:paraId="2B6DEFD4" w14:textId="77777777" w:rsidTr="001C26F8">
        <w:tc>
          <w:tcPr>
            <w:tcW w:w="3235" w:type="dxa"/>
          </w:tcPr>
          <w:p w14:paraId="2CA6C7A4" w14:textId="27AC0404" w:rsidR="001C26F8" w:rsidRDefault="001C26F8" w:rsidP="001C26F8">
            <w:pPr>
              <w:pStyle w:val="Tabletext"/>
              <w:rPr>
                <w:b/>
                <w:bCs/>
              </w:rPr>
            </w:pPr>
            <w:r w:rsidRPr="003947B4">
              <w:rPr>
                <w:rFonts w:eastAsia="Times New Roman" w:cstheme="minorHAnsi"/>
                <w:b/>
                <w:bCs/>
                <w:color w:val="000000"/>
              </w:rPr>
              <w:t>3. Pass a certification Exam</w:t>
            </w:r>
          </w:p>
        </w:tc>
        <w:tc>
          <w:tcPr>
            <w:tcW w:w="6115" w:type="dxa"/>
          </w:tcPr>
          <w:p w14:paraId="10927A95" w14:textId="0ABC4849" w:rsidR="004D2695" w:rsidRDefault="004D2695" w:rsidP="001C26F8">
            <w:pPr>
              <w:pStyle w:val="Tabletext"/>
              <w:rPr>
                <w:rFonts w:eastAsia="Times New Roman" w:cstheme="minorHAnsi"/>
                <w:i/>
                <w:iCs/>
                <w:color w:val="007F00"/>
              </w:rPr>
            </w:pPr>
          </w:p>
          <w:p w14:paraId="742DDB94" w14:textId="1E4DAC69" w:rsidR="00A95935" w:rsidRDefault="00A95935" w:rsidP="001C26F8">
            <w:pPr>
              <w:pStyle w:val="Tabletext"/>
              <w:rPr>
                <w:rFonts w:eastAsia="Times New Roman" w:cstheme="minorHAnsi"/>
                <w:b/>
                <w:bCs/>
                <w:i/>
                <w:iCs/>
                <w:color w:val="007F00"/>
              </w:rPr>
            </w:pPr>
          </w:p>
          <w:p w14:paraId="24DC0480" w14:textId="27A55980" w:rsidR="00A95935" w:rsidRDefault="00A95935" w:rsidP="001C26F8">
            <w:pPr>
              <w:pStyle w:val="Tabletext"/>
              <w:rPr>
                <w:rFonts w:eastAsia="Times New Roman" w:cstheme="minorHAnsi"/>
                <w:b/>
                <w:bCs/>
                <w:i/>
                <w:iCs/>
                <w:color w:val="007F00"/>
              </w:rPr>
            </w:pPr>
          </w:p>
          <w:p w14:paraId="0D67436B" w14:textId="77777777" w:rsidR="00A95935" w:rsidRDefault="00A95935" w:rsidP="001C26F8">
            <w:pPr>
              <w:pStyle w:val="Tabletext"/>
              <w:rPr>
                <w:b/>
                <w:bCs/>
              </w:rPr>
            </w:pPr>
          </w:p>
          <w:p w14:paraId="1545A23E" w14:textId="3363A3DF" w:rsidR="004D2695" w:rsidRDefault="004D2695" w:rsidP="001C26F8">
            <w:pPr>
              <w:pStyle w:val="Tabletext"/>
              <w:rPr>
                <w:b/>
                <w:bCs/>
              </w:rPr>
            </w:pPr>
          </w:p>
        </w:tc>
      </w:tr>
    </w:tbl>
    <w:p w14:paraId="487E1BBD" w14:textId="7B391CA3" w:rsidR="001C26F8" w:rsidRDefault="001C26F8" w:rsidP="00436C98">
      <w:pPr>
        <w:pStyle w:val="Tabletext"/>
        <w:rPr>
          <w:b/>
          <w:bCs/>
        </w:rPr>
      </w:pPr>
    </w:p>
    <w:p w14:paraId="27A20FC3" w14:textId="51AAA2E9" w:rsidR="00436C98" w:rsidRDefault="00436C98" w:rsidP="00436C98">
      <w:pPr>
        <w:pStyle w:val="Tabletext"/>
        <w:rPr>
          <w:b/>
          <w:bCs/>
        </w:rPr>
      </w:pPr>
      <w:r>
        <w:rPr>
          <w:b/>
          <w:bCs/>
        </w:rPr>
        <w:t>Practice: Steps to Becoming an Educator in Texas Jigsaw</w:t>
      </w:r>
    </w:p>
    <w:p w14:paraId="72A3A401" w14:textId="7D2039C8" w:rsidR="00345C3B" w:rsidRPr="00637096" w:rsidRDefault="001414F8" w:rsidP="00637096">
      <w:pPr>
        <w:rPr>
          <w:rFonts w:eastAsia="Times New Roman" w:cstheme="minorHAnsi"/>
          <w:color w:val="000000"/>
        </w:rPr>
      </w:pPr>
      <w:r>
        <w:rPr>
          <w:b/>
          <w:bCs/>
        </w:rPr>
        <w:t xml:space="preserve">Directions: </w:t>
      </w:r>
      <w:r>
        <w:t xml:space="preserve">Using the TEA websites below, fill-in the table to understand the steps of becoming a teacher through </w:t>
      </w:r>
      <w:r w:rsidR="00345C3B">
        <w:t>each pathway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7096" w14:paraId="53A87C11" w14:textId="77777777" w:rsidTr="00410B85">
        <w:tc>
          <w:tcPr>
            <w:tcW w:w="9350" w:type="dxa"/>
            <w:gridSpan w:val="2"/>
          </w:tcPr>
          <w:p w14:paraId="2A853755" w14:textId="47E559A3" w:rsidR="00637096" w:rsidRDefault="009C0C86" w:rsidP="00345C3B">
            <w:pPr>
              <w:pStyle w:val="Tabletext"/>
            </w:pPr>
            <w:hyperlink r:id="rId11" w:history="1">
              <w:r w:rsidR="00637096" w:rsidRPr="000309D0">
                <w:rPr>
                  <w:rStyle w:val="Hyperlink"/>
                </w:rPr>
                <w:t>Degree Program &amp; Texas Certification</w:t>
              </w:r>
            </w:hyperlink>
          </w:p>
        </w:tc>
      </w:tr>
      <w:tr w:rsidR="00AE4A70" w14:paraId="3DB5B705" w14:textId="77777777" w:rsidTr="00637096">
        <w:tc>
          <w:tcPr>
            <w:tcW w:w="4675" w:type="dxa"/>
          </w:tcPr>
          <w:p w14:paraId="23DEB139" w14:textId="6CAE33CF" w:rsidR="00A95935" w:rsidRDefault="00A95935" w:rsidP="00AE4A70">
            <w:pPr>
              <w:pStyle w:val="Tabletext"/>
            </w:pPr>
          </w:p>
        </w:tc>
        <w:tc>
          <w:tcPr>
            <w:tcW w:w="4675" w:type="dxa"/>
          </w:tcPr>
          <w:p w14:paraId="3141A077" w14:textId="4C4DDE0D" w:rsidR="00AE4A70" w:rsidRDefault="00AE4A70" w:rsidP="00AE4A70">
            <w:pPr>
              <w:pStyle w:val="Tabletext"/>
            </w:pPr>
          </w:p>
        </w:tc>
      </w:tr>
      <w:tr w:rsidR="00AE4A70" w14:paraId="75A5C5DC" w14:textId="77777777" w:rsidTr="00637096">
        <w:tc>
          <w:tcPr>
            <w:tcW w:w="4675" w:type="dxa"/>
          </w:tcPr>
          <w:p w14:paraId="7F3B00B9" w14:textId="5EE0FF5D" w:rsidR="00A95935" w:rsidRDefault="00A95935" w:rsidP="00AE4A70">
            <w:pPr>
              <w:pStyle w:val="Tabletext"/>
            </w:pPr>
          </w:p>
        </w:tc>
        <w:tc>
          <w:tcPr>
            <w:tcW w:w="4675" w:type="dxa"/>
          </w:tcPr>
          <w:p w14:paraId="1597A51B" w14:textId="77777777" w:rsidR="00AE4A70" w:rsidRDefault="00AE4A70" w:rsidP="00B462DE"/>
        </w:tc>
      </w:tr>
      <w:tr w:rsidR="00AE4A70" w14:paraId="022DAF3E" w14:textId="77777777" w:rsidTr="00637096">
        <w:tc>
          <w:tcPr>
            <w:tcW w:w="4675" w:type="dxa"/>
          </w:tcPr>
          <w:p w14:paraId="73A48CF1" w14:textId="4C64CD49" w:rsidR="00A95935" w:rsidRDefault="00A95935" w:rsidP="00AE4A70">
            <w:pPr>
              <w:pStyle w:val="Tabletext"/>
            </w:pPr>
          </w:p>
        </w:tc>
        <w:tc>
          <w:tcPr>
            <w:tcW w:w="4675" w:type="dxa"/>
          </w:tcPr>
          <w:p w14:paraId="0ABFFBDB" w14:textId="77777777" w:rsidR="00AE4A70" w:rsidRDefault="00AE4A70" w:rsidP="00B462DE"/>
        </w:tc>
      </w:tr>
    </w:tbl>
    <w:p w14:paraId="6952C8F2" w14:textId="1A60092D" w:rsidR="00637096" w:rsidRDefault="00637096" w:rsidP="00345C3B">
      <w:pPr>
        <w:pStyle w:val="Tabletext"/>
      </w:pPr>
    </w:p>
    <w:p w14:paraId="63F5C6C0" w14:textId="77777777" w:rsidR="00DC3C19" w:rsidRDefault="00DC3C19" w:rsidP="00345C3B">
      <w:pPr>
        <w:pStyle w:val="Tabletext"/>
      </w:pPr>
    </w:p>
    <w:p w14:paraId="547D97ED" w14:textId="77777777" w:rsidR="00DC3C19" w:rsidRDefault="00DC3C19" w:rsidP="00345C3B">
      <w:pPr>
        <w:pStyle w:val="Tabletext"/>
      </w:pPr>
    </w:p>
    <w:p w14:paraId="6261F874" w14:textId="77777777" w:rsidR="00DC3C19" w:rsidRDefault="00DC3C19" w:rsidP="00345C3B">
      <w:pPr>
        <w:pStyle w:val="Tabletext"/>
      </w:pPr>
    </w:p>
    <w:p w14:paraId="0CFF1557" w14:textId="77777777" w:rsidR="00DC3C19" w:rsidRDefault="00DC3C19" w:rsidP="00345C3B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1252" w14:paraId="298208B4" w14:textId="77777777" w:rsidTr="0054273D">
        <w:tc>
          <w:tcPr>
            <w:tcW w:w="9350" w:type="dxa"/>
            <w:gridSpan w:val="2"/>
          </w:tcPr>
          <w:p w14:paraId="7E41485D" w14:textId="44AC95C3" w:rsidR="00441252" w:rsidRDefault="009C0C86" w:rsidP="0054273D">
            <w:pPr>
              <w:pStyle w:val="Tabletext"/>
            </w:pPr>
            <w:hyperlink r:id="rId12" w:history="1">
              <w:r w:rsidR="00441252" w:rsidRPr="003B5041">
                <w:rPr>
                  <w:rStyle w:val="Hyperlink"/>
                </w:rPr>
                <w:t>Texas Alternative Certification Process</w:t>
              </w:r>
            </w:hyperlink>
          </w:p>
        </w:tc>
      </w:tr>
      <w:tr w:rsidR="00EA3E30" w14:paraId="3772DC38" w14:textId="77777777" w:rsidTr="0054273D">
        <w:tc>
          <w:tcPr>
            <w:tcW w:w="4675" w:type="dxa"/>
          </w:tcPr>
          <w:p w14:paraId="7C94B109" w14:textId="60762AF9" w:rsidR="00EA3E30" w:rsidRDefault="00EA3E30" w:rsidP="00EA3E30">
            <w:pPr>
              <w:pStyle w:val="Tabletext"/>
            </w:pPr>
          </w:p>
        </w:tc>
        <w:tc>
          <w:tcPr>
            <w:tcW w:w="4675" w:type="dxa"/>
          </w:tcPr>
          <w:p w14:paraId="6F58A9B1" w14:textId="26023811" w:rsidR="00B462DE" w:rsidRDefault="00B462DE" w:rsidP="00EA3E30">
            <w:pPr>
              <w:pStyle w:val="Tabletext"/>
            </w:pPr>
          </w:p>
        </w:tc>
      </w:tr>
      <w:tr w:rsidR="00EA3E30" w14:paraId="28321DA6" w14:textId="77777777" w:rsidTr="0054273D">
        <w:tc>
          <w:tcPr>
            <w:tcW w:w="4675" w:type="dxa"/>
          </w:tcPr>
          <w:p w14:paraId="757BC826" w14:textId="77777777" w:rsidR="00EA3E30" w:rsidRDefault="00EA3E30" w:rsidP="00B462DE"/>
          <w:p w14:paraId="4C771FFE" w14:textId="3C160436" w:rsidR="00B462DE" w:rsidRDefault="00B462DE" w:rsidP="00B462DE"/>
        </w:tc>
        <w:tc>
          <w:tcPr>
            <w:tcW w:w="4675" w:type="dxa"/>
          </w:tcPr>
          <w:p w14:paraId="11133056" w14:textId="305B84CD" w:rsidR="00EA3E30" w:rsidRDefault="00EA3E30" w:rsidP="00EA3E30">
            <w:pPr>
              <w:pStyle w:val="Tabletext"/>
            </w:pPr>
          </w:p>
        </w:tc>
      </w:tr>
      <w:tr w:rsidR="00EA3E30" w14:paraId="4F46FB3D" w14:textId="77777777" w:rsidTr="0054273D">
        <w:tc>
          <w:tcPr>
            <w:tcW w:w="4675" w:type="dxa"/>
          </w:tcPr>
          <w:p w14:paraId="091488CD" w14:textId="77777777" w:rsidR="00EA3E30" w:rsidRDefault="00EA3E30" w:rsidP="00B462DE"/>
          <w:p w14:paraId="25A82AF2" w14:textId="5E679B38" w:rsidR="00B462DE" w:rsidRDefault="00B462DE" w:rsidP="00B462DE"/>
        </w:tc>
        <w:tc>
          <w:tcPr>
            <w:tcW w:w="4675" w:type="dxa"/>
          </w:tcPr>
          <w:p w14:paraId="3F843DE3" w14:textId="77777777" w:rsidR="00EA3E30" w:rsidRDefault="00EA3E30" w:rsidP="00B462DE"/>
        </w:tc>
      </w:tr>
    </w:tbl>
    <w:p w14:paraId="1F29E1AB" w14:textId="77777777" w:rsidR="004D2695" w:rsidRDefault="004D2695" w:rsidP="00345C3B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3B25" w14:paraId="49C8C9BD" w14:textId="77777777" w:rsidTr="005E21F2">
        <w:tc>
          <w:tcPr>
            <w:tcW w:w="4675" w:type="dxa"/>
          </w:tcPr>
          <w:p w14:paraId="7B8D2ED9" w14:textId="77777777" w:rsidR="00913B25" w:rsidRDefault="00913B25" w:rsidP="005E21F2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Traditional Pathway</w:t>
            </w:r>
          </w:p>
        </w:tc>
        <w:tc>
          <w:tcPr>
            <w:tcW w:w="4675" w:type="dxa"/>
          </w:tcPr>
          <w:p w14:paraId="724B31F7" w14:textId="77777777" w:rsidR="00913B25" w:rsidRDefault="00913B25" w:rsidP="005E21F2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Alternative Certificate Pathway</w:t>
            </w:r>
          </w:p>
        </w:tc>
      </w:tr>
      <w:tr w:rsidR="00913B25" w14:paraId="39AD35E5" w14:textId="77777777" w:rsidTr="005E21F2">
        <w:tc>
          <w:tcPr>
            <w:tcW w:w="9350" w:type="dxa"/>
            <w:gridSpan w:val="2"/>
          </w:tcPr>
          <w:p w14:paraId="36F03EFD" w14:textId="77777777" w:rsidR="00913B25" w:rsidRDefault="00913B25" w:rsidP="005E21F2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Similarities</w:t>
            </w:r>
          </w:p>
        </w:tc>
      </w:tr>
      <w:tr w:rsidR="00913B25" w14:paraId="7B060020" w14:textId="77777777" w:rsidTr="005E21F2">
        <w:tc>
          <w:tcPr>
            <w:tcW w:w="9350" w:type="dxa"/>
            <w:gridSpan w:val="2"/>
          </w:tcPr>
          <w:p w14:paraId="695F1848" w14:textId="77777777" w:rsidR="00913B25" w:rsidRDefault="00913B25" w:rsidP="00B462DE">
            <w:pPr>
              <w:rPr>
                <w:rFonts w:eastAsia="Times New Roman" w:cstheme="minorHAnsi"/>
                <w:i/>
                <w:iCs/>
                <w:color w:val="007F00"/>
              </w:rPr>
            </w:pPr>
          </w:p>
          <w:p w14:paraId="520041E5" w14:textId="77777777" w:rsidR="00B462DE" w:rsidRDefault="00B462DE" w:rsidP="00B462DE">
            <w:pPr>
              <w:rPr>
                <w:rFonts w:eastAsia="Times New Roman" w:cstheme="minorHAnsi"/>
                <w:b/>
                <w:bCs/>
                <w:iCs/>
                <w:color w:val="007F00"/>
              </w:rPr>
            </w:pPr>
          </w:p>
          <w:p w14:paraId="1057B1B6" w14:textId="77777777" w:rsidR="00B462DE" w:rsidRDefault="00B462DE" w:rsidP="00B462DE">
            <w:pPr>
              <w:rPr>
                <w:rFonts w:eastAsia="Times New Roman" w:cstheme="minorHAnsi"/>
                <w:b/>
                <w:bCs/>
                <w:iCs/>
                <w:color w:val="007F00"/>
              </w:rPr>
            </w:pPr>
          </w:p>
          <w:p w14:paraId="0C959F52" w14:textId="77777777" w:rsidR="00B462DE" w:rsidRDefault="00B462DE" w:rsidP="00B462DE">
            <w:pPr>
              <w:rPr>
                <w:rFonts w:eastAsia="Times New Roman" w:cstheme="minorHAnsi"/>
                <w:b/>
                <w:bCs/>
                <w:iCs/>
                <w:color w:val="007F00"/>
              </w:rPr>
            </w:pPr>
          </w:p>
          <w:p w14:paraId="22423A9E" w14:textId="77777777" w:rsidR="00B462DE" w:rsidRDefault="00B462DE" w:rsidP="00B462DE">
            <w:pPr>
              <w:rPr>
                <w:rFonts w:eastAsia="Times New Roman" w:cstheme="minorHAnsi"/>
                <w:b/>
                <w:bCs/>
                <w:iCs/>
                <w:color w:val="007F00"/>
              </w:rPr>
            </w:pPr>
          </w:p>
          <w:p w14:paraId="7195E917" w14:textId="77777777" w:rsidR="00B462DE" w:rsidRDefault="00B462DE" w:rsidP="00B462DE">
            <w:pPr>
              <w:rPr>
                <w:rFonts w:eastAsia="Times New Roman" w:cstheme="minorHAnsi"/>
                <w:b/>
                <w:bCs/>
                <w:iCs/>
                <w:color w:val="007F00"/>
              </w:rPr>
            </w:pPr>
          </w:p>
          <w:p w14:paraId="583EC485" w14:textId="61CF87B4" w:rsidR="00B462DE" w:rsidRDefault="00B462DE" w:rsidP="00B462D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913B25" w14:paraId="4E11E300" w14:textId="77777777" w:rsidTr="005E21F2">
        <w:tc>
          <w:tcPr>
            <w:tcW w:w="4675" w:type="dxa"/>
          </w:tcPr>
          <w:p w14:paraId="303FB55A" w14:textId="77777777" w:rsidR="00913B25" w:rsidRDefault="00913B25" w:rsidP="005E21F2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Differences</w:t>
            </w:r>
          </w:p>
        </w:tc>
        <w:tc>
          <w:tcPr>
            <w:tcW w:w="4675" w:type="dxa"/>
          </w:tcPr>
          <w:p w14:paraId="171CFC90" w14:textId="77777777" w:rsidR="00913B25" w:rsidRDefault="00913B25" w:rsidP="005E21F2">
            <w:pPr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Differences</w:t>
            </w:r>
          </w:p>
        </w:tc>
      </w:tr>
      <w:tr w:rsidR="00913B25" w14:paraId="172B6848" w14:textId="77777777" w:rsidTr="005E21F2">
        <w:tc>
          <w:tcPr>
            <w:tcW w:w="4675" w:type="dxa"/>
          </w:tcPr>
          <w:p w14:paraId="1478926C" w14:textId="77777777" w:rsidR="00913B25" w:rsidRDefault="00913B25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4458E043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3E1139A5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034F8893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69EE04A1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5B58BA8C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008BBD2A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5B3AC90B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146EEC2D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5755C953" w14:textId="77777777" w:rsidR="00B462DE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18E34485" w14:textId="7E672DD2" w:rsidR="00B462DE" w:rsidRPr="00E318FA" w:rsidRDefault="00B462DE" w:rsidP="00B462DE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</w:tc>
        <w:tc>
          <w:tcPr>
            <w:tcW w:w="4675" w:type="dxa"/>
          </w:tcPr>
          <w:p w14:paraId="1A7000C0" w14:textId="77777777" w:rsidR="00913B25" w:rsidRDefault="00913B25" w:rsidP="005E21F2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55D994B9" w14:textId="77777777" w:rsidR="00913B25" w:rsidRPr="00AC7773" w:rsidRDefault="00913B25" w:rsidP="005E21F2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</w:tbl>
    <w:p w14:paraId="2EE0A7AC" w14:textId="77777777" w:rsidR="00913B25" w:rsidRDefault="00913B25" w:rsidP="004D2695">
      <w:pPr>
        <w:pStyle w:val="Tabletext"/>
      </w:pPr>
    </w:p>
    <w:sectPr w:rsidR="00913B25" w:rsidSect="00DC0C6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3EF89" w14:textId="77777777" w:rsidR="00A4780B" w:rsidRDefault="00A4780B" w:rsidP="004C62A0">
      <w:pPr>
        <w:spacing w:after="0" w:line="240" w:lineRule="auto"/>
      </w:pPr>
      <w:r>
        <w:separator/>
      </w:r>
    </w:p>
  </w:endnote>
  <w:endnote w:type="continuationSeparator" w:id="0">
    <w:p w14:paraId="0A6D387D" w14:textId="77777777" w:rsidR="00A4780B" w:rsidRDefault="00A4780B" w:rsidP="004C62A0">
      <w:pPr>
        <w:spacing w:after="0" w:line="240" w:lineRule="auto"/>
      </w:pPr>
      <w:r>
        <w:continuationSeparator/>
      </w:r>
    </w:p>
  </w:endnote>
  <w:endnote w:type="continuationNotice" w:id="1">
    <w:p w14:paraId="3C066D1E" w14:textId="77777777" w:rsidR="00A4780B" w:rsidRDefault="00A478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3C64594" w:rsidR="00485163" w:rsidRPr="00DC3C19" w:rsidRDefault="00DC3C19" w:rsidP="00DC3C1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02E5" w14:textId="77777777" w:rsidR="00A4780B" w:rsidRDefault="00A4780B" w:rsidP="004C62A0">
      <w:pPr>
        <w:spacing w:after="0" w:line="240" w:lineRule="auto"/>
      </w:pPr>
      <w:r>
        <w:separator/>
      </w:r>
    </w:p>
  </w:footnote>
  <w:footnote w:type="continuationSeparator" w:id="0">
    <w:p w14:paraId="660B7BEE" w14:textId="77777777" w:rsidR="00A4780B" w:rsidRDefault="00A4780B" w:rsidP="004C62A0">
      <w:pPr>
        <w:spacing w:after="0" w:line="240" w:lineRule="auto"/>
      </w:pPr>
      <w:r>
        <w:continuationSeparator/>
      </w:r>
    </w:p>
  </w:footnote>
  <w:footnote w:type="continuationNotice" w:id="1">
    <w:p w14:paraId="1150328A" w14:textId="77777777" w:rsidR="00A4780B" w:rsidRDefault="00A478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92622"/>
    <w:multiLevelType w:val="hybridMultilevel"/>
    <w:tmpl w:val="E1425780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2B404E2"/>
    <w:multiLevelType w:val="hybridMultilevel"/>
    <w:tmpl w:val="C9A0B80A"/>
    <w:lvl w:ilvl="0" w:tplc="5B68240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2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786CE1"/>
    <w:multiLevelType w:val="hybridMultilevel"/>
    <w:tmpl w:val="61B2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4F60AE7"/>
    <w:multiLevelType w:val="hybridMultilevel"/>
    <w:tmpl w:val="6334601E"/>
    <w:lvl w:ilvl="0" w:tplc="E0FEF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F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367250"/>
    <w:multiLevelType w:val="hybridMultilevel"/>
    <w:tmpl w:val="0936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6455AA"/>
    <w:multiLevelType w:val="hybridMultilevel"/>
    <w:tmpl w:val="2EA285F8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8A1C99"/>
    <w:multiLevelType w:val="hybridMultilevel"/>
    <w:tmpl w:val="94A04046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3379971">
    <w:abstractNumId w:val="8"/>
  </w:num>
  <w:num w:numId="2" w16cid:durableId="984163960">
    <w:abstractNumId w:val="14"/>
  </w:num>
  <w:num w:numId="3" w16cid:durableId="1420634511">
    <w:abstractNumId w:val="11"/>
  </w:num>
  <w:num w:numId="4" w16cid:durableId="271209203">
    <w:abstractNumId w:val="34"/>
  </w:num>
  <w:num w:numId="5" w16cid:durableId="856112865">
    <w:abstractNumId w:val="37"/>
  </w:num>
  <w:num w:numId="6" w16cid:durableId="135295418">
    <w:abstractNumId w:val="56"/>
  </w:num>
  <w:num w:numId="7" w16cid:durableId="1184438166">
    <w:abstractNumId w:val="52"/>
  </w:num>
  <w:num w:numId="8" w16cid:durableId="659816697">
    <w:abstractNumId w:val="21"/>
  </w:num>
  <w:num w:numId="9" w16cid:durableId="1312176537">
    <w:abstractNumId w:val="10"/>
  </w:num>
  <w:num w:numId="10" w16cid:durableId="1074428961">
    <w:abstractNumId w:val="28"/>
  </w:num>
  <w:num w:numId="11" w16cid:durableId="133641469">
    <w:abstractNumId w:val="30"/>
  </w:num>
  <w:num w:numId="12" w16cid:durableId="2126460994">
    <w:abstractNumId w:val="16"/>
  </w:num>
  <w:num w:numId="13" w16cid:durableId="2097970042">
    <w:abstractNumId w:val="20"/>
  </w:num>
  <w:num w:numId="14" w16cid:durableId="1461068836">
    <w:abstractNumId w:val="41"/>
  </w:num>
  <w:num w:numId="15" w16cid:durableId="1600067466">
    <w:abstractNumId w:val="38"/>
  </w:num>
  <w:num w:numId="16" w16cid:durableId="2030716634">
    <w:abstractNumId w:val="47"/>
  </w:num>
  <w:num w:numId="17" w16cid:durableId="154230872">
    <w:abstractNumId w:val="39"/>
  </w:num>
  <w:num w:numId="18" w16cid:durableId="1978140654">
    <w:abstractNumId w:val="32"/>
  </w:num>
  <w:num w:numId="19" w16cid:durableId="627854535">
    <w:abstractNumId w:val="13"/>
  </w:num>
  <w:num w:numId="20" w16cid:durableId="2092047430">
    <w:abstractNumId w:val="17"/>
  </w:num>
  <w:num w:numId="21" w16cid:durableId="1593006680">
    <w:abstractNumId w:val="49"/>
  </w:num>
  <w:num w:numId="22" w16cid:durableId="1355888752">
    <w:abstractNumId w:val="31"/>
  </w:num>
  <w:num w:numId="23" w16cid:durableId="352845914">
    <w:abstractNumId w:val="26"/>
  </w:num>
  <w:num w:numId="24" w16cid:durableId="1839418992">
    <w:abstractNumId w:val="43"/>
  </w:num>
  <w:num w:numId="25" w16cid:durableId="240991291">
    <w:abstractNumId w:val="7"/>
  </w:num>
  <w:num w:numId="26" w16cid:durableId="553195402">
    <w:abstractNumId w:val="2"/>
  </w:num>
  <w:num w:numId="27" w16cid:durableId="469982006">
    <w:abstractNumId w:val="22"/>
  </w:num>
  <w:num w:numId="28" w16cid:durableId="1925455919">
    <w:abstractNumId w:val="6"/>
  </w:num>
  <w:num w:numId="29" w16cid:durableId="275138698">
    <w:abstractNumId w:val="33"/>
  </w:num>
  <w:num w:numId="30" w16cid:durableId="705369287">
    <w:abstractNumId w:val="53"/>
  </w:num>
  <w:num w:numId="31" w16cid:durableId="585463359">
    <w:abstractNumId w:val="18"/>
  </w:num>
  <w:num w:numId="32" w16cid:durableId="938442028">
    <w:abstractNumId w:val="44"/>
  </w:num>
  <w:num w:numId="33" w16cid:durableId="1267081642">
    <w:abstractNumId w:val="48"/>
  </w:num>
  <w:num w:numId="34" w16cid:durableId="275604669">
    <w:abstractNumId w:val="55"/>
  </w:num>
  <w:num w:numId="35" w16cid:durableId="492843025">
    <w:abstractNumId w:val="5"/>
  </w:num>
  <w:num w:numId="36" w16cid:durableId="1429353638">
    <w:abstractNumId w:val="19"/>
  </w:num>
  <w:num w:numId="37" w16cid:durableId="1860196440">
    <w:abstractNumId w:val="25"/>
  </w:num>
  <w:num w:numId="38" w16cid:durableId="1983774977">
    <w:abstractNumId w:val="9"/>
  </w:num>
  <w:num w:numId="39" w16cid:durableId="124584932">
    <w:abstractNumId w:val="1"/>
  </w:num>
  <w:num w:numId="40" w16cid:durableId="1783190123">
    <w:abstractNumId w:val="45"/>
  </w:num>
  <w:num w:numId="41" w16cid:durableId="1654604641">
    <w:abstractNumId w:val="51"/>
  </w:num>
  <w:num w:numId="42" w16cid:durableId="1506437740">
    <w:abstractNumId w:val="3"/>
  </w:num>
  <w:num w:numId="43" w16cid:durableId="154763130">
    <w:abstractNumId w:val="23"/>
  </w:num>
  <w:num w:numId="44" w16cid:durableId="1583028026">
    <w:abstractNumId w:val="24"/>
  </w:num>
  <w:num w:numId="45" w16cid:durableId="1183517227">
    <w:abstractNumId w:val="15"/>
  </w:num>
  <w:num w:numId="46" w16cid:durableId="1923830151">
    <w:abstractNumId w:val="40"/>
  </w:num>
  <w:num w:numId="47" w16cid:durableId="1044478200">
    <w:abstractNumId w:val="36"/>
  </w:num>
  <w:num w:numId="48" w16cid:durableId="1009062249">
    <w:abstractNumId w:val="57"/>
  </w:num>
  <w:num w:numId="49" w16cid:durableId="1662998175">
    <w:abstractNumId w:val="0"/>
  </w:num>
  <w:num w:numId="50" w16cid:durableId="39403738">
    <w:abstractNumId w:val="29"/>
  </w:num>
  <w:num w:numId="51" w16cid:durableId="1415278151">
    <w:abstractNumId w:val="35"/>
  </w:num>
  <w:num w:numId="52" w16cid:durableId="1927499608">
    <w:abstractNumId w:val="11"/>
  </w:num>
  <w:num w:numId="53" w16cid:durableId="2141221002">
    <w:abstractNumId w:val="12"/>
  </w:num>
  <w:num w:numId="54" w16cid:durableId="1824344999">
    <w:abstractNumId w:val="50"/>
  </w:num>
  <w:num w:numId="55" w16cid:durableId="980619665">
    <w:abstractNumId w:val="54"/>
  </w:num>
  <w:num w:numId="56" w16cid:durableId="28915486">
    <w:abstractNumId w:val="46"/>
  </w:num>
  <w:num w:numId="57" w16cid:durableId="259147764">
    <w:abstractNumId w:val="42"/>
  </w:num>
  <w:num w:numId="58" w16cid:durableId="713236545">
    <w:abstractNumId w:val="4"/>
  </w:num>
  <w:num w:numId="59" w16cid:durableId="1435445391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50B"/>
    <w:rsid w:val="0000597A"/>
    <w:rsid w:val="000065C8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09D0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241"/>
    <w:rsid w:val="00081315"/>
    <w:rsid w:val="000817C0"/>
    <w:rsid w:val="000819C4"/>
    <w:rsid w:val="00082554"/>
    <w:rsid w:val="00082711"/>
    <w:rsid w:val="00082ED1"/>
    <w:rsid w:val="00084A15"/>
    <w:rsid w:val="00085013"/>
    <w:rsid w:val="0008505D"/>
    <w:rsid w:val="000853C0"/>
    <w:rsid w:val="00085530"/>
    <w:rsid w:val="000855A3"/>
    <w:rsid w:val="00086DFE"/>
    <w:rsid w:val="00087C6A"/>
    <w:rsid w:val="000907DA"/>
    <w:rsid w:val="00090EFF"/>
    <w:rsid w:val="00091092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7FF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5B"/>
    <w:rsid w:val="000C2CC3"/>
    <w:rsid w:val="000C3037"/>
    <w:rsid w:val="000C3367"/>
    <w:rsid w:val="000C3A78"/>
    <w:rsid w:val="000C3C80"/>
    <w:rsid w:val="000C481D"/>
    <w:rsid w:val="000C585C"/>
    <w:rsid w:val="000C5E15"/>
    <w:rsid w:val="000C6884"/>
    <w:rsid w:val="000C6A78"/>
    <w:rsid w:val="000C7FBB"/>
    <w:rsid w:val="000D0A3B"/>
    <w:rsid w:val="000D148B"/>
    <w:rsid w:val="000D15A4"/>
    <w:rsid w:val="000D188C"/>
    <w:rsid w:val="000D1F93"/>
    <w:rsid w:val="000D2C97"/>
    <w:rsid w:val="000D2E1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6C01"/>
    <w:rsid w:val="000D7D02"/>
    <w:rsid w:val="000E1CA6"/>
    <w:rsid w:val="000E277E"/>
    <w:rsid w:val="000E2D38"/>
    <w:rsid w:val="000E2DAF"/>
    <w:rsid w:val="000E3BFB"/>
    <w:rsid w:val="000E3D6C"/>
    <w:rsid w:val="000E50B3"/>
    <w:rsid w:val="000E51E8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0EC7"/>
    <w:rsid w:val="00121103"/>
    <w:rsid w:val="00121BEB"/>
    <w:rsid w:val="00122DA9"/>
    <w:rsid w:val="00123471"/>
    <w:rsid w:val="001241E4"/>
    <w:rsid w:val="00124F90"/>
    <w:rsid w:val="00125615"/>
    <w:rsid w:val="0012574F"/>
    <w:rsid w:val="001259E2"/>
    <w:rsid w:val="00130681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4F8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380"/>
    <w:rsid w:val="001508E5"/>
    <w:rsid w:val="00151B0B"/>
    <w:rsid w:val="00152FD1"/>
    <w:rsid w:val="00153852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8FE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77DF0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736"/>
    <w:rsid w:val="001849B6"/>
    <w:rsid w:val="001849D5"/>
    <w:rsid w:val="00184F98"/>
    <w:rsid w:val="00185816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436F"/>
    <w:rsid w:val="0019444C"/>
    <w:rsid w:val="00196038"/>
    <w:rsid w:val="00196238"/>
    <w:rsid w:val="0019666F"/>
    <w:rsid w:val="00197504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6F8"/>
    <w:rsid w:val="001C2FDC"/>
    <w:rsid w:val="001C30E8"/>
    <w:rsid w:val="001C30E9"/>
    <w:rsid w:val="001C3320"/>
    <w:rsid w:val="001C33C4"/>
    <w:rsid w:val="001C41AB"/>
    <w:rsid w:val="001C4789"/>
    <w:rsid w:val="001C542B"/>
    <w:rsid w:val="001C5FBD"/>
    <w:rsid w:val="001C71E5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ECA"/>
    <w:rsid w:val="001E20D6"/>
    <w:rsid w:val="001E2177"/>
    <w:rsid w:val="001E233E"/>
    <w:rsid w:val="001E2CFA"/>
    <w:rsid w:val="001E349A"/>
    <w:rsid w:val="001E43C5"/>
    <w:rsid w:val="001E5208"/>
    <w:rsid w:val="001E5465"/>
    <w:rsid w:val="001E56FF"/>
    <w:rsid w:val="001E675B"/>
    <w:rsid w:val="001E72C2"/>
    <w:rsid w:val="001F066E"/>
    <w:rsid w:val="001F07A8"/>
    <w:rsid w:val="001F0D96"/>
    <w:rsid w:val="001F0FCE"/>
    <w:rsid w:val="001F133F"/>
    <w:rsid w:val="001F141A"/>
    <w:rsid w:val="001F142D"/>
    <w:rsid w:val="001F17F7"/>
    <w:rsid w:val="001F1D08"/>
    <w:rsid w:val="001F2552"/>
    <w:rsid w:val="001F3CE2"/>
    <w:rsid w:val="001F3D88"/>
    <w:rsid w:val="001F4473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3357"/>
    <w:rsid w:val="00204B6D"/>
    <w:rsid w:val="00204BCE"/>
    <w:rsid w:val="00204F0D"/>
    <w:rsid w:val="0020573E"/>
    <w:rsid w:val="00205E12"/>
    <w:rsid w:val="002064AD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0338"/>
    <w:rsid w:val="002211C1"/>
    <w:rsid w:val="002217F7"/>
    <w:rsid w:val="00221984"/>
    <w:rsid w:val="002237A8"/>
    <w:rsid w:val="00223938"/>
    <w:rsid w:val="0022441D"/>
    <w:rsid w:val="00224925"/>
    <w:rsid w:val="00224A20"/>
    <w:rsid w:val="00225C03"/>
    <w:rsid w:val="0022637A"/>
    <w:rsid w:val="002264A5"/>
    <w:rsid w:val="002266AF"/>
    <w:rsid w:val="00227C25"/>
    <w:rsid w:val="00230643"/>
    <w:rsid w:val="00231459"/>
    <w:rsid w:val="002314C1"/>
    <w:rsid w:val="00231FC0"/>
    <w:rsid w:val="002321A5"/>
    <w:rsid w:val="00232956"/>
    <w:rsid w:val="00232DD6"/>
    <w:rsid w:val="00232E35"/>
    <w:rsid w:val="0023463F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0F2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5974"/>
    <w:rsid w:val="0025736B"/>
    <w:rsid w:val="00257BD8"/>
    <w:rsid w:val="00260FE8"/>
    <w:rsid w:val="00263477"/>
    <w:rsid w:val="00263A24"/>
    <w:rsid w:val="0026547C"/>
    <w:rsid w:val="00265E1A"/>
    <w:rsid w:val="0026690A"/>
    <w:rsid w:val="00266BCD"/>
    <w:rsid w:val="00267092"/>
    <w:rsid w:val="002706DC"/>
    <w:rsid w:val="0027167A"/>
    <w:rsid w:val="00272202"/>
    <w:rsid w:val="00272EFC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549D"/>
    <w:rsid w:val="002861FB"/>
    <w:rsid w:val="00290A56"/>
    <w:rsid w:val="00290D71"/>
    <w:rsid w:val="002913D2"/>
    <w:rsid w:val="00293953"/>
    <w:rsid w:val="00293C6D"/>
    <w:rsid w:val="00294A5C"/>
    <w:rsid w:val="002958C8"/>
    <w:rsid w:val="00295EE5"/>
    <w:rsid w:val="002964EA"/>
    <w:rsid w:val="002967B1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6733"/>
    <w:rsid w:val="002A7E9C"/>
    <w:rsid w:val="002B03E1"/>
    <w:rsid w:val="002B0512"/>
    <w:rsid w:val="002B1279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0A"/>
    <w:rsid w:val="002C0B2D"/>
    <w:rsid w:val="002C3407"/>
    <w:rsid w:val="002C3563"/>
    <w:rsid w:val="002C4395"/>
    <w:rsid w:val="002C447C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18"/>
    <w:rsid w:val="002D30FF"/>
    <w:rsid w:val="002D32C3"/>
    <w:rsid w:val="002D395F"/>
    <w:rsid w:val="002D4D79"/>
    <w:rsid w:val="002D55BE"/>
    <w:rsid w:val="002D5A5E"/>
    <w:rsid w:val="002D62EF"/>
    <w:rsid w:val="002D6AB9"/>
    <w:rsid w:val="002D6CD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D16"/>
    <w:rsid w:val="002E60A6"/>
    <w:rsid w:val="002E7AAE"/>
    <w:rsid w:val="002F039F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2F6739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2993"/>
    <w:rsid w:val="003232FF"/>
    <w:rsid w:val="00323E80"/>
    <w:rsid w:val="00323EEF"/>
    <w:rsid w:val="00324360"/>
    <w:rsid w:val="003245AB"/>
    <w:rsid w:val="0032534F"/>
    <w:rsid w:val="00325587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37963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C3B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1A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096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2E39"/>
    <w:rsid w:val="0037483D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19D6"/>
    <w:rsid w:val="003A1DF9"/>
    <w:rsid w:val="003A1E76"/>
    <w:rsid w:val="003A66BD"/>
    <w:rsid w:val="003A77EA"/>
    <w:rsid w:val="003B2408"/>
    <w:rsid w:val="003B3E1F"/>
    <w:rsid w:val="003B4958"/>
    <w:rsid w:val="003B49FF"/>
    <w:rsid w:val="003B5041"/>
    <w:rsid w:val="003B590D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572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04E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230"/>
    <w:rsid w:val="004037C5"/>
    <w:rsid w:val="00403D3E"/>
    <w:rsid w:val="004043FE"/>
    <w:rsid w:val="004045C6"/>
    <w:rsid w:val="004045D3"/>
    <w:rsid w:val="00404AB3"/>
    <w:rsid w:val="004051B0"/>
    <w:rsid w:val="00405294"/>
    <w:rsid w:val="00405535"/>
    <w:rsid w:val="00406B81"/>
    <w:rsid w:val="004079B1"/>
    <w:rsid w:val="00412A9D"/>
    <w:rsid w:val="00412CC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03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6C98"/>
    <w:rsid w:val="0043782A"/>
    <w:rsid w:val="00437F51"/>
    <w:rsid w:val="004408E4"/>
    <w:rsid w:val="00441252"/>
    <w:rsid w:val="004417E5"/>
    <w:rsid w:val="00441AC0"/>
    <w:rsid w:val="004445F3"/>
    <w:rsid w:val="004446FA"/>
    <w:rsid w:val="00444B6F"/>
    <w:rsid w:val="00445B61"/>
    <w:rsid w:val="00445FC5"/>
    <w:rsid w:val="0044627B"/>
    <w:rsid w:val="0044679A"/>
    <w:rsid w:val="00447D20"/>
    <w:rsid w:val="004508FD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24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96CDD"/>
    <w:rsid w:val="004A0605"/>
    <w:rsid w:val="004A106D"/>
    <w:rsid w:val="004A12B4"/>
    <w:rsid w:val="004A2115"/>
    <w:rsid w:val="004A27BE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62"/>
    <w:rsid w:val="004B1378"/>
    <w:rsid w:val="004B171C"/>
    <w:rsid w:val="004B3B25"/>
    <w:rsid w:val="004B4A73"/>
    <w:rsid w:val="004B4F5B"/>
    <w:rsid w:val="004B5DE7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6A8"/>
    <w:rsid w:val="004C5F44"/>
    <w:rsid w:val="004C62A0"/>
    <w:rsid w:val="004C63F6"/>
    <w:rsid w:val="004C69BA"/>
    <w:rsid w:val="004C71BC"/>
    <w:rsid w:val="004D00AC"/>
    <w:rsid w:val="004D0CE1"/>
    <w:rsid w:val="004D1E68"/>
    <w:rsid w:val="004D2695"/>
    <w:rsid w:val="004D2BBC"/>
    <w:rsid w:val="004D31B6"/>
    <w:rsid w:val="004D32F8"/>
    <w:rsid w:val="004D357B"/>
    <w:rsid w:val="004D4B02"/>
    <w:rsid w:val="004D5F7A"/>
    <w:rsid w:val="004D6E86"/>
    <w:rsid w:val="004D7588"/>
    <w:rsid w:val="004D7724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BE8"/>
    <w:rsid w:val="004F1EAB"/>
    <w:rsid w:val="004F1FB1"/>
    <w:rsid w:val="004F2C97"/>
    <w:rsid w:val="004F2CDD"/>
    <w:rsid w:val="004F52E7"/>
    <w:rsid w:val="004F56EC"/>
    <w:rsid w:val="004F5A46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94B"/>
    <w:rsid w:val="00506C50"/>
    <w:rsid w:val="00506ED3"/>
    <w:rsid w:val="00507888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20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079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B50"/>
    <w:rsid w:val="00550E52"/>
    <w:rsid w:val="00551096"/>
    <w:rsid w:val="00551A5C"/>
    <w:rsid w:val="00552184"/>
    <w:rsid w:val="0055223A"/>
    <w:rsid w:val="00552487"/>
    <w:rsid w:val="00552734"/>
    <w:rsid w:val="0055332A"/>
    <w:rsid w:val="005546B7"/>
    <w:rsid w:val="00555224"/>
    <w:rsid w:val="00555BFA"/>
    <w:rsid w:val="00556384"/>
    <w:rsid w:val="00556F8A"/>
    <w:rsid w:val="0055755D"/>
    <w:rsid w:val="00560143"/>
    <w:rsid w:val="00560319"/>
    <w:rsid w:val="00560BDC"/>
    <w:rsid w:val="00560CA9"/>
    <w:rsid w:val="005611FF"/>
    <w:rsid w:val="00561F8E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527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25DD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5809"/>
    <w:rsid w:val="005F5EF0"/>
    <w:rsid w:val="005F67E5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3E91"/>
    <w:rsid w:val="00624058"/>
    <w:rsid w:val="006240F3"/>
    <w:rsid w:val="00624D5F"/>
    <w:rsid w:val="00625025"/>
    <w:rsid w:val="00625BDA"/>
    <w:rsid w:val="00626525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096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57F93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C6"/>
    <w:rsid w:val="006663F0"/>
    <w:rsid w:val="006668FD"/>
    <w:rsid w:val="006679B2"/>
    <w:rsid w:val="00667EF3"/>
    <w:rsid w:val="006700B5"/>
    <w:rsid w:val="006707BF"/>
    <w:rsid w:val="00670B01"/>
    <w:rsid w:val="00670D45"/>
    <w:rsid w:val="00670F5E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FC3"/>
    <w:rsid w:val="00686966"/>
    <w:rsid w:val="00686A76"/>
    <w:rsid w:val="00686E44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4A1A"/>
    <w:rsid w:val="006B4F94"/>
    <w:rsid w:val="006B4FE1"/>
    <w:rsid w:val="006B500E"/>
    <w:rsid w:val="006B57E4"/>
    <w:rsid w:val="006B59B5"/>
    <w:rsid w:val="006B5EC1"/>
    <w:rsid w:val="006B6FBB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2162"/>
    <w:rsid w:val="006E32D8"/>
    <w:rsid w:val="006E3317"/>
    <w:rsid w:val="006E39FC"/>
    <w:rsid w:val="006E3E73"/>
    <w:rsid w:val="006E4DDE"/>
    <w:rsid w:val="006E4E76"/>
    <w:rsid w:val="006E516D"/>
    <w:rsid w:val="006E53D5"/>
    <w:rsid w:val="006E7130"/>
    <w:rsid w:val="006E7DC3"/>
    <w:rsid w:val="006F1E4C"/>
    <w:rsid w:val="006F24BB"/>
    <w:rsid w:val="006F26C8"/>
    <w:rsid w:val="006F3683"/>
    <w:rsid w:val="006F38BF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BED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27C37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0F4F"/>
    <w:rsid w:val="0074143F"/>
    <w:rsid w:val="00742C21"/>
    <w:rsid w:val="00743C97"/>
    <w:rsid w:val="00744412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1D2"/>
    <w:rsid w:val="007728C9"/>
    <w:rsid w:val="00772A19"/>
    <w:rsid w:val="00773EEC"/>
    <w:rsid w:val="0077426E"/>
    <w:rsid w:val="0077444D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3CB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7B2"/>
    <w:rsid w:val="007A6912"/>
    <w:rsid w:val="007A6F99"/>
    <w:rsid w:val="007A730C"/>
    <w:rsid w:val="007A7337"/>
    <w:rsid w:val="007A7C3A"/>
    <w:rsid w:val="007B0121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C75"/>
    <w:rsid w:val="007C0F8F"/>
    <w:rsid w:val="007C2073"/>
    <w:rsid w:val="007C28B2"/>
    <w:rsid w:val="007C30C9"/>
    <w:rsid w:val="007C33EB"/>
    <w:rsid w:val="007C4DA0"/>
    <w:rsid w:val="007C546D"/>
    <w:rsid w:val="007C5A1B"/>
    <w:rsid w:val="007C5B8C"/>
    <w:rsid w:val="007C60D3"/>
    <w:rsid w:val="007C6813"/>
    <w:rsid w:val="007C6BDE"/>
    <w:rsid w:val="007C6CE2"/>
    <w:rsid w:val="007C6FB4"/>
    <w:rsid w:val="007D0BB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72B"/>
    <w:rsid w:val="007E3F44"/>
    <w:rsid w:val="007E71B6"/>
    <w:rsid w:val="007E77AA"/>
    <w:rsid w:val="007E7CFD"/>
    <w:rsid w:val="007F0515"/>
    <w:rsid w:val="007F072A"/>
    <w:rsid w:val="007F0C82"/>
    <w:rsid w:val="007F0E3C"/>
    <w:rsid w:val="007F0F1B"/>
    <w:rsid w:val="007F1DA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5FB6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0BF0"/>
    <w:rsid w:val="00841122"/>
    <w:rsid w:val="008431D6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131F"/>
    <w:rsid w:val="0086139B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5DCF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4A55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AE2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2AC"/>
    <w:rsid w:val="008D5DC8"/>
    <w:rsid w:val="008D6DD5"/>
    <w:rsid w:val="008D70D6"/>
    <w:rsid w:val="008D7ACF"/>
    <w:rsid w:val="008D7C9E"/>
    <w:rsid w:val="008E07AD"/>
    <w:rsid w:val="008E0D28"/>
    <w:rsid w:val="008E12B7"/>
    <w:rsid w:val="008E1433"/>
    <w:rsid w:val="008E2597"/>
    <w:rsid w:val="008E25C1"/>
    <w:rsid w:val="008E3252"/>
    <w:rsid w:val="008E3812"/>
    <w:rsid w:val="008E4873"/>
    <w:rsid w:val="008E4B23"/>
    <w:rsid w:val="008E4BC6"/>
    <w:rsid w:val="008E5148"/>
    <w:rsid w:val="008E54AD"/>
    <w:rsid w:val="008E553B"/>
    <w:rsid w:val="008E55A3"/>
    <w:rsid w:val="008E6C2B"/>
    <w:rsid w:val="008E6F83"/>
    <w:rsid w:val="008F014B"/>
    <w:rsid w:val="008F1688"/>
    <w:rsid w:val="008F2B81"/>
    <w:rsid w:val="008F2CE8"/>
    <w:rsid w:val="008F3027"/>
    <w:rsid w:val="008F3490"/>
    <w:rsid w:val="008F3B3F"/>
    <w:rsid w:val="008F48FD"/>
    <w:rsid w:val="008F4F21"/>
    <w:rsid w:val="008F58E1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3B25"/>
    <w:rsid w:val="009140D8"/>
    <w:rsid w:val="009142FF"/>
    <w:rsid w:val="00915AEA"/>
    <w:rsid w:val="00916B25"/>
    <w:rsid w:val="00917A14"/>
    <w:rsid w:val="00922288"/>
    <w:rsid w:val="009226F1"/>
    <w:rsid w:val="00922BFC"/>
    <w:rsid w:val="009234F8"/>
    <w:rsid w:val="00923A6F"/>
    <w:rsid w:val="009240EE"/>
    <w:rsid w:val="009249B0"/>
    <w:rsid w:val="009252F1"/>
    <w:rsid w:val="00926583"/>
    <w:rsid w:val="00927835"/>
    <w:rsid w:val="00927A56"/>
    <w:rsid w:val="0093114E"/>
    <w:rsid w:val="009320D2"/>
    <w:rsid w:val="0093235B"/>
    <w:rsid w:val="00932C11"/>
    <w:rsid w:val="00933A3A"/>
    <w:rsid w:val="00934A3A"/>
    <w:rsid w:val="00934ACD"/>
    <w:rsid w:val="009351B6"/>
    <w:rsid w:val="00935FFF"/>
    <w:rsid w:val="00937D56"/>
    <w:rsid w:val="009402E6"/>
    <w:rsid w:val="0094072C"/>
    <w:rsid w:val="00940B16"/>
    <w:rsid w:val="00940B6C"/>
    <w:rsid w:val="00940F25"/>
    <w:rsid w:val="009411D6"/>
    <w:rsid w:val="00941EEE"/>
    <w:rsid w:val="00941F96"/>
    <w:rsid w:val="009422CB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041"/>
    <w:rsid w:val="0095419A"/>
    <w:rsid w:val="00954610"/>
    <w:rsid w:val="00954B74"/>
    <w:rsid w:val="00954FCF"/>
    <w:rsid w:val="00955589"/>
    <w:rsid w:val="00955B6A"/>
    <w:rsid w:val="00955DBB"/>
    <w:rsid w:val="00955F98"/>
    <w:rsid w:val="00956647"/>
    <w:rsid w:val="009568C6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C7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8B9"/>
    <w:rsid w:val="00990AEC"/>
    <w:rsid w:val="009917E0"/>
    <w:rsid w:val="00992634"/>
    <w:rsid w:val="00992918"/>
    <w:rsid w:val="00993071"/>
    <w:rsid w:val="00993220"/>
    <w:rsid w:val="009950B3"/>
    <w:rsid w:val="00995675"/>
    <w:rsid w:val="0099599C"/>
    <w:rsid w:val="00995F9F"/>
    <w:rsid w:val="00996A59"/>
    <w:rsid w:val="009974F5"/>
    <w:rsid w:val="00997A06"/>
    <w:rsid w:val="00997D48"/>
    <w:rsid w:val="009A08A3"/>
    <w:rsid w:val="009A0B44"/>
    <w:rsid w:val="009A1771"/>
    <w:rsid w:val="009A180E"/>
    <w:rsid w:val="009A2D1D"/>
    <w:rsid w:val="009A2E54"/>
    <w:rsid w:val="009A3A36"/>
    <w:rsid w:val="009A4887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B716B"/>
    <w:rsid w:val="009C07A5"/>
    <w:rsid w:val="009C0C86"/>
    <w:rsid w:val="009C0E2B"/>
    <w:rsid w:val="009C15F9"/>
    <w:rsid w:val="009C1730"/>
    <w:rsid w:val="009C2CBA"/>
    <w:rsid w:val="009C2F79"/>
    <w:rsid w:val="009C3624"/>
    <w:rsid w:val="009C38EE"/>
    <w:rsid w:val="009C46A8"/>
    <w:rsid w:val="009C5F2B"/>
    <w:rsid w:val="009D08A9"/>
    <w:rsid w:val="009D0993"/>
    <w:rsid w:val="009D0A06"/>
    <w:rsid w:val="009D0DD8"/>
    <w:rsid w:val="009D21F3"/>
    <w:rsid w:val="009D2472"/>
    <w:rsid w:val="009D319E"/>
    <w:rsid w:val="009D32FA"/>
    <w:rsid w:val="009D3595"/>
    <w:rsid w:val="009D3ABD"/>
    <w:rsid w:val="009D4191"/>
    <w:rsid w:val="009D4B4C"/>
    <w:rsid w:val="009D7A1E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7F4"/>
    <w:rsid w:val="009F0857"/>
    <w:rsid w:val="009F1205"/>
    <w:rsid w:val="009F1D8B"/>
    <w:rsid w:val="009F20DD"/>
    <w:rsid w:val="009F2C98"/>
    <w:rsid w:val="009F4451"/>
    <w:rsid w:val="009F4589"/>
    <w:rsid w:val="009F4FBF"/>
    <w:rsid w:val="009F53EC"/>
    <w:rsid w:val="009F54F2"/>
    <w:rsid w:val="009F578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2FD"/>
    <w:rsid w:val="00A25885"/>
    <w:rsid w:val="00A25A10"/>
    <w:rsid w:val="00A26167"/>
    <w:rsid w:val="00A267B3"/>
    <w:rsid w:val="00A26BA5"/>
    <w:rsid w:val="00A26C5A"/>
    <w:rsid w:val="00A271D3"/>
    <w:rsid w:val="00A275DC"/>
    <w:rsid w:val="00A27B0F"/>
    <w:rsid w:val="00A27D6C"/>
    <w:rsid w:val="00A27E96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349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80B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592E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5935"/>
    <w:rsid w:val="00A961BD"/>
    <w:rsid w:val="00A969C1"/>
    <w:rsid w:val="00A96E9C"/>
    <w:rsid w:val="00A9714E"/>
    <w:rsid w:val="00A97332"/>
    <w:rsid w:val="00A975F1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862"/>
    <w:rsid w:val="00AB19A3"/>
    <w:rsid w:val="00AB1D79"/>
    <w:rsid w:val="00AB2238"/>
    <w:rsid w:val="00AB2550"/>
    <w:rsid w:val="00AB2CC5"/>
    <w:rsid w:val="00AB32DB"/>
    <w:rsid w:val="00AB346D"/>
    <w:rsid w:val="00AB34CC"/>
    <w:rsid w:val="00AB3D68"/>
    <w:rsid w:val="00AB4C94"/>
    <w:rsid w:val="00AB5AE6"/>
    <w:rsid w:val="00AB6A77"/>
    <w:rsid w:val="00AB6BCD"/>
    <w:rsid w:val="00AB70E2"/>
    <w:rsid w:val="00AC0086"/>
    <w:rsid w:val="00AC00DE"/>
    <w:rsid w:val="00AC0488"/>
    <w:rsid w:val="00AC07DE"/>
    <w:rsid w:val="00AC1012"/>
    <w:rsid w:val="00AC1578"/>
    <w:rsid w:val="00AC2AE5"/>
    <w:rsid w:val="00AC2B47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4A70"/>
    <w:rsid w:val="00AE51F9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44B"/>
    <w:rsid w:val="00B03D83"/>
    <w:rsid w:val="00B045D9"/>
    <w:rsid w:val="00B047B7"/>
    <w:rsid w:val="00B04833"/>
    <w:rsid w:val="00B057A4"/>
    <w:rsid w:val="00B059F3"/>
    <w:rsid w:val="00B065F6"/>
    <w:rsid w:val="00B067D1"/>
    <w:rsid w:val="00B07B7F"/>
    <w:rsid w:val="00B07E1F"/>
    <w:rsid w:val="00B10001"/>
    <w:rsid w:val="00B10C7C"/>
    <w:rsid w:val="00B11684"/>
    <w:rsid w:val="00B11BB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2DE"/>
    <w:rsid w:val="00B4658C"/>
    <w:rsid w:val="00B4732C"/>
    <w:rsid w:val="00B50571"/>
    <w:rsid w:val="00B51ACF"/>
    <w:rsid w:val="00B52AFB"/>
    <w:rsid w:val="00B52F7C"/>
    <w:rsid w:val="00B53073"/>
    <w:rsid w:val="00B54B14"/>
    <w:rsid w:val="00B54DCE"/>
    <w:rsid w:val="00B55061"/>
    <w:rsid w:val="00B55549"/>
    <w:rsid w:val="00B55C17"/>
    <w:rsid w:val="00B55FCA"/>
    <w:rsid w:val="00B562A4"/>
    <w:rsid w:val="00B57268"/>
    <w:rsid w:val="00B57C1B"/>
    <w:rsid w:val="00B57C38"/>
    <w:rsid w:val="00B6039A"/>
    <w:rsid w:val="00B614CF"/>
    <w:rsid w:val="00B62A84"/>
    <w:rsid w:val="00B62E3A"/>
    <w:rsid w:val="00B63A42"/>
    <w:rsid w:val="00B63BB0"/>
    <w:rsid w:val="00B63E64"/>
    <w:rsid w:val="00B640F0"/>
    <w:rsid w:val="00B6436C"/>
    <w:rsid w:val="00B64DCC"/>
    <w:rsid w:val="00B65CCD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4F15"/>
    <w:rsid w:val="00B76E20"/>
    <w:rsid w:val="00B76F1C"/>
    <w:rsid w:val="00B8003D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5956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97FB3"/>
    <w:rsid w:val="00BA043D"/>
    <w:rsid w:val="00BA1602"/>
    <w:rsid w:val="00BA3591"/>
    <w:rsid w:val="00BA3BA8"/>
    <w:rsid w:val="00BA3E4E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D9"/>
    <w:rsid w:val="00BB64EA"/>
    <w:rsid w:val="00BB69EE"/>
    <w:rsid w:val="00BB796A"/>
    <w:rsid w:val="00BC0B6C"/>
    <w:rsid w:val="00BC0CE9"/>
    <w:rsid w:val="00BC111F"/>
    <w:rsid w:val="00BC1371"/>
    <w:rsid w:val="00BC14B2"/>
    <w:rsid w:val="00BC173C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D40"/>
    <w:rsid w:val="00BD3417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431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430"/>
    <w:rsid w:val="00C17F9B"/>
    <w:rsid w:val="00C20A33"/>
    <w:rsid w:val="00C21D50"/>
    <w:rsid w:val="00C228ED"/>
    <w:rsid w:val="00C240AA"/>
    <w:rsid w:val="00C24A64"/>
    <w:rsid w:val="00C24BE1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6965"/>
    <w:rsid w:val="00C36A83"/>
    <w:rsid w:val="00C37995"/>
    <w:rsid w:val="00C37B69"/>
    <w:rsid w:val="00C37BE0"/>
    <w:rsid w:val="00C401A3"/>
    <w:rsid w:val="00C40359"/>
    <w:rsid w:val="00C403F9"/>
    <w:rsid w:val="00C410A3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6AC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7FF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23A"/>
    <w:rsid w:val="00C97467"/>
    <w:rsid w:val="00C97EFE"/>
    <w:rsid w:val="00CA04DC"/>
    <w:rsid w:val="00CA206B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5BC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A1E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A7B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3B3E"/>
    <w:rsid w:val="00D0409F"/>
    <w:rsid w:val="00D041A2"/>
    <w:rsid w:val="00D04385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393"/>
    <w:rsid w:val="00D20D0B"/>
    <w:rsid w:val="00D21977"/>
    <w:rsid w:val="00D220C0"/>
    <w:rsid w:val="00D2259F"/>
    <w:rsid w:val="00D246C8"/>
    <w:rsid w:val="00D259FD"/>
    <w:rsid w:val="00D25D2F"/>
    <w:rsid w:val="00D2688C"/>
    <w:rsid w:val="00D268F5"/>
    <w:rsid w:val="00D27DC2"/>
    <w:rsid w:val="00D30CFB"/>
    <w:rsid w:val="00D30EDA"/>
    <w:rsid w:val="00D31424"/>
    <w:rsid w:val="00D33CA1"/>
    <w:rsid w:val="00D35914"/>
    <w:rsid w:val="00D35DD2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6A4F"/>
    <w:rsid w:val="00D5718F"/>
    <w:rsid w:val="00D57238"/>
    <w:rsid w:val="00D578FC"/>
    <w:rsid w:val="00D57D11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64A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ACC"/>
    <w:rsid w:val="00D76BE4"/>
    <w:rsid w:val="00D8071C"/>
    <w:rsid w:val="00D81C98"/>
    <w:rsid w:val="00D822C2"/>
    <w:rsid w:val="00D8348F"/>
    <w:rsid w:val="00D8442C"/>
    <w:rsid w:val="00D84A5A"/>
    <w:rsid w:val="00D84C2A"/>
    <w:rsid w:val="00D84CC8"/>
    <w:rsid w:val="00D856C4"/>
    <w:rsid w:val="00D85EEB"/>
    <w:rsid w:val="00D86DE8"/>
    <w:rsid w:val="00D874DF"/>
    <w:rsid w:val="00D87977"/>
    <w:rsid w:val="00D90258"/>
    <w:rsid w:val="00D90F5F"/>
    <w:rsid w:val="00D919F2"/>
    <w:rsid w:val="00D932A3"/>
    <w:rsid w:val="00D93499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3C19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D6E07"/>
    <w:rsid w:val="00DE0140"/>
    <w:rsid w:val="00DE0F31"/>
    <w:rsid w:val="00DE115C"/>
    <w:rsid w:val="00DE1A15"/>
    <w:rsid w:val="00DE24D5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58F"/>
    <w:rsid w:val="00DF19C9"/>
    <w:rsid w:val="00DF2105"/>
    <w:rsid w:val="00DF260B"/>
    <w:rsid w:val="00DF28FC"/>
    <w:rsid w:val="00DF2D10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A55"/>
    <w:rsid w:val="00E13829"/>
    <w:rsid w:val="00E14440"/>
    <w:rsid w:val="00E149AC"/>
    <w:rsid w:val="00E14F88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9B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50EF"/>
    <w:rsid w:val="00E25763"/>
    <w:rsid w:val="00E25C50"/>
    <w:rsid w:val="00E27679"/>
    <w:rsid w:val="00E27CF4"/>
    <w:rsid w:val="00E30168"/>
    <w:rsid w:val="00E30567"/>
    <w:rsid w:val="00E312BA"/>
    <w:rsid w:val="00E332FE"/>
    <w:rsid w:val="00E33C88"/>
    <w:rsid w:val="00E33CA2"/>
    <w:rsid w:val="00E343DA"/>
    <w:rsid w:val="00E34472"/>
    <w:rsid w:val="00E35480"/>
    <w:rsid w:val="00E3775D"/>
    <w:rsid w:val="00E43073"/>
    <w:rsid w:val="00E4470F"/>
    <w:rsid w:val="00E4571E"/>
    <w:rsid w:val="00E45C55"/>
    <w:rsid w:val="00E46586"/>
    <w:rsid w:val="00E468E9"/>
    <w:rsid w:val="00E47FBC"/>
    <w:rsid w:val="00E501E4"/>
    <w:rsid w:val="00E502F7"/>
    <w:rsid w:val="00E5040A"/>
    <w:rsid w:val="00E50AE3"/>
    <w:rsid w:val="00E50C9B"/>
    <w:rsid w:val="00E51416"/>
    <w:rsid w:val="00E51459"/>
    <w:rsid w:val="00E521B9"/>
    <w:rsid w:val="00E52F37"/>
    <w:rsid w:val="00E5396F"/>
    <w:rsid w:val="00E53BE2"/>
    <w:rsid w:val="00E54D21"/>
    <w:rsid w:val="00E55938"/>
    <w:rsid w:val="00E5617E"/>
    <w:rsid w:val="00E57242"/>
    <w:rsid w:val="00E6080F"/>
    <w:rsid w:val="00E60F0B"/>
    <w:rsid w:val="00E60F50"/>
    <w:rsid w:val="00E61619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40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3E30"/>
    <w:rsid w:val="00EA5C42"/>
    <w:rsid w:val="00EA5FF1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41B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3753"/>
    <w:rsid w:val="00ED53E2"/>
    <w:rsid w:val="00ED57A7"/>
    <w:rsid w:val="00ED5A95"/>
    <w:rsid w:val="00ED638D"/>
    <w:rsid w:val="00ED6F87"/>
    <w:rsid w:val="00ED6FCF"/>
    <w:rsid w:val="00EE0695"/>
    <w:rsid w:val="00EE0EC4"/>
    <w:rsid w:val="00EE16E1"/>
    <w:rsid w:val="00EE254C"/>
    <w:rsid w:val="00EE3190"/>
    <w:rsid w:val="00EE4BD1"/>
    <w:rsid w:val="00EE5516"/>
    <w:rsid w:val="00EE79BB"/>
    <w:rsid w:val="00EE7AC3"/>
    <w:rsid w:val="00EF0A72"/>
    <w:rsid w:val="00EF118C"/>
    <w:rsid w:val="00EF1477"/>
    <w:rsid w:val="00EF14C2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28D2"/>
    <w:rsid w:val="00F1386C"/>
    <w:rsid w:val="00F13EAE"/>
    <w:rsid w:val="00F14311"/>
    <w:rsid w:val="00F16021"/>
    <w:rsid w:val="00F17C74"/>
    <w:rsid w:val="00F20E63"/>
    <w:rsid w:val="00F20F09"/>
    <w:rsid w:val="00F21381"/>
    <w:rsid w:val="00F22F7E"/>
    <w:rsid w:val="00F22F9A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0C17"/>
    <w:rsid w:val="00F3109C"/>
    <w:rsid w:val="00F31CC9"/>
    <w:rsid w:val="00F32552"/>
    <w:rsid w:val="00F3312A"/>
    <w:rsid w:val="00F341D5"/>
    <w:rsid w:val="00F35BC0"/>
    <w:rsid w:val="00F35BC5"/>
    <w:rsid w:val="00F35CB3"/>
    <w:rsid w:val="00F363FE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18A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360"/>
    <w:rsid w:val="00F839F1"/>
    <w:rsid w:val="00F83CF2"/>
    <w:rsid w:val="00F844B7"/>
    <w:rsid w:val="00F84E18"/>
    <w:rsid w:val="00F856DE"/>
    <w:rsid w:val="00F85AE5"/>
    <w:rsid w:val="00F85D97"/>
    <w:rsid w:val="00F85E75"/>
    <w:rsid w:val="00F870C8"/>
    <w:rsid w:val="00F876F6"/>
    <w:rsid w:val="00F87711"/>
    <w:rsid w:val="00F877C6"/>
    <w:rsid w:val="00F87A6C"/>
    <w:rsid w:val="00F87DC3"/>
    <w:rsid w:val="00F90556"/>
    <w:rsid w:val="00F90FB4"/>
    <w:rsid w:val="00F91F23"/>
    <w:rsid w:val="00F9440F"/>
    <w:rsid w:val="00F951A4"/>
    <w:rsid w:val="00F95D86"/>
    <w:rsid w:val="00F96125"/>
    <w:rsid w:val="00F96142"/>
    <w:rsid w:val="00F9654B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3CC"/>
    <w:rsid w:val="00FB1EEF"/>
    <w:rsid w:val="00FB2725"/>
    <w:rsid w:val="00FB2DC8"/>
    <w:rsid w:val="00FB3170"/>
    <w:rsid w:val="00FB31ED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B7EA6"/>
    <w:rsid w:val="00FC09C1"/>
    <w:rsid w:val="00FC1147"/>
    <w:rsid w:val="00FC1212"/>
    <w:rsid w:val="00FC1BEF"/>
    <w:rsid w:val="00FC27D5"/>
    <w:rsid w:val="00FC2B3B"/>
    <w:rsid w:val="00FC536A"/>
    <w:rsid w:val="00FC5778"/>
    <w:rsid w:val="00FC5A6E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6C87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479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ea.texas.gov/texas-educators/preparation-and-continuing-education/becoming-a-certified-texas-educator-through-an-alternative-certification-progra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.texas.gov/texas-educators/preparation-and-continuing-education/becoming-a-certified-texas-educator-through-a-university-progra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</TotalTime>
  <Pages>4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10.05: Becoming a Teacher |Certification and Educational Requirements in Texas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10.05: Becoming a Teacher |Certification and Educational Requirements in Texas</dc:title>
  <dc:subject>Lesson 10.05: Becoming a Teacher |Certification and Educational Requirements in Texas</dc:subject>
  <dc:creator>Texas Education Agency</dc:creator>
  <cp:keywords/>
  <dc:description/>
  <cp:lastModifiedBy>White (she/her), Whitney</cp:lastModifiedBy>
  <cp:revision>6</cp:revision>
  <dcterms:created xsi:type="dcterms:W3CDTF">2023-03-03T16:10:00Z</dcterms:created>
  <dcterms:modified xsi:type="dcterms:W3CDTF">2023-08-29T20:01:00Z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