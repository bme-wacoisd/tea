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1C601AA2" w:rsidR="005F5393" w:rsidRPr="005F5393" w:rsidRDefault="005F5393" w:rsidP="007B1F0B">
      <w:pPr>
        <w:pStyle w:val="Heading1"/>
        <w:spacing w:after="160"/>
      </w:pPr>
      <w:r>
        <w:t>Student Guide</w:t>
      </w:r>
      <w:r w:rsidR="00817A7D">
        <w:t xml:space="preserve"> </w:t>
      </w:r>
    </w:p>
    <w:p w14:paraId="25B82356" w14:textId="5FCC20E1"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7C112D">
        <w:rPr>
          <w:shd w:val="clear" w:color="auto" w:fill="FFFFFF"/>
        </w:rPr>
        <w:t>3.</w:t>
      </w:r>
      <w:r w:rsidR="00244ED8">
        <w:rPr>
          <w:shd w:val="clear" w:color="auto" w:fill="FFFFFF"/>
        </w:rPr>
        <w:t>0</w:t>
      </w:r>
      <w:r w:rsidR="007C112D">
        <w:rPr>
          <w:shd w:val="clear" w:color="auto" w:fill="FFFFFF"/>
        </w:rPr>
        <w:t>8: Leveraging School Community to Support Instruction</w:t>
      </w:r>
    </w:p>
    <w:p w14:paraId="243071FC" w14:textId="0BCA0619" w:rsidR="005F5393" w:rsidRPr="005F5393" w:rsidRDefault="005F5393" w:rsidP="007B1F0B">
      <w:r w:rsidRPr="005F5393">
        <w:t xml:space="preserve">Name: </w:t>
      </w:r>
    </w:p>
    <w:p w14:paraId="71919EEB" w14:textId="60589B50" w:rsidR="005F5393" w:rsidRDefault="005F5393" w:rsidP="007B1F0B">
      <w:r w:rsidRPr="005F5393">
        <w:t xml:space="preserve">Date: </w:t>
      </w:r>
    </w:p>
    <w:p w14:paraId="5BA79063" w14:textId="77777777" w:rsidR="00FA157A" w:rsidRPr="005F5393" w:rsidRDefault="00FA157A" w:rsidP="007B1F0B"/>
    <w:p w14:paraId="7A8A9D6C" w14:textId="796F9AD6" w:rsidR="005F5393" w:rsidRDefault="000B5C9F" w:rsidP="007B1F0B">
      <w:r>
        <w:rPr>
          <w:b/>
          <w:bCs/>
        </w:rPr>
        <w:t>Be</w:t>
      </w:r>
      <w:r w:rsidR="00BA5CD4">
        <w:rPr>
          <w:b/>
          <w:bCs/>
        </w:rPr>
        <w:t>llringer:</w:t>
      </w:r>
    </w:p>
    <w:p w14:paraId="6B86A751" w14:textId="3FC54AA1" w:rsidR="00305300" w:rsidRPr="00DC3E20" w:rsidRDefault="00305300" w:rsidP="00305300">
      <w:pPr>
        <w:pStyle w:val="Tabletext"/>
        <w:numPr>
          <w:ilvl w:val="0"/>
          <w:numId w:val="20"/>
        </w:numPr>
      </w:pPr>
      <w:r>
        <w:t>How do relationships with trusted adults help students in school?</w:t>
      </w:r>
      <w:r>
        <w:rPr>
          <w:i/>
          <w:iCs/>
          <w:color w:val="008000"/>
        </w:rPr>
        <w:t xml:space="preserve"> </w:t>
      </w:r>
    </w:p>
    <w:p w14:paraId="754254AA" w14:textId="77777777" w:rsidR="00DC3E20" w:rsidRDefault="00DC3E20" w:rsidP="00DC3E20">
      <w:pPr>
        <w:pStyle w:val="Tabletext"/>
        <w:ind w:left="720"/>
      </w:pPr>
    </w:p>
    <w:p w14:paraId="2D8E3796" w14:textId="0ECCD596" w:rsidR="007C112D" w:rsidRPr="00305300" w:rsidRDefault="00305300" w:rsidP="00305300">
      <w:pPr>
        <w:pStyle w:val="Tabletext"/>
        <w:numPr>
          <w:ilvl w:val="0"/>
          <w:numId w:val="20"/>
        </w:numPr>
      </w:pPr>
      <w:r>
        <w:t xml:space="preserve">Outside of your immediate family, who is the adult in your life do you trust the most? Why do you trust them? </w:t>
      </w:r>
    </w:p>
    <w:p w14:paraId="5CEDE59A" w14:textId="77777777" w:rsidR="007C112D" w:rsidRDefault="007C112D" w:rsidP="007C112D">
      <w:pPr>
        <w:pStyle w:val="Tabletext"/>
        <w:ind w:left="720"/>
      </w:pPr>
    </w:p>
    <w:p w14:paraId="5D7EEE25" w14:textId="77777777" w:rsidR="00FA157A" w:rsidRPr="005F5393" w:rsidRDefault="00FA157A" w:rsidP="007B1F0B"/>
    <w:p w14:paraId="244DEADC" w14:textId="77777777" w:rsidR="00DC3E20" w:rsidRDefault="00DC3E20">
      <w:pPr>
        <w:rPr>
          <w:b/>
          <w:bCs/>
        </w:rPr>
      </w:pPr>
      <w:r>
        <w:rPr>
          <w:b/>
          <w:bCs/>
        </w:rPr>
        <w:br w:type="page"/>
      </w:r>
    </w:p>
    <w:p w14:paraId="40E8DFC3" w14:textId="6FC99B0B" w:rsidR="00607686" w:rsidRPr="00443C89" w:rsidRDefault="00607686" w:rsidP="00FA157A">
      <w:pPr>
        <w:rPr>
          <w:b/>
          <w:bCs/>
        </w:rPr>
      </w:pPr>
      <w:r w:rsidRPr="00443C89">
        <w:rPr>
          <w:b/>
          <w:bCs/>
        </w:rPr>
        <w:lastRenderedPageBreak/>
        <w:t xml:space="preserve">Introduction to </w:t>
      </w:r>
      <w:r w:rsidR="00241E31">
        <w:rPr>
          <w:b/>
          <w:bCs/>
        </w:rPr>
        <w:t xml:space="preserve">School Community </w:t>
      </w:r>
      <w:r w:rsidRPr="00443C89">
        <w:rPr>
          <w:b/>
          <w:bCs/>
        </w:rPr>
        <w:t>Support Roles</w:t>
      </w:r>
    </w:p>
    <w:tbl>
      <w:tblPr>
        <w:tblStyle w:val="TableGrid"/>
        <w:tblW w:w="0" w:type="auto"/>
        <w:tblLook w:val="04A0" w:firstRow="1" w:lastRow="0" w:firstColumn="1" w:lastColumn="0" w:noHBand="0" w:noVBand="1"/>
      </w:tblPr>
      <w:tblGrid>
        <w:gridCol w:w="2155"/>
        <w:gridCol w:w="7195"/>
      </w:tblGrid>
      <w:tr w:rsidR="00607686" w14:paraId="1683C34A" w14:textId="77777777" w:rsidTr="00DC3E20">
        <w:trPr>
          <w:cantSplit w:val="0"/>
          <w:trHeight w:val="806"/>
        </w:trPr>
        <w:tc>
          <w:tcPr>
            <w:tcW w:w="2155" w:type="dxa"/>
          </w:tcPr>
          <w:p w14:paraId="1ACDE795" w14:textId="061BD5E7" w:rsidR="00607686" w:rsidRPr="00607686" w:rsidRDefault="00607686" w:rsidP="00607686">
            <w:pPr>
              <w:jc w:val="center"/>
              <w:rPr>
                <w:b/>
                <w:bCs/>
              </w:rPr>
            </w:pPr>
            <w:r w:rsidRPr="00607686">
              <w:rPr>
                <w:b/>
                <w:bCs/>
              </w:rPr>
              <w:t>Role</w:t>
            </w:r>
          </w:p>
        </w:tc>
        <w:tc>
          <w:tcPr>
            <w:tcW w:w="7195" w:type="dxa"/>
          </w:tcPr>
          <w:p w14:paraId="683A0FF9" w14:textId="3CB20491" w:rsidR="00607686" w:rsidRPr="00607686" w:rsidRDefault="00607686" w:rsidP="00607686">
            <w:pPr>
              <w:jc w:val="center"/>
              <w:rPr>
                <w:b/>
                <w:bCs/>
              </w:rPr>
            </w:pPr>
            <w:r w:rsidRPr="00607686">
              <w:rPr>
                <w:b/>
                <w:bCs/>
              </w:rPr>
              <w:t>Responsibilities and Awareness of Students</w:t>
            </w:r>
          </w:p>
        </w:tc>
      </w:tr>
      <w:tr w:rsidR="00607686" w14:paraId="0BDB1813" w14:textId="77777777" w:rsidTr="00DC3E20">
        <w:trPr>
          <w:cantSplit w:val="0"/>
          <w:trHeight w:val="806"/>
        </w:trPr>
        <w:tc>
          <w:tcPr>
            <w:tcW w:w="2155" w:type="dxa"/>
          </w:tcPr>
          <w:p w14:paraId="19368A1F" w14:textId="710C6281" w:rsidR="00607686" w:rsidRDefault="00607686" w:rsidP="00FA157A">
            <w:r>
              <w:t>Counselors</w:t>
            </w:r>
          </w:p>
        </w:tc>
        <w:tc>
          <w:tcPr>
            <w:tcW w:w="7195" w:type="dxa"/>
          </w:tcPr>
          <w:p w14:paraId="5C5D8C45" w14:textId="0CB6F6FF" w:rsidR="00607686" w:rsidRPr="008A6161" w:rsidRDefault="00607686" w:rsidP="00FA157A">
            <w:pPr>
              <w:rPr>
                <w:i/>
                <w:iCs/>
                <w:color w:val="008000"/>
              </w:rPr>
            </w:pPr>
          </w:p>
        </w:tc>
      </w:tr>
      <w:tr w:rsidR="00F74104" w14:paraId="59F7741C" w14:textId="77777777" w:rsidTr="00DC3E20">
        <w:trPr>
          <w:cantSplit w:val="0"/>
          <w:trHeight w:val="806"/>
        </w:trPr>
        <w:tc>
          <w:tcPr>
            <w:tcW w:w="2155" w:type="dxa"/>
          </w:tcPr>
          <w:p w14:paraId="1225BB55" w14:textId="6C1575C7" w:rsidR="00F74104" w:rsidRDefault="00F74104" w:rsidP="00FA157A">
            <w:r>
              <w:t>Resource Teachers</w:t>
            </w:r>
          </w:p>
        </w:tc>
        <w:tc>
          <w:tcPr>
            <w:tcW w:w="7195" w:type="dxa"/>
          </w:tcPr>
          <w:p w14:paraId="4C906174" w14:textId="622E4437" w:rsidR="00F74104" w:rsidRPr="008A6161" w:rsidRDefault="00F74104" w:rsidP="00FA157A">
            <w:pPr>
              <w:rPr>
                <w:i/>
                <w:iCs/>
                <w:color w:val="008000"/>
              </w:rPr>
            </w:pPr>
          </w:p>
        </w:tc>
      </w:tr>
      <w:tr w:rsidR="00607686" w14:paraId="1FA74D36" w14:textId="77777777" w:rsidTr="00DC3E20">
        <w:trPr>
          <w:cantSplit w:val="0"/>
          <w:trHeight w:val="806"/>
        </w:trPr>
        <w:tc>
          <w:tcPr>
            <w:tcW w:w="2155" w:type="dxa"/>
          </w:tcPr>
          <w:p w14:paraId="0F7DF5C2" w14:textId="26BA7EA8" w:rsidR="00607686" w:rsidRDefault="000B7577" w:rsidP="00FA157A">
            <w:r>
              <w:t>Social Worker</w:t>
            </w:r>
          </w:p>
        </w:tc>
        <w:tc>
          <w:tcPr>
            <w:tcW w:w="7195" w:type="dxa"/>
          </w:tcPr>
          <w:p w14:paraId="6E49C8C0" w14:textId="23FBD8EF" w:rsidR="007C112D" w:rsidRPr="008A6161" w:rsidRDefault="007C112D" w:rsidP="00FA157A">
            <w:pPr>
              <w:rPr>
                <w:i/>
                <w:iCs/>
                <w:color w:val="008000"/>
              </w:rPr>
            </w:pPr>
          </w:p>
        </w:tc>
      </w:tr>
      <w:tr w:rsidR="00975554" w14:paraId="3FC2A0AC" w14:textId="77777777" w:rsidTr="00DC3E20">
        <w:trPr>
          <w:cantSplit w:val="0"/>
          <w:trHeight w:val="806"/>
        </w:trPr>
        <w:tc>
          <w:tcPr>
            <w:tcW w:w="2155" w:type="dxa"/>
          </w:tcPr>
          <w:p w14:paraId="289AB204" w14:textId="70EDEBB8" w:rsidR="00975554" w:rsidRPr="00A36716" w:rsidRDefault="00975554" w:rsidP="00975554">
            <w:pPr>
              <w:pStyle w:val="CommentText"/>
              <w:rPr>
                <w:sz w:val="22"/>
                <w:szCs w:val="22"/>
              </w:rPr>
            </w:pPr>
            <w:r w:rsidRPr="00A36716">
              <w:rPr>
                <w:sz w:val="22"/>
                <w:szCs w:val="22"/>
              </w:rPr>
              <w:t>Previous Teachers</w:t>
            </w:r>
          </w:p>
          <w:p w14:paraId="347F86CC" w14:textId="77777777" w:rsidR="00975554" w:rsidRPr="001E6E6D" w:rsidRDefault="00975554" w:rsidP="00FA157A"/>
        </w:tc>
        <w:tc>
          <w:tcPr>
            <w:tcW w:w="7195" w:type="dxa"/>
          </w:tcPr>
          <w:p w14:paraId="1B62FE4D" w14:textId="0FBE1255" w:rsidR="00975554" w:rsidRPr="001E6E6D" w:rsidRDefault="00975554" w:rsidP="00FA157A">
            <w:pPr>
              <w:rPr>
                <w:i/>
                <w:iCs/>
                <w:color w:val="008000"/>
              </w:rPr>
            </w:pPr>
          </w:p>
        </w:tc>
      </w:tr>
      <w:tr w:rsidR="00975554" w14:paraId="4FE2BAB5" w14:textId="77777777" w:rsidTr="00DC3E20">
        <w:trPr>
          <w:cantSplit w:val="0"/>
          <w:trHeight w:val="806"/>
        </w:trPr>
        <w:tc>
          <w:tcPr>
            <w:tcW w:w="2155" w:type="dxa"/>
          </w:tcPr>
          <w:p w14:paraId="0C3181D1" w14:textId="7E17DFDF" w:rsidR="00975554" w:rsidRPr="00A36716" w:rsidRDefault="00975554" w:rsidP="00975554">
            <w:pPr>
              <w:pStyle w:val="CommentText"/>
              <w:rPr>
                <w:sz w:val="22"/>
                <w:szCs w:val="22"/>
              </w:rPr>
            </w:pPr>
            <w:r w:rsidRPr="00A36716">
              <w:rPr>
                <w:sz w:val="22"/>
                <w:szCs w:val="22"/>
              </w:rPr>
              <w:t xml:space="preserve">Enrichment </w:t>
            </w:r>
            <w:r w:rsidR="001E6E6D" w:rsidRPr="00A36716">
              <w:rPr>
                <w:sz w:val="22"/>
                <w:szCs w:val="22"/>
              </w:rPr>
              <w:t>T</w:t>
            </w:r>
            <w:r w:rsidRPr="00A36716">
              <w:rPr>
                <w:sz w:val="22"/>
                <w:szCs w:val="22"/>
              </w:rPr>
              <w:t>eachers</w:t>
            </w:r>
          </w:p>
          <w:p w14:paraId="624DDC7B" w14:textId="77777777" w:rsidR="00975554" w:rsidRPr="00A36716" w:rsidRDefault="00975554" w:rsidP="00975554">
            <w:pPr>
              <w:pStyle w:val="CommentText"/>
              <w:rPr>
                <w:sz w:val="22"/>
                <w:szCs w:val="22"/>
              </w:rPr>
            </w:pPr>
          </w:p>
          <w:p w14:paraId="34EB2D63" w14:textId="289CF605" w:rsidR="00975554" w:rsidRPr="00A36716" w:rsidRDefault="00975554" w:rsidP="00975554">
            <w:pPr>
              <w:pStyle w:val="CommentText"/>
              <w:rPr>
                <w:sz w:val="22"/>
                <w:szCs w:val="22"/>
              </w:rPr>
            </w:pPr>
          </w:p>
        </w:tc>
        <w:tc>
          <w:tcPr>
            <w:tcW w:w="7195" w:type="dxa"/>
          </w:tcPr>
          <w:p w14:paraId="3D390788" w14:textId="09D201A0" w:rsidR="00975554" w:rsidRPr="001E6E6D" w:rsidRDefault="00975554" w:rsidP="00FA157A">
            <w:pPr>
              <w:rPr>
                <w:i/>
                <w:iCs/>
                <w:color w:val="008000"/>
              </w:rPr>
            </w:pPr>
          </w:p>
        </w:tc>
      </w:tr>
      <w:tr w:rsidR="00975554" w14:paraId="1AD23265" w14:textId="77777777" w:rsidTr="00DC3E20">
        <w:trPr>
          <w:cantSplit w:val="0"/>
          <w:trHeight w:val="806"/>
        </w:trPr>
        <w:tc>
          <w:tcPr>
            <w:tcW w:w="2155" w:type="dxa"/>
          </w:tcPr>
          <w:p w14:paraId="7F277C21" w14:textId="7FC37228" w:rsidR="00975554" w:rsidRPr="00A36716" w:rsidRDefault="00975554" w:rsidP="00975554">
            <w:pPr>
              <w:pStyle w:val="CommentText"/>
              <w:rPr>
                <w:sz w:val="22"/>
                <w:szCs w:val="22"/>
              </w:rPr>
            </w:pPr>
            <w:r w:rsidRPr="00A36716">
              <w:rPr>
                <w:sz w:val="22"/>
                <w:szCs w:val="22"/>
              </w:rPr>
              <w:t>After-</w:t>
            </w:r>
            <w:r w:rsidR="001E6E6D" w:rsidRPr="00A36716">
              <w:rPr>
                <w:sz w:val="22"/>
                <w:szCs w:val="22"/>
              </w:rPr>
              <w:t>S</w:t>
            </w:r>
            <w:r w:rsidRPr="00A36716">
              <w:rPr>
                <w:sz w:val="22"/>
                <w:szCs w:val="22"/>
              </w:rPr>
              <w:t xml:space="preserve">chool </w:t>
            </w:r>
            <w:r w:rsidR="001E6E6D" w:rsidRPr="00A36716">
              <w:rPr>
                <w:sz w:val="22"/>
                <w:szCs w:val="22"/>
              </w:rPr>
              <w:t>Te</w:t>
            </w:r>
            <w:r w:rsidRPr="00A36716">
              <w:rPr>
                <w:sz w:val="22"/>
                <w:szCs w:val="22"/>
              </w:rPr>
              <w:t>achers/</w:t>
            </w:r>
            <w:r w:rsidR="001E6E6D" w:rsidRPr="00A36716">
              <w:rPr>
                <w:sz w:val="22"/>
                <w:szCs w:val="22"/>
              </w:rPr>
              <w:t>C</w:t>
            </w:r>
            <w:r w:rsidRPr="00A36716">
              <w:rPr>
                <w:sz w:val="22"/>
                <w:szCs w:val="22"/>
              </w:rPr>
              <w:t>oaches</w:t>
            </w:r>
          </w:p>
        </w:tc>
        <w:tc>
          <w:tcPr>
            <w:tcW w:w="7195" w:type="dxa"/>
          </w:tcPr>
          <w:p w14:paraId="28D1FC8B" w14:textId="77777777" w:rsidR="00975554" w:rsidRPr="001E6E6D" w:rsidRDefault="00975554" w:rsidP="00FA157A">
            <w:pPr>
              <w:rPr>
                <w:i/>
                <w:iCs/>
                <w:color w:val="008000"/>
              </w:rPr>
            </w:pPr>
          </w:p>
        </w:tc>
      </w:tr>
    </w:tbl>
    <w:p w14:paraId="7E4B430A" w14:textId="77777777" w:rsidR="00607686" w:rsidRDefault="00607686" w:rsidP="00FA157A"/>
    <w:p w14:paraId="7808A5A7" w14:textId="339050DC" w:rsidR="00FA157A" w:rsidRDefault="004F664B" w:rsidP="00FA157A">
      <w:pPr>
        <w:pStyle w:val="Heading3"/>
      </w:pPr>
      <w:r>
        <w:t>Practice: Ms. L / Joslyn</w:t>
      </w:r>
    </w:p>
    <w:p w14:paraId="438F53AC" w14:textId="2A5DF125" w:rsidR="00FA157A" w:rsidRDefault="00FA157A" w:rsidP="00FA157A"/>
    <w:p w14:paraId="6113F9E7" w14:textId="7DE4A7C7" w:rsidR="00E111C1" w:rsidRDefault="00A26685" w:rsidP="00952C9B">
      <w:r>
        <w:t>Ms.</w:t>
      </w:r>
      <w:r w:rsidR="00167233">
        <w:t xml:space="preserve"> L</w:t>
      </w:r>
      <w:r>
        <w:t xml:space="preserve"> </w:t>
      </w:r>
      <w:r w:rsidR="00630C67">
        <w:t>is a first</w:t>
      </w:r>
      <w:r w:rsidR="005B45CE">
        <w:t>-</w:t>
      </w:r>
      <w:r w:rsidR="00630C67">
        <w:t xml:space="preserve">year teacher. </w:t>
      </w:r>
      <w:r w:rsidR="00E111C1">
        <w:t>Over the course of the first few weeks of school, she gets to know her students and learns a lot about them</w:t>
      </w:r>
      <w:r w:rsidR="00952C9B">
        <w:t xml:space="preserve">. She is struggling to connect with Joslyn, who often seems uninterested in class. </w:t>
      </w:r>
      <w:r w:rsidR="00E111C1">
        <w:t>Joslyn</w:t>
      </w:r>
      <w:r w:rsidR="00952C9B">
        <w:t xml:space="preserve"> confided in Ms. L that she</w:t>
      </w:r>
      <w:r w:rsidR="00E111C1">
        <w:t xml:space="preserve"> is periodically homeless and often goes without food. When she comes to school</w:t>
      </w:r>
      <w:r w:rsidR="006D2B7B">
        <w:t>, she is hungry and falls asleep during class. Students make fun of her because of her appearance. She often comes to school with dirty or ripped clothes.</w:t>
      </w:r>
      <w:r w:rsidR="00952C9B">
        <w:t xml:space="preserve"> She said that the only class she enjoys is art class</w:t>
      </w:r>
      <w:r w:rsidR="00C5215E">
        <w:t xml:space="preserve">. When she arrives to school in the </w:t>
      </w:r>
      <w:r w:rsidR="00DC3E20">
        <w:t>mornings,</w:t>
      </w:r>
      <w:r w:rsidR="00C5215E">
        <w:t xml:space="preserve"> she frequently stops by the library to exchange books.</w:t>
      </w:r>
      <w:r w:rsidR="005148A4">
        <w:t xml:space="preserve"> Ms. L wants to know how to better engage Joslyn</w:t>
      </w:r>
      <w:r w:rsidR="00CE1160">
        <w:t xml:space="preserve"> and help her become successful. With whom should Ms. L arrange meetings? Why?</w:t>
      </w:r>
    </w:p>
    <w:p w14:paraId="61596311" w14:textId="632B83E0" w:rsidR="005E3C7D" w:rsidRPr="008A6161" w:rsidRDefault="005E3C7D" w:rsidP="00F45882">
      <w:pPr>
        <w:ind w:left="720"/>
        <w:rPr>
          <w:i/>
          <w:iCs/>
          <w:color w:val="008000"/>
        </w:rPr>
      </w:pPr>
    </w:p>
    <w:p w14:paraId="6F1DAED1" w14:textId="77777777" w:rsidR="00A96C02" w:rsidRDefault="00A96C02" w:rsidP="00FA157A"/>
    <w:p w14:paraId="1A19399E" w14:textId="77777777" w:rsidR="00DC3E20" w:rsidRDefault="00DC3E20">
      <w:pPr>
        <w:rPr>
          <w:rFonts w:eastAsiaTheme="majorEastAsia" w:cstheme="majorBidi"/>
          <w:b/>
          <w:szCs w:val="24"/>
        </w:rPr>
      </w:pPr>
      <w:r>
        <w:br w:type="page"/>
      </w:r>
    </w:p>
    <w:p w14:paraId="0DA2E3DD" w14:textId="176F0B82" w:rsidR="00241E31" w:rsidRDefault="00241E31" w:rsidP="00241E31">
      <w:pPr>
        <w:pStyle w:val="Heading3"/>
      </w:pPr>
      <w:r>
        <w:lastRenderedPageBreak/>
        <w:t>Practice: Scenario Analysis</w:t>
      </w:r>
    </w:p>
    <w:p w14:paraId="1D7259F1" w14:textId="1267C38C" w:rsidR="00241E31" w:rsidRPr="009A5323" w:rsidRDefault="00241E31" w:rsidP="00241E31">
      <w:r>
        <w:t xml:space="preserve">Read the scenarios below. </w:t>
      </w:r>
      <w:r w:rsidR="00167233">
        <w:t>Who might each teacher go to in the school to get support? What questions might the teacher ask each of their colleagues?</w:t>
      </w:r>
    </w:p>
    <w:p w14:paraId="46F13C35" w14:textId="0823C4C8" w:rsidR="00241E31" w:rsidRDefault="00241E31" w:rsidP="00537089">
      <w:pPr>
        <w:tabs>
          <w:tab w:val="left" w:pos="6749"/>
        </w:tabs>
        <w:spacing w:after="0"/>
      </w:pPr>
    </w:p>
    <w:p w14:paraId="2F9F85F0" w14:textId="2919EE75" w:rsidR="00241E31" w:rsidRDefault="00241E31" w:rsidP="00241E31">
      <w:r>
        <w:t>Scenario 1: Janie is a student in Ms. M</w:t>
      </w:r>
      <w:r w:rsidR="00415D7A">
        <w:t>’s</w:t>
      </w:r>
      <w:r>
        <w:t xml:space="preserve"> </w:t>
      </w:r>
      <w:r w:rsidR="00167233">
        <w:t>5</w:t>
      </w:r>
      <w:r w:rsidR="00167233" w:rsidRPr="00167233">
        <w:rPr>
          <w:vertAlign w:val="superscript"/>
        </w:rPr>
        <w:t>th</w:t>
      </w:r>
      <w:r w:rsidR="00167233">
        <w:t xml:space="preserve"> grade history class. </w:t>
      </w:r>
      <w:r w:rsidR="00537089">
        <w:t>Janie maintained good grades through most of elementary school but now that school is getting more complicated, she is beginning to struggle</w:t>
      </w:r>
      <w:r w:rsidR="00167233">
        <w:t xml:space="preserve">. She often forgets to turn in her homework and her notebook is a mess. She is disorganized and can never find her notes or handouts. She often forgets to take information home to her parents and she doesn’t do well on history tests or quizzes. Ms. </w:t>
      </w:r>
      <w:r w:rsidR="0035536A">
        <w:t>M</w:t>
      </w:r>
      <w:r w:rsidR="00167233">
        <w:t xml:space="preserve"> hears that </w:t>
      </w:r>
      <w:r w:rsidR="00537089">
        <w:t xml:space="preserve">Janie is doing well in her science class. She also knows that Janie has a study period with </w:t>
      </w:r>
      <w:r w:rsidR="00AB4A4A">
        <w:t xml:space="preserve">a math enhancement </w:t>
      </w:r>
      <w:r w:rsidR="00DC3E20">
        <w:t>teacher and</w:t>
      </w:r>
      <w:r w:rsidR="00AB4A4A">
        <w:t xml:space="preserve"> is doing well in math class</w:t>
      </w:r>
      <w:r w:rsidR="00537089">
        <w:t xml:space="preserve">. Who can Ms. M go to for help and what questions might she ask? </w:t>
      </w:r>
    </w:p>
    <w:p w14:paraId="1A9A2DC2" w14:textId="77777777" w:rsidR="00241E31" w:rsidRDefault="00241E31" w:rsidP="00241E31"/>
    <w:p w14:paraId="40A8A001" w14:textId="77777777" w:rsidR="00DC3E20" w:rsidRDefault="00DC3E20" w:rsidP="00241E31"/>
    <w:p w14:paraId="7F464D2E" w14:textId="77777777" w:rsidR="00DC3E20" w:rsidRDefault="00DC3E20" w:rsidP="00241E31"/>
    <w:p w14:paraId="2AC948BA" w14:textId="77777777" w:rsidR="00DC3E20" w:rsidRDefault="00DC3E20" w:rsidP="00241E31"/>
    <w:p w14:paraId="27DA30A3" w14:textId="1162AC17" w:rsidR="00241E31" w:rsidRDefault="00241E31" w:rsidP="00241E31">
      <w:r>
        <w:t xml:space="preserve">Scenario 2: </w:t>
      </w:r>
      <w:r w:rsidR="00167233">
        <w:t xml:space="preserve">Eduardo is a student in Mr. O’s math class. </w:t>
      </w:r>
      <w:r w:rsidR="00990D2E">
        <w:t>Mr. O has noticed that he does very well solving independent math problems, but he struggles when it comes to word problems. He isn’t always able to identify the most important information and he gets confused in setting up number representations based on the word problems.</w:t>
      </w:r>
      <w:r w:rsidR="00415D7A">
        <w:t xml:space="preserve"> </w:t>
      </w:r>
      <w:r w:rsidR="00727AA2">
        <w:t>Since English was not Eduardo’s primary language, he</w:t>
      </w:r>
      <w:r w:rsidR="00415D7A">
        <w:t xml:space="preserve"> </w:t>
      </w:r>
      <w:r w:rsidR="00727AA2">
        <w:t>used to receive services through an ELL teacher. Recently he has graduated from that program</w:t>
      </w:r>
      <w:r w:rsidR="008B77F7">
        <w:t xml:space="preserve"> and is no longer receiving those services in school, but still seems close to his former ELL teacher. He enjoys playing </w:t>
      </w:r>
      <w:r w:rsidR="00BC227E">
        <w:t>baseball after school but is not on the baseball team.</w:t>
      </w:r>
      <w:r w:rsidR="00727AA2">
        <w:t xml:space="preserve"> </w:t>
      </w:r>
      <w:r w:rsidR="00990D2E">
        <w:t xml:space="preserve"> Who can Mr. O go to for help? </w:t>
      </w:r>
    </w:p>
    <w:p w14:paraId="4CFF62F0" w14:textId="7C837EF4" w:rsidR="00B125BD" w:rsidRDefault="00B125BD" w:rsidP="00D20D0B"/>
    <w:p w14:paraId="7412670C" w14:textId="4EF02BAC" w:rsidR="00E34DB3" w:rsidRPr="005E78D9" w:rsidRDefault="00E34DB3" w:rsidP="005E78D9">
      <w:pPr>
        <w:rPr>
          <w:i/>
          <w:iCs/>
          <w:color w:val="008000"/>
        </w:rPr>
      </w:pPr>
    </w:p>
    <w:sectPr w:rsidR="00E34DB3" w:rsidRPr="005E78D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EC46D" w14:textId="77777777" w:rsidR="008C6E20" w:rsidRDefault="008C6E20" w:rsidP="004C62A0">
      <w:pPr>
        <w:spacing w:after="0" w:line="240" w:lineRule="auto"/>
      </w:pPr>
      <w:r>
        <w:separator/>
      </w:r>
    </w:p>
  </w:endnote>
  <w:endnote w:type="continuationSeparator" w:id="0">
    <w:p w14:paraId="12C9D3B1" w14:textId="77777777" w:rsidR="008C6E20" w:rsidRDefault="008C6E20" w:rsidP="004C62A0">
      <w:pPr>
        <w:spacing w:after="0" w:line="240" w:lineRule="auto"/>
      </w:pPr>
      <w:r>
        <w:continuationSeparator/>
      </w:r>
    </w:p>
  </w:endnote>
  <w:endnote w:type="continuationNotice" w:id="1">
    <w:p w14:paraId="78AB0922" w14:textId="77777777" w:rsidR="008C6E20" w:rsidRDefault="008C6E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7B108FC" w:rsidR="00D96D8A" w:rsidRPr="00154A76" w:rsidRDefault="00154A76" w:rsidP="00154A76">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F0D6E" w14:textId="77777777" w:rsidR="008C6E20" w:rsidRDefault="008C6E20" w:rsidP="004C62A0">
      <w:pPr>
        <w:spacing w:after="0" w:line="240" w:lineRule="auto"/>
      </w:pPr>
      <w:r>
        <w:separator/>
      </w:r>
    </w:p>
  </w:footnote>
  <w:footnote w:type="continuationSeparator" w:id="0">
    <w:p w14:paraId="6F8F6A1E" w14:textId="77777777" w:rsidR="008C6E20" w:rsidRDefault="008C6E20" w:rsidP="004C62A0">
      <w:pPr>
        <w:spacing w:after="0" w:line="240" w:lineRule="auto"/>
      </w:pPr>
      <w:r>
        <w:continuationSeparator/>
      </w:r>
    </w:p>
  </w:footnote>
  <w:footnote w:type="continuationNotice" w:id="1">
    <w:p w14:paraId="1852F1EC" w14:textId="77777777" w:rsidR="008C6E20" w:rsidRDefault="008C6E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2648003" w:rsidR="004C62A0" w:rsidRPr="00F4620E" w:rsidRDefault="00F4620E" w:rsidP="00F4620E">
    <w:pPr>
      <w:pStyle w:val="Header"/>
      <w:spacing w:after="120"/>
    </w:pPr>
    <w:r>
      <w:rPr>
        <w:noProof/>
      </w:rPr>
      <w:drawing>
        <wp:inline distT="0" distB="0" distL="0" distR="0" wp14:anchorId="1AE5AE6C" wp14:editId="78612A17">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07D1"/>
    <w:multiLevelType w:val="hybridMultilevel"/>
    <w:tmpl w:val="2B52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C0020"/>
    <w:multiLevelType w:val="hybridMultilevel"/>
    <w:tmpl w:val="FBD4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3971587"/>
    <w:multiLevelType w:val="hybridMultilevel"/>
    <w:tmpl w:val="365A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E03E4"/>
    <w:multiLevelType w:val="hybridMultilevel"/>
    <w:tmpl w:val="E96678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F2593F"/>
    <w:multiLevelType w:val="hybridMultilevel"/>
    <w:tmpl w:val="FB26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F12857"/>
    <w:multiLevelType w:val="hybridMultilevel"/>
    <w:tmpl w:val="B318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074F1"/>
    <w:multiLevelType w:val="hybridMultilevel"/>
    <w:tmpl w:val="0CC6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14065"/>
    <w:multiLevelType w:val="hybridMultilevel"/>
    <w:tmpl w:val="68C27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7B6726"/>
    <w:multiLevelType w:val="hybridMultilevel"/>
    <w:tmpl w:val="C554C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7D5A63"/>
    <w:multiLevelType w:val="hybridMultilevel"/>
    <w:tmpl w:val="E96678AE"/>
    <w:lvl w:ilvl="0" w:tplc="F1C60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123E31"/>
    <w:multiLevelType w:val="hybridMultilevel"/>
    <w:tmpl w:val="63343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805132">
    <w:abstractNumId w:val="3"/>
  </w:num>
  <w:num w:numId="2" w16cid:durableId="1926496926">
    <w:abstractNumId w:val="6"/>
  </w:num>
  <w:num w:numId="3" w16cid:durableId="2139908659">
    <w:abstractNumId w:val="4"/>
  </w:num>
  <w:num w:numId="4" w16cid:durableId="1723358245">
    <w:abstractNumId w:val="16"/>
  </w:num>
  <w:num w:numId="5" w16cid:durableId="2082096957">
    <w:abstractNumId w:val="0"/>
  </w:num>
  <w:num w:numId="6" w16cid:durableId="1639216888">
    <w:abstractNumId w:val="6"/>
  </w:num>
  <w:num w:numId="7" w16cid:durableId="841318071">
    <w:abstractNumId w:val="18"/>
  </w:num>
  <w:num w:numId="8" w16cid:durableId="1027953518">
    <w:abstractNumId w:val="17"/>
  </w:num>
  <w:num w:numId="9" w16cid:durableId="611862336">
    <w:abstractNumId w:val="8"/>
  </w:num>
  <w:num w:numId="10" w16cid:durableId="1198812116">
    <w:abstractNumId w:val="19"/>
  </w:num>
  <w:num w:numId="11" w16cid:durableId="225261768">
    <w:abstractNumId w:val="11"/>
  </w:num>
  <w:num w:numId="12" w16cid:durableId="1667855078">
    <w:abstractNumId w:val="1"/>
  </w:num>
  <w:num w:numId="13" w16cid:durableId="1670324795">
    <w:abstractNumId w:val="2"/>
  </w:num>
  <w:num w:numId="14" w16cid:durableId="458693544">
    <w:abstractNumId w:val="5"/>
  </w:num>
  <w:num w:numId="15" w16cid:durableId="1021735680">
    <w:abstractNumId w:val="15"/>
  </w:num>
  <w:num w:numId="16" w16cid:durableId="1485395824">
    <w:abstractNumId w:val="10"/>
  </w:num>
  <w:num w:numId="17" w16cid:durableId="232202998">
    <w:abstractNumId w:val="13"/>
  </w:num>
  <w:num w:numId="18" w16cid:durableId="602998922">
    <w:abstractNumId w:val="12"/>
  </w:num>
  <w:num w:numId="19" w16cid:durableId="532037737">
    <w:abstractNumId w:val="14"/>
  </w:num>
  <w:num w:numId="20" w16cid:durableId="284963904">
    <w:abstractNumId w:val="7"/>
  </w:num>
  <w:num w:numId="21" w16cid:durableId="332534575">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5966"/>
    <w:rsid w:val="00006C25"/>
    <w:rsid w:val="0001111C"/>
    <w:rsid w:val="00011E61"/>
    <w:rsid w:val="000133B3"/>
    <w:rsid w:val="00015EA8"/>
    <w:rsid w:val="000174FC"/>
    <w:rsid w:val="000178A9"/>
    <w:rsid w:val="00022641"/>
    <w:rsid w:val="000229D7"/>
    <w:rsid w:val="0002454C"/>
    <w:rsid w:val="00025E27"/>
    <w:rsid w:val="000307B5"/>
    <w:rsid w:val="00041002"/>
    <w:rsid w:val="0004206A"/>
    <w:rsid w:val="0004215D"/>
    <w:rsid w:val="00042A32"/>
    <w:rsid w:val="0004463E"/>
    <w:rsid w:val="00047496"/>
    <w:rsid w:val="000533EF"/>
    <w:rsid w:val="00055313"/>
    <w:rsid w:val="0006004B"/>
    <w:rsid w:val="00060630"/>
    <w:rsid w:val="000607C0"/>
    <w:rsid w:val="00061EA3"/>
    <w:rsid w:val="000637A6"/>
    <w:rsid w:val="0006380B"/>
    <w:rsid w:val="00064F5A"/>
    <w:rsid w:val="00070022"/>
    <w:rsid w:val="00076191"/>
    <w:rsid w:val="00080842"/>
    <w:rsid w:val="00080A97"/>
    <w:rsid w:val="00082554"/>
    <w:rsid w:val="00087C6A"/>
    <w:rsid w:val="00087EC3"/>
    <w:rsid w:val="0009472D"/>
    <w:rsid w:val="0009586A"/>
    <w:rsid w:val="00097D52"/>
    <w:rsid w:val="00097EAA"/>
    <w:rsid w:val="000A02D0"/>
    <w:rsid w:val="000A0D14"/>
    <w:rsid w:val="000A3608"/>
    <w:rsid w:val="000A5534"/>
    <w:rsid w:val="000A70DF"/>
    <w:rsid w:val="000B3848"/>
    <w:rsid w:val="000B5088"/>
    <w:rsid w:val="000B5C9F"/>
    <w:rsid w:val="000B7577"/>
    <w:rsid w:val="000C3037"/>
    <w:rsid w:val="000D0A3B"/>
    <w:rsid w:val="000D148B"/>
    <w:rsid w:val="000E1CA6"/>
    <w:rsid w:val="000E2B7B"/>
    <w:rsid w:val="000F1007"/>
    <w:rsid w:val="000F2E0A"/>
    <w:rsid w:val="000F69F6"/>
    <w:rsid w:val="000F6D4B"/>
    <w:rsid w:val="000F7B0A"/>
    <w:rsid w:val="0010418B"/>
    <w:rsid w:val="001107C2"/>
    <w:rsid w:val="00111937"/>
    <w:rsid w:val="0011265A"/>
    <w:rsid w:val="0011285C"/>
    <w:rsid w:val="00121103"/>
    <w:rsid w:val="001237D3"/>
    <w:rsid w:val="00124F90"/>
    <w:rsid w:val="0012574F"/>
    <w:rsid w:val="00131003"/>
    <w:rsid w:val="00133291"/>
    <w:rsid w:val="00137308"/>
    <w:rsid w:val="00137728"/>
    <w:rsid w:val="001449A3"/>
    <w:rsid w:val="00144F5B"/>
    <w:rsid w:val="00145EA2"/>
    <w:rsid w:val="00151699"/>
    <w:rsid w:val="00154A76"/>
    <w:rsid w:val="00161CA4"/>
    <w:rsid w:val="00161FB8"/>
    <w:rsid w:val="001639FF"/>
    <w:rsid w:val="00164ADB"/>
    <w:rsid w:val="00166CE0"/>
    <w:rsid w:val="00167233"/>
    <w:rsid w:val="00167350"/>
    <w:rsid w:val="0017075E"/>
    <w:rsid w:val="00172582"/>
    <w:rsid w:val="00174340"/>
    <w:rsid w:val="00176A90"/>
    <w:rsid w:val="0017723D"/>
    <w:rsid w:val="00177C1A"/>
    <w:rsid w:val="00180C33"/>
    <w:rsid w:val="00181F92"/>
    <w:rsid w:val="001838F1"/>
    <w:rsid w:val="001849B6"/>
    <w:rsid w:val="0019444C"/>
    <w:rsid w:val="00197504"/>
    <w:rsid w:val="001A0449"/>
    <w:rsid w:val="001A3180"/>
    <w:rsid w:val="001A4CF4"/>
    <w:rsid w:val="001A7ECA"/>
    <w:rsid w:val="001B193C"/>
    <w:rsid w:val="001B3F2B"/>
    <w:rsid w:val="001B5294"/>
    <w:rsid w:val="001B57EA"/>
    <w:rsid w:val="001B7467"/>
    <w:rsid w:val="001C0565"/>
    <w:rsid w:val="001C11F8"/>
    <w:rsid w:val="001C33C4"/>
    <w:rsid w:val="001C4AA1"/>
    <w:rsid w:val="001D21BD"/>
    <w:rsid w:val="001D4962"/>
    <w:rsid w:val="001D594C"/>
    <w:rsid w:val="001D608C"/>
    <w:rsid w:val="001E1ECA"/>
    <w:rsid w:val="001E20D6"/>
    <w:rsid w:val="001E233E"/>
    <w:rsid w:val="001E6E6D"/>
    <w:rsid w:val="001F0FCE"/>
    <w:rsid w:val="001F3CE2"/>
    <w:rsid w:val="002028B5"/>
    <w:rsid w:val="0020573E"/>
    <w:rsid w:val="00205E12"/>
    <w:rsid w:val="002113EC"/>
    <w:rsid w:val="002133F4"/>
    <w:rsid w:val="00213B34"/>
    <w:rsid w:val="00224925"/>
    <w:rsid w:val="00225C03"/>
    <w:rsid w:val="0022637A"/>
    <w:rsid w:val="002313E4"/>
    <w:rsid w:val="002314C1"/>
    <w:rsid w:val="00232D86"/>
    <w:rsid w:val="00235E51"/>
    <w:rsid w:val="0023723D"/>
    <w:rsid w:val="00237EEE"/>
    <w:rsid w:val="00241CB1"/>
    <w:rsid w:val="00241E31"/>
    <w:rsid w:val="002426EF"/>
    <w:rsid w:val="00244ED8"/>
    <w:rsid w:val="0024645F"/>
    <w:rsid w:val="002467ED"/>
    <w:rsid w:val="00246C66"/>
    <w:rsid w:val="00250B95"/>
    <w:rsid w:val="00265E1A"/>
    <w:rsid w:val="00266BCD"/>
    <w:rsid w:val="002706DC"/>
    <w:rsid w:val="00275EC2"/>
    <w:rsid w:val="00282B25"/>
    <w:rsid w:val="0028344B"/>
    <w:rsid w:val="00285A39"/>
    <w:rsid w:val="00293953"/>
    <w:rsid w:val="002958C8"/>
    <w:rsid w:val="00295EE5"/>
    <w:rsid w:val="002A1BD6"/>
    <w:rsid w:val="002A2D88"/>
    <w:rsid w:val="002A3F27"/>
    <w:rsid w:val="002A5281"/>
    <w:rsid w:val="002A71BB"/>
    <w:rsid w:val="002A779F"/>
    <w:rsid w:val="002B5A55"/>
    <w:rsid w:val="002C08D1"/>
    <w:rsid w:val="002C34E3"/>
    <w:rsid w:val="002D2D9A"/>
    <w:rsid w:val="002D55BE"/>
    <w:rsid w:val="002D6F50"/>
    <w:rsid w:val="002E185D"/>
    <w:rsid w:val="002E2853"/>
    <w:rsid w:val="002E58E1"/>
    <w:rsid w:val="002E7734"/>
    <w:rsid w:val="002F18F6"/>
    <w:rsid w:val="002F5DBA"/>
    <w:rsid w:val="002F680D"/>
    <w:rsid w:val="00300525"/>
    <w:rsid w:val="003024A8"/>
    <w:rsid w:val="00302D49"/>
    <w:rsid w:val="00302F36"/>
    <w:rsid w:val="0030416B"/>
    <w:rsid w:val="00305300"/>
    <w:rsid w:val="00307F48"/>
    <w:rsid w:val="00310274"/>
    <w:rsid w:val="003108E8"/>
    <w:rsid w:val="003136E4"/>
    <w:rsid w:val="00323E80"/>
    <w:rsid w:val="0032534F"/>
    <w:rsid w:val="0032795E"/>
    <w:rsid w:val="00330D9D"/>
    <w:rsid w:val="00334EA9"/>
    <w:rsid w:val="00340F20"/>
    <w:rsid w:val="00341F28"/>
    <w:rsid w:val="003443F0"/>
    <w:rsid w:val="003472BD"/>
    <w:rsid w:val="00350A27"/>
    <w:rsid w:val="003514CB"/>
    <w:rsid w:val="00351AD7"/>
    <w:rsid w:val="00353BA9"/>
    <w:rsid w:val="0035536A"/>
    <w:rsid w:val="00356660"/>
    <w:rsid w:val="00357D7E"/>
    <w:rsid w:val="00361752"/>
    <w:rsid w:val="003623FA"/>
    <w:rsid w:val="00366DAA"/>
    <w:rsid w:val="00367254"/>
    <w:rsid w:val="00370686"/>
    <w:rsid w:val="00377FB7"/>
    <w:rsid w:val="0038165F"/>
    <w:rsid w:val="003853AE"/>
    <w:rsid w:val="0039079A"/>
    <w:rsid w:val="00390F9D"/>
    <w:rsid w:val="003924EB"/>
    <w:rsid w:val="003978B0"/>
    <w:rsid w:val="003A097F"/>
    <w:rsid w:val="003A73D8"/>
    <w:rsid w:val="003B160D"/>
    <w:rsid w:val="003B7596"/>
    <w:rsid w:val="003B7AAB"/>
    <w:rsid w:val="003C143A"/>
    <w:rsid w:val="003C34D2"/>
    <w:rsid w:val="003C3DAC"/>
    <w:rsid w:val="003C53E5"/>
    <w:rsid w:val="003C5541"/>
    <w:rsid w:val="003C63C0"/>
    <w:rsid w:val="003C7A74"/>
    <w:rsid w:val="003D0313"/>
    <w:rsid w:val="003D3572"/>
    <w:rsid w:val="003D5145"/>
    <w:rsid w:val="003D57F9"/>
    <w:rsid w:val="003E17DB"/>
    <w:rsid w:val="003E51EC"/>
    <w:rsid w:val="003E5A16"/>
    <w:rsid w:val="003E650D"/>
    <w:rsid w:val="003E6C16"/>
    <w:rsid w:val="003E7898"/>
    <w:rsid w:val="003F3C00"/>
    <w:rsid w:val="003F3C99"/>
    <w:rsid w:val="003F7197"/>
    <w:rsid w:val="003F74A3"/>
    <w:rsid w:val="00403D3E"/>
    <w:rsid w:val="004043FE"/>
    <w:rsid w:val="004045D3"/>
    <w:rsid w:val="00405535"/>
    <w:rsid w:val="00407361"/>
    <w:rsid w:val="004079B1"/>
    <w:rsid w:val="00413E82"/>
    <w:rsid w:val="0041594F"/>
    <w:rsid w:val="00415D7A"/>
    <w:rsid w:val="00417C23"/>
    <w:rsid w:val="0042156A"/>
    <w:rsid w:val="00422BBA"/>
    <w:rsid w:val="00423F9E"/>
    <w:rsid w:val="0042580A"/>
    <w:rsid w:val="00427C5A"/>
    <w:rsid w:val="00434F2A"/>
    <w:rsid w:val="00435D9B"/>
    <w:rsid w:val="0043631E"/>
    <w:rsid w:val="00437F51"/>
    <w:rsid w:val="00441AC0"/>
    <w:rsid w:val="00441FAC"/>
    <w:rsid w:val="00443C89"/>
    <w:rsid w:val="00447D20"/>
    <w:rsid w:val="00450FE6"/>
    <w:rsid w:val="00455EFF"/>
    <w:rsid w:val="00456ACE"/>
    <w:rsid w:val="004636CF"/>
    <w:rsid w:val="004659AB"/>
    <w:rsid w:val="004669C5"/>
    <w:rsid w:val="00466ABF"/>
    <w:rsid w:val="00467678"/>
    <w:rsid w:val="00467B99"/>
    <w:rsid w:val="00470F37"/>
    <w:rsid w:val="0048589B"/>
    <w:rsid w:val="004868C7"/>
    <w:rsid w:val="00490658"/>
    <w:rsid w:val="00493E8B"/>
    <w:rsid w:val="004A6FD4"/>
    <w:rsid w:val="004A751D"/>
    <w:rsid w:val="004A7698"/>
    <w:rsid w:val="004A7844"/>
    <w:rsid w:val="004B0223"/>
    <w:rsid w:val="004B0AAC"/>
    <w:rsid w:val="004B4A73"/>
    <w:rsid w:val="004C100F"/>
    <w:rsid w:val="004C134C"/>
    <w:rsid w:val="004C5F44"/>
    <w:rsid w:val="004C62A0"/>
    <w:rsid w:val="004C63F6"/>
    <w:rsid w:val="004D1E3E"/>
    <w:rsid w:val="004D6E86"/>
    <w:rsid w:val="004E14F0"/>
    <w:rsid w:val="004F0F83"/>
    <w:rsid w:val="004F16FA"/>
    <w:rsid w:val="004F1FB1"/>
    <w:rsid w:val="004F664B"/>
    <w:rsid w:val="004F7DE4"/>
    <w:rsid w:val="00500534"/>
    <w:rsid w:val="00500583"/>
    <w:rsid w:val="00500A85"/>
    <w:rsid w:val="005063B6"/>
    <w:rsid w:val="005063E3"/>
    <w:rsid w:val="005067BA"/>
    <w:rsid w:val="00506C50"/>
    <w:rsid w:val="005148A4"/>
    <w:rsid w:val="00515CC4"/>
    <w:rsid w:val="0052197B"/>
    <w:rsid w:val="00522337"/>
    <w:rsid w:val="005262BE"/>
    <w:rsid w:val="005274CD"/>
    <w:rsid w:val="00537089"/>
    <w:rsid w:val="00537175"/>
    <w:rsid w:val="005417C0"/>
    <w:rsid w:val="00545A1B"/>
    <w:rsid w:val="00551096"/>
    <w:rsid w:val="00551A3B"/>
    <w:rsid w:val="00560143"/>
    <w:rsid w:val="00560CA9"/>
    <w:rsid w:val="005652DC"/>
    <w:rsid w:val="0057085D"/>
    <w:rsid w:val="0057087B"/>
    <w:rsid w:val="005726D9"/>
    <w:rsid w:val="0057276E"/>
    <w:rsid w:val="00575986"/>
    <w:rsid w:val="00581FFF"/>
    <w:rsid w:val="00582561"/>
    <w:rsid w:val="00584192"/>
    <w:rsid w:val="00584C49"/>
    <w:rsid w:val="00585937"/>
    <w:rsid w:val="0058621E"/>
    <w:rsid w:val="005868F3"/>
    <w:rsid w:val="00596EF7"/>
    <w:rsid w:val="005974D0"/>
    <w:rsid w:val="005A491F"/>
    <w:rsid w:val="005A5079"/>
    <w:rsid w:val="005A5B09"/>
    <w:rsid w:val="005B0527"/>
    <w:rsid w:val="005B05D3"/>
    <w:rsid w:val="005B45CE"/>
    <w:rsid w:val="005B6CC2"/>
    <w:rsid w:val="005C4C0E"/>
    <w:rsid w:val="005C5DB7"/>
    <w:rsid w:val="005C68B4"/>
    <w:rsid w:val="005D0957"/>
    <w:rsid w:val="005D19FF"/>
    <w:rsid w:val="005D332F"/>
    <w:rsid w:val="005D5BD2"/>
    <w:rsid w:val="005D5F4D"/>
    <w:rsid w:val="005D7748"/>
    <w:rsid w:val="005E3C7D"/>
    <w:rsid w:val="005E6172"/>
    <w:rsid w:val="005E78D9"/>
    <w:rsid w:val="005F02C0"/>
    <w:rsid w:val="005F0E7A"/>
    <w:rsid w:val="005F5393"/>
    <w:rsid w:val="00602ABE"/>
    <w:rsid w:val="00603EBD"/>
    <w:rsid w:val="00607686"/>
    <w:rsid w:val="00611655"/>
    <w:rsid w:val="00616B4F"/>
    <w:rsid w:val="00617A10"/>
    <w:rsid w:val="00626ABE"/>
    <w:rsid w:val="00630C67"/>
    <w:rsid w:val="00646682"/>
    <w:rsid w:val="00646FE8"/>
    <w:rsid w:val="0065012A"/>
    <w:rsid w:val="00652F88"/>
    <w:rsid w:val="006554D9"/>
    <w:rsid w:val="0066141F"/>
    <w:rsid w:val="00662607"/>
    <w:rsid w:val="00663143"/>
    <w:rsid w:val="00664BCD"/>
    <w:rsid w:val="006679B2"/>
    <w:rsid w:val="00672F55"/>
    <w:rsid w:val="00673C47"/>
    <w:rsid w:val="00674574"/>
    <w:rsid w:val="0067468A"/>
    <w:rsid w:val="00674E44"/>
    <w:rsid w:val="00674FFD"/>
    <w:rsid w:val="00675EA9"/>
    <w:rsid w:val="006873AA"/>
    <w:rsid w:val="00693169"/>
    <w:rsid w:val="006931F1"/>
    <w:rsid w:val="00695397"/>
    <w:rsid w:val="006966B8"/>
    <w:rsid w:val="006A12C2"/>
    <w:rsid w:val="006A14A8"/>
    <w:rsid w:val="006A3493"/>
    <w:rsid w:val="006A5B54"/>
    <w:rsid w:val="006B500E"/>
    <w:rsid w:val="006C3824"/>
    <w:rsid w:val="006C4522"/>
    <w:rsid w:val="006C7BA9"/>
    <w:rsid w:val="006C7F53"/>
    <w:rsid w:val="006D0E8D"/>
    <w:rsid w:val="006D2B7B"/>
    <w:rsid w:val="006D4EC7"/>
    <w:rsid w:val="006D656F"/>
    <w:rsid w:val="006D7C8E"/>
    <w:rsid w:val="006D7FAB"/>
    <w:rsid w:val="006E0546"/>
    <w:rsid w:val="006E0D0B"/>
    <w:rsid w:val="006E4DDE"/>
    <w:rsid w:val="006E7DC3"/>
    <w:rsid w:val="006F51A6"/>
    <w:rsid w:val="006F5438"/>
    <w:rsid w:val="006F5484"/>
    <w:rsid w:val="006F76E0"/>
    <w:rsid w:val="006F7862"/>
    <w:rsid w:val="00704081"/>
    <w:rsid w:val="007053AA"/>
    <w:rsid w:val="0070625E"/>
    <w:rsid w:val="00706ABE"/>
    <w:rsid w:val="00707C3E"/>
    <w:rsid w:val="007113B9"/>
    <w:rsid w:val="00714D7B"/>
    <w:rsid w:val="00715BF1"/>
    <w:rsid w:val="007169C3"/>
    <w:rsid w:val="00717647"/>
    <w:rsid w:val="00720297"/>
    <w:rsid w:val="00723156"/>
    <w:rsid w:val="00724C72"/>
    <w:rsid w:val="0072560A"/>
    <w:rsid w:val="00726FDF"/>
    <w:rsid w:val="0072758E"/>
    <w:rsid w:val="00727AA2"/>
    <w:rsid w:val="00731A8C"/>
    <w:rsid w:val="007347B5"/>
    <w:rsid w:val="0074143F"/>
    <w:rsid w:val="007445F5"/>
    <w:rsid w:val="00745F6F"/>
    <w:rsid w:val="00746E56"/>
    <w:rsid w:val="00746ECC"/>
    <w:rsid w:val="00756D72"/>
    <w:rsid w:val="007602CC"/>
    <w:rsid w:val="007644D4"/>
    <w:rsid w:val="0076649C"/>
    <w:rsid w:val="00771F56"/>
    <w:rsid w:val="00772A19"/>
    <w:rsid w:val="0077426E"/>
    <w:rsid w:val="007810B3"/>
    <w:rsid w:val="00784019"/>
    <w:rsid w:val="007844AF"/>
    <w:rsid w:val="00786F16"/>
    <w:rsid w:val="007905FB"/>
    <w:rsid w:val="00792300"/>
    <w:rsid w:val="00793950"/>
    <w:rsid w:val="00795DD8"/>
    <w:rsid w:val="007A0E38"/>
    <w:rsid w:val="007A499E"/>
    <w:rsid w:val="007B0121"/>
    <w:rsid w:val="007B0E07"/>
    <w:rsid w:val="007B15BE"/>
    <w:rsid w:val="007B1EE4"/>
    <w:rsid w:val="007B1F0B"/>
    <w:rsid w:val="007B4C57"/>
    <w:rsid w:val="007B50B5"/>
    <w:rsid w:val="007B5D4F"/>
    <w:rsid w:val="007B668D"/>
    <w:rsid w:val="007C112D"/>
    <w:rsid w:val="007C28B2"/>
    <w:rsid w:val="007C546D"/>
    <w:rsid w:val="007D2E0E"/>
    <w:rsid w:val="007D4DDF"/>
    <w:rsid w:val="007D5856"/>
    <w:rsid w:val="007D6340"/>
    <w:rsid w:val="007D6486"/>
    <w:rsid w:val="007D6F10"/>
    <w:rsid w:val="007E0660"/>
    <w:rsid w:val="007E11B2"/>
    <w:rsid w:val="007E3F44"/>
    <w:rsid w:val="007E77AA"/>
    <w:rsid w:val="007F0AB5"/>
    <w:rsid w:val="007F0E3C"/>
    <w:rsid w:val="007F2BC2"/>
    <w:rsid w:val="007F3A88"/>
    <w:rsid w:val="00800ECF"/>
    <w:rsid w:val="00801F71"/>
    <w:rsid w:val="00802A78"/>
    <w:rsid w:val="00803B6C"/>
    <w:rsid w:val="008115E0"/>
    <w:rsid w:val="0081447C"/>
    <w:rsid w:val="00817582"/>
    <w:rsid w:val="00817A7D"/>
    <w:rsid w:val="0082173F"/>
    <w:rsid w:val="008218DE"/>
    <w:rsid w:val="00824158"/>
    <w:rsid w:val="00824534"/>
    <w:rsid w:val="00825F44"/>
    <w:rsid w:val="00826497"/>
    <w:rsid w:val="00833B35"/>
    <w:rsid w:val="0083488D"/>
    <w:rsid w:val="00835544"/>
    <w:rsid w:val="00837AA9"/>
    <w:rsid w:val="008456A4"/>
    <w:rsid w:val="00845AE2"/>
    <w:rsid w:val="00846D48"/>
    <w:rsid w:val="00850236"/>
    <w:rsid w:val="00851692"/>
    <w:rsid w:val="00860A50"/>
    <w:rsid w:val="0086131F"/>
    <w:rsid w:val="008620C1"/>
    <w:rsid w:val="00865272"/>
    <w:rsid w:val="00865E2C"/>
    <w:rsid w:val="008667B0"/>
    <w:rsid w:val="00872088"/>
    <w:rsid w:val="0087407C"/>
    <w:rsid w:val="00875211"/>
    <w:rsid w:val="008773B7"/>
    <w:rsid w:val="008819D2"/>
    <w:rsid w:val="00881FBD"/>
    <w:rsid w:val="008823BA"/>
    <w:rsid w:val="008832AA"/>
    <w:rsid w:val="00884EB1"/>
    <w:rsid w:val="00885D96"/>
    <w:rsid w:val="008865A3"/>
    <w:rsid w:val="0089145B"/>
    <w:rsid w:val="008919B7"/>
    <w:rsid w:val="008939E5"/>
    <w:rsid w:val="008A1302"/>
    <w:rsid w:val="008A1539"/>
    <w:rsid w:val="008A3F4E"/>
    <w:rsid w:val="008A59EA"/>
    <w:rsid w:val="008A6161"/>
    <w:rsid w:val="008B07DE"/>
    <w:rsid w:val="008B099F"/>
    <w:rsid w:val="008B19AE"/>
    <w:rsid w:val="008B3D85"/>
    <w:rsid w:val="008B434B"/>
    <w:rsid w:val="008B5241"/>
    <w:rsid w:val="008B59D6"/>
    <w:rsid w:val="008B77F7"/>
    <w:rsid w:val="008C19E4"/>
    <w:rsid w:val="008C3A04"/>
    <w:rsid w:val="008C6A83"/>
    <w:rsid w:val="008C6E20"/>
    <w:rsid w:val="008D4016"/>
    <w:rsid w:val="008E2E02"/>
    <w:rsid w:val="008E3252"/>
    <w:rsid w:val="008E4873"/>
    <w:rsid w:val="008E553B"/>
    <w:rsid w:val="008F3027"/>
    <w:rsid w:val="008F4F21"/>
    <w:rsid w:val="008F58E1"/>
    <w:rsid w:val="0090007D"/>
    <w:rsid w:val="009013DE"/>
    <w:rsid w:val="00912447"/>
    <w:rsid w:val="00917A14"/>
    <w:rsid w:val="00917EAF"/>
    <w:rsid w:val="00920021"/>
    <w:rsid w:val="009226F1"/>
    <w:rsid w:val="00923A6F"/>
    <w:rsid w:val="009249B0"/>
    <w:rsid w:val="009252F1"/>
    <w:rsid w:val="00927A56"/>
    <w:rsid w:val="0093114E"/>
    <w:rsid w:val="00936416"/>
    <w:rsid w:val="00940942"/>
    <w:rsid w:val="009411D6"/>
    <w:rsid w:val="00944C02"/>
    <w:rsid w:val="00944E29"/>
    <w:rsid w:val="009461E7"/>
    <w:rsid w:val="0095192D"/>
    <w:rsid w:val="00952C9B"/>
    <w:rsid w:val="00954824"/>
    <w:rsid w:val="00957208"/>
    <w:rsid w:val="00963751"/>
    <w:rsid w:val="00966E15"/>
    <w:rsid w:val="0097267D"/>
    <w:rsid w:val="00974D3C"/>
    <w:rsid w:val="00975554"/>
    <w:rsid w:val="00975EC8"/>
    <w:rsid w:val="00980F09"/>
    <w:rsid w:val="00980FF3"/>
    <w:rsid w:val="00981074"/>
    <w:rsid w:val="00981F5D"/>
    <w:rsid w:val="00982418"/>
    <w:rsid w:val="009838A0"/>
    <w:rsid w:val="00985A3C"/>
    <w:rsid w:val="009872E9"/>
    <w:rsid w:val="00990D2E"/>
    <w:rsid w:val="00995675"/>
    <w:rsid w:val="009958E0"/>
    <w:rsid w:val="0099599C"/>
    <w:rsid w:val="009A1771"/>
    <w:rsid w:val="009A2D1D"/>
    <w:rsid w:val="009A4870"/>
    <w:rsid w:val="009A5323"/>
    <w:rsid w:val="009A569D"/>
    <w:rsid w:val="009B0A2A"/>
    <w:rsid w:val="009B2FCE"/>
    <w:rsid w:val="009B3206"/>
    <w:rsid w:val="009B47A8"/>
    <w:rsid w:val="009B5644"/>
    <w:rsid w:val="009B6889"/>
    <w:rsid w:val="009B7070"/>
    <w:rsid w:val="009B711F"/>
    <w:rsid w:val="009C07A5"/>
    <w:rsid w:val="009C0E2B"/>
    <w:rsid w:val="009C1428"/>
    <w:rsid w:val="009D0A06"/>
    <w:rsid w:val="009D0DD8"/>
    <w:rsid w:val="009D319E"/>
    <w:rsid w:val="009D3595"/>
    <w:rsid w:val="009D67EB"/>
    <w:rsid w:val="009E2C94"/>
    <w:rsid w:val="009E4364"/>
    <w:rsid w:val="009E7A6F"/>
    <w:rsid w:val="009F01D7"/>
    <w:rsid w:val="009F0796"/>
    <w:rsid w:val="009F54F2"/>
    <w:rsid w:val="00A01BCB"/>
    <w:rsid w:val="00A0624D"/>
    <w:rsid w:val="00A1095E"/>
    <w:rsid w:val="00A15AC0"/>
    <w:rsid w:val="00A16A72"/>
    <w:rsid w:val="00A17DDA"/>
    <w:rsid w:val="00A233D6"/>
    <w:rsid w:val="00A26685"/>
    <w:rsid w:val="00A267B3"/>
    <w:rsid w:val="00A36716"/>
    <w:rsid w:val="00A41DF7"/>
    <w:rsid w:val="00A4431B"/>
    <w:rsid w:val="00A44EF6"/>
    <w:rsid w:val="00A46AF6"/>
    <w:rsid w:val="00A546A0"/>
    <w:rsid w:val="00A60388"/>
    <w:rsid w:val="00A60C72"/>
    <w:rsid w:val="00A72A7F"/>
    <w:rsid w:val="00A73D44"/>
    <w:rsid w:val="00A74B2D"/>
    <w:rsid w:val="00A8146E"/>
    <w:rsid w:val="00A829E7"/>
    <w:rsid w:val="00A83D2C"/>
    <w:rsid w:val="00A85644"/>
    <w:rsid w:val="00A86405"/>
    <w:rsid w:val="00A864BE"/>
    <w:rsid w:val="00A875C8"/>
    <w:rsid w:val="00A969C1"/>
    <w:rsid w:val="00A96C02"/>
    <w:rsid w:val="00A96E9C"/>
    <w:rsid w:val="00A9714E"/>
    <w:rsid w:val="00A97332"/>
    <w:rsid w:val="00AA1876"/>
    <w:rsid w:val="00AA2737"/>
    <w:rsid w:val="00AA4BB0"/>
    <w:rsid w:val="00AA6748"/>
    <w:rsid w:val="00AB2550"/>
    <w:rsid w:val="00AB4A4A"/>
    <w:rsid w:val="00AB4C94"/>
    <w:rsid w:val="00AB6A77"/>
    <w:rsid w:val="00AC1578"/>
    <w:rsid w:val="00AC15F9"/>
    <w:rsid w:val="00AC2B47"/>
    <w:rsid w:val="00AC5742"/>
    <w:rsid w:val="00AC71F1"/>
    <w:rsid w:val="00AC7A5E"/>
    <w:rsid w:val="00AD5706"/>
    <w:rsid w:val="00AD5E6D"/>
    <w:rsid w:val="00AD7EA6"/>
    <w:rsid w:val="00AE0699"/>
    <w:rsid w:val="00AE77DE"/>
    <w:rsid w:val="00AF110D"/>
    <w:rsid w:val="00AF2E70"/>
    <w:rsid w:val="00AF7312"/>
    <w:rsid w:val="00B0201C"/>
    <w:rsid w:val="00B03D83"/>
    <w:rsid w:val="00B047B7"/>
    <w:rsid w:val="00B057A4"/>
    <w:rsid w:val="00B065F6"/>
    <w:rsid w:val="00B07E1F"/>
    <w:rsid w:val="00B125BD"/>
    <w:rsid w:val="00B13509"/>
    <w:rsid w:val="00B13769"/>
    <w:rsid w:val="00B150A4"/>
    <w:rsid w:val="00B16F93"/>
    <w:rsid w:val="00B2040F"/>
    <w:rsid w:val="00B20684"/>
    <w:rsid w:val="00B227A4"/>
    <w:rsid w:val="00B25708"/>
    <w:rsid w:val="00B30C46"/>
    <w:rsid w:val="00B33846"/>
    <w:rsid w:val="00B3498E"/>
    <w:rsid w:val="00B35100"/>
    <w:rsid w:val="00B373DD"/>
    <w:rsid w:val="00B40CBC"/>
    <w:rsid w:val="00B41A04"/>
    <w:rsid w:val="00B423AE"/>
    <w:rsid w:val="00B43B9D"/>
    <w:rsid w:val="00B44B0A"/>
    <w:rsid w:val="00B50571"/>
    <w:rsid w:val="00B57B9E"/>
    <w:rsid w:val="00B62A84"/>
    <w:rsid w:val="00B71C17"/>
    <w:rsid w:val="00B72568"/>
    <w:rsid w:val="00B744A3"/>
    <w:rsid w:val="00B76D12"/>
    <w:rsid w:val="00B81EAC"/>
    <w:rsid w:val="00B8254C"/>
    <w:rsid w:val="00B8525B"/>
    <w:rsid w:val="00B86595"/>
    <w:rsid w:val="00B91716"/>
    <w:rsid w:val="00B9177E"/>
    <w:rsid w:val="00B957A9"/>
    <w:rsid w:val="00B962E8"/>
    <w:rsid w:val="00BA44AB"/>
    <w:rsid w:val="00BA5CD4"/>
    <w:rsid w:val="00BA5D8F"/>
    <w:rsid w:val="00BB134D"/>
    <w:rsid w:val="00BB4227"/>
    <w:rsid w:val="00BB5211"/>
    <w:rsid w:val="00BB5AF2"/>
    <w:rsid w:val="00BB5ECA"/>
    <w:rsid w:val="00BC1246"/>
    <w:rsid w:val="00BC227E"/>
    <w:rsid w:val="00BD3491"/>
    <w:rsid w:val="00BD3846"/>
    <w:rsid w:val="00BD38DD"/>
    <w:rsid w:val="00BD4769"/>
    <w:rsid w:val="00BE1B97"/>
    <w:rsid w:val="00BE3C6B"/>
    <w:rsid w:val="00BE5FCB"/>
    <w:rsid w:val="00C03274"/>
    <w:rsid w:val="00C0721A"/>
    <w:rsid w:val="00C106B8"/>
    <w:rsid w:val="00C1470C"/>
    <w:rsid w:val="00C16E6C"/>
    <w:rsid w:val="00C17F9B"/>
    <w:rsid w:val="00C261ED"/>
    <w:rsid w:val="00C26F30"/>
    <w:rsid w:val="00C271F8"/>
    <w:rsid w:val="00C27CAF"/>
    <w:rsid w:val="00C31ABF"/>
    <w:rsid w:val="00C412D1"/>
    <w:rsid w:val="00C417F9"/>
    <w:rsid w:val="00C41FF8"/>
    <w:rsid w:val="00C46C5D"/>
    <w:rsid w:val="00C47BAC"/>
    <w:rsid w:val="00C5215E"/>
    <w:rsid w:val="00C535AE"/>
    <w:rsid w:val="00C56FAB"/>
    <w:rsid w:val="00C57329"/>
    <w:rsid w:val="00C62481"/>
    <w:rsid w:val="00C62B9F"/>
    <w:rsid w:val="00C64A91"/>
    <w:rsid w:val="00C65F56"/>
    <w:rsid w:val="00C7075B"/>
    <w:rsid w:val="00C73552"/>
    <w:rsid w:val="00C743D2"/>
    <w:rsid w:val="00C81FAB"/>
    <w:rsid w:val="00C86A1A"/>
    <w:rsid w:val="00C97EFE"/>
    <w:rsid w:val="00CA2AF0"/>
    <w:rsid w:val="00CA42CD"/>
    <w:rsid w:val="00CA468A"/>
    <w:rsid w:val="00CA7B4B"/>
    <w:rsid w:val="00CB2EA3"/>
    <w:rsid w:val="00CB3D3D"/>
    <w:rsid w:val="00CB4510"/>
    <w:rsid w:val="00CC48DD"/>
    <w:rsid w:val="00CC599C"/>
    <w:rsid w:val="00CD1B8C"/>
    <w:rsid w:val="00CD2975"/>
    <w:rsid w:val="00CE1160"/>
    <w:rsid w:val="00CE19E6"/>
    <w:rsid w:val="00CE32D8"/>
    <w:rsid w:val="00CE43A8"/>
    <w:rsid w:val="00CF2445"/>
    <w:rsid w:val="00CF5F9F"/>
    <w:rsid w:val="00CF6C81"/>
    <w:rsid w:val="00D00AFC"/>
    <w:rsid w:val="00D00C5A"/>
    <w:rsid w:val="00D01CA1"/>
    <w:rsid w:val="00D02016"/>
    <w:rsid w:val="00D03F87"/>
    <w:rsid w:val="00D10E6B"/>
    <w:rsid w:val="00D20345"/>
    <w:rsid w:val="00D20D0B"/>
    <w:rsid w:val="00D268F5"/>
    <w:rsid w:val="00D33CA1"/>
    <w:rsid w:val="00D40E9D"/>
    <w:rsid w:val="00D41AF7"/>
    <w:rsid w:val="00D425DF"/>
    <w:rsid w:val="00D44843"/>
    <w:rsid w:val="00D46D48"/>
    <w:rsid w:val="00D56381"/>
    <w:rsid w:val="00D64486"/>
    <w:rsid w:val="00D659CE"/>
    <w:rsid w:val="00D66F2A"/>
    <w:rsid w:val="00D746C7"/>
    <w:rsid w:val="00D81C98"/>
    <w:rsid w:val="00D822C2"/>
    <w:rsid w:val="00D874DF"/>
    <w:rsid w:val="00D90258"/>
    <w:rsid w:val="00D92610"/>
    <w:rsid w:val="00D9453D"/>
    <w:rsid w:val="00D9546F"/>
    <w:rsid w:val="00D96D8A"/>
    <w:rsid w:val="00DA5D7E"/>
    <w:rsid w:val="00DA6AE7"/>
    <w:rsid w:val="00DA79F8"/>
    <w:rsid w:val="00DB30C5"/>
    <w:rsid w:val="00DB5191"/>
    <w:rsid w:val="00DB54CD"/>
    <w:rsid w:val="00DB55E9"/>
    <w:rsid w:val="00DB5B77"/>
    <w:rsid w:val="00DB7FD2"/>
    <w:rsid w:val="00DC0AF0"/>
    <w:rsid w:val="00DC0C6C"/>
    <w:rsid w:val="00DC3E20"/>
    <w:rsid w:val="00DC4A1B"/>
    <w:rsid w:val="00DC4CCD"/>
    <w:rsid w:val="00DC5090"/>
    <w:rsid w:val="00DC53F7"/>
    <w:rsid w:val="00DC5C91"/>
    <w:rsid w:val="00DC73C1"/>
    <w:rsid w:val="00DD0E25"/>
    <w:rsid w:val="00DD0E43"/>
    <w:rsid w:val="00DD3D30"/>
    <w:rsid w:val="00DD674D"/>
    <w:rsid w:val="00DE115C"/>
    <w:rsid w:val="00DE24D5"/>
    <w:rsid w:val="00DE25C6"/>
    <w:rsid w:val="00DE59D6"/>
    <w:rsid w:val="00DE6539"/>
    <w:rsid w:val="00DE6AD2"/>
    <w:rsid w:val="00DF2105"/>
    <w:rsid w:val="00E05CFB"/>
    <w:rsid w:val="00E07585"/>
    <w:rsid w:val="00E111C1"/>
    <w:rsid w:val="00E12A55"/>
    <w:rsid w:val="00E15B05"/>
    <w:rsid w:val="00E17B59"/>
    <w:rsid w:val="00E21609"/>
    <w:rsid w:val="00E22490"/>
    <w:rsid w:val="00E22B3E"/>
    <w:rsid w:val="00E22BAA"/>
    <w:rsid w:val="00E250EF"/>
    <w:rsid w:val="00E251DA"/>
    <w:rsid w:val="00E30951"/>
    <w:rsid w:val="00E34DB3"/>
    <w:rsid w:val="00E35480"/>
    <w:rsid w:val="00E3565A"/>
    <w:rsid w:val="00E35BA1"/>
    <w:rsid w:val="00E6080F"/>
    <w:rsid w:val="00E625FE"/>
    <w:rsid w:val="00E668BD"/>
    <w:rsid w:val="00E66A45"/>
    <w:rsid w:val="00E72090"/>
    <w:rsid w:val="00E72987"/>
    <w:rsid w:val="00E73B64"/>
    <w:rsid w:val="00E77CBF"/>
    <w:rsid w:val="00E8083A"/>
    <w:rsid w:val="00E8125A"/>
    <w:rsid w:val="00E81C73"/>
    <w:rsid w:val="00E85D4F"/>
    <w:rsid w:val="00E85ED4"/>
    <w:rsid w:val="00E92700"/>
    <w:rsid w:val="00E93006"/>
    <w:rsid w:val="00E94DF9"/>
    <w:rsid w:val="00E95891"/>
    <w:rsid w:val="00E973AE"/>
    <w:rsid w:val="00E9767C"/>
    <w:rsid w:val="00EA1929"/>
    <w:rsid w:val="00EA3B36"/>
    <w:rsid w:val="00EA53B9"/>
    <w:rsid w:val="00EA5C42"/>
    <w:rsid w:val="00EA7BE8"/>
    <w:rsid w:val="00EB08FD"/>
    <w:rsid w:val="00EB19F4"/>
    <w:rsid w:val="00EB2761"/>
    <w:rsid w:val="00EB4ABC"/>
    <w:rsid w:val="00EC0B79"/>
    <w:rsid w:val="00EC3592"/>
    <w:rsid w:val="00EC62CE"/>
    <w:rsid w:val="00EC6410"/>
    <w:rsid w:val="00ED0313"/>
    <w:rsid w:val="00ED0375"/>
    <w:rsid w:val="00ED1464"/>
    <w:rsid w:val="00ED1A88"/>
    <w:rsid w:val="00ED291D"/>
    <w:rsid w:val="00ED53E2"/>
    <w:rsid w:val="00ED5A26"/>
    <w:rsid w:val="00ED5A95"/>
    <w:rsid w:val="00ED6F87"/>
    <w:rsid w:val="00EF15BD"/>
    <w:rsid w:val="00EF498B"/>
    <w:rsid w:val="00F00ECE"/>
    <w:rsid w:val="00F02843"/>
    <w:rsid w:val="00F042E8"/>
    <w:rsid w:val="00F10D2E"/>
    <w:rsid w:val="00F1386C"/>
    <w:rsid w:val="00F20F09"/>
    <w:rsid w:val="00F2277B"/>
    <w:rsid w:val="00F341D5"/>
    <w:rsid w:val="00F35BC0"/>
    <w:rsid w:val="00F35BC5"/>
    <w:rsid w:val="00F36888"/>
    <w:rsid w:val="00F410A4"/>
    <w:rsid w:val="00F434FA"/>
    <w:rsid w:val="00F448F3"/>
    <w:rsid w:val="00F44E92"/>
    <w:rsid w:val="00F4568E"/>
    <w:rsid w:val="00F45882"/>
    <w:rsid w:val="00F45FD2"/>
    <w:rsid w:val="00F4620E"/>
    <w:rsid w:val="00F478D3"/>
    <w:rsid w:val="00F53D73"/>
    <w:rsid w:val="00F54218"/>
    <w:rsid w:val="00F55C79"/>
    <w:rsid w:val="00F560E7"/>
    <w:rsid w:val="00F60BCD"/>
    <w:rsid w:val="00F61453"/>
    <w:rsid w:val="00F63CFB"/>
    <w:rsid w:val="00F730F8"/>
    <w:rsid w:val="00F74104"/>
    <w:rsid w:val="00F7731C"/>
    <w:rsid w:val="00F826BF"/>
    <w:rsid w:val="00F82BD2"/>
    <w:rsid w:val="00F84E18"/>
    <w:rsid w:val="00F85E75"/>
    <w:rsid w:val="00F861EB"/>
    <w:rsid w:val="00F87711"/>
    <w:rsid w:val="00F90556"/>
    <w:rsid w:val="00F910E3"/>
    <w:rsid w:val="00F96142"/>
    <w:rsid w:val="00FA157A"/>
    <w:rsid w:val="00FA2095"/>
    <w:rsid w:val="00FA7812"/>
    <w:rsid w:val="00FB0C66"/>
    <w:rsid w:val="00FB1127"/>
    <w:rsid w:val="00FB3170"/>
    <w:rsid w:val="00FB31ED"/>
    <w:rsid w:val="00FC09C1"/>
    <w:rsid w:val="00FC2B3B"/>
    <w:rsid w:val="00FC4DA7"/>
    <w:rsid w:val="00FD1782"/>
    <w:rsid w:val="00FD521C"/>
    <w:rsid w:val="00FD5E69"/>
    <w:rsid w:val="00FD69B7"/>
    <w:rsid w:val="00FE1DD3"/>
    <w:rsid w:val="00FE38EB"/>
    <w:rsid w:val="00FE4EAB"/>
    <w:rsid w:val="00FE78C4"/>
    <w:rsid w:val="00FF3DE3"/>
    <w:rsid w:val="00FF4045"/>
    <w:rsid w:val="00FF5652"/>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A8802D51-BF7F-40D3-B662-4D072E021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documentManagement/types"/>
    <ds:schemaRef ds:uri="17ad0721-24bc-4efd-a663-50a5116860f0"/>
    <ds:schemaRef ds:uri="http://purl.org/dc/elements/1.1/"/>
    <ds:schemaRef ds:uri="http://schemas.microsoft.com/office/2006/metadata/properties"/>
    <ds:schemaRef ds:uri="e71b4a6e-04aa-446a-86bc-01960ca6868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4C6E7A9-DCDF-42E2-B866-5168486844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204</TotalTime>
  <Pages>3</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3.08: Leveraging School Community to Support Instruction</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3.08: Leveraging School Community to Support Instruction</dc:title>
  <dc:subject>Lesson 3.08: Leveraging School Community to Support Instruction</dc:subject>
  <dc:creator>Texas Education Agency</dc:creator>
  <cp:keywords/>
  <dc:description/>
  <cp:lastModifiedBy>White (she/her), Whitney</cp:lastModifiedBy>
  <cp:revision>168</cp:revision>
  <dcterms:created xsi:type="dcterms:W3CDTF">2022-03-31T21:20:00Z</dcterms:created>
  <dcterms:modified xsi:type="dcterms:W3CDTF">2023-08-28T20:58:00Z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