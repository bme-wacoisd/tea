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0C36831D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7DE088D7" w14:textId="2A884971" w:rsidR="00B125BD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 </w:t>
      </w:r>
      <w:r w:rsidR="009C0541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9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.</w:t>
      </w:r>
      <w:r w:rsidR="00D25DFC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0</w:t>
      </w:r>
      <w:r w:rsidR="00666405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6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:  </w:t>
      </w:r>
      <w:r w:rsidR="008717F0">
        <w:t>Developing Student Skills for Peer Feedback</w:t>
      </w:r>
      <w:r>
        <w:rPr>
          <w:rStyle w:val="eop"/>
          <w:rFonts w:ascii="Open Sans" w:hAnsi="Open Sans"/>
          <w:color w:val="000000"/>
          <w:sz w:val="20"/>
          <w:shd w:val="clear" w:color="auto" w:fill="FFFFFF"/>
        </w:rPr>
        <w:t> </w:t>
      </w:r>
    </w:p>
    <w:p w14:paraId="29EE9F1C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52384D56" w14:textId="62E803B3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6401D42F" w14:textId="77777777" w:rsidR="008717F0" w:rsidRDefault="008717F0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</w:p>
    <w:p w14:paraId="080829A9" w14:textId="35CEE427" w:rsidR="002868BB" w:rsidRPr="002868BB" w:rsidRDefault="002868BB" w:rsidP="002868BB">
      <w:pPr>
        <w:pStyle w:val="ListParagraph"/>
        <w:numPr>
          <w:ilvl w:val="0"/>
          <w:numId w:val="32"/>
        </w:numPr>
        <w:rPr>
          <w:rFonts w:cstheme="minorHAnsi"/>
        </w:rPr>
      </w:pPr>
      <w:r w:rsidRPr="002868BB">
        <w:rPr>
          <w:rFonts w:cstheme="minorHAnsi"/>
        </w:rPr>
        <w:t>Why is peer feedback an important tool to use in the classroom?</w:t>
      </w:r>
    </w:p>
    <w:p w14:paraId="3C32E9FF" w14:textId="77777777" w:rsidR="002868BB" w:rsidRPr="00D25DFC" w:rsidRDefault="002868BB" w:rsidP="002868BB">
      <w:pPr>
        <w:pStyle w:val="Tabletext"/>
        <w:numPr>
          <w:ilvl w:val="0"/>
          <w:numId w:val="22"/>
        </w:numPr>
        <w:rPr>
          <w:i/>
          <w:iCs/>
          <w:color w:val="008000"/>
        </w:rPr>
      </w:pPr>
      <w:r w:rsidRPr="00D25DFC">
        <w:rPr>
          <w:i/>
          <w:iCs/>
          <w:color w:val="008000"/>
        </w:rPr>
        <w:t>Learners develop a deeper understanding of the task and its requirements.</w:t>
      </w:r>
    </w:p>
    <w:p w14:paraId="0847BEEC" w14:textId="77777777" w:rsidR="002868BB" w:rsidRPr="00D25DFC" w:rsidRDefault="002868BB" w:rsidP="002868BB">
      <w:pPr>
        <w:pStyle w:val="Tabletext"/>
        <w:numPr>
          <w:ilvl w:val="0"/>
          <w:numId w:val="22"/>
        </w:numPr>
        <w:rPr>
          <w:i/>
          <w:iCs/>
          <w:color w:val="008000"/>
        </w:rPr>
      </w:pPr>
      <w:r w:rsidRPr="00D25DFC">
        <w:rPr>
          <w:i/>
          <w:iCs/>
          <w:color w:val="008000"/>
        </w:rPr>
        <w:t>Provides an opportunity for students to learn from one another.</w:t>
      </w:r>
    </w:p>
    <w:p w14:paraId="43740AB2" w14:textId="77777777" w:rsidR="002868BB" w:rsidRPr="00D25DFC" w:rsidRDefault="002868BB" w:rsidP="002868BB">
      <w:pPr>
        <w:pStyle w:val="Tabletext"/>
        <w:numPr>
          <w:ilvl w:val="0"/>
          <w:numId w:val="22"/>
        </w:numPr>
        <w:rPr>
          <w:i/>
          <w:iCs/>
          <w:color w:val="008000"/>
        </w:rPr>
      </w:pPr>
      <w:r w:rsidRPr="00D25DFC">
        <w:rPr>
          <w:i/>
          <w:iCs/>
          <w:color w:val="008000"/>
        </w:rPr>
        <w:t>Feedback from peers is often received more positively than from teachers.</w:t>
      </w:r>
    </w:p>
    <w:p w14:paraId="55CB39E3" w14:textId="77777777" w:rsidR="002868BB" w:rsidRPr="00D25DFC" w:rsidRDefault="002868BB" w:rsidP="002868BB">
      <w:pPr>
        <w:pStyle w:val="ListParagraph"/>
        <w:numPr>
          <w:ilvl w:val="0"/>
          <w:numId w:val="22"/>
        </w:numPr>
        <w:rPr>
          <w:rFonts w:cstheme="minorHAnsi"/>
          <w:i/>
          <w:iCs/>
          <w:color w:val="008000"/>
        </w:rPr>
      </w:pPr>
      <w:r w:rsidRPr="00D25DFC">
        <w:rPr>
          <w:i/>
          <w:iCs/>
          <w:color w:val="008000"/>
        </w:rPr>
        <w:t>Students have an opportunity to take control of their learning.</w:t>
      </w:r>
    </w:p>
    <w:p w14:paraId="519646DC" w14:textId="77777777" w:rsidR="002868BB" w:rsidRPr="00A04EE7" w:rsidRDefault="002868BB" w:rsidP="002868BB">
      <w:pPr>
        <w:pStyle w:val="ListParagraph"/>
        <w:rPr>
          <w:rFonts w:cstheme="minorHAnsi"/>
          <w:i/>
          <w:iCs/>
          <w:color w:val="70AD47" w:themeColor="accent6"/>
        </w:rPr>
      </w:pPr>
    </w:p>
    <w:p w14:paraId="70789087" w14:textId="29382F63" w:rsidR="002868BB" w:rsidRPr="002868BB" w:rsidRDefault="002868BB" w:rsidP="002868BB">
      <w:pPr>
        <w:pStyle w:val="ListParagraph"/>
        <w:numPr>
          <w:ilvl w:val="0"/>
          <w:numId w:val="32"/>
        </w:numPr>
        <w:rPr>
          <w:rFonts w:cstheme="minorHAnsi"/>
        </w:rPr>
      </w:pPr>
      <w:r w:rsidRPr="002868BB">
        <w:rPr>
          <w:rFonts w:cstheme="minorHAnsi"/>
        </w:rPr>
        <w:t xml:space="preserve">What are three </w:t>
      </w:r>
      <w:r w:rsidR="008717F0">
        <w:rPr>
          <w:rFonts w:cstheme="minorHAnsi"/>
        </w:rPr>
        <w:t>things that teachers must consider when using peer feedback in their classrooms?</w:t>
      </w:r>
    </w:p>
    <w:p w14:paraId="5C4D8DCB" w14:textId="77777777" w:rsidR="002868BB" w:rsidRPr="00D25DFC" w:rsidRDefault="002868BB" w:rsidP="002868BB">
      <w:pPr>
        <w:pStyle w:val="ListParagraph"/>
        <w:numPr>
          <w:ilvl w:val="0"/>
          <w:numId w:val="31"/>
        </w:numPr>
        <w:rPr>
          <w:rFonts w:cstheme="minorHAnsi"/>
          <w:i/>
          <w:iCs/>
          <w:color w:val="008000"/>
        </w:rPr>
      </w:pPr>
      <w:r w:rsidRPr="00D25DFC">
        <w:rPr>
          <w:rFonts w:cstheme="minorHAnsi"/>
          <w:i/>
          <w:iCs/>
          <w:color w:val="008000"/>
        </w:rPr>
        <w:t>Create a safe environment</w:t>
      </w:r>
    </w:p>
    <w:p w14:paraId="26457D3D" w14:textId="77777777" w:rsidR="002868BB" w:rsidRPr="00D25DFC" w:rsidRDefault="002868BB" w:rsidP="002868BB">
      <w:pPr>
        <w:pStyle w:val="ListParagraph"/>
        <w:numPr>
          <w:ilvl w:val="0"/>
          <w:numId w:val="31"/>
        </w:numPr>
        <w:rPr>
          <w:rFonts w:cstheme="minorHAnsi"/>
          <w:i/>
          <w:iCs/>
          <w:color w:val="008000"/>
        </w:rPr>
      </w:pPr>
      <w:r w:rsidRPr="00D25DFC">
        <w:rPr>
          <w:rFonts w:cstheme="minorHAnsi"/>
          <w:i/>
          <w:iCs/>
          <w:color w:val="008000"/>
        </w:rPr>
        <w:t>Explain the process and purpose for the feedback</w:t>
      </w:r>
    </w:p>
    <w:p w14:paraId="52E2547E" w14:textId="77777777" w:rsidR="002868BB" w:rsidRPr="00D25DFC" w:rsidRDefault="002868BB" w:rsidP="002868BB">
      <w:pPr>
        <w:pStyle w:val="ListParagraph"/>
        <w:numPr>
          <w:ilvl w:val="0"/>
          <w:numId w:val="31"/>
        </w:numPr>
        <w:rPr>
          <w:rFonts w:cstheme="minorHAnsi"/>
          <w:i/>
          <w:iCs/>
          <w:color w:val="008000"/>
        </w:rPr>
      </w:pPr>
      <w:r w:rsidRPr="00D25DFC">
        <w:rPr>
          <w:rFonts w:cstheme="minorHAnsi"/>
          <w:i/>
          <w:iCs/>
          <w:color w:val="008000"/>
        </w:rPr>
        <w:t>Teach what effective feedback looks like</w:t>
      </w:r>
    </w:p>
    <w:p w14:paraId="4FD03C9D" w14:textId="77777777" w:rsidR="002868BB" w:rsidRPr="00D25DFC" w:rsidRDefault="002868BB" w:rsidP="002868BB">
      <w:pPr>
        <w:pStyle w:val="ListParagraph"/>
        <w:numPr>
          <w:ilvl w:val="0"/>
          <w:numId w:val="31"/>
        </w:numPr>
        <w:rPr>
          <w:rFonts w:cstheme="minorHAnsi"/>
          <w:i/>
          <w:iCs/>
          <w:color w:val="008000"/>
        </w:rPr>
      </w:pPr>
      <w:r w:rsidRPr="00D25DFC">
        <w:rPr>
          <w:rFonts w:cstheme="minorHAnsi"/>
          <w:i/>
          <w:iCs/>
          <w:color w:val="008000"/>
        </w:rPr>
        <w:t>Provide a clear structure for providing feedback</w:t>
      </w:r>
    </w:p>
    <w:p w14:paraId="02B240E2" w14:textId="77777777" w:rsidR="002868BB" w:rsidRPr="00D25DFC" w:rsidRDefault="002868BB" w:rsidP="002868BB">
      <w:pPr>
        <w:pStyle w:val="ListParagraph"/>
        <w:numPr>
          <w:ilvl w:val="0"/>
          <w:numId w:val="31"/>
        </w:numPr>
        <w:rPr>
          <w:rFonts w:cstheme="minorHAnsi"/>
          <w:i/>
          <w:iCs/>
          <w:color w:val="008000"/>
        </w:rPr>
      </w:pPr>
      <w:r w:rsidRPr="00D25DFC">
        <w:rPr>
          <w:rFonts w:cstheme="minorHAnsi"/>
          <w:i/>
          <w:iCs/>
          <w:color w:val="008000"/>
        </w:rPr>
        <w:t>Make sure that the way that you teach about feedback is appropriate for the grade level</w:t>
      </w:r>
    </w:p>
    <w:p w14:paraId="316EDCFC" w14:textId="2B29E221" w:rsidR="00AB1E5A" w:rsidRPr="00D25DFC" w:rsidRDefault="00AB1E5A" w:rsidP="002868BB">
      <w:pPr>
        <w:pStyle w:val="ListParagraph"/>
        <w:numPr>
          <w:ilvl w:val="0"/>
          <w:numId w:val="31"/>
        </w:numPr>
        <w:rPr>
          <w:rFonts w:cstheme="minorHAnsi"/>
          <w:i/>
          <w:iCs/>
          <w:color w:val="008000"/>
        </w:rPr>
      </w:pPr>
      <w:r w:rsidRPr="00D25DFC">
        <w:rPr>
          <w:rFonts w:cstheme="minorHAnsi"/>
          <w:i/>
          <w:iCs/>
          <w:color w:val="008000"/>
        </w:rPr>
        <w:t>Choose a task broader in nature-no right/wrong answer tasks</w:t>
      </w:r>
    </w:p>
    <w:p w14:paraId="00AA5CE7" w14:textId="01603708" w:rsidR="00AB1E5A" w:rsidRPr="00D25DFC" w:rsidRDefault="00AB1E5A" w:rsidP="7ACF2C12">
      <w:pPr>
        <w:pStyle w:val="ListParagraph"/>
        <w:numPr>
          <w:ilvl w:val="0"/>
          <w:numId w:val="31"/>
        </w:numPr>
        <w:rPr>
          <w:i/>
          <w:iCs/>
          <w:color w:val="008000"/>
        </w:rPr>
      </w:pPr>
      <w:r w:rsidRPr="00D25DFC">
        <w:rPr>
          <w:i/>
          <w:iCs/>
          <w:color w:val="008000"/>
        </w:rPr>
        <w:t>Make sure the success criteria for the task are clear</w:t>
      </w:r>
    </w:p>
    <w:p w14:paraId="0E52184B" w14:textId="77777777" w:rsidR="009B22B5" w:rsidRDefault="009B22B5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</w:p>
    <w:p w14:paraId="192F26FB" w14:textId="77777777" w:rsidR="00961FDB" w:rsidRDefault="00961FDB" w:rsidP="00961FDB">
      <w:pPr>
        <w:pStyle w:val="ListParagraph"/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36B7B97F" w14:textId="77777777" w:rsidR="007E4A30" w:rsidRDefault="007E4A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42AFE905" w14:textId="77777777" w:rsidR="00621930" w:rsidRDefault="006219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23190739" w14:textId="77777777" w:rsidR="00915586" w:rsidRPr="007E4A30" w:rsidRDefault="00915586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sectPr w:rsidR="00915586" w:rsidRPr="007E4A3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DCEA9" w14:textId="77777777" w:rsidR="00EF4A86" w:rsidRDefault="00EF4A86" w:rsidP="004C62A0">
      <w:pPr>
        <w:spacing w:after="0" w:line="240" w:lineRule="auto"/>
      </w:pPr>
      <w:r>
        <w:separator/>
      </w:r>
    </w:p>
  </w:endnote>
  <w:endnote w:type="continuationSeparator" w:id="0">
    <w:p w14:paraId="64A6873F" w14:textId="77777777" w:rsidR="00EF4A86" w:rsidRDefault="00EF4A86" w:rsidP="004C62A0">
      <w:pPr>
        <w:spacing w:after="0" w:line="240" w:lineRule="auto"/>
      </w:pPr>
      <w:r>
        <w:continuationSeparator/>
      </w:r>
    </w:p>
  </w:endnote>
  <w:endnote w:type="continuationNotice" w:id="1">
    <w:p w14:paraId="73AB469A" w14:textId="77777777" w:rsidR="00EF4A86" w:rsidRDefault="00EF4A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7A9D709E" w:rsidR="00D96D8A" w:rsidRPr="00831053" w:rsidRDefault="00831053" w:rsidP="00831053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6E380" w14:textId="77777777" w:rsidR="00EF4A86" w:rsidRDefault="00EF4A86" w:rsidP="004C62A0">
      <w:pPr>
        <w:spacing w:after="0" w:line="240" w:lineRule="auto"/>
      </w:pPr>
      <w:r>
        <w:separator/>
      </w:r>
    </w:p>
  </w:footnote>
  <w:footnote w:type="continuationSeparator" w:id="0">
    <w:p w14:paraId="6CEE25B4" w14:textId="77777777" w:rsidR="00EF4A86" w:rsidRDefault="00EF4A86" w:rsidP="004C62A0">
      <w:pPr>
        <w:spacing w:after="0" w:line="240" w:lineRule="auto"/>
      </w:pPr>
      <w:r>
        <w:continuationSeparator/>
      </w:r>
    </w:p>
  </w:footnote>
  <w:footnote w:type="continuationNotice" w:id="1">
    <w:p w14:paraId="587E36E6" w14:textId="77777777" w:rsidR="00EF4A86" w:rsidRDefault="00EF4A8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28C89319" w:rsidR="004C62A0" w:rsidRDefault="00A53173" w:rsidP="00A53173">
    <w:pPr>
      <w:pStyle w:val="Header"/>
      <w:spacing w:after="120"/>
    </w:pPr>
    <w:r>
      <w:rPr>
        <w:noProof/>
      </w:rPr>
      <w:drawing>
        <wp:inline distT="0" distB="0" distL="0" distR="0" wp14:anchorId="31C001CC" wp14:editId="2E11AF2D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62173"/>
    <w:multiLevelType w:val="hybridMultilevel"/>
    <w:tmpl w:val="A2E24648"/>
    <w:lvl w:ilvl="0" w:tplc="DE5401A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06FD8"/>
    <w:multiLevelType w:val="hybridMultilevel"/>
    <w:tmpl w:val="1D047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A00AF"/>
    <w:multiLevelType w:val="hybridMultilevel"/>
    <w:tmpl w:val="F1C83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32871"/>
    <w:multiLevelType w:val="hybridMultilevel"/>
    <w:tmpl w:val="41BC3E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E69DD"/>
    <w:multiLevelType w:val="hybridMultilevel"/>
    <w:tmpl w:val="3F5E7A08"/>
    <w:lvl w:ilvl="0" w:tplc="8BA6CB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027A0"/>
    <w:multiLevelType w:val="hybridMultilevel"/>
    <w:tmpl w:val="BBF682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BC6ED2"/>
    <w:multiLevelType w:val="hybridMultilevel"/>
    <w:tmpl w:val="994C6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20F334B"/>
    <w:multiLevelType w:val="hybridMultilevel"/>
    <w:tmpl w:val="F3127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31884"/>
    <w:multiLevelType w:val="hybridMultilevel"/>
    <w:tmpl w:val="8A7A1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A14DC"/>
    <w:multiLevelType w:val="hybridMultilevel"/>
    <w:tmpl w:val="66A2CE38"/>
    <w:lvl w:ilvl="0" w:tplc="05B8B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7F640E"/>
    <w:multiLevelType w:val="hybridMultilevel"/>
    <w:tmpl w:val="47ACFDCE"/>
    <w:lvl w:ilvl="0" w:tplc="8BA6CB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0" w15:restartNumberingAfterBreak="0">
    <w:nsid w:val="3C00084C"/>
    <w:multiLevelType w:val="hybridMultilevel"/>
    <w:tmpl w:val="4132A08A"/>
    <w:lvl w:ilvl="0" w:tplc="5C2690C6">
      <w:start w:val="2"/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1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9C19BA"/>
    <w:multiLevelType w:val="hybridMultilevel"/>
    <w:tmpl w:val="1D047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A75533"/>
    <w:multiLevelType w:val="hybridMultilevel"/>
    <w:tmpl w:val="9C56152C"/>
    <w:lvl w:ilvl="0" w:tplc="8BA6CB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F1383D"/>
    <w:multiLevelType w:val="hybridMultilevel"/>
    <w:tmpl w:val="21BA2B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3E0FE4"/>
    <w:multiLevelType w:val="hybridMultilevel"/>
    <w:tmpl w:val="C174F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DE5361"/>
    <w:multiLevelType w:val="hybridMultilevel"/>
    <w:tmpl w:val="67BC24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D124F2B"/>
    <w:multiLevelType w:val="hybridMultilevel"/>
    <w:tmpl w:val="3A460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4B3ADB"/>
    <w:multiLevelType w:val="hybridMultilevel"/>
    <w:tmpl w:val="912A6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07348A"/>
    <w:multiLevelType w:val="hybridMultilevel"/>
    <w:tmpl w:val="AEA8D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4801B3"/>
    <w:multiLevelType w:val="hybridMultilevel"/>
    <w:tmpl w:val="848440E6"/>
    <w:lvl w:ilvl="0" w:tplc="5C2690C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85561B"/>
    <w:multiLevelType w:val="hybridMultilevel"/>
    <w:tmpl w:val="0C7EA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CB79F5"/>
    <w:multiLevelType w:val="hybridMultilevel"/>
    <w:tmpl w:val="0504B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223644"/>
    <w:multiLevelType w:val="hybridMultilevel"/>
    <w:tmpl w:val="0504B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D73FE2"/>
    <w:multiLevelType w:val="hybridMultilevel"/>
    <w:tmpl w:val="DBC6B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380812">
    <w:abstractNumId w:val="5"/>
  </w:num>
  <w:num w:numId="2" w16cid:durableId="233899321">
    <w:abstractNumId w:val="11"/>
  </w:num>
  <w:num w:numId="3" w16cid:durableId="1879052105">
    <w:abstractNumId w:val="9"/>
  </w:num>
  <w:num w:numId="4" w16cid:durableId="1969820868">
    <w:abstractNumId w:val="25"/>
  </w:num>
  <w:num w:numId="5" w16cid:durableId="2064136567">
    <w:abstractNumId w:val="29"/>
  </w:num>
  <w:num w:numId="6" w16cid:durableId="213197945">
    <w:abstractNumId w:val="4"/>
  </w:num>
  <w:num w:numId="7" w16cid:durableId="230387818">
    <w:abstractNumId w:val="21"/>
  </w:num>
  <w:num w:numId="8" w16cid:durableId="1972860350">
    <w:abstractNumId w:val="17"/>
  </w:num>
  <w:num w:numId="9" w16cid:durableId="1023362385">
    <w:abstractNumId w:val="7"/>
  </w:num>
  <w:num w:numId="10" w16cid:durableId="274217614">
    <w:abstractNumId w:val="2"/>
  </w:num>
  <w:num w:numId="11" w16cid:durableId="577129089">
    <w:abstractNumId w:val="14"/>
  </w:num>
  <w:num w:numId="12" w16cid:durableId="1770198913">
    <w:abstractNumId w:val="10"/>
  </w:num>
  <w:num w:numId="13" w16cid:durableId="1354573477">
    <w:abstractNumId w:val="16"/>
  </w:num>
  <w:num w:numId="14" w16cid:durableId="509224886">
    <w:abstractNumId w:val="18"/>
  </w:num>
  <w:num w:numId="15" w16cid:durableId="1318730414">
    <w:abstractNumId w:val="15"/>
  </w:num>
  <w:num w:numId="16" w16cid:durableId="829517293">
    <w:abstractNumId w:val="32"/>
  </w:num>
  <w:num w:numId="17" w16cid:durableId="1730231530">
    <w:abstractNumId w:val="26"/>
  </w:num>
  <w:num w:numId="18" w16cid:durableId="2114590406">
    <w:abstractNumId w:val="28"/>
  </w:num>
  <w:num w:numId="19" w16cid:durableId="1851986848">
    <w:abstractNumId w:val="35"/>
  </w:num>
  <w:num w:numId="20" w16cid:durableId="145632001">
    <w:abstractNumId w:val="0"/>
  </w:num>
  <w:num w:numId="21" w16cid:durableId="610822978">
    <w:abstractNumId w:val="3"/>
  </w:num>
  <w:num w:numId="22" w16cid:durableId="1206332712">
    <w:abstractNumId w:val="6"/>
  </w:num>
  <w:num w:numId="23" w16cid:durableId="820000190">
    <w:abstractNumId w:val="30"/>
  </w:num>
  <w:num w:numId="24" w16cid:durableId="1457213090">
    <w:abstractNumId w:val="1"/>
  </w:num>
  <w:num w:numId="25" w16cid:durableId="945312405">
    <w:abstractNumId w:val="13"/>
  </w:num>
  <w:num w:numId="26" w16cid:durableId="171648691">
    <w:abstractNumId w:val="22"/>
  </w:num>
  <w:num w:numId="27" w16cid:durableId="1206016838">
    <w:abstractNumId w:val="24"/>
  </w:num>
  <w:num w:numId="28" w16cid:durableId="604773050">
    <w:abstractNumId w:val="19"/>
  </w:num>
  <w:num w:numId="29" w16cid:durableId="1979412346">
    <w:abstractNumId w:val="23"/>
  </w:num>
  <w:num w:numId="30" w16cid:durableId="573399609">
    <w:abstractNumId w:val="8"/>
  </w:num>
  <w:num w:numId="31" w16cid:durableId="1735662346">
    <w:abstractNumId w:val="12"/>
  </w:num>
  <w:num w:numId="32" w16cid:durableId="328098226">
    <w:abstractNumId w:val="27"/>
  </w:num>
  <w:num w:numId="33" w16cid:durableId="561991146">
    <w:abstractNumId w:val="34"/>
  </w:num>
  <w:num w:numId="34" w16cid:durableId="1951080903">
    <w:abstractNumId w:val="33"/>
  </w:num>
  <w:num w:numId="35" w16cid:durableId="485364597">
    <w:abstractNumId w:val="31"/>
  </w:num>
  <w:num w:numId="36" w16cid:durableId="1520582759">
    <w:abstractNumId w:val="2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1943"/>
    <w:rsid w:val="00002A1F"/>
    <w:rsid w:val="00002BD5"/>
    <w:rsid w:val="00003ED6"/>
    <w:rsid w:val="000046FB"/>
    <w:rsid w:val="000057B1"/>
    <w:rsid w:val="00011E61"/>
    <w:rsid w:val="000133B3"/>
    <w:rsid w:val="000136A5"/>
    <w:rsid w:val="00014209"/>
    <w:rsid w:val="000147FC"/>
    <w:rsid w:val="000158D8"/>
    <w:rsid w:val="00015B78"/>
    <w:rsid w:val="00015EA8"/>
    <w:rsid w:val="000169EF"/>
    <w:rsid w:val="000174FC"/>
    <w:rsid w:val="0001757A"/>
    <w:rsid w:val="00020A92"/>
    <w:rsid w:val="00020BDE"/>
    <w:rsid w:val="000229D7"/>
    <w:rsid w:val="0002485B"/>
    <w:rsid w:val="00025BD7"/>
    <w:rsid w:val="00025E27"/>
    <w:rsid w:val="00026863"/>
    <w:rsid w:val="000271E2"/>
    <w:rsid w:val="00027602"/>
    <w:rsid w:val="000279DF"/>
    <w:rsid w:val="000301C6"/>
    <w:rsid w:val="0003061E"/>
    <w:rsid w:val="00031951"/>
    <w:rsid w:val="00032852"/>
    <w:rsid w:val="000330B0"/>
    <w:rsid w:val="00033138"/>
    <w:rsid w:val="00033AB6"/>
    <w:rsid w:val="0003467D"/>
    <w:rsid w:val="00037A4E"/>
    <w:rsid w:val="00040F3B"/>
    <w:rsid w:val="00041002"/>
    <w:rsid w:val="00041D05"/>
    <w:rsid w:val="0004206A"/>
    <w:rsid w:val="0004215D"/>
    <w:rsid w:val="00042A32"/>
    <w:rsid w:val="0004463E"/>
    <w:rsid w:val="0004539A"/>
    <w:rsid w:val="00045498"/>
    <w:rsid w:val="00047496"/>
    <w:rsid w:val="00051181"/>
    <w:rsid w:val="000516C2"/>
    <w:rsid w:val="000520CB"/>
    <w:rsid w:val="00052CDE"/>
    <w:rsid w:val="00055453"/>
    <w:rsid w:val="0005602F"/>
    <w:rsid w:val="00056D87"/>
    <w:rsid w:val="0006004B"/>
    <w:rsid w:val="000607C0"/>
    <w:rsid w:val="000609CB"/>
    <w:rsid w:val="000611A5"/>
    <w:rsid w:val="00061529"/>
    <w:rsid w:val="0006199E"/>
    <w:rsid w:val="00061EA3"/>
    <w:rsid w:val="00062631"/>
    <w:rsid w:val="0006274F"/>
    <w:rsid w:val="000637A6"/>
    <w:rsid w:val="0006380B"/>
    <w:rsid w:val="00063DDB"/>
    <w:rsid w:val="00064F5A"/>
    <w:rsid w:val="0006731C"/>
    <w:rsid w:val="000679FE"/>
    <w:rsid w:val="00070022"/>
    <w:rsid w:val="0007077D"/>
    <w:rsid w:val="000707BD"/>
    <w:rsid w:val="00070B3A"/>
    <w:rsid w:val="00070C1E"/>
    <w:rsid w:val="00071500"/>
    <w:rsid w:val="00073CFB"/>
    <w:rsid w:val="00075D57"/>
    <w:rsid w:val="00075DD3"/>
    <w:rsid w:val="00076191"/>
    <w:rsid w:val="00080742"/>
    <w:rsid w:val="00080842"/>
    <w:rsid w:val="00080A97"/>
    <w:rsid w:val="00082554"/>
    <w:rsid w:val="00083138"/>
    <w:rsid w:val="0008319C"/>
    <w:rsid w:val="00083DFB"/>
    <w:rsid w:val="00085986"/>
    <w:rsid w:val="0008630E"/>
    <w:rsid w:val="00086D4C"/>
    <w:rsid w:val="00086D74"/>
    <w:rsid w:val="000877E8"/>
    <w:rsid w:val="0008781E"/>
    <w:rsid w:val="00087C6A"/>
    <w:rsid w:val="00087F0D"/>
    <w:rsid w:val="000917F1"/>
    <w:rsid w:val="0009183C"/>
    <w:rsid w:val="000955C1"/>
    <w:rsid w:val="0009623C"/>
    <w:rsid w:val="00096402"/>
    <w:rsid w:val="000979BE"/>
    <w:rsid w:val="00097D52"/>
    <w:rsid w:val="00097DBC"/>
    <w:rsid w:val="00097EAA"/>
    <w:rsid w:val="000A0D14"/>
    <w:rsid w:val="000A3608"/>
    <w:rsid w:val="000A3AF8"/>
    <w:rsid w:val="000A3EFC"/>
    <w:rsid w:val="000A47E8"/>
    <w:rsid w:val="000A4FBB"/>
    <w:rsid w:val="000A5047"/>
    <w:rsid w:val="000A5247"/>
    <w:rsid w:val="000A5534"/>
    <w:rsid w:val="000A67F7"/>
    <w:rsid w:val="000A6BA4"/>
    <w:rsid w:val="000A70DF"/>
    <w:rsid w:val="000B1C97"/>
    <w:rsid w:val="000B2A8D"/>
    <w:rsid w:val="000B319B"/>
    <w:rsid w:val="000B37DC"/>
    <w:rsid w:val="000B3848"/>
    <w:rsid w:val="000B4ED3"/>
    <w:rsid w:val="000B5088"/>
    <w:rsid w:val="000B5C9F"/>
    <w:rsid w:val="000B6757"/>
    <w:rsid w:val="000B75C6"/>
    <w:rsid w:val="000C0380"/>
    <w:rsid w:val="000C0C31"/>
    <w:rsid w:val="000C1714"/>
    <w:rsid w:val="000C3037"/>
    <w:rsid w:val="000C4B5D"/>
    <w:rsid w:val="000C5391"/>
    <w:rsid w:val="000C55DF"/>
    <w:rsid w:val="000C5658"/>
    <w:rsid w:val="000C7DA6"/>
    <w:rsid w:val="000D0A3B"/>
    <w:rsid w:val="000D148B"/>
    <w:rsid w:val="000D291C"/>
    <w:rsid w:val="000D5037"/>
    <w:rsid w:val="000D580F"/>
    <w:rsid w:val="000D62DB"/>
    <w:rsid w:val="000D6739"/>
    <w:rsid w:val="000D6C1B"/>
    <w:rsid w:val="000E1CA6"/>
    <w:rsid w:val="000E1FEB"/>
    <w:rsid w:val="000E25D3"/>
    <w:rsid w:val="000E289C"/>
    <w:rsid w:val="000E3479"/>
    <w:rsid w:val="000E3631"/>
    <w:rsid w:val="000E3CBA"/>
    <w:rsid w:val="000E4881"/>
    <w:rsid w:val="000E6642"/>
    <w:rsid w:val="000E6CBD"/>
    <w:rsid w:val="000F0241"/>
    <w:rsid w:val="000F0745"/>
    <w:rsid w:val="000F1007"/>
    <w:rsid w:val="000F1AC9"/>
    <w:rsid w:val="000F2E0A"/>
    <w:rsid w:val="000F30F3"/>
    <w:rsid w:val="000F3F6C"/>
    <w:rsid w:val="000F3FE3"/>
    <w:rsid w:val="000F40B8"/>
    <w:rsid w:val="000F4BB3"/>
    <w:rsid w:val="000F6CFD"/>
    <w:rsid w:val="000F6D4B"/>
    <w:rsid w:val="000F7B0A"/>
    <w:rsid w:val="001014A8"/>
    <w:rsid w:val="001017B9"/>
    <w:rsid w:val="0010275F"/>
    <w:rsid w:val="00102D1B"/>
    <w:rsid w:val="0010391E"/>
    <w:rsid w:val="0010408D"/>
    <w:rsid w:val="0010418B"/>
    <w:rsid w:val="00105018"/>
    <w:rsid w:val="00105B67"/>
    <w:rsid w:val="00110451"/>
    <w:rsid w:val="001107C2"/>
    <w:rsid w:val="00111937"/>
    <w:rsid w:val="00111CC6"/>
    <w:rsid w:val="0011265A"/>
    <w:rsid w:val="00112EC4"/>
    <w:rsid w:val="00114766"/>
    <w:rsid w:val="0011485E"/>
    <w:rsid w:val="00117B21"/>
    <w:rsid w:val="0012059E"/>
    <w:rsid w:val="00121103"/>
    <w:rsid w:val="00121B66"/>
    <w:rsid w:val="001225C0"/>
    <w:rsid w:val="00123D22"/>
    <w:rsid w:val="00124358"/>
    <w:rsid w:val="0012469B"/>
    <w:rsid w:val="00124F90"/>
    <w:rsid w:val="0012574F"/>
    <w:rsid w:val="001276FC"/>
    <w:rsid w:val="00131003"/>
    <w:rsid w:val="00131696"/>
    <w:rsid w:val="001323E2"/>
    <w:rsid w:val="001328C3"/>
    <w:rsid w:val="00132EFE"/>
    <w:rsid w:val="00133A28"/>
    <w:rsid w:val="00134FA3"/>
    <w:rsid w:val="00135960"/>
    <w:rsid w:val="00137728"/>
    <w:rsid w:val="00140E9A"/>
    <w:rsid w:val="001449A3"/>
    <w:rsid w:val="00144F5B"/>
    <w:rsid w:val="00145EA2"/>
    <w:rsid w:val="00146F9B"/>
    <w:rsid w:val="00150811"/>
    <w:rsid w:val="00150B44"/>
    <w:rsid w:val="00151573"/>
    <w:rsid w:val="00152E9C"/>
    <w:rsid w:val="00156FFE"/>
    <w:rsid w:val="0015729B"/>
    <w:rsid w:val="00157E3C"/>
    <w:rsid w:val="001600E5"/>
    <w:rsid w:val="001603C2"/>
    <w:rsid w:val="00161BCD"/>
    <w:rsid w:val="00161CA4"/>
    <w:rsid w:val="001625D8"/>
    <w:rsid w:val="00162E9C"/>
    <w:rsid w:val="001639FF"/>
    <w:rsid w:val="001649C5"/>
    <w:rsid w:val="0016500B"/>
    <w:rsid w:val="0016518D"/>
    <w:rsid w:val="00166339"/>
    <w:rsid w:val="00166A4C"/>
    <w:rsid w:val="00166CE0"/>
    <w:rsid w:val="00167350"/>
    <w:rsid w:val="0016762A"/>
    <w:rsid w:val="0016762D"/>
    <w:rsid w:val="00167757"/>
    <w:rsid w:val="0017001C"/>
    <w:rsid w:val="001702F7"/>
    <w:rsid w:val="0017075E"/>
    <w:rsid w:val="00172438"/>
    <w:rsid w:val="001724A1"/>
    <w:rsid w:val="00172582"/>
    <w:rsid w:val="0017386D"/>
    <w:rsid w:val="00174340"/>
    <w:rsid w:val="001743CF"/>
    <w:rsid w:val="001746F1"/>
    <w:rsid w:val="00175B8E"/>
    <w:rsid w:val="00176A90"/>
    <w:rsid w:val="0017723D"/>
    <w:rsid w:val="00180C33"/>
    <w:rsid w:val="00181174"/>
    <w:rsid w:val="00181B2A"/>
    <w:rsid w:val="00182A2F"/>
    <w:rsid w:val="00182A62"/>
    <w:rsid w:val="001838F1"/>
    <w:rsid w:val="00183955"/>
    <w:rsid w:val="00183DB0"/>
    <w:rsid w:val="001849B6"/>
    <w:rsid w:val="00185ABB"/>
    <w:rsid w:val="00185E1B"/>
    <w:rsid w:val="00186414"/>
    <w:rsid w:val="001875D8"/>
    <w:rsid w:val="00190E35"/>
    <w:rsid w:val="00191589"/>
    <w:rsid w:val="0019298D"/>
    <w:rsid w:val="001934EA"/>
    <w:rsid w:val="00193912"/>
    <w:rsid w:val="0019444C"/>
    <w:rsid w:val="00194C8D"/>
    <w:rsid w:val="00194D8E"/>
    <w:rsid w:val="001960CD"/>
    <w:rsid w:val="001969EB"/>
    <w:rsid w:val="001973CB"/>
    <w:rsid w:val="00197504"/>
    <w:rsid w:val="001A03A2"/>
    <w:rsid w:val="001A0449"/>
    <w:rsid w:val="001A0752"/>
    <w:rsid w:val="001A18FD"/>
    <w:rsid w:val="001A1A23"/>
    <w:rsid w:val="001A3CAB"/>
    <w:rsid w:val="001A4CD1"/>
    <w:rsid w:val="001A4CF4"/>
    <w:rsid w:val="001A780B"/>
    <w:rsid w:val="001A7ECA"/>
    <w:rsid w:val="001B0704"/>
    <w:rsid w:val="001B193C"/>
    <w:rsid w:val="001B1B34"/>
    <w:rsid w:val="001B23CA"/>
    <w:rsid w:val="001B30C9"/>
    <w:rsid w:val="001B3CF0"/>
    <w:rsid w:val="001B3F2B"/>
    <w:rsid w:val="001B4012"/>
    <w:rsid w:val="001B47A9"/>
    <w:rsid w:val="001B5294"/>
    <w:rsid w:val="001B7467"/>
    <w:rsid w:val="001B7C55"/>
    <w:rsid w:val="001B7C94"/>
    <w:rsid w:val="001B7CE1"/>
    <w:rsid w:val="001C0441"/>
    <w:rsid w:val="001C0565"/>
    <w:rsid w:val="001C0BE8"/>
    <w:rsid w:val="001C11F8"/>
    <w:rsid w:val="001C202A"/>
    <w:rsid w:val="001C2F24"/>
    <w:rsid w:val="001C3579"/>
    <w:rsid w:val="001C4192"/>
    <w:rsid w:val="001C460D"/>
    <w:rsid w:val="001C4F1F"/>
    <w:rsid w:val="001C577C"/>
    <w:rsid w:val="001C6F31"/>
    <w:rsid w:val="001C7836"/>
    <w:rsid w:val="001D16BF"/>
    <w:rsid w:val="001D1B77"/>
    <w:rsid w:val="001D21BD"/>
    <w:rsid w:val="001D471F"/>
    <w:rsid w:val="001D56D8"/>
    <w:rsid w:val="001D594C"/>
    <w:rsid w:val="001D5F8A"/>
    <w:rsid w:val="001D608C"/>
    <w:rsid w:val="001D7806"/>
    <w:rsid w:val="001D7F1A"/>
    <w:rsid w:val="001D7F2E"/>
    <w:rsid w:val="001E16EC"/>
    <w:rsid w:val="001E1ECA"/>
    <w:rsid w:val="001E1F34"/>
    <w:rsid w:val="001E20D6"/>
    <w:rsid w:val="001E233E"/>
    <w:rsid w:val="001E39ED"/>
    <w:rsid w:val="001E41A9"/>
    <w:rsid w:val="001E4EBF"/>
    <w:rsid w:val="001E5A9E"/>
    <w:rsid w:val="001E74C9"/>
    <w:rsid w:val="001E7E69"/>
    <w:rsid w:val="001F014D"/>
    <w:rsid w:val="001F04C0"/>
    <w:rsid w:val="001F0516"/>
    <w:rsid w:val="001F0A3A"/>
    <w:rsid w:val="001F0FCE"/>
    <w:rsid w:val="001F1470"/>
    <w:rsid w:val="001F1B04"/>
    <w:rsid w:val="001F31FA"/>
    <w:rsid w:val="001F3CE2"/>
    <w:rsid w:val="001F41E8"/>
    <w:rsid w:val="001F6780"/>
    <w:rsid w:val="002023B9"/>
    <w:rsid w:val="002028B5"/>
    <w:rsid w:val="002037A5"/>
    <w:rsid w:val="0020481C"/>
    <w:rsid w:val="00204DD5"/>
    <w:rsid w:val="0020509E"/>
    <w:rsid w:val="00205490"/>
    <w:rsid w:val="0020573E"/>
    <w:rsid w:val="00205E12"/>
    <w:rsid w:val="00206035"/>
    <w:rsid w:val="0020690A"/>
    <w:rsid w:val="00206958"/>
    <w:rsid w:val="00207FC4"/>
    <w:rsid w:val="00207FCE"/>
    <w:rsid w:val="002113EC"/>
    <w:rsid w:val="00212659"/>
    <w:rsid w:val="002133F4"/>
    <w:rsid w:val="00213B34"/>
    <w:rsid w:val="00213BFD"/>
    <w:rsid w:val="002141C7"/>
    <w:rsid w:val="002145C0"/>
    <w:rsid w:val="00215244"/>
    <w:rsid w:val="002158BF"/>
    <w:rsid w:val="00216E63"/>
    <w:rsid w:val="0022096A"/>
    <w:rsid w:val="002209E3"/>
    <w:rsid w:val="00220BD1"/>
    <w:rsid w:val="002214D7"/>
    <w:rsid w:val="00222FB7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176E"/>
    <w:rsid w:val="00232557"/>
    <w:rsid w:val="00234767"/>
    <w:rsid w:val="002353AD"/>
    <w:rsid w:val="002355B0"/>
    <w:rsid w:val="0023583B"/>
    <w:rsid w:val="00235D00"/>
    <w:rsid w:val="00235E51"/>
    <w:rsid w:val="00235FDA"/>
    <w:rsid w:val="0023673B"/>
    <w:rsid w:val="0023723D"/>
    <w:rsid w:val="00237E39"/>
    <w:rsid w:val="00237E66"/>
    <w:rsid w:val="00237EEE"/>
    <w:rsid w:val="00241CB1"/>
    <w:rsid w:val="00242296"/>
    <w:rsid w:val="002439EF"/>
    <w:rsid w:val="00244435"/>
    <w:rsid w:val="00244B0E"/>
    <w:rsid w:val="00245915"/>
    <w:rsid w:val="00245C2E"/>
    <w:rsid w:val="0024606C"/>
    <w:rsid w:val="0024645F"/>
    <w:rsid w:val="002467ED"/>
    <w:rsid w:val="00246C66"/>
    <w:rsid w:val="00247E67"/>
    <w:rsid w:val="0025034D"/>
    <w:rsid w:val="00250941"/>
    <w:rsid w:val="00250B95"/>
    <w:rsid w:val="00251062"/>
    <w:rsid w:val="00251F45"/>
    <w:rsid w:val="002520DE"/>
    <w:rsid w:val="00253D10"/>
    <w:rsid w:val="00255631"/>
    <w:rsid w:val="00256705"/>
    <w:rsid w:val="00256A01"/>
    <w:rsid w:val="00257076"/>
    <w:rsid w:val="00260DB8"/>
    <w:rsid w:val="0026414C"/>
    <w:rsid w:val="0026557D"/>
    <w:rsid w:val="00265CB0"/>
    <w:rsid w:val="00265E1A"/>
    <w:rsid w:val="00266BCD"/>
    <w:rsid w:val="002670C1"/>
    <w:rsid w:val="00267FB3"/>
    <w:rsid w:val="00270074"/>
    <w:rsid w:val="002706DC"/>
    <w:rsid w:val="00271F00"/>
    <w:rsid w:val="00272C6E"/>
    <w:rsid w:val="002732C8"/>
    <w:rsid w:val="0027352C"/>
    <w:rsid w:val="002743A9"/>
    <w:rsid w:val="002756B7"/>
    <w:rsid w:val="00275EC2"/>
    <w:rsid w:val="00276B2F"/>
    <w:rsid w:val="00276D10"/>
    <w:rsid w:val="00277067"/>
    <w:rsid w:val="002806F6"/>
    <w:rsid w:val="00281D77"/>
    <w:rsid w:val="002821F8"/>
    <w:rsid w:val="002829E3"/>
    <w:rsid w:val="00282B25"/>
    <w:rsid w:val="00284680"/>
    <w:rsid w:val="00285F11"/>
    <w:rsid w:val="002868BB"/>
    <w:rsid w:val="00290051"/>
    <w:rsid w:val="00290507"/>
    <w:rsid w:val="0029106F"/>
    <w:rsid w:val="0029114B"/>
    <w:rsid w:val="002913A3"/>
    <w:rsid w:val="002918EF"/>
    <w:rsid w:val="00291DA0"/>
    <w:rsid w:val="00293953"/>
    <w:rsid w:val="0029425A"/>
    <w:rsid w:val="002958C8"/>
    <w:rsid w:val="00295EE5"/>
    <w:rsid w:val="00297772"/>
    <w:rsid w:val="002A05ED"/>
    <w:rsid w:val="002A0983"/>
    <w:rsid w:val="002A11C6"/>
    <w:rsid w:val="002A157E"/>
    <w:rsid w:val="002A1BD6"/>
    <w:rsid w:val="002A2B86"/>
    <w:rsid w:val="002A2D88"/>
    <w:rsid w:val="002A2D8F"/>
    <w:rsid w:val="002A2F48"/>
    <w:rsid w:val="002A445E"/>
    <w:rsid w:val="002A4862"/>
    <w:rsid w:val="002A5281"/>
    <w:rsid w:val="002A66FF"/>
    <w:rsid w:val="002A678B"/>
    <w:rsid w:val="002B04A8"/>
    <w:rsid w:val="002B188C"/>
    <w:rsid w:val="002B3081"/>
    <w:rsid w:val="002B5A55"/>
    <w:rsid w:val="002B6CB5"/>
    <w:rsid w:val="002B7D38"/>
    <w:rsid w:val="002C0290"/>
    <w:rsid w:val="002C08D1"/>
    <w:rsid w:val="002C0F69"/>
    <w:rsid w:val="002C2106"/>
    <w:rsid w:val="002C261C"/>
    <w:rsid w:val="002C2825"/>
    <w:rsid w:val="002C2B7C"/>
    <w:rsid w:val="002C2E72"/>
    <w:rsid w:val="002C35C7"/>
    <w:rsid w:val="002C68B2"/>
    <w:rsid w:val="002C7727"/>
    <w:rsid w:val="002D2D9A"/>
    <w:rsid w:val="002D2E41"/>
    <w:rsid w:val="002D3622"/>
    <w:rsid w:val="002D433A"/>
    <w:rsid w:val="002D55BE"/>
    <w:rsid w:val="002D7783"/>
    <w:rsid w:val="002D7BD5"/>
    <w:rsid w:val="002D7DEE"/>
    <w:rsid w:val="002E0579"/>
    <w:rsid w:val="002E185D"/>
    <w:rsid w:val="002E22E2"/>
    <w:rsid w:val="002E2853"/>
    <w:rsid w:val="002E301C"/>
    <w:rsid w:val="002E3766"/>
    <w:rsid w:val="002E381B"/>
    <w:rsid w:val="002E502E"/>
    <w:rsid w:val="002E579B"/>
    <w:rsid w:val="002E58E1"/>
    <w:rsid w:val="002E6F1C"/>
    <w:rsid w:val="002E7801"/>
    <w:rsid w:val="002E7F96"/>
    <w:rsid w:val="002F0A6B"/>
    <w:rsid w:val="002F18F6"/>
    <w:rsid w:val="002F5CB2"/>
    <w:rsid w:val="002F6950"/>
    <w:rsid w:val="002F7764"/>
    <w:rsid w:val="003002DD"/>
    <w:rsid w:val="003024A8"/>
    <w:rsid w:val="00302D49"/>
    <w:rsid w:val="00302F36"/>
    <w:rsid w:val="00303F6F"/>
    <w:rsid w:val="0030416B"/>
    <w:rsid w:val="0030429E"/>
    <w:rsid w:val="00304622"/>
    <w:rsid w:val="0030588A"/>
    <w:rsid w:val="00306063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5CDC"/>
    <w:rsid w:val="0032795E"/>
    <w:rsid w:val="00327E83"/>
    <w:rsid w:val="00330618"/>
    <w:rsid w:val="00330D9D"/>
    <w:rsid w:val="00331A18"/>
    <w:rsid w:val="00334122"/>
    <w:rsid w:val="003352A4"/>
    <w:rsid w:val="00335BC9"/>
    <w:rsid w:val="0033649E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7C7"/>
    <w:rsid w:val="00344846"/>
    <w:rsid w:val="00344C18"/>
    <w:rsid w:val="00345480"/>
    <w:rsid w:val="00345971"/>
    <w:rsid w:val="00345E3E"/>
    <w:rsid w:val="00346191"/>
    <w:rsid w:val="003466F4"/>
    <w:rsid w:val="003472BD"/>
    <w:rsid w:val="003475F7"/>
    <w:rsid w:val="00347FEA"/>
    <w:rsid w:val="00350A27"/>
    <w:rsid w:val="00350DFD"/>
    <w:rsid w:val="003514CB"/>
    <w:rsid w:val="00351AD7"/>
    <w:rsid w:val="00353488"/>
    <w:rsid w:val="00353E2B"/>
    <w:rsid w:val="00353EA6"/>
    <w:rsid w:val="003543B2"/>
    <w:rsid w:val="00355C4F"/>
    <w:rsid w:val="00356558"/>
    <w:rsid w:val="00356660"/>
    <w:rsid w:val="003568A3"/>
    <w:rsid w:val="00356C61"/>
    <w:rsid w:val="00356CF1"/>
    <w:rsid w:val="00357AE2"/>
    <w:rsid w:val="00357D43"/>
    <w:rsid w:val="00361431"/>
    <w:rsid w:val="00361752"/>
    <w:rsid w:val="00361CB9"/>
    <w:rsid w:val="00362420"/>
    <w:rsid w:val="00362AF9"/>
    <w:rsid w:val="0036379C"/>
    <w:rsid w:val="00364694"/>
    <w:rsid w:val="00367254"/>
    <w:rsid w:val="00367324"/>
    <w:rsid w:val="003703CB"/>
    <w:rsid w:val="00370686"/>
    <w:rsid w:val="0037122D"/>
    <w:rsid w:val="003717F9"/>
    <w:rsid w:val="00371DE2"/>
    <w:rsid w:val="00371F3C"/>
    <w:rsid w:val="0037258B"/>
    <w:rsid w:val="003727D9"/>
    <w:rsid w:val="00372A13"/>
    <w:rsid w:val="00372E25"/>
    <w:rsid w:val="00372ECE"/>
    <w:rsid w:val="003733E4"/>
    <w:rsid w:val="00375DE7"/>
    <w:rsid w:val="003760AE"/>
    <w:rsid w:val="0037633E"/>
    <w:rsid w:val="00382041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2AC7"/>
    <w:rsid w:val="00393A35"/>
    <w:rsid w:val="00394453"/>
    <w:rsid w:val="003946AF"/>
    <w:rsid w:val="00396ADE"/>
    <w:rsid w:val="003978B0"/>
    <w:rsid w:val="00397A55"/>
    <w:rsid w:val="003A0455"/>
    <w:rsid w:val="003A097F"/>
    <w:rsid w:val="003A1A24"/>
    <w:rsid w:val="003A1EAA"/>
    <w:rsid w:val="003A1F00"/>
    <w:rsid w:val="003A2894"/>
    <w:rsid w:val="003A3980"/>
    <w:rsid w:val="003A39E4"/>
    <w:rsid w:val="003A50C3"/>
    <w:rsid w:val="003A5741"/>
    <w:rsid w:val="003A73B0"/>
    <w:rsid w:val="003B19F8"/>
    <w:rsid w:val="003B1EE5"/>
    <w:rsid w:val="003B255A"/>
    <w:rsid w:val="003B3309"/>
    <w:rsid w:val="003B5B8E"/>
    <w:rsid w:val="003B6763"/>
    <w:rsid w:val="003B7685"/>
    <w:rsid w:val="003B7AAB"/>
    <w:rsid w:val="003C0761"/>
    <w:rsid w:val="003C2B70"/>
    <w:rsid w:val="003C2B87"/>
    <w:rsid w:val="003C3326"/>
    <w:rsid w:val="003C34D2"/>
    <w:rsid w:val="003C3DAC"/>
    <w:rsid w:val="003C53E5"/>
    <w:rsid w:val="003C63C0"/>
    <w:rsid w:val="003C7521"/>
    <w:rsid w:val="003C7A74"/>
    <w:rsid w:val="003C7CFB"/>
    <w:rsid w:val="003C7FE3"/>
    <w:rsid w:val="003D02CA"/>
    <w:rsid w:val="003D0313"/>
    <w:rsid w:val="003D0F1A"/>
    <w:rsid w:val="003D1A9D"/>
    <w:rsid w:val="003D212A"/>
    <w:rsid w:val="003D214D"/>
    <w:rsid w:val="003D3572"/>
    <w:rsid w:val="003D4B21"/>
    <w:rsid w:val="003D4D93"/>
    <w:rsid w:val="003D5240"/>
    <w:rsid w:val="003D57F9"/>
    <w:rsid w:val="003D5BB6"/>
    <w:rsid w:val="003D6934"/>
    <w:rsid w:val="003E17DB"/>
    <w:rsid w:val="003E1847"/>
    <w:rsid w:val="003E31EE"/>
    <w:rsid w:val="003E3346"/>
    <w:rsid w:val="003E4A7A"/>
    <w:rsid w:val="003E57F0"/>
    <w:rsid w:val="003E6009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3F7C83"/>
    <w:rsid w:val="0040096F"/>
    <w:rsid w:val="00402EFE"/>
    <w:rsid w:val="0040319B"/>
    <w:rsid w:val="00403299"/>
    <w:rsid w:val="00403786"/>
    <w:rsid w:val="00403D3E"/>
    <w:rsid w:val="004043FE"/>
    <w:rsid w:val="004045D3"/>
    <w:rsid w:val="00404761"/>
    <w:rsid w:val="00405535"/>
    <w:rsid w:val="004079B1"/>
    <w:rsid w:val="00407AB0"/>
    <w:rsid w:val="00410193"/>
    <w:rsid w:val="00411809"/>
    <w:rsid w:val="00411AD9"/>
    <w:rsid w:val="00412396"/>
    <w:rsid w:val="00413B72"/>
    <w:rsid w:val="00413E82"/>
    <w:rsid w:val="00413F8E"/>
    <w:rsid w:val="004158CA"/>
    <w:rsid w:val="0041594F"/>
    <w:rsid w:val="004165F6"/>
    <w:rsid w:val="00416955"/>
    <w:rsid w:val="00416DF3"/>
    <w:rsid w:val="004170E0"/>
    <w:rsid w:val="004171FA"/>
    <w:rsid w:val="00417957"/>
    <w:rsid w:val="00417F98"/>
    <w:rsid w:val="0042156A"/>
    <w:rsid w:val="00422BB1"/>
    <w:rsid w:val="00422BBA"/>
    <w:rsid w:val="004234B7"/>
    <w:rsid w:val="00423F9E"/>
    <w:rsid w:val="0042440E"/>
    <w:rsid w:val="0042580A"/>
    <w:rsid w:val="00425B5E"/>
    <w:rsid w:val="004262A9"/>
    <w:rsid w:val="00426A32"/>
    <w:rsid w:val="00426F81"/>
    <w:rsid w:val="00427054"/>
    <w:rsid w:val="004278AD"/>
    <w:rsid w:val="00427C5A"/>
    <w:rsid w:val="00427D3E"/>
    <w:rsid w:val="00427DC6"/>
    <w:rsid w:val="00430180"/>
    <w:rsid w:val="004306C9"/>
    <w:rsid w:val="00430C26"/>
    <w:rsid w:val="00431491"/>
    <w:rsid w:val="00431824"/>
    <w:rsid w:val="00434AF1"/>
    <w:rsid w:val="00434E22"/>
    <w:rsid w:val="00434EDD"/>
    <w:rsid w:val="00434F2A"/>
    <w:rsid w:val="00435D9B"/>
    <w:rsid w:val="0043631E"/>
    <w:rsid w:val="00436548"/>
    <w:rsid w:val="0043655E"/>
    <w:rsid w:val="00436C96"/>
    <w:rsid w:val="00437F51"/>
    <w:rsid w:val="0044037E"/>
    <w:rsid w:val="0044131C"/>
    <w:rsid w:val="00441A81"/>
    <w:rsid w:val="00441AC0"/>
    <w:rsid w:val="00442B2A"/>
    <w:rsid w:val="00442E28"/>
    <w:rsid w:val="00443E01"/>
    <w:rsid w:val="0044417A"/>
    <w:rsid w:val="00444654"/>
    <w:rsid w:val="004449F4"/>
    <w:rsid w:val="00444C9B"/>
    <w:rsid w:val="00447D20"/>
    <w:rsid w:val="00447FE6"/>
    <w:rsid w:val="00450BF7"/>
    <w:rsid w:val="00450FE6"/>
    <w:rsid w:val="00452481"/>
    <w:rsid w:val="004545BA"/>
    <w:rsid w:val="00454C30"/>
    <w:rsid w:val="004563C4"/>
    <w:rsid w:val="00456ACE"/>
    <w:rsid w:val="0045746C"/>
    <w:rsid w:val="004605AB"/>
    <w:rsid w:val="004632A9"/>
    <w:rsid w:val="00463676"/>
    <w:rsid w:val="004636CF"/>
    <w:rsid w:val="00463856"/>
    <w:rsid w:val="0046460C"/>
    <w:rsid w:val="00465AA3"/>
    <w:rsid w:val="00466ABF"/>
    <w:rsid w:val="00466DD3"/>
    <w:rsid w:val="00467352"/>
    <w:rsid w:val="004673F9"/>
    <w:rsid w:val="00467678"/>
    <w:rsid w:val="00467B99"/>
    <w:rsid w:val="004704E5"/>
    <w:rsid w:val="00472358"/>
    <w:rsid w:val="0047342A"/>
    <w:rsid w:val="00473CC6"/>
    <w:rsid w:val="00474A33"/>
    <w:rsid w:val="00475682"/>
    <w:rsid w:val="00477229"/>
    <w:rsid w:val="00477CBA"/>
    <w:rsid w:val="00480463"/>
    <w:rsid w:val="00480926"/>
    <w:rsid w:val="004828CC"/>
    <w:rsid w:val="00482A08"/>
    <w:rsid w:val="0048387B"/>
    <w:rsid w:val="00485A1C"/>
    <w:rsid w:val="00485EEE"/>
    <w:rsid w:val="004868C7"/>
    <w:rsid w:val="00486918"/>
    <w:rsid w:val="00486F4F"/>
    <w:rsid w:val="00487582"/>
    <w:rsid w:val="00487C55"/>
    <w:rsid w:val="00490658"/>
    <w:rsid w:val="004913C2"/>
    <w:rsid w:val="00491819"/>
    <w:rsid w:val="00493E8B"/>
    <w:rsid w:val="004942E4"/>
    <w:rsid w:val="00496078"/>
    <w:rsid w:val="00496363"/>
    <w:rsid w:val="004978D0"/>
    <w:rsid w:val="004A03F5"/>
    <w:rsid w:val="004A0663"/>
    <w:rsid w:val="004A1490"/>
    <w:rsid w:val="004A1DD6"/>
    <w:rsid w:val="004A2190"/>
    <w:rsid w:val="004A27D1"/>
    <w:rsid w:val="004A4446"/>
    <w:rsid w:val="004A4E43"/>
    <w:rsid w:val="004A68BE"/>
    <w:rsid w:val="004A6B90"/>
    <w:rsid w:val="004A6DDF"/>
    <w:rsid w:val="004A6FD4"/>
    <w:rsid w:val="004B0223"/>
    <w:rsid w:val="004B0AAC"/>
    <w:rsid w:val="004B2EA6"/>
    <w:rsid w:val="004B40B2"/>
    <w:rsid w:val="004B4A73"/>
    <w:rsid w:val="004B68E6"/>
    <w:rsid w:val="004B7435"/>
    <w:rsid w:val="004B7A0E"/>
    <w:rsid w:val="004C100F"/>
    <w:rsid w:val="004C1A17"/>
    <w:rsid w:val="004C1D4A"/>
    <w:rsid w:val="004C28C0"/>
    <w:rsid w:val="004C3D80"/>
    <w:rsid w:val="004C5F44"/>
    <w:rsid w:val="004C62A0"/>
    <w:rsid w:val="004C63F6"/>
    <w:rsid w:val="004C6587"/>
    <w:rsid w:val="004C69A2"/>
    <w:rsid w:val="004C79EF"/>
    <w:rsid w:val="004D006C"/>
    <w:rsid w:val="004D3279"/>
    <w:rsid w:val="004D3BBA"/>
    <w:rsid w:val="004D4146"/>
    <w:rsid w:val="004D5635"/>
    <w:rsid w:val="004D6E86"/>
    <w:rsid w:val="004D7ED5"/>
    <w:rsid w:val="004E2B4B"/>
    <w:rsid w:val="004E42D6"/>
    <w:rsid w:val="004E4645"/>
    <w:rsid w:val="004E480E"/>
    <w:rsid w:val="004E796E"/>
    <w:rsid w:val="004E79B4"/>
    <w:rsid w:val="004F0B50"/>
    <w:rsid w:val="004F0F83"/>
    <w:rsid w:val="004F167B"/>
    <w:rsid w:val="004F1FB1"/>
    <w:rsid w:val="004F248D"/>
    <w:rsid w:val="004F2BF1"/>
    <w:rsid w:val="004F32A2"/>
    <w:rsid w:val="004F3CFB"/>
    <w:rsid w:val="004F4FA8"/>
    <w:rsid w:val="004F55DE"/>
    <w:rsid w:val="004F5691"/>
    <w:rsid w:val="004F7068"/>
    <w:rsid w:val="00500534"/>
    <w:rsid w:val="00500A85"/>
    <w:rsid w:val="00501F82"/>
    <w:rsid w:val="00504274"/>
    <w:rsid w:val="00505F28"/>
    <w:rsid w:val="005063B6"/>
    <w:rsid w:val="005063E3"/>
    <w:rsid w:val="0050674A"/>
    <w:rsid w:val="005067A2"/>
    <w:rsid w:val="00506C50"/>
    <w:rsid w:val="00510927"/>
    <w:rsid w:val="005129A4"/>
    <w:rsid w:val="00512F65"/>
    <w:rsid w:val="0051477B"/>
    <w:rsid w:val="00514C09"/>
    <w:rsid w:val="0052023F"/>
    <w:rsid w:val="00520642"/>
    <w:rsid w:val="00521011"/>
    <w:rsid w:val="0052197B"/>
    <w:rsid w:val="00522337"/>
    <w:rsid w:val="00522A51"/>
    <w:rsid w:val="00523BDD"/>
    <w:rsid w:val="00523CB0"/>
    <w:rsid w:val="00525AF9"/>
    <w:rsid w:val="005262BE"/>
    <w:rsid w:val="005266C1"/>
    <w:rsid w:val="00527113"/>
    <w:rsid w:val="00527475"/>
    <w:rsid w:val="005274CD"/>
    <w:rsid w:val="0052794F"/>
    <w:rsid w:val="005306C8"/>
    <w:rsid w:val="00531826"/>
    <w:rsid w:val="00531F2C"/>
    <w:rsid w:val="00532D67"/>
    <w:rsid w:val="00534543"/>
    <w:rsid w:val="005363CF"/>
    <w:rsid w:val="00536C94"/>
    <w:rsid w:val="00537175"/>
    <w:rsid w:val="00540235"/>
    <w:rsid w:val="00540EFB"/>
    <w:rsid w:val="00542111"/>
    <w:rsid w:val="005423D1"/>
    <w:rsid w:val="005446E7"/>
    <w:rsid w:val="0054505B"/>
    <w:rsid w:val="00545A1B"/>
    <w:rsid w:val="005463B1"/>
    <w:rsid w:val="0054641C"/>
    <w:rsid w:val="00546F55"/>
    <w:rsid w:val="00551096"/>
    <w:rsid w:val="005513C0"/>
    <w:rsid w:val="00551F05"/>
    <w:rsid w:val="0055287C"/>
    <w:rsid w:val="00553487"/>
    <w:rsid w:val="00554B85"/>
    <w:rsid w:val="00554FF2"/>
    <w:rsid w:val="0055591F"/>
    <w:rsid w:val="00555F58"/>
    <w:rsid w:val="00556755"/>
    <w:rsid w:val="00557E0F"/>
    <w:rsid w:val="00560143"/>
    <w:rsid w:val="00560CA9"/>
    <w:rsid w:val="00563D8F"/>
    <w:rsid w:val="0056404E"/>
    <w:rsid w:val="0056437E"/>
    <w:rsid w:val="00564589"/>
    <w:rsid w:val="00564E74"/>
    <w:rsid w:val="005652DC"/>
    <w:rsid w:val="00565935"/>
    <w:rsid w:val="00567098"/>
    <w:rsid w:val="00567A33"/>
    <w:rsid w:val="0057014A"/>
    <w:rsid w:val="00570387"/>
    <w:rsid w:val="00570855"/>
    <w:rsid w:val="0057183C"/>
    <w:rsid w:val="005726D9"/>
    <w:rsid w:val="0057276E"/>
    <w:rsid w:val="00572A7C"/>
    <w:rsid w:val="00573932"/>
    <w:rsid w:val="00575E2D"/>
    <w:rsid w:val="00576363"/>
    <w:rsid w:val="0057685A"/>
    <w:rsid w:val="00576A9E"/>
    <w:rsid w:val="00580445"/>
    <w:rsid w:val="0058087C"/>
    <w:rsid w:val="005809BC"/>
    <w:rsid w:val="00580E85"/>
    <w:rsid w:val="00581586"/>
    <w:rsid w:val="00581FFF"/>
    <w:rsid w:val="0058294D"/>
    <w:rsid w:val="00584A12"/>
    <w:rsid w:val="00584C49"/>
    <w:rsid w:val="00585937"/>
    <w:rsid w:val="0058621E"/>
    <w:rsid w:val="005906C4"/>
    <w:rsid w:val="00590FEF"/>
    <w:rsid w:val="00591D4B"/>
    <w:rsid w:val="00592229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1E11"/>
    <w:rsid w:val="005A24B0"/>
    <w:rsid w:val="005A491F"/>
    <w:rsid w:val="005A5079"/>
    <w:rsid w:val="005A63EF"/>
    <w:rsid w:val="005A66C5"/>
    <w:rsid w:val="005A7028"/>
    <w:rsid w:val="005A7513"/>
    <w:rsid w:val="005B0527"/>
    <w:rsid w:val="005B05D3"/>
    <w:rsid w:val="005B093F"/>
    <w:rsid w:val="005B31CC"/>
    <w:rsid w:val="005B37B6"/>
    <w:rsid w:val="005B41AA"/>
    <w:rsid w:val="005B5978"/>
    <w:rsid w:val="005B5F2C"/>
    <w:rsid w:val="005B62C9"/>
    <w:rsid w:val="005B6770"/>
    <w:rsid w:val="005B7019"/>
    <w:rsid w:val="005B7153"/>
    <w:rsid w:val="005B717A"/>
    <w:rsid w:val="005C04A4"/>
    <w:rsid w:val="005C162F"/>
    <w:rsid w:val="005C3E1F"/>
    <w:rsid w:val="005C4D38"/>
    <w:rsid w:val="005C4DF0"/>
    <w:rsid w:val="005C5DB7"/>
    <w:rsid w:val="005C68B4"/>
    <w:rsid w:val="005C6FAE"/>
    <w:rsid w:val="005C71BC"/>
    <w:rsid w:val="005D0957"/>
    <w:rsid w:val="005D140A"/>
    <w:rsid w:val="005D1961"/>
    <w:rsid w:val="005D19FF"/>
    <w:rsid w:val="005D4CE1"/>
    <w:rsid w:val="005D5A2A"/>
    <w:rsid w:val="005D5BD2"/>
    <w:rsid w:val="005D5CD9"/>
    <w:rsid w:val="005D5F4D"/>
    <w:rsid w:val="005D60CE"/>
    <w:rsid w:val="005D6DCC"/>
    <w:rsid w:val="005D7748"/>
    <w:rsid w:val="005E096A"/>
    <w:rsid w:val="005E14B2"/>
    <w:rsid w:val="005E1F28"/>
    <w:rsid w:val="005E2B16"/>
    <w:rsid w:val="005E35A5"/>
    <w:rsid w:val="005E3E2D"/>
    <w:rsid w:val="005E613D"/>
    <w:rsid w:val="005E6172"/>
    <w:rsid w:val="005E695D"/>
    <w:rsid w:val="005E71CC"/>
    <w:rsid w:val="005F02C0"/>
    <w:rsid w:val="005F0B25"/>
    <w:rsid w:val="005F0B62"/>
    <w:rsid w:val="005F0E7A"/>
    <w:rsid w:val="005F2201"/>
    <w:rsid w:val="005F322B"/>
    <w:rsid w:val="005F3E78"/>
    <w:rsid w:val="005F48BD"/>
    <w:rsid w:val="005F49AC"/>
    <w:rsid w:val="005F5393"/>
    <w:rsid w:val="005F64E4"/>
    <w:rsid w:val="0060246A"/>
    <w:rsid w:val="00602524"/>
    <w:rsid w:val="00602ABE"/>
    <w:rsid w:val="006063F6"/>
    <w:rsid w:val="00606E9D"/>
    <w:rsid w:val="006073C2"/>
    <w:rsid w:val="006104EC"/>
    <w:rsid w:val="00610A27"/>
    <w:rsid w:val="00610A63"/>
    <w:rsid w:val="00611655"/>
    <w:rsid w:val="006138A1"/>
    <w:rsid w:val="00613C64"/>
    <w:rsid w:val="00614973"/>
    <w:rsid w:val="00614CDA"/>
    <w:rsid w:val="00614FBF"/>
    <w:rsid w:val="00616B4F"/>
    <w:rsid w:val="0061721C"/>
    <w:rsid w:val="00617A10"/>
    <w:rsid w:val="00620233"/>
    <w:rsid w:val="00621930"/>
    <w:rsid w:val="00621CDA"/>
    <w:rsid w:val="006220EB"/>
    <w:rsid w:val="00622AAF"/>
    <w:rsid w:val="006233C4"/>
    <w:rsid w:val="00623A6F"/>
    <w:rsid w:val="00623DC5"/>
    <w:rsid w:val="00626A95"/>
    <w:rsid w:val="00626ABE"/>
    <w:rsid w:val="00627663"/>
    <w:rsid w:val="006308B5"/>
    <w:rsid w:val="00630C42"/>
    <w:rsid w:val="00631387"/>
    <w:rsid w:val="00634D07"/>
    <w:rsid w:val="00635A0F"/>
    <w:rsid w:val="00635B87"/>
    <w:rsid w:val="00636D74"/>
    <w:rsid w:val="006375F3"/>
    <w:rsid w:val="00641783"/>
    <w:rsid w:val="006426C2"/>
    <w:rsid w:val="00642985"/>
    <w:rsid w:val="006431DD"/>
    <w:rsid w:val="006439D2"/>
    <w:rsid w:val="00644D81"/>
    <w:rsid w:val="00645A37"/>
    <w:rsid w:val="00646858"/>
    <w:rsid w:val="0064703A"/>
    <w:rsid w:val="0065012A"/>
    <w:rsid w:val="00651041"/>
    <w:rsid w:val="006510A4"/>
    <w:rsid w:val="00652F88"/>
    <w:rsid w:val="00653704"/>
    <w:rsid w:val="0065540D"/>
    <w:rsid w:val="006554D9"/>
    <w:rsid w:val="006558DA"/>
    <w:rsid w:val="00655A1D"/>
    <w:rsid w:val="00656813"/>
    <w:rsid w:val="00657CE3"/>
    <w:rsid w:val="006610B0"/>
    <w:rsid w:val="006612C9"/>
    <w:rsid w:val="006613D7"/>
    <w:rsid w:val="0066231D"/>
    <w:rsid w:val="00662335"/>
    <w:rsid w:val="00662607"/>
    <w:rsid w:val="00663143"/>
    <w:rsid w:val="00663DD0"/>
    <w:rsid w:val="00664AEF"/>
    <w:rsid w:val="00664BCD"/>
    <w:rsid w:val="00665F6F"/>
    <w:rsid w:val="00666255"/>
    <w:rsid w:val="006662D3"/>
    <w:rsid w:val="00666405"/>
    <w:rsid w:val="006679B2"/>
    <w:rsid w:val="00667B91"/>
    <w:rsid w:val="00671D08"/>
    <w:rsid w:val="00672358"/>
    <w:rsid w:val="00672F55"/>
    <w:rsid w:val="0067440A"/>
    <w:rsid w:val="00674484"/>
    <w:rsid w:val="00674574"/>
    <w:rsid w:val="0067468A"/>
    <w:rsid w:val="00674752"/>
    <w:rsid w:val="00674823"/>
    <w:rsid w:val="00674A0E"/>
    <w:rsid w:val="0067587A"/>
    <w:rsid w:val="00681698"/>
    <w:rsid w:val="006817D8"/>
    <w:rsid w:val="006818C7"/>
    <w:rsid w:val="00681971"/>
    <w:rsid w:val="00682FAC"/>
    <w:rsid w:val="006832AD"/>
    <w:rsid w:val="00683F4D"/>
    <w:rsid w:val="00685BC5"/>
    <w:rsid w:val="00685EB0"/>
    <w:rsid w:val="0068607A"/>
    <w:rsid w:val="00687019"/>
    <w:rsid w:val="00687150"/>
    <w:rsid w:val="006873AA"/>
    <w:rsid w:val="00687809"/>
    <w:rsid w:val="006878DC"/>
    <w:rsid w:val="0069086C"/>
    <w:rsid w:val="006919C4"/>
    <w:rsid w:val="0069211F"/>
    <w:rsid w:val="00692EC9"/>
    <w:rsid w:val="0069453A"/>
    <w:rsid w:val="00695397"/>
    <w:rsid w:val="00696115"/>
    <w:rsid w:val="006963D2"/>
    <w:rsid w:val="006966B8"/>
    <w:rsid w:val="00697152"/>
    <w:rsid w:val="00697B27"/>
    <w:rsid w:val="006A04DC"/>
    <w:rsid w:val="006A0967"/>
    <w:rsid w:val="006A1107"/>
    <w:rsid w:val="006A12C2"/>
    <w:rsid w:val="006A14A8"/>
    <w:rsid w:val="006A1D72"/>
    <w:rsid w:val="006A2D06"/>
    <w:rsid w:val="006A3493"/>
    <w:rsid w:val="006A36A8"/>
    <w:rsid w:val="006A3F5A"/>
    <w:rsid w:val="006A4948"/>
    <w:rsid w:val="006A5B54"/>
    <w:rsid w:val="006A654B"/>
    <w:rsid w:val="006A7BE7"/>
    <w:rsid w:val="006B0A53"/>
    <w:rsid w:val="006B194D"/>
    <w:rsid w:val="006B26D4"/>
    <w:rsid w:val="006B444B"/>
    <w:rsid w:val="006B48D6"/>
    <w:rsid w:val="006B48EB"/>
    <w:rsid w:val="006B4D3E"/>
    <w:rsid w:val="006B500E"/>
    <w:rsid w:val="006B536C"/>
    <w:rsid w:val="006B5DAF"/>
    <w:rsid w:val="006B75E7"/>
    <w:rsid w:val="006C0D9D"/>
    <w:rsid w:val="006C0E4F"/>
    <w:rsid w:val="006C238B"/>
    <w:rsid w:val="006C2428"/>
    <w:rsid w:val="006C2D18"/>
    <w:rsid w:val="006C4522"/>
    <w:rsid w:val="006C4C38"/>
    <w:rsid w:val="006C5714"/>
    <w:rsid w:val="006C5C7D"/>
    <w:rsid w:val="006C7834"/>
    <w:rsid w:val="006C7925"/>
    <w:rsid w:val="006C7BA9"/>
    <w:rsid w:val="006C7F53"/>
    <w:rsid w:val="006D0E8D"/>
    <w:rsid w:val="006D2AA5"/>
    <w:rsid w:val="006D381A"/>
    <w:rsid w:val="006D39CD"/>
    <w:rsid w:val="006D3B7E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DD0"/>
    <w:rsid w:val="006E3CBD"/>
    <w:rsid w:val="006E4BC5"/>
    <w:rsid w:val="006E4DDE"/>
    <w:rsid w:val="006E5EAB"/>
    <w:rsid w:val="006E771E"/>
    <w:rsid w:val="006E7DC3"/>
    <w:rsid w:val="006F00D5"/>
    <w:rsid w:val="006F04A0"/>
    <w:rsid w:val="006F120C"/>
    <w:rsid w:val="006F51A6"/>
    <w:rsid w:val="006F5438"/>
    <w:rsid w:val="006F5484"/>
    <w:rsid w:val="006F591C"/>
    <w:rsid w:val="006F592C"/>
    <w:rsid w:val="006F70F4"/>
    <w:rsid w:val="006F72EA"/>
    <w:rsid w:val="006F76E0"/>
    <w:rsid w:val="00700C72"/>
    <w:rsid w:val="007012AF"/>
    <w:rsid w:val="00702268"/>
    <w:rsid w:val="0070249D"/>
    <w:rsid w:val="00702A52"/>
    <w:rsid w:val="007036F0"/>
    <w:rsid w:val="00703894"/>
    <w:rsid w:val="00704081"/>
    <w:rsid w:val="007053AA"/>
    <w:rsid w:val="0070699D"/>
    <w:rsid w:val="00706C53"/>
    <w:rsid w:val="00707549"/>
    <w:rsid w:val="00707C3E"/>
    <w:rsid w:val="007100EF"/>
    <w:rsid w:val="007106A7"/>
    <w:rsid w:val="007113B9"/>
    <w:rsid w:val="007124A6"/>
    <w:rsid w:val="00713037"/>
    <w:rsid w:val="00714EEC"/>
    <w:rsid w:val="00715BF1"/>
    <w:rsid w:val="00715FA5"/>
    <w:rsid w:val="0071694A"/>
    <w:rsid w:val="007169C3"/>
    <w:rsid w:val="00717094"/>
    <w:rsid w:val="0071718A"/>
    <w:rsid w:val="00720297"/>
    <w:rsid w:val="00720A49"/>
    <w:rsid w:val="00722892"/>
    <w:rsid w:val="00723156"/>
    <w:rsid w:val="007249A2"/>
    <w:rsid w:val="00724FB4"/>
    <w:rsid w:val="007256A7"/>
    <w:rsid w:val="007259B6"/>
    <w:rsid w:val="0072667E"/>
    <w:rsid w:val="00726FDF"/>
    <w:rsid w:val="0072758E"/>
    <w:rsid w:val="00727CC0"/>
    <w:rsid w:val="00730B7F"/>
    <w:rsid w:val="00730EBB"/>
    <w:rsid w:val="00731545"/>
    <w:rsid w:val="00731A8C"/>
    <w:rsid w:val="007320D1"/>
    <w:rsid w:val="00732652"/>
    <w:rsid w:val="007347B5"/>
    <w:rsid w:val="00735178"/>
    <w:rsid w:val="00735ACE"/>
    <w:rsid w:val="00736D62"/>
    <w:rsid w:val="0074002D"/>
    <w:rsid w:val="0074143F"/>
    <w:rsid w:val="0074192C"/>
    <w:rsid w:val="00743627"/>
    <w:rsid w:val="00744287"/>
    <w:rsid w:val="007451E7"/>
    <w:rsid w:val="00745C83"/>
    <w:rsid w:val="00745CC8"/>
    <w:rsid w:val="00745F6F"/>
    <w:rsid w:val="00746E56"/>
    <w:rsid w:val="00746ECC"/>
    <w:rsid w:val="007519B3"/>
    <w:rsid w:val="00752250"/>
    <w:rsid w:val="00752640"/>
    <w:rsid w:val="00752F00"/>
    <w:rsid w:val="00755120"/>
    <w:rsid w:val="00756910"/>
    <w:rsid w:val="00756D72"/>
    <w:rsid w:val="007571FA"/>
    <w:rsid w:val="00760CBA"/>
    <w:rsid w:val="00760DF3"/>
    <w:rsid w:val="00763298"/>
    <w:rsid w:val="00763455"/>
    <w:rsid w:val="00764A1E"/>
    <w:rsid w:val="0076544E"/>
    <w:rsid w:val="0076649C"/>
    <w:rsid w:val="00766EC8"/>
    <w:rsid w:val="007708D5"/>
    <w:rsid w:val="00771849"/>
    <w:rsid w:val="00771CFA"/>
    <w:rsid w:val="00771F56"/>
    <w:rsid w:val="00771F5C"/>
    <w:rsid w:val="0077230B"/>
    <w:rsid w:val="00772A19"/>
    <w:rsid w:val="0077426E"/>
    <w:rsid w:val="00774C2C"/>
    <w:rsid w:val="00774D94"/>
    <w:rsid w:val="00775338"/>
    <w:rsid w:val="0077544D"/>
    <w:rsid w:val="007758C5"/>
    <w:rsid w:val="007760DF"/>
    <w:rsid w:val="007774B9"/>
    <w:rsid w:val="00777706"/>
    <w:rsid w:val="00777921"/>
    <w:rsid w:val="00780CC6"/>
    <w:rsid w:val="007810B3"/>
    <w:rsid w:val="0078134B"/>
    <w:rsid w:val="00781FC9"/>
    <w:rsid w:val="00782337"/>
    <w:rsid w:val="00784019"/>
    <w:rsid w:val="0078557A"/>
    <w:rsid w:val="00787495"/>
    <w:rsid w:val="0078750A"/>
    <w:rsid w:val="00787CCB"/>
    <w:rsid w:val="007905FB"/>
    <w:rsid w:val="00790715"/>
    <w:rsid w:val="00790F9B"/>
    <w:rsid w:val="00791C51"/>
    <w:rsid w:val="00792300"/>
    <w:rsid w:val="00793999"/>
    <w:rsid w:val="00793F9F"/>
    <w:rsid w:val="00793FC2"/>
    <w:rsid w:val="00794E3D"/>
    <w:rsid w:val="00794EE7"/>
    <w:rsid w:val="00794F8B"/>
    <w:rsid w:val="0079789D"/>
    <w:rsid w:val="00797CD9"/>
    <w:rsid w:val="007A0021"/>
    <w:rsid w:val="007A0951"/>
    <w:rsid w:val="007A0E38"/>
    <w:rsid w:val="007A145C"/>
    <w:rsid w:val="007A199B"/>
    <w:rsid w:val="007A19BF"/>
    <w:rsid w:val="007A1B4C"/>
    <w:rsid w:val="007A3BF3"/>
    <w:rsid w:val="007A3CB1"/>
    <w:rsid w:val="007A3D3E"/>
    <w:rsid w:val="007A499E"/>
    <w:rsid w:val="007A502E"/>
    <w:rsid w:val="007A5260"/>
    <w:rsid w:val="007A5F93"/>
    <w:rsid w:val="007A6550"/>
    <w:rsid w:val="007A6E3D"/>
    <w:rsid w:val="007B0121"/>
    <w:rsid w:val="007B0E07"/>
    <w:rsid w:val="007B1007"/>
    <w:rsid w:val="007B1EE4"/>
    <w:rsid w:val="007B1F0B"/>
    <w:rsid w:val="007B1FAC"/>
    <w:rsid w:val="007B36D7"/>
    <w:rsid w:val="007B4C57"/>
    <w:rsid w:val="007B4D73"/>
    <w:rsid w:val="007B58A4"/>
    <w:rsid w:val="007B668D"/>
    <w:rsid w:val="007B6FB3"/>
    <w:rsid w:val="007C0448"/>
    <w:rsid w:val="007C0E2C"/>
    <w:rsid w:val="007C1AC9"/>
    <w:rsid w:val="007C28B2"/>
    <w:rsid w:val="007C4352"/>
    <w:rsid w:val="007C44B3"/>
    <w:rsid w:val="007C4619"/>
    <w:rsid w:val="007C546D"/>
    <w:rsid w:val="007C5CB1"/>
    <w:rsid w:val="007D02E9"/>
    <w:rsid w:val="007D16D3"/>
    <w:rsid w:val="007D1ABE"/>
    <w:rsid w:val="007D1CF3"/>
    <w:rsid w:val="007D2916"/>
    <w:rsid w:val="007D2E0E"/>
    <w:rsid w:val="007D38AB"/>
    <w:rsid w:val="007D3F8E"/>
    <w:rsid w:val="007D4271"/>
    <w:rsid w:val="007D4381"/>
    <w:rsid w:val="007D4D9C"/>
    <w:rsid w:val="007D4DDF"/>
    <w:rsid w:val="007D5856"/>
    <w:rsid w:val="007D5D37"/>
    <w:rsid w:val="007D5E04"/>
    <w:rsid w:val="007D6340"/>
    <w:rsid w:val="007D6474"/>
    <w:rsid w:val="007D6486"/>
    <w:rsid w:val="007D68CF"/>
    <w:rsid w:val="007D69A3"/>
    <w:rsid w:val="007D6F10"/>
    <w:rsid w:val="007D7302"/>
    <w:rsid w:val="007D773C"/>
    <w:rsid w:val="007D78CB"/>
    <w:rsid w:val="007E0660"/>
    <w:rsid w:val="007E08A9"/>
    <w:rsid w:val="007E11B2"/>
    <w:rsid w:val="007E219A"/>
    <w:rsid w:val="007E31FB"/>
    <w:rsid w:val="007E36BE"/>
    <w:rsid w:val="007E3F44"/>
    <w:rsid w:val="007E4A30"/>
    <w:rsid w:val="007E4F45"/>
    <w:rsid w:val="007E5A95"/>
    <w:rsid w:val="007E5AC2"/>
    <w:rsid w:val="007E66D3"/>
    <w:rsid w:val="007E77AA"/>
    <w:rsid w:val="007F0E3C"/>
    <w:rsid w:val="007F0E6F"/>
    <w:rsid w:val="007F18E7"/>
    <w:rsid w:val="007F1E96"/>
    <w:rsid w:val="007F2BC2"/>
    <w:rsid w:val="007F3718"/>
    <w:rsid w:val="007F3A88"/>
    <w:rsid w:val="007F3ED1"/>
    <w:rsid w:val="007F4B1A"/>
    <w:rsid w:val="007F550C"/>
    <w:rsid w:val="007F6A2D"/>
    <w:rsid w:val="00800ECF"/>
    <w:rsid w:val="008023C6"/>
    <w:rsid w:val="00802464"/>
    <w:rsid w:val="00802A78"/>
    <w:rsid w:val="00803B6C"/>
    <w:rsid w:val="0080673C"/>
    <w:rsid w:val="008071CF"/>
    <w:rsid w:val="00807214"/>
    <w:rsid w:val="008103D1"/>
    <w:rsid w:val="00810CB4"/>
    <w:rsid w:val="00810E46"/>
    <w:rsid w:val="00810E80"/>
    <w:rsid w:val="008115E0"/>
    <w:rsid w:val="00811E9C"/>
    <w:rsid w:val="00813424"/>
    <w:rsid w:val="0081447C"/>
    <w:rsid w:val="008144C3"/>
    <w:rsid w:val="00814ECD"/>
    <w:rsid w:val="008154AF"/>
    <w:rsid w:val="00816479"/>
    <w:rsid w:val="00817582"/>
    <w:rsid w:val="00817A7D"/>
    <w:rsid w:val="00820149"/>
    <w:rsid w:val="00821115"/>
    <w:rsid w:val="0082153C"/>
    <w:rsid w:val="008218DE"/>
    <w:rsid w:val="008229F1"/>
    <w:rsid w:val="00824158"/>
    <w:rsid w:val="00824534"/>
    <w:rsid w:val="00824B99"/>
    <w:rsid w:val="00824D57"/>
    <w:rsid w:val="008262FB"/>
    <w:rsid w:val="008264B4"/>
    <w:rsid w:val="008272E8"/>
    <w:rsid w:val="00831053"/>
    <w:rsid w:val="00831832"/>
    <w:rsid w:val="00831BCA"/>
    <w:rsid w:val="00831EF1"/>
    <w:rsid w:val="008328A1"/>
    <w:rsid w:val="0083376B"/>
    <w:rsid w:val="00834263"/>
    <w:rsid w:val="0083488D"/>
    <w:rsid w:val="008348B3"/>
    <w:rsid w:val="00835544"/>
    <w:rsid w:val="00835722"/>
    <w:rsid w:val="0083749C"/>
    <w:rsid w:val="00837AA9"/>
    <w:rsid w:val="00840EDF"/>
    <w:rsid w:val="0084220C"/>
    <w:rsid w:val="0084279A"/>
    <w:rsid w:val="00844341"/>
    <w:rsid w:val="00845856"/>
    <w:rsid w:val="00845AE2"/>
    <w:rsid w:val="00846CC6"/>
    <w:rsid w:val="0084745F"/>
    <w:rsid w:val="0084787B"/>
    <w:rsid w:val="00847BED"/>
    <w:rsid w:val="00850052"/>
    <w:rsid w:val="008507FD"/>
    <w:rsid w:val="00851692"/>
    <w:rsid w:val="0085227F"/>
    <w:rsid w:val="00853331"/>
    <w:rsid w:val="0085349A"/>
    <w:rsid w:val="008555D7"/>
    <w:rsid w:val="00856194"/>
    <w:rsid w:val="00856FAD"/>
    <w:rsid w:val="008575C0"/>
    <w:rsid w:val="0085787B"/>
    <w:rsid w:val="008609F9"/>
    <w:rsid w:val="00860A50"/>
    <w:rsid w:val="00861253"/>
    <w:rsid w:val="0086131F"/>
    <w:rsid w:val="0086142A"/>
    <w:rsid w:val="0086143C"/>
    <w:rsid w:val="00861679"/>
    <w:rsid w:val="00861A9D"/>
    <w:rsid w:val="008620C1"/>
    <w:rsid w:val="00862BF3"/>
    <w:rsid w:val="00862D27"/>
    <w:rsid w:val="0086423E"/>
    <w:rsid w:val="00865272"/>
    <w:rsid w:val="0086549C"/>
    <w:rsid w:val="00865B4B"/>
    <w:rsid w:val="008717F0"/>
    <w:rsid w:val="00872088"/>
    <w:rsid w:val="008726A5"/>
    <w:rsid w:val="00872B8C"/>
    <w:rsid w:val="00872CD0"/>
    <w:rsid w:val="00873354"/>
    <w:rsid w:val="0087407C"/>
    <w:rsid w:val="00874419"/>
    <w:rsid w:val="008746E3"/>
    <w:rsid w:val="00874F85"/>
    <w:rsid w:val="00875211"/>
    <w:rsid w:val="00875ED5"/>
    <w:rsid w:val="0088170F"/>
    <w:rsid w:val="008819D2"/>
    <w:rsid w:val="00881FBD"/>
    <w:rsid w:val="008832AA"/>
    <w:rsid w:val="00883649"/>
    <w:rsid w:val="00884521"/>
    <w:rsid w:val="00884C3E"/>
    <w:rsid w:val="00884EB1"/>
    <w:rsid w:val="00884F68"/>
    <w:rsid w:val="00885D96"/>
    <w:rsid w:val="00890767"/>
    <w:rsid w:val="008912B0"/>
    <w:rsid w:val="008939E5"/>
    <w:rsid w:val="0089466D"/>
    <w:rsid w:val="00894E05"/>
    <w:rsid w:val="00895063"/>
    <w:rsid w:val="00895A7E"/>
    <w:rsid w:val="00896D26"/>
    <w:rsid w:val="008A0662"/>
    <w:rsid w:val="008A06B4"/>
    <w:rsid w:val="008A1B59"/>
    <w:rsid w:val="008A1D42"/>
    <w:rsid w:val="008A31B5"/>
    <w:rsid w:val="008A3302"/>
    <w:rsid w:val="008A3888"/>
    <w:rsid w:val="008A3F4E"/>
    <w:rsid w:val="008A46F2"/>
    <w:rsid w:val="008A6A34"/>
    <w:rsid w:val="008A6B39"/>
    <w:rsid w:val="008A772D"/>
    <w:rsid w:val="008B07DE"/>
    <w:rsid w:val="008B099F"/>
    <w:rsid w:val="008B1159"/>
    <w:rsid w:val="008B19AE"/>
    <w:rsid w:val="008B2B2E"/>
    <w:rsid w:val="008B434B"/>
    <w:rsid w:val="008B46CD"/>
    <w:rsid w:val="008B5241"/>
    <w:rsid w:val="008B6158"/>
    <w:rsid w:val="008B624B"/>
    <w:rsid w:val="008B6D53"/>
    <w:rsid w:val="008B7A5B"/>
    <w:rsid w:val="008C04E6"/>
    <w:rsid w:val="008C19E4"/>
    <w:rsid w:val="008C3A04"/>
    <w:rsid w:val="008C4300"/>
    <w:rsid w:val="008C55DA"/>
    <w:rsid w:val="008C66AE"/>
    <w:rsid w:val="008C6A83"/>
    <w:rsid w:val="008D0FF6"/>
    <w:rsid w:val="008D1C67"/>
    <w:rsid w:val="008D257A"/>
    <w:rsid w:val="008D3BD7"/>
    <w:rsid w:val="008D5050"/>
    <w:rsid w:val="008D5179"/>
    <w:rsid w:val="008D5B6F"/>
    <w:rsid w:val="008D5C3F"/>
    <w:rsid w:val="008D6BAE"/>
    <w:rsid w:val="008D6F33"/>
    <w:rsid w:val="008D7732"/>
    <w:rsid w:val="008D7C74"/>
    <w:rsid w:val="008E067E"/>
    <w:rsid w:val="008E1AFF"/>
    <w:rsid w:val="008E1DCC"/>
    <w:rsid w:val="008E285A"/>
    <w:rsid w:val="008E2867"/>
    <w:rsid w:val="008E3252"/>
    <w:rsid w:val="008E3E9C"/>
    <w:rsid w:val="008E41B1"/>
    <w:rsid w:val="008E476D"/>
    <w:rsid w:val="008E4873"/>
    <w:rsid w:val="008E553B"/>
    <w:rsid w:val="008E6008"/>
    <w:rsid w:val="008E6380"/>
    <w:rsid w:val="008E6AE8"/>
    <w:rsid w:val="008F049C"/>
    <w:rsid w:val="008F211A"/>
    <w:rsid w:val="008F272F"/>
    <w:rsid w:val="008F3027"/>
    <w:rsid w:val="008F36C1"/>
    <w:rsid w:val="008F3E0D"/>
    <w:rsid w:val="008F4F21"/>
    <w:rsid w:val="008F5160"/>
    <w:rsid w:val="008F58E1"/>
    <w:rsid w:val="008F5D3C"/>
    <w:rsid w:val="008F6CF2"/>
    <w:rsid w:val="00900321"/>
    <w:rsid w:val="009013DE"/>
    <w:rsid w:val="00911463"/>
    <w:rsid w:val="0091247E"/>
    <w:rsid w:val="00913121"/>
    <w:rsid w:val="00914C1B"/>
    <w:rsid w:val="00915586"/>
    <w:rsid w:val="00917A14"/>
    <w:rsid w:val="00917D85"/>
    <w:rsid w:val="00920122"/>
    <w:rsid w:val="009206FA"/>
    <w:rsid w:val="00920747"/>
    <w:rsid w:val="009220BD"/>
    <w:rsid w:val="009221F5"/>
    <w:rsid w:val="009226F1"/>
    <w:rsid w:val="00923362"/>
    <w:rsid w:val="00923579"/>
    <w:rsid w:val="00923A6F"/>
    <w:rsid w:val="00924096"/>
    <w:rsid w:val="009249B0"/>
    <w:rsid w:val="009252F1"/>
    <w:rsid w:val="00925DCC"/>
    <w:rsid w:val="00927053"/>
    <w:rsid w:val="0092755C"/>
    <w:rsid w:val="00927A56"/>
    <w:rsid w:val="0093114E"/>
    <w:rsid w:val="00931A23"/>
    <w:rsid w:val="009322AF"/>
    <w:rsid w:val="0093242D"/>
    <w:rsid w:val="009345DF"/>
    <w:rsid w:val="00935A8B"/>
    <w:rsid w:val="009375A2"/>
    <w:rsid w:val="009408A8"/>
    <w:rsid w:val="009411D6"/>
    <w:rsid w:val="009413FD"/>
    <w:rsid w:val="00941AC3"/>
    <w:rsid w:val="00941CF7"/>
    <w:rsid w:val="00941F1A"/>
    <w:rsid w:val="00944C02"/>
    <w:rsid w:val="009451C5"/>
    <w:rsid w:val="009461E7"/>
    <w:rsid w:val="009475F1"/>
    <w:rsid w:val="00947662"/>
    <w:rsid w:val="00951580"/>
    <w:rsid w:val="0095192D"/>
    <w:rsid w:val="0095251B"/>
    <w:rsid w:val="00953BF9"/>
    <w:rsid w:val="009553BD"/>
    <w:rsid w:val="00955521"/>
    <w:rsid w:val="00957208"/>
    <w:rsid w:val="00960CC7"/>
    <w:rsid w:val="00961FD3"/>
    <w:rsid w:val="00961FDB"/>
    <w:rsid w:val="00963654"/>
    <w:rsid w:val="00963751"/>
    <w:rsid w:val="00964116"/>
    <w:rsid w:val="00964A4A"/>
    <w:rsid w:val="009703F5"/>
    <w:rsid w:val="0097044A"/>
    <w:rsid w:val="00970DAD"/>
    <w:rsid w:val="00970DCF"/>
    <w:rsid w:val="00970FA4"/>
    <w:rsid w:val="0097267D"/>
    <w:rsid w:val="009737DD"/>
    <w:rsid w:val="00973BC9"/>
    <w:rsid w:val="009755DF"/>
    <w:rsid w:val="00975AE2"/>
    <w:rsid w:val="00975D9B"/>
    <w:rsid w:val="00975EC8"/>
    <w:rsid w:val="00976D83"/>
    <w:rsid w:val="00977B87"/>
    <w:rsid w:val="00980C54"/>
    <w:rsid w:val="00980F09"/>
    <w:rsid w:val="00980FF3"/>
    <w:rsid w:val="009811E9"/>
    <w:rsid w:val="009816CA"/>
    <w:rsid w:val="00981F5D"/>
    <w:rsid w:val="009828C6"/>
    <w:rsid w:val="00983084"/>
    <w:rsid w:val="0098357C"/>
    <w:rsid w:val="009838A0"/>
    <w:rsid w:val="009842E2"/>
    <w:rsid w:val="009858D2"/>
    <w:rsid w:val="00985A3C"/>
    <w:rsid w:val="00986FA4"/>
    <w:rsid w:val="009872E9"/>
    <w:rsid w:val="009875DF"/>
    <w:rsid w:val="009900A7"/>
    <w:rsid w:val="0099078A"/>
    <w:rsid w:val="00990F56"/>
    <w:rsid w:val="00991D8B"/>
    <w:rsid w:val="00993A2D"/>
    <w:rsid w:val="00993A3E"/>
    <w:rsid w:val="00994064"/>
    <w:rsid w:val="00994413"/>
    <w:rsid w:val="00995151"/>
    <w:rsid w:val="00995675"/>
    <w:rsid w:val="0099599C"/>
    <w:rsid w:val="00995CB8"/>
    <w:rsid w:val="00996278"/>
    <w:rsid w:val="00996485"/>
    <w:rsid w:val="009973BE"/>
    <w:rsid w:val="009A0CF4"/>
    <w:rsid w:val="009A1771"/>
    <w:rsid w:val="009A189F"/>
    <w:rsid w:val="009A2AD9"/>
    <w:rsid w:val="009A2D1D"/>
    <w:rsid w:val="009A4356"/>
    <w:rsid w:val="009A58FE"/>
    <w:rsid w:val="009A5A10"/>
    <w:rsid w:val="009A6429"/>
    <w:rsid w:val="009A6694"/>
    <w:rsid w:val="009A755A"/>
    <w:rsid w:val="009A7AAC"/>
    <w:rsid w:val="009A7E3E"/>
    <w:rsid w:val="009B0A2A"/>
    <w:rsid w:val="009B1E7E"/>
    <w:rsid w:val="009B22B5"/>
    <w:rsid w:val="009B289F"/>
    <w:rsid w:val="009B2C00"/>
    <w:rsid w:val="009B3206"/>
    <w:rsid w:val="009B34E3"/>
    <w:rsid w:val="009B47A8"/>
    <w:rsid w:val="009B6889"/>
    <w:rsid w:val="009B711F"/>
    <w:rsid w:val="009C0541"/>
    <w:rsid w:val="009C07A5"/>
    <w:rsid w:val="009C0E2B"/>
    <w:rsid w:val="009C1985"/>
    <w:rsid w:val="009C5416"/>
    <w:rsid w:val="009C561B"/>
    <w:rsid w:val="009C6CF0"/>
    <w:rsid w:val="009C6D2D"/>
    <w:rsid w:val="009C6EE6"/>
    <w:rsid w:val="009D0A06"/>
    <w:rsid w:val="009D0DD8"/>
    <w:rsid w:val="009D0E20"/>
    <w:rsid w:val="009D0F65"/>
    <w:rsid w:val="009D293F"/>
    <w:rsid w:val="009D2F8F"/>
    <w:rsid w:val="009D319E"/>
    <w:rsid w:val="009D343B"/>
    <w:rsid w:val="009D3595"/>
    <w:rsid w:val="009D5B88"/>
    <w:rsid w:val="009D6CD2"/>
    <w:rsid w:val="009D7A7F"/>
    <w:rsid w:val="009E00CB"/>
    <w:rsid w:val="009E1192"/>
    <w:rsid w:val="009E1193"/>
    <w:rsid w:val="009E36C7"/>
    <w:rsid w:val="009E4364"/>
    <w:rsid w:val="009E5B1F"/>
    <w:rsid w:val="009E5D22"/>
    <w:rsid w:val="009E7A6F"/>
    <w:rsid w:val="009F01D7"/>
    <w:rsid w:val="009F0796"/>
    <w:rsid w:val="009F0CE7"/>
    <w:rsid w:val="009F1521"/>
    <w:rsid w:val="009F16D3"/>
    <w:rsid w:val="009F2A54"/>
    <w:rsid w:val="009F30DF"/>
    <w:rsid w:val="009F36FC"/>
    <w:rsid w:val="009F4119"/>
    <w:rsid w:val="009F4DFE"/>
    <w:rsid w:val="009F5395"/>
    <w:rsid w:val="009F543C"/>
    <w:rsid w:val="009F54F2"/>
    <w:rsid w:val="009F5F8F"/>
    <w:rsid w:val="009F6798"/>
    <w:rsid w:val="009F70FC"/>
    <w:rsid w:val="009F7533"/>
    <w:rsid w:val="009F7B8F"/>
    <w:rsid w:val="00A00AC7"/>
    <w:rsid w:val="00A00FCA"/>
    <w:rsid w:val="00A0211D"/>
    <w:rsid w:val="00A02EC7"/>
    <w:rsid w:val="00A038F6"/>
    <w:rsid w:val="00A04EE7"/>
    <w:rsid w:val="00A05909"/>
    <w:rsid w:val="00A0624D"/>
    <w:rsid w:val="00A06413"/>
    <w:rsid w:val="00A10D69"/>
    <w:rsid w:val="00A11791"/>
    <w:rsid w:val="00A12D9C"/>
    <w:rsid w:val="00A135B4"/>
    <w:rsid w:val="00A13B88"/>
    <w:rsid w:val="00A14173"/>
    <w:rsid w:val="00A147DF"/>
    <w:rsid w:val="00A14D6C"/>
    <w:rsid w:val="00A15657"/>
    <w:rsid w:val="00A15AC0"/>
    <w:rsid w:val="00A16763"/>
    <w:rsid w:val="00A16F02"/>
    <w:rsid w:val="00A20939"/>
    <w:rsid w:val="00A21169"/>
    <w:rsid w:val="00A220CD"/>
    <w:rsid w:val="00A231F7"/>
    <w:rsid w:val="00A233D6"/>
    <w:rsid w:val="00A2418B"/>
    <w:rsid w:val="00A24E93"/>
    <w:rsid w:val="00A253A5"/>
    <w:rsid w:val="00A267B3"/>
    <w:rsid w:val="00A27C39"/>
    <w:rsid w:val="00A3031A"/>
    <w:rsid w:val="00A324D9"/>
    <w:rsid w:val="00A34116"/>
    <w:rsid w:val="00A355BA"/>
    <w:rsid w:val="00A35EFD"/>
    <w:rsid w:val="00A3691A"/>
    <w:rsid w:val="00A36ACF"/>
    <w:rsid w:val="00A36DDD"/>
    <w:rsid w:val="00A37758"/>
    <w:rsid w:val="00A37EA6"/>
    <w:rsid w:val="00A40078"/>
    <w:rsid w:val="00A41DF7"/>
    <w:rsid w:val="00A42645"/>
    <w:rsid w:val="00A435F2"/>
    <w:rsid w:val="00A4431B"/>
    <w:rsid w:val="00A44EF6"/>
    <w:rsid w:val="00A44FF3"/>
    <w:rsid w:val="00A52230"/>
    <w:rsid w:val="00A528CB"/>
    <w:rsid w:val="00A53173"/>
    <w:rsid w:val="00A53393"/>
    <w:rsid w:val="00A548EC"/>
    <w:rsid w:val="00A54A19"/>
    <w:rsid w:val="00A54C47"/>
    <w:rsid w:val="00A55021"/>
    <w:rsid w:val="00A556A5"/>
    <w:rsid w:val="00A55A8C"/>
    <w:rsid w:val="00A57322"/>
    <w:rsid w:val="00A60388"/>
    <w:rsid w:val="00A61E04"/>
    <w:rsid w:val="00A62308"/>
    <w:rsid w:val="00A635E4"/>
    <w:rsid w:val="00A63C87"/>
    <w:rsid w:val="00A63DA3"/>
    <w:rsid w:val="00A6457D"/>
    <w:rsid w:val="00A6589D"/>
    <w:rsid w:val="00A658F6"/>
    <w:rsid w:val="00A669BE"/>
    <w:rsid w:val="00A66CCB"/>
    <w:rsid w:val="00A67853"/>
    <w:rsid w:val="00A7067E"/>
    <w:rsid w:val="00A70FB7"/>
    <w:rsid w:val="00A71072"/>
    <w:rsid w:val="00A71938"/>
    <w:rsid w:val="00A720FA"/>
    <w:rsid w:val="00A7214C"/>
    <w:rsid w:val="00A72A7F"/>
    <w:rsid w:val="00A72CA7"/>
    <w:rsid w:val="00A72D04"/>
    <w:rsid w:val="00A72DE8"/>
    <w:rsid w:val="00A73736"/>
    <w:rsid w:val="00A74D93"/>
    <w:rsid w:val="00A74DA2"/>
    <w:rsid w:val="00A74FEB"/>
    <w:rsid w:val="00A75DD4"/>
    <w:rsid w:val="00A82790"/>
    <w:rsid w:val="00A827F2"/>
    <w:rsid w:val="00A829E7"/>
    <w:rsid w:val="00A82F00"/>
    <w:rsid w:val="00A838A6"/>
    <w:rsid w:val="00A83D2C"/>
    <w:rsid w:val="00A849E6"/>
    <w:rsid w:val="00A85644"/>
    <w:rsid w:val="00A864BE"/>
    <w:rsid w:val="00A875C8"/>
    <w:rsid w:val="00A879D8"/>
    <w:rsid w:val="00A90D25"/>
    <w:rsid w:val="00A92E3A"/>
    <w:rsid w:val="00A94E3C"/>
    <w:rsid w:val="00A950B7"/>
    <w:rsid w:val="00A96336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DFC"/>
    <w:rsid w:val="00AA209C"/>
    <w:rsid w:val="00AA24E5"/>
    <w:rsid w:val="00AA2737"/>
    <w:rsid w:val="00AA4AA8"/>
    <w:rsid w:val="00AA4BA3"/>
    <w:rsid w:val="00AA4BB0"/>
    <w:rsid w:val="00AA581F"/>
    <w:rsid w:val="00AA5B7D"/>
    <w:rsid w:val="00AA5EE6"/>
    <w:rsid w:val="00AA6748"/>
    <w:rsid w:val="00AA7745"/>
    <w:rsid w:val="00AA7B31"/>
    <w:rsid w:val="00AA7C7C"/>
    <w:rsid w:val="00AB0BA6"/>
    <w:rsid w:val="00AB1E5A"/>
    <w:rsid w:val="00AB2550"/>
    <w:rsid w:val="00AB2AF5"/>
    <w:rsid w:val="00AB4C94"/>
    <w:rsid w:val="00AB50DC"/>
    <w:rsid w:val="00AB526A"/>
    <w:rsid w:val="00AB58CC"/>
    <w:rsid w:val="00AB6A0A"/>
    <w:rsid w:val="00AB6A77"/>
    <w:rsid w:val="00AC043C"/>
    <w:rsid w:val="00AC0461"/>
    <w:rsid w:val="00AC0D30"/>
    <w:rsid w:val="00AC1578"/>
    <w:rsid w:val="00AC21DF"/>
    <w:rsid w:val="00AC2B47"/>
    <w:rsid w:val="00AC33D6"/>
    <w:rsid w:val="00AC39E8"/>
    <w:rsid w:val="00AC51E3"/>
    <w:rsid w:val="00AC550B"/>
    <w:rsid w:val="00AC5742"/>
    <w:rsid w:val="00AC61FE"/>
    <w:rsid w:val="00AC66C0"/>
    <w:rsid w:val="00AC66E5"/>
    <w:rsid w:val="00AC69DF"/>
    <w:rsid w:val="00AD077D"/>
    <w:rsid w:val="00AD0BF0"/>
    <w:rsid w:val="00AD1B79"/>
    <w:rsid w:val="00AD1D91"/>
    <w:rsid w:val="00AD2B4F"/>
    <w:rsid w:val="00AD30CF"/>
    <w:rsid w:val="00AD385A"/>
    <w:rsid w:val="00AD3F89"/>
    <w:rsid w:val="00AD5706"/>
    <w:rsid w:val="00AD5B4D"/>
    <w:rsid w:val="00AD5E6D"/>
    <w:rsid w:val="00AD772E"/>
    <w:rsid w:val="00AD7CA8"/>
    <w:rsid w:val="00AD7D8B"/>
    <w:rsid w:val="00AD7EA6"/>
    <w:rsid w:val="00AE01B0"/>
    <w:rsid w:val="00AE0699"/>
    <w:rsid w:val="00AE102B"/>
    <w:rsid w:val="00AE18F2"/>
    <w:rsid w:val="00AE243D"/>
    <w:rsid w:val="00AE2792"/>
    <w:rsid w:val="00AE2850"/>
    <w:rsid w:val="00AE3E85"/>
    <w:rsid w:val="00AE4188"/>
    <w:rsid w:val="00AE4B9A"/>
    <w:rsid w:val="00AE5F64"/>
    <w:rsid w:val="00AE63E1"/>
    <w:rsid w:val="00AE66AF"/>
    <w:rsid w:val="00AE7908"/>
    <w:rsid w:val="00AE7EE7"/>
    <w:rsid w:val="00AF02D6"/>
    <w:rsid w:val="00AF055D"/>
    <w:rsid w:val="00AF0B52"/>
    <w:rsid w:val="00AF0CA9"/>
    <w:rsid w:val="00AF110D"/>
    <w:rsid w:val="00AF1839"/>
    <w:rsid w:val="00AF2E70"/>
    <w:rsid w:val="00AF3B10"/>
    <w:rsid w:val="00AF3E04"/>
    <w:rsid w:val="00AF5CA0"/>
    <w:rsid w:val="00AF6346"/>
    <w:rsid w:val="00AF6F5E"/>
    <w:rsid w:val="00AF70D6"/>
    <w:rsid w:val="00AF7312"/>
    <w:rsid w:val="00AF78F4"/>
    <w:rsid w:val="00B0006C"/>
    <w:rsid w:val="00B00A27"/>
    <w:rsid w:val="00B0144D"/>
    <w:rsid w:val="00B01700"/>
    <w:rsid w:val="00B01B3E"/>
    <w:rsid w:val="00B0201C"/>
    <w:rsid w:val="00B02AEA"/>
    <w:rsid w:val="00B034A2"/>
    <w:rsid w:val="00B03BD7"/>
    <w:rsid w:val="00B03D83"/>
    <w:rsid w:val="00B047B7"/>
    <w:rsid w:val="00B057A4"/>
    <w:rsid w:val="00B06110"/>
    <w:rsid w:val="00B07DAB"/>
    <w:rsid w:val="00B07E1F"/>
    <w:rsid w:val="00B10006"/>
    <w:rsid w:val="00B10CF4"/>
    <w:rsid w:val="00B1136C"/>
    <w:rsid w:val="00B125BD"/>
    <w:rsid w:val="00B12E51"/>
    <w:rsid w:val="00B13509"/>
    <w:rsid w:val="00B13769"/>
    <w:rsid w:val="00B13E2E"/>
    <w:rsid w:val="00B140C4"/>
    <w:rsid w:val="00B140EF"/>
    <w:rsid w:val="00B150A4"/>
    <w:rsid w:val="00B15119"/>
    <w:rsid w:val="00B15846"/>
    <w:rsid w:val="00B16D99"/>
    <w:rsid w:val="00B16F93"/>
    <w:rsid w:val="00B17C1C"/>
    <w:rsid w:val="00B17FC1"/>
    <w:rsid w:val="00B2040F"/>
    <w:rsid w:val="00B20684"/>
    <w:rsid w:val="00B21C3C"/>
    <w:rsid w:val="00B21F71"/>
    <w:rsid w:val="00B22598"/>
    <w:rsid w:val="00B227A4"/>
    <w:rsid w:val="00B241FC"/>
    <w:rsid w:val="00B2448F"/>
    <w:rsid w:val="00B245BB"/>
    <w:rsid w:val="00B2550B"/>
    <w:rsid w:val="00B25708"/>
    <w:rsid w:val="00B25D0B"/>
    <w:rsid w:val="00B2672D"/>
    <w:rsid w:val="00B3044F"/>
    <w:rsid w:val="00B30971"/>
    <w:rsid w:val="00B33846"/>
    <w:rsid w:val="00B35209"/>
    <w:rsid w:val="00B353A6"/>
    <w:rsid w:val="00B357C7"/>
    <w:rsid w:val="00B36DC5"/>
    <w:rsid w:val="00B37016"/>
    <w:rsid w:val="00B37093"/>
    <w:rsid w:val="00B373DD"/>
    <w:rsid w:val="00B4002F"/>
    <w:rsid w:val="00B40290"/>
    <w:rsid w:val="00B4137A"/>
    <w:rsid w:val="00B418CC"/>
    <w:rsid w:val="00B41A04"/>
    <w:rsid w:val="00B41DCC"/>
    <w:rsid w:val="00B423AE"/>
    <w:rsid w:val="00B4274F"/>
    <w:rsid w:val="00B43060"/>
    <w:rsid w:val="00B43F7B"/>
    <w:rsid w:val="00B4485F"/>
    <w:rsid w:val="00B44B0A"/>
    <w:rsid w:val="00B4520D"/>
    <w:rsid w:val="00B46613"/>
    <w:rsid w:val="00B4666A"/>
    <w:rsid w:val="00B50571"/>
    <w:rsid w:val="00B50D1C"/>
    <w:rsid w:val="00B546C7"/>
    <w:rsid w:val="00B546F9"/>
    <w:rsid w:val="00B54F43"/>
    <w:rsid w:val="00B561E3"/>
    <w:rsid w:val="00B56C55"/>
    <w:rsid w:val="00B5777A"/>
    <w:rsid w:val="00B579D5"/>
    <w:rsid w:val="00B607A1"/>
    <w:rsid w:val="00B617F5"/>
    <w:rsid w:val="00B62031"/>
    <w:rsid w:val="00B62A84"/>
    <w:rsid w:val="00B6381D"/>
    <w:rsid w:val="00B65996"/>
    <w:rsid w:val="00B65D1E"/>
    <w:rsid w:val="00B66256"/>
    <w:rsid w:val="00B669E6"/>
    <w:rsid w:val="00B66B83"/>
    <w:rsid w:val="00B670FD"/>
    <w:rsid w:val="00B6730A"/>
    <w:rsid w:val="00B67391"/>
    <w:rsid w:val="00B676F9"/>
    <w:rsid w:val="00B701A2"/>
    <w:rsid w:val="00B71254"/>
    <w:rsid w:val="00B71C17"/>
    <w:rsid w:val="00B71C3E"/>
    <w:rsid w:val="00B71D94"/>
    <w:rsid w:val="00B72568"/>
    <w:rsid w:val="00B744A3"/>
    <w:rsid w:val="00B769AC"/>
    <w:rsid w:val="00B76FAE"/>
    <w:rsid w:val="00B7767B"/>
    <w:rsid w:val="00B77C81"/>
    <w:rsid w:val="00B80052"/>
    <w:rsid w:val="00B8022B"/>
    <w:rsid w:val="00B81602"/>
    <w:rsid w:val="00B81EAC"/>
    <w:rsid w:val="00B8254C"/>
    <w:rsid w:val="00B83293"/>
    <w:rsid w:val="00B85112"/>
    <w:rsid w:val="00B8525B"/>
    <w:rsid w:val="00B85AB2"/>
    <w:rsid w:val="00B85D2E"/>
    <w:rsid w:val="00B85DED"/>
    <w:rsid w:val="00B87C0B"/>
    <w:rsid w:val="00B87D01"/>
    <w:rsid w:val="00B9073F"/>
    <w:rsid w:val="00B91716"/>
    <w:rsid w:val="00B9177E"/>
    <w:rsid w:val="00B928BD"/>
    <w:rsid w:val="00B92F47"/>
    <w:rsid w:val="00B94E12"/>
    <w:rsid w:val="00B95279"/>
    <w:rsid w:val="00B957A9"/>
    <w:rsid w:val="00B95BD3"/>
    <w:rsid w:val="00B97731"/>
    <w:rsid w:val="00B97E9D"/>
    <w:rsid w:val="00BA0CE1"/>
    <w:rsid w:val="00BA1046"/>
    <w:rsid w:val="00BA134C"/>
    <w:rsid w:val="00BA172B"/>
    <w:rsid w:val="00BA20AA"/>
    <w:rsid w:val="00BA3A0F"/>
    <w:rsid w:val="00BA44AB"/>
    <w:rsid w:val="00BA5CD4"/>
    <w:rsid w:val="00BA60B3"/>
    <w:rsid w:val="00BA63B2"/>
    <w:rsid w:val="00BA646A"/>
    <w:rsid w:val="00BA7490"/>
    <w:rsid w:val="00BA772F"/>
    <w:rsid w:val="00BA7BF8"/>
    <w:rsid w:val="00BB082E"/>
    <w:rsid w:val="00BB0AAE"/>
    <w:rsid w:val="00BB1B0B"/>
    <w:rsid w:val="00BB4227"/>
    <w:rsid w:val="00BB5211"/>
    <w:rsid w:val="00BB5ECA"/>
    <w:rsid w:val="00BB6A4A"/>
    <w:rsid w:val="00BC00D9"/>
    <w:rsid w:val="00BC1397"/>
    <w:rsid w:val="00BC20E6"/>
    <w:rsid w:val="00BC26CE"/>
    <w:rsid w:val="00BC2748"/>
    <w:rsid w:val="00BC3D2E"/>
    <w:rsid w:val="00BC6F69"/>
    <w:rsid w:val="00BC70AF"/>
    <w:rsid w:val="00BC70FF"/>
    <w:rsid w:val="00BC7C72"/>
    <w:rsid w:val="00BD17D4"/>
    <w:rsid w:val="00BD3491"/>
    <w:rsid w:val="00BD3560"/>
    <w:rsid w:val="00BD3846"/>
    <w:rsid w:val="00BD38D6"/>
    <w:rsid w:val="00BD38DD"/>
    <w:rsid w:val="00BD4332"/>
    <w:rsid w:val="00BD5B8C"/>
    <w:rsid w:val="00BD5FAB"/>
    <w:rsid w:val="00BE1AA0"/>
    <w:rsid w:val="00BE3CD8"/>
    <w:rsid w:val="00BE4773"/>
    <w:rsid w:val="00BE5FCB"/>
    <w:rsid w:val="00BE643C"/>
    <w:rsid w:val="00BE698E"/>
    <w:rsid w:val="00BE6B6C"/>
    <w:rsid w:val="00BF0880"/>
    <w:rsid w:val="00BF2249"/>
    <w:rsid w:val="00BF6177"/>
    <w:rsid w:val="00C00D24"/>
    <w:rsid w:val="00C01754"/>
    <w:rsid w:val="00C027CB"/>
    <w:rsid w:val="00C02FE5"/>
    <w:rsid w:val="00C03274"/>
    <w:rsid w:val="00C0369A"/>
    <w:rsid w:val="00C039F0"/>
    <w:rsid w:val="00C03F8B"/>
    <w:rsid w:val="00C04A1B"/>
    <w:rsid w:val="00C050DC"/>
    <w:rsid w:val="00C059DA"/>
    <w:rsid w:val="00C06493"/>
    <w:rsid w:val="00C064B2"/>
    <w:rsid w:val="00C06D20"/>
    <w:rsid w:val="00C0721A"/>
    <w:rsid w:val="00C106B8"/>
    <w:rsid w:val="00C10B64"/>
    <w:rsid w:val="00C1108B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47A2"/>
    <w:rsid w:val="00C248E3"/>
    <w:rsid w:val="00C25C8C"/>
    <w:rsid w:val="00C261ED"/>
    <w:rsid w:val="00C271F8"/>
    <w:rsid w:val="00C30DCE"/>
    <w:rsid w:val="00C31ABF"/>
    <w:rsid w:val="00C3241F"/>
    <w:rsid w:val="00C32793"/>
    <w:rsid w:val="00C341FD"/>
    <w:rsid w:val="00C408B8"/>
    <w:rsid w:val="00C417F9"/>
    <w:rsid w:val="00C41FF8"/>
    <w:rsid w:val="00C4498D"/>
    <w:rsid w:val="00C45323"/>
    <w:rsid w:val="00C459CA"/>
    <w:rsid w:val="00C45A4A"/>
    <w:rsid w:val="00C473AE"/>
    <w:rsid w:val="00C47BAC"/>
    <w:rsid w:val="00C50726"/>
    <w:rsid w:val="00C535AE"/>
    <w:rsid w:val="00C54FAC"/>
    <w:rsid w:val="00C55113"/>
    <w:rsid w:val="00C558C2"/>
    <w:rsid w:val="00C56720"/>
    <w:rsid w:val="00C56D1A"/>
    <w:rsid w:val="00C56FAB"/>
    <w:rsid w:val="00C57329"/>
    <w:rsid w:val="00C602AD"/>
    <w:rsid w:val="00C6148F"/>
    <w:rsid w:val="00C62625"/>
    <w:rsid w:val="00C62960"/>
    <w:rsid w:val="00C62B9F"/>
    <w:rsid w:val="00C64A91"/>
    <w:rsid w:val="00C65F56"/>
    <w:rsid w:val="00C66080"/>
    <w:rsid w:val="00C668E9"/>
    <w:rsid w:val="00C7075B"/>
    <w:rsid w:val="00C7089A"/>
    <w:rsid w:val="00C70C1F"/>
    <w:rsid w:val="00C710A4"/>
    <w:rsid w:val="00C716D8"/>
    <w:rsid w:val="00C7207E"/>
    <w:rsid w:val="00C72452"/>
    <w:rsid w:val="00C73552"/>
    <w:rsid w:val="00C73C2C"/>
    <w:rsid w:val="00C743D2"/>
    <w:rsid w:val="00C749A1"/>
    <w:rsid w:val="00C74E17"/>
    <w:rsid w:val="00C74F6F"/>
    <w:rsid w:val="00C75044"/>
    <w:rsid w:val="00C75C23"/>
    <w:rsid w:val="00C76490"/>
    <w:rsid w:val="00C76715"/>
    <w:rsid w:val="00C7674D"/>
    <w:rsid w:val="00C77E54"/>
    <w:rsid w:val="00C80AED"/>
    <w:rsid w:val="00C813D5"/>
    <w:rsid w:val="00C81EFE"/>
    <w:rsid w:val="00C81FAB"/>
    <w:rsid w:val="00C82C63"/>
    <w:rsid w:val="00C8368E"/>
    <w:rsid w:val="00C83FEA"/>
    <w:rsid w:val="00C84326"/>
    <w:rsid w:val="00C86A1A"/>
    <w:rsid w:val="00C87908"/>
    <w:rsid w:val="00C90887"/>
    <w:rsid w:val="00C9218B"/>
    <w:rsid w:val="00C92715"/>
    <w:rsid w:val="00C93337"/>
    <w:rsid w:val="00C93E26"/>
    <w:rsid w:val="00C93FF6"/>
    <w:rsid w:val="00C94D90"/>
    <w:rsid w:val="00C95E2C"/>
    <w:rsid w:val="00C9670A"/>
    <w:rsid w:val="00C9750E"/>
    <w:rsid w:val="00C97EFE"/>
    <w:rsid w:val="00CA1BA3"/>
    <w:rsid w:val="00CA2AF0"/>
    <w:rsid w:val="00CA4562"/>
    <w:rsid w:val="00CA468A"/>
    <w:rsid w:val="00CA6CAB"/>
    <w:rsid w:val="00CA6D2B"/>
    <w:rsid w:val="00CA7B4B"/>
    <w:rsid w:val="00CB1783"/>
    <w:rsid w:val="00CB2EA3"/>
    <w:rsid w:val="00CB3D3D"/>
    <w:rsid w:val="00CB45C0"/>
    <w:rsid w:val="00CB4EB9"/>
    <w:rsid w:val="00CB5264"/>
    <w:rsid w:val="00CB690F"/>
    <w:rsid w:val="00CC0099"/>
    <w:rsid w:val="00CC0946"/>
    <w:rsid w:val="00CC35E8"/>
    <w:rsid w:val="00CC383D"/>
    <w:rsid w:val="00CC3EFC"/>
    <w:rsid w:val="00CC432E"/>
    <w:rsid w:val="00CC48DD"/>
    <w:rsid w:val="00CC4D9D"/>
    <w:rsid w:val="00CC599C"/>
    <w:rsid w:val="00CC62AF"/>
    <w:rsid w:val="00CC68A8"/>
    <w:rsid w:val="00CC6FD4"/>
    <w:rsid w:val="00CD0015"/>
    <w:rsid w:val="00CD1B8C"/>
    <w:rsid w:val="00CD3080"/>
    <w:rsid w:val="00CD381F"/>
    <w:rsid w:val="00CD4371"/>
    <w:rsid w:val="00CD4718"/>
    <w:rsid w:val="00CD50C1"/>
    <w:rsid w:val="00CD52CD"/>
    <w:rsid w:val="00CD7018"/>
    <w:rsid w:val="00CE17D8"/>
    <w:rsid w:val="00CE19E6"/>
    <w:rsid w:val="00CE24D1"/>
    <w:rsid w:val="00CE328B"/>
    <w:rsid w:val="00CE368B"/>
    <w:rsid w:val="00CE3F7F"/>
    <w:rsid w:val="00CE43A8"/>
    <w:rsid w:val="00CE52A9"/>
    <w:rsid w:val="00CE7176"/>
    <w:rsid w:val="00CE74C5"/>
    <w:rsid w:val="00CE7FF3"/>
    <w:rsid w:val="00CF03C1"/>
    <w:rsid w:val="00CF2445"/>
    <w:rsid w:val="00CF2539"/>
    <w:rsid w:val="00CF28E3"/>
    <w:rsid w:val="00CF48EC"/>
    <w:rsid w:val="00CF4FF1"/>
    <w:rsid w:val="00CF557E"/>
    <w:rsid w:val="00CF5C81"/>
    <w:rsid w:val="00CF5F9F"/>
    <w:rsid w:val="00CF6C81"/>
    <w:rsid w:val="00CF75EA"/>
    <w:rsid w:val="00D004BE"/>
    <w:rsid w:val="00D0052D"/>
    <w:rsid w:val="00D00AFC"/>
    <w:rsid w:val="00D00C5A"/>
    <w:rsid w:val="00D01577"/>
    <w:rsid w:val="00D0188E"/>
    <w:rsid w:val="00D01CA1"/>
    <w:rsid w:val="00D02016"/>
    <w:rsid w:val="00D028A8"/>
    <w:rsid w:val="00D02F85"/>
    <w:rsid w:val="00D036AA"/>
    <w:rsid w:val="00D046FA"/>
    <w:rsid w:val="00D069C1"/>
    <w:rsid w:val="00D06AF0"/>
    <w:rsid w:val="00D06F6C"/>
    <w:rsid w:val="00D07034"/>
    <w:rsid w:val="00D0769E"/>
    <w:rsid w:val="00D07D23"/>
    <w:rsid w:val="00D106F3"/>
    <w:rsid w:val="00D10B12"/>
    <w:rsid w:val="00D10E6B"/>
    <w:rsid w:val="00D10F52"/>
    <w:rsid w:val="00D1190C"/>
    <w:rsid w:val="00D1325A"/>
    <w:rsid w:val="00D1334B"/>
    <w:rsid w:val="00D13FC4"/>
    <w:rsid w:val="00D14582"/>
    <w:rsid w:val="00D14F4E"/>
    <w:rsid w:val="00D151E1"/>
    <w:rsid w:val="00D17D4F"/>
    <w:rsid w:val="00D17E92"/>
    <w:rsid w:val="00D20345"/>
    <w:rsid w:val="00D208A9"/>
    <w:rsid w:val="00D20D0B"/>
    <w:rsid w:val="00D22F71"/>
    <w:rsid w:val="00D24073"/>
    <w:rsid w:val="00D240FA"/>
    <w:rsid w:val="00D24132"/>
    <w:rsid w:val="00D2452D"/>
    <w:rsid w:val="00D25DFC"/>
    <w:rsid w:val="00D2640C"/>
    <w:rsid w:val="00D268F5"/>
    <w:rsid w:val="00D26D5D"/>
    <w:rsid w:val="00D271C9"/>
    <w:rsid w:val="00D31B0E"/>
    <w:rsid w:val="00D31C08"/>
    <w:rsid w:val="00D33CA1"/>
    <w:rsid w:val="00D350F3"/>
    <w:rsid w:val="00D35EFF"/>
    <w:rsid w:val="00D3680A"/>
    <w:rsid w:val="00D369F3"/>
    <w:rsid w:val="00D40E9D"/>
    <w:rsid w:val="00D41AF7"/>
    <w:rsid w:val="00D41BF0"/>
    <w:rsid w:val="00D41DCD"/>
    <w:rsid w:val="00D423F3"/>
    <w:rsid w:val="00D425DF"/>
    <w:rsid w:val="00D4378C"/>
    <w:rsid w:val="00D44860"/>
    <w:rsid w:val="00D449E9"/>
    <w:rsid w:val="00D45CA7"/>
    <w:rsid w:val="00D4789E"/>
    <w:rsid w:val="00D47FE8"/>
    <w:rsid w:val="00D50070"/>
    <w:rsid w:val="00D5076F"/>
    <w:rsid w:val="00D527AA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6D91"/>
    <w:rsid w:val="00D5720C"/>
    <w:rsid w:val="00D60BCC"/>
    <w:rsid w:val="00D64486"/>
    <w:rsid w:val="00D65AEE"/>
    <w:rsid w:val="00D66F2A"/>
    <w:rsid w:val="00D677DC"/>
    <w:rsid w:val="00D7074E"/>
    <w:rsid w:val="00D70DB0"/>
    <w:rsid w:val="00D71C36"/>
    <w:rsid w:val="00D71E10"/>
    <w:rsid w:val="00D7245A"/>
    <w:rsid w:val="00D72BFC"/>
    <w:rsid w:val="00D746C7"/>
    <w:rsid w:val="00D75389"/>
    <w:rsid w:val="00D77168"/>
    <w:rsid w:val="00D771D8"/>
    <w:rsid w:val="00D81C98"/>
    <w:rsid w:val="00D822C2"/>
    <w:rsid w:val="00D83258"/>
    <w:rsid w:val="00D86ABE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546F"/>
    <w:rsid w:val="00D96D8A"/>
    <w:rsid w:val="00DA19E4"/>
    <w:rsid w:val="00DA1C99"/>
    <w:rsid w:val="00DA2590"/>
    <w:rsid w:val="00DA2D69"/>
    <w:rsid w:val="00DA3197"/>
    <w:rsid w:val="00DA36F1"/>
    <w:rsid w:val="00DA4C41"/>
    <w:rsid w:val="00DA5609"/>
    <w:rsid w:val="00DA5C29"/>
    <w:rsid w:val="00DA5D43"/>
    <w:rsid w:val="00DA5D7E"/>
    <w:rsid w:val="00DA6A1E"/>
    <w:rsid w:val="00DA6AE7"/>
    <w:rsid w:val="00DA6D27"/>
    <w:rsid w:val="00DA79F8"/>
    <w:rsid w:val="00DB06B1"/>
    <w:rsid w:val="00DB1E1E"/>
    <w:rsid w:val="00DB2D49"/>
    <w:rsid w:val="00DB30C5"/>
    <w:rsid w:val="00DB397F"/>
    <w:rsid w:val="00DB4386"/>
    <w:rsid w:val="00DB4E4E"/>
    <w:rsid w:val="00DB54CD"/>
    <w:rsid w:val="00DB5B77"/>
    <w:rsid w:val="00DB67FE"/>
    <w:rsid w:val="00DB7FD2"/>
    <w:rsid w:val="00DC003C"/>
    <w:rsid w:val="00DC0AF0"/>
    <w:rsid w:val="00DC0C6C"/>
    <w:rsid w:val="00DC1739"/>
    <w:rsid w:val="00DC2040"/>
    <w:rsid w:val="00DC228F"/>
    <w:rsid w:val="00DC27CD"/>
    <w:rsid w:val="00DC3381"/>
    <w:rsid w:val="00DC4145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73C1"/>
    <w:rsid w:val="00DD0BAC"/>
    <w:rsid w:val="00DD0E25"/>
    <w:rsid w:val="00DD0E43"/>
    <w:rsid w:val="00DD1F61"/>
    <w:rsid w:val="00DD2399"/>
    <w:rsid w:val="00DD37C0"/>
    <w:rsid w:val="00DD3D30"/>
    <w:rsid w:val="00DD4227"/>
    <w:rsid w:val="00DD4339"/>
    <w:rsid w:val="00DD52A9"/>
    <w:rsid w:val="00DD5CAF"/>
    <w:rsid w:val="00DD5E9E"/>
    <w:rsid w:val="00DD5F6D"/>
    <w:rsid w:val="00DD674D"/>
    <w:rsid w:val="00DE115C"/>
    <w:rsid w:val="00DE1477"/>
    <w:rsid w:val="00DE1C93"/>
    <w:rsid w:val="00DE24D5"/>
    <w:rsid w:val="00DE2E76"/>
    <w:rsid w:val="00DE59D6"/>
    <w:rsid w:val="00DE6521"/>
    <w:rsid w:val="00DE6539"/>
    <w:rsid w:val="00DE6AD2"/>
    <w:rsid w:val="00DE702F"/>
    <w:rsid w:val="00DF0F90"/>
    <w:rsid w:val="00DF2105"/>
    <w:rsid w:val="00DF26CB"/>
    <w:rsid w:val="00DF335E"/>
    <w:rsid w:val="00DF4BA6"/>
    <w:rsid w:val="00DF5083"/>
    <w:rsid w:val="00DF63A6"/>
    <w:rsid w:val="00DF7170"/>
    <w:rsid w:val="00E00E91"/>
    <w:rsid w:val="00E01350"/>
    <w:rsid w:val="00E0159B"/>
    <w:rsid w:val="00E026A3"/>
    <w:rsid w:val="00E02CE1"/>
    <w:rsid w:val="00E02E3C"/>
    <w:rsid w:val="00E03DD3"/>
    <w:rsid w:val="00E04B61"/>
    <w:rsid w:val="00E05151"/>
    <w:rsid w:val="00E05CFB"/>
    <w:rsid w:val="00E05ECF"/>
    <w:rsid w:val="00E067B2"/>
    <w:rsid w:val="00E07585"/>
    <w:rsid w:val="00E076AD"/>
    <w:rsid w:val="00E0780D"/>
    <w:rsid w:val="00E11940"/>
    <w:rsid w:val="00E12A55"/>
    <w:rsid w:val="00E141DD"/>
    <w:rsid w:val="00E1431A"/>
    <w:rsid w:val="00E1456E"/>
    <w:rsid w:val="00E14E4A"/>
    <w:rsid w:val="00E14FE6"/>
    <w:rsid w:val="00E159BA"/>
    <w:rsid w:val="00E15B05"/>
    <w:rsid w:val="00E178E7"/>
    <w:rsid w:val="00E17B59"/>
    <w:rsid w:val="00E2153D"/>
    <w:rsid w:val="00E220EB"/>
    <w:rsid w:val="00E22490"/>
    <w:rsid w:val="00E226E4"/>
    <w:rsid w:val="00E22B3E"/>
    <w:rsid w:val="00E22BAA"/>
    <w:rsid w:val="00E22F64"/>
    <w:rsid w:val="00E230B4"/>
    <w:rsid w:val="00E2424B"/>
    <w:rsid w:val="00E2734D"/>
    <w:rsid w:val="00E2746D"/>
    <w:rsid w:val="00E27AAB"/>
    <w:rsid w:val="00E27EE8"/>
    <w:rsid w:val="00E317E6"/>
    <w:rsid w:val="00E326FB"/>
    <w:rsid w:val="00E35480"/>
    <w:rsid w:val="00E35B0C"/>
    <w:rsid w:val="00E361C5"/>
    <w:rsid w:val="00E36764"/>
    <w:rsid w:val="00E37A83"/>
    <w:rsid w:val="00E37C2B"/>
    <w:rsid w:val="00E41414"/>
    <w:rsid w:val="00E42957"/>
    <w:rsid w:val="00E42C5B"/>
    <w:rsid w:val="00E430E7"/>
    <w:rsid w:val="00E4376E"/>
    <w:rsid w:val="00E43D56"/>
    <w:rsid w:val="00E442DF"/>
    <w:rsid w:val="00E444FE"/>
    <w:rsid w:val="00E44B95"/>
    <w:rsid w:val="00E4596D"/>
    <w:rsid w:val="00E464CE"/>
    <w:rsid w:val="00E46EA4"/>
    <w:rsid w:val="00E47250"/>
    <w:rsid w:val="00E47C05"/>
    <w:rsid w:val="00E47CDD"/>
    <w:rsid w:val="00E47DBA"/>
    <w:rsid w:val="00E5248D"/>
    <w:rsid w:val="00E525F2"/>
    <w:rsid w:val="00E53360"/>
    <w:rsid w:val="00E54697"/>
    <w:rsid w:val="00E552FA"/>
    <w:rsid w:val="00E56592"/>
    <w:rsid w:val="00E56D64"/>
    <w:rsid w:val="00E56EA3"/>
    <w:rsid w:val="00E56F94"/>
    <w:rsid w:val="00E5766E"/>
    <w:rsid w:val="00E57831"/>
    <w:rsid w:val="00E57C87"/>
    <w:rsid w:val="00E60031"/>
    <w:rsid w:val="00E60086"/>
    <w:rsid w:val="00E6080F"/>
    <w:rsid w:val="00E60FB3"/>
    <w:rsid w:val="00E62812"/>
    <w:rsid w:val="00E6508F"/>
    <w:rsid w:val="00E65890"/>
    <w:rsid w:val="00E65BDA"/>
    <w:rsid w:val="00E70258"/>
    <w:rsid w:val="00E72987"/>
    <w:rsid w:val="00E73B64"/>
    <w:rsid w:val="00E74151"/>
    <w:rsid w:val="00E74E5A"/>
    <w:rsid w:val="00E778B1"/>
    <w:rsid w:val="00E77CBF"/>
    <w:rsid w:val="00E8039C"/>
    <w:rsid w:val="00E8083A"/>
    <w:rsid w:val="00E80980"/>
    <w:rsid w:val="00E8125A"/>
    <w:rsid w:val="00E81C73"/>
    <w:rsid w:val="00E83615"/>
    <w:rsid w:val="00E8451E"/>
    <w:rsid w:val="00E845E5"/>
    <w:rsid w:val="00E84ADB"/>
    <w:rsid w:val="00E85D4F"/>
    <w:rsid w:val="00E87FCF"/>
    <w:rsid w:val="00E903AD"/>
    <w:rsid w:val="00E93006"/>
    <w:rsid w:val="00E9439D"/>
    <w:rsid w:val="00E951C4"/>
    <w:rsid w:val="00E95891"/>
    <w:rsid w:val="00E96932"/>
    <w:rsid w:val="00E96F0B"/>
    <w:rsid w:val="00E973AE"/>
    <w:rsid w:val="00E97630"/>
    <w:rsid w:val="00E9767C"/>
    <w:rsid w:val="00E97715"/>
    <w:rsid w:val="00EA106A"/>
    <w:rsid w:val="00EA1929"/>
    <w:rsid w:val="00EA1C1B"/>
    <w:rsid w:val="00EA2638"/>
    <w:rsid w:val="00EA26B0"/>
    <w:rsid w:val="00EA35C1"/>
    <w:rsid w:val="00EA3B36"/>
    <w:rsid w:val="00EA46B3"/>
    <w:rsid w:val="00EA4B4C"/>
    <w:rsid w:val="00EA4E03"/>
    <w:rsid w:val="00EA4E56"/>
    <w:rsid w:val="00EA5C42"/>
    <w:rsid w:val="00EA75F3"/>
    <w:rsid w:val="00EA7C60"/>
    <w:rsid w:val="00EB00ED"/>
    <w:rsid w:val="00EB08FD"/>
    <w:rsid w:val="00EB0F1B"/>
    <w:rsid w:val="00EB19F4"/>
    <w:rsid w:val="00EB1C6D"/>
    <w:rsid w:val="00EB1EBC"/>
    <w:rsid w:val="00EB202D"/>
    <w:rsid w:val="00EB27E7"/>
    <w:rsid w:val="00EB366F"/>
    <w:rsid w:val="00EB3C39"/>
    <w:rsid w:val="00EB5120"/>
    <w:rsid w:val="00EB55BE"/>
    <w:rsid w:val="00EB6A77"/>
    <w:rsid w:val="00EB7ED7"/>
    <w:rsid w:val="00EC01C2"/>
    <w:rsid w:val="00EC0566"/>
    <w:rsid w:val="00EC0B79"/>
    <w:rsid w:val="00EC1108"/>
    <w:rsid w:val="00EC1911"/>
    <w:rsid w:val="00EC2090"/>
    <w:rsid w:val="00EC2BF6"/>
    <w:rsid w:val="00EC3592"/>
    <w:rsid w:val="00EC3848"/>
    <w:rsid w:val="00EC3EF5"/>
    <w:rsid w:val="00EC4419"/>
    <w:rsid w:val="00EC4867"/>
    <w:rsid w:val="00EC50DA"/>
    <w:rsid w:val="00EC6160"/>
    <w:rsid w:val="00EC62CE"/>
    <w:rsid w:val="00EC6410"/>
    <w:rsid w:val="00ED0313"/>
    <w:rsid w:val="00ED0375"/>
    <w:rsid w:val="00ED05D6"/>
    <w:rsid w:val="00ED1A88"/>
    <w:rsid w:val="00ED1B13"/>
    <w:rsid w:val="00ED22FA"/>
    <w:rsid w:val="00ED291D"/>
    <w:rsid w:val="00ED53E2"/>
    <w:rsid w:val="00ED5A95"/>
    <w:rsid w:val="00ED6F87"/>
    <w:rsid w:val="00EE006C"/>
    <w:rsid w:val="00EE0128"/>
    <w:rsid w:val="00EE0A39"/>
    <w:rsid w:val="00EE0C3D"/>
    <w:rsid w:val="00EE30D0"/>
    <w:rsid w:val="00EE38E0"/>
    <w:rsid w:val="00EE4BA6"/>
    <w:rsid w:val="00EE503B"/>
    <w:rsid w:val="00EE55AA"/>
    <w:rsid w:val="00EE5CBE"/>
    <w:rsid w:val="00EE5F12"/>
    <w:rsid w:val="00EE7091"/>
    <w:rsid w:val="00EF15BD"/>
    <w:rsid w:val="00EF1D7B"/>
    <w:rsid w:val="00EF267C"/>
    <w:rsid w:val="00EF45FF"/>
    <w:rsid w:val="00EF48B6"/>
    <w:rsid w:val="00EF498B"/>
    <w:rsid w:val="00EF4A86"/>
    <w:rsid w:val="00EF5750"/>
    <w:rsid w:val="00EF5941"/>
    <w:rsid w:val="00EF5D30"/>
    <w:rsid w:val="00EF6005"/>
    <w:rsid w:val="00EF61E0"/>
    <w:rsid w:val="00EF72F5"/>
    <w:rsid w:val="00EF7D9F"/>
    <w:rsid w:val="00F00ECE"/>
    <w:rsid w:val="00F02843"/>
    <w:rsid w:val="00F029A1"/>
    <w:rsid w:val="00F04393"/>
    <w:rsid w:val="00F04C77"/>
    <w:rsid w:val="00F064B7"/>
    <w:rsid w:val="00F066C6"/>
    <w:rsid w:val="00F07660"/>
    <w:rsid w:val="00F07A0D"/>
    <w:rsid w:val="00F12B1C"/>
    <w:rsid w:val="00F1386C"/>
    <w:rsid w:val="00F13C18"/>
    <w:rsid w:val="00F14214"/>
    <w:rsid w:val="00F15724"/>
    <w:rsid w:val="00F17511"/>
    <w:rsid w:val="00F17FF2"/>
    <w:rsid w:val="00F20F09"/>
    <w:rsid w:val="00F21B25"/>
    <w:rsid w:val="00F222CC"/>
    <w:rsid w:val="00F225D3"/>
    <w:rsid w:val="00F24A73"/>
    <w:rsid w:val="00F269AA"/>
    <w:rsid w:val="00F26A08"/>
    <w:rsid w:val="00F26A17"/>
    <w:rsid w:val="00F2722E"/>
    <w:rsid w:val="00F27604"/>
    <w:rsid w:val="00F2767D"/>
    <w:rsid w:val="00F27D81"/>
    <w:rsid w:val="00F30FA5"/>
    <w:rsid w:val="00F320E0"/>
    <w:rsid w:val="00F3235E"/>
    <w:rsid w:val="00F32762"/>
    <w:rsid w:val="00F32B6A"/>
    <w:rsid w:val="00F32CA0"/>
    <w:rsid w:val="00F33B09"/>
    <w:rsid w:val="00F341D5"/>
    <w:rsid w:val="00F349FC"/>
    <w:rsid w:val="00F34B72"/>
    <w:rsid w:val="00F351F3"/>
    <w:rsid w:val="00F35BC0"/>
    <w:rsid w:val="00F35BC5"/>
    <w:rsid w:val="00F3622B"/>
    <w:rsid w:val="00F36888"/>
    <w:rsid w:val="00F369CA"/>
    <w:rsid w:val="00F3730E"/>
    <w:rsid w:val="00F37DAA"/>
    <w:rsid w:val="00F37FC7"/>
    <w:rsid w:val="00F410A4"/>
    <w:rsid w:val="00F42E6D"/>
    <w:rsid w:val="00F434FA"/>
    <w:rsid w:val="00F43878"/>
    <w:rsid w:val="00F44682"/>
    <w:rsid w:val="00F448DF"/>
    <w:rsid w:val="00F448F3"/>
    <w:rsid w:val="00F462B5"/>
    <w:rsid w:val="00F478D3"/>
    <w:rsid w:val="00F47DD5"/>
    <w:rsid w:val="00F47E20"/>
    <w:rsid w:val="00F501CA"/>
    <w:rsid w:val="00F50C98"/>
    <w:rsid w:val="00F518F7"/>
    <w:rsid w:val="00F5227A"/>
    <w:rsid w:val="00F5381A"/>
    <w:rsid w:val="00F53C5D"/>
    <w:rsid w:val="00F54218"/>
    <w:rsid w:val="00F54DD5"/>
    <w:rsid w:val="00F55C79"/>
    <w:rsid w:val="00F55DD8"/>
    <w:rsid w:val="00F560E7"/>
    <w:rsid w:val="00F56B6C"/>
    <w:rsid w:val="00F579DE"/>
    <w:rsid w:val="00F60BCD"/>
    <w:rsid w:val="00F61453"/>
    <w:rsid w:val="00F619FB"/>
    <w:rsid w:val="00F6272F"/>
    <w:rsid w:val="00F63042"/>
    <w:rsid w:val="00F634E6"/>
    <w:rsid w:val="00F634F2"/>
    <w:rsid w:val="00F641B0"/>
    <w:rsid w:val="00F64F5D"/>
    <w:rsid w:val="00F65422"/>
    <w:rsid w:val="00F662E4"/>
    <w:rsid w:val="00F66D15"/>
    <w:rsid w:val="00F67149"/>
    <w:rsid w:val="00F70D2B"/>
    <w:rsid w:val="00F71665"/>
    <w:rsid w:val="00F730F8"/>
    <w:rsid w:val="00F73D3C"/>
    <w:rsid w:val="00F74B4C"/>
    <w:rsid w:val="00F74FBF"/>
    <w:rsid w:val="00F7564B"/>
    <w:rsid w:val="00F75EF5"/>
    <w:rsid w:val="00F763C8"/>
    <w:rsid w:val="00F7731C"/>
    <w:rsid w:val="00F773E3"/>
    <w:rsid w:val="00F77F7B"/>
    <w:rsid w:val="00F80582"/>
    <w:rsid w:val="00F80B2A"/>
    <w:rsid w:val="00F80D81"/>
    <w:rsid w:val="00F813C9"/>
    <w:rsid w:val="00F81473"/>
    <w:rsid w:val="00F819DE"/>
    <w:rsid w:val="00F826BF"/>
    <w:rsid w:val="00F82BD2"/>
    <w:rsid w:val="00F84C22"/>
    <w:rsid w:val="00F84E18"/>
    <w:rsid w:val="00F85490"/>
    <w:rsid w:val="00F85E75"/>
    <w:rsid w:val="00F86870"/>
    <w:rsid w:val="00F869AD"/>
    <w:rsid w:val="00F87711"/>
    <w:rsid w:val="00F90377"/>
    <w:rsid w:val="00F90556"/>
    <w:rsid w:val="00F9102C"/>
    <w:rsid w:val="00F927F2"/>
    <w:rsid w:val="00F92C9C"/>
    <w:rsid w:val="00F9449E"/>
    <w:rsid w:val="00F9479A"/>
    <w:rsid w:val="00F95F21"/>
    <w:rsid w:val="00F96142"/>
    <w:rsid w:val="00F96739"/>
    <w:rsid w:val="00F96BC3"/>
    <w:rsid w:val="00F96F47"/>
    <w:rsid w:val="00FA157A"/>
    <w:rsid w:val="00FA18A4"/>
    <w:rsid w:val="00FA2095"/>
    <w:rsid w:val="00FA2F56"/>
    <w:rsid w:val="00FA3EAA"/>
    <w:rsid w:val="00FA452F"/>
    <w:rsid w:val="00FA4BB8"/>
    <w:rsid w:val="00FA5E45"/>
    <w:rsid w:val="00FA63A9"/>
    <w:rsid w:val="00FA7079"/>
    <w:rsid w:val="00FA7812"/>
    <w:rsid w:val="00FB0C66"/>
    <w:rsid w:val="00FB10E6"/>
    <w:rsid w:val="00FB1127"/>
    <w:rsid w:val="00FB1307"/>
    <w:rsid w:val="00FB15BB"/>
    <w:rsid w:val="00FB20FE"/>
    <w:rsid w:val="00FB22E3"/>
    <w:rsid w:val="00FB2FC2"/>
    <w:rsid w:val="00FB3170"/>
    <w:rsid w:val="00FB31ED"/>
    <w:rsid w:val="00FB3519"/>
    <w:rsid w:val="00FB3B1A"/>
    <w:rsid w:val="00FB3B3A"/>
    <w:rsid w:val="00FB3CD6"/>
    <w:rsid w:val="00FB6031"/>
    <w:rsid w:val="00FC09C1"/>
    <w:rsid w:val="00FC1BE5"/>
    <w:rsid w:val="00FC28F3"/>
    <w:rsid w:val="00FC2969"/>
    <w:rsid w:val="00FC2B3B"/>
    <w:rsid w:val="00FC2EBA"/>
    <w:rsid w:val="00FC5843"/>
    <w:rsid w:val="00FC5A19"/>
    <w:rsid w:val="00FC73E4"/>
    <w:rsid w:val="00FC7CBB"/>
    <w:rsid w:val="00FD1525"/>
    <w:rsid w:val="00FD1782"/>
    <w:rsid w:val="00FD2290"/>
    <w:rsid w:val="00FD321E"/>
    <w:rsid w:val="00FD4820"/>
    <w:rsid w:val="00FD521C"/>
    <w:rsid w:val="00FD5356"/>
    <w:rsid w:val="00FD5E69"/>
    <w:rsid w:val="00FD666E"/>
    <w:rsid w:val="00FD69B7"/>
    <w:rsid w:val="00FD71F8"/>
    <w:rsid w:val="00FE0572"/>
    <w:rsid w:val="00FE0CEC"/>
    <w:rsid w:val="00FE207C"/>
    <w:rsid w:val="00FE38EB"/>
    <w:rsid w:val="00FE3B05"/>
    <w:rsid w:val="00FE3D49"/>
    <w:rsid w:val="00FF0D94"/>
    <w:rsid w:val="00FF112A"/>
    <w:rsid w:val="00FF1443"/>
    <w:rsid w:val="00FF14BE"/>
    <w:rsid w:val="00FF3DE3"/>
    <w:rsid w:val="00FF4045"/>
    <w:rsid w:val="00FF504B"/>
    <w:rsid w:val="00FF6BED"/>
    <w:rsid w:val="00FF6DAD"/>
    <w:rsid w:val="00FF76A0"/>
    <w:rsid w:val="00FF7EC0"/>
    <w:rsid w:val="051B56A0"/>
    <w:rsid w:val="09D95D5E"/>
    <w:rsid w:val="0AA9D5A5"/>
    <w:rsid w:val="0D12DA0E"/>
    <w:rsid w:val="116B4B06"/>
    <w:rsid w:val="14740297"/>
    <w:rsid w:val="158F5B8E"/>
    <w:rsid w:val="1A97D5FD"/>
    <w:rsid w:val="1C65EC1F"/>
    <w:rsid w:val="1DC5F750"/>
    <w:rsid w:val="1E01BC80"/>
    <w:rsid w:val="207CC85B"/>
    <w:rsid w:val="21ADBFE2"/>
    <w:rsid w:val="22996873"/>
    <w:rsid w:val="283CFC4E"/>
    <w:rsid w:val="28609C89"/>
    <w:rsid w:val="29354D63"/>
    <w:rsid w:val="2AB7E26D"/>
    <w:rsid w:val="2C2D718E"/>
    <w:rsid w:val="2E6BB52B"/>
    <w:rsid w:val="30E87E0A"/>
    <w:rsid w:val="3174434B"/>
    <w:rsid w:val="31C7096C"/>
    <w:rsid w:val="33AA27AF"/>
    <w:rsid w:val="39F96857"/>
    <w:rsid w:val="42F83D2F"/>
    <w:rsid w:val="432839D0"/>
    <w:rsid w:val="43D5F3DC"/>
    <w:rsid w:val="48EA2EAC"/>
    <w:rsid w:val="49D0897F"/>
    <w:rsid w:val="4BB92C5A"/>
    <w:rsid w:val="4E06B8A7"/>
    <w:rsid w:val="503F82E9"/>
    <w:rsid w:val="527D4EBE"/>
    <w:rsid w:val="53E0F8C0"/>
    <w:rsid w:val="587BBDD2"/>
    <w:rsid w:val="5B6953BA"/>
    <w:rsid w:val="5E421742"/>
    <w:rsid w:val="616F9369"/>
    <w:rsid w:val="635CC82D"/>
    <w:rsid w:val="66C99107"/>
    <w:rsid w:val="684B4149"/>
    <w:rsid w:val="685FAFC7"/>
    <w:rsid w:val="6C0BD2C1"/>
    <w:rsid w:val="6D35781C"/>
    <w:rsid w:val="6ED589C2"/>
    <w:rsid w:val="6F0B3F1D"/>
    <w:rsid w:val="7074A688"/>
    <w:rsid w:val="72E411C4"/>
    <w:rsid w:val="734E6773"/>
    <w:rsid w:val="78209727"/>
    <w:rsid w:val="7920D64B"/>
    <w:rsid w:val="79CDCB47"/>
    <w:rsid w:val="7ACF2C12"/>
    <w:rsid w:val="7C5579DE"/>
    <w:rsid w:val="7CCC3345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BDEC05-DAB0-438B-B836-B4D43B43B1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9.06: Developing Student Skills for Peer Feedback</vt:lpstr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9.06: Developing Student Skills for Peer Feedback</dc:title>
  <dc:subject>Lesson 9.06: Developing Student Skills for Peer Feedback</dc:subject>
  <dc:creator>Texas Education Agency</dc:creator>
  <cp:keywords/>
  <dc:description/>
  <cp:lastModifiedBy>White (she/her), Whitney</cp:lastModifiedBy>
  <cp:revision>5</cp:revision>
  <dcterms:created xsi:type="dcterms:W3CDTF">2022-12-04T21:20:00Z</dcterms:created>
  <dcterms:modified xsi:type="dcterms:W3CDTF">2023-08-30T02:41:00Z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