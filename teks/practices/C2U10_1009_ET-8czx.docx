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4C87531D" w:rsidR="00FE5236" w:rsidRDefault="00FE5236" w:rsidP="00FE5236">
      <w:pPr>
        <w:pStyle w:val="Heading1"/>
        <w:spacing w:after="160"/>
      </w:pPr>
      <w:r>
        <w:t xml:space="preserve">Exit Ticket </w:t>
      </w:r>
    </w:p>
    <w:p w14:paraId="41B8FA06" w14:textId="77777777" w:rsidR="00FE4C55" w:rsidRDefault="00FE4C55" w:rsidP="00FE4C5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10.09: Collegial Practices | Mentorship 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2BF6154" w14:textId="2BEBA3B7" w:rsidR="00B059F3" w:rsidRDefault="009A290C" w:rsidP="00D20D0B">
      <w:r>
        <w:t>Mark the following statements as true or false. If false, correct the statement so that it is true.</w:t>
      </w:r>
    </w:p>
    <w:p w14:paraId="5E94852B" w14:textId="7E11F7F0" w:rsidR="006D0EBE" w:rsidRPr="00C62E23" w:rsidRDefault="00397FED" w:rsidP="00806881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It is important for a teacher mentor to have a lot in common with their mentee </w:t>
      </w:r>
      <w:r w:rsidR="00D247B7">
        <w:t xml:space="preserve">so they can establish a </w:t>
      </w:r>
      <w:r w:rsidR="007A2A52">
        <w:t>friendship</w:t>
      </w:r>
      <w:r w:rsidR="00D247B7">
        <w:t xml:space="preserve">. </w:t>
      </w:r>
    </w:p>
    <w:p w14:paraId="475C0B37" w14:textId="77777777" w:rsidR="00C62E23" w:rsidRDefault="00C62E23" w:rsidP="00C62E23">
      <w:pPr>
        <w:pStyle w:val="ListParagraph"/>
      </w:pPr>
    </w:p>
    <w:p w14:paraId="4407E36F" w14:textId="77777777" w:rsidR="00C62E23" w:rsidRPr="00C62E23" w:rsidRDefault="00C62E23" w:rsidP="00C62E23">
      <w:pPr>
        <w:pStyle w:val="ListParagraph"/>
        <w:rPr>
          <w:i/>
          <w:iCs/>
          <w:color w:val="008000"/>
        </w:rPr>
      </w:pPr>
    </w:p>
    <w:p w14:paraId="2CB759C1" w14:textId="7049B4CC" w:rsidR="00D247B7" w:rsidRPr="006D0EBE" w:rsidRDefault="00E23377" w:rsidP="009A290C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Mentor teachers </w:t>
      </w:r>
      <w:r w:rsidR="001F3F10">
        <w:t xml:space="preserve">usually have several years of experience and can provide guidance to their mentees about academics, classroom management, stress management, work-life balance, and </w:t>
      </w:r>
      <w:r w:rsidR="00B4174D">
        <w:t>a variety of other topics.</w:t>
      </w:r>
    </w:p>
    <w:p w14:paraId="37507C33" w14:textId="77777777" w:rsidR="006D0EBE" w:rsidRPr="006D0EBE" w:rsidRDefault="006D0EBE" w:rsidP="006D0EBE">
      <w:pPr>
        <w:pStyle w:val="ListParagraph"/>
        <w:rPr>
          <w:i/>
          <w:iCs/>
          <w:color w:val="008000"/>
        </w:rPr>
      </w:pPr>
    </w:p>
    <w:p w14:paraId="3A179F8B" w14:textId="77777777" w:rsidR="006D0EBE" w:rsidRPr="00B4174D" w:rsidRDefault="006D0EBE" w:rsidP="006D0EBE">
      <w:pPr>
        <w:pStyle w:val="ListParagraph"/>
        <w:rPr>
          <w:i/>
          <w:iCs/>
          <w:color w:val="008000"/>
        </w:rPr>
      </w:pPr>
    </w:p>
    <w:p w14:paraId="3A69A7DB" w14:textId="4E085317" w:rsidR="00B4174D" w:rsidRDefault="00B4174D" w:rsidP="009A290C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Mentees should </w:t>
      </w:r>
      <w:r w:rsidR="007D5323">
        <w:t xml:space="preserve">not reach out to their mentor teachers with questions since mentor teachers are usually very busy. They should wait for their mentors to reach out to them. </w:t>
      </w:r>
    </w:p>
    <w:p w14:paraId="2B63F550" w14:textId="77777777" w:rsidR="006D0EBE" w:rsidRPr="00C62E23" w:rsidRDefault="006D0EBE" w:rsidP="00C62E23">
      <w:pPr>
        <w:ind w:left="360"/>
        <w:rPr>
          <w:i/>
          <w:iCs/>
          <w:color w:val="008000"/>
        </w:rPr>
      </w:pPr>
    </w:p>
    <w:p w14:paraId="6C559926" w14:textId="31E73909" w:rsidR="00716175" w:rsidRDefault="00716175" w:rsidP="00716175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If a beginning teacher is doing a good job, they no longer need a mentor teacher. </w:t>
      </w:r>
    </w:p>
    <w:p w14:paraId="08C4AA69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6ECB4FE3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082EE272" w14:textId="0E83E0FE" w:rsidR="005C3C2A" w:rsidRDefault="005C3C2A" w:rsidP="00716175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>Only beginning teachers need mentors.</w:t>
      </w:r>
      <w:r w:rsidR="00892EFE">
        <w:t xml:space="preserve"> </w:t>
      </w:r>
    </w:p>
    <w:p w14:paraId="1CD5A318" w14:textId="77777777" w:rsidR="0031770D" w:rsidRPr="00C62E23" w:rsidRDefault="0031770D" w:rsidP="00C62E23">
      <w:pPr>
        <w:ind w:left="360"/>
        <w:rPr>
          <w:i/>
          <w:iCs/>
          <w:color w:val="008000"/>
        </w:rPr>
      </w:pPr>
    </w:p>
    <w:p w14:paraId="701C8715" w14:textId="745B3820" w:rsidR="008773FD" w:rsidRPr="0031770D" w:rsidRDefault="008773FD" w:rsidP="008773FD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>Mentors often learn as much from their mentees as they teach them.</w:t>
      </w:r>
      <w:r w:rsidR="00892EFE">
        <w:t xml:space="preserve"> </w:t>
      </w:r>
    </w:p>
    <w:p w14:paraId="3D8859AF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56BD76EE" w14:textId="77777777" w:rsidR="0031770D" w:rsidRPr="008773FD" w:rsidRDefault="0031770D" w:rsidP="0031770D">
      <w:pPr>
        <w:pStyle w:val="ListParagraph"/>
        <w:rPr>
          <w:i/>
          <w:iCs/>
          <w:color w:val="008000"/>
        </w:rPr>
      </w:pPr>
    </w:p>
    <w:p w14:paraId="552C1C25" w14:textId="6A852B3E" w:rsidR="008773FD" w:rsidRPr="00892EFE" w:rsidRDefault="008773FD" w:rsidP="008773FD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All mentorships are formal, documented processes. </w:t>
      </w:r>
    </w:p>
    <w:sectPr w:rsidR="008773FD" w:rsidRPr="00892EFE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3B9AE" w14:textId="77777777" w:rsidR="00AA7EAC" w:rsidRDefault="00AA7EAC" w:rsidP="004C62A0">
      <w:pPr>
        <w:spacing w:after="0" w:line="240" w:lineRule="auto"/>
      </w:pPr>
      <w:r>
        <w:separator/>
      </w:r>
    </w:p>
  </w:endnote>
  <w:endnote w:type="continuationSeparator" w:id="0">
    <w:p w14:paraId="22470AD0" w14:textId="77777777" w:rsidR="00AA7EAC" w:rsidRDefault="00AA7EAC" w:rsidP="004C62A0">
      <w:pPr>
        <w:spacing w:after="0" w:line="240" w:lineRule="auto"/>
      </w:pPr>
      <w:r>
        <w:continuationSeparator/>
      </w:r>
    </w:p>
  </w:endnote>
  <w:endnote w:type="continuationNotice" w:id="1">
    <w:p w14:paraId="54181690" w14:textId="77777777" w:rsidR="00AA7EAC" w:rsidRDefault="00AA7E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5C376C4A" w:rsidR="00485163" w:rsidRPr="007E045D" w:rsidRDefault="007E045D" w:rsidP="007E045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D01" w14:textId="77777777" w:rsidR="00AA7EAC" w:rsidRDefault="00AA7EAC" w:rsidP="004C62A0">
      <w:pPr>
        <w:spacing w:after="0" w:line="240" w:lineRule="auto"/>
      </w:pPr>
      <w:r>
        <w:separator/>
      </w:r>
    </w:p>
  </w:footnote>
  <w:footnote w:type="continuationSeparator" w:id="0">
    <w:p w14:paraId="14EB1639" w14:textId="77777777" w:rsidR="00AA7EAC" w:rsidRDefault="00AA7EAC" w:rsidP="004C62A0">
      <w:pPr>
        <w:spacing w:after="0" w:line="240" w:lineRule="auto"/>
      </w:pPr>
      <w:r>
        <w:continuationSeparator/>
      </w:r>
    </w:p>
  </w:footnote>
  <w:footnote w:type="continuationNotice" w:id="1">
    <w:p w14:paraId="01192E7F" w14:textId="77777777" w:rsidR="00AA7EAC" w:rsidRDefault="00AA7E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F3A"/>
    <w:multiLevelType w:val="hybridMultilevel"/>
    <w:tmpl w:val="CA94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6762"/>
    <w:multiLevelType w:val="hybridMultilevel"/>
    <w:tmpl w:val="CC742B42"/>
    <w:lvl w:ilvl="0" w:tplc="F8F09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8922D47"/>
    <w:multiLevelType w:val="hybridMultilevel"/>
    <w:tmpl w:val="71BEEAB4"/>
    <w:lvl w:ilvl="0" w:tplc="D498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B7C02"/>
    <w:multiLevelType w:val="hybridMultilevel"/>
    <w:tmpl w:val="A3B4E11A"/>
    <w:lvl w:ilvl="0" w:tplc="3D484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A1E4E"/>
    <w:multiLevelType w:val="hybridMultilevel"/>
    <w:tmpl w:val="90B6F922"/>
    <w:lvl w:ilvl="0" w:tplc="3BD8493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E6DF5"/>
    <w:multiLevelType w:val="hybridMultilevel"/>
    <w:tmpl w:val="32D4608C"/>
    <w:lvl w:ilvl="0" w:tplc="CA8AB0B6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235D"/>
    <w:multiLevelType w:val="hybridMultilevel"/>
    <w:tmpl w:val="1E6454DC"/>
    <w:lvl w:ilvl="0" w:tplc="F0382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A50B0"/>
    <w:multiLevelType w:val="hybridMultilevel"/>
    <w:tmpl w:val="DCD80DB6"/>
    <w:lvl w:ilvl="0" w:tplc="47167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047C6"/>
    <w:multiLevelType w:val="hybridMultilevel"/>
    <w:tmpl w:val="74C4145C"/>
    <w:lvl w:ilvl="0" w:tplc="6F98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5186">
    <w:abstractNumId w:val="1"/>
  </w:num>
  <w:num w:numId="2" w16cid:durableId="1729642160">
    <w:abstractNumId w:val="6"/>
  </w:num>
  <w:num w:numId="3" w16cid:durableId="347678417">
    <w:abstractNumId w:val="4"/>
  </w:num>
  <w:num w:numId="4" w16cid:durableId="1966306795">
    <w:abstractNumId w:val="12"/>
  </w:num>
  <w:num w:numId="5" w16cid:durableId="1273630457">
    <w:abstractNumId w:val="8"/>
  </w:num>
  <w:num w:numId="6" w16cid:durableId="814106113">
    <w:abstractNumId w:val="11"/>
  </w:num>
  <w:num w:numId="7" w16cid:durableId="2125925662">
    <w:abstractNumId w:val="13"/>
  </w:num>
  <w:num w:numId="8" w16cid:durableId="1428696260">
    <w:abstractNumId w:val="0"/>
  </w:num>
  <w:num w:numId="9" w16cid:durableId="1411006017">
    <w:abstractNumId w:val="2"/>
  </w:num>
  <w:num w:numId="10" w16cid:durableId="524094431">
    <w:abstractNumId w:val="7"/>
  </w:num>
  <w:num w:numId="11" w16cid:durableId="1945722426">
    <w:abstractNumId w:val="5"/>
  </w:num>
  <w:num w:numId="12" w16cid:durableId="2042630733">
    <w:abstractNumId w:val="10"/>
  </w:num>
  <w:num w:numId="13" w16cid:durableId="2030135164">
    <w:abstractNumId w:val="3"/>
  </w:num>
  <w:num w:numId="14" w16cid:durableId="18930026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033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968"/>
    <w:rsid w:val="00023AD9"/>
    <w:rsid w:val="00023EDC"/>
    <w:rsid w:val="00024FBE"/>
    <w:rsid w:val="000251A9"/>
    <w:rsid w:val="00025E27"/>
    <w:rsid w:val="00025E34"/>
    <w:rsid w:val="00025EDF"/>
    <w:rsid w:val="0002687D"/>
    <w:rsid w:val="00026B46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42E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820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168A"/>
    <w:rsid w:val="000B21EA"/>
    <w:rsid w:val="000B2359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AD0"/>
    <w:rsid w:val="000C2CC3"/>
    <w:rsid w:val="000C3037"/>
    <w:rsid w:val="000C31F0"/>
    <w:rsid w:val="000C3A78"/>
    <w:rsid w:val="000C3C80"/>
    <w:rsid w:val="000C4712"/>
    <w:rsid w:val="000C5443"/>
    <w:rsid w:val="000C585C"/>
    <w:rsid w:val="000C6884"/>
    <w:rsid w:val="000C6A78"/>
    <w:rsid w:val="000C6DD2"/>
    <w:rsid w:val="000D0690"/>
    <w:rsid w:val="000D0A3B"/>
    <w:rsid w:val="000D127E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069"/>
    <w:rsid w:val="000E2D38"/>
    <w:rsid w:val="000E2DAF"/>
    <w:rsid w:val="000E3BFB"/>
    <w:rsid w:val="000E5007"/>
    <w:rsid w:val="000E50B3"/>
    <w:rsid w:val="000E5600"/>
    <w:rsid w:val="000E5866"/>
    <w:rsid w:val="000E6B33"/>
    <w:rsid w:val="000E71C4"/>
    <w:rsid w:val="000E788C"/>
    <w:rsid w:val="000F0221"/>
    <w:rsid w:val="000F02E2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3F7C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42"/>
    <w:rsid w:val="00123471"/>
    <w:rsid w:val="001241E4"/>
    <w:rsid w:val="00124C14"/>
    <w:rsid w:val="00124D23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6B86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511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5F6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6B9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0F1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4F8B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3F10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730"/>
    <w:rsid w:val="00213B34"/>
    <w:rsid w:val="0021416F"/>
    <w:rsid w:val="00214311"/>
    <w:rsid w:val="00214C3B"/>
    <w:rsid w:val="00215D9E"/>
    <w:rsid w:val="0021678F"/>
    <w:rsid w:val="0021713D"/>
    <w:rsid w:val="00217B61"/>
    <w:rsid w:val="00217B80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3E87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3E83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77F7F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6FF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3CA0"/>
    <w:rsid w:val="002A4157"/>
    <w:rsid w:val="002A4FB5"/>
    <w:rsid w:val="002A5281"/>
    <w:rsid w:val="002A53FE"/>
    <w:rsid w:val="002A567B"/>
    <w:rsid w:val="002A5F0C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52"/>
    <w:rsid w:val="002C3563"/>
    <w:rsid w:val="002C3B11"/>
    <w:rsid w:val="002C3BD0"/>
    <w:rsid w:val="002C4395"/>
    <w:rsid w:val="002C447C"/>
    <w:rsid w:val="002C53FA"/>
    <w:rsid w:val="002C5402"/>
    <w:rsid w:val="002C55EB"/>
    <w:rsid w:val="002C5DF8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1770D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58C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1D8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97FED"/>
    <w:rsid w:val="003A097F"/>
    <w:rsid w:val="003A0B07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5EDD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1A7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301C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593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12F"/>
    <w:rsid w:val="00416871"/>
    <w:rsid w:val="00416A0E"/>
    <w:rsid w:val="004175BF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3C7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3A7F"/>
    <w:rsid w:val="004743A3"/>
    <w:rsid w:val="00474469"/>
    <w:rsid w:val="00475640"/>
    <w:rsid w:val="0047693C"/>
    <w:rsid w:val="0047783F"/>
    <w:rsid w:val="00477A1E"/>
    <w:rsid w:val="00477D40"/>
    <w:rsid w:val="00480C2E"/>
    <w:rsid w:val="004815C2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11F"/>
    <w:rsid w:val="004C62A0"/>
    <w:rsid w:val="004C63F6"/>
    <w:rsid w:val="004C69BA"/>
    <w:rsid w:val="004C71BC"/>
    <w:rsid w:val="004C7593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91F"/>
    <w:rsid w:val="004E0DAA"/>
    <w:rsid w:val="004E24DE"/>
    <w:rsid w:val="004E287B"/>
    <w:rsid w:val="004E3182"/>
    <w:rsid w:val="004E3949"/>
    <w:rsid w:val="004E505A"/>
    <w:rsid w:val="004E5740"/>
    <w:rsid w:val="004E66C6"/>
    <w:rsid w:val="004E730B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CB1"/>
    <w:rsid w:val="004F6E7D"/>
    <w:rsid w:val="004F6E82"/>
    <w:rsid w:val="00500534"/>
    <w:rsid w:val="00500A85"/>
    <w:rsid w:val="00500D9A"/>
    <w:rsid w:val="00500EAC"/>
    <w:rsid w:val="005016E2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4C9"/>
    <w:rsid w:val="00520FBB"/>
    <w:rsid w:val="0052110B"/>
    <w:rsid w:val="005215B4"/>
    <w:rsid w:val="00521630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593A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3CA5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4C5"/>
    <w:rsid w:val="00550B50"/>
    <w:rsid w:val="00550E52"/>
    <w:rsid w:val="00551096"/>
    <w:rsid w:val="00552487"/>
    <w:rsid w:val="00552734"/>
    <w:rsid w:val="00552993"/>
    <w:rsid w:val="005537CD"/>
    <w:rsid w:val="0055393F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295E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164C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6FE"/>
    <w:rsid w:val="005B070C"/>
    <w:rsid w:val="005B1332"/>
    <w:rsid w:val="005B184D"/>
    <w:rsid w:val="005B2195"/>
    <w:rsid w:val="005B256C"/>
    <w:rsid w:val="005B2C57"/>
    <w:rsid w:val="005B3124"/>
    <w:rsid w:val="005B354E"/>
    <w:rsid w:val="005B3A1F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0D47"/>
    <w:rsid w:val="005C1824"/>
    <w:rsid w:val="005C1842"/>
    <w:rsid w:val="005C1FC2"/>
    <w:rsid w:val="005C2584"/>
    <w:rsid w:val="005C2845"/>
    <w:rsid w:val="005C2979"/>
    <w:rsid w:val="005C3C2A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A61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450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253F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421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2"/>
    <w:rsid w:val="0063626C"/>
    <w:rsid w:val="00636749"/>
    <w:rsid w:val="00636920"/>
    <w:rsid w:val="00637663"/>
    <w:rsid w:val="00637E32"/>
    <w:rsid w:val="00640CA8"/>
    <w:rsid w:val="006429D6"/>
    <w:rsid w:val="00642D2B"/>
    <w:rsid w:val="00642FDF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771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BE"/>
    <w:rsid w:val="006D1393"/>
    <w:rsid w:val="006D1507"/>
    <w:rsid w:val="006D163A"/>
    <w:rsid w:val="006D17BA"/>
    <w:rsid w:val="006D32A8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670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175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4ED8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937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59"/>
    <w:rsid w:val="007969D5"/>
    <w:rsid w:val="00797826"/>
    <w:rsid w:val="007978E5"/>
    <w:rsid w:val="00797F3C"/>
    <w:rsid w:val="007A0E38"/>
    <w:rsid w:val="007A1630"/>
    <w:rsid w:val="007A1B69"/>
    <w:rsid w:val="007A2115"/>
    <w:rsid w:val="007A2A52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1BA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A2C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323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45D"/>
    <w:rsid w:val="007E0660"/>
    <w:rsid w:val="007E0DC9"/>
    <w:rsid w:val="007E11B2"/>
    <w:rsid w:val="007E152B"/>
    <w:rsid w:val="007E2691"/>
    <w:rsid w:val="007E28F1"/>
    <w:rsid w:val="007E39F6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33D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6A6"/>
    <w:rsid w:val="00817896"/>
    <w:rsid w:val="00817A7D"/>
    <w:rsid w:val="00817F7B"/>
    <w:rsid w:val="0082173F"/>
    <w:rsid w:val="008218DE"/>
    <w:rsid w:val="00821919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62F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6FFF"/>
    <w:rsid w:val="008376D7"/>
    <w:rsid w:val="008377E7"/>
    <w:rsid w:val="0083797C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1A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773FD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2EFE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97F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861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427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63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9EE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0C5B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CA4"/>
    <w:rsid w:val="00913000"/>
    <w:rsid w:val="00913754"/>
    <w:rsid w:val="009142FF"/>
    <w:rsid w:val="00914538"/>
    <w:rsid w:val="00916AB1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B1E"/>
    <w:rsid w:val="00942CEC"/>
    <w:rsid w:val="00942F4B"/>
    <w:rsid w:val="009438E0"/>
    <w:rsid w:val="0094496D"/>
    <w:rsid w:val="00944C02"/>
    <w:rsid w:val="00945095"/>
    <w:rsid w:val="009455F1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B30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975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06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90C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2B5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4F52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1E0B"/>
    <w:rsid w:val="009E2528"/>
    <w:rsid w:val="009E4364"/>
    <w:rsid w:val="009E4FC1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11F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EC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49D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D90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11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37"/>
    <w:rsid w:val="00A577FA"/>
    <w:rsid w:val="00A57F31"/>
    <w:rsid w:val="00A60388"/>
    <w:rsid w:val="00A60A38"/>
    <w:rsid w:val="00A60EE2"/>
    <w:rsid w:val="00A615BA"/>
    <w:rsid w:val="00A615D0"/>
    <w:rsid w:val="00A616A1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4210"/>
    <w:rsid w:val="00A85644"/>
    <w:rsid w:val="00A864BE"/>
    <w:rsid w:val="00A865A9"/>
    <w:rsid w:val="00A871E3"/>
    <w:rsid w:val="00A871ED"/>
    <w:rsid w:val="00A875C8"/>
    <w:rsid w:val="00A87765"/>
    <w:rsid w:val="00A90A17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67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303"/>
    <w:rsid w:val="00AA56BC"/>
    <w:rsid w:val="00AA6748"/>
    <w:rsid w:val="00AA6ED6"/>
    <w:rsid w:val="00AA7EAC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C9F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5C04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2F0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796"/>
    <w:rsid w:val="00B378F6"/>
    <w:rsid w:val="00B40728"/>
    <w:rsid w:val="00B4093A"/>
    <w:rsid w:val="00B409FC"/>
    <w:rsid w:val="00B410A8"/>
    <w:rsid w:val="00B41126"/>
    <w:rsid w:val="00B41508"/>
    <w:rsid w:val="00B415E9"/>
    <w:rsid w:val="00B416B6"/>
    <w:rsid w:val="00B4174D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6FB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897"/>
    <w:rsid w:val="00B92BA8"/>
    <w:rsid w:val="00B934AC"/>
    <w:rsid w:val="00B9473B"/>
    <w:rsid w:val="00B95605"/>
    <w:rsid w:val="00B957A9"/>
    <w:rsid w:val="00B964C3"/>
    <w:rsid w:val="00B96D57"/>
    <w:rsid w:val="00B97AF6"/>
    <w:rsid w:val="00B97E3F"/>
    <w:rsid w:val="00BA043D"/>
    <w:rsid w:val="00BA0DE6"/>
    <w:rsid w:val="00BA273D"/>
    <w:rsid w:val="00BA3591"/>
    <w:rsid w:val="00BA36D7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CC0"/>
    <w:rsid w:val="00BE5FCB"/>
    <w:rsid w:val="00BE60FB"/>
    <w:rsid w:val="00BE665C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2D8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831"/>
    <w:rsid w:val="00C15B37"/>
    <w:rsid w:val="00C15C8E"/>
    <w:rsid w:val="00C15F38"/>
    <w:rsid w:val="00C169C9"/>
    <w:rsid w:val="00C16DD0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5308"/>
    <w:rsid w:val="00C36A83"/>
    <w:rsid w:val="00C37995"/>
    <w:rsid w:val="00C37A1F"/>
    <w:rsid w:val="00C37B69"/>
    <w:rsid w:val="00C37BE0"/>
    <w:rsid w:val="00C40359"/>
    <w:rsid w:val="00C403F9"/>
    <w:rsid w:val="00C40D60"/>
    <w:rsid w:val="00C40F4F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3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486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1B4"/>
    <w:rsid w:val="00CC05E7"/>
    <w:rsid w:val="00CC06B2"/>
    <w:rsid w:val="00CC0C8D"/>
    <w:rsid w:val="00CC0ECB"/>
    <w:rsid w:val="00CC10ED"/>
    <w:rsid w:val="00CC15DE"/>
    <w:rsid w:val="00CC28CB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5BE"/>
    <w:rsid w:val="00D246C8"/>
    <w:rsid w:val="00D247B7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41B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B24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0D0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76DD6"/>
    <w:rsid w:val="00D8071C"/>
    <w:rsid w:val="00D808E9"/>
    <w:rsid w:val="00D812DF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0B3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5F7C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74"/>
    <w:rsid w:val="00DF7AE9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215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03E"/>
    <w:rsid w:val="00E16164"/>
    <w:rsid w:val="00E170DB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377"/>
    <w:rsid w:val="00E235AD"/>
    <w:rsid w:val="00E248E3"/>
    <w:rsid w:val="00E250EF"/>
    <w:rsid w:val="00E25C50"/>
    <w:rsid w:val="00E25C7B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0F2A"/>
    <w:rsid w:val="00E7131E"/>
    <w:rsid w:val="00E7177E"/>
    <w:rsid w:val="00E727B4"/>
    <w:rsid w:val="00E72987"/>
    <w:rsid w:val="00E7380E"/>
    <w:rsid w:val="00E73B64"/>
    <w:rsid w:val="00E73F2C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288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3DE4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523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0DFC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A5B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46B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16C43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571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C4F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67F0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BC8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7F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1FC1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6D3"/>
    <w:rsid w:val="00FE2B80"/>
    <w:rsid w:val="00FE38EB"/>
    <w:rsid w:val="00FE3B8E"/>
    <w:rsid w:val="00FE4B48"/>
    <w:rsid w:val="00FE4C55"/>
    <w:rsid w:val="00FE5236"/>
    <w:rsid w:val="00FE5AC3"/>
    <w:rsid w:val="00FE655A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459"/>
    <w:rsid w:val="00FF78CD"/>
    <w:rsid w:val="00FF7BCC"/>
    <w:rsid w:val="00FF7EBE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10.09: Collegial Practices | Mentorship 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10.09: Collegial Practices | Mentorship </dc:title>
  <dc:subject>Lesson 10.09: Collegial Practices | Mentorship </dc:subject>
  <dc:creator>Texas Education Agency</dc:creator>
  <cp:keywords/>
  <dc:description/>
  <cp:lastModifiedBy>London White</cp:lastModifiedBy>
  <cp:revision>7</cp:revision>
  <dcterms:created xsi:type="dcterms:W3CDTF">2023-04-12T17:09:00Z</dcterms:created>
  <dcterms:modified xsi:type="dcterms:W3CDTF">2023-08-31T07:09:00Z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