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B6409F4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2158F4C8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241E3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3.</w:t>
      </w:r>
      <w:r w:rsidR="00570554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1666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 w:rsidR="00241E3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</w:t>
      </w:r>
      <w:r w:rsidR="00AB1DEB" w:rsidRPr="00AB1DEB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Engaging Families to Improve Student Outcomes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425ACA84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76C54E0F" w14:textId="22E659BD" w:rsidR="003A5F4D" w:rsidRPr="00294093" w:rsidRDefault="003A5F4D" w:rsidP="003A5F4D">
      <w:pPr>
        <w:rPr>
          <w:rFonts w:cstheme="minorHAnsi"/>
        </w:rPr>
      </w:pPr>
      <w:r w:rsidRPr="00294093">
        <w:rPr>
          <w:rFonts w:cstheme="minorHAnsi"/>
        </w:rPr>
        <w:t xml:space="preserve">Use the following scenario to complete questions 1 and 2. </w:t>
      </w:r>
    </w:p>
    <w:p w14:paraId="0A508BC4" w14:textId="560A57B1" w:rsidR="003A5F4D" w:rsidRPr="003A5F4D" w:rsidRDefault="003A5F4D" w:rsidP="003A5F4D">
      <w:pPr>
        <w:rPr>
          <w:rFonts w:cstheme="minorHAnsi"/>
          <w:i/>
          <w:iCs/>
        </w:rPr>
      </w:pPr>
      <w:r w:rsidRPr="003A5F4D">
        <w:rPr>
          <w:rFonts w:cstheme="minorHAnsi"/>
          <w:i/>
          <w:iCs/>
        </w:rPr>
        <w:t xml:space="preserve">Jasmine is a great student who is doing well in </w:t>
      </w:r>
      <w:r w:rsidR="00622BBA" w:rsidRPr="003A5F4D">
        <w:rPr>
          <w:rFonts w:cstheme="minorHAnsi"/>
          <w:i/>
          <w:iCs/>
        </w:rPr>
        <w:t>class but</w:t>
      </w:r>
      <w:r w:rsidRPr="003A5F4D">
        <w:rPr>
          <w:rFonts w:cstheme="minorHAnsi"/>
          <w:i/>
          <w:iCs/>
        </w:rPr>
        <w:t xml:space="preserve"> has not turned in three homework assignments in the last two weeks. You have called home before but have had trouble getting someone on the phone. </w:t>
      </w:r>
    </w:p>
    <w:p w14:paraId="4F0E8A7C" w14:textId="41F92515" w:rsidR="003A5F4D" w:rsidRPr="0038149A" w:rsidRDefault="0038149A" w:rsidP="0038149A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What other methods of communication can you use to contact Jasmine’s family? </w:t>
      </w:r>
    </w:p>
    <w:p w14:paraId="7BE39E4B" w14:textId="77777777" w:rsidR="003A5F4D" w:rsidRDefault="003A5F4D" w:rsidP="003A5F4D">
      <w:pPr>
        <w:rPr>
          <w:rFonts w:cstheme="minorHAnsi"/>
          <w:i/>
          <w:iCs/>
          <w:color w:val="008000"/>
        </w:rPr>
      </w:pPr>
      <w:r w:rsidRPr="007276FC">
        <w:rPr>
          <w:rFonts w:cstheme="minorHAnsi"/>
          <w:i/>
          <w:iCs/>
          <w:color w:val="008000"/>
        </w:rPr>
        <w:t xml:space="preserve">Jasmine’s family has not answered the phone when we called previously, so we should use another method of communication. Instead, I would either go on a home visit or send her parents an email. </w:t>
      </w:r>
    </w:p>
    <w:p w14:paraId="29414B8D" w14:textId="77777777" w:rsidR="0038149A" w:rsidRPr="007276FC" w:rsidRDefault="0038149A" w:rsidP="003A5F4D">
      <w:pPr>
        <w:rPr>
          <w:rFonts w:cstheme="minorHAnsi"/>
          <w:i/>
          <w:iCs/>
          <w:color w:val="008000"/>
        </w:rPr>
      </w:pPr>
    </w:p>
    <w:p w14:paraId="663CAEFC" w14:textId="1A17E4B9" w:rsidR="003A5F4D" w:rsidRPr="00E3657A" w:rsidRDefault="003A5F4D" w:rsidP="003A5F4D">
      <w:pPr>
        <w:pStyle w:val="ListParagraph"/>
        <w:numPr>
          <w:ilvl w:val="0"/>
          <w:numId w:val="13"/>
        </w:numPr>
        <w:rPr>
          <w:rFonts w:cstheme="minorHAnsi"/>
        </w:rPr>
      </w:pPr>
      <w:r w:rsidRPr="00E3657A">
        <w:rPr>
          <w:rFonts w:cstheme="minorHAnsi"/>
        </w:rPr>
        <w:t xml:space="preserve">Use your suggested communication method to complete the Family Communication Tracking Log below as if </w:t>
      </w:r>
      <w:r w:rsidR="004B14FF">
        <w:rPr>
          <w:rFonts w:cstheme="minorHAnsi"/>
        </w:rPr>
        <w:t>you</w:t>
      </w:r>
      <w:r w:rsidRPr="00E3657A">
        <w:rPr>
          <w:rFonts w:cstheme="minorHAnsi"/>
        </w:rPr>
        <w:t xml:space="preserve"> w</w:t>
      </w:r>
      <w:r w:rsidR="00AB1DEB">
        <w:rPr>
          <w:rFonts w:cstheme="minorHAnsi"/>
        </w:rPr>
        <w:t>ere</w:t>
      </w:r>
      <w:r w:rsidRPr="00E3657A">
        <w:rPr>
          <w:rFonts w:cstheme="minorHAnsi"/>
        </w:rPr>
        <w:t xml:space="preserve"> able to communicate with Jasmine’s family. Feel free to get creative with your notes and next steps!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209"/>
        <w:gridCol w:w="1052"/>
        <w:gridCol w:w="1381"/>
        <w:gridCol w:w="1385"/>
        <w:gridCol w:w="2165"/>
        <w:gridCol w:w="2253"/>
      </w:tblGrid>
      <w:tr w:rsidR="003A5F4D" w:rsidRPr="00535D65" w14:paraId="3A5FB919" w14:textId="77777777" w:rsidTr="003706D6">
        <w:tc>
          <w:tcPr>
            <w:tcW w:w="1220" w:type="dxa"/>
            <w:shd w:val="clear" w:color="auto" w:fill="D0CECE" w:themeFill="background2" w:themeFillShade="E6"/>
          </w:tcPr>
          <w:p w14:paraId="4111F09C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>Student Name</w:t>
            </w:r>
          </w:p>
        </w:tc>
        <w:tc>
          <w:tcPr>
            <w:tcW w:w="1052" w:type="dxa"/>
            <w:shd w:val="clear" w:color="auto" w:fill="D0CECE" w:themeFill="background2" w:themeFillShade="E6"/>
          </w:tcPr>
          <w:p w14:paraId="68485C33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>Outreach Date</w:t>
            </w:r>
          </w:p>
        </w:tc>
        <w:tc>
          <w:tcPr>
            <w:tcW w:w="1398" w:type="dxa"/>
            <w:shd w:val="clear" w:color="auto" w:fill="D0CECE" w:themeFill="background2" w:themeFillShade="E6"/>
          </w:tcPr>
          <w:p w14:paraId="3B05EDF7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>Contact Method</w:t>
            </w:r>
          </w:p>
        </w:tc>
        <w:tc>
          <w:tcPr>
            <w:tcW w:w="1298" w:type="dxa"/>
            <w:shd w:val="clear" w:color="auto" w:fill="D0CECE" w:themeFill="background2" w:themeFillShade="E6"/>
          </w:tcPr>
          <w:p w14:paraId="6D86E39C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 xml:space="preserve">Reason for </w:t>
            </w:r>
            <w:r>
              <w:rPr>
                <w:rFonts w:cstheme="minorHAnsi"/>
              </w:rPr>
              <w:t>contact</w:t>
            </w:r>
          </w:p>
        </w:tc>
        <w:tc>
          <w:tcPr>
            <w:tcW w:w="2189" w:type="dxa"/>
            <w:shd w:val="clear" w:color="auto" w:fill="D0CECE" w:themeFill="background2" w:themeFillShade="E6"/>
          </w:tcPr>
          <w:p w14:paraId="6AD6D16E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 xml:space="preserve">Call </w:t>
            </w:r>
            <w:r>
              <w:rPr>
                <w:rFonts w:cstheme="minorHAnsi"/>
              </w:rPr>
              <w:t>n</w:t>
            </w:r>
            <w:r w:rsidRPr="00535D65">
              <w:rPr>
                <w:rFonts w:cstheme="minorHAnsi"/>
              </w:rPr>
              <w:t>otes</w:t>
            </w:r>
          </w:p>
        </w:tc>
        <w:tc>
          <w:tcPr>
            <w:tcW w:w="2288" w:type="dxa"/>
            <w:shd w:val="clear" w:color="auto" w:fill="D0CECE" w:themeFill="background2" w:themeFillShade="E6"/>
          </w:tcPr>
          <w:p w14:paraId="4E2D493E" w14:textId="77777777" w:rsidR="003A5F4D" w:rsidRPr="00535D65" w:rsidRDefault="003A5F4D" w:rsidP="003706D6">
            <w:pPr>
              <w:rPr>
                <w:rFonts w:cstheme="minorHAnsi"/>
              </w:rPr>
            </w:pPr>
            <w:r w:rsidRPr="00535D65">
              <w:rPr>
                <w:rFonts w:cstheme="minorHAnsi"/>
              </w:rPr>
              <w:t>Next Steps/Follow up</w:t>
            </w:r>
          </w:p>
        </w:tc>
      </w:tr>
      <w:tr w:rsidR="007276FC" w:rsidRPr="007276FC" w14:paraId="56013F4A" w14:textId="77777777" w:rsidTr="003706D6">
        <w:tc>
          <w:tcPr>
            <w:tcW w:w="1220" w:type="dxa"/>
          </w:tcPr>
          <w:p w14:paraId="054CCB4D" w14:textId="77777777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  <w:r w:rsidRPr="007276FC">
              <w:rPr>
                <w:rFonts w:cstheme="minorHAnsi"/>
                <w:i/>
                <w:iCs/>
                <w:color w:val="008000"/>
              </w:rPr>
              <w:t>Jasmine</w:t>
            </w:r>
          </w:p>
        </w:tc>
        <w:tc>
          <w:tcPr>
            <w:tcW w:w="1052" w:type="dxa"/>
          </w:tcPr>
          <w:p w14:paraId="6E200CEE" w14:textId="77777777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  <w:r w:rsidRPr="007276FC">
              <w:rPr>
                <w:rFonts w:cstheme="minorHAnsi"/>
                <w:i/>
                <w:iCs/>
                <w:color w:val="008000"/>
              </w:rPr>
              <w:t>10/5</w:t>
            </w:r>
          </w:p>
        </w:tc>
        <w:tc>
          <w:tcPr>
            <w:tcW w:w="1398" w:type="dxa"/>
          </w:tcPr>
          <w:p w14:paraId="5E9CFCFF" w14:textId="77777777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  <w:r w:rsidRPr="007276FC">
              <w:rPr>
                <w:rFonts w:cstheme="minorHAnsi"/>
                <w:i/>
                <w:iCs/>
                <w:color w:val="008000"/>
              </w:rPr>
              <w:t>Answers may vary (cannot include phone call)</w:t>
            </w:r>
          </w:p>
        </w:tc>
        <w:tc>
          <w:tcPr>
            <w:tcW w:w="1298" w:type="dxa"/>
          </w:tcPr>
          <w:p w14:paraId="47A2AA43" w14:textId="77777777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  <w:r w:rsidRPr="007276FC">
              <w:rPr>
                <w:rFonts w:cstheme="minorHAnsi"/>
                <w:i/>
                <w:iCs/>
                <w:color w:val="008000"/>
              </w:rPr>
              <w:t>Jasmine has not turned in her last three homework assignments.</w:t>
            </w:r>
          </w:p>
        </w:tc>
        <w:tc>
          <w:tcPr>
            <w:tcW w:w="2189" w:type="dxa"/>
          </w:tcPr>
          <w:p w14:paraId="466AAE32" w14:textId="77777777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  <w:r w:rsidRPr="007276FC">
              <w:rPr>
                <w:rFonts w:cstheme="minorHAnsi"/>
                <w:i/>
                <w:iCs/>
                <w:color w:val="008000"/>
              </w:rPr>
              <w:t xml:space="preserve">Communicated with Jasmine’s dad, and he asked if she could make up the assignments. </w:t>
            </w:r>
          </w:p>
        </w:tc>
        <w:tc>
          <w:tcPr>
            <w:tcW w:w="2288" w:type="dxa"/>
          </w:tcPr>
          <w:p w14:paraId="05A9968C" w14:textId="77777777" w:rsidR="003A5F4D" w:rsidRPr="007276FC" w:rsidRDefault="003A5F4D" w:rsidP="003706D6">
            <w:pPr>
              <w:rPr>
                <w:rFonts w:cstheme="minorHAnsi"/>
                <w:i/>
                <w:iCs/>
                <w:color w:val="008000"/>
              </w:rPr>
            </w:pPr>
            <w:r w:rsidRPr="007276FC">
              <w:rPr>
                <w:rFonts w:cstheme="minorHAnsi"/>
                <w:i/>
                <w:iCs/>
                <w:color w:val="008000"/>
              </w:rPr>
              <w:t>Dad will make sure Jasmine completes the missing assignments. Ms. Williamson will allow her to submit the missing assignments. She will also reach out if Jasmine misses another assignment.</w:t>
            </w:r>
          </w:p>
        </w:tc>
      </w:tr>
    </w:tbl>
    <w:p w14:paraId="02723F7F" w14:textId="77777777" w:rsidR="00B86595" w:rsidRDefault="00B86595" w:rsidP="00B86595"/>
    <w:p w14:paraId="25B4DBE7" w14:textId="77777777" w:rsidR="00B86595" w:rsidRPr="00D20D0B" w:rsidRDefault="00B86595" w:rsidP="00B86595"/>
    <w:sectPr w:rsidR="00B86595" w:rsidRPr="00D20D0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64976" w14:textId="77777777" w:rsidR="00477C14" w:rsidRDefault="00477C14" w:rsidP="004C62A0">
      <w:pPr>
        <w:spacing w:after="0" w:line="240" w:lineRule="auto"/>
      </w:pPr>
      <w:r>
        <w:separator/>
      </w:r>
    </w:p>
  </w:endnote>
  <w:endnote w:type="continuationSeparator" w:id="0">
    <w:p w14:paraId="36A67BA5" w14:textId="77777777" w:rsidR="00477C14" w:rsidRDefault="00477C14" w:rsidP="004C62A0">
      <w:pPr>
        <w:spacing w:after="0" w:line="240" w:lineRule="auto"/>
      </w:pPr>
      <w:r>
        <w:continuationSeparator/>
      </w:r>
    </w:p>
  </w:endnote>
  <w:endnote w:type="continuationNotice" w:id="1">
    <w:p w14:paraId="1EFE28CD" w14:textId="77777777" w:rsidR="00477C14" w:rsidRDefault="00477C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446870B" w:rsidR="00D96D8A" w:rsidRPr="00301E3E" w:rsidRDefault="00301E3E" w:rsidP="00301E3E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6D02B" w14:textId="77777777" w:rsidR="00477C14" w:rsidRDefault="00477C14" w:rsidP="004C62A0">
      <w:pPr>
        <w:spacing w:after="0" w:line="240" w:lineRule="auto"/>
      </w:pPr>
      <w:r>
        <w:separator/>
      </w:r>
    </w:p>
  </w:footnote>
  <w:footnote w:type="continuationSeparator" w:id="0">
    <w:p w14:paraId="7496E0FB" w14:textId="77777777" w:rsidR="00477C14" w:rsidRDefault="00477C14" w:rsidP="004C62A0">
      <w:pPr>
        <w:spacing w:after="0" w:line="240" w:lineRule="auto"/>
      </w:pPr>
      <w:r>
        <w:continuationSeparator/>
      </w:r>
    </w:p>
  </w:footnote>
  <w:footnote w:type="continuationNotice" w:id="1">
    <w:p w14:paraId="09B47DFB" w14:textId="77777777" w:rsidR="00477C14" w:rsidRDefault="00477C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2A7271A6" w:rsidR="004C62A0" w:rsidRDefault="00F164EB" w:rsidP="00F164EB">
    <w:pPr>
      <w:pStyle w:val="Header"/>
      <w:spacing w:after="120"/>
    </w:pPr>
    <w:r>
      <w:rPr>
        <w:noProof/>
      </w:rPr>
      <w:drawing>
        <wp:inline distT="0" distB="0" distL="0" distR="0" wp14:anchorId="037EBED5" wp14:editId="306B9678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0A55"/>
    <w:multiLevelType w:val="hybridMultilevel"/>
    <w:tmpl w:val="5B4E24A4"/>
    <w:lvl w:ilvl="0" w:tplc="4A28542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B34CC"/>
    <w:multiLevelType w:val="hybridMultilevel"/>
    <w:tmpl w:val="31FE5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508DF"/>
    <w:multiLevelType w:val="hybridMultilevel"/>
    <w:tmpl w:val="B6902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03CCB"/>
    <w:multiLevelType w:val="hybridMultilevel"/>
    <w:tmpl w:val="F414567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D3592"/>
    <w:multiLevelType w:val="hybridMultilevel"/>
    <w:tmpl w:val="EE086CA2"/>
    <w:lvl w:ilvl="0" w:tplc="A03228A6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5364804"/>
    <w:multiLevelType w:val="hybridMultilevel"/>
    <w:tmpl w:val="296ED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F52A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BE0099"/>
    <w:multiLevelType w:val="hybridMultilevel"/>
    <w:tmpl w:val="527847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0348E"/>
    <w:multiLevelType w:val="hybridMultilevel"/>
    <w:tmpl w:val="EA240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25BDD"/>
    <w:multiLevelType w:val="hybridMultilevel"/>
    <w:tmpl w:val="5DA4D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24238A"/>
    <w:multiLevelType w:val="hybridMultilevel"/>
    <w:tmpl w:val="31FE5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0D760A"/>
    <w:multiLevelType w:val="hybridMultilevel"/>
    <w:tmpl w:val="A0C4F322"/>
    <w:lvl w:ilvl="0" w:tplc="183AD094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i w:val="0"/>
        <w:i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941894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2465BE"/>
    <w:multiLevelType w:val="hybridMultilevel"/>
    <w:tmpl w:val="DE666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3F57A0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634B54"/>
    <w:multiLevelType w:val="hybridMultilevel"/>
    <w:tmpl w:val="A0C4F322"/>
    <w:lvl w:ilvl="0" w:tplc="FFFFFFFF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i w:val="0"/>
        <w:i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C451D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915024">
    <w:abstractNumId w:val="1"/>
  </w:num>
  <w:num w:numId="2" w16cid:durableId="106585002">
    <w:abstractNumId w:val="8"/>
  </w:num>
  <w:num w:numId="3" w16cid:durableId="541789111">
    <w:abstractNumId w:val="6"/>
  </w:num>
  <w:num w:numId="4" w16cid:durableId="1342007708">
    <w:abstractNumId w:val="14"/>
  </w:num>
  <w:num w:numId="5" w16cid:durableId="382602548">
    <w:abstractNumId w:val="0"/>
  </w:num>
  <w:num w:numId="6" w16cid:durableId="160898523">
    <w:abstractNumId w:val="8"/>
  </w:num>
  <w:num w:numId="7" w16cid:durableId="1814371600">
    <w:abstractNumId w:val="18"/>
  </w:num>
  <w:num w:numId="8" w16cid:durableId="949120026">
    <w:abstractNumId w:val="16"/>
  </w:num>
  <w:num w:numId="9" w16cid:durableId="595291364">
    <w:abstractNumId w:val="9"/>
  </w:num>
  <w:num w:numId="10" w16cid:durableId="778331728">
    <w:abstractNumId w:val="20"/>
  </w:num>
  <w:num w:numId="11" w16cid:durableId="1238320461">
    <w:abstractNumId w:val="17"/>
  </w:num>
  <w:num w:numId="12" w16cid:durableId="2054498666">
    <w:abstractNumId w:val="13"/>
  </w:num>
  <w:num w:numId="13" w16cid:durableId="1147430817">
    <w:abstractNumId w:val="2"/>
  </w:num>
  <w:num w:numId="14" w16cid:durableId="1112171270">
    <w:abstractNumId w:val="11"/>
  </w:num>
  <w:num w:numId="15" w16cid:durableId="166485866">
    <w:abstractNumId w:val="3"/>
  </w:num>
  <w:num w:numId="16" w16cid:durableId="479882423">
    <w:abstractNumId w:val="12"/>
  </w:num>
  <w:num w:numId="17" w16cid:durableId="295793522">
    <w:abstractNumId w:val="10"/>
  </w:num>
  <w:num w:numId="18" w16cid:durableId="1453162044">
    <w:abstractNumId w:val="7"/>
  </w:num>
  <w:num w:numId="19" w16cid:durableId="942106522">
    <w:abstractNumId w:val="5"/>
  </w:num>
  <w:num w:numId="20" w16cid:durableId="1906797227">
    <w:abstractNumId w:val="15"/>
  </w:num>
  <w:num w:numId="21" w16cid:durableId="832377278">
    <w:abstractNumId w:val="4"/>
  </w:num>
  <w:num w:numId="22" w16cid:durableId="668948541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938"/>
    <w:rsid w:val="0000384F"/>
    <w:rsid w:val="0001111C"/>
    <w:rsid w:val="00011ABF"/>
    <w:rsid w:val="00011E61"/>
    <w:rsid w:val="000133B3"/>
    <w:rsid w:val="000158BA"/>
    <w:rsid w:val="00015EA8"/>
    <w:rsid w:val="000174FC"/>
    <w:rsid w:val="000178A9"/>
    <w:rsid w:val="000229D7"/>
    <w:rsid w:val="00024688"/>
    <w:rsid w:val="00025E27"/>
    <w:rsid w:val="000307B5"/>
    <w:rsid w:val="00036ACF"/>
    <w:rsid w:val="00041002"/>
    <w:rsid w:val="00041916"/>
    <w:rsid w:val="0004206A"/>
    <w:rsid w:val="0004215D"/>
    <w:rsid w:val="00042A32"/>
    <w:rsid w:val="0004463E"/>
    <w:rsid w:val="00047496"/>
    <w:rsid w:val="0005037E"/>
    <w:rsid w:val="00050887"/>
    <w:rsid w:val="0005359A"/>
    <w:rsid w:val="00056CE5"/>
    <w:rsid w:val="0006004B"/>
    <w:rsid w:val="000607C0"/>
    <w:rsid w:val="000615FC"/>
    <w:rsid w:val="00061EA3"/>
    <w:rsid w:val="000637A6"/>
    <w:rsid w:val="0006380B"/>
    <w:rsid w:val="00064F5A"/>
    <w:rsid w:val="00065434"/>
    <w:rsid w:val="000674E3"/>
    <w:rsid w:val="00070022"/>
    <w:rsid w:val="00075292"/>
    <w:rsid w:val="00076191"/>
    <w:rsid w:val="00080842"/>
    <w:rsid w:val="00080A97"/>
    <w:rsid w:val="00082554"/>
    <w:rsid w:val="0008785A"/>
    <w:rsid w:val="00087C6A"/>
    <w:rsid w:val="00091D8C"/>
    <w:rsid w:val="0009395E"/>
    <w:rsid w:val="00097D52"/>
    <w:rsid w:val="00097EAA"/>
    <w:rsid w:val="000A0D14"/>
    <w:rsid w:val="000A0F1C"/>
    <w:rsid w:val="000A3608"/>
    <w:rsid w:val="000A5534"/>
    <w:rsid w:val="000A70DF"/>
    <w:rsid w:val="000B3848"/>
    <w:rsid w:val="000B5088"/>
    <w:rsid w:val="000B5C9F"/>
    <w:rsid w:val="000B7577"/>
    <w:rsid w:val="000B767E"/>
    <w:rsid w:val="000C3037"/>
    <w:rsid w:val="000D0A3B"/>
    <w:rsid w:val="000D148B"/>
    <w:rsid w:val="000D39D0"/>
    <w:rsid w:val="000D64D5"/>
    <w:rsid w:val="000E1CA6"/>
    <w:rsid w:val="000E5233"/>
    <w:rsid w:val="000F1007"/>
    <w:rsid w:val="000F2E0A"/>
    <w:rsid w:val="000F69F6"/>
    <w:rsid w:val="000F6D4B"/>
    <w:rsid w:val="000F7B0A"/>
    <w:rsid w:val="000F7DC3"/>
    <w:rsid w:val="0010418B"/>
    <w:rsid w:val="00106C81"/>
    <w:rsid w:val="001107C2"/>
    <w:rsid w:val="00111937"/>
    <w:rsid w:val="0011265A"/>
    <w:rsid w:val="0011285C"/>
    <w:rsid w:val="00115242"/>
    <w:rsid w:val="00121103"/>
    <w:rsid w:val="00124F90"/>
    <w:rsid w:val="00125569"/>
    <w:rsid w:val="0012574F"/>
    <w:rsid w:val="00131003"/>
    <w:rsid w:val="00132408"/>
    <w:rsid w:val="0013497B"/>
    <w:rsid w:val="0013716E"/>
    <w:rsid w:val="00137728"/>
    <w:rsid w:val="0014357C"/>
    <w:rsid w:val="001449A3"/>
    <w:rsid w:val="00144F5B"/>
    <w:rsid w:val="00145EA2"/>
    <w:rsid w:val="00151699"/>
    <w:rsid w:val="00156C22"/>
    <w:rsid w:val="00161CA4"/>
    <w:rsid w:val="001620AB"/>
    <w:rsid w:val="00162D38"/>
    <w:rsid w:val="001639FF"/>
    <w:rsid w:val="0016517F"/>
    <w:rsid w:val="0016662C"/>
    <w:rsid w:val="00166962"/>
    <w:rsid w:val="00166CE0"/>
    <w:rsid w:val="00167350"/>
    <w:rsid w:val="0017075E"/>
    <w:rsid w:val="0017083F"/>
    <w:rsid w:val="00172582"/>
    <w:rsid w:val="00174340"/>
    <w:rsid w:val="00175B5B"/>
    <w:rsid w:val="00176A90"/>
    <w:rsid w:val="0017723D"/>
    <w:rsid w:val="00180C33"/>
    <w:rsid w:val="0018134A"/>
    <w:rsid w:val="00181FBA"/>
    <w:rsid w:val="001838F1"/>
    <w:rsid w:val="001849B6"/>
    <w:rsid w:val="0019444C"/>
    <w:rsid w:val="00195203"/>
    <w:rsid w:val="00197504"/>
    <w:rsid w:val="001A0449"/>
    <w:rsid w:val="001A0807"/>
    <w:rsid w:val="001A1370"/>
    <w:rsid w:val="001A403B"/>
    <w:rsid w:val="001A4CF4"/>
    <w:rsid w:val="001A5E3A"/>
    <w:rsid w:val="001A7ECA"/>
    <w:rsid w:val="001B0490"/>
    <w:rsid w:val="001B193C"/>
    <w:rsid w:val="001B3F2B"/>
    <w:rsid w:val="001B5294"/>
    <w:rsid w:val="001B5C84"/>
    <w:rsid w:val="001B61D5"/>
    <w:rsid w:val="001B7467"/>
    <w:rsid w:val="001C0565"/>
    <w:rsid w:val="001C11F8"/>
    <w:rsid w:val="001C1238"/>
    <w:rsid w:val="001C33C4"/>
    <w:rsid w:val="001C5C60"/>
    <w:rsid w:val="001C6A12"/>
    <w:rsid w:val="001D011A"/>
    <w:rsid w:val="001D21BD"/>
    <w:rsid w:val="001D4962"/>
    <w:rsid w:val="001D594C"/>
    <w:rsid w:val="001D608C"/>
    <w:rsid w:val="001D715E"/>
    <w:rsid w:val="001E1ECA"/>
    <w:rsid w:val="001E20D6"/>
    <w:rsid w:val="001E233E"/>
    <w:rsid w:val="001F0FCE"/>
    <w:rsid w:val="001F3CE2"/>
    <w:rsid w:val="001F5321"/>
    <w:rsid w:val="002028B5"/>
    <w:rsid w:val="0020573E"/>
    <w:rsid w:val="00205E12"/>
    <w:rsid w:val="002113EC"/>
    <w:rsid w:val="002133F4"/>
    <w:rsid w:val="00213B34"/>
    <w:rsid w:val="00216035"/>
    <w:rsid w:val="002163E6"/>
    <w:rsid w:val="00217BDA"/>
    <w:rsid w:val="00224925"/>
    <w:rsid w:val="00225C03"/>
    <w:rsid w:val="0022637A"/>
    <w:rsid w:val="002309FF"/>
    <w:rsid w:val="002313E4"/>
    <w:rsid w:val="002314C1"/>
    <w:rsid w:val="00235E51"/>
    <w:rsid w:val="0023723D"/>
    <w:rsid w:val="00237898"/>
    <w:rsid w:val="00237EEE"/>
    <w:rsid w:val="00241CB1"/>
    <w:rsid w:val="00241E31"/>
    <w:rsid w:val="0024645F"/>
    <w:rsid w:val="002467ED"/>
    <w:rsid w:val="00246C66"/>
    <w:rsid w:val="00250B95"/>
    <w:rsid w:val="00251EBC"/>
    <w:rsid w:val="002530D5"/>
    <w:rsid w:val="00260CD3"/>
    <w:rsid w:val="00265E1A"/>
    <w:rsid w:val="00266BCD"/>
    <w:rsid w:val="002706DC"/>
    <w:rsid w:val="002706EA"/>
    <w:rsid w:val="00275EC2"/>
    <w:rsid w:val="002773CE"/>
    <w:rsid w:val="00281E56"/>
    <w:rsid w:val="00282B25"/>
    <w:rsid w:val="0028344B"/>
    <w:rsid w:val="00293953"/>
    <w:rsid w:val="0029424A"/>
    <w:rsid w:val="002958C8"/>
    <w:rsid w:val="00295EE5"/>
    <w:rsid w:val="00296033"/>
    <w:rsid w:val="002A0973"/>
    <w:rsid w:val="002A1BD6"/>
    <w:rsid w:val="002A2612"/>
    <w:rsid w:val="002A2D88"/>
    <w:rsid w:val="002A5281"/>
    <w:rsid w:val="002A63BD"/>
    <w:rsid w:val="002B5A55"/>
    <w:rsid w:val="002C040F"/>
    <w:rsid w:val="002C08D1"/>
    <w:rsid w:val="002C2C00"/>
    <w:rsid w:val="002C7E9F"/>
    <w:rsid w:val="002D27BC"/>
    <w:rsid w:val="002D2D9A"/>
    <w:rsid w:val="002D55BE"/>
    <w:rsid w:val="002D6F50"/>
    <w:rsid w:val="002E185D"/>
    <w:rsid w:val="002E2853"/>
    <w:rsid w:val="002E58E1"/>
    <w:rsid w:val="002E5BC6"/>
    <w:rsid w:val="002F18F6"/>
    <w:rsid w:val="002F4C5C"/>
    <w:rsid w:val="002F5DBA"/>
    <w:rsid w:val="00301E3E"/>
    <w:rsid w:val="003024A8"/>
    <w:rsid w:val="00302D49"/>
    <w:rsid w:val="00302F36"/>
    <w:rsid w:val="0030416B"/>
    <w:rsid w:val="003047AF"/>
    <w:rsid w:val="00306E71"/>
    <w:rsid w:val="00307F48"/>
    <w:rsid w:val="00310274"/>
    <w:rsid w:val="003108E8"/>
    <w:rsid w:val="0031448D"/>
    <w:rsid w:val="00315C98"/>
    <w:rsid w:val="00315FFA"/>
    <w:rsid w:val="00321D65"/>
    <w:rsid w:val="00322BDF"/>
    <w:rsid w:val="00323E80"/>
    <w:rsid w:val="00324F2C"/>
    <w:rsid w:val="0032534F"/>
    <w:rsid w:val="0032795E"/>
    <w:rsid w:val="00330D9D"/>
    <w:rsid w:val="0033410A"/>
    <w:rsid w:val="003344E3"/>
    <w:rsid w:val="00340F20"/>
    <w:rsid w:val="00341F28"/>
    <w:rsid w:val="00341FBC"/>
    <w:rsid w:val="003446B2"/>
    <w:rsid w:val="003472BD"/>
    <w:rsid w:val="00350A27"/>
    <w:rsid w:val="003514CB"/>
    <w:rsid w:val="00351AD7"/>
    <w:rsid w:val="00351EA9"/>
    <w:rsid w:val="00356660"/>
    <w:rsid w:val="00361414"/>
    <w:rsid w:val="00361752"/>
    <w:rsid w:val="00367254"/>
    <w:rsid w:val="00370686"/>
    <w:rsid w:val="003706D6"/>
    <w:rsid w:val="003712E5"/>
    <w:rsid w:val="0038149A"/>
    <w:rsid w:val="0038165F"/>
    <w:rsid w:val="00390F9D"/>
    <w:rsid w:val="003924EB"/>
    <w:rsid w:val="003978B0"/>
    <w:rsid w:val="003A097F"/>
    <w:rsid w:val="003A2ED8"/>
    <w:rsid w:val="003A3208"/>
    <w:rsid w:val="003A5F4D"/>
    <w:rsid w:val="003B7596"/>
    <w:rsid w:val="003B7AAB"/>
    <w:rsid w:val="003C34D2"/>
    <w:rsid w:val="003C3DAC"/>
    <w:rsid w:val="003C4DEA"/>
    <w:rsid w:val="003C53E5"/>
    <w:rsid w:val="003C55E7"/>
    <w:rsid w:val="003C63C0"/>
    <w:rsid w:val="003C6464"/>
    <w:rsid w:val="003C7A74"/>
    <w:rsid w:val="003D0313"/>
    <w:rsid w:val="003D3572"/>
    <w:rsid w:val="003D57F9"/>
    <w:rsid w:val="003D6624"/>
    <w:rsid w:val="003D6728"/>
    <w:rsid w:val="003E0599"/>
    <w:rsid w:val="003E07C1"/>
    <w:rsid w:val="003E0872"/>
    <w:rsid w:val="003E1523"/>
    <w:rsid w:val="003E17DB"/>
    <w:rsid w:val="003E26E7"/>
    <w:rsid w:val="003E4287"/>
    <w:rsid w:val="003E650D"/>
    <w:rsid w:val="003E6C16"/>
    <w:rsid w:val="003E7898"/>
    <w:rsid w:val="003F3C99"/>
    <w:rsid w:val="003F7197"/>
    <w:rsid w:val="003F74A3"/>
    <w:rsid w:val="004014EF"/>
    <w:rsid w:val="00401CFD"/>
    <w:rsid w:val="00402D88"/>
    <w:rsid w:val="00403D3E"/>
    <w:rsid w:val="004043FE"/>
    <w:rsid w:val="004045D3"/>
    <w:rsid w:val="004052B1"/>
    <w:rsid w:val="00405535"/>
    <w:rsid w:val="00407361"/>
    <w:rsid w:val="004079B1"/>
    <w:rsid w:val="004107B4"/>
    <w:rsid w:val="00413E82"/>
    <w:rsid w:val="0041594F"/>
    <w:rsid w:val="00421521"/>
    <w:rsid w:val="0042156A"/>
    <w:rsid w:val="00422BBA"/>
    <w:rsid w:val="00423F9E"/>
    <w:rsid w:val="0042580A"/>
    <w:rsid w:val="00427357"/>
    <w:rsid w:val="00427C5A"/>
    <w:rsid w:val="00427D6D"/>
    <w:rsid w:val="00431330"/>
    <w:rsid w:val="00434F2A"/>
    <w:rsid w:val="00435C3C"/>
    <w:rsid w:val="00435D9B"/>
    <w:rsid w:val="0043631E"/>
    <w:rsid w:val="00437F51"/>
    <w:rsid w:val="004403E6"/>
    <w:rsid w:val="00441AC0"/>
    <w:rsid w:val="004437A5"/>
    <w:rsid w:val="00443C89"/>
    <w:rsid w:val="004447CF"/>
    <w:rsid w:val="00446A95"/>
    <w:rsid w:val="0044711E"/>
    <w:rsid w:val="00447D20"/>
    <w:rsid w:val="00450FE6"/>
    <w:rsid w:val="004512E3"/>
    <w:rsid w:val="00451B81"/>
    <w:rsid w:val="0045634D"/>
    <w:rsid w:val="00456ACE"/>
    <w:rsid w:val="004636CF"/>
    <w:rsid w:val="004659AB"/>
    <w:rsid w:val="004669C5"/>
    <w:rsid w:val="00466ABF"/>
    <w:rsid w:val="00467678"/>
    <w:rsid w:val="00467B99"/>
    <w:rsid w:val="00477C14"/>
    <w:rsid w:val="00481348"/>
    <w:rsid w:val="00482C21"/>
    <w:rsid w:val="00483995"/>
    <w:rsid w:val="00483E71"/>
    <w:rsid w:val="0048542E"/>
    <w:rsid w:val="0048589B"/>
    <w:rsid w:val="004868C7"/>
    <w:rsid w:val="00490658"/>
    <w:rsid w:val="00492C7D"/>
    <w:rsid w:val="00493E8B"/>
    <w:rsid w:val="004A6FD4"/>
    <w:rsid w:val="004A751D"/>
    <w:rsid w:val="004B0223"/>
    <w:rsid w:val="004B0AAC"/>
    <w:rsid w:val="004B14FF"/>
    <w:rsid w:val="004B2484"/>
    <w:rsid w:val="004B4A73"/>
    <w:rsid w:val="004C100F"/>
    <w:rsid w:val="004C1FD8"/>
    <w:rsid w:val="004C40BE"/>
    <w:rsid w:val="004C5F44"/>
    <w:rsid w:val="004C62A0"/>
    <w:rsid w:val="004C63F6"/>
    <w:rsid w:val="004C6595"/>
    <w:rsid w:val="004D4E9E"/>
    <w:rsid w:val="004D5E6B"/>
    <w:rsid w:val="004D6817"/>
    <w:rsid w:val="004D6E86"/>
    <w:rsid w:val="004E14F0"/>
    <w:rsid w:val="004E428B"/>
    <w:rsid w:val="004F0C39"/>
    <w:rsid w:val="004F0F83"/>
    <w:rsid w:val="004F16FA"/>
    <w:rsid w:val="004F1FB1"/>
    <w:rsid w:val="004F2EB4"/>
    <w:rsid w:val="004F4E59"/>
    <w:rsid w:val="0050007F"/>
    <w:rsid w:val="00500534"/>
    <w:rsid w:val="00500583"/>
    <w:rsid w:val="00500A85"/>
    <w:rsid w:val="00501B71"/>
    <w:rsid w:val="0050245C"/>
    <w:rsid w:val="00503151"/>
    <w:rsid w:val="00506148"/>
    <w:rsid w:val="005063B6"/>
    <w:rsid w:val="005063E3"/>
    <w:rsid w:val="00506C50"/>
    <w:rsid w:val="00515704"/>
    <w:rsid w:val="00515CC4"/>
    <w:rsid w:val="00515F6E"/>
    <w:rsid w:val="0052197B"/>
    <w:rsid w:val="00522337"/>
    <w:rsid w:val="0052443C"/>
    <w:rsid w:val="00525D96"/>
    <w:rsid w:val="005262BE"/>
    <w:rsid w:val="00526E37"/>
    <w:rsid w:val="005274CD"/>
    <w:rsid w:val="00532C4F"/>
    <w:rsid w:val="0053521B"/>
    <w:rsid w:val="00537175"/>
    <w:rsid w:val="00545A1B"/>
    <w:rsid w:val="00551096"/>
    <w:rsid w:val="00551284"/>
    <w:rsid w:val="005556AE"/>
    <w:rsid w:val="00556494"/>
    <w:rsid w:val="00560143"/>
    <w:rsid w:val="00560CA9"/>
    <w:rsid w:val="005652DC"/>
    <w:rsid w:val="00570341"/>
    <w:rsid w:val="00570554"/>
    <w:rsid w:val="005726D9"/>
    <w:rsid w:val="0057276E"/>
    <w:rsid w:val="00572FBF"/>
    <w:rsid w:val="00576226"/>
    <w:rsid w:val="00580F28"/>
    <w:rsid w:val="00581FFF"/>
    <w:rsid w:val="00582561"/>
    <w:rsid w:val="0058425C"/>
    <w:rsid w:val="00584C49"/>
    <w:rsid w:val="00585937"/>
    <w:rsid w:val="0058621E"/>
    <w:rsid w:val="005874D4"/>
    <w:rsid w:val="00587F3E"/>
    <w:rsid w:val="005916A8"/>
    <w:rsid w:val="005942C1"/>
    <w:rsid w:val="00596BEB"/>
    <w:rsid w:val="00596EF7"/>
    <w:rsid w:val="005974D0"/>
    <w:rsid w:val="005A491F"/>
    <w:rsid w:val="005A5079"/>
    <w:rsid w:val="005B0527"/>
    <w:rsid w:val="005B05D3"/>
    <w:rsid w:val="005B1FAE"/>
    <w:rsid w:val="005B45CE"/>
    <w:rsid w:val="005B6CC2"/>
    <w:rsid w:val="005C4C0E"/>
    <w:rsid w:val="005C5DB7"/>
    <w:rsid w:val="005C68B4"/>
    <w:rsid w:val="005D0957"/>
    <w:rsid w:val="005D19FF"/>
    <w:rsid w:val="005D462F"/>
    <w:rsid w:val="005D5BD2"/>
    <w:rsid w:val="005D5F4D"/>
    <w:rsid w:val="005D6679"/>
    <w:rsid w:val="005D7748"/>
    <w:rsid w:val="005D7F8C"/>
    <w:rsid w:val="005E2291"/>
    <w:rsid w:val="005E2A5B"/>
    <w:rsid w:val="005E3C7D"/>
    <w:rsid w:val="005E6172"/>
    <w:rsid w:val="005F02C0"/>
    <w:rsid w:val="005F0E7A"/>
    <w:rsid w:val="005F5393"/>
    <w:rsid w:val="00602ABE"/>
    <w:rsid w:val="00603EBD"/>
    <w:rsid w:val="00605D81"/>
    <w:rsid w:val="00607686"/>
    <w:rsid w:val="00611655"/>
    <w:rsid w:val="00616B4F"/>
    <w:rsid w:val="00617A10"/>
    <w:rsid w:val="00622BBA"/>
    <w:rsid w:val="00626ABE"/>
    <w:rsid w:val="00630950"/>
    <w:rsid w:val="00630C67"/>
    <w:rsid w:val="00635378"/>
    <w:rsid w:val="006361E3"/>
    <w:rsid w:val="0063631A"/>
    <w:rsid w:val="0064151B"/>
    <w:rsid w:val="006416FC"/>
    <w:rsid w:val="00644036"/>
    <w:rsid w:val="0065012A"/>
    <w:rsid w:val="00652F88"/>
    <w:rsid w:val="00654F3B"/>
    <w:rsid w:val="006554D9"/>
    <w:rsid w:val="0066141F"/>
    <w:rsid w:val="00661888"/>
    <w:rsid w:val="00661E1E"/>
    <w:rsid w:val="00662607"/>
    <w:rsid w:val="00662E94"/>
    <w:rsid w:val="00663143"/>
    <w:rsid w:val="00664BCD"/>
    <w:rsid w:val="00666802"/>
    <w:rsid w:val="006679B2"/>
    <w:rsid w:val="00670492"/>
    <w:rsid w:val="006716CD"/>
    <w:rsid w:val="00672F55"/>
    <w:rsid w:val="006743A0"/>
    <w:rsid w:val="00674574"/>
    <w:rsid w:val="0067468A"/>
    <w:rsid w:val="00680776"/>
    <w:rsid w:val="0068674E"/>
    <w:rsid w:val="006873AA"/>
    <w:rsid w:val="00693169"/>
    <w:rsid w:val="00694707"/>
    <w:rsid w:val="00695397"/>
    <w:rsid w:val="006966B8"/>
    <w:rsid w:val="00697877"/>
    <w:rsid w:val="006A12C2"/>
    <w:rsid w:val="006A14A8"/>
    <w:rsid w:val="006A3493"/>
    <w:rsid w:val="006A5B54"/>
    <w:rsid w:val="006B49D3"/>
    <w:rsid w:val="006B500E"/>
    <w:rsid w:val="006B5C6B"/>
    <w:rsid w:val="006C4522"/>
    <w:rsid w:val="006C6C68"/>
    <w:rsid w:val="006C7BA9"/>
    <w:rsid w:val="006C7F53"/>
    <w:rsid w:val="006D0E8D"/>
    <w:rsid w:val="006D2B7B"/>
    <w:rsid w:val="006D4EC7"/>
    <w:rsid w:val="006D656F"/>
    <w:rsid w:val="006D7C8E"/>
    <w:rsid w:val="006D7E37"/>
    <w:rsid w:val="006D7E8F"/>
    <w:rsid w:val="006D7FAB"/>
    <w:rsid w:val="006E0546"/>
    <w:rsid w:val="006E09FE"/>
    <w:rsid w:val="006E0D0B"/>
    <w:rsid w:val="006E4DDE"/>
    <w:rsid w:val="006E5534"/>
    <w:rsid w:val="006E73B3"/>
    <w:rsid w:val="006E7DC3"/>
    <w:rsid w:val="006F16D9"/>
    <w:rsid w:val="006F51A6"/>
    <w:rsid w:val="006F5438"/>
    <w:rsid w:val="006F5484"/>
    <w:rsid w:val="006F76E0"/>
    <w:rsid w:val="00704081"/>
    <w:rsid w:val="007053AA"/>
    <w:rsid w:val="0070625E"/>
    <w:rsid w:val="00706ABE"/>
    <w:rsid w:val="00707C3E"/>
    <w:rsid w:val="007113B9"/>
    <w:rsid w:val="00711BF5"/>
    <w:rsid w:val="00714D7B"/>
    <w:rsid w:val="00715BF1"/>
    <w:rsid w:val="007169C3"/>
    <w:rsid w:val="00716C43"/>
    <w:rsid w:val="00720297"/>
    <w:rsid w:val="00720D2E"/>
    <w:rsid w:val="00723156"/>
    <w:rsid w:val="00724C72"/>
    <w:rsid w:val="00726FDF"/>
    <w:rsid w:val="0072758E"/>
    <w:rsid w:val="007276FC"/>
    <w:rsid w:val="00731A8C"/>
    <w:rsid w:val="007347B5"/>
    <w:rsid w:val="0074143F"/>
    <w:rsid w:val="00742A71"/>
    <w:rsid w:val="00745F6F"/>
    <w:rsid w:val="00746E56"/>
    <w:rsid w:val="00746ECC"/>
    <w:rsid w:val="00747FBF"/>
    <w:rsid w:val="00756D72"/>
    <w:rsid w:val="0076214D"/>
    <w:rsid w:val="00762263"/>
    <w:rsid w:val="0076649C"/>
    <w:rsid w:val="00771F56"/>
    <w:rsid w:val="00772A19"/>
    <w:rsid w:val="0077426E"/>
    <w:rsid w:val="007810B3"/>
    <w:rsid w:val="007830F9"/>
    <w:rsid w:val="00784019"/>
    <w:rsid w:val="00784052"/>
    <w:rsid w:val="007844AF"/>
    <w:rsid w:val="0078567B"/>
    <w:rsid w:val="00786F16"/>
    <w:rsid w:val="007905FB"/>
    <w:rsid w:val="00790766"/>
    <w:rsid w:val="00792300"/>
    <w:rsid w:val="00793950"/>
    <w:rsid w:val="007A0E38"/>
    <w:rsid w:val="007A499E"/>
    <w:rsid w:val="007A51C3"/>
    <w:rsid w:val="007B0121"/>
    <w:rsid w:val="007B0E07"/>
    <w:rsid w:val="007B1EE4"/>
    <w:rsid w:val="007B1F0B"/>
    <w:rsid w:val="007B3DF8"/>
    <w:rsid w:val="007B4C57"/>
    <w:rsid w:val="007B50B5"/>
    <w:rsid w:val="007B5D4F"/>
    <w:rsid w:val="007B668D"/>
    <w:rsid w:val="007C112D"/>
    <w:rsid w:val="007C28B2"/>
    <w:rsid w:val="007C546D"/>
    <w:rsid w:val="007D2E0E"/>
    <w:rsid w:val="007D3C18"/>
    <w:rsid w:val="007D4DDF"/>
    <w:rsid w:val="007D5856"/>
    <w:rsid w:val="007D6340"/>
    <w:rsid w:val="007D6486"/>
    <w:rsid w:val="007D6F10"/>
    <w:rsid w:val="007E0660"/>
    <w:rsid w:val="007E11B2"/>
    <w:rsid w:val="007E31E0"/>
    <w:rsid w:val="007E3F44"/>
    <w:rsid w:val="007E77AA"/>
    <w:rsid w:val="007F0AB5"/>
    <w:rsid w:val="007F0E3C"/>
    <w:rsid w:val="007F2BC2"/>
    <w:rsid w:val="007F3A88"/>
    <w:rsid w:val="007F3E38"/>
    <w:rsid w:val="007F6A19"/>
    <w:rsid w:val="007F7722"/>
    <w:rsid w:val="008002C5"/>
    <w:rsid w:val="00800ECF"/>
    <w:rsid w:val="00802740"/>
    <w:rsid w:val="00802A78"/>
    <w:rsid w:val="00803B6C"/>
    <w:rsid w:val="0080558D"/>
    <w:rsid w:val="008115E0"/>
    <w:rsid w:val="0081447C"/>
    <w:rsid w:val="0081654C"/>
    <w:rsid w:val="00817582"/>
    <w:rsid w:val="00817A7D"/>
    <w:rsid w:val="0082173F"/>
    <w:rsid w:val="008218DE"/>
    <w:rsid w:val="00821AAE"/>
    <w:rsid w:val="00824158"/>
    <w:rsid w:val="00824534"/>
    <w:rsid w:val="008251C2"/>
    <w:rsid w:val="0083488D"/>
    <w:rsid w:val="00835544"/>
    <w:rsid w:val="00837AA9"/>
    <w:rsid w:val="008441A1"/>
    <w:rsid w:val="00845AE2"/>
    <w:rsid w:val="00847615"/>
    <w:rsid w:val="00850236"/>
    <w:rsid w:val="00850CBC"/>
    <w:rsid w:val="00851692"/>
    <w:rsid w:val="0085282D"/>
    <w:rsid w:val="00860A50"/>
    <w:rsid w:val="0086131F"/>
    <w:rsid w:val="00861F76"/>
    <w:rsid w:val="008620C1"/>
    <w:rsid w:val="00862219"/>
    <w:rsid w:val="008637A6"/>
    <w:rsid w:val="00863A13"/>
    <w:rsid w:val="00865272"/>
    <w:rsid w:val="00871152"/>
    <w:rsid w:val="00871D94"/>
    <w:rsid w:val="00872088"/>
    <w:rsid w:val="0087407C"/>
    <w:rsid w:val="00875211"/>
    <w:rsid w:val="008819D2"/>
    <w:rsid w:val="00881FBD"/>
    <w:rsid w:val="008832AA"/>
    <w:rsid w:val="00884EB1"/>
    <w:rsid w:val="00885D96"/>
    <w:rsid w:val="008865A3"/>
    <w:rsid w:val="008939E5"/>
    <w:rsid w:val="008A1539"/>
    <w:rsid w:val="008A266F"/>
    <w:rsid w:val="008A3F4E"/>
    <w:rsid w:val="008B07DE"/>
    <w:rsid w:val="008B099F"/>
    <w:rsid w:val="008B19AE"/>
    <w:rsid w:val="008B23DC"/>
    <w:rsid w:val="008B30DA"/>
    <w:rsid w:val="008B3D85"/>
    <w:rsid w:val="008B434B"/>
    <w:rsid w:val="008B5241"/>
    <w:rsid w:val="008C0068"/>
    <w:rsid w:val="008C19E4"/>
    <w:rsid w:val="008C3A04"/>
    <w:rsid w:val="008C6606"/>
    <w:rsid w:val="008C6A83"/>
    <w:rsid w:val="008E3252"/>
    <w:rsid w:val="008E4873"/>
    <w:rsid w:val="008E553B"/>
    <w:rsid w:val="008F0AF9"/>
    <w:rsid w:val="008F3027"/>
    <w:rsid w:val="008F4F21"/>
    <w:rsid w:val="008F58E1"/>
    <w:rsid w:val="009013DE"/>
    <w:rsid w:val="00902072"/>
    <w:rsid w:val="009076DB"/>
    <w:rsid w:val="00912447"/>
    <w:rsid w:val="009143F0"/>
    <w:rsid w:val="00917A14"/>
    <w:rsid w:val="00917EAF"/>
    <w:rsid w:val="00920021"/>
    <w:rsid w:val="00920C8E"/>
    <w:rsid w:val="009226F1"/>
    <w:rsid w:val="00923A6F"/>
    <w:rsid w:val="009249B0"/>
    <w:rsid w:val="009252F1"/>
    <w:rsid w:val="00927A56"/>
    <w:rsid w:val="0093114E"/>
    <w:rsid w:val="00933CC5"/>
    <w:rsid w:val="00936416"/>
    <w:rsid w:val="009411D6"/>
    <w:rsid w:val="00944465"/>
    <w:rsid w:val="00944C02"/>
    <w:rsid w:val="0094539E"/>
    <w:rsid w:val="009461E7"/>
    <w:rsid w:val="00946A29"/>
    <w:rsid w:val="0095192D"/>
    <w:rsid w:val="0095258F"/>
    <w:rsid w:val="00954F03"/>
    <w:rsid w:val="00957208"/>
    <w:rsid w:val="00960404"/>
    <w:rsid w:val="009618D3"/>
    <w:rsid w:val="00962984"/>
    <w:rsid w:val="00963751"/>
    <w:rsid w:val="00966E15"/>
    <w:rsid w:val="00967DE8"/>
    <w:rsid w:val="00970A71"/>
    <w:rsid w:val="0097267D"/>
    <w:rsid w:val="009759F2"/>
    <w:rsid w:val="00975EC8"/>
    <w:rsid w:val="00980F09"/>
    <w:rsid w:val="00980FF3"/>
    <w:rsid w:val="00981F5D"/>
    <w:rsid w:val="00982418"/>
    <w:rsid w:val="0098280B"/>
    <w:rsid w:val="009838A0"/>
    <w:rsid w:val="00985A3C"/>
    <w:rsid w:val="0098685B"/>
    <w:rsid w:val="009872E9"/>
    <w:rsid w:val="00995675"/>
    <w:rsid w:val="0099599C"/>
    <w:rsid w:val="009A1771"/>
    <w:rsid w:val="009A2D1D"/>
    <w:rsid w:val="009A4870"/>
    <w:rsid w:val="009A4FB4"/>
    <w:rsid w:val="009A5323"/>
    <w:rsid w:val="009B0374"/>
    <w:rsid w:val="009B0A2A"/>
    <w:rsid w:val="009B2FCE"/>
    <w:rsid w:val="009B3206"/>
    <w:rsid w:val="009B47A8"/>
    <w:rsid w:val="009B5644"/>
    <w:rsid w:val="009B6889"/>
    <w:rsid w:val="009B711F"/>
    <w:rsid w:val="009C07A5"/>
    <w:rsid w:val="009C0E2B"/>
    <w:rsid w:val="009C1428"/>
    <w:rsid w:val="009C7985"/>
    <w:rsid w:val="009D0A06"/>
    <w:rsid w:val="009D0DD8"/>
    <w:rsid w:val="009D319E"/>
    <w:rsid w:val="009D3595"/>
    <w:rsid w:val="009D5F14"/>
    <w:rsid w:val="009E0BD8"/>
    <w:rsid w:val="009E4364"/>
    <w:rsid w:val="009E7A6F"/>
    <w:rsid w:val="009F01D7"/>
    <w:rsid w:val="009F0796"/>
    <w:rsid w:val="009F158F"/>
    <w:rsid w:val="009F4E7B"/>
    <w:rsid w:val="009F54F2"/>
    <w:rsid w:val="009F5D58"/>
    <w:rsid w:val="009F6210"/>
    <w:rsid w:val="009F6348"/>
    <w:rsid w:val="00A0245A"/>
    <w:rsid w:val="00A05296"/>
    <w:rsid w:val="00A0624D"/>
    <w:rsid w:val="00A070C3"/>
    <w:rsid w:val="00A15AC0"/>
    <w:rsid w:val="00A233D6"/>
    <w:rsid w:val="00A26685"/>
    <w:rsid w:val="00A267B3"/>
    <w:rsid w:val="00A27497"/>
    <w:rsid w:val="00A313AF"/>
    <w:rsid w:val="00A32F75"/>
    <w:rsid w:val="00A35207"/>
    <w:rsid w:val="00A41DF7"/>
    <w:rsid w:val="00A4431B"/>
    <w:rsid w:val="00A44EF6"/>
    <w:rsid w:val="00A4512A"/>
    <w:rsid w:val="00A50426"/>
    <w:rsid w:val="00A51C39"/>
    <w:rsid w:val="00A546A0"/>
    <w:rsid w:val="00A60388"/>
    <w:rsid w:val="00A6115C"/>
    <w:rsid w:val="00A6636B"/>
    <w:rsid w:val="00A67A07"/>
    <w:rsid w:val="00A72A7F"/>
    <w:rsid w:val="00A74B2D"/>
    <w:rsid w:val="00A75170"/>
    <w:rsid w:val="00A80719"/>
    <w:rsid w:val="00A8228D"/>
    <w:rsid w:val="00A829E7"/>
    <w:rsid w:val="00A83D2C"/>
    <w:rsid w:val="00A85644"/>
    <w:rsid w:val="00A86261"/>
    <w:rsid w:val="00A864BE"/>
    <w:rsid w:val="00A86645"/>
    <w:rsid w:val="00A875C8"/>
    <w:rsid w:val="00A969C1"/>
    <w:rsid w:val="00A96C02"/>
    <w:rsid w:val="00A96E9C"/>
    <w:rsid w:val="00A9714E"/>
    <w:rsid w:val="00A97332"/>
    <w:rsid w:val="00AA1876"/>
    <w:rsid w:val="00AA2737"/>
    <w:rsid w:val="00AA2903"/>
    <w:rsid w:val="00AA425F"/>
    <w:rsid w:val="00AA4366"/>
    <w:rsid w:val="00AA4BB0"/>
    <w:rsid w:val="00AA6748"/>
    <w:rsid w:val="00AB110C"/>
    <w:rsid w:val="00AB1DEB"/>
    <w:rsid w:val="00AB2550"/>
    <w:rsid w:val="00AB4C94"/>
    <w:rsid w:val="00AB6A77"/>
    <w:rsid w:val="00AB6C58"/>
    <w:rsid w:val="00AC13D8"/>
    <w:rsid w:val="00AC1578"/>
    <w:rsid w:val="00AC1758"/>
    <w:rsid w:val="00AC19D2"/>
    <w:rsid w:val="00AC2B47"/>
    <w:rsid w:val="00AC3B6B"/>
    <w:rsid w:val="00AC5742"/>
    <w:rsid w:val="00AC71F1"/>
    <w:rsid w:val="00AD5706"/>
    <w:rsid w:val="00AD5D38"/>
    <w:rsid w:val="00AD5E6D"/>
    <w:rsid w:val="00AD7EA6"/>
    <w:rsid w:val="00AE0699"/>
    <w:rsid w:val="00AE2568"/>
    <w:rsid w:val="00AE77DE"/>
    <w:rsid w:val="00AF110D"/>
    <w:rsid w:val="00AF2E70"/>
    <w:rsid w:val="00AF7312"/>
    <w:rsid w:val="00B0201C"/>
    <w:rsid w:val="00B02A03"/>
    <w:rsid w:val="00B02AA7"/>
    <w:rsid w:val="00B03D83"/>
    <w:rsid w:val="00B047B7"/>
    <w:rsid w:val="00B057A4"/>
    <w:rsid w:val="00B065F6"/>
    <w:rsid w:val="00B07E1F"/>
    <w:rsid w:val="00B11D8D"/>
    <w:rsid w:val="00B125BD"/>
    <w:rsid w:val="00B13509"/>
    <w:rsid w:val="00B13769"/>
    <w:rsid w:val="00B150A4"/>
    <w:rsid w:val="00B16F93"/>
    <w:rsid w:val="00B2040F"/>
    <w:rsid w:val="00B20684"/>
    <w:rsid w:val="00B227A4"/>
    <w:rsid w:val="00B25708"/>
    <w:rsid w:val="00B305F4"/>
    <w:rsid w:val="00B33846"/>
    <w:rsid w:val="00B35100"/>
    <w:rsid w:val="00B373DD"/>
    <w:rsid w:val="00B379B1"/>
    <w:rsid w:val="00B40E53"/>
    <w:rsid w:val="00B41A04"/>
    <w:rsid w:val="00B423AE"/>
    <w:rsid w:val="00B4255E"/>
    <w:rsid w:val="00B44B0A"/>
    <w:rsid w:val="00B46F89"/>
    <w:rsid w:val="00B50571"/>
    <w:rsid w:val="00B62A84"/>
    <w:rsid w:val="00B71C17"/>
    <w:rsid w:val="00B72568"/>
    <w:rsid w:val="00B744A3"/>
    <w:rsid w:val="00B75521"/>
    <w:rsid w:val="00B80F1F"/>
    <w:rsid w:val="00B81EAC"/>
    <w:rsid w:val="00B8254C"/>
    <w:rsid w:val="00B82B2B"/>
    <w:rsid w:val="00B83878"/>
    <w:rsid w:val="00B8525B"/>
    <w:rsid w:val="00B86595"/>
    <w:rsid w:val="00B91716"/>
    <w:rsid w:val="00B9177E"/>
    <w:rsid w:val="00B957A9"/>
    <w:rsid w:val="00B96C4F"/>
    <w:rsid w:val="00BA2E4D"/>
    <w:rsid w:val="00BA44AB"/>
    <w:rsid w:val="00BA5CD4"/>
    <w:rsid w:val="00BB2F57"/>
    <w:rsid w:val="00BB4227"/>
    <w:rsid w:val="00BB5211"/>
    <w:rsid w:val="00BB5ECA"/>
    <w:rsid w:val="00BB7AE1"/>
    <w:rsid w:val="00BC1246"/>
    <w:rsid w:val="00BD1FDF"/>
    <w:rsid w:val="00BD2AB6"/>
    <w:rsid w:val="00BD2B8F"/>
    <w:rsid w:val="00BD3491"/>
    <w:rsid w:val="00BD3846"/>
    <w:rsid w:val="00BD38DD"/>
    <w:rsid w:val="00BD4769"/>
    <w:rsid w:val="00BE1B97"/>
    <w:rsid w:val="00BE403C"/>
    <w:rsid w:val="00BE5C8F"/>
    <w:rsid w:val="00BE5FCB"/>
    <w:rsid w:val="00BF109A"/>
    <w:rsid w:val="00BF61D6"/>
    <w:rsid w:val="00BF673F"/>
    <w:rsid w:val="00BF6BC5"/>
    <w:rsid w:val="00C03274"/>
    <w:rsid w:val="00C0721A"/>
    <w:rsid w:val="00C106B8"/>
    <w:rsid w:val="00C14111"/>
    <w:rsid w:val="00C1470C"/>
    <w:rsid w:val="00C16E6C"/>
    <w:rsid w:val="00C170F0"/>
    <w:rsid w:val="00C17F9B"/>
    <w:rsid w:val="00C261ED"/>
    <w:rsid w:val="00C2683D"/>
    <w:rsid w:val="00C271F8"/>
    <w:rsid w:val="00C31ABF"/>
    <w:rsid w:val="00C36F13"/>
    <w:rsid w:val="00C417F9"/>
    <w:rsid w:val="00C41F3C"/>
    <w:rsid w:val="00C41FF8"/>
    <w:rsid w:val="00C46C5D"/>
    <w:rsid w:val="00C47ADE"/>
    <w:rsid w:val="00C47BAC"/>
    <w:rsid w:val="00C50D6B"/>
    <w:rsid w:val="00C535AE"/>
    <w:rsid w:val="00C55713"/>
    <w:rsid w:val="00C56FAB"/>
    <w:rsid w:val="00C57329"/>
    <w:rsid w:val="00C62B9F"/>
    <w:rsid w:val="00C64A91"/>
    <w:rsid w:val="00C65F56"/>
    <w:rsid w:val="00C7075B"/>
    <w:rsid w:val="00C72B44"/>
    <w:rsid w:val="00C73552"/>
    <w:rsid w:val="00C743D2"/>
    <w:rsid w:val="00C77E75"/>
    <w:rsid w:val="00C80A15"/>
    <w:rsid w:val="00C80ACC"/>
    <w:rsid w:val="00C81FAB"/>
    <w:rsid w:val="00C85878"/>
    <w:rsid w:val="00C86A1A"/>
    <w:rsid w:val="00C8703D"/>
    <w:rsid w:val="00C95237"/>
    <w:rsid w:val="00C97EFE"/>
    <w:rsid w:val="00CA2AF0"/>
    <w:rsid w:val="00CA38B9"/>
    <w:rsid w:val="00CA412B"/>
    <w:rsid w:val="00CA468A"/>
    <w:rsid w:val="00CA7B4B"/>
    <w:rsid w:val="00CB2EA3"/>
    <w:rsid w:val="00CB3D3D"/>
    <w:rsid w:val="00CB4487"/>
    <w:rsid w:val="00CB7885"/>
    <w:rsid w:val="00CC48DD"/>
    <w:rsid w:val="00CC599C"/>
    <w:rsid w:val="00CD16B6"/>
    <w:rsid w:val="00CD1B8C"/>
    <w:rsid w:val="00CD2975"/>
    <w:rsid w:val="00CD59C5"/>
    <w:rsid w:val="00CD6024"/>
    <w:rsid w:val="00CE0CDF"/>
    <w:rsid w:val="00CE19E6"/>
    <w:rsid w:val="00CE43A8"/>
    <w:rsid w:val="00CE7BAF"/>
    <w:rsid w:val="00CF2445"/>
    <w:rsid w:val="00CF3A2F"/>
    <w:rsid w:val="00CF5F9F"/>
    <w:rsid w:val="00CF6B13"/>
    <w:rsid w:val="00CF6C81"/>
    <w:rsid w:val="00D00AFC"/>
    <w:rsid w:val="00D00C5A"/>
    <w:rsid w:val="00D00D24"/>
    <w:rsid w:val="00D01CA1"/>
    <w:rsid w:val="00D02016"/>
    <w:rsid w:val="00D03F87"/>
    <w:rsid w:val="00D07623"/>
    <w:rsid w:val="00D10E6B"/>
    <w:rsid w:val="00D118A3"/>
    <w:rsid w:val="00D20345"/>
    <w:rsid w:val="00D20D0B"/>
    <w:rsid w:val="00D268F5"/>
    <w:rsid w:val="00D27506"/>
    <w:rsid w:val="00D30F52"/>
    <w:rsid w:val="00D31630"/>
    <w:rsid w:val="00D33CA1"/>
    <w:rsid w:val="00D35F0E"/>
    <w:rsid w:val="00D3731A"/>
    <w:rsid w:val="00D3767E"/>
    <w:rsid w:val="00D40E9D"/>
    <w:rsid w:val="00D41AF7"/>
    <w:rsid w:val="00D4253B"/>
    <w:rsid w:val="00D425DF"/>
    <w:rsid w:val="00D46306"/>
    <w:rsid w:val="00D463AD"/>
    <w:rsid w:val="00D508C4"/>
    <w:rsid w:val="00D53AF4"/>
    <w:rsid w:val="00D56381"/>
    <w:rsid w:val="00D64486"/>
    <w:rsid w:val="00D659CE"/>
    <w:rsid w:val="00D66F2A"/>
    <w:rsid w:val="00D71F72"/>
    <w:rsid w:val="00D72FB2"/>
    <w:rsid w:val="00D746C7"/>
    <w:rsid w:val="00D81C98"/>
    <w:rsid w:val="00D822C2"/>
    <w:rsid w:val="00D83374"/>
    <w:rsid w:val="00D83DAD"/>
    <w:rsid w:val="00D874DF"/>
    <w:rsid w:val="00D90258"/>
    <w:rsid w:val="00D90892"/>
    <w:rsid w:val="00D918A7"/>
    <w:rsid w:val="00D92BF0"/>
    <w:rsid w:val="00D94171"/>
    <w:rsid w:val="00D9546F"/>
    <w:rsid w:val="00D96D8A"/>
    <w:rsid w:val="00DA128D"/>
    <w:rsid w:val="00DA4925"/>
    <w:rsid w:val="00DA5D7E"/>
    <w:rsid w:val="00DA6AE7"/>
    <w:rsid w:val="00DA79F8"/>
    <w:rsid w:val="00DB30C5"/>
    <w:rsid w:val="00DB54CD"/>
    <w:rsid w:val="00DB5B77"/>
    <w:rsid w:val="00DB7FD2"/>
    <w:rsid w:val="00DC0AF0"/>
    <w:rsid w:val="00DC0C6C"/>
    <w:rsid w:val="00DC4A1B"/>
    <w:rsid w:val="00DC4CCD"/>
    <w:rsid w:val="00DC5090"/>
    <w:rsid w:val="00DC53F7"/>
    <w:rsid w:val="00DC5C91"/>
    <w:rsid w:val="00DC6599"/>
    <w:rsid w:val="00DC73C1"/>
    <w:rsid w:val="00DD0E25"/>
    <w:rsid w:val="00DD0E43"/>
    <w:rsid w:val="00DD3D30"/>
    <w:rsid w:val="00DD674D"/>
    <w:rsid w:val="00DE0416"/>
    <w:rsid w:val="00DE115C"/>
    <w:rsid w:val="00DE16AF"/>
    <w:rsid w:val="00DE24D5"/>
    <w:rsid w:val="00DE25C6"/>
    <w:rsid w:val="00DE53C0"/>
    <w:rsid w:val="00DE59D6"/>
    <w:rsid w:val="00DE6539"/>
    <w:rsid w:val="00DE6AD2"/>
    <w:rsid w:val="00DF175F"/>
    <w:rsid w:val="00DF2105"/>
    <w:rsid w:val="00E006C4"/>
    <w:rsid w:val="00E03D84"/>
    <w:rsid w:val="00E05CFB"/>
    <w:rsid w:val="00E07585"/>
    <w:rsid w:val="00E111C1"/>
    <w:rsid w:val="00E12A55"/>
    <w:rsid w:val="00E14240"/>
    <w:rsid w:val="00E15B05"/>
    <w:rsid w:val="00E17B59"/>
    <w:rsid w:val="00E22490"/>
    <w:rsid w:val="00E22B05"/>
    <w:rsid w:val="00E22B3E"/>
    <w:rsid w:val="00E22BAA"/>
    <w:rsid w:val="00E250EF"/>
    <w:rsid w:val="00E251DA"/>
    <w:rsid w:val="00E35480"/>
    <w:rsid w:val="00E35CED"/>
    <w:rsid w:val="00E35EAF"/>
    <w:rsid w:val="00E427B6"/>
    <w:rsid w:val="00E51456"/>
    <w:rsid w:val="00E563E8"/>
    <w:rsid w:val="00E6080F"/>
    <w:rsid w:val="00E66336"/>
    <w:rsid w:val="00E668BD"/>
    <w:rsid w:val="00E714D7"/>
    <w:rsid w:val="00E72987"/>
    <w:rsid w:val="00E73B64"/>
    <w:rsid w:val="00E73C87"/>
    <w:rsid w:val="00E77CBF"/>
    <w:rsid w:val="00E800D1"/>
    <w:rsid w:val="00E8083A"/>
    <w:rsid w:val="00E8125A"/>
    <w:rsid w:val="00E81C73"/>
    <w:rsid w:val="00E85D4F"/>
    <w:rsid w:val="00E93006"/>
    <w:rsid w:val="00E93D6A"/>
    <w:rsid w:val="00E949A9"/>
    <w:rsid w:val="00E95891"/>
    <w:rsid w:val="00E973AE"/>
    <w:rsid w:val="00E9767C"/>
    <w:rsid w:val="00EA0602"/>
    <w:rsid w:val="00EA07B7"/>
    <w:rsid w:val="00EA1929"/>
    <w:rsid w:val="00EA35F8"/>
    <w:rsid w:val="00EA3B36"/>
    <w:rsid w:val="00EA5C42"/>
    <w:rsid w:val="00EA6424"/>
    <w:rsid w:val="00EB08FD"/>
    <w:rsid w:val="00EB19F4"/>
    <w:rsid w:val="00EB5393"/>
    <w:rsid w:val="00EC0B79"/>
    <w:rsid w:val="00EC3592"/>
    <w:rsid w:val="00EC5AB4"/>
    <w:rsid w:val="00EC62CE"/>
    <w:rsid w:val="00EC6410"/>
    <w:rsid w:val="00ED0313"/>
    <w:rsid w:val="00ED0375"/>
    <w:rsid w:val="00ED1464"/>
    <w:rsid w:val="00ED1A88"/>
    <w:rsid w:val="00ED291D"/>
    <w:rsid w:val="00ED53E2"/>
    <w:rsid w:val="00ED5A95"/>
    <w:rsid w:val="00ED6F87"/>
    <w:rsid w:val="00EE18FF"/>
    <w:rsid w:val="00EE2B57"/>
    <w:rsid w:val="00EE7539"/>
    <w:rsid w:val="00EF0ABC"/>
    <w:rsid w:val="00EF15BD"/>
    <w:rsid w:val="00EF1763"/>
    <w:rsid w:val="00EF2FD8"/>
    <w:rsid w:val="00EF498B"/>
    <w:rsid w:val="00EF5C32"/>
    <w:rsid w:val="00F00ECE"/>
    <w:rsid w:val="00F01429"/>
    <w:rsid w:val="00F02843"/>
    <w:rsid w:val="00F10D2E"/>
    <w:rsid w:val="00F1386C"/>
    <w:rsid w:val="00F13A6C"/>
    <w:rsid w:val="00F14D67"/>
    <w:rsid w:val="00F164EB"/>
    <w:rsid w:val="00F20F09"/>
    <w:rsid w:val="00F341D5"/>
    <w:rsid w:val="00F35BC0"/>
    <w:rsid w:val="00F35BC5"/>
    <w:rsid w:val="00F36888"/>
    <w:rsid w:val="00F410A4"/>
    <w:rsid w:val="00F434FA"/>
    <w:rsid w:val="00F448F3"/>
    <w:rsid w:val="00F44E92"/>
    <w:rsid w:val="00F450D4"/>
    <w:rsid w:val="00F4568E"/>
    <w:rsid w:val="00F45882"/>
    <w:rsid w:val="00F45FD2"/>
    <w:rsid w:val="00F478D3"/>
    <w:rsid w:val="00F512D6"/>
    <w:rsid w:val="00F51C6E"/>
    <w:rsid w:val="00F54218"/>
    <w:rsid w:val="00F55C79"/>
    <w:rsid w:val="00F560E7"/>
    <w:rsid w:val="00F60BCD"/>
    <w:rsid w:val="00F61453"/>
    <w:rsid w:val="00F6458A"/>
    <w:rsid w:val="00F67CA7"/>
    <w:rsid w:val="00F713FC"/>
    <w:rsid w:val="00F730F8"/>
    <w:rsid w:val="00F7731C"/>
    <w:rsid w:val="00F82161"/>
    <w:rsid w:val="00F826BF"/>
    <w:rsid w:val="00F82BD2"/>
    <w:rsid w:val="00F84C65"/>
    <w:rsid w:val="00F84E18"/>
    <w:rsid w:val="00F84E8B"/>
    <w:rsid w:val="00F85E75"/>
    <w:rsid w:val="00F861EB"/>
    <w:rsid w:val="00F87711"/>
    <w:rsid w:val="00F87BA3"/>
    <w:rsid w:val="00F90556"/>
    <w:rsid w:val="00F910E3"/>
    <w:rsid w:val="00F91E17"/>
    <w:rsid w:val="00F96142"/>
    <w:rsid w:val="00F97D41"/>
    <w:rsid w:val="00FA157A"/>
    <w:rsid w:val="00FA2095"/>
    <w:rsid w:val="00FA3507"/>
    <w:rsid w:val="00FA7812"/>
    <w:rsid w:val="00FB0C66"/>
    <w:rsid w:val="00FB1127"/>
    <w:rsid w:val="00FB233B"/>
    <w:rsid w:val="00FB3170"/>
    <w:rsid w:val="00FB31ED"/>
    <w:rsid w:val="00FB538A"/>
    <w:rsid w:val="00FB5E4C"/>
    <w:rsid w:val="00FB6FEE"/>
    <w:rsid w:val="00FC09C1"/>
    <w:rsid w:val="00FC1446"/>
    <w:rsid w:val="00FC2B3B"/>
    <w:rsid w:val="00FD1782"/>
    <w:rsid w:val="00FD521C"/>
    <w:rsid w:val="00FD5E69"/>
    <w:rsid w:val="00FD69B7"/>
    <w:rsid w:val="00FE10C6"/>
    <w:rsid w:val="00FE1DD3"/>
    <w:rsid w:val="00FE38EB"/>
    <w:rsid w:val="00FF3DE3"/>
    <w:rsid w:val="00FF4045"/>
    <w:rsid w:val="00FF5652"/>
    <w:rsid w:val="00FF6205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B5B5A027-273D-4323-8E09-C5C04E48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4BA7E-E82B-400E-912F-B71057F3A6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3.09: Engaging Families to Improve Student Outcomes</vt:lpstr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3.09: Engaging Families to Improve Student Outcomes</dc:title>
  <dc:subject>Lesson 3.09: Engaging Families to Improve Student Outcomes</dc:subject>
  <dc:creator>Texas Education Agency</dc:creator>
  <cp:keywords/>
  <dc:description/>
  <cp:lastModifiedBy>White (she/her), Whitney</cp:lastModifiedBy>
  <cp:revision>5</cp:revision>
  <dcterms:created xsi:type="dcterms:W3CDTF">2022-11-28T16:22:00Z</dcterms:created>
  <dcterms:modified xsi:type="dcterms:W3CDTF">2023-08-28T21:28:00Z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