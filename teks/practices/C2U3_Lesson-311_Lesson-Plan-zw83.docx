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700251DD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0B21EA">
        <w:t>3</w:t>
      </w:r>
      <w:r w:rsidR="00677709">
        <w:t>:</w:t>
      </w:r>
      <w:r w:rsidR="004446FA">
        <w:t xml:space="preserve"> Knowledge of Students to Drive Instruction</w:t>
      </w:r>
      <w:r w:rsidR="00677709">
        <w:t xml:space="preserve"> </w:t>
      </w:r>
    </w:p>
    <w:p w14:paraId="4ED2FB9F" w14:textId="5BFCDDA5" w:rsidR="007B668D" w:rsidRDefault="00B40728" w:rsidP="00A72A7F">
      <w:pPr>
        <w:pStyle w:val="Heading2"/>
        <w:spacing w:after="360"/>
      </w:pPr>
      <w:r w:rsidRPr="00B40728">
        <w:t xml:space="preserve">Lesson </w:t>
      </w:r>
      <w:r w:rsidR="003C571B">
        <w:t>3.</w:t>
      </w:r>
      <w:r w:rsidR="005340A5">
        <w:t>11</w:t>
      </w:r>
      <w:r w:rsidRPr="00B40728">
        <w:t xml:space="preserve">: </w:t>
      </w:r>
      <w:r w:rsidR="008D1BB4">
        <w:t>Learning about Students Using Quantitative and Qualitative Data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3EB2BA8F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BD4282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1F81188F" w14:textId="6076C7DC" w:rsidR="00A969C1" w:rsidRPr="00E73B64" w:rsidRDefault="00BC173C" w:rsidP="001C0565">
            <w:pPr>
              <w:pStyle w:val="Tabletextbullet"/>
              <w:numPr>
                <w:ilvl w:val="0"/>
                <w:numId w:val="3"/>
              </w:numPr>
            </w:pPr>
            <w:r>
              <w:t>Bell</w:t>
            </w:r>
            <w:r w:rsidR="007C04A7">
              <w:t>r</w:t>
            </w:r>
            <w:r>
              <w:t>inger</w:t>
            </w:r>
          </w:p>
        </w:tc>
        <w:tc>
          <w:tcPr>
            <w:tcW w:w="1733" w:type="pct"/>
          </w:tcPr>
          <w:p w14:paraId="0D3F1410" w14:textId="22BF1CFF" w:rsidR="00341AE7" w:rsidRPr="002C0FFD" w:rsidRDefault="00C942AC" w:rsidP="00341AE7">
            <w:pPr>
              <w:pStyle w:val="Tabletext"/>
            </w:pPr>
            <w:r w:rsidRPr="002C0FFD">
              <w:t>Instruction</w:t>
            </w:r>
            <w:r w:rsidR="00341AE7" w:rsidRPr="002C0FFD">
              <w:t xml:space="preserve"> (mins)</w:t>
            </w:r>
          </w:p>
          <w:p w14:paraId="219932B3" w14:textId="1E749849" w:rsidR="002C0FFD" w:rsidRPr="002C0FFD" w:rsidRDefault="00677CDF" w:rsidP="00DB780C">
            <w:pPr>
              <w:pStyle w:val="Tabletext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2C0FFD">
              <w:rPr>
                <w:color w:val="000000" w:themeColor="text1"/>
              </w:rPr>
              <w:t>Introduction to Learning about Students Using Qualitative and Quantitative Data (</w:t>
            </w:r>
            <w:r w:rsidR="002C0FFD" w:rsidRPr="002C0FFD">
              <w:rPr>
                <w:color w:val="000000" w:themeColor="text1"/>
              </w:rPr>
              <w:t xml:space="preserve">5 </w:t>
            </w:r>
            <w:r w:rsidRPr="002C0FFD">
              <w:rPr>
                <w:color w:val="000000" w:themeColor="text1"/>
              </w:rPr>
              <w:t>mins)</w:t>
            </w:r>
          </w:p>
          <w:p w14:paraId="1E7AFF28" w14:textId="280A3892" w:rsidR="00B30C37" w:rsidRPr="00AC7730" w:rsidRDefault="002C0FFD" w:rsidP="00AC7730">
            <w:pPr>
              <w:pStyle w:val="Tabletext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2C0FFD">
              <w:rPr>
                <w:color w:val="000000" w:themeColor="text1"/>
              </w:rPr>
              <w:t>Collecting Quantitative and Qualitative Data about Students (</w:t>
            </w:r>
            <w:r w:rsidR="00AC7730">
              <w:rPr>
                <w:color w:val="000000" w:themeColor="text1"/>
              </w:rPr>
              <w:t>10</w:t>
            </w:r>
            <w:r w:rsidRPr="002C0FFD">
              <w:rPr>
                <w:color w:val="000000" w:themeColor="text1"/>
              </w:rPr>
              <w:t xml:space="preserve"> mins)</w:t>
            </w:r>
          </w:p>
        </w:tc>
        <w:tc>
          <w:tcPr>
            <w:tcW w:w="1730" w:type="pct"/>
          </w:tcPr>
          <w:p w14:paraId="6F9B66EA" w14:textId="53E1D035" w:rsidR="00A969C1" w:rsidRPr="00AF626A" w:rsidRDefault="00C942AC" w:rsidP="008A3F4E">
            <w:pPr>
              <w:pStyle w:val="Tabletext"/>
            </w:pPr>
            <w:r w:rsidRPr="00AF626A">
              <w:t xml:space="preserve">Application </w:t>
            </w:r>
            <w:r w:rsidR="00AF626A" w:rsidRPr="00AF626A">
              <w:t>(</w:t>
            </w:r>
            <w:r w:rsidRPr="00AF626A">
              <w:t>mins)</w:t>
            </w:r>
          </w:p>
          <w:p w14:paraId="3BEC4515" w14:textId="50BF73A1" w:rsidR="008745CB" w:rsidRDefault="001A2B8C" w:rsidP="00A72A7F">
            <w:pPr>
              <w:pStyle w:val="Tabletextbullet"/>
            </w:pPr>
            <w:r>
              <w:t xml:space="preserve">Practice: </w:t>
            </w:r>
            <w:r w:rsidR="00AC7730" w:rsidRPr="002C0FFD">
              <w:rPr>
                <w:color w:val="000000" w:themeColor="text1"/>
              </w:rPr>
              <w:t>Collecting Quantitative and Qualitative Data about Students</w:t>
            </w:r>
            <w:r w:rsidR="00AC7730">
              <w:t xml:space="preserve"> </w:t>
            </w:r>
            <w:r>
              <w:t>(</w:t>
            </w:r>
            <w:r w:rsidR="00EE62A3">
              <w:t xml:space="preserve">15 </w:t>
            </w:r>
            <w:r>
              <w:t>mins)</w:t>
            </w:r>
          </w:p>
          <w:p w14:paraId="5D3D7B59" w14:textId="3C02365C" w:rsidR="00BC173C" w:rsidRPr="00AF626A" w:rsidRDefault="00C942AC" w:rsidP="00A72A7F">
            <w:pPr>
              <w:pStyle w:val="Tabletextbullet"/>
            </w:pPr>
            <w:r w:rsidRPr="00AF626A">
              <w:t>Debrief (5 min</w:t>
            </w:r>
            <w:r w:rsidR="0037640E" w:rsidRPr="00AF626A">
              <w:t>s</w:t>
            </w:r>
            <w:r w:rsidRPr="00AF626A">
              <w:t>)</w:t>
            </w:r>
          </w:p>
          <w:p w14:paraId="1B8734F9" w14:textId="0CE96AA2" w:rsidR="00BC173C" w:rsidRPr="00AF626A" w:rsidRDefault="00BC173C" w:rsidP="00A72A7F">
            <w:pPr>
              <w:pStyle w:val="Tabletextbullet"/>
            </w:pPr>
            <w:r w:rsidRPr="00AF626A">
              <w:t>Exit Ticket</w:t>
            </w:r>
            <w:r w:rsidR="003412C9" w:rsidRPr="00AF626A">
              <w:t xml:space="preserve"> (5 min</w:t>
            </w:r>
            <w:r w:rsidR="0037640E" w:rsidRPr="00AF626A">
              <w:t>s</w:t>
            </w:r>
            <w:r w:rsidR="003412C9" w:rsidRPr="00AF626A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360"/>
        <w:gridCol w:w="1350"/>
        <w:gridCol w:w="6121"/>
      </w:tblGrid>
      <w:tr w:rsidR="00B07E1F" w:rsidRPr="00447D20" w14:paraId="2EC513B2" w14:textId="77777777" w:rsidTr="00430365">
        <w:trPr>
          <w:trHeight w:val="42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B07E1F" w:rsidRPr="00A72A7F" w:rsidRDefault="00B07E1F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 w:rsidR="00B057A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</w:tcPr>
          <w:p w14:paraId="48227220" w14:textId="76941417" w:rsidR="00B07E1F" w:rsidRPr="00447D20" w:rsidRDefault="006A5640" w:rsidP="006229EB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4</w:t>
            </w:r>
            <w:r w:rsidR="00B057A4">
              <w:br/>
            </w:r>
          </w:p>
        </w:tc>
        <w:tc>
          <w:tcPr>
            <w:tcW w:w="7471" w:type="dxa"/>
            <w:gridSpan w:val="2"/>
          </w:tcPr>
          <w:p w14:paraId="4DD703E5" w14:textId="6004A5A8" w:rsidR="006D532C" w:rsidRDefault="006A5640" w:rsidP="006D532C">
            <w:pPr>
              <w:pStyle w:val="ListAlphaparens"/>
              <w:numPr>
                <w:ilvl w:val="0"/>
                <w:numId w:val="0"/>
              </w:numPr>
            </w:pPr>
            <w:r>
              <w:t>The student understands the learner and the learning process. The student is expected to:</w:t>
            </w:r>
          </w:p>
          <w:p w14:paraId="67F9C353" w14:textId="5124934A" w:rsidR="00C95DC4" w:rsidRDefault="00BF07EC" w:rsidP="00DB780C">
            <w:pPr>
              <w:pStyle w:val="ListAlphaparens"/>
              <w:numPr>
                <w:ilvl w:val="0"/>
                <w:numId w:val="4"/>
              </w:numPr>
            </w:pPr>
            <w:r>
              <w:t>E</w:t>
            </w:r>
            <w:r w:rsidR="00C73ED4">
              <w:t>valuate backgrounds, strengths, and skills o</w:t>
            </w:r>
            <w:r>
              <w:t>f</w:t>
            </w:r>
            <w:r w:rsidR="00C73ED4">
              <w:t xml:space="preserve"> students when planning instruction</w:t>
            </w:r>
            <w:r w:rsidR="008178A5">
              <w:t>;</w:t>
            </w:r>
          </w:p>
          <w:p w14:paraId="6C81130F" w14:textId="03336C42" w:rsidR="005B3849" w:rsidRPr="003D0313" w:rsidRDefault="00AD4710" w:rsidP="00DB780C">
            <w:pPr>
              <w:pStyle w:val="ListAlphaparens"/>
              <w:numPr>
                <w:ilvl w:val="0"/>
                <w:numId w:val="4"/>
              </w:numPr>
            </w:pPr>
            <w:r w:rsidRPr="00AD4710">
              <w:t>Demonstrate techniques for developing effective relationships with students that foster mutual respect and rapport and result in effective instruction</w:t>
            </w:r>
            <w:r w:rsidR="008178A5">
              <w:t>.</w:t>
            </w:r>
          </w:p>
        </w:tc>
      </w:tr>
      <w:tr w:rsidR="00224925" w:rsidRPr="00447D20" w14:paraId="265F69C0" w14:textId="77777777" w:rsidTr="6851158B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61B7E8AE" w14:textId="66CCC271" w:rsidR="00A71D91" w:rsidRDefault="00A71D91" w:rsidP="00810939">
            <w:pPr>
              <w:pStyle w:val="Tabletextbullet"/>
            </w:pPr>
            <w:r>
              <w:t>Define and provide examples of quantitative and qualitative data that teachers may gather about students</w:t>
            </w:r>
            <w:r w:rsidR="008178A5">
              <w:t>.</w:t>
            </w:r>
          </w:p>
          <w:p w14:paraId="6067E23B" w14:textId="584C582C" w:rsidR="00810939" w:rsidRDefault="00810939" w:rsidP="00810939">
            <w:pPr>
              <w:pStyle w:val="Tabletextbullet"/>
            </w:pPr>
            <w:r>
              <w:t>Identify quantitative and qualitative data collection methods</w:t>
            </w:r>
            <w:r w:rsidR="008178A5">
              <w:t>.</w:t>
            </w:r>
          </w:p>
          <w:p w14:paraId="343DFEC2" w14:textId="03DF68C7" w:rsidR="00F479E3" w:rsidRDefault="009262B5" w:rsidP="00810939">
            <w:pPr>
              <w:pStyle w:val="Tabletextbullet"/>
            </w:pPr>
            <w:r>
              <w:t>Explain the value of a learner profile to a teacher</w:t>
            </w:r>
            <w:r w:rsidR="008178A5">
              <w:t>.</w:t>
            </w:r>
          </w:p>
          <w:p w14:paraId="09D0B293" w14:textId="2CC35723" w:rsidR="00B57C1B" w:rsidRPr="007113B9" w:rsidRDefault="00810939" w:rsidP="00EE62A3">
            <w:pPr>
              <w:pStyle w:val="Tabletextbullet"/>
            </w:pPr>
            <w:r w:rsidRPr="00CF31AA">
              <w:t>Describe the purpose of qualitative and quantitative data collection in building a teacher’s knowledge of students</w:t>
            </w:r>
            <w:r w:rsidR="008178A5">
              <w:t>.</w:t>
            </w:r>
          </w:p>
        </w:tc>
      </w:tr>
      <w:tr w:rsidR="00224925" w:rsidRPr="00D00C5A" w14:paraId="24AD592D" w14:textId="77777777" w:rsidTr="6851158B">
        <w:trPr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4A90CA24" w:rsidR="00224925" w:rsidRPr="00BB123B" w:rsidRDefault="00F76ED7" w:rsidP="00224925">
            <w:pPr>
              <w:pStyle w:val="Tabletext"/>
              <w:rPr>
                <w:color w:val="FF0000"/>
              </w:rPr>
            </w:pPr>
            <w:r w:rsidRPr="000E7B87">
              <w:t xml:space="preserve">Teachers can gather and use qualitative and quantitative data to </w:t>
            </w:r>
            <w:r w:rsidR="00672E28" w:rsidRPr="000E7B87">
              <w:t>learn about their students</w:t>
            </w:r>
            <w:r w:rsidR="00D60CBF" w:rsidRPr="000E7B87">
              <w:t xml:space="preserve">. </w:t>
            </w:r>
            <w:r w:rsidR="00FF2792">
              <w:t>In this lesson, students wi</w:t>
            </w:r>
            <w:r w:rsidR="005B18D3">
              <w:t>ll</w:t>
            </w:r>
            <w:r w:rsidR="00FF2792">
              <w:t xml:space="preserve"> examine </w:t>
            </w:r>
            <w:r w:rsidR="00232367">
              <w:t>ways to collect</w:t>
            </w:r>
            <w:r w:rsidR="00EE62A3">
              <w:t xml:space="preserve"> and </w:t>
            </w:r>
            <w:r w:rsidR="005D2F3B">
              <w:t xml:space="preserve">compile </w:t>
            </w:r>
            <w:r w:rsidR="00232367">
              <w:t xml:space="preserve">quantitative and qualitative data </w:t>
            </w:r>
            <w:r w:rsidR="009C32DC">
              <w:t>about</w:t>
            </w:r>
            <w:r w:rsidR="00232367">
              <w:t xml:space="preserve"> students</w:t>
            </w:r>
            <w:r w:rsidR="00EE62A3">
              <w:t>.</w:t>
            </w:r>
          </w:p>
        </w:tc>
      </w:tr>
      <w:tr w:rsidR="00224925" w:rsidRPr="00447D20" w14:paraId="62447C42" w14:textId="77777777" w:rsidTr="6851158B">
        <w:trPr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2519F073" w14:textId="77777777" w:rsidR="00EB7D70" w:rsidRPr="00EB7D70" w:rsidRDefault="00AF3689" w:rsidP="6851158B">
            <w:pPr>
              <w:pStyle w:val="Tabletext"/>
            </w:pPr>
            <w:r w:rsidRPr="00AF3689">
              <w:t xml:space="preserve">Circle true or false for each of the following statements. If you circle false, explain </w:t>
            </w:r>
            <w:r w:rsidRPr="00EB7D70">
              <w:t>your reasoning underneath the statement.</w:t>
            </w:r>
          </w:p>
          <w:p w14:paraId="6F2A26E5" w14:textId="77777777" w:rsidR="00EB7D70" w:rsidRPr="00EB7D70" w:rsidRDefault="00EB7D70" w:rsidP="00EB7D70">
            <w:r w:rsidRPr="00EB7D70">
              <w:t>Respond to each of the following statements.</w:t>
            </w:r>
          </w:p>
          <w:p w14:paraId="05A6923A" w14:textId="77B18C32" w:rsidR="00B373C8" w:rsidRPr="00AF3689" w:rsidRDefault="00B373C8" w:rsidP="6851158B">
            <w:pPr>
              <w:pStyle w:val="Tabletext"/>
            </w:pPr>
            <w:r w:rsidRPr="6851158B">
              <w:rPr>
                <w:i/>
                <w:iCs/>
              </w:rPr>
              <w:t>See Exit Ticket Answer Key for exemplar response</w:t>
            </w:r>
            <w:r w:rsidR="0031342F" w:rsidRPr="6851158B">
              <w:rPr>
                <w:i/>
                <w:iCs/>
              </w:rPr>
              <w:t>s</w:t>
            </w:r>
            <w:r w:rsidRPr="6851158B">
              <w:rPr>
                <w:i/>
                <w:iCs/>
              </w:rPr>
              <w:t>.</w:t>
            </w:r>
          </w:p>
        </w:tc>
      </w:tr>
      <w:tr w:rsidR="00A3776C" w:rsidRPr="00602ABE" w14:paraId="2C2DA328" w14:textId="77777777" w:rsidTr="6851158B">
        <w:trPr>
          <w:trHeight w:val="420"/>
        </w:trPr>
        <w:tc>
          <w:tcPr>
            <w:tcW w:w="1525" w:type="dxa"/>
            <w:vMerge w:val="restart"/>
          </w:tcPr>
          <w:p w14:paraId="771DC3A2" w14:textId="05A21C8C" w:rsidR="00A3776C" w:rsidRPr="006C7F53" w:rsidRDefault="000D66FC" w:rsidP="000D66FC">
            <w:pPr>
              <w:pStyle w:val="Tabletext"/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  <w:t>Vocabulary</w:t>
            </w:r>
          </w:p>
        </w:tc>
        <w:tc>
          <w:tcPr>
            <w:tcW w:w="1710" w:type="dxa"/>
            <w:gridSpan w:val="2"/>
          </w:tcPr>
          <w:p w14:paraId="4BE72279" w14:textId="2293D8C5" w:rsidR="00A3776C" w:rsidRPr="00A3776C" w:rsidRDefault="00A3776C" w:rsidP="00DF6196">
            <w:pPr>
              <w:pStyle w:val="Tabletext"/>
              <w:rPr>
                <w:b/>
                <w:bCs/>
              </w:rPr>
            </w:pPr>
            <w:r w:rsidRPr="00A3776C">
              <w:t>Learner Profile</w:t>
            </w:r>
          </w:p>
        </w:tc>
        <w:tc>
          <w:tcPr>
            <w:tcW w:w="6121" w:type="dxa"/>
          </w:tcPr>
          <w:p w14:paraId="7D226946" w14:textId="2F51058E" w:rsidR="00A3776C" w:rsidRPr="00DB54CD" w:rsidRDefault="00D2180E" w:rsidP="00DF6196">
            <w:pPr>
              <w:pStyle w:val="Tabletext"/>
            </w:pPr>
            <w:r w:rsidRPr="00D2180E">
              <w:t>Complete picture of a student’s learning preferences, strengths, and challenges</w:t>
            </w:r>
          </w:p>
        </w:tc>
      </w:tr>
      <w:tr w:rsidR="00A3776C" w:rsidRPr="00602ABE" w14:paraId="0E29BE19" w14:textId="77777777" w:rsidTr="6851158B">
        <w:trPr>
          <w:trHeight w:val="420"/>
        </w:trPr>
        <w:tc>
          <w:tcPr>
            <w:tcW w:w="1525" w:type="dxa"/>
            <w:vMerge/>
          </w:tcPr>
          <w:p w14:paraId="159A874A" w14:textId="77777777" w:rsidR="00A3776C" w:rsidRPr="006C7F53" w:rsidRDefault="00A3776C" w:rsidP="00DF6196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6444D97A" w14:textId="61E981B6" w:rsidR="00A3776C" w:rsidRPr="00A3776C" w:rsidRDefault="00A3776C" w:rsidP="00DF6196">
            <w:pPr>
              <w:pStyle w:val="Tabletext"/>
            </w:pPr>
            <w:r w:rsidRPr="00A3776C">
              <w:t>Quantitative Data</w:t>
            </w:r>
          </w:p>
        </w:tc>
        <w:tc>
          <w:tcPr>
            <w:tcW w:w="6121" w:type="dxa"/>
          </w:tcPr>
          <w:p w14:paraId="405814FB" w14:textId="546A5BED" w:rsidR="00A3776C" w:rsidRDefault="0039554A" w:rsidP="00DF6196">
            <w:pPr>
              <w:pStyle w:val="Tabletext"/>
            </w:pPr>
            <w:r>
              <w:t xml:space="preserve">Data that can be </w:t>
            </w:r>
            <w:r w:rsidR="000D3FD9">
              <w:t>counted and expressed in numbers.</w:t>
            </w:r>
            <w:r w:rsidR="00E8481A">
              <w:t xml:space="preserve"> Answers questions like “how many?” and </w:t>
            </w:r>
            <w:r w:rsidR="001817ED">
              <w:t>“how often?”</w:t>
            </w:r>
          </w:p>
        </w:tc>
      </w:tr>
      <w:tr w:rsidR="00A3776C" w:rsidRPr="00602ABE" w14:paraId="52FA5937" w14:textId="77777777" w:rsidTr="6851158B">
        <w:trPr>
          <w:trHeight w:val="420"/>
        </w:trPr>
        <w:tc>
          <w:tcPr>
            <w:tcW w:w="1525" w:type="dxa"/>
            <w:vMerge/>
          </w:tcPr>
          <w:p w14:paraId="458C1F22" w14:textId="77777777" w:rsidR="00A3776C" w:rsidRPr="006C7F53" w:rsidRDefault="00A3776C" w:rsidP="00DF6196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2B93471A" w14:textId="05A27400" w:rsidR="00A3776C" w:rsidRPr="00A3776C" w:rsidRDefault="00A3776C" w:rsidP="00DF6196">
            <w:pPr>
              <w:pStyle w:val="Tabletext"/>
            </w:pPr>
            <w:r w:rsidRPr="00A3776C">
              <w:t>Qualitative Data</w:t>
            </w:r>
          </w:p>
        </w:tc>
        <w:tc>
          <w:tcPr>
            <w:tcW w:w="6121" w:type="dxa"/>
          </w:tcPr>
          <w:p w14:paraId="4C1B6B90" w14:textId="7135413E" w:rsidR="00A3776C" w:rsidRDefault="000D3FD9" w:rsidP="00DF6196">
            <w:pPr>
              <w:pStyle w:val="Tabletext"/>
            </w:pPr>
            <w:r>
              <w:t>Data that</w:t>
            </w:r>
            <w:r w:rsidR="00311BD7">
              <w:t xml:space="preserve"> </w:t>
            </w:r>
            <w:r w:rsidR="000F21B2">
              <w:t>are expressed in words. Answers questions like “why?” and “how?”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23C53F7C" w14:textId="77777777" w:rsidTr="5462F6E9">
        <w:trPr>
          <w:trHeight w:val="420"/>
          <w:tblHeader/>
        </w:trPr>
        <w:tc>
          <w:tcPr>
            <w:tcW w:w="2250" w:type="dxa"/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955B6A" w:rsidRPr="00447D20" w14:paraId="0D32C945" w14:textId="77777777" w:rsidTr="5462F6E9">
        <w:trPr>
          <w:cantSplit w:val="0"/>
          <w:trHeight w:val="420"/>
        </w:trPr>
        <w:tc>
          <w:tcPr>
            <w:tcW w:w="2250" w:type="dxa"/>
          </w:tcPr>
          <w:p w14:paraId="3B096FE9" w14:textId="7B13874E" w:rsidR="00955B6A" w:rsidRPr="007B2C89" w:rsidRDefault="00817511" w:rsidP="00485163">
            <w:pPr>
              <w:pStyle w:val="Tabletext"/>
              <w:jc w:val="center"/>
            </w:pPr>
            <w:r w:rsidRPr="007B2C89">
              <w:t>5</w:t>
            </w:r>
            <w:r w:rsidR="00955B6A" w:rsidRPr="007B2C89">
              <w:t xml:space="preserve"> mins</w:t>
            </w:r>
          </w:p>
        </w:tc>
        <w:tc>
          <w:tcPr>
            <w:tcW w:w="5528" w:type="dxa"/>
          </w:tcPr>
          <w:p w14:paraId="57D50D89" w14:textId="51CB8B71" w:rsidR="00301690" w:rsidRDefault="00955B6A" w:rsidP="00B02FEA">
            <w:pPr>
              <w:pStyle w:val="Tabletext"/>
              <w:rPr>
                <w:b/>
                <w:bCs/>
              </w:rPr>
            </w:pPr>
            <w:r w:rsidRPr="007B2C89">
              <w:rPr>
                <w:b/>
                <w:bCs/>
              </w:rPr>
              <w:t>Bell</w:t>
            </w:r>
            <w:r w:rsidR="00413E11" w:rsidRPr="007B2C89">
              <w:rPr>
                <w:b/>
                <w:bCs/>
              </w:rPr>
              <w:t>r</w:t>
            </w:r>
            <w:r w:rsidR="00301690" w:rsidRPr="007B2C89">
              <w:rPr>
                <w:b/>
                <w:bCs/>
              </w:rPr>
              <w:t>inger:</w:t>
            </w:r>
          </w:p>
          <w:p w14:paraId="3A67287F" w14:textId="77777777" w:rsidR="007B2C89" w:rsidRDefault="007B2C89" w:rsidP="007B2C89">
            <w:pPr>
              <w:pStyle w:val="Tabletext"/>
              <w:rPr>
                <w:u w:val="single"/>
              </w:rPr>
            </w:pPr>
            <w:r w:rsidRPr="00DF511D">
              <w:t>Read the scenario below</w:t>
            </w:r>
            <w:r>
              <w:t xml:space="preserve"> and respond to the question.</w:t>
            </w:r>
          </w:p>
          <w:p w14:paraId="2289524D" w14:textId="3D31D4D3" w:rsidR="007B2C89" w:rsidRDefault="007B2C89" w:rsidP="007B2C89">
            <w:pPr>
              <w:pStyle w:val="Tabletext"/>
            </w:pPr>
            <w:r>
              <w:t>A new student</w:t>
            </w:r>
            <w:r w:rsidR="00FA0E37">
              <w:t xml:space="preserve"> (Tom)</w:t>
            </w:r>
            <w:r>
              <w:t xml:space="preserve"> has enrolled in Ms. G’s seventh grade class. He used to attend a different school in the same school district. </w:t>
            </w:r>
            <w:r w:rsidR="00AB7636">
              <w:t>He has been quiet since he joined the class.</w:t>
            </w:r>
            <w:r>
              <w:t xml:space="preserve"> </w:t>
            </w:r>
          </w:p>
          <w:p w14:paraId="741723D8" w14:textId="4A70E497" w:rsidR="004265C2" w:rsidRPr="007B2C89" w:rsidRDefault="007B2C89" w:rsidP="007B2C89">
            <w:pPr>
              <w:pStyle w:val="Tabletext"/>
            </w:pPr>
            <w:r>
              <w:t xml:space="preserve">What are </w:t>
            </w:r>
            <w:proofErr w:type="gramStart"/>
            <w:r>
              <w:t>some</w:t>
            </w:r>
            <w:proofErr w:type="gramEnd"/>
            <w:r>
              <w:t xml:space="preserve"> strategies that Ms. G can use to find out more about </w:t>
            </w:r>
            <w:r w:rsidR="00FA0E37">
              <w:t>Tom</w:t>
            </w:r>
            <w:r>
              <w:t>?</w:t>
            </w:r>
            <w:r w:rsidR="00B16ABE">
              <w:t xml:space="preserve"> </w:t>
            </w:r>
            <w:r w:rsidR="003B3DA3">
              <w:t>T</w:t>
            </w:r>
            <w:r w:rsidR="00B16ABE">
              <w:t xml:space="preserve">hink back to our lesson on </w:t>
            </w:r>
            <w:r w:rsidR="00CA37C6">
              <w:t>building relationships with students to develop your list.</w:t>
            </w:r>
          </w:p>
        </w:tc>
        <w:tc>
          <w:tcPr>
            <w:tcW w:w="1578" w:type="dxa"/>
          </w:tcPr>
          <w:p w14:paraId="36C70C61" w14:textId="40E2AE0F" w:rsidR="00955B6A" w:rsidRPr="007B2C89" w:rsidRDefault="000D5EFC" w:rsidP="00485163">
            <w:pPr>
              <w:pStyle w:val="Tabletext"/>
              <w:jc w:val="center"/>
            </w:pPr>
            <w:r w:rsidRPr="007B2C89">
              <w:t>Student Guide</w:t>
            </w:r>
          </w:p>
        </w:tc>
      </w:tr>
      <w:tr w:rsidR="00B125BD" w:rsidRPr="00447D20" w14:paraId="028CE406" w14:textId="77777777" w:rsidTr="5462F6E9">
        <w:trPr>
          <w:cantSplit w:val="0"/>
          <w:trHeight w:val="420"/>
        </w:trPr>
        <w:tc>
          <w:tcPr>
            <w:tcW w:w="2250" w:type="dxa"/>
          </w:tcPr>
          <w:p w14:paraId="3737C0F3" w14:textId="083B8F91" w:rsidR="00B125BD" w:rsidRPr="00D64FF4" w:rsidRDefault="007D161C" w:rsidP="00B125BD">
            <w:pPr>
              <w:pStyle w:val="Tabletex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A913F7">
              <w:rPr>
                <w:color w:val="000000" w:themeColor="text1"/>
              </w:rPr>
              <w:t xml:space="preserve"> mins</w:t>
            </w:r>
          </w:p>
        </w:tc>
        <w:tc>
          <w:tcPr>
            <w:tcW w:w="5528" w:type="dxa"/>
          </w:tcPr>
          <w:p w14:paraId="363729B8" w14:textId="69FE185F" w:rsidR="00EF72CC" w:rsidRPr="00D64FF4" w:rsidRDefault="00EF72CC" w:rsidP="00EF72CC">
            <w:pPr>
              <w:pStyle w:val="Tabletext"/>
              <w:rPr>
                <w:b/>
                <w:bCs/>
                <w:color w:val="000000" w:themeColor="text1"/>
              </w:rPr>
            </w:pPr>
            <w:r w:rsidRPr="00D64FF4">
              <w:rPr>
                <w:b/>
                <w:bCs/>
                <w:color w:val="000000" w:themeColor="text1"/>
              </w:rPr>
              <w:t xml:space="preserve">Introduction to </w:t>
            </w:r>
            <w:r w:rsidR="006A0018" w:rsidRPr="00D64FF4">
              <w:rPr>
                <w:b/>
                <w:bCs/>
                <w:color w:val="000000" w:themeColor="text1"/>
              </w:rPr>
              <w:t>Learning about Students Using Qualitative and Quantitative Data</w:t>
            </w:r>
          </w:p>
          <w:p w14:paraId="0E09F0A5" w14:textId="77777777" w:rsidR="001F175F" w:rsidRPr="00D64FF4" w:rsidRDefault="00992C72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t>T:</w:t>
            </w:r>
            <w:r w:rsidR="006A0018" w:rsidRPr="00D64FF4">
              <w:rPr>
                <w:color w:val="000000" w:themeColor="text1"/>
              </w:rPr>
              <w:t xml:space="preserve"> Your Bellringer </w:t>
            </w:r>
            <w:r w:rsidR="001F175F" w:rsidRPr="00D64FF4">
              <w:rPr>
                <w:color w:val="000000" w:themeColor="text1"/>
              </w:rPr>
              <w:t>asked you to think about how Ms. G might get to know her student. What are your ideas?</w:t>
            </w:r>
          </w:p>
          <w:p w14:paraId="6FD5D215" w14:textId="77777777" w:rsidR="001F175F" w:rsidRPr="00D64FF4" w:rsidRDefault="001F175F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909E93E" w14:textId="77777777" w:rsidR="00B44049" w:rsidRPr="00D64FF4" w:rsidRDefault="0067646B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t xml:space="preserve">S: </w:t>
            </w:r>
            <w:r w:rsidR="00B44049" w:rsidRPr="00D64FF4">
              <w:rPr>
                <w:color w:val="000000" w:themeColor="text1"/>
              </w:rPr>
              <w:t>Answers will vary; examples include:</w:t>
            </w:r>
          </w:p>
          <w:p w14:paraId="12BB2431" w14:textId="06AF3082" w:rsidR="009774EE" w:rsidRPr="009774EE" w:rsidRDefault="00AA7143" w:rsidP="00DB780C">
            <w:pPr>
              <w:pStyle w:val="Tabletext"/>
              <w:numPr>
                <w:ilvl w:val="0"/>
                <w:numId w:val="5"/>
              </w:numPr>
            </w:pPr>
            <w:r>
              <w:t xml:space="preserve">Review </w:t>
            </w:r>
            <w:r w:rsidR="009774EE" w:rsidRPr="009774EE">
              <w:t xml:space="preserve">assignments </w:t>
            </w:r>
            <w:r>
              <w:t xml:space="preserve">to learn more about the </w:t>
            </w:r>
            <w:r w:rsidR="008178A5">
              <w:t>student.</w:t>
            </w:r>
          </w:p>
          <w:p w14:paraId="306814F0" w14:textId="06C0957E" w:rsidR="009774EE" w:rsidRPr="009774EE" w:rsidRDefault="004853FA" w:rsidP="00DB780C">
            <w:pPr>
              <w:pStyle w:val="Tabletext"/>
              <w:numPr>
                <w:ilvl w:val="0"/>
                <w:numId w:val="5"/>
              </w:numPr>
            </w:pPr>
            <w:r>
              <w:t>Talk</w:t>
            </w:r>
            <w:r w:rsidR="009774EE" w:rsidRPr="009774EE">
              <w:t xml:space="preserve"> to the </w:t>
            </w:r>
            <w:r w:rsidR="008178A5" w:rsidRPr="009774EE">
              <w:t>student.</w:t>
            </w:r>
          </w:p>
          <w:p w14:paraId="23F80A50" w14:textId="340CAE7A" w:rsidR="009774EE" w:rsidRPr="009774EE" w:rsidRDefault="009774EE" w:rsidP="00DB780C">
            <w:pPr>
              <w:pStyle w:val="Tabletext"/>
              <w:numPr>
                <w:ilvl w:val="0"/>
                <w:numId w:val="5"/>
              </w:numPr>
            </w:pPr>
            <w:r w:rsidRPr="009774EE">
              <w:t xml:space="preserve">Access his grades and other academic </w:t>
            </w:r>
            <w:r w:rsidR="008178A5" w:rsidRPr="009774EE">
              <w:t>data.</w:t>
            </w:r>
          </w:p>
          <w:p w14:paraId="7DB071B4" w14:textId="3E2ACB41" w:rsidR="009774EE" w:rsidRPr="009774EE" w:rsidRDefault="009774EE" w:rsidP="00DB780C">
            <w:pPr>
              <w:pStyle w:val="Tabletext"/>
              <w:numPr>
                <w:ilvl w:val="0"/>
                <w:numId w:val="5"/>
              </w:numPr>
            </w:pPr>
            <w:r w:rsidRPr="009774EE">
              <w:t xml:space="preserve">Talk to the student’s </w:t>
            </w:r>
            <w:r w:rsidR="00CB4E12">
              <w:t>previous</w:t>
            </w:r>
            <w:r w:rsidRPr="009774EE">
              <w:t xml:space="preserve"> teachers</w:t>
            </w:r>
            <w:r w:rsidR="004853FA">
              <w:t xml:space="preserve">, coaches, club sponsors, </w:t>
            </w:r>
            <w:proofErr w:type="gramStart"/>
            <w:r w:rsidR="004853FA">
              <w:t>etc.</w:t>
            </w:r>
            <w:proofErr w:type="gramEnd"/>
          </w:p>
          <w:p w14:paraId="75071401" w14:textId="58DE6BD0" w:rsidR="009774EE" w:rsidRPr="009774EE" w:rsidRDefault="009774EE" w:rsidP="004021F3">
            <w:pPr>
              <w:pStyle w:val="Tabletext"/>
              <w:numPr>
                <w:ilvl w:val="0"/>
                <w:numId w:val="5"/>
              </w:numPr>
              <w:spacing w:after="0"/>
            </w:pPr>
            <w:r w:rsidRPr="009774EE">
              <w:t xml:space="preserve">Do classroom ice-breaker </w:t>
            </w:r>
            <w:r w:rsidR="008178A5" w:rsidRPr="009774EE">
              <w:t>activities.</w:t>
            </w:r>
          </w:p>
          <w:p w14:paraId="7132BAAB" w14:textId="2E4FACEC" w:rsidR="006A0018" w:rsidRPr="00D64FF4" w:rsidRDefault="006A0018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32629061" w14:textId="34EFCDD4" w:rsidR="00CF1A43" w:rsidRPr="00D64FF4" w:rsidRDefault="00B44049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t xml:space="preserve">T: Those are great examples. </w:t>
            </w:r>
            <w:r w:rsidR="00992C72" w:rsidRPr="00D64FF4">
              <w:rPr>
                <w:color w:val="000000" w:themeColor="text1"/>
              </w:rPr>
              <w:t xml:space="preserve">During the last few classes, </w:t>
            </w:r>
            <w:proofErr w:type="gramStart"/>
            <w:r w:rsidR="00992C72" w:rsidRPr="00D64FF4">
              <w:rPr>
                <w:color w:val="000000" w:themeColor="text1"/>
              </w:rPr>
              <w:t>we’ve</w:t>
            </w:r>
            <w:proofErr w:type="gramEnd"/>
            <w:r w:rsidR="00992C72" w:rsidRPr="00D64FF4">
              <w:rPr>
                <w:color w:val="000000" w:themeColor="text1"/>
              </w:rPr>
              <w:t xml:space="preserve"> discussed the importance of </w:t>
            </w:r>
            <w:r w:rsidR="003A01F6" w:rsidRPr="00D64FF4">
              <w:rPr>
                <w:color w:val="000000" w:themeColor="text1"/>
              </w:rPr>
              <w:t>getting to know</w:t>
            </w:r>
            <w:r w:rsidR="001042BB">
              <w:rPr>
                <w:color w:val="000000" w:themeColor="text1"/>
              </w:rPr>
              <w:t xml:space="preserve"> </w:t>
            </w:r>
            <w:r w:rsidR="003A01F6" w:rsidRPr="00D64FF4">
              <w:rPr>
                <w:color w:val="000000" w:themeColor="text1"/>
              </w:rPr>
              <w:t xml:space="preserve">students and their families. Teachers should use this information to make instructional decisions that support student learning. </w:t>
            </w:r>
          </w:p>
          <w:p w14:paraId="463A3107" w14:textId="77777777" w:rsidR="006A0018" w:rsidRPr="00D64FF4" w:rsidRDefault="006A0018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2ECDF9D0" w14:textId="1383A8C8" w:rsidR="006A0018" w:rsidRPr="00D64FF4" w:rsidRDefault="006A0018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t>T</w:t>
            </w:r>
            <w:r w:rsidR="00916CF4" w:rsidRPr="00D64FF4">
              <w:rPr>
                <w:color w:val="000000" w:themeColor="text1"/>
              </w:rPr>
              <w:t>: When I say the word data, what comes to mind?</w:t>
            </w:r>
          </w:p>
          <w:p w14:paraId="1B00CC1C" w14:textId="77777777" w:rsidR="00916CF4" w:rsidRPr="00D64FF4" w:rsidRDefault="00916CF4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46BFC8FD" w14:textId="0BB3AC30" w:rsidR="00916CF4" w:rsidRPr="00D64FF4" w:rsidRDefault="00916CF4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t>S: Numbers</w:t>
            </w:r>
            <w:r w:rsidR="00107B1E">
              <w:rPr>
                <w:color w:val="000000" w:themeColor="text1"/>
              </w:rPr>
              <w:t>.</w:t>
            </w:r>
          </w:p>
          <w:p w14:paraId="6107B393" w14:textId="77777777" w:rsidR="00916CF4" w:rsidRPr="00D64FF4" w:rsidRDefault="00916CF4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59F3FC74" w14:textId="015418FF" w:rsidR="00FE0EF9" w:rsidRDefault="00916CF4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lastRenderedPageBreak/>
              <w:t xml:space="preserve">T: </w:t>
            </w:r>
            <w:proofErr w:type="gramStart"/>
            <w:r w:rsidRPr="00D64FF4">
              <w:rPr>
                <w:color w:val="000000" w:themeColor="text1"/>
              </w:rPr>
              <w:t>That’s</w:t>
            </w:r>
            <w:proofErr w:type="gramEnd"/>
            <w:r w:rsidRPr="00D64FF4">
              <w:rPr>
                <w:color w:val="000000" w:themeColor="text1"/>
              </w:rPr>
              <w:t xml:space="preserve"> right. Most people think of numbers when they think about </w:t>
            </w:r>
            <w:r w:rsidR="00571833" w:rsidRPr="00D64FF4">
              <w:rPr>
                <w:color w:val="000000" w:themeColor="text1"/>
              </w:rPr>
              <w:t>data. Numbers are on</w:t>
            </w:r>
            <w:r w:rsidR="00752E08">
              <w:rPr>
                <w:color w:val="000000" w:themeColor="text1"/>
              </w:rPr>
              <w:t>e</w:t>
            </w:r>
            <w:r w:rsidR="00571833" w:rsidRPr="00D64FF4">
              <w:rPr>
                <w:color w:val="000000" w:themeColor="text1"/>
              </w:rPr>
              <w:t xml:space="preserve"> of the important types of data we can collect about students.</w:t>
            </w:r>
            <w:r w:rsidR="00EB52F5" w:rsidRPr="00D64FF4">
              <w:rPr>
                <w:color w:val="000000" w:themeColor="text1"/>
              </w:rPr>
              <w:t xml:space="preserve"> They are </w:t>
            </w:r>
            <w:r w:rsidR="00EB52F5" w:rsidRPr="00D64FF4">
              <w:rPr>
                <w:b/>
                <w:bCs/>
                <w:color w:val="000000" w:themeColor="text1"/>
              </w:rPr>
              <w:t>quantitative data</w:t>
            </w:r>
            <w:r w:rsidR="00EB52F5" w:rsidRPr="00D64FF4">
              <w:rPr>
                <w:color w:val="000000" w:themeColor="text1"/>
              </w:rPr>
              <w:t>.</w:t>
            </w:r>
            <w:r w:rsidR="00834D48" w:rsidRPr="00D64FF4">
              <w:rPr>
                <w:color w:val="000000" w:themeColor="text1"/>
              </w:rPr>
              <w:t xml:space="preserve"> </w:t>
            </w:r>
            <w:r w:rsidR="00BF2287">
              <w:rPr>
                <w:color w:val="000000" w:themeColor="text1"/>
              </w:rPr>
              <w:t>Quantitative data</w:t>
            </w:r>
            <w:r w:rsidR="00834D48" w:rsidRPr="00D64FF4">
              <w:rPr>
                <w:color w:val="000000" w:themeColor="text1"/>
              </w:rPr>
              <w:t xml:space="preserve"> are data that can be counted and expressed in numbers. Quantitative data answer questions like “how many?” and “how often?”</w:t>
            </w:r>
            <w:r w:rsidR="00A825C0">
              <w:rPr>
                <w:color w:val="000000" w:themeColor="text1"/>
              </w:rPr>
              <w:t xml:space="preserve"> </w:t>
            </w:r>
            <w:proofErr w:type="gramStart"/>
            <w:r w:rsidR="00A825C0">
              <w:rPr>
                <w:color w:val="000000" w:themeColor="text1"/>
              </w:rPr>
              <w:t>Some</w:t>
            </w:r>
            <w:proofErr w:type="gramEnd"/>
            <w:r w:rsidR="00A825C0">
              <w:rPr>
                <w:color w:val="000000" w:themeColor="text1"/>
              </w:rPr>
              <w:t xml:space="preserve"> </w:t>
            </w:r>
            <w:r w:rsidR="007D161C">
              <w:rPr>
                <w:color w:val="000000" w:themeColor="text1"/>
              </w:rPr>
              <w:t>examples are student test scores and grades and the number of times they have switched schools.</w:t>
            </w:r>
          </w:p>
          <w:p w14:paraId="38BD6C26" w14:textId="77777777" w:rsidR="00FE0EF9" w:rsidRDefault="00FE0EF9" w:rsidP="00E149A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7584F2E5" w14:textId="0028CFED" w:rsidR="00EB52F5" w:rsidRPr="00D64FF4" w:rsidRDefault="00EB52F5" w:rsidP="00E149AC">
            <w:pPr>
              <w:pStyle w:val="Tabletext"/>
              <w:spacing w:before="0" w:after="0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t>S: (Add definition</w:t>
            </w:r>
            <w:r w:rsidR="00A825C0">
              <w:rPr>
                <w:color w:val="000000" w:themeColor="text1"/>
              </w:rPr>
              <w:t xml:space="preserve">, </w:t>
            </w:r>
            <w:r w:rsidR="00834D48" w:rsidRPr="00D64FF4">
              <w:rPr>
                <w:color w:val="000000" w:themeColor="text1"/>
              </w:rPr>
              <w:t>questions</w:t>
            </w:r>
            <w:r w:rsidR="00A825C0">
              <w:rPr>
                <w:color w:val="000000" w:themeColor="text1"/>
              </w:rPr>
              <w:t xml:space="preserve">, and examples </w:t>
            </w:r>
            <w:r w:rsidRPr="00D64FF4">
              <w:rPr>
                <w:color w:val="000000" w:themeColor="text1"/>
              </w:rPr>
              <w:t>to table in Student Guide.)</w:t>
            </w:r>
          </w:p>
          <w:p w14:paraId="28AF7F62" w14:textId="77777777" w:rsidR="00FE0EF9" w:rsidRDefault="00FE0EF9" w:rsidP="00FE0EF9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EB73D72" w14:textId="3B56CC11" w:rsidR="000D66FC" w:rsidRPr="00FE0EF9" w:rsidRDefault="00834D48" w:rsidP="00FE0EF9">
            <w:pPr>
              <w:pStyle w:val="Tabletext"/>
              <w:spacing w:before="0" w:after="0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t xml:space="preserve">T: </w:t>
            </w:r>
            <w:r w:rsidRPr="00FE0EF9">
              <w:rPr>
                <w:b/>
                <w:bCs/>
                <w:color w:val="000000" w:themeColor="text1"/>
              </w:rPr>
              <w:t>Qualitative data</w:t>
            </w:r>
            <w:r w:rsidRPr="00D64FF4">
              <w:rPr>
                <w:color w:val="000000" w:themeColor="text1"/>
              </w:rPr>
              <w:t xml:space="preserve"> are different, but they are still data because they give </w:t>
            </w:r>
            <w:r w:rsidRPr="00430365">
              <w:rPr>
                <w:color w:val="000000" w:themeColor="text1"/>
              </w:rPr>
              <w:t xml:space="preserve">us information. </w:t>
            </w:r>
            <w:r w:rsidR="00D64FF4" w:rsidRPr="00430365">
              <w:rPr>
                <w:color w:val="000000" w:themeColor="text1"/>
              </w:rPr>
              <w:t>They are data</w:t>
            </w:r>
            <w:r w:rsidR="00B51C7D" w:rsidRPr="00430365">
              <w:rPr>
                <w:color w:val="000000" w:themeColor="text1"/>
              </w:rPr>
              <w:t xml:space="preserve"> that </w:t>
            </w:r>
            <w:r w:rsidR="00D64FF4" w:rsidRPr="00430365">
              <w:rPr>
                <w:color w:val="000000" w:themeColor="text1"/>
              </w:rPr>
              <w:t>are</w:t>
            </w:r>
            <w:r w:rsidR="00B51C7D" w:rsidRPr="00430365">
              <w:rPr>
                <w:color w:val="000000" w:themeColor="text1"/>
              </w:rPr>
              <w:t xml:space="preserve"> expressed in words. </w:t>
            </w:r>
            <w:r w:rsidR="00D64FF4" w:rsidRPr="00430365">
              <w:rPr>
                <w:color w:val="000000" w:themeColor="text1"/>
              </w:rPr>
              <w:t>Qualitative data a</w:t>
            </w:r>
            <w:r w:rsidR="00B51C7D" w:rsidRPr="00430365">
              <w:rPr>
                <w:color w:val="000000" w:themeColor="text1"/>
              </w:rPr>
              <w:t>nswers</w:t>
            </w:r>
            <w:r w:rsidR="00B51C7D" w:rsidRPr="00D64FF4">
              <w:rPr>
                <w:color w:val="000000" w:themeColor="text1"/>
              </w:rPr>
              <w:t xml:space="preserve"> </w:t>
            </w:r>
            <w:r w:rsidR="00B51C7D" w:rsidRPr="00FE0EF9">
              <w:rPr>
                <w:color w:val="000000" w:themeColor="text1"/>
              </w:rPr>
              <w:t>questions like “why?” and “how?”</w:t>
            </w:r>
            <w:r w:rsidR="00CE10C3" w:rsidRPr="00FE0EF9">
              <w:rPr>
                <w:color w:val="000000" w:themeColor="text1"/>
              </w:rPr>
              <w:t xml:space="preserve"> </w:t>
            </w:r>
            <w:proofErr w:type="gramStart"/>
            <w:r w:rsidR="00CE10C3" w:rsidRPr="00FE0EF9">
              <w:rPr>
                <w:color w:val="000000" w:themeColor="text1"/>
              </w:rPr>
              <w:t>Some</w:t>
            </w:r>
            <w:proofErr w:type="gramEnd"/>
            <w:r w:rsidR="00CE10C3" w:rsidRPr="00FE0EF9">
              <w:rPr>
                <w:color w:val="000000" w:themeColor="text1"/>
              </w:rPr>
              <w:t xml:space="preserve"> </w:t>
            </w:r>
            <w:r w:rsidR="007D161C" w:rsidRPr="00FE0EF9">
              <w:rPr>
                <w:color w:val="000000" w:themeColor="text1"/>
              </w:rPr>
              <w:t xml:space="preserve">examples are the name of a student’s favorite book and </w:t>
            </w:r>
            <w:r w:rsidR="000D66FC" w:rsidRPr="00FE0EF9">
              <w:rPr>
                <w:color w:val="000000" w:themeColor="text1"/>
              </w:rPr>
              <w:t xml:space="preserve">the student’s learning preferences (for example, one student might </w:t>
            </w:r>
            <w:r w:rsidR="00026751">
              <w:rPr>
                <w:color w:val="000000" w:themeColor="text1"/>
              </w:rPr>
              <w:t>prefer learning</w:t>
            </w:r>
            <w:r w:rsidR="000D66FC" w:rsidRPr="00FE0EF9">
              <w:rPr>
                <w:color w:val="000000" w:themeColor="text1"/>
              </w:rPr>
              <w:t xml:space="preserve"> by doing hands-on activities).</w:t>
            </w:r>
          </w:p>
          <w:p w14:paraId="4CBA8B77" w14:textId="77777777" w:rsidR="00FE0EF9" w:rsidRDefault="00FE0EF9" w:rsidP="00FE0EF9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4968D9B3" w14:textId="77777777" w:rsidR="00A913F7" w:rsidRPr="00CA37C6" w:rsidRDefault="00D64FF4" w:rsidP="00FE0EF9">
            <w:pPr>
              <w:pStyle w:val="Tabletext"/>
              <w:spacing w:before="0" w:after="0"/>
              <w:rPr>
                <w:color w:val="000000" w:themeColor="text1"/>
              </w:rPr>
            </w:pPr>
            <w:r w:rsidRPr="00CA37C6">
              <w:rPr>
                <w:color w:val="000000" w:themeColor="text1"/>
              </w:rPr>
              <w:t>S: (Add definition</w:t>
            </w:r>
            <w:r w:rsidR="00A825C0" w:rsidRPr="00CA37C6">
              <w:rPr>
                <w:color w:val="000000" w:themeColor="text1"/>
              </w:rPr>
              <w:t>,</w:t>
            </w:r>
            <w:r w:rsidRPr="00CA37C6">
              <w:rPr>
                <w:color w:val="000000" w:themeColor="text1"/>
              </w:rPr>
              <w:t xml:space="preserve"> questions</w:t>
            </w:r>
            <w:r w:rsidR="00A825C0" w:rsidRPr="00CA37C6">
              <w:rPr>
                <w:color w:val="000000" w:themeColor="text1"/>
              </w:rPr>
              <w:t>, and examples</w:t>
            </w:r>
            <w:r w:rsidR="00CE10C3" w:rsidRPr="00CA37C6">
              <w:rPr>
                <w:color w:val="000000" w:themeColor="text1"/>
              </w:rPr>
              <w:t xml:space="preserve"> </w:t>
            </w:r>
            <w:r w:rsidRPr="00CA37C6">
              <w:rPr>
                <w:color w:val="000000" w:themeColor="text1"/>
              </w:rPr>
              <w:t>to table in Student Guide.)</w:t>
            </w:r>
          </w:p>
          <w:p w14:paraId="57BB1AFB" w14:textId="77777777" w:rsidR="00C63CD8" w:rsidRPr="00CA37C6" w:rsidRDefault="00C63CD8" w:rsidP="00FE0EF9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2F912E10" w14:textId="77777777" w:rsidR="00C63CD8" w:rsidRPr="00CA37C6" w:rsidRDefault="00C63CD8" w:rsidP="00FE0EF9">
            <w:pPr>
              <w:pStyle w:val="Tabletext"/>
              <w:spacing w:before="0" w:after="0"/>
              <w:rPr>
                <w:color w:val="000000" w:themeColor="text1"/>
              </w:rPr>
            </w:pPr>
            <w:r w:rsidRPr="00CA37C6">
              <w:rPr>
                <w:color w:val="000000" w:themeColor="text1"/>
              </w:rPr>
              <w:t>T: Why would we want to have both kinds of data?</w:t>
            </w:r>
          </w:p>
          <w:p w14:paraId="0A173AB6" w14:textId="77777777" w:rsidR="00C63CD8" w:rsidRPr="00CA37C6" w:rsidRDefault="00C63CD8" w:rsidP="00FE0EF9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36C9FFBA" w14:textId="77777777" w:rsidR="00C63CD8" w:rsidRPr="00CA37C6" w:rsidRDefault="00C63CD8" w:rsidP="00FE0EF9">
            <w:pPr>
              <w:pStyle w:val="Tabletext"/>
              <w:spacing w:before="0" w:after="0"/>
              <w:rPr>
                <w:color w:val="000000" w:themeColor="text1"/>
              </w:rPr>
            </w:pPr>
            <w:r w:rsidRPr="00CA37C6">
              <w:rPr>
                <w:color w:val="000000" w:themeColor="text1"/>
              </w:rPr>
              <w:t>S: Because they each tell us something different.</w:t>
            </w:r>
          </w:p>
          <w:p w14:paraId="67E72018" w14:textId="77777777" w:rsidR="00C63CD8" w:rsidRPr="00CA37C6" w:rsidRDefault="00C63CD8" w:rsidP="00FE0EF9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030DF1DB" w14:textId="77777777" w:rsidR="00C63CD8" w:rsidRPr="00CA37C6" w:rsidRDefault="00C63CD8" w:rsidP="00FE0EF9">
            <w:pPr>
              <w:pStyle w:val="Tabletext"/>
              <w:spacing w:before="0" w:after="0"/>
              <w:rPr>
                <w:color w:val="000000" w:themeColor="text1"/>
              </w:rPr>
            </w:pPr>
            <w:r w:rsidRPr="00CA37C6">
              <w:rPr>
                <w:color w:val="000000" w:themeColor="text1"/>
              </w:rPr>
              <w:t xml:space="preserve">T: </w:t>
            </w:r>
            <w:proofErr w:type="gramStart"/>
            <w:r w:rsidRPr="00CA37C6">
              <w:rPr>
                <w:color w:val="000000" w:themeColor="text1"/>
              </w:rPr>
              <w:t>That’s</w:t>
            </w:r>
            <w:proofErr w:type="gramEnd"/>
            <w:r w:rsidRPr="00CA37C6">
              <w:rPr>
                <w:color w:val="000000" w:themeColor="text1"/>
              </w:rPr>
              <w:t xml:space="preserve"> right. With both types of data, </w:t>
            </w:r>
            <w:proofErr w:type="gramStart"/>
            <w:r w:rsidRPr="00CA37C6">
              <w:rPr>
                <w:color w:val="000000" w:themeColor="text1"/>
              </w:rPr>
              <w:t>we’re</w:t>
            </w:r>
            <w:proofErr w:type="gramEnd"/>
            <w:r w:rsidRPr="00CA37C6">
              <w:rPr>
                <w:color w:val="000000" w:themeColor="text1"/>
              </w:rPr>
              <w:t xml:space="preserve"> more likely to see the whole picture about a student.</w:t>
            </w:r>
          </w:p>
          <w:p w14:paraId="3A09EDE7" w14:textId="77777777" w:rsidR="00C63CD8" w:rsidRPr="00CA37C6" w:rsidRDefault="00C63CD8" w:rsidP="00FE0EF9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70F20730" w14:textId="0368F56E" w:rsidR="00C63CD8" w:rsidRPr="000D66FC" w:rsidRDefault="00C63CD8" w:rsidP="00430365">
            <w:pPr>
              <w:pStyle w:val="Tabletext"/>
              <w:spacing w:before="0"/>
            </w:pPr>
            <w:r w:rsidRPr="00CA37C6">
              <w:rPr>
                <w:color w:val="000000" w:themeColor="text1"/>
              </w:rPr>
              <w:t>S: (Add answer to question in Student Guide.)</w:t>
            </w:r>
          </w:p>
        </w:tc>
        <w:tc>
          <w:tcPr>
            <w:tcW w:w="1578" w:type="dxa"/>
          </w:tcPr>
          <w:p w14:paraId="100A9F45" w14:textId="0E34C3FF" w:rsidR="00B614CF" w:rsidRPr="00D64FF4" w:rsidRDefault="00D64FF4" w:rsidP="00B125BD">
            <w:pPr>
              <w:pStyle w:val="Tabletext"/>
              <w:jc w:val="center"/>
              <w:rPr>
                <w:color w:val="000000" w:themeColor="text1"/>
              </w:rPr>
            </w:pPr>
            <w:r w:rsidRPr="00D64FF4">
              <w:rPr>
                <w:color w:val="000000" w:themeColor="text1"/>
              </w:rPr>
              <w:lastRenderedPageBreak/>
              <w:t>Student Guide</w:t>
            </w:r>
          </w:p>
        </w:tc>
      </w:tr>
      <w:tr w:rsidR="00B125BD" w:rsidRPr="00447D20" w14:paraId="74ABDA05" w14:textId="77777777" w:rsidTr="5462F6E9">
        <w:trPr>
          <w:cantSplit w:val="0"/>
          <w:trHeight w:val="420"/>
        </w:trPr>
        <w:tc>
          <w:tcPr>
            <w:tcW w:w="2250" w:type="dxa"/>
          </w:tcPr>
          <w:p w14:paraId="22C9E52D" w14:textId="039228D6" w:rsidR="00B125BD" w:rsidRPr="00551DB1" w:rsidRDefault="00AC7730" w:rsidP="00B125BD">
            <w:pPr>
              <w:pStyle w:val="Tabletext"/>
              <w:jc w:val="center"/>
              <w:rPr>
                <w:color w:val="FF0000"/>
              </w:rPr>
            </w:pPr>
            <w:r>
              <w:t>10</w:t>
            </w:r>
            <w:r w:rsidR="00677CDF" w:rsidRPr="00677CDF">
              <w:t xml:space="preserve"> mins</w:t>
            </w:r>
          </w:p>
        </w:tc>
        <w:tc>
          <w:tcPr>
            <w:tcW w:w="5528" w:type="dxa"/>
          </w:tcPr>
          <w:p w14:paraId="6D4D3DC2" w14:textId="4E9CFA4B" w:rsidR="00856E67" w:rsidRPr="002C0FFD" w:rsidRDefault="00257D51" w:rsidP="002C0FFD">
            <w:pPr>
              <w:pStyle w:val="Tabletex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Collecting</w:t>
            </w:r>
            <w:r w:rsidR="00A913F7">
              <w:rPr>
                <w:b/>
                <w:bCs/>
                <w:color w:val="000000" w:themeColor="text1"/>
              </w:rPr>
              <w:t xml:space="preserve"> </w:t>
            </w:r>
            <w:r w:rsidR="00856E67" w:rsidRPr="00C113CB">
              <w:rPr>
                <w:b/>
                <w:bCs/>
                <w:color w:val="000000" w:themeColor="text1"/>
              </w:rPr>
              <w:t xml:space="preserve">Quantitative and Qualitative Data </w:t>
            </w:r>
            <w:r w:rsidR="00A913F7">
              <w:rPr>
                <w:b/>
                <w:bCs/>
                <w:color w:val="000000" w:themeColor="text1"/>
              </w:rPr>
              <w:t>about Students</w:t>
            </w:r>
          </w:p>
          <w:p w14:paraId="5B44982C" w14:textId="4B89B482" w:rsidR="005B1896" w:rsidRPr="00430365" w:rsidRDefault="005B1896" w:rsidP="004714AD">
            <w:r>
              <w:t xml:space="preserve">T: </w:t>
            </w:r>
            <w:r w:rsidR="00B17897" w:rsidRPr="00430365">
              <w:t xml:space="preserve">Quantitative and qualitative data about students help teachers support their learning. How do teachers find out this information about their students? There are </w:t>
            </w:r>
            <w:proofErr w:type="gramStart"/>
            <w:r w:rsidR="00B17897" w:rsidRPr="00430365">
              <w:t>many</w:t>
            </w:r>
            <w:proofErr w:type="gramEnd"/>
            <w:r w:rsidR="00B17897" w:rsidRPr="00430365">
              <w:t xml:space="preserve"> possible strategies, and</w:t>
            </w:r>
            <w:r w:rsidR="00445F67" w:rsidRPr="00430365">
              <w:t>, with most of them, teachers can collect quantitative and qualitative data.</w:t>
            </w:r>
          </w:p>
          <w:p w14:paraId="1341A535" w14:textId="77777777" w:rsidR="00893330" w:rsidRDefault="00893330" w:rsidP="004714AD"/>
          <w:p w14:paraId="6866DED8" w14:textId="1AB787C8" w:rsidR="00A67DE7" w:rsidRDefault="00F7307F" w:rsidP="004714AD">
            <w:r>
              <w:t>T</w:t>
            </w:r>
            <w:r w:rsidR="00457F0E">
              <w:t xml:space="preserve">: Look at your answers to the </w:t>
            </w:r>
            <w:r w:rsidR="00430365">
              <w:t>b</w:t>
            </w:r>
            <w:r w:rsidR="00457F0E">
              <w:t xml:space="preserve">ellringer. You had great ideas. </w:t>
            </w:r>
            <w:proofErr w:type="gramStart"/>
            <w:r w:rsidR="00457F0E">
              <w:t>Let’s</w:t>
            </w:r>
            <w:proofErr w:type="gramEnd"/>
            <w:r w:rsidR="00457F0E">
              <w:t xml:space="preserve"> use them to build a toolkit of possible strategies for </w:t>
            </w:r>
            <w:r w:rsidR="00E83757">
              <w:t>collecting data on students.</w:t>
            </w:r>
            <w:r w:rsidR="00137A25">
              <w:t xml:space="preserve"> As we list them, </w:t>
            </w:r>
            <w:proofErr w:type="gramStart"/>
            <w:r w:rsidR="00137A25">
              <w:t>let’s</w:t>
            </w:r>
            <w:proofErr w:type="gramEnd"/>
            <w:r w:rsidR="00137A25">
              <w:t xml:space="preserve"> also add whether they help collect quantitative</w:t>
            </w:r>
            <w:r w:rsidR="002707BF">
              <w:t xml:space="preserve"> data, qualitative data, or both types.</w:t>
            </w:r>
          </w:p>
          <w:p w14:paraId="1719F2E4" w14:textId="58AAC6B1" w:rsidR="00E83757" w:rsidRDefault="00E83757" w:rsidP="004714AD"/>
          <w:p w14:paraId="40EE5E31" w14:textId="07792422" w:rsidR="00D66AB1" w:rsidRDefault="00D66AB1" w:rsidP="004714AD">
            <w:r>
              <w:t>S: (Add strategies to the toolkit graphic organizer in the Student Guide.)</w:t>
            </w:r>
          </w:p>
          <w:p w14:paraId="4A38C8B5" w14:textId="77777777" w:rsidR="00E83757" w:rsidRDefault="00E83757" w:rsidP="004714AD"/>
          <w:p w14:paraId="0626E198" w14:textId="5599C336" w:rsidR="00445F67" w:rsidRDefault="00A67DE7" w:rsidP="004714AD">
            <w:r>
              <w:t>T: (Reiterate the strategies shared by students during review of the Bellringer. Provide the following strategies, at a minimum, for students to add to their graphic organizer.</w:t>
            </w:r>
            <w:r w:rsidR="00916CF8">
              <w:t>)</w:t>
            </w:r>
          </w:p>
          <w:p w14:paraId="0C789665" w14:textId="77777777" w:rsidR="00A67DE7" w:rsidRDefault="00A67DE7" w:rsidP="004714AD"/>
          <w:p w14:paraId="54BCB08F" w14:textId="4B7439A4" w:rsidR="00A67DE7" w:rsidRDefault="00A67DE7" w:rsidP="004714AD">
            <w:r>
              <w:t xml:space="preserve">T: </w:t>
            </w:r>
            <w:proofErr w:type="gramStart"/>
            <w:r>
              <w:t>Some</w:t>
            </w:r>
            <w:proofErr w:type="gramEnd"/>
            <w:r>
              <w:t xml:space="preserve"> strategies for the toolkit are:</w:t>
            </w:r>
          </w:p>
          <w:p w14:paraId="158CD43E" w14:textId="395B8076" w:rsidR="00A67DE7" w:rsidRPr="00A67DE7" w:rsidRDefault="00A67DE7" w:rsidP="00DB780C">
            <w:pPr>
              <w:numPr>
                <w:ilvl w:val="0"/>
                <w:numId w:val="6"/>
              </w:numPr>
            </w:pPr>
            <w:r w:rsidRPr="00A67DE7">
              <w:t>Talk to students’ previous</w:t>
            </w:r>
            <w:r w:rsidR="00435679">
              <w:t xml:space="preserve"> or current </w:t>
            </w:r>
            <w:r w:rsidR="008178A5">
              <w:t>teachers.</w:t>
            </w:r>
          </w:p>
          <w:p w14:paraId="56B718C7" w14:textId="261CA07A" w:rsidR="00A67DE7" w:rsidRPr="00A67DE7" w:rsidRDefault="00A67DE7" w:rsidP="00DB780C">
            <w:pPr>
              <w:numPr>
                <w:ilvl w:val="0"/>
                <w:numId w:val="6"/>
              </w:numPr>
            </w:pPr>
            <w:r w:rsidRPr="00A67DE7">
              <w:t>Review student records</w:t>
            </w:r>
          </w:p>
          <w:p w14:paraId="493E645B" w14:textId="14BDF117" w:rsidR="00A67DE7" w:rsidRPr="00A67DE7" w:rsidRDefault="00A67DE7" w:rsidP="00DB780C">
            <w:pPr>
              <w:numPr>
                <w:ilvl w:val="0"/>
                <w:numId w:val="6"/>
              </w:numPr>
            </w:pPr>
            <w:r w:rsidRPr="00A67DE7">
              <w:t xml:space="preserve">Give assignments that ask students to share more about </w:t>
            </w:r>
            <w:r w:rsidR="008178A5" w:rsidRPr="00A67DE7">
              <w:t>themselves.</w:t>
            </w:r>
          </w:p>
          <w:p w14:paraId="799CDDA2" w14:textId="11AB1671" w:rsidR="00A67DE7" w:rsidRPr="00A67DE7" w:rsidRDefault="00A67DE7" w:rsidP="00DB780C">
            <w:pPr>
              <w:numPr>
                <w:ilvl w:val="0"/>
                <w:numId w:val="6"/>
              </w:numPr>
            </w:pPr>
            <w:r w:rsidRPr="00A67DE7">
              <w:t xml:space="preserve">Send home a survey for students’ families to </w:t>
            </w:r>
            <w:r w:rsidR="008178A5" w:rsidRPr="00A67DE7">
              <w:t>complete.</w:t>
            </w:r>
          </w:p>
          <w:p w14:paraId="11EF833F" w14:textId="56D32977" w:rsidR="00A67DE7" w:rsidRPr="00A67DE7" w:rsidRDefault="00A67DE7" w:rsidP="00DB780C">
            <w:pPr>
              <w:numPr>
                <w:ilvl w:val="0"/>
                <w:numId w:val="6"/>
              </w:numPr>
            </w:pPr>
            <w:r w:rsidRPr="00A67DE7">
              <w:t xml:space="preserve">Have informal conversations and ask </w:t>
            </w:r>
            <w:r w:rsidR="008178A5" w:rsidRPr="00A67DE7">
              <w:t>questions.</w:t>
            </w:r>
          </w:p>
          <w:p w14:paraId="4CACBF98" w14:textId="60929B6A" w:rsidR="00856E67" w:rsidRDefault="00A67DE7" w:rsidP="00DB780C">
            <w:pPr>
              <w:numPr>
                <w:ilvl w:val="0"/>
                <w:numId w:val="6"/>
              </w:numPr>
            </w:pPr>
            <w:r w:rsidRPr="00A67DE7">
              <w:t xml:space="preserve">Administer a student </w:t>
            </w:r>
            <w:r w:rsidR="008178A5">
              <w:t>survey.</w:t>
            </w:r>
          </w:p>
          <w:p w14:paraId="7E2409C6" w14:textId="77777777" w:rsidR="001E6783" w:rsidRDefault="001E6783" w:rsidP="001E6783"/>
          <w:p w14:paraId="3687F9E8" w14:textId="7E4D65A3" w:rsidR="001E6783" w:rsidRDefault="001E6783" w:rsidP="001E6783">
            <w:r>
              <w:t xml:space="preserve">T: </w:t>
            </w:r>
            <w:proofErr w:type="gramStart"/>
            <w:r>
              <w:t>It’s</w:t>
            </w:r>
            <w:proofErr w:type="gramEnd"/>
            <w:r>
              <w:t xml:space="preserve"> important to think about how you keep track of all the information you learn! There can be </w:t>
            </w:r>
            <w:proofErr w:type="gramStart"/>
            <w:r>
              <w:t>a lot of</w:t>
            </w:r>
            <w:proofErr w:type="gramEnd"/>
            <w:r>
              <w:t xml:space="preserve"> it</w:t>
            </w:r>
            <w:r w:rsidR="00AF14BE">
              <w:t>, and teachers are constantly learning about their students, even after the start of the school year</w:t>
            </w:r>
            <w:r>
              <w:t xml:space="preserve">. </w:t>
            </w:r>
            <w:r w:rsidR="00B96441">
              <w:t xml:space="preserve">A great strategy for this is </w:t>
            </w:r>
            <w:r w:rsidR="007F057E">
              <w:t xml:space="preserve">to keep a </w:t>
            </w:r>
            <w:r w:rsidR="007F057E" w:rsidRPr="007F057E">
              <w:rPr>
                <w:b/>
                <w:bCs/>
              </w:rPr>
              <w:t>learner profile</w:t>
            </w:r>
            <w:r w:rsidR="007F057E">
              <w:t xml:space="preserve"> for each student. </w:t>
            </w:r>
          </w:p>
          <w:p w14:paraId="037B4B34" w14:textId="77777777" w:rsidR="007A544C" w:rsidRDefault="007A544C" w:rsidP="001E6783"/>
          <w:p w14:paraId="392D505E" w14:textId="77777777" w:rsidR="007A544C" w:rsidRPr="00430365" w:rsidRDefault="00F9579E" w:rsidP="001E6783">
            <w:r>
              <w:t xml:space="preserve">T: </w:t>
            </w:r>
            <w:r w:rsidR="00F61AAC">
              <w:t xml:space="preserve">A </w:t>
            </w:r>
            <w:r w:rsidR="00F61AAC" w:rsidRPr="00430365">
              <w:t>learner profile is a c</w:t>
            </w:r>
            <w:r w:rsidRPr="00430365">
              <w:t>omplete picture of a student’s learning preferences, strengths, and challenges</w:t>
            </w:r>
            <w:r w:rsidR="00F61AAC" w:rsidRPr="00430365">
              <w:t>.</w:t>
            </w:r>
          </w:p>
          <w:p w14:paraId="237F744B" w14:textId="77777777" w:rsidR="00F1147D" w:rsidRPr="00430365" w:rsidRDefault="00F1147D" w:rsidP="001E6783"/>
          <w:p w14:paraId="070DCDE8" w14:textId="424DDC51" w:rsidR="00F1147D" w:rsidRPr="00430365" w:rsidRDefault="00F1147D" w:rsidP="001E6783">
            <w:r w:rsidRPr="00430365">
              <w:t>S: (Add definition to Student Guide.)</w:t>
            </w:r>
          </w:p>
          <w:p w14:paraId="79507EA7" w14:textId="77777777" w:rsidR="00F61AAC" w:rsidRPr="00430365" w:rsidRDefault="00F61AAC" w:rsidP="001E6783"/>
          <w:p w14:paraId="49929918" w14:textId="6226FBF0" w:rsidR="00724706" w:rsidRPr="00430365" w:rsidRDefault="00F61AAC" w:rsidP="001E6783">
            <w:r w:rsidRPr="00430365">
              <w:t xml:space="preserve">T: Learner profiles can be online or kept on paper, and there are </w:t>
            </w:r>
            <w:proofErr w:type="gramStart"/>
            <w:r w:rsidRPr="00430365">
              <w:t>many</w:t>
            </w:r>
            <w:proofErr w:type="gramEnd"/>
            <w:r w:rsidRPr="00430365">
              <w:t xml:space="preserve"> different formats.</w:t>
            </w:r>
            <w:r w:rsidR="0048195D" w:rsidRPr="00430365">
              <w:t xml:space="preserve"> </w:t>
            </w:r>
            <w:proofErr w:type="gramStart"/>
            <w:r w:rsidR="0048195D" w:rsidRPr="00430365">
              <w:t>I’m</w:t>
            </w:r>
            <w:proofErr w:type="gramEnd"/>
            <w:r w:rsidR="0048195D" w:rsidRPr="00430365">
              <w:t xml:space="preserve"> going to provide a </w:t>
            </w:r>
            <w:r w:rsidR="00537AF2" w:rsidRPr="00430365">
              <w:t xml:space="preserve">handout that shows you a few examples of </w:t>
            </w:r>
            <w:r w:rsidR="00724706" w:rsidRPr="00430365">
              <w:t>learner profiles.</w:t>
            </w:r>
            <w:r w:rsidR="005E0501" w:rsidRPr="00430365">
              <w:t xml:space="preserve"> Take two minutes to review them.</w:t>
            </w:r>
          </w:p>
          <w:p w14:paraId="08DA1652" w14:textId="77777777" w:rsidR="00A8671B" w:rsidRPr="00430365" w:rsidRDefault="00A8671B" w:rsidP="001E6783"/>
          <w:p w14:paraId="05DD2966" w14:textId="77777777" w:rsidR="00A8671B" w:rsidRPr="00430365" w:rsidRDefault="00A8671B" w:rsidP="001E6783">
            <w:r w:rsidRPr="00430365">
              <w:t>T: (Distribute handout with sample learner profiles.)</w:t>
            </w:r>
          </w:p>
          <w:p w14:paraId="3062A93D" w14:textId="77777777" w:rsidR="00626506" w:rsidRPr="00430365" w:rsidRDefault="00626506" w:rsidP="001E6783"/>
          <w:p w14:paraId="3216C76B" w14:textId="77777777" w:rsidR="005E0501" w:rsidRPr="00430365" w:rsidRDefault="005E0501" w:rsidP="001E6783">
            <w:r w:rsidRPr="00430365">
              <w:t>S: (Review sample learner profile handouts.)</w:t>
            </w:r>
          </w:p>
          <w:p w14:paraId="5D050505" w14:textId="77777777" w:rsidR="005E0501" w:rsidRPr="00430365" w:rsidRDefault="005E0501" w:rsidP="001E6783"/>
          <w:p w14:paraId="6DA7D29B" w14:textId="66F31D48" w:rsidR="005E0501" w:rsidRPr="00430365" w:rsidRDefault="005E0501" w:rsidP="001E6783">
            <w:r w:rsidRPr="00430365">
              <w:t xml:space="preserve">T: While each of the templates is different, they are similar in </w:t>
            </w:r>
            <w:proofErr w:type="gramStart"/>
            <w:r w:rsidRPr="00430365">
              <w:t>some</w:t>
            </w:r>
            <w:proofErr w:type="gramEnd"/>
            <w:r w:rsidRPr="00430365">
              <w:t xml:space="preserve"> ways. What do they </w:t>
            </w:r>
            <w:r w:rsidR="00CF09AE" w:rsidRPr="00430365">
              <w:t>share</w:t>
            </w:r>
            <w:r w:rsidRPr="00430365">
              <w:t>?</w:t>
            </w:r>
          </w:p>
          <w:p w14:paraId="76988066" w14:textId="77777777" w:rsidR="005E0501" w:rsidRDefault="005E0501" w:rsidP="001E6783"/>
          <w:p w14:paraId="5CCB8B00" w14:textId="197D3E0E" w:rsidR="005E0501" w:rsidRDefault="005E0501" w:rsidP="001E6783">
            <w:r>
              <w:t>S: Answers may vary; examples include:</w:t>
            </w:r>
          </w:p>
          <w:p w14:paraId="5D8A341F" w14:textId="00E16A44" w:rsidR="005E0501" w:rsidRDefault="005E0501" w:rsidP="005E0501">
            <w:pPr>
              <w:pStyle w:val="ListParagraph"/>
              <w:numPr>
                <w:ilvl w:val="0"/>
                <w:numId w:val="7"/>
              </w:numPr>
            </w:pPr>
            <w:r>
              <w:t xml:space="preserve">You can </w:t>
            </w:r>
            <w:r w:rsidR="00120E3E">
              <w:t xml:space="preserve">find out this information in </w:t>
            </w:r>
            <w:proofErr w:type="gramStart"/>
            <w:r w:rsidR="00120E3E">
              <w:t>a lot of</w:t>
            </w:r>
            <w:proofErr w:type="gramEnd"/>
            <w:r w:rsidR="00120E3E">
              <w:t xml:space="preserve"> different ways.</w:t>
            </w:r>
          </w:p>
          <w:p w14:paraId="2BA05E75" w14:textId="34BF9D7C" w:rsidR="00120E3E" w:rsidRDefault="00120E3E" w:rsidP="005E0501">
            <w:pPr>
              <w:pStyle w:val="ListParagraph"/>
              <w:numPr>
                <w:ilvl w:val="0"/>
                <w:numId w:val="7"/>
              </w:numPr>
            </w:pPr>
            <w:r>
              <w:lastRenderedPageBreak/>
              <w:t xml:space="preserve">They look at </w:t>
            </w:r>
            <w:r w:rsidR="00CF09AE">
              <w:t>data related to students in and out of school.</w:t>
            </w:r>
          </w:p>
          <w:p w14:paraId="3669B70E" w14:textId="503375EA" w:rsidR="00626506" w:rsidRPr="00B80B6A" w:rsidRDefault="00B06D2D" w:rsidP="00430365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</w:pPr>
            <w:r>
              <w:t xml:space="preserve">The students provide </w:t>
            </w:r>
            <w:proofErr w:type="gramStart"/>
            <w:r>
              <w:t>a lot of</w:t>
            </w:r>
            <w:proofErr w:type="gramEnd"/>
            <w:r>
              <w:t xml:space="preserve"> the data, </w:t>
            </w:r>
            <w:r w:rsidR="00AA00F9">
              <w:t>but their families and other teachers provide information as well.</w:t>
            </w:r>
          </w:p>
        </w:tc>
        <w:tc>
          <w:tcPr>
            <w:tcW w:w="1578" w:type="dxa"/>
          </w:tcPr>
          <w:p w14:paraId="08214892" w14:textId="77777777" w:rsidR="005711DA" w:rsidRDefault="00677CDF" w:rsidP="00724706">
            <w:pPr>
              <w:pStyle w:val="Tabletext"/>
              <w:jc w:val="center"/>
            </w:pPr>
            <w:r w:rsidRPr="00677CDF">
              <w:lastRenderedPageBreak/>
              <w:t>Student Guide</w:t>
            </w:r>
          </w:p>
          <w:p w14:paraId="1391EAE2" w14:textId="10DE7C40" w:rsidR="00724706" w:rsidRDefault="00724706" w:rsidP="00724706">
            <w:pPr>
              <w:pStyle w:val="Tabletext"/>
              <w:jc w:val="center"/>
            </w:pPr>
            <w:r>
              <w:t>Handout with Learner Profile Templates</w:t>
            </w:r>
          </w:p>
          <w:p w14:paraId="10A06769" w14:textId="45E07AE4" w:rsidR="00724706" w:rsidRPr="00551DB1" w:rsidRDefault="00724706" w:rsidP="003A1E76">
            <w:pPr>
              <w:pStyle w:val="Tabletext"/>
              <w:jc w:val="center"/>
              <w:rPr>
                <w:color w:val="FF0000"/>
              </w:rPr>
            </w:pPr>
          </w:p>
        </w:tc>
      </w:tr>
      <w:tr w:rsidR="00D75B01" w:rsidRPr="00447D20" w14:paraId="7BCA35DD" w14:textId="77777777" w:rsidTr="5462F6E9">
        <w:trPr>
          <w:cantSplit w:val="0"/>
          <w:trHeight w:val="420"/>
        </w:trPr>
        <w:tc>
          <w:tcPr>
            <w:tcW w:w="2250" w:type="dxa"/>
          </w:tcPr>
          <w:p w14:paraId="74699393" w14:textId="2CCA6695" w:rsidR="00D75B01" w:rsidRPr="00B3061A" w:rsidRDefault="005D2F3B" w:rsidP="00B125BD">
            <w:pPr>
              <w:pStyle w:val="Tabletext"/>
              <w:jc w:val="center"/>
            </w:pPr>
            <w:r>
              <w:lastRenderedPageBreak/>
              <w:t>15</w:t>
            </w:r>
            <w:r w:rsidR="0093696F" w:rsidRPr="00B3061A">
              <w:t xml:space="preserve"> mins</w:t>
            </w:r>
          </w:p>
        </w:tc>
        <w:tc>
          <w:tcPr>
            <w:tcW w:w="5528" w:type="dxa"/>
          </w:tcPr>
          <w:p w14:paraId="5608F100" w14:textId="77777777" w:rsidR="005D2F3B" w:rsidRDefault="005D2F3B" w:rsidP="00C63CD8">
            <w:pPr>
              <w:pStyle w:val="Tabletex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Practice: Collecting </w:t>
            </w:r>
            <w:r w:rsidRPr="00C113CB">
              <w:rPr>
                <w:b/>
                <w:bCs/>
                <w:color w:val="000000" w:themeColor="text1"/>
              </w:rPr>
              <w:t xml:space="preserve">Quantitative and Qualitative Data </w:t>
            </w:r>
            <w:r>
              <w:rPr>
                <w:b/>
                <w:bCs/>
                <w:color w:val="000000" w:themeColor="text1"/>
              </w:rPr>
              <w:t>about Students</w:t>
            </w:r>
          </w:p>
          <w:p w14:paraId="43B8CA73" w14:textId="24FE29BD" w:rsidR="001F07D4" w:rsidRDefault="00647B4A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 w:rsidRPr="001F07D4">
              <w:rPr>
                <w:color w:val="000000" w:themeColor="text1"/>
              </w:rPr>
              <w:t>T</w:t>
            </w:r>
            <w:r>
              <w:rPr>
                <w:b/>
                <w:bCs/>
                <w:color w:val="000000" w:themeColor="text1"/>
              </w:rPr>
              <w:t xml:space="preserve">: </w:t>
            </w:r>
            <w:proofErr w:type="gramStart"/>
            <w:r w:rsidRPr="00430365">
              <w:rPr>
                <w:color w:val="000000" w:themeColor="text1"/>
              </w:rPr>
              <w:t>We’re</w:t>
            </w:r>
            <w:proofErr w:type="gramEnd"/>
            <w:r w:rsidRPr="00430365">
              <w:rPr>
                <w:color w:val="000000" w:themeColor="text1"/>
              </w:rPr>
              <w:t xml:space="preserve"> going to complete a ji</w:t>
            </w:r>
            <w:r w:rsidR="00187424" w:rsidRPr="00430365">
              <w:rPr>
                <w:color w:val="000000" w:themeColor="text1"/>
              </w:rPr>
              <w:t>gsaw activi</w:t>
            </w:r>
            <w:r w:rsidR="00E15EAD" w:rsidRPr="00430365">
              <w:rPr>
                <w:color w:val="000000" w:themeColor="text1"/>
              </w:rPr>
              <w:t xml:space="preserve">ty to fill out a learner profile for a </w:t>
            </w:r>
            <w:r w:rsidR="00A76765" w:rsidRPr="00430365">
              <w:rPr>
                <w:color w:val="000000" w:themeColor="text1"/>
              </w:rPr>
              <w:t>student</w:t>
            </w:r>
            <w:r w:rsidR="00A76765">
              <w:rPr>
                <w:color w:val="000000" w:themeColor="text1"/>
              </w:rPr>
              <w:t xml:space="preserve">. I have </w:t>
            </w:r>
            <w:proofErr w:type="gramStart"/>
            <w:r w:rsidR="002E78A0">
              <w:rPr>
                <w:color w:val="000000" w:themeColor="text1"/>
              </w:rPr>
              <w:t>several</w:t>
            </w:r>
            <w:proofErr w:type="gramEnd"/>
            <w:r w:rsidR="002E78A0">
              <w:rPr>
                <w:color w:val="000000" w:themeColor="text1"/>
              </w:rPr>
              <w:t xml:space="preserve"> sources of data for </w:t>
            </w:r>
            <w:r w:rsidR="00E97788">
              <w:rPr>
                <w:color w:val="000000" w:themeColor="text1"/>
              </w:rPr>
              <w:t xml:space="preserve">Gina, our sample </w:t>
            </w:r>
            <w:r w:rsidR="005B777D">
              <w:rPr>
                <w:color w:val="000000" w:themeColor="text1"/>
              </w:rPr>
              <w:t xml:space="preserve">ninth-grade </w:t>
            </w:r>
            <w:r w:rsidR="00E97788">
              <w:rPr>
                <w:color w:val="000000" w:themeColor="text1"/>
              </w:rPr>
              <w:t xml:space="preserve">student. </w:t>
            </w:r>
            <w:proofErr w:type="gramStart"/>
            <w:r w:rsidR="00914666">
              <w:rPr>
                <w:color w:val="000000" w:themeColor="text1"/>
              </w:rPr>
              <w:t>Several of</w:t>
            </w:r>
            <w:proofErr w:type="gramEnd"/>
            <w:r w:rsidR="00914666">
              <w:rPr>
                <w:color w:val="000000" w:themeColor="text1"/>
              </w:rPr>
              <w:t xml:space="preserve"> you will receive a student survey that Gina completed; some will receive a survey that her family </w:t>
            </w:r>
            <w:r w:rsidR="009F68DF">
              <w:rPr>
                <w:color w:val="000000" w:themeColor="text1"/>
              </w:rPr>
              <w:t>took</w:t>
            </w:r>
            <w:r w:rsidR="00914666">
              <w:rPr>
                <w:color w:val="000000" w:themeColor="text1"/>
              </w:rPr>
              <w:t xml:space="preserve">, and some </w:t>
            </w:r>
            <w:r w:rsidR="001433BF">
              <w:rPr>
                <w:color w:val="000000" w:themeColor="text1"/>
              </w:rPr>
              <w:t xml:space="preserve">will receive Gina’s </w:t>
            </w:r>
            <w:r w:rsidR="005D52A5">
              <w:rPr>
                <w:color w:val="000000" w:themeColor="text1"/>
              </w:rPr>
              <w:t>academic record</w:t>
            </w:r>
            <w:r w:rsidR="001433BF">
              <w:rPr>
                <w:color w:val="000000" w:themeColor="text1"/>
              </w:rPr>
              <w:t>.</w:t>
            </w:r>
            <w:r w:rsidR="009B63C7">
              <w:rPr>
                <w:color w:val="000000" w:themeColor="text1"/>
              </w:rPr>
              <w:t xml:space="preserve"> At the bottom of the page, </w:t>
            </w:r>
            <w:proofErr w:type="gramStart"/>
            <w:r w:rsidR="009B63C7">
              <w:rPr>
                <w:color w:val="000000" w:themeColor="text1"/>
              </w:rPr>
              <w:t>you’ll</w:t>
            </w:r>
            <w:proofErr w:type="gramEnd"/>
            <w:r w:rsidR="009B63C7">
              <w:rPr>
                <w:color w:val="000000" w:themeColor="text1"/>
              </w:rPr>
              <w:t xml:space="preserve"> see a box for you to take </w:t>
            </w:r>
            <w:r w:rsidR="0069311D">
              <w:rPr>
                <w:color w:val="000000" w:themeColor="text1"/>
              </w:rPr>
              <w:t xml:space="preserve">some notes </w:t>
            </w:r>
            <w:r w:rsidR="002F12EB">
              <w:rPr>
                <w:color w:val="000000" w:themeColor="text1"/>
              </w:rPr>
              <w:t>on the important pieces of information you see in the data source.</w:t>
            </w:r>
            <w:r w:rsidR="00B4687C">
              <w:rPr>
                <w:color w:val="000000" w:themeColor="text1"/>
              </w:rPr>
              <w:t xml:space="preserve"> When I hand you the data, review it and jot down your thoughts in that box.</w:t>
            </w:r>
            <w:r w:rsidR="00A22C72">
              <w:rPr>
                <w:color w:val="000000" w:themeColor="text1"/>
              </w:rPr>
              <w:t xml:space="preserve"> </w:t>
            </w:r>
            <w:proofErr w:type="gramStart"/>
            <w:r w:rsidR="00A22C72">
              <w:rPr>
                <w:color w:val="000000" w:themeColor="text1"/>
              </w:rPr>
              <w:t>You’ll</w:t>
            </w:r>
            <w:proofErr w:type="gramEnd"/>
            <w:r w:rsidR="00A22C72">
              <w:rPr>
                <w:color w:val="000000" w:themeColor="text1"/>
              </w:rPr>
              <w:t xml:space="preserve"> have five minutes for independent review.</w:t>
            </w:r>
          </w:p>
          <w:p w14:paraId="5D115C7E" w14:textId="77777777" w:rsidR="009373EC" w:rsidRDefault="009373EC" w:rsidP="009373EC">
            <w:pPr>
              <w:rPr>
                <w:color w:val="000000" w:themeColor="text1"/>
              </w:rPr>
            </w:pPr>
          </w:p>
          <w:p w14:paraId="479EF2A0" w14:textId="797CE04B" w:rsidR="001F07D4" w:rsidRDefault="001F07D4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T: </w:t>
            </w:r>
            <w:r w:rsidR="007E4218">
              <w:rPr>
                <w:color w:val="000000" w:themeColor="text1"/>
              </w:rPr>
              <w:t xml:space="preserve">(Distribute data to students, ensuring that </w:t>
            </w:r>
            <w:proofErr w:type="gramStart"/>
            <w:r w:rsidR="00347A61">
              <w:rPr>
                <w:color w:val="000000" w:themeColor="text1"/>
              </w:rPr>
              <w:t>some</w:t>
            </w:r>
            <w:proofErr w:type="gramEnd"/>
            <w:r w:rsidR="00347A61">
              <w:rPr>
                <w:color w:val="000000" w:themeColor="text1"/>
              </w:rPr>
              <w:t xml:space="preserve"> students receive each type of data</w:t>
            </w:r>
            <w:r w:rsidR="0034378A">
              <w:rPr>
                <w:color w:val="000000" w:themeColor="text1"/>
              </w:rPr>
              <w:t>.</w:t>
            </w:r>
            <w:r w:rsidR="00347A61">
              <w:rPr>
                <w:color w:val="000000" w:themeColor="text1"/>
              </w:rPr>
              <w:t>)</w:t>
            </w:r>
          </w:p>
          <w:p w14:paraId="5C3B50EC" w14:textId="77777777" w:rsidR="009373EC" w:rsidRDefault="009373EC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577B4820" w14:textId="77777777" w:rsidR="00EE738A" w:rsidRDefault="00A22C72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(Review data provided by teacher and complete box </w:t>
            </w:r>
            <w:r w:rsidR="00814E9F">
              <w:rPr>
                <w:color w:val="000000" w:themeColor="text1"/>
              </w:rPr>
              <w:t xml:space="preserve">on </w:t>
            </w:r>
            <w:r w:rsidR="00AA00F9">
              <w:rPr>
                <w:color w:val="000000" w:themeColor="text1"/>
              </w:rPr>
              <w:t>at the bottom of the page</w:t>
            </w:r>
            <w:r w:rsidR="00814E9F">
              <w:rPr>
                <w:color w:val="000000" w:themeColor="text1"/>
              </w:rPr>
              <w:t xml:space="preserve">.) </w:t>
            </w:r>
          </w:p>
          <w:p w14:paraId="7EDE0F3B" w14:textId="77777777" w:rsidR="009373EC" w:rsidRDefault="009373EC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2BB40CF7" w14:textId="501F61C2" w:rsidR="00FD3477" w:rsidRPr="00430365" w:rsidRDefault="00FD3477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(</w:t>
            </w:r>
            <w:r w:rsidR="00571F35" w:rsidRPr="00430365">
              <w:rPr>
                <w:color w:val="000000" w:themeColor="text1"/>
              </w:rPr>
              <w:t>End independent work time.)</w:t>
            </w:r>
          </w:p>
          <w:p w14:paraId="6CB6349E" w14:textId="77777777" w:rsidR="009373EC" w:rsidRPr="00430365" w:rsidRDefault="009373EC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1B72AC24" w14:textId="77777777" w:rsidR="00AA00F9" w:rsidRPr="00430365" w:rsidRDefault="00AA00F9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 w:rsidRPr="00430365">
              <w:rPr>
                <w:color w:val="000000" w:themeColor="text1"/>
              </w:rPr>
              <w:t xml:space="preserve">T: Now that </w:t>
            </w:r>
            <w:proofErr w:type="gramStart"/>
            <w:r w:rsidR="009968F9" w:rsidRPr="00430365">
              <w:rPr>
                <w:color w:val="000000" w:themeColor="text1"/>
              </w:rPr>
              <w:t>you’ve</w:t>
            </w:r>
            <w:proofErr w:type="gramEnd"/>
            <w:r w:rsidR="009968F9" w:rsidRPr="00430365">
              <w:rPr>
                <w:color w:val="000000" w:themeColor="text1"/>
              </w:rPr>
              <w:t xml:space="preserve"> finished looking at your data, </w:t>
            </w:r>
            <w:r w:rsidR="00A075AB" w:rsidRPr="00430365">
              <w:rPr>
                <w:color w:val="000000" w:themeColor="text1"/>
              </w:rPr>
              <w:t xml:space="preserve">we’re going to </w:t>
            </w:r>
            <w:r w:rsidR="00FD3477" w:rsidRPr="00430365">
              <w:rPr>
                <w:color w:val="000000" w:themeColor="text1"/>
              </w:rPr>
              <w:t>put the data sources together to complete a learner profile for Gina.</w:t>
            </w:r>
          </w:p>
          <w:p w14:paraId="11B4D402" w14:textId="77777777" w:rsidR="009373EC" w:rsidRPr="00430365" w:rsidRDefault="009373EC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349D447F" w14:textId="77EECF8C" w:rsidR="00AF14BE" w:rsidRPr="00430365" w:rsidRDefault="00AF14BE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 w:rsidRPr="00430365">
              <w:rPr>
                <w:color w:val="000000" w:themeColor="text1"/>
              </w:rPr>
              <w:t>S: (Complete the learner profile in the Student Guide.)</w:t>
            </w:r>
          </w:p>
          <w:p w14:paraId="700FB347" w14:textId="77777777" w:rsidR="009373EC" w:rsidRPr="00430365" w:rsidRDefault="009373EC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3DA9674" w14:textId="7947F758" w:rsidR="0067715F" w:rsidRPr="00430365" w:rsidRDefault="0067715F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 w:rsidRPr="00430365">
              <w:rPr>
                <w:color w:val="000000" w:themeColor="text1"/>
              </w:rPr>
              <w:t xml:space="preserve">T: What is Gina’s favorite subject? </w:t>
            </w:r>
            <w:r w:rsidR="00A37C91" w:rsidRPr="00430365">
              <w:rPr>
                <w:color w:val="000000" w:themeColor="text1"/>
              </w:rPr>
              <w:t>Do</w:t>
            </w:r>
            <w:r w:rsidR="00215D7B" w:rsidRPr="00430365">
              <w:rPr>
                <w:color w:val="000000" w:themeColor="text1"/>
              </w:rPr>
              <w:t xml:space="preserve"> the people who looked at the Gina’s student survey responses have information that can help us?</w:t>
            </w:r>
          </w:p>
          <w:p w14:paraId="4C934707" w14:textId="77777777" w:rsidR="00935C27" w:rsidRPr="00430365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7AA6E7E6" w14:textId="29B2AF85" w:rsidR="00215D7B" w:rsidRPr="00430365" w:rsidRDefault="00215D7B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 w:rsidRPr="00430365">
              <w:rPr>
                <w:color w:val="000000" w:themeColor="text1"/>
              </w:rPr>
              <w:t>S: Science is her favorite subject.</w:t>
            </w:r>
          </w:p>
          <w:p w14:paraId="52207C5E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0B133743" w14:textId="5950A993" w:rsidR="00215D7B" w:rsidRDefault="00215D7B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Do any of the other data sources help us answer this question?</w:t>
            </w:r>
          </w:p>
          <w:p w14:paraId="72851C69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C6EDA15" w14:textId="2A794521" w:rsidR="00215D7B" w:rsidRDefault="00215D7B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</w:t>
            </w:r>
            <w:r w:rsidR="0027526B">
              <w:rPr>
                <w:color w:val="000000" w:themeColor="text1"/>
              </w:rPr>
              <w:t>Her mom said that when she answered the survey.</w:t>
            </w:r>
          </w:p>
          <w:p w14:paraId="4A8DA814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5D8DCBA3" w14:textId="4690F017" w:rsidR="001B4445" w:rsidRDefault="001B4445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S: She probably likes Spanish too. I saw in her academic record that she decided to take it every year.</w:t>
            </w:r>
          </w:p>
          <w:p w14:paraId="4F2D10A6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F55550D" w14:textId="240AD5EA" w:rsidR="0027526B" w:rsidRDefault="0027526B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Great</w:t>
            </w:r>
            <w:r w:rsidR="00E04147">
              <w:rPr>
                <w:color w:val="000000" w:themeColor="text1"/>
              </w:rPr>
              <w:t xml:space="preserve">! </w:t>
            </w:r>
            <w:r>
              <w:rPr>
                <w:color w:val="000000" w:themeColor="text1"/>
              </w:rPr>
              <w:t>How about Gina’s least favorite subject?</w:t>
            </w:r>
          </w:p>
          <w:p w14:paraId="2AAD54C7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01766FE8" w14:textId="0B628294" w:rsidR="0027526B" w:rsidRDefault="0027526B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Gina </w:t>
            </w:r>
            <w:r w:rsidR="00BA70B9">
              <w:rPr>
                <w:color w:val="000000" w:themeColor="text1"/>
              </w:rPr>
              <w:t>said social studies was her least favorite subject when she answered the survey.</w:t>
            </w:r>
          </w:p>
          <w:p w14:paraId="719D57E5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52DD0C00" w14:textId="406FF7D6" w:rsidR="001B4445" w:rsidRDefault="001B4445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S: Her academic record also shows that her social studies grades have been getting worse over time.</w:t>
            </w:r>
          </w:p>
          <w:p w14:paraId="46F45D93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4C0F8FFB" w14:textId="634C5706" w:rsidR="00BA70B9" w:rsidRDefault="001F0CD0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Do we know what Gina is most proud of?</w:t>
            </w:r>
          </w:p>
          <w:p w14:paraId="26D5F0E0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365E58FD" w14:textId="1B452FE2" w:rsidR="001F0CD0" w:rsidRDefault="001F0CD0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</w:t>
            </w:r>
            <w:r w:rsidR="00946D26">
              <w:rPr>
                <w:color w:val="000000" w:themeColor="text1"/>
              </w:rPr>
              <w:t xml:space="preserve">When she answered the survey, she shared that </w:t>
            </w:r>
            <w:r w:rsidR="00451E94">
              <w:rPr>
                <w:color w:val="000000" w:themeColor="text1"/>
              </w:rPr>
              <w:t>feels better about science classes.</w:t>
            </w:r>
          </w:p>
          <w:p w14:paraId="5E8D43B2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4A82F261" w14:textId="5B872F6B" w:rsidR="00F669CE" w:rsidRDefault="00F669CE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Her academic record </w:t>
            </w:r>
            <w:r w:rsidR="00451E94">
              <w:rPr>
                <w:color w:val="000000" w:themeColor="text1"/>
              </w:rPr>
              <w:t xml:space="preserve">shows that too. </w:t>
            </w:r>
            <w:proofErr w:type="gramStart"/>
            <w:r w:rsidR="00451E94">
              <w:rPr>
                <w:color w:val="000000" w:themeColor="text1"/>
              </w:rPr>
              <w:t>She’s</w:t>
            </w:r>
            <w:proofErr w:type="gramEnd"/>
            <w:r w:rsidR="00451E94">
              <w:rPr>
                <w:color w:val="000000" w:themeColor="text1"/>
              </w:rPr>
              <w:t xml:space="preserve"> done better in science every year.</w:t>
            </w:r>
          </w:p>
          <w:p w14:paraId="5BC8E3A3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7C7E9C77" w14:textId="3B9F12BF" w:rsidR="00451E94" w:rsidRDefault="00451E94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Good work. Which of these learning preferences can we check for Gina?</w:t>
            </w:r>
          </w:p>
          <w:p w14:paraId="3E15E984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4D34F1CC" w14:textId="77897476" w:rsidR="00451E94" w:rsidRDefault="00451E94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</w:t>
            </w:r>
            <w:r w:rsidR="00033617">
              <w:rPr>
                <w:color w:val="000000" w:themeColor="text1"/>
              </w:rPr>
              <w:t>In her survey, she said she likes learning independently and in a group. It just depends on the other people in the group.</w:t>
            </w:r>
          </w:p>
          <w:p w14:paraId="10FC6D3B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3521BA2" w14:textId="407C0906" w:rsidR="00033617" w:rsidRDefault="00033617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S: She also said she wants to ask a classmate for help instead of asking the teacher in front of everyone.</w:t>
            </w:r>
          </w:p>
          <w:p w14:paraId="2CFDD2BA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5FBB252" w14:textId="3AF7FCF4" w:rsidR="00033617" w:rsidRDefault="00033617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T: Good insights. Do we know anything about Gina’s preferences for </w:t>
            </w:r>
            <w:r w:rsidR="003A35C2">
              <w:rPr>
                <w:color w:val="000000" w:themeColor="text1"/>
              </w:rPr>
              <w:t xml:space="preserve">moving around while learning and learning with </w:t>
            </w:r>
            <w:r w:rsidR="009E6A0F">
              <w:rPr>
                <w:color w:val="000000" w:themeColor="text1"/>
              </w:rPr>
              <w:t>background noise?</w:t>
            </w:r>
          </w:p>
          <w:p w14:paraId="6938EA3F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6BE4E2C" w14:textId="3AF7FCF4" w:rsidR="009E6A0F" w:rsidRDefault="009E6A0F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We </w:t>
            </w:r>
            <w:proofErr w:type="gramStart"/>
            <w:r>
              <w:rPr>
                <w:color w:val="000000" w:themeColor="text1"/>
              </w:rPr>
              <w:t>don’t</w:t>
            </w:r>
            <w:proofErr w:type="gramEnd"/>
            <w:r>
              <w:rPr>
                <w:color w:val="000000" w:themeColor="text1"/>
              </w:rPr>
              <w:t>.</w:t>
            </w:r>
          </w:p>
          <w:p w14:paraId="7C8F2C22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F6CE405" w14:textId="3B21321A" w:rsidR="00AF14BE" w:rsidRDefault="00AF14BE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How about how she approaches an assignment?</w:t>
            </w:r>
          </w:p>
          <w:p w14:paraId="71393F37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29A3E5A4" w14:textId="74E2246E" w:rsidR="00AF14BE" w:rsidRDefault="00AF14BE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We </w:t>
            </w:r>
            <w:proofErr w:type="gramStart"/>
            <w:r>
              <w:rPr>
                <w:color w:val="000000" w:themeColor="text1"/>
              </w:rPr>
              <w:t>don’t</w:t>
            </w:r>
            <w:proofErr w:type="gramEnd"/>
            <w:r>
              <w:rPr>
                <w:color w:val="000000" w:themeColor="text1"/>
              </w:rPr>
              <w:t xml:space="preserve"> know that either.</w:t>
            </w:r>
          </w:p>
          <w:p w14:paraId="3F83E724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1B335BA7" w14:textId="0DE0B496" w:rsidR="009E6A0F" w:rsidRDefault="009E6A0F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T: That means we may want to </w:t>
            </w:r>
            <w:r w:rsidR="0088364B">
              <w:rPr>
                <w:color w:val="000000" w:themeColor="text1"/>
              </w:rPr>
              <w:t>hav</w:t>
            </w:r>
            <w:r w:rsidR="008911B2">
              <w:rPr>
                <w:color w:val="000000" w:themeColor="text1"/>
              </w:rPr>
              <w:t>e</w:t>
            </w:r>
            <w:r w:rsidR="0088364B">
              <w:rPr>
                <w:color w:val="000000" w:themeColor="text1"/>
              </w:rPr>
              <w:t xml:space="preserve"> additional conversations with Gina.</w:t>
            </w:r>
            <w:r w:rsidR="00AF14BE">
              <w:rPr>
                <w:color w:val="000000" w:themeColor="text1"/>
              </w:rPr>
              <w:t xml:space="preserve"> Teachers can always add new information to learner profiles.</w:t>
            </w:r>
          </w:p>
          <w:p w14:paraId="3D5CA259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396E8386" w14:textId="4E639910" w:rsidR="0088364B" w:rsidRDefault="00AF14BE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T: </w:t>
            </w:r>
            <w:r w:rsidR="00531B84">
              <w:rPr>
                <w:color w:val="000000" w:themeColor="text1"/>
              </w:rPr>
              <w:t>Someone already mentioned that Gina likes to ask a peer for help when she needs it. What else do we know about Gina and what she does when she needs help?</w:t>
            </w:r>
          </w:p>
          <w:p w14:paraId="705E43A7" w14:textId="77777777" w:rsidR="00C9152E" w:rsidRDefault="00C9152E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DD30C12" w14:textId="2E31B15E" w:rsidR="00531B84" w:rsidRDefault="00531B84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Her mom says she </w:t>
            </w:r>
            <w:proofErr w:type="gramStart"/>
            <w:r>
              <w:rPr>
                <w:color w:val="000000" w:themeColor="text1"/>
              </w:rPr>
              <w:t>doesn’t</w:t>
            </w:r>
            <w:proofErr w:type="gramEnd"/>
            <w:r>
              <w:rPr>
                <w:color w:val="000000" w:themeColor="text1"/>
              </w:rPr>
              <w:t xml:space="preserve"> always ask for help when she needs it.</w:t>
            </w:r>
          </w:p>
          <w:p w14:paraId="4534755B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749FC4AD" w14:textId="1F9CD475" w:rsidR="00531B84" w:rsidRDefault="00C765E1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</w:t>
            </w:r>
            <w:r w:rsidR="001C4A95">
              <w:rPr>
                <w:color w:val="000000" w:themeColor="text1"/>
              </w:rPr>
              <w:t xml:space="preserve">In her survey, Gina said that she wants help as soon as she gets confused so that she </w:t>
            </w:r>
            <w:proofErr w:type="gramStart"/>
            <w:r w:rsidR="001C4A95">
              <w:rPr>
                <w:color w:val="000000" w:themeColor="text1"/>
              </w:rPr>
              <w:t>doesn’t</w:t>
            </w:r>
            <w:proofErr w:type="gramEnd"/>
            <w:r w:rsidR="001C4A95">
              <w:rPr>
                <w:color w:val="000000" w:themeColor="text1"/>
              </w:rPr>
              <w:t xml:space="preserve"> get even more confused as the class goes on.</w:t>
            </w:r>
          </w:p>
          <w:p w14:paraId="3E094F41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31C0FE76" w14:textId="783F04DB" w:rsidR="001B4445" w:rsidRDefault="00925659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Great!</w:t>
            </w:r>
            <w:r w:rsidR="001B4445">
              <w:rPr>
                <w:color w:val="000000" w:themeColor="text1"/>
              </w:rPr>
              <w:t xml:space="preserve"> What do we know about her out-of-school-commitments?</w:t>
            </w:r>
          </w:p>
          <w:p w14:paraId="4F9915C1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EFB62BA" w14:textId="7730AFCB" w:rsidR="001B4445" w:rsidRDefault="001B4445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S: Her mom said that she takes care of her little brothers.</w:t>
            </w:r>
          </w:p>
          <w:p w14:paraId="5E4DEDC8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00E6FD3E" w14:textId="45DAC8C0" w:rsidR="001B4445" w:rsidRDefault="001B4445" w:rsidP="009373EC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S: Gina said that in her survey too.</w:t>
            </w:r>
          </w:p>
          <w:p w14:paraId="3CC58481" w14:textId="77777777" w:rsidR="00935C27" w:rsidRDefault="00935C27" w:rsidP="009373EC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114F5189" w14:textId="6F0BED9B" w:rsidR="00FD3477" w:rsidRPr="001433BF" w:rsidRDefault="001B4445" w:rsidP="00430365">
            <w:pPr>
              <w:pStyle w:val="Tabletext"/>
              <w:spacing w:befor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T: Great. </w:t>
            </w:r>
            <w:proofErr w:type="gramStart"/>
            <w:r>
              <w:rPr>
                <w:color w:val="000000" w:themeColor="text1"/>
              </w:rPr>
              <w:t>You’ve</w:t>
            </w:r>
            <w:proofErr w:type="gramEnd"/>
            <w:r>
              <w:rPr>
                <w:color w:val="000000" w:themeColor="text1"/>
              </w:rPr>
              <w:t xml:space="preserve"> done a good job filling in the </w:t>
            </w:r>
            <w:r w:rsidRPr="00C63CD8">
              <w:rPr>
                <w:b/>
                <w:bCs/>
                <w:color w:val="000000" w:themeColor="text1"/>
              </w:rPr>
              <w:t>learner profile</w:t>
            </w:r>
            <w:r>
              <w:rPr>
                <w:color w:val="000000" w:themeColor="text1"/>
              </w:rPr>
              <w:t xml:space="preserve"> with what we know about Gina and identifying some areas where we still have some information to gather.</w:t>
            </w:r>
          </w:p>
        </w:tc>
        <w:tc>
          <w:tcPr>
            <w:tcW w:w="1578" w:type="dxa"/>
          </w:tcPr>
          <w:p w14:paraId="42ED1CC9" w14:textId="77777777" w:rsidR="00D75B01" w:rsidRDefault="00B3061A" w:rsidP="003A1E76">
            <w:pPr>
              <w:pStyle w:val="Tabletext"/>
              <w:jc w:val="center"/>
            </w:pPr>
            <w:r w:rsidRPr="00FB276E">
              <w:lastRenderedPageBreak/>
              <w:t>Student Guide</w:t>
            </w:r>
          </w:p>
          <w:p w14:paraId="2AF7B43C" w14:textId="7F0F7B8F" w:rsidR="00935C27" w:rsidRPr="00FB276E" w:rsidRDefault="00935C27" w:rsidP="003A1E76">
            <w:pPr>
              <w:pStyle w:val="Tabletext"/>
              <w:jc w:val="center"/>
            </w:pPr>
            <w:r>
              <w:t>Handout with Sample Student Data</w:t>
            </w:r>
          </w:p>
        </w:tc>
      </w:tr>
      <w:tr w:rsidR="00D75B01" w:rsidRPr="00447D20" w14:paraId="0DDA4D06" w14:textId="77777777" w:rsidTr="5462F6E9">
        <w:trPr>
          <w:cantSplit w:val="0"/>
          <w:trHeight w:val="420"/>
        </w:trPr>
        <w:tc>
          <w:tcPr>
            <w:tcW w:w="2250" w:type="dxa"/>
          </w:tcPr>
          <w:p w14:paraId="435914CB" w14:textId="33380E3D" w:rsidR="00D75B01" w:rsidRPr="007B2C89" w:rsidRDefault="00F51588" w:rsidP="00B125BD">
            <w:pPr>
              <w:pStyle w:val="Tabletext"/>
              <w:jc w:val="center"/>
            </w:pPr>
            <w:r w:rsidRPr="007B2C89">
              <w:lastRenderedPageBreak/>
              <w:t>5 mins</w:t>
            </w:r>
          </w:p>
        </w:tc>
        <w:tc>
          <w:tcPr>
            <w:tcW w:w="5528" w:type="dxa"/>
          </w:tcPr>
          <w:p w14:paraId="05A84210" w14:textId="63734AB4" w:rsidR="00D75B01" w:rsidRPr="007B2C89" w:rsidRDefault="00F51588" w:rsidP="00D75B01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b/>
                <w:bCs/>
              </w:rPr>
            </w:pPr>
            <w:r w:rsidRPr="007B2C89">
              <w:rPr>
                <w:b/>
                <w:bCs/>
              </w:rPr>
              <w:t>Debrief</w:t>
            </w:r>
          </w:p>
          <w:p w14:paraId="1D8A68EE" w14:textId="530E259E" w:rsidR="00935C27" w:rsidRDefault="00E822D4" w:rsidP="00935C27">
            <w:pPr>
              <w:pStyle w:val="Tabletext"/>
              <w:spacing w:before="0" w:after="0"/>
              <w:rPr>
                <w:color w:val="000000" w:themeColor="text1"/>
              </w:rPr>
            </w:pPr>
            <w:r w:rsidRPr="009373EC">
              <w:rPr>
                <w:color w:val="000000" w:themeColor="text1"/>
              </w:rPr>
              <w:t xml:space="preserve">T: </w:t>
            </w:r>
            <w:proofErr w:type="gramStart"/>
            <w:r w:rsidR="003B752A" w:rsidRPr="009373EC">
              <w:rPr>
                <w:color w:val="000000" w:themeColor="text1"/>
              </w:rPr>
              <w:t>Let’s</w:t>
            </w:r>
            <w:proofErr w:type="gramEnd"/>
            <w:r w:rsidR="003B752A" w:rsidRPr="009373EC">
              <w:rPr>
                <w:color w:val="000000" w:themeColor="text1"/>
              </w:rPr>
              <w:t xml:space="preserve"> review what we learned.</w:t>
            </w:r>
          </w:p>
          <w:p w14:paraId="24967C3F" w14:textId="77777777" w:rsidR="00935C27" w:rsidRDefault="00935C27" w:rsidP="00935C27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3BEFBAE9" w14:textId="2249C4E9" w:rsidR="00935C27" w:rsidRPr="00430365" w:rsidRDefault="00935C27" w:rsidP="00935C27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</w:t>
            </w:r>
            <w:r w:rsidR="00D838D4">
              <w:rPr>
                <w:color w:val="000000" w:themeColor="text1"/>
              </w:rPr>
              <w:t xml:space="preserve"> </w:t>
            </w:r>
            <w:r w:rsidRPr="00430365">
              <w:rPr>
                <w:color w:val="000000" w:themeColor="text1"/>
              </w:rPr>
              <w:t xml:space="preserve">What are </w:t>
            </w:r>
            <w:proofErr w:type="gramStart"/>
            <w:r w:rsidRPr="00430365">
              <w:rPr>
                <w:color w:val="000000" w:themeColor="text1"/>
              </w:rPr>
              <w:t>some</w:t>
            </w:r>
            <w:proofErr w:type="gramEnd"/>
            <w:r w:rsidRPr="00430365">
              <w:rPr>
                <w:color w:val="000000" w:themeColor="text1"/>
              </w:rPr>
              <w:t xml:space="preserve"> good examples of qualitative and quantitative data about students?</w:t>
            </w:r>
          </w:p>
          <w:p w14:paraId="63C66899" w14:textId="77777777" w:rsidR="00935C27" w:rsidRPr="00430365" w:rsidRDefault="00935C27" w:rsidP="00935C27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4C37FA63" w14:textId="77777777" w:rsidR="00935C27" w:rsidRPr="00430365" w:rsidRDefault="00935C27" w:rsidP="00935C27">
            <w:pPr>
              <w:pStyle w:val="Tabletext"/>
              <w:spacing w:before="0" w:after="0"/>
              <w:rPr>
                <w:color w:val="000000" w:themeColor="text1"/>
              </w:rPr>
            </w:pPr>
            <w:r w:rsidRPr="00430365">
              <w:rPr>
                <w:color w:val="000000" w:themeColor="text1"/>
              </w:rPr>
              <w:t>S: Answers may vary; examples include:</w:t>
            </w:r>
          </w:p>
          <w:p w14:paraId="12E0BE31" w14:textId="77777777" w:rsidR="0009323A" w:rsidRPr="00430365" w:rsidRDefault="00935C27" w:rsidP="0092434B">
            <w:pPr>
              <w:pStyle w:val="Tabletext"/>
              <w:numPr>
                <w:ilvl w:val="0"/>
                <w:numId w:val="14"/>
              </w:numPr>
              <w:spacing w:before="0" w:after="0"/>
              <w:rPr>
                <w:color w:val="000000" w:themeColor="text1"/>
              </w:rPr>
            </w:pPr>
            <w:r w:rsidRPr="00430365">
              <w:rPr>
                <w:color w:val="000000" w:themeColor="text1"/>
              </w:rPr>
              <w:t xml:space="preserve">Qualitative data could be </w:t>
            </w:r>
            <w:r w:rsidR="0092434B" w:rsidRPr="00430365">
              <w:rPr>
                <w:color w:val="000000" w:themeColor="text1"/>
              </w:rPr>
              <w:t xml:space="preserve">the subjects they like and information about their family. </w:t>
            </w:r>
          </w:p>
          <w:p w14:paraId="680B3E44" w14:textId="0525B6C1" w:rsidR="0092434B" w:rsidRPr="00430365" w:rsidRDefault="0092434B" w:rsidP="0092434B">
            <w:pPr>
              <w:pStyle w:val="Tabletext"/>
              <w:numPr>
                <w:ilvl w:val="0"/>
                <w:numId w:val="14"/>
              </w:numPr>
              <w:spacing w:before="0" w:after="0"/>
              <w:rPr>
                <w:color w:val="000000" w:themeColor="text1"/>
              </w:rPr>
            </w:pPr>
            <w:r w:rsidRPr="00430365">
              <w:rPr>
                <w:color w:val="000000" w:themeColor="text1"/>
              </w:rPr>
              <w:t>Quantitative data could be their grades and test scores.</w:t>
            </w:r>
          </w:p>
          <w:p w14:paraId="6D1E328E" w14:textId="77777777" w:rsidR="0009323A" w:rsidRDefault="0009323A" w:rsidP="0009323A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7D107695" w14:textId="77777777" w:rsidR="00C63CD8" w:rsidRDefault="0009323A" w:rsidP="0009323A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T: </w:t>
            </w:r>
            <w:r w:rsidR="00C63CD8">
              <w:rPr>
                <w:color w:val="000000" w:themeColor="text1"/>
              </w:rPr>
              <w:t>Why would we want to collect both?</w:t>
            </w:r>
          </w:p>
          <w:p w14:paraId="17E4DF0A" w14:textId="77777777" w:rsidR="00C63CD8" w:rsidRDefault="00C63CD8" w:rsidP="0009323A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6830283A" w14:textId="77777777" w:rsidR="00C63CD8" w:rsidRDefault="00C63CD8" w:rsidP="0009323A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S: Because they each tell us different things. When we have both, we know more about a student.</w:t>
            </w:r>
          </w:p>
          <w:p w14:paraId="58E47A29" w14:textId="77777777" w:rsidR="00C63CD8" w:rsidRDefault="00C63CD8" w:rsidP="0009323A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12FA6B81" w14:textId="77777777" w:rsidR="00C63CD8" w:rsidRDefault="00C63CD8" w:rsidP="0009323A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T: Great. As teachers learn information about students, what is a good strategy for them to use?</w:t>
            </w:r>
          </w:p>
          <w:p w14:paraId="52C64F12" w14:textId="77777777" w:rsidR="00C63CD8" w:rsidRDefault="00C63CD8" w:rsidP="0009323A">
            <w:pPr>
              <w:pStyle w:val="Tabletext"/>
              <w:spacing w:before="0" w:after="0"/>
              <w:rPr>
                <w:color w:val="000000" w:themeColor="text1"/>
              </w:rPr>
            </w:pPr>
          </w:p>
          <w:p w14:paraId="2C3BAFD8" w14:textId="056938E6" w:rsidR="00C63CD8" w:rsidRPr="00430365" w:rsidRDefault="00C63CD8" w:rsidP="0009323A">
            <w:pPr>
              <w:pStyle w:val="Tabletext"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S: They </w:t>
            </w:r>
            <w:r w:rsidRPr="00430365">
              <w:rPr>
                <w:color w:val="000000" w:themeColor="text1"/>
              </w:rPr>
              <w:t>should put it all in learner profiles.</w:t>
            </w:r>
          </w:p>
          <w:p w14:paraId="4B7F81CB" w14:textId="32698AE4" w:rsidR="003B752A" w:rsidRPr="00C63CD8" w:rsidRDefault="009373EC" w:rsidP="00430365">
            <w:pPr>
              <w:pStyle w:val="Tabletext"/>
              <w:spacing w:before="0"/>
              <w:rPr>
                <w:color w:val="000000" w:themeColor="text1"/>
              </w:rPr>
            </w:pPr>
            <w:r w:rsidRPr="0092434B">
              <w:rPr>
                <w:color w:val="000000" w:themeColor="text1"/>
              </w:rPr>
              <w:br/>
            </w:r>
            <w:r w:rsidR="00C63CD8">
              <w:rPr>
                <w:color w:val="000000" w:themeColor="text1"/>
              </w:rPr>
              <w:t>T: Absolutely!</w:t>
            </w:r>
          </w:p>
        </w:tc>
        <w:tc>
          <w:tcPr>
            <w:tcW w:w="1578" w:type="dxa"/>
          </w:tcPr>
          <w:p w14:paraId="75A31E9C" w14:textId="77777777" w:rsidR="00D75B01" w:rsidRPr="00551DB1" w:rsidRDefault="00D75B01" w:rsidP="003A1E76">
            <w:pPr>
              <w:pStyle w:val="Tabletext"/>
              <w:jc w:val="center"/>
              <w:rPr>
                <w:color w:val="FF0000"/>
              </w:rPr>
            </w:pPr>
          </w:p>
        </w:tc>
      </w:tr>
      <w:tr w:rsidR="00B125BD" w:rsidRPr="00447D20" w14:paraId="047CC7AC" w14:textId="77777777" w:rsidTr="5462F6E9">
        <w:trPr>
          <w:trHeight w:val="98"/>
        </w:trPr>
        <w:tc>
          <w:tcPr>
            <w:tcW w:w="2250" w:type="dxa"/>
          </w:tcPr>
          <w:p w14:paraId="2BC0BE01" w14:textId="306AC6B1" w:rsidR="00B125BD" w:rsidRPr="007B2C89" w:rsidRDefault="00DF4C71" w:rsidP="00B125BD">
            <w:pPr>
              <w:pStyle w:val="Tabletext"/>
              <w:jc w:val="center"/>
            </w:pPr>
            <w:r w:rsidRPr="007B2C89">
              <w:t>5</w:t>
            </w:r>
            <w:r w:rsidR="00B125BD" w:rsidRPr="007B2C89">
              <w:t xml:space="preserve"> mins</w:t>
            </w:r>
          </w:p>
        </w:tc>
        <w:tc>
          <w:tcPr>
            <w:tcW w:w="5528" w:type="dxa"/>
          </w:tcPr>
          <w:p w14:paraId="1C45E3F6" w14:textId="13D6EECC" w:rsidR="00B125BD" w:rsidRPr="007B2C89" w:rsidRDefault="00D75B01" w:rsidP="00B125BD">
            <w:pPr>
              <w:pStyle w:val="Tabletextbullet"/>
              <w:numPr>
                <w:ilvl w:val="0"/>
                <w:numId w:val="0"/>
              </w:numPr>
            </w:pPr>
            <w:r w:rsidRPr="007B2C89">
              <w:t>S: (Complete the Exit Ticket.)</w:t>
            </w:r>
          </w:p>
        </w:tc>
        <w:tc>
          <w:tcPr>
            <w:tcW w:w="1578" w:type="dxa"/>
          </w:tcPr>
          <w:p w14:paraId="404725AA" w14:textId="0B1F667F" w:rsidR="00B125BD" w:rsidRPr="007B2C89" w:rsidRDefault="003A1E76" w:rsidP="00B125BD">
            <w:pPr>
              <w:pStyle w:val="Tabletext"/>
              <w:jc w:val="center"/>
            </w:pPr>
            <w:r w:rsidRPr="007B2C89">
              <w:t>Student Guide</w:t>
            </w:r>
          </w:p>
        </w:tc>
      </w:tr>
    </w:tbl>
    <w:p w14:paraId="4279B7A5" w14:textId="6B513F7D" w:rsidR="00FB276E" w:rsidRPr="008178A5" w:rsidRDefault="00FB276E" w:rsidP="00FB276E">
      <w:pPr>
        <w:rPr>
          <w:b/>
          <w:bCs/>
        </w:rPr>
      </w:pPr>
      <w:r w:rsidRPr="008D5125">
        <w:rPr>
          <w:b/>
          <w:bCs/>
        </w:rPr>
        <w:lastRenderedPageBreak/>
        <w:t xml:space="preserve">Student Name: </w:t>
      </w:r>
      <w:r w:rsidRPr="008D5125">
        <w:rPr>
          <w:b/>
          <w:bCs/>
        </w:rPr>
        <w:tab/>
      </w:r>
      <w:r>
        <w:tab/>
        <w:t>_________________________________________________________________</w:t>
      </w:r>
    </w:p>
    <w:p w14:paraId="528717FF" w14:textId="77777777" w:rsidR="00FB276E" w:rsidRDefault="00FB276E" w:rsidP="00FB276E">
      <w:r w:rsidRPr="008D5125">
        <w:rPr>
          <w:b/>
          <w:bCs/>
        </w:rPr>
        <w:t>Teacher Name:</w:t>
      </w:r>
      <w:r>
        <w:tab/>
      </w:r>
      <w:r>
        <w:tab/>
        <w:t>_________________________________________________________________</w:t>
      </w:r>
    </w:p>
    <w:p w14:paraId="23B0706C" w14:textId="77777777" w:rsidR="00FB276E" w:rsidRDefault="00FB276E" w:rsidP="00FB276E">
      <w:pPr>
        <w:jc w:val="center"/>
        <w:rPr>
          <w:b/>
          <w:bCs/>
        </w:rPr>
      </w:pPr>
      <w:r w:rsidRPr="008D5125">
        <w:rPr>
          <w:b/>
          <w:bCs/>
        </w:rPr>
        <w:t>Learner Profile – Template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AB4B0B" w14:paraId="0E3A6786" w14:textId="77777777" w:rsidTr="00AB4B0B">
        <w:tc>
          <w:tcPr>
            <w:tcW w:w="9350" w:type="dxa"/>
            <w:gridSpan w:val="2"/>
            <w:shd w:val="clear" w:color="auto" w:fill="000000" w:themeFill="text1"/>
          </w:tcPr>
          <w:p w14:paraId="2967CD44" w14:textId="3763A680" w:rsidR="00AB4B0B" w:rsidRDefault="00AB4B0B" w:rsidP="00AB4B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About</w:t>
            </w:r>
            <w:r w:rsidR="00697FAD">
              <w:rPr>
                <w:b/>
                <w:bCs/>
              </w:rPr>
              <w:t xml:space="preserve"> My Student</w:t>
            </w:r>
          </w:p>
        </w:tc>
      </w:tr>
      <w:tr w:rsidR="00415999" w14:paraId="722A398D" w14:textId="77777777" w:rsidTr="00AB4B0B">
        <w:tc>
          <w:tcPr>
            <w:tcW w:w="2695" w:type="dxa"/>
          </w:tcPr>
          <w:p w14:paraId="71A22D88" w14:textId="3D8AFA6C" w:rsidR="00415999" w:rsidRPr="005B60F2" w:rsidRDefault="00697FAD" w:rsidP="00FB276E">
            <w:r w:rsidRPr="005B60F2">
              <w:t>My student is interested in…</w:t>
            </w:r>
          </w:p>
        </w:tc>
        <w:tc>
          <w:tcPr>
            <w:tcW w:w="6655" w:type="dxa"/>
          </w:tcPr>
          <w:p w14:paraId="75B9C0E6" w14:textId="77777777" w:rsidR="00415999" w:rsidRDefault="00415999" w:rsidP="00FB276E">
            <w:pPr>
              <w:rPr>
                <w:b/>
                <w:bCs/>
              </w:rPr>
            </w:pPr>
          </w:p>
        </w:tc>
      </w:tr>
      <w:tr w:rsidR="00415999" w14:paraId="56E6B104" w14:textId="77777777" w:rsidTr="00AB4B0B">
        <w:tc>
          <w:tcPr>
            <w:tcW w:w="2695" w:type="dxa"/>
          </w:tcPr>
          <w:p w14:paraId="58EEDC1E" w14:textId="6C3BD1C3" w:rsidR="00415999" w:rsidRPr="005B60F2" w:rsidRDefault="000C4737" w:rsidP="00FB276E">
            <w:r w:rsidRPr="005B60F2">
              <w:t>My student is skilled at…</w:t>
            </w:r>
          </w:p>
        </w:tc>
        <w:tc>
          <w:tcPr>
            <w:tcW w:w="6655" w:type="dxa"/>
          </w:tcPr>
          <w:p w14:paraId="5E7F5B84" w14:textId="77777777" w:rsidR="00415999" w:rsidRDefault="00415999" w:rsidP="00FB276E">
            <w:pPr>
              <w:rPr>
                <w:b/>
                <w:bCs/>
              </w:rPr>
            </w:pPr>
          </w:p>
        </w:tc>
      </w:tr>
      <w:tr w:rsidR="00415999" w14:paraId="0803382D" w14:textId="77777777" w:rsidTr="00AB4B0B">
        <w:tc>
          <w:tcPr>
            <w:tcW w:w="2695" w:type="dxa"/>
          </w:tcPr>
          <w:p w14:paraId="6B21CD07" w14:textId="1E6F951D" w:rsidR="00415999" w:rsidRPr="005B60F2" w:rsidRDefault="000C4737" w:rsidP="00FB276E">
            <w:r w:rsidRPr="005B60F2">
              <w:t>The people who support my student are…</w:t>
            </w:r>
          </w:p>
        </w:tc>
        <w:tc>
          <w:tcPr>
            <w:tcW w:w="6655" w:type="dxa"/>
          </w:tcPr>
          <w:p w14:paraId="0AC378F0" w14:textId="77777777" w:rsidR="00415999" w:rsidRDefault="00415999" w:rsidP="00FB276E">
            <w:pPr>
              <w:rPr>
                <w:b/>
                <w:bCs/>
              </w:rPr>
            </w:pPr>
          </w:p>
        </w:tc>
      </w:tr>
    </w:tbl>
    <w:p w14:paraId="42D5B075" w14:textId="77777777" w:rsidR="00FB276E" w:rsidRDefault="00FB276E" w:rsidP="00FB276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5B60F2" w14:paraId="764C2F94" w14:textId="77777777" w:rsidTr="00226874">
        <w:tc>
          <w:tcPr>
            <w:tcW w:w="9350" w:type="dxa"/>
            <w:gridSpan w:val="2"/>
            <w:shd w:val="clear" w:color="auto" w:fill="000000" w:themeFill="text1"/>
          </w:tcPr>
          <w:p w14:paraId="27B56E10" w14:textId="1655E5F8" w:rsidR="005B60F2" w:rsidRDefault="005B60F2" w:rsidP="002268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Student as a Learner</w:t>
            </w:r>
          </w:p>
        </w:tc>
      </w:tr>
      <w:tr w:rsidR="005B60F2" w14:paraId="31173F4F" w14:textId="77777777" w:rsidTr="00226874">
        <w:tc>
          <w:tcPr>
            <w:tcW w:w="2695" w:type="dxa"/>
          </w:tcPr>
          <w:p w14:paraId="63CA43D0" w14:textId="7922AFB1" w:rsidR="005B60F2" w:rsidRPr="005B60F2" w:rsidRDefault="005B60F2" w:rsidP="00226874">
            <w:r>
              <w:t>My student learns most when…</w:t>
            </w:r>
          </w:p>
        </w:tc>
        <w:tc>
          <w:tcPr>
            <w:tcW w:w="6655" w:type="dxa"/>
          </w:tcPr>
          <w:p w14:paraId="619876ED" w14:textId="77777777" w:rsidR="005B60F2" w:rsidRDefault="005B60F2" w:rsidP="00226874">
            <w:pPr>
              <w:rPr>
                <w:b/>
                <w:bCs/>
              </w:rPr>
            </w:pPr>
          </w:p>
        </w:tc>
      </w:tr>
      <w:tr w:rsidR="005B60F2" w14:paraId="2DAF006A" w14:textId="77777777" w:rsidTr="00226874">
        <w:tc>
          <w:tcPr>
            <w:tcW w:w="2695" w:type="dxa"/>
          </w:tcPr>
          <w:p w14:paraId="63E4920A" w14:textId="59DA3771" w:rsidR="005B60F2" w:rsidRPr="005B60F2" w:rsidRDefault="005B60F2" w:rsidP="00226874">
            <w:r>
              <w:t>Why student learns least when…</w:t>
            </w:r>
          </w:p>
        </w:tc>
        <w:tc>
          <w:tcPr>
            <w:tcW w:w="6655" w:type="dxa"/>
          </w:tcPr>
          <w:p w14:paraId="52C36964" w14:textId="77777777" w:rsidR="005B60F2" w:rsidRDefault="005B60F2" w:rsidP="00226874">
            <w:pPr>
              <w:rPr>
                <w:b/>
                <w:bCs/>
              </w:rPr>
            </w:pPr>
          </w:p>
        </w:tc>
      </w:tr>
      <w:tr w:rsidR="005B60F2" w14:paraId="5E20A9A2" w14:textId="77777777" w:rsidTr="00226874">
        <w:tc>
          <w:tcPr>
            <w:tcW w:w="2695" w:type="dxa"/>
          </w:tcPr>
          <w:p w14:paraId="2DAFA93E" w14:textId="05085B19" w:rsidR="005B60F2" w:rsidRPr="005B60F2" w:rsidRDefault="00950FEF" w:rsidP="00226874">
            <w:r>
              <w:t>When my student needs help, they…</w:t>
            </w:r>
          </w:p>
        </w:tc>
        <w:tc>
          <w:tcPr>
            <w:tcW w:w="6655" w:type="dxa"/>
          </w:tcPr>
          <w:p w14:paraId="46FC74FB" w14:textId="77777777" w:rsidR="005B60F2" w:rsidRDefault="005B60F2" w:rsidP="00226874">
            <w:pPr>
              <w:rPr>
                <w:b/>
                <w:bCs/>
              </w:rPr>
            </w:pPr>
          </w:p>
        </w:tc>
      </w:tr>
      <w:tr w:rsidR="005B60F2" w14:paraId="37000A42" w14:textId="77777777" w:rsidTr="00226874">
        <w:tc>
          <w:tcPr>
            <w:tcW w:w="2695" w:type="dxa"/>
          </w:tcPr>
          <w:p w14:paraId="26188DA3" w14:textId="65B0E56A" w:rsidR="005B60F2" w:rsidRPr="005B60F2" w:rsidRDefault="00950FEF" w:rsidP="00226874">
            <w:r>
              <w:t>To learn new things, my student likes to…</w:t>
            </w:r>
          </w:p>
        </w:tc>
        <w:tc>
          <w:tcPr>
            <w:tcW w:w="6655" w:type="dxa"/>
          </w:tcPr>
          <w:p w14:paraId="16FE5B44" w14:textId="77777777" w:rsidR="005B60F2" w:rsidRDefault="005B60F2" w:rsidP="00226874">
            <w:pPr>
              <w:rPr>
                <w:b/>
                <w:bCs/>
              </w:rPr>
            </w:pPr>
          </w:p>
        </w:tc>
      </w:tr>
      <w:tr w:rsidR="00950FEF" w14:paraId="0FF76338" w14:textId="77777777" w:rsidTr="00226874">
        <w:tc>
          <w:tcPr>
            <w:tcW w:w="2695" w:type="dxa"/>
          </w:tcPr>
          <w:p w14:paraId="28C8FC0E" w14:textId="4FD6EDCB" w:rsidR="00950FEF" w:rsidRDefault="00385FCD" w:rsidP="00226874">
            <w:r>
              <w:t>My student describes school as….</w:t>
            </w:r>
          </w:p>
        </w:tc>
        <w:tc>
          <w:tcPr>
            <w:tcW w:w="6655" w:type="dxa"/>
          </w:tcPr>
          <w:p w14:paraId="417A6812" w14:textId="77777777" w:rsidR="00950FEF" w:rsidRDefault="00950FEF" w:rsidP="00226874">
            <w:pPr>
              <w:rPr>
                <w:b/>
                <w:bCs/>
              </w:rPr>
            </w:pPr>
          </w:p>
        </w:tc>
      </w:tr>
      <w:tr w:rsidR="00385FCD" w14:paraId="283DC47F" w14:textId="77777777" w:rsidTr="00226874">
        <w:tc>
          <w:tcPr>
            <w:tcW w:w="2695" w:type="dxa"/>
          </w:tcPr>
          <w:p w14:paraId="5AADA58B" w14:textId="77777777" w:rsidR="00385FCD" w:rsidRDefault="00385FCD" w:rsidP="00226874">
            <w:r>
              <w:t xml:space="preserve">My </w:t>
            </w:r>
            <w:r w:rsidR="00595372">
              <w:t>student is most proud of….</w:t>
            </w:r>
          </w:p>
          <w:p w14:paraId="260B64C6" w14:textId="49EAB20E" w:rsidR="00595372" w:rsidRDefault="00595372" w:rsidP="00226874">
            <w:r>
              <w:t>(academic progress)</w:t>
            </w:r>
          </w:p>
        </w:tc>
        <w:tc>
          <w:tcPr>
            <w:tcW w:w="6655" w:type="dxa"/>
          </w:tcPr>
          <w:p w14:paraId="1E25B92D" w14:textId="77777777" w:rsidR="00385FCD" w:rsidRDefault="00385FCD" w:rsidP="00226874">
            <w:pPr>
              <w:rPr>
                <w:b/>
                <w:bCs/>
              </w:rPr>
            </w:pPr>
          </w:p>
        </w:tc>
      </w:tr>
    </w:tbl>
    <w:p w14:paraId="6504BB0A" w14:textId="77777777" w:rsidR="005B60F2" w:rsidRDefault="005B60F2" w:rsidP="00FB276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595372" w14:paraId="7BB08C98" w14:textId="77777777" w:rsidTr="00226874">
        <w:tc>
          <w:tcPr>
            <w:tcW w:w="9350" w:type="dxa"/>
            <w:gridSpan w:val="2"/>
            <w:shd w:val="clear" w:color="auto" w:fill="000000" w:themeFill="text1"/>
          </w:tcPr>
          <w:p w14:paraId="40D9B98F" w14:textId="4CB649CD" w:rsidR="00595372" w:rsidRDefault="00595372" w:rsidP="002268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Student’s Goals</w:t>
            </w:r>
          </w:p>
        </w:tc>
      </w:tr>
      <w:tr w:rsidR="00595372" w14:paraId="2C847634" w14:textId="77777777" w:rsidTr="00226874">
        <w:tc>
          <w:tcPr>
            <w:tcW w:w="2695" w:type="dxa"/>
          </w:tcPr>
          <w:p w14:paraId="3F0EA7C4" w14:textId="7CF1D625" w:rsidR="00595372" w:rsidRPr="005B60F2" w:rsidRDefault="00595372" w:rsidP="00226874">
            <w:r>
              <w:t>My student’s goal for this year is….</w:t>
            </w:r>
          </w:p>
        </w:tc>
        <w:tc>
          <w:tcPr>
            <w:tcW w:w="6655" w:type="dxa"/>
          </w:tcPr>
          <w:p w14:paraId="3046F07B" w14:textId="003232F7" w:rsidR="00595372" w:rsidRDefault="00595372" w:rsidP="00226874">
            <w:pPr>
              <w:rPr>
                <w:b/>
                <w:bCs/>
              </w:rPr>
            </w:pPr>
          </w:p>
        </w:tc>
      </w:tr>
      <w:tr w:rsidR="00595372" w14:paraId="6B209014" w14:textId="77777777" w:rsidTr="00595372">
        <w:trPr>
          <w:trHeight w:val="85"/>
        </w:trPr>
        <w:tc>
          <w:tcPr>
            <w:tcW w:w="2695" w:type="dxa"/>
          </w:tcPr>
          <w:p w14:paraId="70B7625C" w14:textId="39E49926" w:rsidR="00595372" w:rsidRPr="005B60F2" w:rsidRDefault="00595372" w:rsidP="00226874">
            <w:r>
              <w:t>My student’s long-term goal for the future is….</w:t>
            </w:r>
          </w:p>
        </w:tc>
        <w:tc>
          <w:tcPr>
            <w:tcW w:w="6655" w:type="dxa"/>
          </w:tcPr>
          <w:p w14:paraId="46454979" w14:textId="77777777" w:rsidR="00595372" w:rsidRDefault="00595372" w:rsidP="00226874">
            <w:pPr>
              <w:rPr>
                <w:b/>
                <w:bCs/>
              </w:rPr>
            </w:pPr>
          </w:p>
        </w:tc>
      </w:tr>
    </w:tbl>
    <w:p w14:paraId="47591DD1" w14:textId="77777777" w:rsidR="00595372" w:rsidRDefault="00595372" w:rsidP="00FB276E">
      <w:pPr>
        <w:rPr>
          <w:b/>
          <w:bCs/>
        </w:rPr>
      </w:pPr>
    </w:p>
    <w:p w14:paraId="1ADF4E73" w14:textId="77777777" w:rsidR="00FB276E" w:rsidRDefault="00FB276E" w:rsidP="00FB276E">
      <w:pPr>
        <w:rPr>
          <w:b/>
          <w:bCs/>
        </w:rPr>
      </w:pPr>
      <w:r>
        <w:rPr>
          <w:b/>
          <w:bCs/>
        </w:rPr>
        <w:br w:type="page"/>
      </w:r>
    </w:p>
    <w:p w14:paraId="03D1525F" w14:textId="77777777" w:rsidR="00FB276E" w:rsidRDefault="00FB276E" w:rsidP="00FB276E">
      <w:r w:rsidRPr="008D5125">
        <w:rPr>
          <w:b/>
          <w:bCs/>
        </w:rPr>
        <w:lastRenderedPageBreak/>
        <w:t xml:space="preserve">Student Name: </w:t>
      </w:r>
      <w:r w:rsidRPr="008D5125">
        <w:rPr>
          <w:b/>
          <w:bCs/>
        </w:rPr>
        <w:tab/>
      </w:r>
      <w:r>
        <w:tab/>
        <w:t>_________________________________________________________________</w:t>
      </w:r>
    </w:p>
    <w:p w14:paraId="1051A9A8" w14:textId="77777777" w:rsidR="00FB276E" w:rsidRDefault="00FB276E" w:rsidP="00FB276E">
      <w:r w:rsidRPr="008D5125">
        <w:rPr>
          <w:b/>
          <w:bCs/>
        </w:rPr>
        <w:t>Teacher Name:</w:t>
      </w:r>
      <w:r>
        <w:tab/>
      </w:r>
      <w:r>
        <w:tab/>
        <w:t>_________________________________________________________________</w:t>
      </w:r>
    </w:p>
    <w:p w14:paraId="27E64CC7" w14:textId="77777777" w:rsidR="00FB276E" w:rsidRDefault="00FB276E" w:rsidP="00FB276E">
      <w:pPr>
        <w:jc w:val="center"/>
        <w:rPr>
          <w:b/>
          <w:bCs/>
        </w:rPr>
      </w:pPr>
      <w:r w:rsidRPr="008D5125">
        <w:rPr>
          <w:b/>
          <w:bCs/>
        </w:rPr>
        <w:t xml:space="preserve">Learner Profile – Template </w:t>
      </w:r>
      <w:r>
        <w:rPr>
          <w:b/>
          <w:bCs/>
        </w:rPr>
        <w:t>2</w:t>
      </w:r>
    </w:p>
    <w:p w14:paraId="45DC5A30" w14:textId="77777777" w:rsidR="00EB3F37" w:rsidRPr="00CF09AE" w:rsidRDefault="00EB3F37" w:rsidP="00FB276E">
      <w:r>
        <w:rPr>
          <w:b/>
          <w:bCs/>
        </w:rPr>
        <w:t xml:space="preserve">Favorite Subject in School: </w:t>
      </w:r>
      <w:r w:rsidRPr="00CF09AE">
        <w:t>______________________________________________________________</w:t>
      </w:r>
    </w:p>
    <w:p w14:paraId="5E188BC9" w14:textId="77777777" w:rsidR="00F67E7B" w:rsidRPr="00CF09AE" w:rsidRDefault="00F67E7B" w:rsidP="00FB276E">
      <w:r>
        <w:rPr>
          <w:b/>
          <w:bCs/>
        </w:rPr>
        <w:t xml:space="preserve">Least Favorite Subject in School: </w:t>
      </w:r>
      <w:r w:rsidRPr="00CF09AE">
        <w:t>_________________________________________________________</w:t>
      </w:r>
    </w:p>
    <w:p w14:paraId="79F2A455" w14:textId="77777777" w:rsidR="00F67E7B" w:rsidRPr="00CF09AE" w:rsidRDefault="00F67E7B" w:rsidP="00FB276E">
      <w:r>
        <w:rPr>
          <w:b/>
          <w:bCs/>
        </w:rPr>
        <w:t xml:space="preserve">Something that Makes This Student Proud (Academic or Non-Academic): </w:t>
      </w:r>
      <w:r w:rsidRPr="00CF09AE">
        <w:t>________________________</w:t>
      </w:r>
    </w:p>
    <w:p w14:paraId="54EC2759" w14:textId="77777777" w:rsidR="00F67E7B" w:rsidRPr="00CF09AE" w:rsidRDefault="00F67E7B" w:rsidP="00FB276E">
      <w:r w:rsidRPr="00CF09AE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F9E544" w14:textId="77777777" w:rsidR="00AE4AB9" w:rsidRDefault="00AE4AB9" w:rsidP="00FB276E">
      <w:pPr>
        <w:rPr>
          <w:b/>
          <w:bCs/>
        </w:rPr>
      </w:pPr>
      <w:r>
        <w:rPr>
          <w:b/>
          <w:bCs/>
        </w:rPr>
        <w:t>Student Learning Preferences:</w:t>
      </w:r>
    </w:p>
    <w:p w14:paraId="4E4AB320" w14:textId="08D4A9C2" w:rsidR="00155FEF" w:rsidRDefault="00155FEF" w:rsidP="00FB276E">
      <w:pPr>
        <w:rPr>
          <w:rFonts w:eastAsia="MS Gothic" w:cstheme="minorHAnsi"/>
        </w:rPr>
      </w:pPr>
      <w:r w:rsidRPr="00155FEF">
        <w:rPr>
          <w:rFonts w:ascii="Segoe UI Symbol" w:eastAsia="MS Gothic" w:hAnsi="Segoe UI Symbol" w:cs="Segoe UI Symbol"/>
          <w:b/>
          <w:bCs/>
        </w:rPr>
        <w:t>☐</w:t>
      </w:r>
      <w:r w:rsidRPr="00155FEF">
        <w:rPr>
          <w:rFonts w:eastAsia="MS Gothic" w:cstheme="minorHAnsi"/>
          <w:b/>
          <w:bCs/>
        </w:rPr>
        <w:t xml:space="preserve"> </w:t>
      </w:r>
      <w:r>
        <w:rPr>
          <w:rFonts w:eastAsia="MS Gothic" w:cstheme="minorHAnsi"/>
          <w:b/>
          <w:bCs/>
        </w:rPr>
        <w:tab/>
      </w:r>
      <w:r w:rsidRPr="00155FEF">
        <w:rPr>
          <w:rFonts w:eastAsia="MS Gothic" w:cstheme="minorHAnsi"/>
        </w:rPr>
        <w:t xml:space="preserve">Likes to </w:t>
      </w:r>
      <w:r w:rsidR="000F6EEE">
        <w:rPr>
          <w:rFonts w:eastAsia="MS Gothic" w:cstheme="minorHAnsi"/>
        </w:rPr>
        <w:t>learn by working alone</w:t>
      </w:r>
    </w:p>
    <w:p w14:paraId="22B030F5" w14:textId="7138978E" w:rsidR="00155FEF" w:rsidRDefault="00155FEF" w:rsidP="00155FEF">
      <w:pPr>
        <w:rPr>
          <w:rFonts w:eastAsia="MS Gothic" w:cstheme="minorHAnsi"/>
        </w:rPr>
      </w:pPr>
      <w:r w:rsidRPr="00155FEF">
        <w:rPr>
          <w:rFonts w:ascii="Segoe UI Symbol" w:eastAsia="MS Gothic" w:hAnsi="Segoe UI Symbol" w:cs="Segoe UI Symbol"/>
          <w:b/>
          <w:bCs/>
        </w:rPr>
        <w:t>☐</w:t>
      </w:r>
      <w:r w:rsidRPr="00155FEF">
        <w:rPr>
          <w:rFonts w:eastAsia="MS Gothic" w:cstheme="minorHAnsi"/>
          <w:b/>
          <w:bCs/>
        </w:rPr>
        <w:t xml:space="preserve"> </w:t>
      </w:r>
      <w:r>
        <w:rPr>
          <w:rFonts w:eastAsia="MS Gothic" w:cstheme="minorHAnsi"/>
          <w:b/>
          <w:bCs/>
        </w:rPr>
        <w:tab/>
      </w:r>
      <w:r w:rsidR="000F6EEE">
        <w:rPr>
          <w:rFonts w:eastAsia="MS Gothic" w:cstheme="minorHAnsi"/>
        </w:rPr>
        <w:t>Like to learn by working with others</w:t>
      </w:r>
    </w:p>
    <w:p w14:paraId="6598EBBC" w14:textId="6FDF6F31" w:rsidR="000F6EEE" w:rsidRDefault="000F6EEE" w:rsidP="000F6EEE">
      <w:pPr>
        <w:rPr>
          <w:rFonts w:eastAsia="MS Gothic" w:cstheme="minorHAnsi"/>
        </w:rPr>
      </w:pPr>
      <w:r w:rsidRPr="00155FEF">
        <w:rPr>
          <w:rFonts w:ascii="Segoe UI Symbol" w:eastAsia="MS Gothic" w:hAnsi="Segoe UI Symbol" w:cs="Segoe UI Symbol"/>
          <w:b/>
          <w:bCs/>
        </w:rPr>
        <w:t>☐</w:t>
      </w:r>
      <w:r w:rsidRPr="00155FEF">
        <w:rPr>
          <w:rFonts w:eastAsia="MS Gothic" w:cstheme="minorHAnsi"/>
          <w:b/>
          <w:bCs/>
        </w:rPr>
        <w:t xml:space="preserve"> </w:t>
      </w:r>
      <w:r>
        <w:rPr>
          <w:rFonts w:eastAsia="MS Gothic" w:cstheme="minorHAnsi"/>
          <w:b/>
          <w:bCs/>
        </w:rPr>
        <w:tab/>
      </w:r>
      <w:r>
        <w:rPr>
          <w:rFonts w:eastAsia="MS Gothic" w:cstheme="minorHAnsi"/>
        </w:rPr>
        <w:t>Learns best in silence</w:t>
      </w:r>
    </w:p>
    <w:p w14:paraId="2A4ED3F7" w14:textId="2FEA616A" w:rsidR="000F6EEE" w:rsidRDefault="000F6EEE" w:rsidP="000F6EEE">
      <w:pPr>
        <w:rPr>
          <w:rFonts w:eastAsia="MS Gothic" w:cstheme="minorHAnsi"/>
        </w:rPr>
      </w:pPr>
      <w:r w:rsidRPr="00155FEF">
        <w:rPr>
          <w:rFonts w:ascii="Segoe UI Symbol" w:eastAsia="MS Gothic" w:hAnsi="Segoe UI Symbol" w:cs="Segoe UI Symbol"/>
          <w:b/>
          <w:bCs/>
        </w:rPr>
        <w:t>☐</w:t>
      </w:r>
      <w:r w:rsidRPr="00155FEF">
        <w:rPr>
          <w:rFonts w:eastAsia="MS Gothic" w:cstheme="minorHAnsi"/>
          <w:b/>
          <w:bCs/>
        </w:rPr>
        <w:t xml:space="preserve"> </w:t>
      </w:r>
      <w:r>
        <w:rPr>
          <w:rFonts w:eastAsia="MS Gothic" w:cstheme="minorHAnsi"/>
          <w:b/>
          <w:bCs/>
        </w:rPr>
        <w:tab/>
      </w:r>
      <w:r>
        <w:rPr>
          <w:rFonts w:eastAsia="MS Gothic" w:cstheme="minorHAnsi"/>
        </w:rPr>
        <w:t xml:space="preserve">Learns best with </w:t>
      </w:r>
      <w:proofErr w:type="gramStart"/>
      <w:r>
        <w:rPr>
          <w:rFonts w:eastAsia="MS Gothic" w:cstheme="minorHAnsi"/>
        </w:rPr>
        <w:t>some</w:t>
      </w:r>
      <w:proofErr w:type="gramEnd"/>
      <w:r>
        <w:rPr>
          <w:rFonts w:eastAsia="MS Gothic" w:cstheme="minorHAnsi"/>
        </w:rPr>
        <w:t xml:space="preserve"> background noise</w:t>
      </w:r>
    </w:p>
    <w:p w14:paraId="1AD69B76" w14:textId="73924F40" w:rsidR="000F6EEE" w:rsidRDefault="000F6EEE" w:rsidP="000F6EEE">
      <w:pPr>
        <w:rPr>
          <w:rFonts w:eastAsia="MS Gothic" w:cstheme="minorHAnsi"/>
        </w:rPr>
      </w:pPr>
      <w:r w:rsidRPr="00155FEF">
        <w:rPr>
          <w:rFonts w:ascii="Segoe UI Symbol" w:eastAsia="MS Gothic" w:hAnsi="Segoe UI Symbol" w:cs="Segoe UI Symbol"/>
          <w:b/>
          <w:bCs/>
        </w:rPr>
        <w:t>☐</w:t>
      </w:r>
      <w:r w:rsidRPr="00155FEF">
        <w:rPr>
          <w:rFonts w:eastAsia="MS Gothic" w:cstheme="minorHAnsi"/>
          <w:b/>
          <w:bCs/>
        </w:rPr>
        <w:t xml:space="preserve"> </w:t>
      </w:r>
      <w:r>
        <w:rPr>
          <w:rFonts w:eastAsia="MS Gothic" w:cstheme="minorHAnsi"/>
          <w:b/>
          <w:bCs/>
        </w:rPr>
        <w:tab/>
      </w:r>
      <w:r>
        <w:rPr>
          <w:rFonts w:eastAsia="MS Gothic" w:cstheme="minorHAnsi"/>
        </w:rPr>
        <w:t>Likes to stay in one place while learning</w:t>
      </w:r>
    </w:p>
    <w:p w14:paraId="250328C2" w14:textId="7059C42D" w:rsidR="000F6EEE" w:rsidRDefault="000F6EEE" w:rsidP="000F6EEE">
      <w:pPr>
        <w:rPr>
          <w:rFonts w:eastAsia="MS Gothic" w:cstheme="minorHAnsi"/>
        </w:rPr>
      </w:pPr>
      <w:r w:rsidRPr="00155FEF">
        <w:rPr>
          <w:rFonts w:ascii="Segoe UI Symbol" w:eastAsia="MS Gothic" w:hAnsi="Segoe UI Symbol" w:cs="Segoe UI Symbol"/>
          <w:b/>
          <w:bCs/>
        </w:rPr>
        <w:t>☐</w:t>
      </w:r>
      <w:r w:rsidRPr="00155FEF">
        <w:rPr>
          <w:rFonts w:eastAsia="MS Gothic" w:cstheme="minorHAnsi"/>
          <w:b/>
          <w:bCs/>
        </w:rPr>
        <w:t xml:space="preserve"> </w:t>
      </w:r>
      <w:r>
        <w:rPr>
          <w:rFonts w:eastAsia="MS Gothic" w:cstheme="minorHAnsi"/>
          <w:b/>
          <w:bCs/>
        </w:rPr>
        <w:tab/>
      </w:r>
      <w:r>
        <w:rPr>
          <w:rFonts w:eastAsia="MS Gothic" w:cstheme="minorHAnsi"/>
        </w:rPr>
        <w:t>Likes to move around while learning</w:t>
      </w:r>
    </w:p>
    <w:p w14:paraId="557E0A04" w14:textId="727D2F7D" w:rsidR="006637F5" w:rsidRDefault="006637F5" w:rsidP="000F6EEE">
      <w:pPr>
        <w:rPr>
          <w:rFonts w:eastAsia="MS Gothic" w:cstheme="minorHAnsi"/>
        </w:rPr>
      </w:pPr>
      <w:r w:rsidRPr="00155FEF">
        <w:rPr>
          <w:rFonts w:ascii="Segoe UI Symbol" w:eastAsia="MS Gothic" w:hAnsi="Segoe UI Symbol" w:cs="Segoe UI Symbol"/>
          <w:b/>
          <w:bCs/>
        </w:rPr>
        <w:t>☐</w:t>
      </w:r>
      <w:r w:rsidRPr="00155FEF">
        <w:rPr>
          <w:rFonts w:eastAsia="MS Gothic" w:cstheme="minorHAnsi"/>
          <w:b/>
          <w:bCs/>
        </w:rPr>
        <w:t xml:space="preserve"> </w:t>
      </w:r>
      <w:r>
        <w:rPr>
          <w:rFonts w:eastAsia="MS Gothic" w:cstheme="minorHAnsi"/>
          <w:b/>
          <w:bCs/>
        </w:rPr>
        <w:tab/>
      </w:r>
      <w:r>
        <w:rPr>
          <w:rFonts w:eastAsia="MS Gothic" w:cstheme="minorHAnsi"/>
        </w:rPr>
        <w:t>Likes to ask peers for help</w:t>
      </w:r>
    </w:p>
    <w:p w14:paraId="261CFEBF" w14:textId="71132EE5" w:rsidR="006637F5" w:rsidRDefault="006637F5" w:rsidP="000F6EEE">
      <w:pPr>
        <w:rPr>
          <w:rFonts w:eastAsia="MS Gothic" w:cstheme="minorHAnsi"/>
        </w:rPr>
      </w:pPr>
      <w:r w:rsidRPr="00155FEF">
        <w:rPr>
          <w:rFonts w:ascii="Segoe UI Symbol" w:eastAsia="MS Gothic" w:hAnsi="Segoe UI Symbol" w:cs="Segoe UI Symbol"/>
          <w:b/>
          <w:bCs/>
        </w:rPr>
        <w:t>☐</w:t>
      </w:r>
      <w:r w:rsidRPr="00155FEF">
        <w:rPr>
          <w:rFonts w:eastAsia="MS Gothic" w:cstheme="minorHAnsi"/>
          <w:b/>
          <w:bCs/>
        </w:rPr>
        <w:t xml:space="preserve"> </w:t>
      </w:r>
      <w:r>
        <w:rPr>
          <w:rFonts w:eastAsia="MS Gothic" w:cstheme="minorHAnsi"/>
          <w:b/>
          <w:bCs/>
        </w:rPr>
        <w:tab/>
      </w:r>
      <w:r w:rsidRPr="00155FEF">
        <w:rPr>
          <w:rFonts w:eastAsia="MS Gothic" w:cstheme="minorHAnsi"/>
        </w:rPr>
        <w:t>Likes to</w:t>
      </w:r>
      <w:r>
        <w:rPr>
          <w:rFonts w:eastAsia="MS Gothic" w:cstheme="minorHAnsi"/>
        </w:rPr>
        <w:t xml:space="preserve"> ask the teacher for help</w:t>
      </w:r>
    </w:p>
    <w:p w14:paraId="16BF67D6" w14:textId="4359E823" w:rsidR="000F6EEE" w:rsidRDefault="006637F5" w:rsidP="000F6EEE">
      <w:pPr>
        <w:rPr>
          <w:rFonts w:eastAsia="MS Gothic" w:cstheme="minorHAnsi"/>
        </w:rPr>
      </w:pPr>
      <w:r w:rsidRPr="00515151">
        <w:rPr>
          <w:rFonts w:eastAsia="MS Gothic" w:cstheme="minorHAnsi"/>
          <w:b/>
          <w:bCs/>
        </w:rPr>
        <w:t>When this student is given an assignment, they</w:t>
      </w:r>
      <w:r>
        <w:rPr>
          <w:rFonts w:eastAsia="MS Gothic" w:cstheme="minorHAnsi"/>
        </w:rPr>
        <w:t xml:space="preserve"> _____________________________________________</w:t>
      </w:r>
    </w:p>
    <w:p w14:paraId="56EB2EA0" w14:textId="4731C835" w:rsidR="006637F5" w:rsidRDefault="006637F5" w:rsidP="000F6EEE">
      <w:pPr>
        <w:rPr>
          <w:rFonts w:eastAsia="MS Gothic" w:cstheme="minorHAnsi"/>
        </w:rPr>
      </w:pPr>
      <w:r>
        <w:rPr>
          <w:rFonts w:eastAsia="MS Gothic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7591C7" w14:textId="38FF3753" w:rsidR="006637F5" w:rsidRDefault="006637F5" w:rsidP="000F6EEE">
      <w:pPr>
        <w:rPr>
          <w:rFonts w:eastAsia="MS Gothic" w:cstheme="minorHAnsi"/>
        </w:rPr>
      </w:pPr>
      <w:r w:rsidRPr="00515151">
        <w:rPr>
          <w:rFonts w:eastAsia="MS Gothic" w:cstheme="minorHAnsi"/>
          <w:b/>
          <w:bCs/>
        </w:rPr>
        <w:t>When this student needs help, they</w:t>
      </w:r>
      <w:r>
        <w:rPr>
          <w:rFonts w:eastAsia="MS Gothic" w:cstheme="minorHAnsi"/>
        </w:rPr>
        <w:t xml:space="preserve"> _______________________________________________________</w:t>
      </w:r>
    </w:p>
    <w:p w14:paraId="6863BF62" w14:textId="1CC59B1E" w:rsidR="006637F5" w:rsidRDefault="006637F5" w:rsidP="000F6EEE">
      <w:pPr>
        <w:rPr>
          <w:rFonts w:eastAsia="MS Gothic" w:cstheme="minorHAnsi"/>
        </w:rPr>
      </w:pPr>
      <w:r>
        <w:rPr>
          <w:rFonts w:eastAsia="MS Gothic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DA8BDC" w14:textId="0725F051" w:rsidR="006637F5" w:rsidRDefault="006637F5" w:rsidP="000F6EEE">
      <w:pPr>
        <w:rPr>
          <w:rFonts w:eastAsia="MS Gothic" w:cstheme="minorHAnsi"/>
        </w:rPr>
      </w:pPr>
      <w:r w:rsidRPr="00515151">
        <w:rPr>
          <w:rFonts w:eastAsia="MS Gothic" w:cstheme="minorHAnsi"/>
          <w:b/>
          <w:bCs/>
        </w:rPr>
        <w:t>This student’s major outside-of-school commitments are</w:t>
      </w:r>
      <w:r>
        <w:rPr>
          <w:rFonts w:eastAsia="MS Gothic" w:cstheme="minorHAnsi"/>
        </w:rPr>
        <w:t xml:space="preserve"> _____________________________________</w:t>
      </w:r>
    </w:p>
    <w:p w14:paraId="613266A6" w14:textId="4F1A78A9" w:rsidR="000F6EEE" w:rsidRDefault="006637F5" w:rsidP="00155FEF">
      <w:pPr>
        <w:rPr>
          <w:rFonts w:eastAsia="MS Gothic" w:cstheme="minorHAnsi"/>
        </w:rPr>
      </w:pPr>
      <w:r>
        <w:rPr>
          <w:rFonts w:eastAsia="MS Gothic"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9E3956" w14:textId="77777777" w:rsidR="00FB276E" w:rsidRDefault="00FB276E" w:rsidP="00FB276E">
      <w:r w:rsidRPr="008D5125">
        <w:rPr>
          <w:b/>
          <w:bCs/>
        </w:rPr>
        <w:t xml:space="preserve">Student Name: </w:t>
      </w:r>
      <w:r w:rsidRPr="008D5125">
        <w:rPr>
          <w:b/>
          <w:bCs/>
        </w:rPr>
        <w:tab/>
      </w:r>
      <w:r>
        <w:tab/>
        <w:t>_________________________________________________________________</w:t>
      </w:r>
    </w:p>
    <w:p w14:paraId="260A8ACF" w14:textId="77777777" w:rsidR="00FB276E" w:rsidRDefault="00FB276E" w:rsidP="00FB276E">
      <w:r w:rsidRPr="008D5125">
        <w:rPr>
          <w:b/>
          <w:bCs/>
        </w:rPr>
        <w:lastRenderedPageBreak/>
        <w:t>Teacher Name:</w:t>
      </w:r>
      <w:r>
        <w:tab/>
      </w:r>
      <w:r>
        <w:tab/>
        <w:t>_________________________________________________________________</w:t>
      </w:r>
    </w:p>
    <w:p w14:paraId="7D7BF69F" w14:textId="77777777" w:rsidR="00FB276E" w:rsidRDefault="00FB276E" w:rsidP="00FB276E">
      <w:pPr>
        <w:jc w:val="center"/>
        <w:rPr>
          <w:b/>
          <w:bCs/>
        </w:rPr>
      </w:pPr>
      <w:r w:rsidRPr="008D5125">
        <w:rPr>
          <w:b/>
          <w:bCs/>
        </w:rPr>
        <w:t xml:space="preserve">Learner Profile – Template </w:t>
      </w:r>
      <w:r>
        <w:rPr>
          <w:b/>
          <w:bCs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131DA2" w14:paraId="025EE031" w14:textId="77777777" w:rsidTr="00E93E47">
        <w:tc>
          <w:tcPr>
            <w:tcW w:w="2337" w:type="dxa"/>
            <w:shd w:val="clear" w:color="auto" w:fill="000000" w:themeFill="text1"/>
          </w:tcPr>
          <w:p w14:paraId="42D07F04" w14:textId="77777777" w:rsidR="00131DA2" w:rsidRDefault="00131DA2" w:rsidP="00FB276E">
            <w:pPr>
              <w:rPr>
                <w:b/>
                <w:bCs/>
              </w:rPr>
            </w:pPr>
          </w:p>
        </w:tc>
        <w:tc>
          <w:tcPr>
            <w:tcW w:w="2338" w:type="dxa"/>
            <w:shd w:val="clear" w:color="auto" w:fill="000000" w:themeFill="text1"/>
          </w:tcPr>
          <w:p w14:paraId="53A58967" w14:textId="45DE5AD8" w:rsidR="00131DA2" w:rsidRDefault="00131DA2" w:rsidP="00FB276E">
            <w:pPr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  <w:tc>
          <w:tcPr>
            <w:tcW w:w="2337" w:type="dxa"/>
            <w:shd w:val="clear" w:color="auto" w:fill="000000" w:themeFill="text1"/>
          </w:tcPr>
          <w:p w14:paraId="1095232A" w14:textId="1A3384EF" w:rsidR="00131DA2" w:rsidRDefault="00131DA2" w:rsidP="00FB276E">
            <w:pPr>
              <w:rPr>
                <w:b/>
                <w:bCs/>
              </w:rPr>
            </w:pPr>
            <w:r>
              <w:rPr>
                <w:b/>
                <w:bCs/>
              </w:rPr>
              <w:t>Challenges</w:t>
            </w:r>
          </w:p>
        </w:tc>
        <w:tc>
          <w:tcPr>
            <w:tcW w:w="2338" w:type="dxa"/>
            <w:shd w:val="clear" w:color="auto" w:fill="000000" w:themeFill="text1"/>
          </w:tcPr>
          <w:p w14:paraId="4472C791" w14:textId="0B2CA725" w:rsidR="00131DA2" w:rsidRDefault="00131DA2" w:rsidP="00FB276E">
            <w:pPr>
              <w:rPr>
                <w:b/>
                <w:bCs/>
              </w:rPr>
            </w:pPr>
            <w:r>
              <w:rPr>
                <w:b/>
                <w:bCs/>
              </w:rPr>
              <w:t>Preferences and Needs</w:t>
            </w:r>
          </w:p>
        </w:tc>
      </w:tr>
      <w:tr w:rsidR="00281BF5" w14:paraId="23349A62" w14:textId="77777777" w:rsidTr="00E93E47">
        <w:tc>
          <w:tcPr>
            <w:tcW w:w="2337" w:type="dxa"/>
          </w:tcPr>
          <w:p w14:paraId="3E57E500" w14:textId="77777777" w:rsidR="00281BF5" w:rsidRDefault="00E93E47" w:rsidP="00FB276E">
            <w:r>
              <w:t>Learning New Information</w:t>
            </w:r>
          </w:p>
          <w:p w14:paraId="546CA8F3" w14:textId="77777777" w:rsidR="00E93E47" w:rsidRDefault="00E93E47" w:rsidP="00FB276E"/>
          <w:p w14:paraId="6C5B8B21" w14:textId="77777777" w:rsidR="00E93E47" w:rsidRDefault="00E93E47" w:rsidP="00FB276E"/>
          <w:p w14:paraId="76BF90AB" w14:textId="77777777" w:rsidR="00E93E47" w:rsidRDefault="00E93E47" w:rsidP="00FB276E"/>
          <w:p w14:paraId="4CD8DA7D" w14:textId="77777777" w:rsidR="00E93E47" w:rsidRDefault="00E93E47" w:rsidP="00FB276E"/>
          <w:p w14:paraId="3BF3C7A3" w14:textId="77777777" w:rsidR="00E93E47" w:rsidRDefault="00E93E47" w:rsidP="00FB276E"/>
          <w:p w14:paraId="652C4C90" w14:textId="3642CE5E" w:rsidR="00E93E47" w:rsidRPr="00131DA2" w:rsidRDefault="00E93E47" w:rsidP="00FB276E"/>
        </w:tc>
        <w:tc>
          <w:tcPr>
            <w:tcW w:w="2338" w:type="dxa"/>
          </w:tcPr>
          <w:p w14:paraId="210DCA54" w14:textId="77777777" w:rsidR="00281BF5" w:rsidRDefault="00281BF5" w:rsidP="00FB276E">
            <w:pPr>
              <w:rPr>
                <w:b/>
                <w:bCs/>
              </w:rPr>
            </w:pPr>
          </w:p>
          <w:p w14:paraId="14BFB35D" w14:textId="77777777" w:rsidR="00DC4DA7" w:rsidRDefault="00DC4DA7" w:rsidP="00FB276E">
            <w:pPr>
              <w:rPr>
                <w:b/>
                <w:bCs/>
              </w:rPr>
            </w:pPr>
          </w:p>
          <w:p w14:paraId="45812AF2" w14:textId="77777777" w:rsidR="00DC4DA7" w:rsidRDefault="00DC4DA7" w:rsidP="00FB276E">
            <w:pPr>
              <w:rPr>
                <w:b/>
                <w:bCs/>
              </w:rPr>
            </w:pPr>
          </w:p>
          <w:p w14:paraId="092E92A3" w14:textId="77777777" w:rsidR="00DC4DA7" w:rsidRDefault="00DC4DA7" w:rsidP="00FB276E">
            <w:pPr>
              <w:rPr>
                <w:b/>
                <w:bCs/>
              </w:rPr>
            </w:pPr>
          </w:p>
          <w:p w14:paraId="7EAAA662" w14:textId="77777777" w:rsidR="00DC4DA7" w:rsidRDefault="00DC4DA7" w:rsidP="00FB276E">
            <w:pPr>
              <w:rPr>
                <w:b/>
                <w:bCs/>
              </w:rPr>
            </w:pPr>
          </w:p>
          <w:p w14:paraId="5C7945AA" w14:textId="77777777" w:rsidR="00DC4DA7" w:rsidRDefault="00DC4DA7" w:rsidP="00FB276E">
            <w:pPr>
              <w:rPr>
                <w:b/>
                <w:bCs/>
              </w:rPr>
            </w:pPr>
          </w:p>
          <w:p w14:paraId="6F82292B" w14:textId="73BE0957" w:rsidR="00DC4DA7" w:rsidRDefault="00DC4DA7" w:rsidP="00FB276E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6F72564C" w14:textId="77777777" w:rsidR="00281BF5" w:rsidRDefault="00281BF5" w:rsidP="00FB276E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10658F3C" w14:textId="77777777" w:rsidR="00281BF5" w:rsidRDefault="00281BF5" w:rsidP="00FB276E">
            <w:pPr>
              <w:rPr>
                <w:b/>
                <w:bCs/>
              </w:rPr>
            </w:pPr>
          </w:p>
        </w:tc>
      </w:tr>
      <w:tr w:rsidR="00281BF5" w14:paraId="3694F229" w14:textId="77777777" w:rsidTr="00E93E47">
        <w:tc>
          <w:tcPr>
            <w:tcW w:w="2337" w:type="dxa"/>
          </w:tcPr>
          <w:p w14:paraId="263C7F07" w14:textId="77777777" w:rsidR="00281BF5" w:rsidRDefault="00131DA2" w:rsidP="00FB276E">
            <w:r w:rsidRPr="00131DA2">
              <w:t>Engag</w:t>
            </w:r>
            <w:r w:rsidR="00E93E47">
              <w:t>ing with Learning</w:t>
            </w:r>
          </w:p>
          <w:p w14:paraId="0436E31E" w14:textId="77777777" w:rsidR="00E93E47" w:rsidRDefault="00E93E47" w:rsidP="00FB276E"/>
          <w:p w14:paraId="2EF43F5E" w14:textId="77777777" w:rsidR="00E93E47" w:rsidRDefault="00E93E47" w:rsidP="00FB276E"/>
          <w:p w14:paraId="23B8715A" w14:textId="77777777" w:rsidR="00E93E47" w:rsidRDefault="00E93E47" w:rsidP="00FB276E"/>
          <w:p w14:paraId="615B5FF5" w14:textId="77777777" w:rsidR="00E93E47" w:rsidRDefault="00E93E47" w:rsidP="00FB276E"/>
          <w:p w14:paraId="23825CB0" w14:textId="77777777" w:rsidR="00E93E47" w:rsidRDefault="00E93E47" w:rsidP="00FB276E"/>
          <w:p w14:paraId="0AE4FA79" w14:textId="77777777" w:rsidR="00E93E47" w:rsidRDefault="00E93E47" w:rsidP="00FB276E"/>
          <w:p w14:paraId="3413742C" w14:textId="0D69ACD5" w:rsidR="00E93E47" w:rsidRPr="00131DA2" w:rsidRDefault="00E93E47" w:rsidP="00FB276E"/>
        </w:tc>
        <w:tc>
          <w:tcPr>
            <w:tcW w:w="2338" w:type="dxa"/>
          </w:tcPr>
          <w:p w14:paraId="4A27A99C" w14:textId="77777777" w:rsidR="00281BF5" w:rsidRDefault="00281BF5" w:rsidP="00FB276E">
            <w:pPr>
              <w:rPr>
                <w:b/>
                <w:bCs/>
              </w:rPr>
            </w:pPr>
          </w:p>
          <w:p w14:paraId="72189BE0" w14:textId="77777777" w:rsidR="00DC4DA7" w:rsidRDefault="00DC4DA7" w:rsidP="00FB276E">
            <w:pPr>
              <w:rPr>
                <w:b/>
                <w:bCs/>
              </w:rPr>
            </w:pPr>
          </w:p>
          <w:p w14:paraId="49C75A57" w14:textId="77777777" w:rsidR="00DC4DA7" w:rsidRDefault="00DC4DA7" w:rsidP="00FB276E">
            <w:pPr>
              <w:rPr>
                <w:b/>
                <w:bCs/>
              </w:rPr>
            </w:pPr>
          </w:p>
          <w:p w14:paraId="0B74307F" w14:textId="77777777" w:rsidR="00DC4DA7" w:rsidRDefault="00DC4DA7" w:rsidP="00FB276E">
            <w:pPr>
              <w:rPr>
                <w:b/>
                <w:bCs/>
              </w:rPr>
            </w:pPr>
          </w:p>
          <w:p w14:paraId="7FEEDD14" w14:textId="77777777" w:rsidR="00DC4DA7" w:rsidRDefault="00DC4DA7" w:rsidP="00FB276E">
            <w:pPr>
              <w:rPr>
                <w:b/>
                <w:bCs/>
              </w:rPr>
            </w:pPr>
          </w:p>
          <w:p w14:paraId="40EEB985" w14:textId="77777777" w:rsidR="00DC4DA7" w:rsidRDefault="00DC4DA7" w:rsidP="00FB276E">
            <w:pPr>
              <w:rPr>
                <w:b/>
                <w:bCs/>
              </w:rPr>
            </w:pPr>
          </w:p>
          <w:p w14:paraId="695C9C44" w14:textId="03752A91" w:rsidR="00DC4DA7" w:rsidRDefault="00DC4DA7" w:rsidP="00FB276E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20E3C634" w14:textId="77777777" w:rsidR="00281BF5" w:rsidRDefault="00281BF5" w:rsidP="00FB276E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5D378923" w14:textId="77777777" w:rsidR="00281BF5" w:rsidRDefault="00281BF5" w:rsidP="00FB276E">
            <w:pPr>
              <w:rPr>
                <w:b/>
                <w:bCs/>
              </w:rPr>
            </w:pPr>
          </w:p>
        </w:tc>
      </w:tr>
      <w:tr w:rsidR="00281BF5" w14:paraId="223F38BE" w14:textId="77777777" w:rsidTr="00E93E47">
        <w:tc>
          <w:tcPr>
            <w:tcW w:w="2337" w:type="dxa"/>
          </w:tcPr>
          <w:p w14:paraId="5A3E47C4" w14:textId="77777777" w:rsidR="00281BF5" w:rsidRDefault="00E93E47" w:rsidP="00FB276E">
            <w:r>
              <w:t>Showing Learning</w:t>
            </w:r>
          </w:p>
          <w:p w14:paraId="0CAA65FB" w14:textId="77777777" w:rsidR="00E93E47" w:rsidRDefault="00E93E47" w:rsidP="00FB276E"/>
          <w:p w14:paraId="0F28B0BD" w14:textId="77777777" w:rsidR="00E93E47" w:rsidRDefault="00E93E47" w:rsidP="00FB276E"/>
          <w:p w14:paraId="542954BA" w14:textId="77777777" w:rsidR="00E93E47" w:rsidRDefault="00E93E47" w:rsidP="00FB276E"/>
          <w:p w14:paraId="48E5CA88" w14:textId="77777777" w:rsidR="00E93E47" w:rsidRDefault="00E93E47" w:rsidP="00FB276E"/>
          <w:p w14:paraId="7C3939E9" w14:textId="77777777" w:rsidR="00E93E47" w:rsidRDefault="00E93E47" w:rsidP="00FB276E"/>
          <w:p w14:paraId="66D2BF79" w14:textId="77777777" w:rsidR="00E93E47" w:rsidRDefault="00E93E47" w:rsidP="00FB276E"/>
          <w:p w14:paraId="0B1ADEB2" w14:textId="3A6F9C7A" w:rsidR="00E93E47" w:rsidRPr="00131DA2" w:rsidRDefault="00E93E47" w:rsidP="00FB276E"/>
        </w:tc>
        <w:tc>
          <w:tcPr>
            <w:tcW w:w="2338" w:type="dxa"/>
          </w:tcPr>
          <w:p w14:paraId="11C45AD5" w14:textId="77777777" w:rsidR="00281BF5" w:rsidRDefault="00281BF5" w:rsidP="00FB276E">
            <w:pPr>
              <w:rPr>
                <w:b/>
                <w:bCs/>
              </w:rPr>
            </w:pPr>
          </w:p>
          <w:p w14:paraId="28FAF8AA" w14:textId="77777777" w:rsidR="00DC4DA7" w:rsidRDefault="00DC4DA7" w:rsidP="00FB276E">
            <w:pPr>
              <w:rPr>
                <w:b/>
                <w:bCs/>
              </w:rPr>
            </w:pPr>
          </w:p>
          <w:p w14:paraId="23A6BF5D" w14:textId="77777777" w:rsidR="00DC4DA7" w:rsidRDefault="00DC4DA7" w:rsidP="00FB276E">
            <w:pPr>
              <w:rPr>
                <w:b/>
                <w:bCs/>
              </w:rPr>
            </w:pPr>
          </w:p>
          <w:p w14:paraId="04B3A9AF" w14:textId="77777777" w:rsidR="00DC4DA7" w:rsidRDefault="00DC4DA7" w:rsidP="00FB276E">
            <w:pPr>
              <w:rPr>
                <w:b/>
                <w:bCs/>
              </w:rPr>
            </w:pPr>
          </w:p>
          <w:p w14:paraId="2BF9059A" w14:textId="77777777" w:rsidR="00DC4DA7" w:rsidRDefault="00DC4DA7" w:rsidP="00FB276E">
            <w:pPr>
              <w:rPr>
                <w:b/>
                <w:bCs/>
              </w:rPr>
            </w:pPr>
          </w:p>
          <w:p w14:paraId="64D00B62" w14:textId="77777777" w:rsidR="00DC4DA7" w:rsidRDefault="00DC4DA7" w:rsidP="00FB276E">
            <w:pPr>
              <w:rPr>
                <w:b/>
                <w:bCs/>
              </w:rPr>
            </w:pPr>
          </w:p>
          <w:p w14:paraId="20DE174D" w14:textId="0B58B2CD" w:rsidR="00DC4DA7" w:rsidRDefault="00DC4DA7" w:rsidP="00FB276E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0330A723" w14:textId="77777777" w:rsidR="00281BF5" w:rsidRDefault="00281BF5" w:rsidP="00FB276E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7C88AC19" w14:textId="77777777" w:rsidR="00281BF5" w:rsidRDefault="00281BF5" w:rsidP="00FB276E">
            <w:pPr>
              <w:rPr>
                <w:b/>
                <w:bCs/>
              </w:rPr>
            </w:pPr>
          </w:p>
        </w:tc>
      </w:tr>
    </w:tbl>
    <w:p w14:paraId="3100BB6F" w14:textId="77777777" w:rsidR="007A56AF" w:rsidRDefault="007A56AF" w:rsidP="00FB276E"/>
    <w:p w14:paraId="69CD0E4A" w14:textId="560C4D5D" w:rsidR="00434024" w:rsidRPr="00CC31BE" w:rsidRDefault="00434024" w:rsidP="00FB276E">
      <w:r w:rsidRPr="00CC31BE">
        <w:t>Template based on:</w:t>
      </w:r>
    </w:p>
    <w:p w14:paraId="2A23F978" w14:textId="77777777" w:rsidR="00434024" w:rsidRPr="00CC31BE" w:rsidRDefault="00434024" w:rsidP="00CC31BE">
      <w:pPr>
        <w:spacing w:after="0"/>
        <w:rPr>
          <w:i/>
          <w:iCs/>
        </w:rPr>
      </w:pPr>
      <w:r w:rsidRPr="00CC31BE">
        <w:t xml:space="preserve">Bray, B. &amp; McClaskey, K. (2016). </w:t>
      </w:r>
      <w:r w:rsidRPr="00CC31BE">
        <w:rPr>
          <w:i/>
          <w:iCs/>
        </w:rPr>
        <w:t xml:space="preserve">How to personalize learning: A practical guide for getting started and </w:t>
      </w:r>
    </w:p>
    <w:p w14:paraId="17B12049" w14:textId="1363547C" w:rsidR="00FB276E" w:rsidRDefault="00434024" w:rsidP="00CC31BE">
      <w:pPr>
        <w:spacing w:after="0"/>
        <w:ind w:firstLine="720"/>
        <w:rPr>
          <w:b/>
          <w:bCs/>
        </w:rPr>
      </w:pPr>
      <w:r w:rsidRPr="00CC31BE">
        <w:rPr>
          <w:i/>
          <w:iCs/>
        </w:rPr>
        <w:t>going deeper</w:t>
      </w:r>
      <w:r w:rsidRPr="00CC31BE">
        <w:t>. Corwin</w:t>
      </w:r>
      <w:r w:rsidR="00CC31BE" w:rsidRPr="00CC31BE">
        <w:t>.</w:t>
      </w:r>
      <w:r w:rsidR="00FB276E">
        <w:rPr>
          <w:b/>
          <w:bCs/>
        </w:rPr>
        <w:br w:type="page"/>
      </w:r>
    </w:p>
    <w:p w14:paraId="01304101" w14:textId="77777777" w:rsidR="00FB276E" w:rsidRDefault="00FB276E" w:rsidP="00FB276E">
      <w:r w:rsidRPr="008D5125">
        <w:rPr>
          <w:b/>
          <w:bCs/>
        </w:rPr>
        <w:lastRenderedPageBreak/>
        <w:t xml:space="preserve">Student Name: </w:t>
      </w:r>
      <w:r w:rsidRPr="008D5125">
        <w:rPr>
          <w:b/>
          <w:bCs/>
        </w:rPr>
        <w:tab/>
      </w:r>
      <w:r>
        <w:tab/>
        <w:t>_________________________________________________________________</w:t>
      </w:r>
    </w:p>
    <w:p w14:paraId="333A647C" w14:textId="77777777" w:rsidR="00FB276E" w:rsidRDefault="00FB276E" w:rsidP="00FB276E">
      <w:r w:rsidRPr="008D5125">
        <w:rPr>
          <w:b/>
          <w:bCs/>
        </w:rPr>
        <w:t>Teacher Name:</w:t>
      </w:r>
      <w:r>
        <w:tab/>
      </w:r>
      <w:r>
        <w:tab/>
        <w:t>_________________________________________________________________</w:t>
      </w:r>
    </w:p>
    <w:p w14:paraId="622DA776" w14:textId="77777777" w:rsidR="00FB276E" w:rsidRDefault="00FB276E" w:rsidP="00FB276E">
      <w:pPr>
        <w:jc w:val="center"/>
        <w:rPr>
          <w:b/>
          <w:bCs/>
        </w:rPr>
      </w:pPr>
      <w:r w:rsidRPr="008D5125">
        <w:rPr>
          <w:b/>
          <w:bCs/>
        </w:rPr>
        <w:t xml:space="preserve">Learner Profile – Template </w:t>
      </w:r>
      <w:r>
        <w:rPr>
          <w:b/>
          <w:bCs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44AD" w14:paraId="0016CD70" w14:textId="77777777" w:rsidTr="001A44AD">
        <w:tc>
          <w:tcPr>
            <w:tcW w:w="4675" w:type="dxa"/>
          </w:tcPr>
          <w:p w14:paraId="0A5C11C8" w14:textId="77777777" w:rsidR="001A44AD" w:rsidRPr="00311A23" w:rsidRDefault="00311A23" w:rsidP="0068077A">
            <w:pPr>
              <w:pStyle w:val="Tabletext"/>
              <w:rPr>
                <w:b/>
                <w:bCs/>
              </w:rPr>
            </w:pPr>
            <w:r w:rsidRPr="00311A23">
              <w:rPr>
                <w:b/>
                <w:bCs/>
              </w:rPr>
              <w:t>This student is curious when:</w:t>
            </w:r>
          </w:p>
          <w:p w14:paraId="168F5A71" w14:textId="77777777" w:rsidR="00311A23" w:rsidRPr="00311A23" w:rsidRDefault="00311A23" w:rsidP="0068077A">
            <w:pPr>
              <w:pStyle w:val="Tabletext"/>
              <w:rPr>
                <w:b/>
                <w:bCs/>
              </w:rPr>
            </w:pPr>
          </w:p>
          <w:p w14:paraId="3A3D1E99" w14:textId="0331E73C" w:rsidR="00311A23" w:rsidRPr="001A44AD" w:rsidRDefault="00311A23" w:rsidP="0068077A">
            <w:pPr>
              <w:pStyle w:val="Tabletext"/>
              <w:rPr>
                <w:b/>
                <w:bCs/>
                <w:color w:val="FF0000"/>
              </w:rPr>
            </w:pPr>
          </w:p>
        </w:tc>
        <w:tc>
          <w:tcPr>
            <w:tcW w:w="4675" w:type="dxa"/>
          </w:tcPr>
          <w:p w14:paraId="39CC94FD" w14:textId="77777777" w:rsidR="001A44AD" w:rsidRDefault="00311A23" w:rsidP="0068077A">
            <w:pPr>
              <w:pStyle w:val="Tabletext"/>
              <w:rPr>
                <w:b/>
                <w:bCs/>
              </w:rPr>
            </w:pPr>
            <w:r w:rsidRPr="004E0579">
              <w:rPr>
                <w:b/>
                <w:bCs/>
              </w:rPr>
              <w:t>This student is open</w:t>
            </w:r>
            <w:r w:rsidR="004E0579" w:rsidRPr="004E0579">
              <w:rPr>
                <w:b/>
                <w:bCs/>
              </w:rPr>
              <w:t xml:space="preserve"> to new points of view when:</w:t>
            </w:r>
          </w:p>
          <w:p w14:paraId="5ACA156E" w14:textId="77777777" w:rsidR="00085EFD" w:rsidRDefault="00085EFD" w:rsidP="0068077A">
            <w:pPr>
              <w:pStyle w:val="Tabletext"/>
              <w:rPr>
                <w:b/>
                <w:bCs/>
              </w:rPr>
            </w:pPr>
          </w:p>
          <w:p w14:paraId="55CBA21B" w14:textId="787C7CBB" w:rsidR="00085EFD" w:rsidRPr="004E0579" w:rsidRDefault="00085EFD" w:rsidP="0068077A">
            <w:pPr>
              <w:pStyle w:val="Tabletext"/>
              <w:rPr>
                <w:b/>
                <w:bCs/>
              </w:rPr>
            </w:pPr>
          </w:p>
        </w:tc>
      </w:tr>
      <w:tr w:rsidR="001A44AD" w14:paraId="39045CCF" w14:textId="77777777" w:rsidTr="001A44AD">
        <w:tc>
          <w:tcPr>
            <w:tcW w:w="4675" w:type="dxa"/>
          </w:tcPr>
          <w:p w14:paraId="3C5BA89B" w14:textId="77777777" w:rsidR="001A44AD" w:rsidRDefault="004E0579" w:rsidP="0068077A">
            <w:pPr>
              <w:pStyle w:val="Tabletext"/>
              <w:rPr>
                <w:b/>
                <w:bCs/>
              </w:rPr>
            </w:pPr>
            <w:r w:rsidRPr="004E0579">
              <w:rPr>
                <w:b/>
                <w:bCs/>
              </w:rPr>
              <w:t xml:space="preserve">This student knows </w:t>
            </w:r>
            <w:proofErr w:type="gramStart"/>
            <w:r w:rsidRPr="004E0579">
              <w:rPr>
                <w:b/>
                <w:bCs/>
              </w:rPr>
              <w:t>a lot</w:t>
            </w:r>
            <w:proofErr w:type="gramEnd"/>
            <w:r w:rsidRPr="004E0579">
              <w:rPr>
                <w:b/>
                <w:bCs/>
              </w:rPr>
              <w:t xml:space="preserve"> about:</w:t>
            </w:r>
          </w:p>
          <w:p w14:paraId="29A679EE" w14:textId="77777777" w:rsidR="004E0579" w:rsidRDefault="004E0579" w:rsidP="0068077A">
            <w:pPr>
              <w:pStyle w:val="Tabletext"/>
              <w:rPr>
                <w:b/>
                <w:bCs/>
              </w:rPr>
            </w:pPr>
          </w:p>
          <w:p w14:paraId="7C694F77" w14:textId="77777777" w:rsidR="004E0579" w:rsidRDefault="004E0579" w:rsidP="0068077A">
            <w:pPr>
              <w:pStyle w:val="Tabletext"/>
              <w:rPr>
                <w:b/>
                <w:bCs/>
              </w:rPr>
            </w:pPr>
          </w:p>
          <w:p w14:paraId="05D3FD2F" w14:textId="5C38718F" w:rsidR="00EF0B65" w:rsidRPr="004E0579" w:rsidRDefault="00EF0B65" w:rsidP="0068077A">
            <w:pPr>
              <w:pStyle w:val="Tabletext"/>
              <w:rPr>
                <w:b/>
                <w:bCs/>
              </w:rPr>
            </w:pPr>
          </w:p>
        </w:tc>
        <w:tc>
          <w:tcPr>
            <w:tcW w:w="4675" w:type="dxa"/>
          </w:tcPr>
          <w:p w14:paraId="30A4B018" w14:textId="1B56A8CF" w:rsidR="001A44AD" w:rsidRPr="004E0579" w:rsidRDefault="004E0579" w:rsidP="0068077A">
            <w:pPr>
              <w:pStyle w:val="Tabletext"/>
              <w:rPr>
                <w:b/>
                <w:bCs/>
              </w:rPr>
            </w:pPr>
            <w:r w:rsidRPr="004E0579">
              <w:rPr>
                <w:b/>
                <w:bCs/>
              </w:rPr>
              <w:t xml:space="preserve">This student cares about </w:t>
            </w:r>
            <w:r w:rsidR="00B9692A">
              <w:rPr>
                <w:b/>
                <w:bCs/>
              </w:rPr>
              <w:t>these topics</w:t>
            </w:r>
            <w:r w:rsidRPr="004E0579">
              <w:rPr>
                <w:b/>
                <w:bCs/>
              </w:rPr>
              <w:t>:</w:t>
            </w:r>
          </w:p>
        </w:tc>
      </w:tr>
      <w:tr w:rsidR="001A44AD" w14:paraId="576D3A6F" w14:textId="77777777" w:rsidTr="001A44AD">
        <w:tc>
          <w:tcPr>
            <w:tcW w:w="4675" w:type="dxa"/>
          </w:tcPr>
          <w:p w14:paraId="674FE350" w14:textId="77777777" w:rsidR="001A44AD" w:rsidRDefault="004E0579" w:rsidP="0068077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This student thinks creatively when:</w:t>
            </w:r>
          </w:p>
          <w:p w14:paraId="195D5C2D" w14:textId="77777777" w:rsidR="00EF0B65" w:rsidRDefault="00EF0B65" w:rsidP="0068077A">
            <w:pPr>
              <w:pStyle w:val="Tabletext"/>
              <w:rPr>
                <w:b/>
                <w:bCs/>
              </w:rPr>
            </w:pPr>
          </w:p>
          <w:p w14:paraId="53240C51" w14:textId="77777777" w:rsidR="00EF0B65" w:rsidRDefault="00EF0B65" w:rsidP="0068077A">
            <w:pPr>
              <w:pStyle w:val="Tabletext"/>
              <w:rPr>
                <w:b/>
                <w:bCs/>
              </w:rPr>
            </w:pPr>
          </w:p>
          <w:p w14:paraId="77693B86" w14:textId="2DA5F7E6" w:rsidR="00EF0B65" w:rsidRPr="004E0579" w:rsidRDefault="00EF0B65" w:rsidP="0068077A">
            <w:pPr>
              <w:pStyle w:val="Tabletext"/>
              <w:rPr>
                <w:b/>
                <w:bCs/>
              </w:rPr>
            </w:pPr>
          </w:p>
        </w:tc>
        <w:tc>
          <w:tcPr>
            <w:tcW w:w="4675" w:type="dxa"/>
          </w:tcPr>
          <w:p w14:paraId="5942DF64" w14:textId="77777777" w:rsidR="001A44AD" w:rsidRDefault="004E0579" w:rsidP="0068077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This student takes risks when:</w:t>
            </w:r>
          </w:p>
          <w:p w14:paraId="6DE997D4" w14:textId="77777777" w:rsidR="004E0579" w:rsidRDefault="004E0579" w:rsidP="0068077A">
            <w:pPr>
              <w:pStyle w:val="Tabletext"/>
              <w:rPr>
                <w:b/>
                <w:bCs/>
              </w:rPr>
            </w:pPr>
          </w:p>
          <w:p w14:paraId="1B1D8B14" w14:textId="3572A145" w:rsidR="004E0579" w:rsidRPr="004E0579" w:rsidRDefault="004E0579" w:rsidP="0068077A">
            <w:pPr>
              <w:pStyle w:val="Tabletext"/>
              <w:rPr>
                <w:b/>
                <w:bCs/>
              </w:rPr>
            </w:pPr>
          </w:p>
        </w:tc>
      </w:tr>
      <w:tr w:rsidR="001A44AD" w14:paraId="4059FBD5" w14:textId="77777777" w:rsidTr="001A44AD">
        <w:tc>
          <w:tcPr>
            <w:tcW w:w="4675" w:type="dxa"/>
          </w:tcPr>
          <w:p w14:paraId="045D6F4A" w14:textId="77777777" w:rsidR="001A44AD" w:rsidRDefault="004E0579" w:rsidP="0068077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This student communicates through:</w:t>
            </w:r>
          </w:p>
          <w:p w14:paraId="323E38C9" w14:textId="77777777" w:rsidR="00EF0B65" w:rsidRDefault="00EF0B65" w:rsidP="0068077A">
            <w:pPr>
              <w:pStyle w:val="Tabletext"/>
              <w:rPr>
                <w:b/>
                <w:bCs/>
              </w:rPr>
            </w:pPr>
          </w:p>
          <w:p w14:paraId="05CE8DF5" w14:textId="77777777" w:rsidR="00EF0B65" w:rsidRDefault="00EF0B65" w:rsidP="0068077A">
            <w:pPr>
              <w:pStyle w:val="Tabletext"/>
              <w:rPr>
                <w:b/>
                <w:bCs/>
              </w:rPr>
            </w:pPr>
          </w:p>
          <w:p w14:paraId="146788B2" w14:textId="1815579B" w:rsidR="00EF0B65" w:rsidRPr="004E0579" w:rsidRDefault="00EF0B65" w:rsidP="0068077A">
            <w:pPr>
              <w:pStyle w:val="Tabletext"/>
              <w:rPr>
                <w:b/>
                <w:bCs/>
              </w:rPr>
            </w:pPr>
          </w:p>
        </w:tc>
        <w:tc>
          <w:tcPr>
            <w:tcW w:w="4675" w:type="dxa"/>
          </w:tcPr>
          <w:p w14:paraId="4928E438" w14:textId="77777777" w:rsidR="001A44AD" w:rsidRDefault="00AA3FFA" w:rsidP="0068077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This student balances their academic and personal pursuits by:</w:t>
            </w:r>
          </w:p>
          <w:p w14:paraId="08C4FD68" w14:textId="77777777" w:rsidR="00AA3FFA" w:rsidRDefault="00AA3FFA" w:rsidP="0068077A">
            <w:pPr>
              <w:pStyle w:val="Tabletext"/>
              <w:rPr>
                <w:b/>
                <w:bCs/>
              </w:rPr>
            </w:pPr>
          </w:p>
          <w:p w14:paraId="62F3DC5E" w14:textId="3850A489" w:rsidR="00085EFD" w:rsidRPr="004E0579" w:rsidRDefault="00085EFD" w:rsidP="0068077A">
            <w:pPr>
              <w:pStyle w:val="Tabletext"/>
              <w:rPr>
                <w:b/>
                <w:bCs/>
              </w:rPr>
            </w:pPr>
          </w:p>
        </w:tc>
      </w:tr>
      <w:tr w:rsidR="001A44AD" w14:paraId="730455B7" w14:textId="77777777" w:rsidTr="001A44AD">
        <w:tc>
          <w:tcPr>
            <w:tcW w:w="4675" w:type="dxa"/>
          </w:tcPr>
          <w:p w14:paraId="13EBE226" w14:textId="77777777" w:rsidR="001A44AD" w:rsidRDefault="00085EFD" w:rsidP="0068077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This student </w:t>
            </w:r>
            <w:r w:rsidR="00EF0B65">
              <w:rPr>
                <w:b/>
                <w:bCs/>
              </w:rPr>
              <w:t>acts with conviction about:</w:t>
            </w:r>
          </w:p>
          <w:p w14:paraId="15F4E642" w14:textId="77777777" w:rsidR="00EF0B65" w:rsidRDefault="00EF0B65" w:rsidP="0068077A">
            <w:pPr>
              <w:pStyle w:val="Tabletext"/>
              <w:rPr>
                <w:b/>
                <w:bCs/>
              </w:rPr>
            </w:pPr>
          </w:p>
          <w:p w14:paraId="75267E87" w14:textId="77777777" w:rsidR="00EF0B65" w:rsidRDefault="00EF0B65" w:rsidP="0068077A">
            <w:pPr>
              <w:pStyle w:val="Tabletext"/>
              <w:rPr>
                <w:b/>
                <w:bCs/>
              </w:rPr>
            </w:pPr>
          </w:p>
          <w:p w14:paraId="571EF39E" w14:textId="6F323BA1" w:rsidR="00EF0B65" w:rsidRPr="004E0579" w:rsidRDefault="00EF0B65" w:rsidP="0068077A">
            <w:pPr>
              <w:pStyle w:val="Tabletext"/>
              <w:rPr>
                <w:b/>
                <w:bCs/>
              </w:rPr>
            </w:pPr>
          </w:p>
        </w:tc>
        <w:tc>
          <w:tcPr>
            <w:tcW w:w="4675" w:type="dxa"/>
          </w:tcPr>
          <w:p w14:paraId="586A824D" w14:textId="77777777" w:rsidR="001A44AD" w:rsidRDefault="00EF0B65" w:rsidP="0068077A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This student reflects on:</w:t>
            </w:r>
          </w:p>
          <w:p w14:paraId="39A3CE91" w14:textId="77777777" w:rsidR="00EF0B65" w:rsidRDefault="00EF0B65" w:rsidP="0068077A">
            <w:pPr>
              <w:pStyle w:val="Tabletext"/>
              <w:rPr>
                <w:b/>
                <w:bCs/>
              </w:rPr>
            </w:pPr>
          </w:p>
          <w:p w14:paraId="1D54063D" w14:textId="77777777" w:rsidR="00EF0B65" w:rsidRDefault="00EF0B65" w:rsidP="0068077A">
            <w:pPr>
              <w:pStyle w:val="Tabletext"/>
              <w:rPr>
                <w:b/>
                <w:bCs/>
              </w:rPr>
            </w:pPr>
          </w:p>
          <w:p w14:paraId="5974DB0D" w14:textId="09159DD1" w:rsidR="00EF0B65" w:rsidRPr="004E0579" w:rsidRDefault="00EF0B65" w:rsidP="0068077A">
            <w:pPr>
              <w:pStyle w:val="Tabletext"/>
              <w:rPr>
                <w:b/>
                <w:bCs/>
              </w:rPr>
            </w:pPr>
          </w:p>
        </w:tc>
      </w:tr>
    </w:tbl>
    <w:p w14:paraId="4E4912B3" w14:textId="4BFB30CC" w:rsidR="00EF0B65" w:rsidRPr="008178A5" w:rsidRDefault="00EF0B65" w:rsidP="0068077A">
      <w:pPr>
        <w:pStyle w:val="Tabletext"/>
        <w:rPr>
          <w:i/>
          <w:iCs/>
          <w:sz w:val="18"/>
          <w:szCs w:val="18"/>
        </w:rPr>
      </w:pPr>
      <w:r w:rsidRPr="008178A5">
        <w:rPr>
          <w:i/>
          <w:iCs/>
          <w:sz w:val="18"/>
          <w:szCs w:val="18"/>
        </w:rPr>
        <w:t xml:space="preserve">Template </w:t>
      </w:r>
      <w:r w:rsidR="008178A5" w:rsidRPr="008178A5">
        <w:rPr>
          <w:i/>
          <w:iCs/>
          <w:sz w:val="18"/>
          <w:szCs w:val="18"/>
        </w:rPr>
        <w:t>adapted from:</w:t>
      </w:r>
    </w:p>
    <w:p w14:paraId="4B4D3792" w14:textId="5906A1C4" w:rsidR="004B1380" w:rsidRPr="008178A5" w:rsidRDefault="00EF0B65" w:rsidP="004B1380">
      <w:pPr>
        <w:pStyle w:val="Tabletext"/>
        <w:spacing w:before="0" w:after="0"/>
        <w:rPr>
          <w:i/>
          <w:iCs/>
          <w:sz w:val="18"/>
          <w:szCs w:val="18"/>
        </w:rPr>
      </w:pPr>
      <w:r w:rsidRPr="008178A5">
        <w:rPr>
          <w:i/>
          <w:iCs/>
          <w:sz w:val="18"/>
          <w:szCs w:val="18"/>
        </w:rPr>
        <w:t>International Baccalaureate Organization. (2013). IB learn</w:t>
      </w:r>
      <w:r w:rsidR="004B1380" w:rsidRPr="008178A5">
        <w:rPr>
          <w:i/>
          <w:iCs/>
          <w:sz w:val="18"/>
          <w:szCs w:val="18"/>
        </w:rPr>
        <w:t>er</w:t>
      </w:r>
      <w:r w:rsidRPr="008178A5">
        <w:rPr>
          <w:i/>
          <w:iCs/>
          <w:sz w:val="18"/>
          <w:szCs w:val="18"/>
        </w:rPr>
        <w:t xml:space="preserve"> profile. </w:t>
      </w:r>
      <w:r w:rsidR="004B1380" w:rsidRPr="008178A5">
        <w:rPr>
          <w:i/>
          <w:iCs/>
          <w:sz w:val="18"/>
          <w:szCs w:val="18"/>
        </w:rPr>
        <w:t xml:space="preserve">Retrieved from </w:t>
      </w:r>
    </w:p>
    <w:p w14:paraId="4FABF29B" w14:textId="02955250" w:rsidR="00347A61" w:rsidRPr="008178A5" w:rsidRDefault="00000000" w:rsidP="004B1380">
      <w:pPr>
        <w:pStyle w:val="Tabletext"/>
        <w:spacing w:before="0" w:after="0"/>
        <w:ind w:left="720"/>
        <w:rPr>
          <w:i/>
          <w:iCs/>
          <w:sz w:val="18"/>
          <w:szCs w:val="18"/>
        </w:rPr>
      </w:pPr>
      <w:hyperlink r:id="rId11" w:history="1">
        <w:r w:rsidR="00347A61" w:rsidRPr="008178A5">
          <w:rPr>
            <w:rStyle w:val="Hyperlink"/>
            <w:i/>
            <w:iCs/>
            <w:sz w:val="18"/>
            <w:szCs w:val="18"/>
          </w:rPr>
          <w:t>https://www.ibo.org/contentassets/fd82f70643ef4086b7d3f292cc214962/learner-profile-en.pdf</w:t>
        </w:r>
      </w:hyperlink>
    </w:p>
    <w:p w14:paraId="4F7A1FF5" w14:textId="77777777" w:rsidR="00347A61" w:rsidRDefault="00347A61">
      <w:r>
        <w:br w:type="page"/>
      </w:r>
    </w:p>
    <w:p w14:paraId="697A919A" w14:textId="59FEADF5" w:rsidR="00EF0B65" w:rsidRPr="00C46D72" w:rsidRDefault="00C46D72" w:rsidP="00C46D72">
      <w:pPr>
        <w:pStyle w:val="Tabletext"/>
        <w:spacing w:before="0" w:after="0"/>
        <w:jc w:val="center"/>
        <w:rPr>
          <w:b/>
          <w:bCs/>
        </w:rPr>
      </w:pPr>
      <w:r w:rsidRPr="00C46D72">
        <w:rPr>
          <w:b/>
          <w:bCs/>
        </w:rPr>
        <w:lastRenderedPageBreak/>
        <w:t xml:space="preserve">Gina’s </w:t>
      </w:r>
      <w:r w:rsidR="00BD2FEB" w:rsidRPr="00C46D72">
        <w:rPr>
          <w:b/>
          <w:bCs/>
        </w:rPr>
        <w:t>Student Survey</w:t>
      </w:r>
      <w:r w:rsidRPr="00C46D72">
        <w:rPr>
          <w:b/>
          <w:bCs/>
        </w:rPr>
        <w:t xml:space="preserve"> Res</w:t>
      </w:r>
      <w:r w:rsidR="005C0418">
        <w:rPr>
          <w:b/>
          <w:bCs/>
        </w:rPr>
        <w:t>ponses</w:t>
      </w:r>
    </w:p>
    <w:p w14:paraId="4D5FF4C4" w14:textId="77777777" w:rsidR="00C46D72" w:rsidRDefault="00C46D72" w:rsidP="00347A61">
      <w:pPr>
        <w:pStyle w:val="Tabletext"/>
        <w:spacing w:before="0" w:after="0"/>
      </w:pPr>
    </w:p>
    <w:p w14:paraId="1A2D98DE" w14:textId="4EDFD7D5" w:rsidR="00C46D72" w:rsidRPr="005B777D" w:rsidRDefault="005B777D" w:rsidP="00347A61">
      <w:pPr>
        <w:pStyle w:val="Tabletext"/>
        <w:spacing w:before="0" w:after="0"/>
        <w:rPr>
          <w:b/>
          <w:bCs/>
        </w:rPr>
      </w:pPr>
      <w:r w:rsidRPr="005B777D">
        <w:rPr>
          <w:b/>
          <w:bCs/>
        </w:rPr>
        <w:t>What is your favorite subject</w:t>
      </w:r>
      <w:r w:rsidR="00E04147" w:rsidRPr="005B777D">
        <w:rPr>
          <w:b/>
          <w:bCs/>
        </w:rPr>
        <w:t xml:space="preserve">? </w:t>
      </w:r>
      <w:r w:rsidRPr="005B777D">
        <w:rPr>
          <w:b/>
          <w:bCs/>
        </w:rPr>
        <w:t>Why is it your favorite?</w:t>
      </w:r>
    </w:p>
    <w:p w14:paraId="04A3C050" w14:textId="7810B791" w:rsidR="005B777D" w:rsidRDefault="00EA29B7" w:rsidP="00347A61">
      <w:pPr>
        <w:pStyle w:val="Tabletext"/>
        <w:spacing w:before="0" w:after="0"/>
      </w:pPr>
      <w:r>
        <w:t xml:space="preserve">Science is my favorite because I want to be a doctor. I know you need to be </w:t>
      </w:r>
      <w:r w:rsidR="00E04147">
        <w:t>good</w:t>
      </w:r>
      <w:r>
        <w:t xml:space="preserve"> at science to study to be a doctor.</w:t>
      </w:r>
    </w:p>
    <w:p w14:paraId="30750141" w14:textId="77777777" w:rsidR="00C46D72" w:rsidRDefault="00C46D72" w:rsidP="00347A61">
      <w:pPr>
        <w:pStyle w:val="Tabletext"/>
        <w:spacing w:before="0" w:after="0"/>
      </w:pPr>
    </w:p>
    <w:p w14:paraId="74D16BEE" w14:textId="68266D07" w:rsidR="00C46D72" w:rsidRDefault="005B777D" w:rsidP="00347A61">
      <w:pPr>
        <w:pStyle w:val="Tabletext"/>
        <w:spacing w:before="0" w:after="0"/>
        <w:rPr>
          <w:b/>
          <w:bCs/>
        </w:rPr>
      </w:pPr>
      <w:r w:rsidRPr="005B777D">
        <w:rPr>
          <w:b/>
          <w:bCs/>
        </w:rPr>
        <w:t>What is your least favorite subject? Why is it your least favorite?</w:t>
      </w:r>
    </w:p>
    <w:p w14:paraId="7E245695" w14:textId="0FAB62B9" w:rsidR="00EA29B7" w:rsidRPr="00EA29B7" w:rsidRDefault="00EA29B7" w:rsidP="00347A61">
      <w:pPr>
        <w:pStyle w:val="Tabletext"/>
        <w:spacing w:before="0" w:after="0"/>
      </w:pPr>
      <w:r w:rsidRPr="00EA29B7">
        <w:t xml:space="preserve">I </w:t>
      </w:r>
      <w:proofErr w:type="gramStart"/>
      <w:r w:rsidRPr="00EA29B7">
        <w:t>don’t</w:t>
      </w:r>
      <w:proofErr w:type="gramEnd"/>
      <w:r w:rsidRPr="00EA29B7">
        <w:t xml:space="preserve"> like </w:t>
      </w:r>
      <w:r w:rsidR="008430D6">
        <w:t xml:space="preserve">social studies. It all happened in the past, and </w:t>
      </w:r>
      <w:proofErr w:type="gramStart"/>
      <w:r w:rsidR="008430D6">
        <w:t>it’s</w:t>
      </w:r>
      <w:proofErr w:type="gramEnd"/>
      <w:r w:rsidR="008430D6">
        <w:t xml:space="preserve"> not important to me anymore. Why would I want to learn about people who died already?</w:t>
      </w:r>
    </w:p>
    <w:p w14:paraId="0F4DCBE0" w14:textId="77777777" w:rsidR="005B777D" w:rsidRDefault="005B777D" w:rsidP="00347A61">
      <w:pPr>
        <w:pStyle w:val="Tabletext"/>
        <w:spacing w:before="0" w:after="0"/>
      </w:pPr>
    </w:p>
    <w:p w14:paraId="40219E37" w14:textId="379E9B31" w:rsidR="005B777D" w:rsidRDefault="005B777D" w:rsidP="00347A61">
      <w:pPr>
        <w:pStyle w:val="Tabletext"/>
        <w:spacing w:before="0" w:after="0"/>
        <w:rPr>
          <w:b/>
          <w:bCs/>
        </w:rPr>
      </w:pPr>
      <w:r w:rsidRPr="005B777D">
        <w:rPr>
          <w:b/>
          <w:bCs/>
        </w:rPr>
        <w:t>Do you like to learn in groups or on your own</w:t>
      </w:r>
      <w:r w:rsidR="00E04147" w:rsidRPr="005B777D">
        <w:rPr>
          <w:b/>
          <w:bCs/>
        </w:rPr>
        <w:t xml:space="preserve">? </w:t>
      </w:r>
      <w:r w:rsidRPr="005B777D">
        <w:rPr>
          <w:b/>
          <w:bCs/>
        </w:rPr>
        <w:t>Why?</w:t>
      </w:r>
    </w:p>
    <w:p w14:paraId="797EE8BF" w14:textId="6B824886" w:rsidR="005B777D" w:rsidRPr="008430D6" w:rsidRDefault="008430D6" w:rsidP="00347A61">
      <w:pPr>
        <w:pStyle w:val="Tabletext"/>
        <w:spacing w:before="0" w:after="0"/>
      </w:pPr>
      <w:r w:rsidRPr="008430D6">
        <w:t xml:space="preserve">It depends on who is in my group. When I </w:t>
      </w:r>
      <w:proofErr w:type="gramStart"/>
      <w:r w:rsidRPr="008430D6">
        <w:t>work</w:t>
      </w:r>
      <w:proofErr w:type="gramEnd"/>
      <w:r w:rsidRPr="008430D6">
        <w:t xml:space="preserve"> with people who want to do the work, </w:t>
      </w:r>
      <w:r w:rsidR="00717D7B">
        <w:t>I like it</w:t>
      </w:r>
      <w:r w:rsidRPr="008430D6">
        <w:t xml:space="preserve">. When I </w:t>
      </w:r>
      <w:proofErr w:type="gramStart"/>
      <w:r w:rsidRPr="008430D6">
        <w:t>work</w:t>
      </w:r>
      <w:proofErr w:type="gramEnd"/>
      <w:r w:rsidRPr="008430D6">
        <w:t xml:space="preserve"> with people who want to mess around and get in trouble, then I want to work on my own.</w:t>
      </w:r>
    </w:p>
    <w:p w14:paraId="48483746" w14:textId="77777777" w:rsidR="005B777D" w:rsidRDefault="005B777D" w:rsidP="00347A61">
      <w:pPr>
        <w:pStyle w:val="Tabletext"/>
        <w:spacing w:before="0" w:after="0"/>
      </w:pPr>
    </w:p>
    <w:p w14:paraId="20E276C1" w14:textId="1F80AFBC" w:rsidR="005B777D" w:rsidRDefault="005B777D" w:rsidP="00347A61">
      <w:pPr>
        <w:pStyle w:val="Tabletext"/>
        <w:spacing w:before="0" w:after="0"/>
        <w:rPr>
          <w:b/>
          <w:bCs/>
        </w:rPr>
      </w:pPr>
      <w:r w:rsidRPr="005B777D">
        <w:rPr>
          <w:b/>
          <w:bCs/>
        </w:rPr>
        <w:t xml:space="preserve">How do you want to ask for help when </w:t>
      </w:r>
      <w:proofErr w:type="gramStart"/>
      <w:r w:rsidRPr="005B777D">
        <w:rPr>
          <w:b/>
          <w:bCs/>
        </w:rPr>
        <w:t>you’re</w:t>
      </w:r>
      <w:proofErr w:type="gramEnd"/>
      <w:r w:rsidRPr="005B777D">
        <w:rPr>
          <w:b/>
          <w:bCs/>
        </w:rPr>
        <w:t xml:space="preserve"> confused?</w:t>
      </w:r>
    </w:p>
    <w:p w14:paraId="5A007497" w14:textId="6904A1D6" w:rsidR="005B777D" w:rsidRPr="00F767D2" w:rsidRDefault="00F767D2" w:rsidP="00347A61">
      <w:pPr>
        <w:pStyle w:val="Tabletext"/>
        <w:spacing w:before="0" w:after="0"/>
      </w:pPr>
      <w:r w:rsidRPr="00F767D2">
        <w:t xml:space="preserve">I like to be able to quietly ask the people around me. If I wait until the end of class to ask the teacher, I might just get more confused. And sometimes </w:t>
      </w:r>
      <w:proofErr w:type="gramStart"/>
      <w:r w:rsidRPr="00F767D2">
        <w:t>I think I</w:t>
      </w:r>
      <w:proofErr w:type="gramEnd"/>
      <w:r w:rsidRPr="00F767D2">
        <w:t xml:space="preserve"> am the only one who doesn’t understand things, so I don’t like to raise my hand to ask.</w:t>
      </w:r>
    </w:p>
    <w:p w14:paraId="5280D7C8" w14:textId="77777777" w:rsidR="005B777D" w:rsidRDefault="005B777D" w:rsidP="00347A61">
      <w:pPr>
        <w:pStyle w:val="Tabletext"/>
        <w:spacing w:before="0" w:after="0"/>
      </w:pPr>
    </w:p>
    <w:p w14:paraId="7B629931" w14:textId="55A19453" w:rsidR="00840D28" w:rsidRDefault="00840D28" w:rsidP="00347A61">
      <w:pPr>
        <w:pStyle w:val="Tabletext"/>
        <w:spacing w:before="0" w:after="0"/>
        <w:rPr>
          <w:b/>
          <w:bCs/>
        </w:rPr>
      </w:pPr>
      <w:r w:rsidRPr="00840D28">
        <w:rPr>
          <w:b/>
          <w:bCs/>
        </w:rPr>
        <w:t>What do you do after-school</w:t>
      </w:r>
      <w:r w:rsidR="00E04147" w:rsidRPr="00840D28">
        <w:rPr>
          <w:b/>
          <w:bCs/>
        </w:rPr>
        <w:t xml:space="preserve">? </w:t>
      </w:r>
      <w:r w:rsidRPr="00840D28">
        <w:rPr>
          <w:b/>
          <w:bCs/>
        </w:rPr>
        <w:t>On the weekends?</w:t>
      </w:r>
    </w:p>
    <w:p w14:paraId="56B3B0C8" w14:textId="07005AE4" w:rsidR="00840D28" w:rsidRPr="00F767D2" w:rsidRDefault="00F767D2" w:rsidP="00347A61">
      <w:pPr>
        <w:pStyle w:val="Tabletext"/>
        <w:spacing w:before="0" w:after="0"/>
      </w:pPr>
      <w:r w:rsidRPr="00F767D2">
        <w:t xml:space="preserve">I live with my mom and my two little brothers. </w:t>
      </w:r>
      <w:r>
        <w:t xml:space="preserve">My mom works second-shift, so I usually </w:t>
      </w:r>
      <w:r w:rsidR="00E04147">
        <w:t>must</w:t>
      </w:r>
      <w:r>
        <w:t xml:space="preserve"> go home and get them off the bus. I make sure they do their homework and eat dinner. My mom sometimes </w:t>
      </w:r>
      <w:r w:rsidR="00E04147">
        <w:t>must</w:t>
      </w:r>
      <w:r>
        <w:t xml:space="preserve"> work on the weekend too. But, when she </w:t>
      </w:r>
      <w:proofErr w:type="gramStart"/>
      <w:r>
        <w:t>doesn’t</w:t>
      </w:r>
      <w:proofErr w:type="gramEnd"/>
      <w:r>
        <w:t>, I like to be with my friends.</w:t>
      </w:r>
    </w:p>
    <w:p w14:paraId="61638DDC" w14:textId="77777777" w:rsidR="00840D28" w:rsidRDefault="00840D28" w:rsidP="00347A61">
      <w:pPr>
        <w:pStyle w:val="Tabletext"/>
        <w:spacing w:before="0" w:after="0"/>
        <w:rPr>
          <w:b/>
          <w:bCs/>
        </w:rPr>
      </w:pPr>
    </w:p>
    <w:p w14:paraId="24CC8B52" w14:textId="4E350846" w:rsidR="00D41853" w:rsidRDefault="00D41853" w:rsidP="00347A61">
      <w:pPr>
        <w:pStyle w:val="Tabletext"/>
        <w:spacing w:before="0" w:after="0"/>
        <w:rPr>
          <w:b/>
          <w:bCs/>
        </w:rPr>
      </w:pPr>
      <w:r>
        <w:rPr>
          <w:b/>
          <w:bCs/>
        </w:rPr>
        <w:t>How do you like to show that you have learned something new?</w:t>
      </w:r>
    </w:p>
    <w:p w14:paraId="10B5F91D" w14:textId="5A2776D9" w:rsidR="00D41853" w:rsidRPr="00C64FC2" w:rsidRDefault="00F767D2" w:rsidP="00347A61">
      <w:pPr>
        <w:pStyle w:val="Tabletext"/>
        <w:spacing w:before="0" w:after="0"/>
      </w:pPr>
      <w:r w:rsidRPr="00C64FC2">
        <w:t xml:space="preserve">I like to tell people about it. If I write something, I </w:t>
      </w:r>
      <w:proofErr w:type="gramStart"/>
      <w:r w:rsidRPr="00C64FC2">
        <w:t>can’t</w:t>
      </w:r>
      <w:proofErr w:type="gramEnd"/>
      <w:r w:rsidRPr="00C64FC2">
        <w:t xml:space="preserve"> really know if anyone ever read it. But if I tell you about it and I see you listening, </w:t>
      </w:r>
      <w:r w:rsidR="00C64FC2" w:rsidRPr="00C64FC2">
        <w:t xml:space="preserve">you </w:t>
      </w:r>
      <w:r w:rsidR="00E04147" w:rsidRPr="00C64FC2">
        <w:t>know</w:t>
      </w:r>
      <w:r w:rsidR="00C64FC2" w:rsidRPr="00C64FC2">
        <w:t xml:space="preserve"> that I learned it.</w:t>
      </w:r>
    </w:p>
    <w:p w14:paraId="48FEBFB0" w14:textId="77777777" w:rsidR="00D41853" w:rsidRDefault="00D41853" w:rsidP="00347A61">
      <w:pPr>
        <w:pStyle w:val="Tabletext"/>
        <w:spacing w:before="0" w:after="0"/>
        <w:rPr>
          <w:b/>
          <w:bCs/>
        </w:rPr>
      </w:pPr>
    </w:p>
    <w:p w14:paraId="715CA968" w14:textId="56099750" w:rsidR="00840D28" w:rsidRDefault="00B436E5" w:rsidP="00347A61">
      <w:pPr>
        <w:pStyle w:val="Tabletext"/>
        <w:spacing w:before="0" w:after="0"/>
        <w:rPr>
          <w:b/>
          <w:bCs/>
        </w:rPr>
      </w:pPr>
      <w:r>
        <w:rPr>
          <w:b/>
          <w:bCs/>
        </w:rPr>
        <w:t>What makes you most proud of yourself?</w:t>
      </w:r>
    </w:p>
    <w:p w14:paraId="4B567819" w14:textId="2E27C7B5" w:rsidR="00B436E5" w:rsidRPr="00906529" w:rsidRDefault="004C478F" w:rsidP="00347A61">
      <w:pPr>
        <w:pStyle w:val="Tabletext"/>
        <w:spacing w:before="0" w:after="0"/>
      </w:pPr>
      <w:r w:rsidRPr="00906529">
        <w:t xml:space="preserve">I used to be </w:t>
      </w:r>
      <w:r w:rsidR="00906529" w:rsidRPr="00906529">
        <w:t xml:space="preserve">scared about taking science classes, but now I feel better about it. I had </w:t>
      </w:r>
      <w:proofErr w:type="gramStart"/>
      <w:r w:rsidR="00906529" w:rsidRPr="00906529">
        <w:t>some</w:t>
      </w:r>
      <w:proofErr w:type="gramEnd"/>
      <w:r w:rsidR="00906529" w:rsidRPr="00906529">
        <w:t xml:space="preserve"> </w:t>
      </w:r>
      <w:r w:rsidR="00E04147" w:rsidRPr="00906529">
        <w:t>good</w:t>
      </w:r>
      <w:r w:rsidR="00906529" w:rsidRPr="00906529">
        <w:t xml:space="preserve"> teachers in middle school, and they helped me know that I can do it.</w:t>
      </w:r>
    </w:p>
    <w:p w14:paraId="6C439F67" w14:textId="77777777" w:rsidR="00B436E5" w:rsidRDefault="00B436E5" w:rsidP="00347A61">
      <w:pPr>
        <w:pStyle w:val="Tabletext"/>
        <w:spacing w:before="0"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14D0" w14:paraId="4B64EBA9" w14:textId="77777777" w:rsidTr="000B14D0">
        <w:tc>
          <w:tcPr>
            <w:tcW w:w="9350" w:type="dxa"/>
          </w:tcPr>
          <w:p w14:paraId="6EEAE853" w14:textId="77777777" w:rsidR="001C717F" w:rsidRDefault="000B14D0" w:rsidP="007143AD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What</w:t>
            </w:r>
            <w:r w:rsidR="001C717F">
              <w:rPr>
                <w:b/>
                <w:bCs/>
              </w:rPr>
              <w:t xml:space="preserve"> important information do you see in Gina’s</w:t>
            </w:r>
            <w:r w:rsidR="00215D7B">
              <w:rPr>
                <w:b/>
                <w:bCs/>
              </w:rPr>
              <w:t xml:space="preserve"> student</w:t>
            </w:r>
            <w:r w:rsidR="001C717F">
              <w:rPr>
                <w:b/>
                <w:bCs/>
              </w:rPr>
              <w:t xml:space="preserve"> survey responses?</w:t>
            </w:r>
          </w:p>
          <w:p w14:paraId="54F29557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422DA9E3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30FCECAB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6F0A9D0B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40B132A9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0B0EA89B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2509D088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628EE259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5863763E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1D487234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0873BFF9" w14:textId="77777777" w:rsid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  <w:p w14:paraId="651756AC" w14:textId="7F520416" w:rsidR="007143AD" w:rsidRPr="007143AD" w:rsidRDefault="007143AD" w:rsidP="007143AD">
            <w:pPr>
              <w:pStyle w:val="Tabletext"/>
              <w:spacing w:before="0" w:after="0"/>
              <w:rPr>
                <w:b/>
                <w:bCs/>
              </w:rPr>
            </w:pPr>
          </w:p>
        </w:tc>
      </w:tr>
    </w:tbl>
    <w:p w14:paraId="3B5C9049" w14:textId="779166D7" w:rsidR="001C717F" w:rsidRDefault="001C717F" w:rsidP="00347A61">
      <w:pPr>
        <w:pStyle w:val="Tabletext"/>
        <w:spacing w:before="0" w:after="0"/>
        <w:rPr>
          <w:b/>
          <w:bCs/>
        </w:rPr>
      </w:pPr>
    </w:p>
    <w:p w14:paraId="02162077" w14:textId="77777777" w:rsidR="007143AD" w:rsidRDefault="007143AD">
      <w:pPr>
        <w:rPr>
          <w:b/>
          <w:bCs/>
        </w:rPr>
      </w:pPr>
      <w:r>
        <w:rPr>
          <w:b/>
          <w:bCs/>
        </w:rPr>
        <w:br w:type="page"/>
      </w:r>
    </w:p>
    <w:p w14:paraId="202334DA" w14:textId="5B987039" w:rsidR="001C717F" w:rsidRDefault="001C717F" w:rsidP="001C717F">
      <w:pPr>
        <w:jc w:val="center"/>
        <w:rPr>
          <w:b/>
          <w:bCs/>
        </w:rPr>
      </w:pPr>
      <w:r>
        <w:rPr>
          <w:b/>
          <w:bCs/>
        </w:rPr>
        <w:lastRenderedPageBreak/>
        <w:t>Gina’s Family Survey Responses</w:t>
      </w:r>
    </w:p>
    <w:p w14:paraId="3AE786E6" w14:textId="422B7DA9" w:rsidR="00FE6181" w:rsidRDefault="001A4807" w:rsidP="001C717F">
      <w:pPr>
        <w:rPr>
          <w:b/>
          <w:bCs/>
        </w:rPr>
      </w:pPr>
      <w:r>
        <w:rPr>
          <w:b/>
          <w:bCs/>
        </w:rPr>
        <w:t>What is your name, and what is your relationship to this student?</w:t>
      </w:r>
    </w:p>
    <w:p w14:paraId="751BCCF3" w14:textId="6792961A" w:rsidR="001A4807" w:rsidRPr="001A4807" w:rsidRDefault="001A4807" w:rsidP="001C717F">
      <w:r w:rsidRPr="001A4807">
        <w:t xml:space="preserve">Maria. </w:t>
      </w:r>
      <w:proofErr w:type="gramStart"/>
      <w:r w:rsidRPr="001A4807">
        <w:t>I’m</w:t>
      </w:r>
      <w:proofErr w:type="gramEnd"/>
      <w:r w:rsidRPr="001A4807">
        <w:t xml:space="preserve"> Gina’s mom.</w:t>
      </w:r>
    </w:p>
    <w:p w14:paraId="3D22782B" w14:textId="0D394E0B" w:rsidR="001C717F" w:rsidRDefault="001C717F" w:rsidP="001C717F">
      <w:pPr>
        <w:rPr>
          <w:b/>
          <w:bCs/>
        </w:rPr>
      </w:pPr>
      <w:r>
        <w:rPr>
          <w:b/>
          <w:bCs/>
        </w:rPr>
        <w:t>What is your student’s biggest strength</w:t>
      </w:r>
      <w:r w:rsidR="001A4807">
        <w:rPr>
          <w:b/>
          <w:bCs/>
        </w:rPr>
        <w:t xml:space="preserve"> at school</w:t>
      </w:r>
      <w:r>
        <w:rPr>
          <w:b/>
          <w:bCs/>
        </w:rPr>
        <w:t>?</w:t>
      </w:r>
    </w:p>
    <w:p w14:paraId="66662126" w14:textId="4CB50800" w:rsidR="001A4807" w:rsidRDefault="001A4807" w:rsidP="001C717F">
      <w:r w:rsidRPr="001A4807">
        <w:t>Gina want</w:t>
      </w:r>
      <w:r>
        <w:t>s</w:t>
      </w:r>
      <w:r w:rsidRPr="001A4807">
        <w:t xml:space="preserve"> to get good grades. She wants t</w:t>
      </w:r>
      <w:r>
        <w:t xml:space="preserve">o go to college, and she understands how important her grades will </w:t>
      </w:r>
      <w:r w:rsidR="0047612F">
        <w:t>b</w:t>
      </w:r>
      <w:r>
        <w:t>e. She does her work, and she pays attention in class.</w:t>
      </w:r>
    </w:p>
    <w:p w14:paraId="4A3340EF" w14:textId="73DDEB72" w:rsidR="001A4807" w:rsidRDefault="001A4807" w:rsidP="001C717F">
      <w:pPr>
        <w:rPr>
          <w:b/>
          <w:bCs/>
        </w:rPr>
      </w:pPr>
      <w:r w:rsidRPr="001A4807">
        <w:rPr>
          <w:b/>
          <w:bCs/>
        </w:rPr>
        <w:t>What is your student’s biggest strengths at home?</w:t>
      </w:r>
    </w:p>
    <w:p w14:paraId="0EECFA2B" w14:textId="6A72911A" w:rsidR="001A4807" w:rsidRDefault="001A4807" w:rsidP="001C717F">
      <w:r>
        <w:t xml:space="preserve">Gina is a big help with taking care of her brothers. I know </w:t>
      </w:r>
      <w:proofErr w:type="gramStart"/>
      <w:r>
        <w:t>she’d</w:t>
      </w:r>
      <w:proofErr w:type="gramEnd"/>
      <w:r>
        <w:t xml:space="preserve"> probably like to do other stuff after school, but she comes home and watches them while I work. And </w:t>
      </w:r>
      <w:proofErr w:type="gramStart"/>
      <w:r>
        <w:t>she’s</w:t>
      </w:r>
      <w:proofErr w:type="gramEnd"/>
      <w:r>
        <w:t xml:space="preserve"> really good with them.</w:t>
      </w:r>
    </w:p>
    <w:p w14:paraId="4795DB04" w14:textId="0813C77B" w:rsidR="00DC06A5" w:rsidRPr="00E16792" w:rsidRDefault="00E16792" w:rsidP="001C717F">
      <w:pPr>
        <w:rPr>
          <w:b/>
          <w:bCs/>
        </w:rPr>
      </w:pPr>
      <w:r w:rsidRPr="00E16792">
        <w:rPr>
          <w:b/>
          <w:bCs/>
        </w:rPr>
        <w:t xml:space="preserve">What is your goal for </w:t>
      </w:r>
      <w:r>
        <w:rPr>
          <w:b/>
          <w:bCs/>
        </w:rPr>
        <w:t>your student</w:t>
      </w:r>
      <w:r w:rsidRPr="00E16792">
        <w:rPr>
          <w:b/>
          <w:bCs/>
        </w:rPr>
        <w:t>?</w:t>
      </w:r>
    </w:p>
    <w:p w14:paraId="2E0E57BA" w14:textId="43FFE6DA" w:rsidR="00E16792" w:rsidRDefault="00E16792" w:rsidP="001C717F">
      <w:r>
        <w:t xml:space="preserve">I want her to be happy and have a good job. She wants to be a doctor. It would be great if she did that. But she could also do </w:t>
      </w:r>
      <w:proofErr w:type="gramStart"/>
      <w:r>
        <w:t>a lot of</w:t>
      </w:r>
      <w:proofErr w:type="gramEnd"/>
      <w:r>
        <w:t xml:space="preserve"> other things, and I would be happy. I want her to go to college because I </w:t>
      </w:r>
      <w:proofErr w:type="gramStart"/>
      <w:r>
        <w:t>didn’t</w:t>
      </w:r>
      <w:proofErr w:type="gramEnd"/>
      <w:r>
        <w:t xml:space="preserve"> get to go.</w:t>
      </w:r>
    </w:p>
    <w:p w14:paraId="2DDD5A53" w14:textId="12632EAE" w:rsidR="00E16792" w:rsidRPr="00E16792" w:rsidRDefault="00E16792" w:rsidP="001C717F">
      <w:pPr>
        <w:rPr>
          <w:b/>
          <w:bCs/>
        </w:rPr>
      </w:pPr>
      <w:r w:rsidRPr="00E16792">
        <w:rPr>
          <w:b/>
          <w:bCs/>
        </w:rPr>
        <w:t>What does your student do when they struggle with something?</w:t>
      </w:r>
    </w:p>
    <w:p w14:paraId="3387A858" w14:textId="7B719EC6" w:rsidR="00E16792" w:rsidRDefault="00E16792" w:rsidP="001C717F">
      <w:r>
        <w:t>She will just try to figure it out on her own. She should probably ask for help more.</w:t>
      </w:r>
    </w:p>
    <w:p w14:paraId="79072134" w14:textId="074F96A9" w:rsidR="005D52A5" w:rsidRPr="00FF1A9C" w:rsidRDefault="00FF1A9C" w:rsidP="001C717F">
      <w:pPr>
        <w:rPr>
          <w:b/>
          <w:bCs/>
        </w:rPr>
      </w:pPr>
      <w:r w:rsidRPr="00FF1A9C">
        <w:rPr>
          <w:b/>
          <w:bCs/>
        </w:rPr>
        <w:t>What can teachers do to support Gina?</w:t>
      </w:r>
    </w:p>
    <w:p w14:paraId="31251B34" w14:textId="40453F5F" w:rsidR="00B436E5" w:rsidRPr="008965C5" w:rsidRDefault="0095087E" w:rsidP="008965C5">
      <w:r>
        <w:t>Answer her questions and tell her that she should ask more questions when she is confused. She really likes science</w:t>
      </w:r>
      <w:r w:rsidR="00F60A8F">
        <w:t xml:space="preserve">, so give her as </w:t>
      </w:r>
      <w:proofErr w:type="gramStart"/>
      <w:r w:rsidR="00F60A8F">
        <w:t>much</w:t>
      </w:r>
      <w:proofErr w:type="gramEnd"/>
      <w:r w:rsidR="00F60A8F">
        <w:t xml:space="preserve"> science work to do as she can. Believe in her because she needs to hear people say that she can do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6792" w14:paraId="53B7F979" w14:textId="77777777" w:rsidTr="004950C5">
        <w:tc>
          <w:tcPr>
            <w:tcW w:w="9350" w:type="dxa"/>
          </w:tcPr>
          <w:p w14:paraId="7F89B8CE" w14:textId="4A8AB7F4" w:rsidR="00E16792" w:rsidRDefault="00E16792" w:rsidP="001B4445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What important information do you see </w:t>
            </w:r>
            <w:r w:rsidR="00215D7B">
              <w:rPr>
                <w:b/>
                <w:bCs/>
              </w:rPr>
              <w:t>Gina’s family survey responses?</w:t>
            </w:r>
          </w:p>
          <w:p w14:paraId="2589ABC9" w14:textId="77777777" w:rsidR="00E16792" w:rsidRDefault="00E16792" w:rsidP="007143AD">
            <w:pPr>
              <w:pStyle w:val="Tabletext"/>
              <w:ind w:left="720"/>
              <w:rPr>
                <w:color w:val="008000"/>
              </w:rPr>
            </w:pPr>
          </w:p>
          <w:p w14:paraId="0BE4A51D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39C45216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4F36900D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0BE052C4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53A96932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111794E2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15360058" w14:textId="2535840C" w:rsidR="007143AD" w:rsidRPr="00AA00F9" w:rsidRDefault="007143AD" w:rsidP="007143AD">
            <w:pPr>
              <w:pStyle w:val="Tabletext"/>
              <w:ind w:left="720"/>
              <w:rPr>
                <w:color w:val="000000" w:themeColor="text1"/>
              </w:rPr>
            </w:pPr>
          </w:p>
        </w:tc>
      </w:tr>
    </w:tbl>
    <w:p w14:paraId="02E945B4" w14:textId="074F96A9" w:rsidR="00F60A8F" w:rsidRDefault="00F60A8F" w:rsidP="00347A61">
      <w:pPr>
        <w:pStyle w:val="Tabletext"/>
        <w:spacing w:before="0" w:after="0"/>
      </w:pPr>
    </w:p>
    <w:p w14:paraId="5BD8E300" w14:textId="77777777" w:rsidR="008965C5" w:rsidRDefault="008965C5">
      <w:r>
        <w:br w:type="page"/>
      </w:r>
    </w:p>
    <w:p w14:paraId="455C0F70" w14:textId="3B3ADA63" w:rsidR="00840D28" w:rsidRPr="00A22C72" w:rsidRDefault="00F60A8F" w:rsidP="008965C5">
      <w:pPr>
        <w:jc w:val="center"/>
        <w:rPr>
          <w:b/>
          <w:bCs/>
        </w:rPr>
      </w:pPr>
      <w:r w:rsidRPr="00A22C72">
        <w:rPr>
          <w:b/>
          <w:bCs/>
        </w:rPr>
        <w:lastRenderedPageBreak/>
        <w:t>Gina’s Academic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70"/>
        <w:gridCol w:w="2430"/>
        <w:gridCol w:w="3235"/>
      </w:tblGrid>
      <w:tr w:rsidR="00073242" w14:paraId="4EFB1FA4" w14:textId="08AD0EFC" w:rsidTr="00B97256">
        <w:trPr>
          <w:trHeight w:val="50"/>
        </w:trPr>
        <w:tc>
          <w:tcPr>
            <w:tcW w:w="1615" w:type="dxa"/>
          </w:tcPr>
          <w:p w14:paraId="7EEAB4D2" w14:textId="51BD9707" w:rsidR="00073242" w:rsidRPr="004262B5" w:rsidRDefault="00073242" w:rsidP="00347A61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2070" w:type="dxa"/>
          </w:tcPr>
          <w:p w14:paraId="0D27DB25" w14:textId="126A3052" w:rsidR="00073242" w:rsidRPr="004262B5" w:rsidRDefault="00073242" w:rsidP="00347A61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Subject</w:t>
            </w:r>
          </w:p>
        </w:tc>
        <w:tc>
          <w:tcPr>
            <w:tcW w:w="2430" w:type="dxa"/>
          </w:tcPr>
          <w:p w14:paraId="4D0EE1D9" w14:textId="092AE5B3" w:rsidR="00073242" w:rsidRPr="004262B5" w:rsidRDefault="00073242" w:rsidP="00347A61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Final Grade</w:t>
            </w:r>
          </w:p>
        </w:tc>
        <w:tc>
          <w:tcPr>
            <w:tcW w:w="3235" w:type="dxa"/>
          </w:tcPr>
          <w:p w14:paraId="72248168" w14:textId="63D42100" w:rsidR="00073242" w:rsidRPr="004262B5" w:rsidRDefault="00073242" w:rsidP="00347A61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STARR Score</w:t>
            </w:r>
          </w:p>
        </w:tc>
      </w:tr>
      <w:tr w:rsidR="004262B5" w14:paraId="6E44B0AD" w14:textId="23D0FD3C" w:rsidTr="00A17B6F">
        <w:tc>
          <w:tcPr>
            <w:tcW w:w="1615" w:type="dxa"/>
            <w:vMerge w:val="restart"/>
          </w:tcPr>
          <w:p w14:paraId="12F9C04E" w14:textId="0AB815C9" w:rsidR="004262B5" w:rsidRDefault="004262B5" w:rsidP="00347A61">
            <w:pPr>
              <w:pStyle w:val="Tabletext"/>
              <w:spacing w:before="0" w:after="0"/>
            </w:pPr>
            <w:r>
              <w:t>Sixth Grade</w:t>
            </w:r>
          </w:p>
        </w:tc>
        <w:tc>
          <w:tcPr>
            <w:tcW w:w="2070" w:type="dxa"/>
          </w:tcPr>
          <w:p w14:paraId="12532F21" w14:textId="786CC72C" w:rsidR="004262B5" w:rsidRDefault="004262B5" w:rsidP="00347A61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1C43C0B5" w14:textId="3EE07B6F" w:rsidR="004262B5" w:rsidRDefault="0034330F" w:rsidP="00B97256">
            <w:pPr>
              <w:pStyle w:val="Tabletext"/>
              <w:spacing w:before="0" w:after="0"/>
              <w:jc w:val="center"/>
            </w:pPr>
            <w:r>
              <w:t>75</w:t>
            </w:r>
          </w:p>
        </w:tc>
        <w:tc>
          <w:tcPr>
            <w:tcW w:w="3235" w:type="dxa"/>
          </w:tcPr>
          <w:p w14:paraId="238FBE2B" w14:textId="77B0AE4A" w:rsidR="004262B5" w:rsidRDefault="00A17B6F" w:rsidP="0056237B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4262B5" w14:paraId="659E48C5" w14:textId="73367E45" w:rsidTr="00A17B6F">
        <w:tc>
          <w:tcPr>
            <w:tcW w:w="1615" w:type="dxa"/>
            <w:vMerge/>
          </w:tcPr>
          <w:p w14:paraId="5C3ABD47" w14:textId="77777777" w:rsidR="004262B5" w:rsidRDefault="004262B5" w:rsidP="00347A61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47C444D" w14:textId="669E0DA9" w:rsidR="004262B5" w:rsidRDefault="004262B5" w:rsidP="00347A61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3E553350" w14:textId="0041A31C" w:rsidR="004262B5" w:rsidRDefault="00295787" w:rsidP="00295787">
            <w:pPr>
              <w:pStyle w:val="Tabletext"/>
              <w:spacing w:before="0" w:after="0"/>
              <w:jc w:val="center"/>
            </w:pPr>
            <w:r>
              <w:t>70</w:t>
            </w:r>
          </w:p>
        </w:tc>
        <w:tc>
          <w:tcPr>
            <w:tcW w:w="3235" w:type="dxa"/>
          </w:tcPr>
          <w:p w14:paraId="0C970CCA" w14:textId="2BEFDA75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5999AB3B" w14:textId="188F333C" w:rsidTr="00A17B6F">
        <w:tc>
          <w:tcPr>
            <w:tcW w:w="1615" w:type="dxa"/>
            <w:vMerge/>
          </w:tcPr>
          <w:p w14:paraId="045A9D10" w14:textId="77777777" w:rsidR="004262B5" w:rsidRDefault="004262B5" w:rsidP="00347A61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23482D14" w14:textId="3C71FD41" w:rsidR="004262B5" w:rsidRDefault="004262B5" w:rsidP="00347A61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22F62FEF" w14:textId="36C8B2D5" w:rsidR="004262B5" w:rsidRDefault="0034330F" w:rsidP="00B97256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48AD320E" w14:textId="3F2012EA" w:rsidR="004262B5" w:rsidRDefault="00A17B6F" w:rsidP="0056237B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4262B5" w14:paraId="3DDB7796" w14:textId="2D7A0424" w:rsidTr="00A17B6F">
        <w:tc>
          <w:tcPr>
            <w:tcW w:w="1615" w:type="dxa"/>
            <w:vMerge/>
          </w:tcPr>
          <w:p w14:paraId="774AD43E" w14:textId="77777777" w:rsidR="004262B5" w:rsidRDefault="004262B5" w:rsidP="00347A61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0CBD3840" w14:textId="2C129158" w:rsidR="004262B5" w:rsidRDefault="004262B5" w:rsidP="00347A61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5223AE1D" w14:textId="7A490401" w:rsidR="004262B5" w:rsidRDefault="0034330F" w:rsidP="00B97256">
            <w:pPr>
              <w:pStyle w:val="Tabletext"/>
              <w:spacing w:before="0" w:after="0"/>
              <w:jc w:val="center"/>
            </w:pPr>
            <w:r>
              <w:t>88</w:t>
            </w:r>
          </w:p>
        </w:tc>
        <w:tc>
          <w:tcPr>
            <w:tcW w:w="3235" w:type="dxa"/>
          </w:tcPr>
          <w:p w14:paraId="3CFD9638" w14:textId="302BCC15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64FDECFA" w14:textId="476E5488" w:rsidTr="00A17B6F">
        <w:tc>
          <w:tcPr>
            <w:tcW w:w="1615" w:type="dxa"/>
            <w:vMerge/>
          </w:tcPr>
          <w:p w14:paraId="2787824C" w14:textId="77777777" w:rsidR="004262B5" w:rsidRDefault="004262B5" w:rsidP="00347A61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149E580E" w14:textId="1E5FF7F9" w:rsidR="004262B5" w:rsidRDefault="00410C53" w:rsidP="00347A61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19A4DEA4" w14:textId="2DD28FDB" w:rsidR="004262B5" w:rsidRDefault="00B97256" w:rsidP="00B97256">
            <w:pPr>
              <w:pStyle w:val="Tabletext"/>
              <w:spacing w:before="0" w:after="0"/>
              <w:jc w:val="center"/>
            </w:pPr>
            <w:r>
              <w:t>90</w:t>
            </w:r>
          </w:p>
        </w:tc>
        <w:tc>
          <w:tcPr>
            <w:tcW w:w="3235" w:type="dxa"/>
          </w:tcPr>
          <w:p w14:paraId="6EADB73A" w14:textId="599C1F1A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3022A1C3" w14:textId="71058A01" w:rsidTr="00A17B6F">
        <w:tc>
          <w:tcPr>
            <w:tcW w:w="1615" w:type="dxa"/>
            <w:vMerge/>
          </w:tcPr>
          <w:p w14:paraId="7C7923E2" w14:textId="77777777" w:rsidR="004262B5" w:rsidRDefault="004262B5" w:rsidP="00347A61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4E6298FA" w14:textId="030F3F79" w:rsidR="004262B5" w:rsidRDefault="00410C53" w:rsidP="00347A61">
            <w:pPr>
              <w:pStyle w:val="Tabletext"/>
              <w:spacing w:before="0" w:after="0"/>
            </w:pPr>
            <w:r>
              <w:t>Outdoor Education</w:t>
            </w:r>
          </w:p>
        </w:tc>
        <w:tc>
          <w:tcPr>
            <w:tcW w:w="2430" w:type="dxa"/>
          </w:tcPr>
          <w:p w14:paraId="37937CAC" w14:textId="489F0C64" w:rsidR="004262B5" w:rsidRDefault="00B97256" w:rsidP="00B97256">
            <w:pPr>
              <w:pStyle w:val="Tabletext"/>
              <w:spacing w:before="0" w:after="0"/>
              <w:jc w:val="center"/>
            </w:pPr>
            <w:r>
              <w:t>8</w:t>
            </w:r>
            <w:r w:rsidR="0034330F">
              <w:t>7</w:t>
            </w:r>
          </w:p>
        </w:tc>
        <w:tc>
          <w:tcPr>
            <w:tcW w:w="3235" w:type="dxa"/>
          </w:tcPr>
          <w:p w14:paraId="7C8C2F89" w14:textId="382EB0E4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2B9D5239" w14:textId="77777777" w:rsidTr="00A17B6F">
        <w:tc>
          <w:tcPr>
            <w:tcW w:w="1615" w:type="dxa"/>
            <w:vMerge w:val="restart"/>
          </w:tcPr>
          <w:p w14:paraId="321E4C33" w14:textId="6B48121F" w:rsidR="004262B5" w:rsidRDefault="004262B5" w:rsidP="004262B5">
            <w:pPr>
              <w:pStyle w:val="Tabletext"/>
              <w:spacing w:before="0" w:after="0"/>
            </w:pPr>
            <w:r>
              <w:t>Seventh Grade</w:t>
            </w:r>
          </w:p>
        </w:tc>
        <w:tc>
          <w:tcPr>
            <w:tcW w:w="2070" w:type="dxa"/>
          </w:tcPr>
          <w:p w14:paraId="4F5E09A8" w14:textId="17F9CCC0" w:rsidR="004262B5" w:rsidRDefault="004262B5" w:rsidP="004262B5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65A556A8" w14:textId="3C28AD35" w:rsidR="004262B5" w:rsidRDefault="00143A96" w:rsidP="00B97256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12FA6910" w14:textId="7C199C99" w:rsidR="004262B5" w:rsidRDefault="00A17B6F" w:rsidP="0056237B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4262B5" w14:paraId="0D9D2CA9" w14:textId="77777777" w:rsidTr="00A17B6F">
        <w:tc>
          <w:tcPr>
            <w:tcW w:w="1615" w:type="dxa"/>
            <w:vMerge/>
          </w:tcPr>
          <w:p w14:paraId="75733471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FAFC6F7" w14:textId="65309659" w:rsidR="004262B5" w:rsidRDefault="004262B5" w:rsidP="004262B5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7570CB91" w14:textId="6E5A1F06" w:rsidR="004262B5" w:rsidRDefault="00295787" w:rsidP="00B97256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033E71B7" w14:textId="031AEE70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092153DD" w14:textId="77777777" w:rsidTr="00A17B6F">
        <w:tc>
          <w:tcPr>
            <w:tcW w:w="1615" w:type="dxa"/>
            <w:vMerge/>
          </w:tcPr>
          <w:p w14:paraId="5F7C06B8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341AA493" w14:textId="1404C1CE" w:rsidR="004262B5" w:rsidRDefault="004262B5" w:rsidP="004262B5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7D286C2C" w14:textId="161A81A2" w:rsidR="004262B5" w:rsidRDefault="000D31A0" w:rsidP="00B97256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12CACCD9" w14:textId="76ED819C" w:rsidR="004262B5" w:rsidRDefault="00A17B6F" w:rsidP="0056237B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4262B5" w14:paraId="4E32EDCC" w14:textId="77777777" w:rsidTr="00A17B6F">
        <w:tc>
          <w:tcPr>
            <w:tcW w:w="1615" w:type="dxa"/>
            <w:vMerge/>
          </w:tcPr>
          <w:p w14:paraId="7B53A271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28BC1D6" w14:textId="158BBDC7" w:rsidR="004262B5" w:rsidRDefault="004262B5" w:rsidP="004262B5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56980116" w14:textId="6795D0A9" w:rsidR="004262B5" w:rsidRDefault="00B05C77" w:rsidP="00B97256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206E9ABC" w14:textId="480F0A9D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346F5052" w14:textId="77777777" w:rsidTr="00A17B6F">
        <w:tc>
          <w:tcPr>
            <w:tcW w:w="1615" w:type="dxa"/>
            <w:vMerge/>
          </w:tcPr>
          <w:p w14:paraId="12D97A3D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3C332271" w14:textId="23D6A40C" w:rsidR="004262B5" w:rsidRDefault="00410C53" w:rsidP="004262B5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10BD304E" w14:textId="4248532B" w:rsidR="004262B5" w:rsidRDefault="00B05C77" w:rsidP="00B97256">
            <w:pPr>
              <w:pStyle w:val="Tabletext"/>
              <w:spacing w:before="0" w:after="0"/>
              <w:jc w:val="center"/>
            </w:pPr>
            <w:r>
              <w:t>94</w:t>
            </w:r>
          </w:p>
        </w:tc>
        <w:tc>
          <w:tcPr>
            <w:tcW w:w="3235" w:type="dxa"/>
          </w:tcPr>
          <w:p w14:paraId="44F2DF5A" w14:textId="7ECFD12C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092E4F59" w14:textId="77777777" w:rsidTr="00A17B6F">
        <w:tc>
          <w:tcPr>
            <w:tcW w:w="1615" w:type="dxa"/>
            <w:vMerge/>
          </w:tcPr>
          <w:p w14:paraId="2D691E5A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34BE1DE4" w14:textId="1579101F" w:rsidR="004262B5" w:rsidRDefault="00E46541" w:rsidP="004262B5">
            <w:pPr>
              <w:pStyle w:val="Tabletext"/>
              <w:spacing w:before="0" w:after="0"/>
            </w:pPr>
            <w:r>
              <w:t xml:space="preserve">Art </w:t>
            </w:r>
            <w:r w:rsidR="00BB52AF">
              <w:t>&amp; Design</w:t>
            </w:r>
          </w:p>
        </w:tc>
        <w:tc>
          <w:tcPr>
            <w:tcW w:w="2430" w:type="dxa"/>
          </w:tcPr>
          <w:p w14:paraId="7C8D7A55" w14:textId="7EF66E38" w:rsidR="004262B5" w:rsidRDefault="005407A0" w:rsidP="00B97256">
            <w:pPr>
              <w:pStyle w:val="Tabletext"/>
              <w:spacing w:before="0" w:after="0"/>
              <w:jc w:val="center"/>
            </w:pPr>
            <w:r>
              <w:t>84</w:t>
            </w:r>
          </w:p>
        </w:tc>
        <w:tc>
          <w:tcPr>
            <w:tcW w:w="3235" w:type="dxa"/>
          </w:tcPr>
          <w:p w14:paraId="5A9B0C28" w14:textId="1D99CF2A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3432DA36" w14:textId="77777777" w:rsidTr="00A17B6F">
        <w:tc>
          <w:tcPr>
            <w:tcW w:w="1615" w:type="dxa"/>
            <w:vMerge w:val="restart"/>
          </w:tcPr>
          <w:p w14:paraId="52F84B46" w14:textId="18DC62BA" w:rsidR="004262B5" w:rsidRDefault="004262B5" w:rsidP="004262B5">
            <w:pPr>
              <w:pStyle w:val="Tabletext"/>
              <w:spacing w:before="0" w:after="0"/>
            </w:pPr>
            <w:r>
              <w:t>Eighth Grade</w:t>
            </w:r>
          </w:p>
        </w:tc>
        <w:tc>
          <w:tcPr>
            <w:tcW w:w="2070" w:type="dxa"/>
          </w:tcPr>
          <w:p w14:paraId="1A6C8D21" w14:textId="7162CE84" w:rsidR="004262B5" w:rsidRDefault="004262B5" w:rsidP="004262B5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516EF684" w14:textId="4AB58B98" w:rsidR="004262B5" w:rsidRDefault="00295787" w:rsidP="00B97256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28F40364" w14:textId="4A2DE4B8" w:rsidR="004262B5" w:rsidRDefault="00A17B6F" w:rsidP="0056237B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4262B5" w14:paraId="27D6FA7C" w14:textId="77777777" w:rsidTr="00A17B6F">
        <w:tc>
          <w:tcPr>
            <w:tcW w:w="1615" w:type="dxa"/>
            <w:vMerge/>
          </w:tcPr>
          <w:p w14:paraId="1DEA1D04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3967DC4C" w14:textId="7699929D" w:rsidR="004262B5" w:rsidRDefault="004262B5" w:rsidP="004262B5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607B3223" w14:textId="0F2AA2FE" w:rsidR="004262B5" w:rsidRDefault="0079174B" w:rsidP="00B97256">
            <w:pPr>
              <w:pStyle w:val="Tabletext"/>
              <w:spacing w:before="0" w:after="0"/>
              <w:jc w:val="center"/>
            </w:pPr>
            <w:r>
              <w:t>95</w:t>
            </w:r>
          </w:p>
        </w:tc>
        <w:tc>
          <w:tcPr>
            <w:tcW w:w="3235" w:type="dxa"/>
          </w:tcPr>
          <w:p w14:paraId="713F6372" w14:textId="0CD59916" w:rsidR="004262B5" w:rsidRDefault="00AE2D0D" w:rsidP="0056237B">
            <w:pPr>
              <w:pStyle w:val="Tabletext"/>
              <w:spacing w:before="0" w:after="0"/>
              <w:jc w:val="center"/>
            </w:pPr>
            <w:r>
              <w:t>Masters Grade Level</w:t>
            </w:r>
          </w:p>
        </w:tc>
      </w:tr>
      <w:tr w:rsidR="004262B5" w14:paraId="74104349" w14:textId="77777777" w:rsidTr="00A17B6F">
        <w:tc>
          <w:tcPr>
            <w:tcW w:w="1615" w:type="dxa"/>
            <w:vMerge/>
          </w:tcPr>
          <w:p w14:paraId="7D543A70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2352E143" w14:textId="7C9A8A31" w:rsidR="004262B5" w:rsidRDefault="004262B5" w:rsidP="004262B5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3D988382" w14:textId="26ADCA03" w:rsidR="004262B5" w:rsidRDefault="00295787" w:rsidP="00B97256">
            <w:pPr>
              <w:pStyle w:val="Tabletext"/>
              <w:spacing w:before="0" w:after="0"/>
              <w:jc w:val="center"/>
            </w:pPr>
            <w:r>
              <w:t>84</w:t>
            </w:r>
          </w:p>
        </w:tc>
        <w:tc>
          <w:tcPr>
            <w:tcW w:w="3235" w:type="dxa"/>
          </w:tcPr>
          <w:p w14:paraId="1EF9E699" w14:textId="6B69471E" w:rsidR="004262B5" w:rsidRDefault="00A17B6F" w:rsidP="0056237B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4262B5" w14:paraId="59F31AA1" w14:textId="77777777" w:rsidTr="00A17B6F">
        <w:tc>
          <w:tcPr>
            <w:tcW w:w="1615" w:type="dxa"/>
            <w:vMerge/>
          </w:tcPr>
          <w:p w14:paraId="2EF24134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1EBC4122" w14:textId="4FB46F10" w:rsidR="004262B5" w:rsidRDefault="004262B5" w:rsidP="004262B5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371B75A4" w14:textId="0873ECFF" w:rsidR="004262B5" w:rsidRDefault="00D02EB3" w:rsidP="00B97256">
            <w:pPr>
              <w:pStyle w:val="Tabletext"/>
              <w:spacing w:before="0" w:after="0"/>
              <w:jc w:val="center"/>
            </w:pPr>
            <w:r>
              <w:t>79</w:t>
            </w:r>
          </w:p>
        </w:tc>
        <w:tc>
          <w:tcPr>
            <w:tcW w:w="3235" w:type="dxa"/>
          </w:tcPr>
          <w:p w14:paraId="337CE893" w14:textId="2E15B30D" w:rsidR="004262B5" w:rsidRDefault="008E318D" w:rsidP="0056237B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4262B5" w14:paraId="56049497" w14:textId="77777777" w:rsidTr="00A17B6F">
        <w:tc>
          <w:tcPr>
            <w:tcW w:w="1615" w:type="dxa"/>
            <w:vMerge/>
          </w:tcPr>
          <w:p w14:paraId="5E517A6A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6D20BDF" w14:textId="1CC5CBC0" w:rsidR="004262B5" w:rsidRDefault="00BB52AF" w:rsidP="004262B5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731E6245" w14:textId="56F28E4A" w:rsidR="004262B5" w:rsidRDefault="00A741CD" w:rsidP="00B97256">
            <w:pPr>
              <w:pStyle w:val="Tabletext"/>
              <w:spacing w:before="0" w:after="0"/>
              <w:jc w:val="center"/>
            </w:pPr>
            <w:r>
              <w:t>96</w:t>
            </w:r>
          </w:p>
        </w:tc>
        <w:tc>
          <w:tcPr>
            <w:tcW w:w="3235" w:type="dxa"/>
          </w:tcPr>
          <w:p w14:paraId="6FACDF6F" w14:textId="6B8BCE18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4262B5" w14:paraId="4E541DA6" w14:textId="77777777" w:rsidTr="00A17B6F">
        <w:tc>
          <w:tcPr>
            <w:tcW w:w="1615" w:type="dxa"/>
            <w:vMerge/>
          </w:tcPr>
          <w:p w14:paraId="08C55B05" w14:textId="77777777" w:rsidR="004262B5" w:rsidRDefault="004262B5" w:rsidP="004262B5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16419374" w14:textId="1D0546F2" w:rsidR="004262B5" w:rsidRDefault="00D97E62" w:rsidP="004262B5">
            <w:pPr>
              <w:pStyle w:val="Tabletext"/>
              <w:spacing w:before="0" w:after="0"/>
            </w:pPr>
            <w:r>
              <w:t>Journalism</w:t>
            </w:r>
          </w:p>
        </w:tc>
        <w:tc>
          <w:tcPr>
            <w:tcW w:w="2430" w:type="dxa"/>
          </w:tcPr>
          <w:p w14:paraId="6CC28B4D" w14:textId="4BA42D96" w:rsidR="004262B5" w:rsidRDefault="008965C5" w:rsidP="00B97256">
            <w:pPr>
              <w:pStyle w:val="Tabletext"/>
              <w:spacing w:before="0" w:after="0"/>
              <w:jc w:val="center"/>
            </w:pPr>
            <w:r>
              <w:t>87</w:t>
            </w:r>
          </w:p>
        </w:tc>
        <w:tc>
          <w:tcPr>
            <w:tcW w:w="3235" w:type="dxa"/>
          </w:tcPr>
          <w:p w14:paraId="7E66F1B8" w14:textId="4096A600" w:rsidR="004262B5" w:rsidRDefault="0056237B" w:rsidP="0056237B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</w:tbl>
    <w:p w14:paraId="53DCAB8F" w14:textId="77777777" w:rsidR="008965C5" w:rsidRDefault="008965C5" w:rsidP="008965C5">
      <w:pPr>
        <w:pStyle w:val="Tabletext"/>
        <w:spacing w:before="0"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65C5" w14:paraId="4E8DEC08" w14:textId="77777777" w:rsidTr="001B4445">
        <w:tc>
          <w:tcPr>
            <w:tcW w:w="9350" w:type="dxa"/>
          </w:tcPr>
          <w:p w14:paraId="53AE7A7E" w14:textId="55D297F1" w:rsidR="008965C5" w:rsidRDefault="008965C5" w:rsidP="001B4445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What important information do you see in Gina’s academic record?</w:t>
            </w:r>
          </w:p>
          <w:p w14:paraId="6F560768" w14:textId="77777777" w:rsidR="008965C5" w:rsidRDefault="008965C5" w:rsidP="007143AD">
            <w:pPr>
              <w:pStyle w:val="Tabletext"/>
              <w:ind w:left="720"/>
              <w:rPr>
                <w:color w:val="008000"/>
              </w:rPr>
            </w:pPr>
          </w:p>
          <w:p w14:paraId="5877C028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5CE5D961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0F697188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23868890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416D2DCA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6BE37908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76E5D57C" w14:textId="77777777" w:rsidR="007143AD" w:rsidRDefault="007143AD" w:rsidP="007143AD">
            <w:pPr>
              <w:pStyle w:val="Tabletext"/>
              <w:ind w:left="720"/>
              <w:rPr>
                <w:color w:val="008000"/>
              </w:rPr>
            </w:pPr>
          </w:p>
          <w:p w14:paraId="3A46F0BA" w14:textId="10A72291" w:rsidR="007143AD" w:rsidRPr="00AA00F9" w:rsidRDefault="007143AD" w:rsidP="007143AD">
            <w:pPr>
              <w:pStyle w:val="Tabletext"/>
              <w:ind w:left="720"/>
              <w:rPr>
                <w:color w:val="000000" w:themeColor="text1"/>
              </w:rPr>
            </w:pPr>
          </w:p>
        </w:tc>
      </w:tr>
    </w:tbl>
    <w:p w14:paraId="5A99A85C" w14:textId="77777777" w:rsidR="008965C5" w:rsidRDefault="008965C5" w:rsidP="00347A61">
      <w:pPr>
        <w:pStyle w:val="Tabletext"/>
        <w:spacing w:before="0" w:after="0"/>
      </w:pPr>
    </w:p>
    <w:p w14:paraId="07FC99CD" w14:textId="77777777" w:rsidR="008965C5" w:rsidRPr="004B1380" w:rsidRDefault="008965C5" w:rsidP="00347A61">
      <w:pPr>
        <w:pStyle w:val="Tabletext"/>
        <w:spacing w:before="0" w:after="0"/>
      </w:pPr>
    </w:p>
    <w:sectPr w:rsidR="008965C5" w:rsidRPr="004B138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A8C0D" w14:textId="77777777" w:rsidR="003922EA" w:rsidRDefault="003922EA" w:rsidP="004C62A0">
      <w:pPr>
        <w:spacing w:after="0" w:line="240" w:lineRule="auto"/>
      </w:pPr>
      <w:r>
        <w:separator/>
      </w:r>
    </w:p>
  </w:endnote>
  <w:endnote w:type="continuationSeparator" w:id="0">
    <w:p w14:paraId="5B857780" w14:textId="77777777" w:rsidR="003922EA" w:rsidRDefault="003922EA" w:rsidP="004C62A0">
      <w:pPr>
        <w:spacing w:after="0" w:line="240" w:lineRule="auto"/>
      </w:pPr>
      <w:r>
        <w:continuationSeparator/>
      </w:r>
    </w:p>
  </w:endnote>
  <w:endnote w:type="continuationNotice" w:id="1">
    <w:p w14:paraId="67BFADAD" w14:textId="77777777" w:rsidR="003922EA" w:rsidRDefault="003922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1A9824F4" w:rsidR="00485163" w:rsidRPr="008178A5" w:rsidRDefault="008178A5" w:rsidP="008178A5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61356" w14:textId="77777777" w:rsidR="003922EA" w:rsidRDefault="003922EA" w:rsidP="004C62A0">
      <w:pPr>
        <w:spacing w:after="0" w:line="240" w:lineRule="auto"/>
      </w:pPr>
      <w:r>
        <w:separator/>
      </w:r>
    </w:p>
  </w:footnote>
  <w:footnote w:type="continuationSeparator" w:id="0">
    <w:p w14:paraId="692F8D50" w14:textId="77777777" w:rsidR="003922EA" w:rsidRDefault="003922EA" w:rsidP="004C62A0">
      <w:pPr>
        <w:spacing w:after="0" w:line="240" w:lineRule="auto"/>
      </w:pPr>
      <w:r>
        <w:continuationSeparator/>
      </w:r>
    </w:p>
  </w:footnote>
  <w:footnote w:type="continuationNotice" w:id="1">
    <w:p w14:paraId="08C972B0" w14:textId="77777777" w:rsidR="003922EA" w:rsidRDefault="003922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0A27"/>
    <w:multiLevelType w:val="hybridMultilevel"/>
    <w:tmpl w:val="703AED6A"/>
    <w:lvl w:ilvl="0" w:tplc="93468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E51A4"/>
    <w:multiLevelType w:val="hybridMultilevel"/>
    <w:tmpl w:val="8946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D443C"/>
    <w:multiLevelType w:val="hybridMultilevel"/>
    <w:tmpl w:val="0826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564246"/>
    <w:multiLevelType w:val="hybridMultilevel"/>
    <w:tmpl w:val="63F07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17F12"/>
    <w:multiLevelType w:val="hybridMultilevel"/>
    <w:tmpl w:val="EA80CC7E"/>
    <w:lvl w:ilvl="0" w:tplc="B36CBCA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43234"/>
    <w:multiLevelType w:val="hybridMultilevel"/>
    <w:tmpl w:val="CDA0FF6E"/>
    <w:lvl w:ilvl="0" w:tplc="E78C9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A114DD"/>
    <w:multiLevelType w:val="hybridMultilevel"/>
    <w:tmpl w:val="E524281E"/>
    <w:lvl w:ilvl="0" w:tplc="5D645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FE1DC5"/>
    <w:multiLevelType w:val="hybridMultilevel"/>
    <w:tmpl w:val="1B1E9048"/>
    <w:lvl w:ilvl="0" w:tplc="8C643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052361"/>
    <w:multiLevelType w:val="hybridMultilevel"/>
    <w:tmpl w:val="E8B2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00BC2"/>
    <w:multiLevelType w:val="hybridMultilevel"/>
    <w:tmpl w:val="CCE88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637218">
    <w:abstractNumId w:val="1"/>
  </w:num>
  <w:num w:numId="2" w16cid:durableId="1114443861">
    <w:abstractNumId w:val="6"/>
  </w:num>
  <w:num w:numId="3" w16cid:durableId="489060114">
    <w:abstractNumId w:val="4"/>
  </w:num>
  <w:num w:numId="4" w16cid:durableId="1711765217">
    <w:abstractNumId w:val="7"/>
  </w:num>
  <w:num w:numId="5" w16cid:durableId="139737117">
    <w:abstractNumId w:val="13"/>
  </w:num>
  <w:num w:numId="6" w16cid:durableId="2082559865">
    <w:abstractNumId w:val="5"/>
  </w:num>
  <w:num w:numId="7" w16cid:durableId="1162311387">
    <w:abstractNumId w:val="2"/>
  </w:num>
  <w:num w:numId="8" w16cid:durableId="630789008">
    <w:abstractNumId w:val="0"/>
  </w:num>
  <w:num w:numId="9" w16cid:durableId="1926955845">
    <w:abstractNumId w:val="8"/>
  </w:num>
  <w:num w:numId="10" w16cid:durableId="107821957">
    <w:abstractNumId w:val="12"/>
  </w:num>
  <w:num w:numId="11" w16cid:durableId="1053508571">
    <w:abstractNumId w:val="11"/>
  </w:num>
  <w:num w:numId="12" w16cid:durableId="754324943">
    <w:abstractNumId w:val="9"/>
  </w:num>
  <w:num w:numId="13" w16cid:durableId="515458048">
    <w:abstractNumId w:val="10"/>
  </w:num>
  <w:num w:numId="14" w16cid:durableId="108052199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124"/>
    <w:rsid w:val="00004E17"/>
    <w:rsid w:val="00011E61"/>
    <w:rsid w:val="000133B3"/>
    <w:rsid w:val="00013F96"/>
    <w:rsid w:val="0001407A"/>
    <w:rsid w:val="00015EA8"/>
    <w:rsid w:val="00017457"/>
    <w:rsid w:val="000174FC"/>
    <w:rsid w:val="000178A9"/>
    <w:rsid w:val="000229D7"/>
    <w:rsid w:val="000251A9"/>
    <w:rsid w:val="00025E27"/>
    <w:rsid w:val="00026751"/>
    <w:rsid w:val="0002700A"/>
    <w:rsid w:val="000304FE"/>
    <w:rsid w:val="00031296"/>
    <w:rsid w:val="000320B3"/>
    <w:rsid w:val="0003358D"/>
    <w:rsid w:val="00033617"/>
    <w:rsid w:val="0003584E"/>
    <w:rsid w:val="0003622F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B92"/>
    <w:rsid w:val="0005242C"/>
    <w:rsid w:val="00052BA1"/>
    <w:rsid w:val="00053812"/>
    <w:rsid w:val="00053CE9"/>
    <w:rsid w:val="00055408"/>
    <w:rsid w:val="00055EFC"/>
    <w:rsid w:val="0006004B"/>
    <w:rsid w:val="000606C9"/>
    <w:rsid w:val="000607C0"/>
    <w:rsid w:val="0006189B"/>
    <w:rsid w:val="00061EA3"/>
    <w:rsid w:val="0006308C"/>
    <w:rsid w:val="000637A6"/>
    <w:rsid w:val="0006380B"/>
    <w:rsid w:val="000649F6"/>
    <w:rsid w:val="00064C97"/>
    <w:rsid w:val="00064F5A"/>
    <w:rsid w:val="000660BD"/>
    <w:rsid w:val="00066AF8"/>
    <w:rsid w:val="00070022"/>
    <w:rsid w:val="00070A64"/>
    <w:rsid w:val="00073242"/>
    <w:rsid w:val="000745F4"/>
    <w:rsid w:val="00074E28"/>
    <w:rsid w:val="00075C4F"/>
    <w:rsid w:val="00076087"/>
    <w:rsid w:val="00076191"/>
    <w:rsid w:val="0007641B"/>
    <w:rsid w:val="00077166"/>
    <w:rsid w:val="0007774F"/>
    <w:rsid w:val="00080068"/>
    <w:rsid w:val="00080842"/>
    <w:rsid w:val="00080A97"/>
    <w:rsid w:val="0008182A"/>
    <w:rsid w:val="00082554"/>
    <w:rsid w:val="00082711"/>
    <w:rsid w:val="000853C0"/>
    <w:rsid w:val="00085530"/>
    <w:rsid w:val="000855A3"/>
    <w:rsid w:val="00085EFD"/>
    <w:rsid w:val="00086DFE"/>
    <w:rsid w:val="00087C6A"/>
    <w:rsid w:val="00090E5F"/>
    <w:rsid w:val="00090EFF"/>
    <w:rsid w:val="000911DA"/>
    <w:rsid w:val="00092A9D"/>
    <w:rsid w:val="0009323A"/>
    <w:rsid w:val="00094019"/>
    <w:rsid w:val="0009650D"/>
    <w:rsid w:val="00097D52"/>
    <w:rsid w:val="00097EAA"/>
    <w:rsid w:val="000A0D14"/>
    <w:rsid w:val="000A1841"/>
    <w:rsid w:val="000A24CA"/>
    <w:rsid w:val="000A26C8"/>
    <w:rsid w:val="000A3608"/>
    <w:rsid w:val="000A3F32"/>
    <w:rsid w:val="000A4E96"/>
    <w:rsid w:val="000A5534"/>
    <w:rsid w:val="000A70DF"/>
    <w:rsid w:val="000A7119"/>
    <w:rsid w:val="000A7A17"/>
    <w:rsid w:val="000A7F61"/>
    <w:rsid w:val="000B103F"/>
    <w:rsid w:val="000B14D0"/>
    <w:rsid w:val="000B21EA"/>
    <w:rsid w:val="000B26AD"/>
    <w:rsid w:val="000B34C4"/>
    <w:rsid w:val="000B35B2"/>
    <w:rsid w:val="000B3848"/>
    <w:rsid w:val="000B38F1"/>
    <w:rsid w:val="000B5088"/>
    <w:rsid w:val="000B5C9F"/>
    <w:rsid w:val="000B7018"/>
    <w:rsid w:val="000C17A4"/>
    <w:rsid w:val="000C2CC3"/>
    <w:rsid w:val="000C3037"/>
    <w:rsid w:val="000C3A78"/>
    <w:rsid w:val="000C3C80"/>
    <w:rsid w:val="000C4737"/>
    <w:rsid w:val="000C585C"/>
    <w:rsid w:val="000C6884"/>
    <w:rsid w:val="000C6A78"/>
    <w:rsid w:val="000D0A3B"/>
    <w:rsid w:val="000D0D03"/>
    <w:rsid w:val="000D148B"/>
    <w:rsid w:val="000D1F93"/>
    <w:rsid w:val="000D2C97"/>
    <w:rsid w:val="000D2F33"/>
    <w:rsid w:val="000D31A0"/>
    <w:rsid w:val="000D3EE1"/>
    <w:rsid w:val="000D3F51"/>
    <w:rsid w:val="000D3FD9"/>
    <w:rsid w:val="000D4412"/>
    <w:rsid w:val="000D5BF4"/>
    <w:rsid w:val="000D5EA2"/>
    <w:rsid w:val="000D5EFC"/>
    <w:rsid w:val="000D66FC"/>
    <w:rsid w:val="000E1CA6"/>
    <w:rsid w:val="000E2D38"/>
    <w:rsid w:val="000E2DAF"/>
    <w:rsid w:val="000E3BFB"/>
    <w:rsid w:val="000E50B3"/>
    <w:rsid w:val="000E5866"/>
    <w:rsid w:val="000E71C4"/>
    <w:rsid w:val="000E788C"/>
    <w:rsid w:val="000E7B87"/>
    <w:rsid w:val="000F1007"/>
    <w:rsid w:val="000F128D"/>
    <w:rsid w:val="000F21B2"/>
    <w:rsid w:val="000F2682"/>
    <w:rsid w:val="000F2E0A"/>
    <w:rsid w:val="000F3F4A"/>
    <w:rsid w:val="000F5BAC"/>
    <w:rsid w:val="000F6967"/>
    <w:rsid w:val="000F6D4B"/>
    <w:rsid w:val="000F6EEE"/>
    <w:rsid w:val="000F7B0A"/>
    <w:rsid w:val="00101C02"/>
    <w:rsid w:val="00101D7D"/>
    <w:rsid w:val="00102C15"/>
    <w:rsid w:val="00102C6D"/>
    <w:rsid w:val="0010418B"/>
    <w:rsid w:val="001042BB"/>
    <w:rsid w:val="00104876"/>
    <w:rsid w:val="00107B1E"/>
    <w:rsid w:val="001107C2"/>
    <w:rsid w:val="001118C1"/>
    <w:rsid w:val="00111937"/>
    <w:rsid w:val="00112098"/>
    <w:rsid w:val="0011222C"/>
    <w:rsid w:val="0011265A"/>
    <w:rsid w:val="001128C0"/>
    <w:rsid w:val="0011665E"/>
    <w:rsid w:val="0011717A"/>
    <w:rsid w:val="00120E3E"/>
    <w:rsid w:val="00121103"/>
    <w:rsid w:val="00122DA9"/>
    <w:rsid w:val="00123471"/>
    <w:rsid w:val="001241E4"/>
    <w:rsid w:val="001242F0"/>
    <w:rsid w:val="00124F90"/>
    <w:rsid w:val="0012574F"/>
    <w:rsid w:val="0012760F"/>
    <w:rsid w:val="00130E7A"/>
    <w:rsid w:val="00131003"/>
    <w:rsid w:val="00131DA2"/>
    <w:rsid w:val="00132FAB"/>
    <w:rsid w:val="00134F2D"/>
    <w:rsid w:val="001351C6"/>
    <w:rsid w:val="00135237"/>
    <w:rsid w:val="001352D9"/>
    <w:rsid w:val="00137728"/>
    <w:rsid w:val="00137A25"/>
    <w:rsid w:val="00137DFB"/>
    <w:rsid w:val="00140C96"/>
    <w:rsid w:val="001411AA"/>
    <w:rsid w:val="00141862"/>
    <w:rsid w:val="00142625"/>
    <w:rsid w:val="001433BF"/>
    <w:rsid w:val="00143A96"/>
    <w:rsid w:val="00143C15"/>
    <w:rsid w:val="001449A3"/>
    <w:rsid w:val="00144F5B"/>
    <w:rsid w:val="00145EA2"/>
    <w:rsid w:val="00147532"/>
    <w:rsid w:val="001479E6"/>
    <w:rsid w:val="001508E5"/>
    <w:rsid w:val="00154AB5"/>
    <w:rsid w:val="00154E8A"/>
    <w:rsid w:val="00155BB2"/>
    <w:rsid w:val="00155FEF"/>
    <w:rsid w:val="00157457"/>
    <w:rsid w:val="00157A67"/>
    <w:rsid w:val="001613D0"/>
    <w:rsid w:val="00161CA4"/>
    <w:rsid w:val="00162811"/>
    <w:rsid w:val="001639FF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237C"/>
    <w:rsid w:val="00172582"/>
    <w:rsid w:val="0017259E"/>
    <w:rsid w:val="00172DA6"/>
    <w:rsid w:val="0017332A"/>
    <w:rsid w:val="00174340"/>
    <w:rsid w:val="0017464F"/>
    <w:rsid w:val="0017501A"/>
    <w:rsid w:val="00175F63"/>
    <w:rsid w:val="00176A90"/>
    <w:rsid w:val="0017723D"/>
    <w:rsid w:val="00180755"/>
    <w:rsid w:val="001809AE"/>
    <w:rsid w:val="00180C33"/>
    <w:rsid w:val="001817ED"/>
    <w:rsid w:val="001835C3"/>
    <w:rsid w:val="001838F1"/>
    <w:rsid w:val="00183D2F"/>
    <w:rsid w:val="001849B6"/>
    <w:rsid w:val="001858BF"/>
    <w:rsid w:val="0018594B"/>
    <w:rsid w:val="00186913"/>
    <w:rsid w:val="00186D06"/>
    <w:rsid w:val="00186F34"/>
    <w:rsid w:val="00187424"/>
    <w:rsid w:val="00191D90"/>
    <w:rsid w:val="0019444C"/>
    <w:rsid w:val="00196038"/>
    <w:rsid w:val="00196238"/>
    <w:rsid w:val="00197504"/>
    <w:rsid w:val="001A018E"/>
    <w:rsid w:val="001A0449"/>
    <w:rsid w:val="001A0EDD"/>
    <w:rsid w:val="001A155A"/>
    <w:rsid w:val="001A2B8C"/>
    <w:rsid w:val="001A2E11"/>
    <w:rsid w:val="001A44AD"/>
    <w:rsid w:val="001A4647"/>
    <w:rsid w:val="001A46AA"/>
    <w:rsid w:val="001A4807"/>
    <w:rsid w:val="001A4CF4"/>
    <w:rsid w:val="001A5241"/>
    <w:rsid w:val="001A5F79"/>
    <w:rsid w:val="001A7ECA"/>
    <w:rsid w:val="001B0051"/>
    <w:rsid w:val="001B0665"/>
    <w:rsid w:val="001B14C5"/>
    <w:rsid w:val="001B193C"/>
    <w:rsid w:val="001B23B7"/>
    <w:rsid w:val="001B3A38"/>
    <w:rsid w:val="001B3F2B"/>
    <w:rsid w:val="001B4445"/>
    <w:rsid w:val="001B5294"/>
    <w:rsid w:val="001B70DA"/>
    <w:rsid w:val="001B7467"/>
    <w:rsid w:val="001B7C8D"/>
    <w:rsid w:val="001C0565"/>
    <w:rsid w:val="001C112A"/>
    <w:rsid w:val="001C11F8"/>
    <w:rsid w:val="001C16F1"/>
    <w:rsid w:val="001C21AF"/>
    <w:rsid w:val="001C288D"/>
    <w:rsid w:val="001C2FDC"/>
    <w:rsid w:val="001C33C4"/>
    <w:rsid w:val="001C4A95"/>
    <w:rsid w:val="001C5EC3"/>
    <w:rsid w:val="001C5FBD"/>
    <w:rsid w:val="001C717F"/>
    <w:rsid w:val="001D0016"/>
    <w:rsid w:val="001D21BD"/>
    <w:rsid w:val="001D2B73"/>
    <w:rsid w:val="001D594C"/>
    <w:rsid w:val="001D608C"/>
    <w:rsid w:val="001D697B"/>
    <w:rsid w:val="001D6CE1"/>
    <w:rsid w:val="001D725C"/>
    <w:rsid w:val="001E18A5"/>
    <w:rsid w:val="001E1ECA"/>
    <w:rsid w:val="001E20D6"/>
    <w:rsid w:val="001E233E"/>
    <w:rsid w:val="001E4ACE"/>
    <w:rsid w:val="001E5465"/>
    <w:rsid w:val="001E6783"/>
    <w:rsid w:val="001E72C2"/>
    <w:rsid w:val="001F066E"/>
    <w:rsid w:val="001F07D4"/>
    <w:rsid w:val="001F0CD0"/>
    <w:rsid w:val="001F0D96"/>
    <w:rsid w:val="001F0FCE"/>
    <w:rsid w:val="001F175F"/>
    <w:rsid w:val="001F1D08"/>
    <w:rsid w:val="001F1E5F"/>
    <w:rsid w:val="001F3CE2"/>
    <w:rsid w:val="001F4701"/>
    <w:rsid w:val="001F6F49"/>
    <w:rsid w:val="002028B5"/>
    <w:rsid w:val="00204BCE"/>
    <w:rsid w:val="00204F0D"/>
    <w:rsid w:val="0020573E"/>
    <w:rsid w:val="00205E12"/>
    <w:rsid w:val="002073C2"/>
    <w:rsid w:val="00207623"/>
    <w:rsid w:val="002113EC"/>
    <w:rsid w:val="00211940"/>
    <w:rsid w:val="00211AC4"/>
    <w:rsid w:val="00211C95"/>
    <w:rsid w:val="002133F4"/>
    <w:rsid w:val="00213B34"/>
    <w:rsid w:val="0021416F"/>
    <w:rsid w:val="00215D7B"/>
    <w:rsid w:val="002211C1"/>
    <w:rsid w:val="00221984"/>
    <w:rsid w:val="0022441D"/>
    <w:rsid w:val="00224580"/>
    <w:rsid w:val="00224925"/>
    <w:rsid w:val="00225C03"/>
    <w:rsid w:val="0022637A"/>
    <w:rsid w:val="002264A5"/>
    <w:rsid w:val="00226874"/>
    <w:rsid w:val="00230643"/>
    <w:rsid w:val="002314C1"/>
    <w:rsid w:val="00232367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EEE"/>
    <w:rsid w:val="00240B98"/>
    <w:rsid w:val="00241CB1"/>
    <w:rsid w:val="00241CDC"/>
    <w:rsid w:val="0024439B"/>
    <w:rsid w:val="00245E55"/>
    <w:rsid w:val="0024645F"/>
    <w:rsid w:val="002467ED"/>
    <w:rsid w:val="00246C66"/>
    <w:rsid w:val="00247648"/>
    <w:rsid w:val="00250B95"/>
    <w:rsid w:val="002523BC"/>
    <w:rsid w:val="00255974"/>
    <w:rsid w:val="00255BA0"/>
    <w:rsid w:val="00257D51"/>
    <w:rsid w:val="00260FE8"/>
    <w:rsid w:val="0026255A"/>
    <w:rsid w:val="00263A24"/>
    <w:rsid w:val="0026547C"/>
    <w:rsid w:val="00265E1A"/>
    <w:rsid w:val="00266BCD"/>
    <w:rsid w:val="002706DC"/>
    <w:rsid w:val="002707BF"/>
    <w:rsid w:val="0027167A"/>
    <w:rsid w:val="002735B4"/>
    <w:rsid w:val="0027526B"/>
    <w:rsid w:val="00275EC2"/>
    <w:rsid w:val="00275FA4"/>
    <w:rsid w:val="00277601"/>
    <w:rsid w:val="00277655"/>
    <w:rsid w:val="002808D8"/>
    <w:rsid w:val="00281BF5"/>
    <w:rsid w:val="00281CD2"/>
    <w:rsid w:val="00282B25"/>
    <w:rsid w:val="002861FB"/>
    <w:rsid w:val="00293953"/>
    <w:rsid w:val="00293C6D"/>
    <w:rsid w:val="00295787"/>
    <w:rsid w:val="002957CD"/>
    <w:rsid w:val="002958C8"/>
    <w:rsid w:val="00295EE5"/>
    <w:rsid w:val="00297AD9"/>
    <w:rsid w:val="002A02DF"/>
    <w:rsid w:val="002A1BD6"/>
    <w:rsid w:val="002A2D88"/>
    <w:rsid w:val="002A5090"/>
    <w:rsid w:val="002A5281"/>
    <w:rsid w:val="002B03E1"/>
    <w:rsid w:val="002B090B"/>
    <w:rsid w:val="002B4356"/>
    <w:rsid w:val="002B584C"/>
    <w:rsid w:val="002B5A55"/>
    <w:rsid w:val="002B7349"/>
    <w:rsid w:val="002C07B3"/>
    <w:rsid w:val="002C08D1"/>
    <w:rsid w:val="002C0FFD"/>
    <w:rsid w:val="002C3407"/>
    <w:rsid w:val="002C4395"/>
    <w:rsid w:val="002C4EB8"/>
    <w:rsid w:val="002C53FA"/>
    <w:rsid w:val="002C55EB"/>
    <w:rsid w:val="002D2D9A"/>
    <w:rsid w:val="002D395F"/>
    <w:rsid w:val="002D3DA5"/>
    <w:rsid w:val="002D4290"/>
    <w:rsid w:val="002D4D79"/>
    <w:rsid w:val="002D55BE"/>
    <w:rsid w:val="002D6AB9"/>
    <w:rsid w:val="002E14B8"/>
    <w:rsid w:val="002E185D"/>
    <w:rsid w:val="002E2853"/>
    <w:rsid w:val="002E2988"/>
    <w:rsid w:val="002E2FB6"/>
    <w:rsid w:val="002E4550"/>
    <w:rsid w:val="002E5003"/>
    <w:rsid w:val="002E54FC"/>
    <w:rsid w:val="002E58E1"/>
    <w:rsid w:val="002E78A0"/>
    <w:rsid w:val="002E7AAE"/>
    <w:rsid w:val="002F062C"/>
    <w:rsid w:val="002F12EB"/>
    <w:rsid w:val="002F18F6"/>
    <w:rsid w:val="002F4686"/>
    <w:rsid w:val="002F5CD7"/>
    <w:rsid w:val="002F5FE4"/>
    <w:rsid w:val="003010A8"/>
    <w:rsid w:val="00301690"/>
    <w:rsid w:val="003024A8"/>
    <w:rsid w:val="0030284C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1A23"/>
    <w:rsid w:val="00311BD7"/>
    <w:rsid w:val="0031342F"/>
    <w:rsid w:val="00315B3A"/>
    <w:rsid w:val="003166E5"/>
    <w:rsid w:val="00316FB7"/>
    <w:rsid w:val="003215C8"/>
    <w:rsid w:val="00323E80"/>
    <w:rsid w:val="00324360"/>
    <w:rsid w:val="003245AB"/>
    <w:rsid w:val="0032534F"/>
    <w:rsid w:val="00325587"/>
    <w:rsid w:val="00326382"/>
    <w:rsid w:val="0032795E"/>
    <w:rsid w:val="00327E8C"/>
    <w:rsid w:val="00330D9D"/>
    <w:rsid w:val="00331054"/>
    <w:rsid w:val="003327AE"/>
    <w:rsid w:val="0033521B"/>
    <w:rsid w:val="00336DA7"/>
    <w:rsid w:val="00337388"/>
    <w:rsid w:val="00337448"/>
    <w:rsid w:val="00340073"/>
    <w:rsid w:val="00340F20"/>
    <w:rsid w:val="003412C9"/>
    <w:rsid w:val="00341AE7"/>
    <w:rsid w:val="00341F28"/>
    <w:rsid w:val="0034330F"/>
    <w:rsid w:val="0034357E"/>
    <w:rsid w:val="0034378A"/>
    <w:rsid w:val="003472BD"/>
    <w:rsid w:val="00347A61"/>
    <w:rsid w:val="00347CEE"/>
    <w:rsid w:val="00350A27"/>
    <w:rsid w:val="003514CB"/>
    <w:rsid w:val="003517AC"/>
    <w:rsid w:val="00351AD7"/>
    <w:rsid w:val="003537EB"/>
    <w:rsid w:val="003546B7"/>
    <w:rsid w:val="00354752"/>
    <w:rsid w:val="0035554E"/>
    <w:rsid w:val="00355D45"/>
    <w:rsid w:val="00356573"/>
    <w:rsid w:val="00356660"/>
    <w:rsid w:val="00356B31"/>
    <w:rsid w:val="003570B4"/>
    <w:rsid w:val="00360E31"/>
    <w:rsid w:val="00361752"/>
    <w:rsid w:val="00363316"/>
    <w:rsid w:val="00364317"/>
    <w:rsid w:val="00364F19"/>
    <w:rsid w:val="00365052"/>
    <w:rsid w:val="00365127"/>
    <w:rsid w:val="00367254"/>
    <w:rsid w:val="00367DE1"/>
    <w:rsid w:val="00370686"/>
    <w:rsid w:val="00371A8A"/>
    <w:rsid w:val="0037640E"/>
    <w:rsid w:val="0037664D"/>
    <w:rsid w:val="003849BB"/>
    <w:rsid w:val="00385FA9"/>
    <w:rsid w:val="00385FCD"/>
    <w:rsid w:val="00386E63"/>
    <w:rsid w:val="00387D03"/>
    <w:rsid w:val="00390F9D"/>
    <w:rsid w:val="00391205"/>
    <w:rsid w:val="003922EA"/>
    <w:rsid w:val="003924EB"/>
    <w:rsid w:val="003928AA"/>
    <w:rsid w:val="00395210"/>
    <w:rsid w:val="0039554A"/>
    <w:rsid w:val="003978B0"/>
    <w:rsid w:val="003A01F6"/>
    <w:rsid w:val="003A04E0"/>
    <w:rsid w:val="003A097F"/>
    <w:rsid w:val="003A1E76"/>
    <w:rsid w:val="003A35C2"/>
    <w:rsid w:val="003B2408"/>
    <w:rsid w:val="003B3DA3"/>
    <w:rsid w:val="003B49FF"/>
    <w:rsid w:val="003B752A"/>
    <w:rsid w:val="003B7A7B"/>
    <w:rsid w:val="003B7AAB"/>
    <w:rsid w:val="003C2728"/>
    <w:rsid w:val="003C34D2"/>
    <w:rsid w:val="003C3DAC"/>
    <w:rsid w:val="003C53E5"/>
    <w:rsid w:val="003C571B"/>
    <w:rsid w:val="003C63C0"/>
    <w:rsid w:val="003C7138"/>
    <w:rsid w:val="003C7592"/>
    <w:rsid w:val="003C75BB"/>
    <w:rsid w:val="003C75BC"/>
    <w:rsid w:val="003C7A74"/>
    <w:rsid w:val="003D0313"/>
    <w:rsid w:val="003D065F"/>
    <w:rsid w:val="003D14FE"/>
    <w:rsid w:val="003D1A2C"/>
    <w:rsid w:val="003D3572"/>
    <w:rsid w:val="003D57F9"/>
    <w:rsid w:val="003D649B"/>
    <w:rsid w:val="003D738D"/>
    <w:rsid w:val="003D73CB"/>
    <w:rsid w:val="003E15F8"/>
    <w:rsid w:val="003E1708"/>
    <w:rsid w:val="003E17DB"/>
    <w:rsid w:val="003E1E46"/>
    <w:rsid w:val="003E2814"/>
    <w:rsid w:val="003E55E6"/>
    <w:rsid w:val="003E650D"/>
    <w:rsid w:val="003E6C16"/>
    <w:rsid w:val="003E6F84"/>
    <w:rsid w:val="003E7FC4"/>
    <w:rsid w:val="003F0247"/>
    <w:rsid w:val="003F12FD"/>
    <w:rsid w:val="003F184B"/>
    <w:rsid w:val="003F1871"/>
    <w:rsid w:val="003F3C99"/>
    <w:rsid w:val="003F4E7A"/>
    <w:rsid w:val="003F7197"/>
    <w:rsid w:val="003F74A3"/>
    <w:rsid w:val="003F7FA2"/>
    <w:rsid w:val="00400D60"/>
    <w:rsid w:val="004021F3"/>
    <w:rsid w:val="00403D3E"/>
    <w:rsid w:val="004043FE"/>
    <w:rsid w:val="004045D3"/>
    <w:rsid w:val="00405074"/>
    <w:rsid w:val="004051B0"/>
    <w:rsid w:val="00405535"/>
    <w:rsid w:val="004079B1"/>
    <w:rsid w:val="00410C53"/>
    <w:rsid w:val="00411B91"/>
    <w:rsid w:val="00412D14"/>
    <w:rsid w:val="00413B08"/>
    <w:rsid w:val="00413E11"/>
    <w:rsid w:val="00413E82"/>
    <w:rsid w:val="00414184"/>
    <w:rsid w:val="00414875"/>
    <w:rsid w:val="0041594F"/>
    <w:rsid w:val="00415999"/>
    <w:rsid w:val="00416056"/>
    <w:rsid w:val="00417A56"/>
    <w:rsid w:val="004214E5"/>
    <w:rsid w:val="0042156A"/>
    <w:rsid w:val="00421A2A"/>
    <w:rsid w:val="00422192"/>
    <w:rsid w:val="004222EA"/>
    <w:rsid w:val="00422BBA"/>
    <w:rsid w:val="00423F9E"/>
    <w:rsid w:val="0042580A"/>
    <w:rsid w:val="004262B5"/>
    <w:rsid w:val="004265C2"/>
    <w:rsid w:val="004271F9"/>
    <w:rsid w:val="00427780"/>
    <w:rsid w:val="00427C5A"/>
    <w:rsid w:val="00430365"/>
    <w:rsid w:val="00430910"/>
    <w:rsid w:val="00432BDA"/>
    <w:rsid w:val="00433A59"/>
    <w:rsid w:val="00433E9F"/>
    <w:rsid w:val="00434024"/>
    <w:rsid w:val="00434CE0"/>
    <w:rsid w:val="00434F2A"/>
    <w:rsid w:val="00434F45"/>
    <w:rsid w:val="00435679"/>
    <w:rsid w:val="00435C73"/>
    <w:rsid w:val="00435D9B"/>
    <w:rsid w:val="0043631E"/>
    <w:rsid w:val="0043782A"/>
    <w:rsid w:val="00437F51"/>
    <w:rsid w:val="004408E4"/>
    <w:rsid w:val="00441AC0"/>
    <w:rsid w:val="004440F1"/>
    <w:rsid w:val="004446FA"/>
    <w:rsid w:val="00445B61"/>
    <w:rsid w:val="00445F67"/>
    <w:rsid w:val="00447D20"/>
    <w:rsid w:val="00450FE6"/>
    <w:rsid w:val="00451E94"/>
    <w:rsid w:val="00452278"/>
    <w:rsid w:val="00456ACE"/>
    <w:rsid w:val="00457F0E"/>
    <w:rsid w:val="004636CF"/>
    <w:rsid w:val="004659AB"/>
    <w:rsid w:val="00465A74"/>
    <w:rsid w:val="00466ABF"/>
    <w:rsid w:val="00467678"/>
    <w:rsid w:val="00467B99"/>
    <w:rsid w:val="00471143"/>
    <w:rsid w:val="004714AD"/>
    <w:rsid w:val="00472038"/>
    <w:rsid w:val="00472608"/>
    <w:rsid w:val="004734E3"/>
    <w:rsid w:val="00473664"/>
    <w:rsid w:val="004743A3"/>
    <w:rsid w:val="00475640"/>
    <w:rsid w:val="0047612F"/>
    <w:rsid w:val="00480C2E"/>
    <w:rsid w:val="00481666"/>
    <w:rsid w:val="0048195D"/>
    <w:rsid w:val="00483742"/>
    <w:rsid w:val="00483C24"/>
    <w:rsid w:val="00483D4B"/>
    <w:rsid w:val="00485163"/>
    <w:rsid w:val="004853FA"/>
    <w:rsid w:val="00486686"/>
    <w:rsid w:val="004868C7"/>
    <w:rsid w:val="00486C8A"/>
    <w:rsid w:val="0049054A"/>
    <w:rsid w:val="00490658"/>
    <w:rsid w:val="004919D8"/>
    <w:rsid w:val="00491F02"/>
    <w:rsid w:val="00493443"/>
    <w:rsid w:val="004939F0"/>
    <w:rsid w:val="00493D5F"/>
    <w:rsid w:val="00493E8B"/>
    <w:rsid w:val="004950C5"/>
    <w:rsid w:val="00495730"/>
    <w:rsid w:val="004964CB"/>
    <w:rsid w:val="00496F44"/>
    <w:rsid w:val="004A0605"/>
    <w:rsid w:val="004A106D"/>
    <w:rsid w:val="004A12B4"/>
    <w:rsid w:val="004A27BE"/>
    <w:rsid w:val="004A3C06"/>
    <w:rsid w:val="004A45DD"/>
    <w:rsid w:val="004A462D"/>
    <w:rsid w:val="004A4F60"/>
    <w:rsid w:val="004A5BCB"/>
    <w:rsid w:val="004A6FD4"/>
    <w:rsid w:val="004B0223"/>
    <w:rsid w:val="004B0AAC"/>
    <w:rsid w:val="004B1378"/>
    <w:rsid w:val="004B1380"/>
    <w:rsid w:val="004B3999"/>
    <w:rsid w:val="004B3B25"/>
    <w:rsid w:val="004B4A73"/>
    <w:rsid w:val="004B549C"/>
    <w:rsid w:val="004B62D6"/>
    <w:rsid w:val="004B6652"/>
    <w:rsid w:val="004B69B4"/>
    <w:rsid w:val="004C0A48"/>
    <w:rsid w:val="004C100F"/>
    <w:rsid w:val="004C23C3"/>
    <w:rsid w:val="004C3BD8"/>
    <w:rsid w:val="004C478F"/>
    <w:rsid w:val="004C5F44"/>
    <w:rsid w:val="004C62A0"/>
    <w:rsid w:val="004C63F6"/>
    <w:rsid w:val="004C69BA"/>
    <w:rsid w:val="004C71BC"/>
    <w:rsid w:val="004D1E68"/>
    <w:rsid w:val="004D31B6"/>
    <w:rsid w:val="004D38EF"/>
    <w:rsid w:val="004D6E86"/>
    <w:rsid w:val="004D7588"/>
    <w:rsid w:val="004E0579"/>
    <w:rsid w:val="004E24DE"/>
    <w:rsid w:val="004E287B"/>
    <w:rsid w:val="004E3182"/>
    <w:rsid w:val="004F0003"/>
    <w:rsid w:val="004F0F83"/>
    <w:rsid w:val="004F1EAB"/>
    <w:rsid w:val="004F1FB1"/>
    <w:rsid w:val="004F52E7"/>
    <w:rsid w:val="004F6E7D"/>
    <w:rsid w:val="004F6E82"/>
    <w:rsid w:val="00500534"/>
    <w:rsid w:val="0050092D"/>
    <w:rsid w:val="00500A85"/>
    <w:rsid w:val="0050157B"/>
    <w:rsid w:val="00502FDE"/>
    <w:rsid w:val="005035D9"/>
    <w:rsid w:val="00505168"/>
    <w:rsid w:val="005060E8"/>
    <w:rsid w:val="005063B6"/>
    <w:rsid w:val="005063E3"/>
    <w:rsid w:val="00506C50"/>
    <w:rsid w:val="00507017"/>
    <w:rsid w:val="00507FC9"/>
    <w:rsid w:val="00510378"/>
    <w:rsid w:val="005118DB"/>
    <w:rsid w:val="00512EB0"/>
    <w:rsid w:val="00512EF8"/>
    <w:rsid w:val="00515151"/>
    <w:rsid w:val="00520304"/>
    <w:rsid w:val="0052110B"/>
    <w:rsid w:val="00521614"/>
    <w:rsid w:val="0052197B"/>
    <w:rsid w:val="00522337"/>
    <w:rsid w:val="0052247D"/>
    <w:rsid w:val="005262BE"/>
    <w:rsid w:val="00526835"/>
    <w:rsid w:val="005274CD"/>
    <w:rsid w:val="00530CA1"/>
    <w:rsid w:val="00530CFA"/>
    <w:rsid w:val="00530F61"/>
    <w:rsid w:val="0053139A"/>
    <w:rsid w:val="00531B84"/>
    <w:rsid w:val="005337F0"/>
    <w:rsid w:val="005340A5"/>
    <w:rsid w:val="00534A84"/>
    <w:rsid w:val="00535DCE"/>
    <w:rsid w:val="00535EF1"/>
    <w:rsid w:val="00536D1E"/>
    <w:rsid w:val="00537175"/>
    <w:rsid w:val="00537593"/>
    <w:rsid w:val="00537AF2"/>
    <w:rsid w:val="00537F68"/>
    <w:rsid w:val="005407A0"/>
    <w:rsid w:val="00540C49"/>
    <w:rsid w:val="00542E9D"/>
    <w:rsid w:val="00543E4E"/>
    <w:rsid w:val="0054419D"/>
    <w:rsid w:val="00544D9E"/>
    <w:rsid w:val="00545A1B"/>
    <w:rsid w:val="00545D35"/>
    <w:rsid w:val="00546452"/>
    <w:rsid w:val="005471D5"/>
    <w:rsid w:val="005506E4"/>
    <w:rsid w:val="00550E52"/>
    <w:rsid w:val="00551096"/>
    <w:rsid w:val="00551DB1"/>
    <w:rsid w:val="00552487"/>
    <w:rsid w:val="00552734"/>
    <w:rsid w:val="0055477D"/>
    <w:rsid w:val="00554D09"/>
    <w:rsid w:val="00555224"/>
    <w:rsid w:val="00556F8A"/>
    <w:rsid w:val="0055755D"/>
    <w:rsid w:val="00560143"/>
    <w:rsid w:val="00560319"/>
    <w:rsid w:val="00560CA9"/>
    <w:rsid w:val="005611FF"/>
    <w:rsid w:val="0056237B"/>
    <w:rsid w:val="00562ACB"/>
    <w:rsid w:val="0056353A"/>
    <w:rsid w:val="005639E6"/>
    <w:rsid w:val="005652DC"/>
    <w:rsid w:val="005659CE"/>
    <w:rsid w:val="00565EA6"/>
    <w:rsid w:val="00567048"/>
    <w:rsid w:val="005711DA"/>
    <w:rsid w:val="00571833"/>
    <w:rsid w:val="00571854"/>
    <w:rsid w:val="00571DBE"/>
    <w:rsid w:val="00571F35"/>
    <w:rsid w:val="005726D9"/>
    <w:rsid w:val="0057276E"/>
    <w:rsid w:val="00572944"/>
    <w:rsid w:val="00572B27"/>
    <w:rsid w:val="00573385"/>
    <w:rsid w:val="0057568B"/>
    <w:rsid w:val="00580743"/>
    <w:rsid w:val="00581FFF"/>
    <w:rsid w:val="005831B9"/>
    <w:rsid w:val="005834FD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0F7A"/>
    <w:rsid w:val="00592082"/>
    <w:rsid w:val="0059280C"/>
    <w:rsid w:val="00593CFE"/>
    <w:rsid w:val="00595372"/>
    <w:rsid w:val="00595CF3"/>
    <w:rsid w:val="00596B70"/>
    <w:rsid w:val="00596EF7"/>
    <w:rsid w:val="005974D0"/>
    <w:rsid w:val="005A3EC4"/>
    <w:rsid w:val="005A3FA1"/>
    <w:rsid w:val="005A491F"/>
    <w:rsid w:val="005A5079"/>
    <w:rsid w:val="005A5944"/>
    <w:rsid w:val="005A73E1"/>
    <w:rsid w:val="005A783C"/>
    <w:rsid w:val="005B0527"/>
    <w:rsid w:val="005B05D3"/>
    <w:rsid w:val="005B070C"/>
    <w:rsid w:val="005B184D"/>
    <w:rsid w:val="005B1896"/>
    <w:rsid w:val="005B18D3"/>
    <w:rsid w:val="005B3849"/>
    <w:rsid w:val="005B60F2"/>
    <w:rsid w:val="005B65FF"/>
    <w:rsid w:val="005B7375"/>
    <w:rsid w:val="005B777D"/>
    <w:rsid w:val="005C0334"/>
    <w:rsid w:val="005C0418"/>
    <w:rsid w:val="005C104A"/>
    <w:rsid w:val="005C1842"/>
    <w:rsid w:val="005C1FC2"/>
    <w:rsid w:val="005C5DB7"/>
    <w:rsid w:val="005C68B4"/>
    <w:rsid w:val="005C6FEC"/>
    <w:rsid w:val="005D0957"/>
    <w:rsid w:val="005D0BBF"/>
    <w:rsid w:val="005D0F29"/>
    <w:rsid w:val="005D18D1"/>
    <w:rsid w:val="005D19FF"/>
    <w:rsid w:val="005D2C6D"/>
    <w:rsid w:val="005D2F3B"/>
    <w:rsid w:val="005D2F4A"/>
    <w:rsid w:val="005D34C1"/>
    <w:rsid w:val="005D3F79"/>
    <w:rsid w:val="005D4550"/>
    <w:rsid w:val="005D52A5"/>
    <w:rsid w:val="005D5BD2"/>
    <w:rsid w:val="005D5F4D"/>
    <w:rsid w:val="005D66B7"/>
    <w:rsid w:val="005D7748"/>
    <w:rsid w:val="005D7BC2"/>
    <w:rsid w:val="005E0501"/>
    <w:rsid w:val="005E0BF7"/>
    <w:rsid w:val="005E0D6D"/>
    <w:rsid w:val="005E27FF"/>
    <w:rsid w:val="005E2A18"/>
    <w:rsid w:val="005E6172"/>
    <w:rsid w:val="005E6FB6"/>
    <w:rsid w:val="005E7266"/>
    <w:rsid w:val="005F01DA"/>
    <w:rsid w:val="005F02C0"/>
    <w:rsid w:val="005F0497"/>
    <w:rsid w:val="005F04CA"/>
    <w:rsid w:val="005F0C5E"/>
    <w:rsid w:val="005F0E7A"/>
    <w:rsid w:val="005F5393"/>
    <w:rsid w:val="005F67E5"/>
    <w:rsid w:val="005F7119"/>
    <w:rsid w:val="006009BE"/>
    <w:rsid w:val="00601309"/>
    <w:rsid w:val="00602900"/>
    <w:rsid w:val="00602ABE"/>
    <w:rsid w:val="00605006"/>
    <w:rsid w:val="0060520F"/>
    <w:rsid w:val="00611655"/>
    <w:rsid w:val="006136FB"/>
    <w:rsid w:val="006137EC"/>
    <w:rsid w:val="00614DC8"/>
    <w:rsid w:val="00615838"/>
    <w:rsid w:val="00615AE8"/>
    <w:rsid w:val="00615B39"/>
    <w:rsid w:val="00616B4F"/>
    <w:rsid w:val="00616D7B"/>
    <w:rsid w:val="00617A10"/>
    <w:rsid w:val="006221E6"/>
    <w:rsid w:val="006229EB"/>
    <w:rsid w:val="00622D8E"/>
    <w:rsid w:val="00625025"/>
    <w:rsid w:val="00626506"/>
    <w:rsid w:val="00626532"/>
    <w:rsid w:val="00626ABE"/>
    <w:rsid w:val="00627578"/>
    <w:rsid w:val="0063224A"/>
    <w:rsid w:val="00632697"/>
    <w:rsid w:val="00632E8C"/>
    <w:rsid w:val="00635E03"/>
    <w:rsid w:val="00636749"/>
    <w:rsid w:val="006374A5"/>
    <w:rsid w:val="00637663"/>
    <w:rsid w:val="006438CB"/>
    <w:rsid w:val="00644588"/>
    <w:rsid w:val="00645118"/>
    <w:rsid w:val="0064688E"/>
    <w:rsid w:val="0064700A"/>
    <w:rsid w:val="00647596"/>
    <w:rsid w:val="006477DC"/>
    <w:rsid w:val="00647B4A"/>
    <w:rsid w:val="0065012A"/>
    <w:rsid w:val="006506C6"/>
    <w:rsid w:val="006514BA"/>
    <w:rsid w:val="00652F88"/>
    <w:rsid w:val="00654E81"/>
    <w:rsid w:val="0065539D"/>
    <w:rsid w:val="006554D9"/>
    <w:rsid w:val="00655AA6"/>
    <w:rsid w:val="00656CCD"/>
    <w:rsid w:val="00657C0B"/>
    <w:rsid w:val="006602A3"/>
    <w:rsid w:val="006603F8"/>
    <w:rsid w:val="00660908"/>
    <w:rsid w:val="00660FC0"/>
    <w:rsid w:val="00661E8C"/>
    <w:rsid w:val="00662607"/>
    <w:rsid w:val="00663143"/>
    <w:rsid w:val="006637F5"/>
    <w:rsid w:val="00664BCD"/>
    <w:rsid w:val="00664C61"/>
    <w:rsid w:val="006668FD"/>
    <w:rsid w:val="006679B2"/>
    <w:rsid w:val="00667EF3"/>
    <w:rsid w:val="00670B01"/>
    <w:rsid w:val="00670D45"/>
    <w:rsid w:val="00672E28"/>
    <w:rsid w:val="00672F55"/>
    <w:rsid w:val="00673B0E"/>
    <w:rsid w:val="00674574"/>
    <w:rsid w:val="0067468A"/>
    <w:rsid w:val="0067646B"/>
    <w:rsid w:val="0067715F"/>
    <w:rsid w:val="00677709"/>
    <w:rsid w:val="00677A87"/>
    <w:rsid w:val="00677CDF"/>
    <w:rsid w:val="0068077A"/>
    <w:rsid w:val="00684678"/>
    <w:rsid w:val="00686966"/>
    <w:rsid w:val="00686A76"/>
    <w:rsid w:val="006873AA"/>
    <w:rsid w:val="00687E23"/>
    <w:rsid w:val="0069311D"/>
    <w:rsid w:val="006944FF"/>
    <w:rsid w:val="00694AA2"/>
    <w:rsid w:val="00695397"/>
    <w:rsid w:val="006966B8"/>
    <w:rsid w:val="006967CA"/>
    <w:rsid w:val="00697FAD"/>
    <w:rsid w:val="006A0018"/>
    <w:rsid w:val="006A12C2"/>
    <w:rsid w:val="006A14A8"/>
    <w:rsid w:val="006A2403"/>
    <w:rsid w:val="006A2E7F"/>
    <w:rsid w:val="006A3493"/>
    <w:rsid w:val="006A4B39"/>
    <w:rsid w:val="006A5640"/>
    <w:rsid w:val="006A5B54"/>
    <w:rsid w:val="006A7F59"/>
    <w:rsid w:val="006B08C9"/>
    <w:rsid w:val="006B14DE"/>
    <w:rsid w:val="006B257F"/>
    <w:rsid w:val="006B500E"/>
    <w:rsid w:val="006C4522"/>
    <w:rsid w:val="006C6F90"/>
    <w:rsid w:val="006C7BA9"/>
    <w:rsid w:val="006C7F53"/>
    <w:rsid w:val="006D0E8D"/>
    <w:rsid w:val="006D30F5"/>
    <w:rsid w:val="006D4EC7"/>
    <w:rsid w:val="006D532C"/>
    <w:rsid w:val="006D656F"/>
    <w:rsid w:val="006D7FAB"/>
    <w:rsid w:val="006E0546"/>
    <w:rsid w:val="006E0D0B"/>
    <w:rsid w:val="006E10B2"/>
    <w:rsid w:val="006E1634"/>
    <w:rsid w:val="006E175F"/>
    <w:rsid w:val="006E32D8"/>
    <w:rsid w:val="006E39FC"/>
    <w:rsid w:val="006E3E73"/>
    <w:rsid w:val="006E4DDE"/>
    <w:rsid w:val="006E4E76"/>
    <w:rsid w:val="006E7DC3"/>
    <w:rsid w:val="006F26C8"/>
    <w:rsid w:val="006F3DE2"/>
    <w:rsid w:val="006F4F8E"/>
    <w:rsid w:val="006F51A6"/>
    <w:rsid w:val="006F5438"/>
    <w:rsid w:val="006F5484"/>
    <w:rsid w:val="006F7380"/>
    <w:rsid w:val="006F7664"/>
    <w:rsid w:val="006F76E0"/>
    <w:rsid w:val="00701B1C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43AD"/>
    <w:rsid w:val="00715BF1"/>
    <w:rsid w:val="007169C3"/>
    <w:rsid w:val="00717766"/>
    <w:rsid w:val="0071784B"/>
    <w:rsid w:val="00717D7B"/>
    <w:rsid w:val="00720297"/>
    <w:rsid w:val="00720C6B"/>
    <w:rsid w:val="00721A38"/>
    <w:rsid w:val="00723156"/>
    <w:rsid w:val="0072419E"/>
    <w:rsid w:val="00724706"/>
    <w:rsid w:val="007253D5"/>
    <w:rsid w:val="00726FDF"/>
    <w:rsid w:val="0072758E"/>
    <w:rsid w:val="00727F5C"/>
    <w:rsid w:val="00731A8C"/>
    <w:rsid w:val="00732BB5"/>
    <w:rsid w:val="00733E82"/>
    <w:rsid w:val="00734089"/>
    <w:rsid w:val="007347B5"/>
    <w:rsid w:val="00735D98"/>
    <w:rsid w:val="00736AEF"/>
    <w:rsid w:val="0074143F"/>
    <w:rsid w:val="00745353"/>
    <w:rsid w:val="00745AF9"/>
    <w:rsid w:val="00745F6F"/>
    <w:rsid w:val="00746E56"/>
    <w:rsid w:val="00746ECC"/>
    <w:rsid w:val="007471E3"/>
    <w:rsid w:val="00750E96"/>
    <w:rsid w:val="0075266C"/>
    <w:rsid w:val="00752E08"/>
    <w:rsid w:val="00756846"/>
    <w:rsid w:val="00756D72"/>
    <w:rsid w:val="0076018A"/>
    <w:rsid w:val="00762079"/>
    <w:rsid w:val="007628BF"/>
    <w:rsid w:val="00762E82"/>
    <w:rsid w:val="00763E99"/>
    <w:rsid w:val="00764C72"/>
    <w:rsid w:val="0076649C"/>
    <w:rsid w:val="00767351"/>
    <w:rsid w:val="00771F56"/>
    <w:rsid w:val="00772A19"/>
    <w:rsid w:val="0077426E"/>
    <w:rsid w:val="00776284"/>
    <w:rsid w:val="00776CED"/>
    <w:rsid w:val="0078004A"/>
    <w:rsid w:val="00780ACE"/>
    <w:rsid w:val="007810B3"/>
    <w:rsid w:val="00781C99"/>
    <w:rsid w:val="0078229C"/>
    <w:rsid w:val="00784019"/>
    <w:rsid w:val="007844AF"/>
    <w:rsid w:val="007855F6"/>
    <w:rsid w:val="00786572"/>
    <w:rsid w:val="00786623"/>
    <w:rsid w:val="007874F5"/>
    <w:rsid w:val="00787D90"/>
    <w:rsid w:val="007905FB"/>
    <w:rsid w:val="0079174B"/>
    <w:rsid w:val="00791D12"/>
    <w:rsid w:val="00792300"/>
    <w:rsid w:val="00793603"/>
    <w:rsid w:val="00794884"/>
    <w:rsid w:val="00795363"/>
    <w:rsid w:val="007955CD"/>
    <w:rsid w:val="00795D9B"/>
    <w:rsid w:val="00797826"/>
    <w:rsid w:val="007A0E38"/>
    <w:rsid w:val="007A1B69"/>
    <w:rsid w:val="007A4083"/>
    <w:rsid w:val="007A47F2"/>
    <w:rsid w:val="007A499E"/>
    <w:rsid w:val="007A544C"/>
    <w:rsid w:val="007A56AF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2C89"/>
    <w:rsid w:val="007B4C57"/>
    <w:rsid w:val="007B5B51"/>
    <w:rsid w:val="007B6552"/>
    <w:rsid w:val="007B668D"/>
    <w:rsid w:val="007B796C"/>
    <w:rsid w:val="007C04A7"/>
    <w:rsid w:val="007C2073"/>
    <w:rsid w:val="007C28B2"/>
    <w:rsid w:val="007C546D"/>
    <w:rsid w:val="007C5B8C"/>
    <w:rsid w:val="007C60D3"/>
    <w:rsid w:val="007C6BDE"/>
    <w:rsid w:val="007C6FB4"/>
    <w:rsid w:val="007D161C"/>
    <w:rsid w:val="007D1D62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F10"/>
    <w:rsid w:val="007E0660"/>
    <w:rsid w:val="007E11B2"/>
    <w:rsid w:val="007E3F44"/>
    <w:rsid w:val="007E4218"/>
    <w:rsid w:val="007E505B"/>
    <w:rsid w:val="007E77AA"/>
    <w:rsid w:val="007E7CFD"/>
    <w:rsid w:val="007F0515"/>
    <w:rsid w:val="007F057E"/>
    <w:rsid w:val="007F072A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7B17"/>
    <w:rsid w:val="00800660"/>
    <w:rsid w:val="00800ECF"/>
    <w:rsid w:val="00802A78"/>
    <w:rsid w:val="00803B6C"/>
    <w:rsid w:val="008041DC"/>
    <w:rsid w:val="00805BCB"/>
    <w:rsid w:val="0080624E"/>
    <w:rsid w:val="0080735C"/>
    <w:rsid w:val="00810422"/>
    <w:rsid w:val="00810654"/>
    <w:rsid w:val="00810939"/>
    <w:rsid w:val="008115E0"/>
    <w:rsid w:val="00811FCA"/>
    <w:rsid w:val="008129C6"/>
    <w:rsid w:val="00813C6E"/>
    <w:rsid w:val="0081447C"/>
    <w:rsid w:val="00814B2C"/>
    <w:rsid w:val="00814E9F"/>
    <w:rsid w:val="00817511"/>
    <w:rsid w:val="00817582"/>
    <w:rsid w:val="00817896"/>
    <w:rsid w:val="008178A5"/>
    <w:rsid w:val="00817A7D"/>
    <w:rsid w:val="0082173F"/>
    <w:rsid w:val="008217B5"/>
    <w:rsid w:val="008218DE"/>
    <w:rsid w:val="008239C0"/>
    <w:rsid w:val="00823BC5"/>
    <w:rsid w:val="00823E25"/>
    <w:rsid w:val="00824158"/>
    <w:rsid w:val="008242A1"/>
    <w:rsid w:val="00824534"/>
    <w:rsid w:val="00830627"/>
    <w:rsid w:val="0083177A"/>
    <w:rsid w:val="00831CDB"/>
    <w:rsid w:val="00831F62"/>
    <w:rsid w:val="008328BA"/>
    <w:rsid w:val="0083488D"/>
    <w:rsid w:val="00834D48"/>
    <w:rsid w:val="00835544"/>
    <w:rsid w:val="00836141"/>
    <w:rsid w:val="008370A0"/>
    <w:rsid w:val="00837AA9"/>
    <w:rsid w:val="00840D28"/>
    <w:rsid w:val="008423C9"/>
    <w:rsid w:val="008430D6"/>
    <w:rsid w:val="008434F7"/>
    <w:rsid w:val="00844755"/>
    <w:rsid w:val="00845594"/>
    <w:rsid w:val="00845AE2"/>
    <w:rsid w:val="00845F88"/>
    <w:rsid w:val="008477CB"/>
    <w:rsid w:val="00850821"/>
    <w:rsid w:val="00851692"/>
    <w:rsid w:val="00852696"/>
    <w:rsid w:val="00852940"/>
    <w:rsid w:val="00854165"/>
    <w:rsid w:val="00856E67"/>
    <w:rsid w:val="00856EA7"/>
    <w:rsid w:val="00857725"/>
    <w:rsid w:val="00860A50"/>
    <w:rsid w:val="0086131F"/>
    <w:rsid w:val="008620C1"/>
    <w:rsid w:val="0086220F"/>
    <w:rsid w:val="00863380"/>
    <w:rsid w:val="0086361A"/>
    <w:rsid w:val="008642C7"/>
    <w:rsid w:val="00865272"/>
    <w:rsid w:val="008652E6"/>
    <w:rsid w:val="0086555B"/>
    <w:rsid w:val="008679B6"/>
    <w:rsid w:val="0087108D"/>
    <w:rsid w:val="0087149A"/>
    <w:rsid w:val="00871725"/>
    <w:rsid w:val="00872088"/>
    <w:rsid w:val="00873A6D"/>
    <w:rsid w:val="0087407C"/>
    <w:rsid w:val="0087455F"/>
    <w:rsid w:val="008745CB"/>
    <w:rsid w:val="00874628"/>
    <w:rsid w:val="0087511E"/>
    <w:rsid w:val="00875211"/>
    <w:rsid w:val="008764D3"/>
    <w:rsid w:val="00880091"/>
    <w:rsid w:val="0088183C"/>
    <w:rsid w:val="008819D2"/>
    <w:rsid w:val="00881FBD"/>
    <w:rsid w:val="008832AA"/>
    <w:rsid w:val="0088364B"/>
    <w:rsid w:val="00884EB1"/>
    <w:rsid w:val="00885D96"/>
    <w:rsid w:val="00887E36"/>
    <w:rsid w:val="008911B2"/>
    <w:rsid w:val="00893330"/>
    <w:rsid w:val="008939E5"/>
    <w:rsid w:val="00893D3E"/>
    <w:rsid w:val="00894773"/>
    <w:rsid w:val="00895CE3"/>
    <w:rsid w:val="0089652D"/>
    <w:rsid w:val="008965C5"/>
    <w:rsid w:val="008977E9"/>
    <w:rsid w:val="008A05AF"/>
    <w:rsid w:val="008A21CC"/>
    <w:rsid w:val="008A2E9F"/>
    <w:rsid w:val="008A3F4E"/>
    <w:rsid w:val="008A6246"/>
    <w:rsid w:val="008A6E51"/>
    <w:rsid w:val="008A7A72"/>
    <w:rsid w:val="008B07DE"/>
    <w:rsid w:val="008B099F"/>
    <w:rsid w:val="008B19AE"/>
    <w:rsid w:val="008B1C86"/>
    <w:rsid w:val="008B2A8D"/>
    <w:rsid w:val="008B3DC7"/>
    <w:rsid w:val="008B434B"/>
    <w:rsid w:val="008B5241"/>
    <w:rsid w:val="008B5B11"/>
    <w:rsid w:val="008B7D88"/>
    <w:rsid w:val="008C0766"/>
    <w:rsid w:val="008C19E4"/>
    <w:rsid w:val="008C2BED"/>
    <w:rsid w:val="008C3A04"/>
    <w:rsid w:val="008C3B00"/>
    <w:rsid w:val="008C5AD2"/>
    <w:rsid w:val="008C6A83"/>
    <w:rsid w:val="008C7A9C"/>
    <w:rsid w:val="008C7C84"/>
    <w:rsid w:val="008C7EBC"/>
    <w:rsid w:val="008D02CD"/>
    <w:rsid w:val="008D1BB4"/>
    <w:rsid w:val="008D2381"/>
    <w:rsid w:val="008D4347"/>
    <w:rsid w:val="008D70D6"/>
    <w:rsid w:val="008E07AD"/>
    <w:rsid w:val="008E12B7"/>
    <w:rsid w:val="008E16B8"/>
    <w:rsid w:val="008E2597"/>
    <w:rsid w:val="008E318D"/>
    <w:rsid w:val="008E3252"/>
    <w:rsid w:val="008E4873"/>
    <w:rsid w:val="008E4B23"/>
    <w:rsid w:val="008E4BC6"/>
    <w:rsid w:val="008E5148"/>
    <w:rsid w:val="008E553B"/>
    <w:rsid w:val="008E55A3"/>
    <w:rsid w:val="008F3027"/>
    <w:rsid w:val="008F3B3F"/>
    <w:rsid w:val="008F4F21"/>
    <w:rsid w:val="008F58E1"/>
    <w:rsid w:val="008F72B7"/>
    <w:rsid w:val="009013DE"/>
    <w:rsid w:val="00901886"/>
    <w:rsid w:val="009022BC"/>
    <w:rsid w:val="00902DE6"/>
    <w:rsid w:val="00902E4A"/>
    <w:rsid w:val="0090366E"/>
    <w:rsid w:val="00903A26"/>
    <w:rsid w:val="009040BC"/>
    <w:rsid w:val="00904981"/>
    <w:rsid w:val="00906529"/>
    <w:rsid w:val="00914666"/>
    <w:rsid w:val="00916B25"/>
    <w:rsid w:val="00916CF4"/>
    <w:rsid w:val="00916CF8"/>
    <w:rsid w:val="00917A14"/>
    <w:rsid w:val="009226F1"/>
    <w:rsid w:val="009234F8"/>
    <w:rsid w:val="00923A6F"/>
    <w:rsid w:val="009240EE"/>
    <w:rsid w:val="0092434B"/>
    <w:rsid w:val="009249B0"/>
    <w:rsid w:val="009252F1"/>
    <w:rsid w:val="00925659"/>
    <w:rsid w:val="009262B5"/>
    <w:rsid w:val="00927A56"/>
    <w:rsid w:val="0093114E"/>
    <w:rsid w:val="009320D2"/>
    <w:rsid w:val="0093235B"/>
    <w:rsid w:val="00933A3A"/>
    <w:rsid w:val="00934ACD"/>
    <w:rsid w:val="009351B6"/>
    <w:rsid w:val="00935C27"/>
    <w:rsid w:val="0093696F"/>
    <w:rsid w:val="009373EC"/>
    <w:rsid w:val="00940F25"/>
    <w:rsid w:val="009411D6"/>
    <w:rsid w:val="00941F96"/>
    <w:rsid w:val="00944C02"/>
    <w:rsid w:val="00945CA6"/>
    <w:rsid w:val="009461E7"/>
    <w:rsid w:val="00946D26"/>
    <w:rsid w:val="0095036B"/>
    <w:rsid w:val="0095087E"/>
    <w:rsid w:val="00950917"/>
    <w:rsid w:val="00950FEF"/>
    <w:rsid w:val="0095192D"/>
    <w:rsid w:val="00953AFA"/>
    <w:rsid w:val="00953ED8"/>
    <w:rsid w:val="00955589"/>
    <w:rsid w:val="00955B6A"/>
    <w:rsid w:val="00955DBB"/>
    <w:rsid w:val="00955F98"/>
    <w:rsid w:val="009568C6"/>
    <w:rsid w:val="00957208"/>
    <w:rsid w:val="00963751"/>
    <w:rsid w:val="00970168"/>
    <w:rsid w:val="0097267D"/>
    <w:rsid w:val="009755BB"/>
    <w:rsid w:val="00975957"/>
    <w:rsid w:val="00975BA4"/>
    <w:rsid w:val="00975EC8"/>
    <w:rsid w:val="00976362"/>
    <w:rsid w:val="00976A43"/>
    <w:rsid w:val="009774EE"/>
    <w:rsid w:val="00980B61"/>
    <w:rsid w:val="00980F09"/>
    <w:rsid w:val="00980FF3"/>
    <w:rsid w:val="00981E0A"/>
    <w:rsid w:val="00981F5D"/>
    <w:rsid w:val="0098330D"/>
    <w:rsid w:val="009838A0"/>
    <w:rsid w:val="00983CAE"/>
    <w:rsid w:val="00985A3C"/>
    <w:rsid w:val="00986129"/>
    <w:rsid w:val="009872E9"/>
    <w:rsid w:val="009908B9"/>
    <w:rsid w:val="00991D4C"/>
    <w:rsid w:val="00992634"/>
    <w:rsid w:val="00992C72"/>
    <w:rsid w:val="00993220"/>
    <w:rsid w:val="009950B3"/>
    <w:rsid w:val="00995675"/>
    <w:rsid w:val="0099599C"/>
    <w:rsid w:val="009968F9"/>
    <w:rsid w:val="00996A59"/>
    <w:rsid w:val="00997A06"/>
    <w:rsid w:val="009A08A3"/>
    <w:rsid w:val="009A0B44"/>
    <w:rsid w:val="009A1771"/>
    <w:rsid w:val="009A180E"/>
    <w:rsid w:val="009A2D1D"/>
    <w:rsid w:val="009A7B5F"/>
    <w:rsid w:val="009B0A2A"/>
    <w:rsid w:val="009B1D1B"/>
    <w:rsid w:val="009B3206"/>
    <w:rsid w:val="009B47A8"/>
    <w:rsid w:val="009B51FE"/>
    <w:rsid w:val="009B63C7"/>
    <w:rsid w:val="009B6889"/>
    <w:rsid w:val="009B711F"/>
    <w:rsid w:val="009C07A5"/>
    <w:rsid w:val="009C0E2B"/>
    <w:rsid w:val="009C1730"/>
    <w:rsid w:val="009C32DC"/>
    <w:rsid w:val="009C421B"/>
    <w:rsid w:val="009C5F2B"/>
    <w:rsid w:val="009D0993"/>
    <w:rsid w:val="009D0A06"/>
    <w:rsid w:val="009D0DD8"/>
    <w:rsid w:val="009D2472"/>
    <w:rsid w:val="009D319E"/>
    <w:rsid w:val="009D32FA"/>
    <w:rsid w:val="009D3595"/>
    <w:rsid w:val="009E0FAC"/>
    <w:rsid w:val="009E12DD"/>
    <w:rsid w:val="009E1B48"/>
    <w:rsid w:val="009E4364"/>
    <w:rsid w:val="009E5BC7"/>
    <w:rsid w:val="009E6A0F"/>
    <w:rsid w:val="009E73D9"/>
    <w:rsid w:val="009E7A6F"/>
    <w:rsid w:val="009F01D7"/>
    <w:rsid w:val="009F05F1"/>
    <w:rsid w:val="009F0796"/>
    <w:rsid w:val="009F20DD"/>
    <w:rsid w:val="009F2C98"/>
    <w:rsid w:val="009F4451"/>
    <w:rsid w:val="009F4FBF"/>
    <w:rsid w:val="009F54F2"/>
    <w:rsid w:val="009F638A"/>
    <w:rsid w:val="009F68DF"/>
    <w:rsid w:val="009F68E0"/>
    <w:rsid w:val="009F6EA9"/>
    <w:rsid w:val="009F702B"/>
    <w:rsid w:val="009F7E87"/>
    <w:rsid w:val="00A0006B"/>
    <w:rsid w:val="00A003A9"/>
    <w:rsid w:val="00A01A70"/>
    <w:rsid w:val="00A0314E"/>
    <w:rsid w:val="00A0495A"/>
    <w:rsid w:val="00A0601E"/>
    <w:rsid w:val="00A0624D"/>
    <w:rsid w:val="00A075AB"/>
    <w:rsid w:val="00A13691"/>
    <w:rsid w:val="00A15AC0"/>
    <w:rsid w:val="00A17B6F"/>
    <w:rsid w:val="00A22C72"/>
    <w:rsid w:val="00A233D6"/>
    <w:rsid w:val="00A24CF9"/>
    <w:rsid w:val="00A24FF8"/>
    <w:rsid w:val="00A25885"/>
    <w:rsid w:val="00A25A10"/>
    <w:rsid w:val="00A267B3"/>
    <w:rsid w:val="00A271D3"/>
    <w:rsid w:val="00A27364"/>
    <w:rsid w:val="00A275DC"/>
    <w:rsid w:val="00A27D6C"/>
    <w:rsid w:val="00A31F0B"/>
    <w:rsid w:val="00A32D82"/>
    <w:rsid w:val="00A34EB6"/>
    <w:rsid w:val="00A368B5"/>
    <w:rsid w:val="00A3776C"/>
    <w:rsid w:val="00A379BF"/>
    <w:rsid w:val="00A37C91"/>
    <w:rsid w:val="00A37F44"/>
    <w:rsid w:val="00A4065D"/>
    <w:rsid w:val="00A40DE5"/>
    <w:rsid w:val="00A41DF7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F01"/>
    <w:rsid w:val="00A546A0"/>
    <w:rsid w:val="00A551A8"/>
    <w:rsid w:val="00A560D0"/>
    <w:rsid w:val="00A56D14"/>
    <w:rsid w:val="00A577FA"/>
    <w:rsid w:val="00A57F31"/>
    <w:rsid w:val="00A60388"/>
    <w:rsid w:val="00A60A38"/>
    <w:rsid w:val="00A63106"/>
    <w:rsid w:val="00A666EE"/>
    <w:rsid w:val="00A66C71"/>
    <w:rsid w:val="00A67DE7"/>
    <w:rsid w:val="00A70026"/>
    <w:rsid w:val="00A71D91"/>
    <w:rsid w:val="00A72A7F"/>
    <w:rsid w:val="00A735C1"/>
    <w:rsid w:val="00A741CD"/>
    <w:rsid w:val="00A74256"/>
    <w:rsid w:val="00A74728"/>
    <w:rsid w:val="00A75780"/>
    <w:rsid w:val="00A76765"/>
    <w:rsid w:val="00A80447"/>
    <w:rsid w:val="00A807FF"/>
    <w:rsid w:val="00A80F05"/>
    <w:rsid w:val="00A821C4"/>
    <w:rsid w:val="00A825C0"/>
    <w:rsid w:val="00A829E7"/>
    <w:rsid w:val="00A83765"/>
    <w:rsid w:val="00A83D2C"/>
    <w:rsid w:val="00A85644"/>
    <w:rsid w:val="00A864BE"/>
    <w:rsid w:val="00A8671B"/>
    <w:rsid w:val="00A875C8"/>
    <w:rsid w:val="00A911BE"/>
    <w:rsid w:val="00A913F7"/>
    <w:rsid w:val="00A9151D"/>
    <w:rsid w:val="00A947AE"/>
    <w:rsid w:val="00A961BD"/>
    <w:rsid w:val="00A969C1"/>
    <w:rsid w:val="00A96E9C"/>
    <w:rsid w:val="00A9714E"/>
    <w:rsid w:val="00A97332"/>
    <w:rsid w:val="00A97339"/>
    <w:rsid w:val="00A97914"/>
    <w:rsid w:val="00AA00F9"/>
    <w:rsid w:val="00AA0268"/>
    <w:rsid w:val="00AA1876"/>
    <w:rsid w:val="00AA2737"/>
    <w:rsid w:val="00AA278F"/>
    <w:rsid w:val="00AA3FFA"/>
    <w:rsid w:val="00AA45CC"/>
    <w:rsid w:val="00AA4BB0"/>
    <w:rsid w:val="00AA53A2"/>
    <w:rsid w:val="00AA6748"/>
    <w:rsid w:val="00AA7143"/>
    <w:rsid w:val="00AB2238"/>
    <w:rsid w:val="00AB2550"/>
    <w:rsid w:val="00AB346D"/>
    <w:rsid w:val="00AB4B0B"/>
    <w:rsid w:val="00AB4C94"/>
    <w:rsid w:val="00AB6A77"/>
    <w:rsid w:val="00AB70E2"/>
    <w:rsid w:val="00AB7636"/>
    <w:rsid w:val="00AC07DE"/>
    <w:rsid w:val="00AC0A31"/>
    <w:rsid w:val="00AC1578"/>
    <w:rsid w:val="00AC2AE5"/>
    <w:rsid w:val="00AC2B47"/>
    <w:rsid w:val="00AC2DF0"/>
    <w:rsid w:val="00AC454F"/>
    <w:rsid w:val="00AC5742"/>
    <w:rsid w:val="00AC63BF"/>
    <w:rsid w:val="00AC7730"/>
    <w:rsid w:val="00AC7DBF"/>
    <w:rsid w:val="00AD05E0"/>
    <w:rsid w:val="00AD06C1"/>
    <w:rsid w:val="00AD4710"/>
    <w:rsid w:val="00AD5706"/>
    <w:rsid w:val="00AD5E6D"/>
    <w:rsid w:val="00AD6953"/>
    <w:rsid w:val="00AD735B"/>
    <w:rsid w:val="00AD7EA6"/>
    <w:rsid w:val="00AE0699"/>
    <w:rsid w:val="00AE2D0D"/>
    <w:rsid w:val="00AE424E"/>
    <w:rsid w:val="00AE4AB9"/>
    <w:rsid w:val="00AE5115"/>
    <w:rsid w:val="00AE5887"/>
    <w:rsid w:val="00AE5A82"/>
    <w:rsid w:val="00AE607F"/>
    <w:rsid w:val="00AE7618"/>
    <w:rsid w:val="00AF110D"/>
    <w:rsid w:val="00AF14BE"/>
    <w:rsid w:val="00AF2E70"/>
    <w:rsid w:val="00AF3178"/>
    <w:rsid w:val="00AF3689"/>
    <w:rsid w:val="00AF52F5"/>
    <w:rsid w:val="00AF626A"/>
    <w:rsid w:val="00AF7312"/>
    <w:rsid w:val="00B0201C"/>
    <w:rsid w:val="00B02FEA"/>
    <w:rsid w:val="00B03D83"/>
    <w:rsid w:val="00B047B7"/>
    <w:rsid w:val="00B057A4"/>
    <w:rsid w:val="00B059F3"/>
    <w:rsid w:val="00B05C77"/>
    <w:rsid w:val="00B065F6"/>
    <w:rsid w:val="00B06D2D"/>
    <w:rsid w:val="00B07B7F"/>
    <w:rsid w:val="00B07E1F"/>
    <w:rsid w:val="00B10001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ABE"/>
    <w:rsid w:val="00B16F93"/>
    <w:rsid w:val="00B17897"/>
    <w:rsid w:val="00B2040F"/>
    <w:rsid w:val="00B20684"/>
    <w:rsid w:val="00B20882"/>
    <w:rsid w:val="00B20BDB"/>
    <w:rsid w:val="00B2121E"/>
    <w:rsid w:val="00B21FF7"/>
    <w:rsid w:val="00B221D3"/>
    <w:rsid w:val="00B2220D"/>
    <w:rsid w:val="00B227A4"/>
    <w:rsid w:val="00B2497B"/>
    <w:rsid w:val="00B251EA"/>
    <w:rsid w:val="00B25708"/>
    <w:rsid w:val="00B26A38"/>
    <w:rsid w:val="00B3061A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AA4"/>
    <w:rsid w:val="00B3715D"/>
    <w:rsid w:val="00B373C8"/>
    <w:rsid w:val="00B373DD"/>
    <w:rsid w:val="00B378F6"/>
    <w:rsid w:val="00B40728"/>
    <w:rsid w:val="00B415E9"/>
    <w:rsid w:val="00B41A04"/>
    <w:rsid w:val="00B422F4"/>
    <w:rsid w:val="00B423AE"/>
    <w:rsid w:val="00B42938"/>
    <w:rsid w:val="00B436E5"/>
    <w:rsid w:val="00B44049"/>
    <w:rsid w:val="00B446BE"/>
    <w:rsid w:val="00B44B0A"/>
    <w:rsid w:val="00B44C1F"/>
    <w:rsid w:val="00B44C2D"/>
    <w:rsid w:val="00B4658C"/>
    <w:rsid w:val="00B4687C"/>
    <w:rsid w:val="00B46D5C"/>
    <w:rsid w:val="00B50571"/>
    <w:rsid w:val="00B51C7D"/>
    <w:rsid w:val="00B52AFB"/>
    <w:rsid w:val="00B539AD"/>
    <w:rsid w:val="00B54DCE"/>
    <w:rsid w:val="00B55061"/>
    <w:rsid w:val="00B55C17"/>
    <w:rsid w:val="00B57268"/>
    <w:rsid w:val="00B575EA"/>
    <w:rsid w:val="00B57B13"/>
    <w:rsid w:val="00B57C1B"/>
    <w:rsid w:val="00B6039A"/>
    <w:rsid w:val="00B614CF"/>
    <w:rsid w:val="00B62A84"/>
    <w:rsid w:val="00B63E64"/>
    <w:rsid w:val="00B65E39"/>
    <w:rsid w:val="00B71C17"/>
    <w:rsid w:val="00B72568"/>
    <w:rsid w:val="00B744A3"/>
    <w:rsid w:val="00B80B6A"/>
    <w:rsid w:val="00B8132C"/>
    <w:rsid w:val="00B819A4"/>
    <w:rsid w:val="00B819B6"/>
    <w:rsid w:val="00B81EAC"/>
    <w:rsid w:val="00B8254C"/>
    <w:rsid w:val="00B83405"/>
    <w:rsid w:val="00B84132"/>
    <w:rsid w:val="00B84542"/>
    <w:rsid w:val="00B8525B"/>
    <w:rsid w:val="00B855C3"/>
    <w:rsid w:val="00B87BE2"/>
    <w:rsid w:val="00B87D0E"/>
    <w:rsid w:val="00B87D62"/>
    <w:rsid w:val="00B9154C"/>
    <w:rsid w:val="00B91716"/>
    <w:rsid w:val="00B9177E"/>
    <w:rsid w:val="00B924AF"/>
    <w:rsid w:val="00B95605"/>
    <w:rsid w:val="00B957A9"/>
    <w:rsid w:val="00B96441"/>
    <w:rsid w:val="00B9692A"/>
    <w:rsid w:val="00B97256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CA3"/>
    <w:rsid w:val="00BA70B9"/>
    <w:rsid w:val="00BB123B"/>
    <w:rsid w:val="00BB12E6"/>
    <w:rsid w:val="00BB24B3"/>
    <w:rsid w:val="00BB3B87"/>
    <w:rsid w:val="00BB4227"/>
    <w:rsid w:val="00BB449C"/>
    <w:rsid w:val="00BB5211"/>
    <w:rsid w:val="00BB52AF"/>
    <w:rsid w:val="00BB5ECA"/>
    <w:rsid w:val="00BB69EE"/>
    <w:rsid w:val="00BB796A"/>
    <w:rsid w:val="00BC0CE9"/>
    <w:rsid w:val="00BC14B2"/>
    <w:rsid w:val="00BC173C"/>
    <w:rsid w:val="00BC3520"/>
    <w:rsid w:val="00BC3E42"/>
    <w:rsid w:val="00BC67BD"/>
    <w:rsid w:val="00BC7A40"/>
    <w:rsid w:val="00BC7D3C"/>
    <w:rsid w:val="00BD2884"/>
    <w:rsid w:val="00BD2FEB"/>
    <w:rsid w:val="00BD3491"/>
    <w:rsid w:val="00BD3846"/>
    <w:rsid w:val="00BD38DD"/>
    <w:rsid w:val="00BD4282"/>
    <w:rsid w:val="00BD5FD7"/>
    <w:rsid w:val="00BD7FCB"/>
    <w:rsid w:val="00BE0449"/>
    <w:rsid w:val="00BE1030"/>
    <w:rsid w:val="00BE3E65"/>
    <w:rsid w:val="00BE3E8A"/>
    <w:rsid w:val="00BE5FCB"/>
    <w:rsid w:val="00BE7885"/>
    <w:rsid w:val="00BF07EC"/>
    <w:rsid w:val="00BF2287"/>
    <w:rsid w:val="00BF498C"/>
    <w:rsid w:val="00BF5BCA"/>
    <w:rsid w:val="00BF5D11"/>
    <w:rsid w:val="00BF6D26"/>
    <w:rsid w:val="00BF6E2E"/>
    <w:rsid w:val="00BF7406"/>
    <w:rsid w:val="00C01083"/>
    <w:rsid w:val="00C011E6"/>
    <w:rsid w:val="00C03274"/>
    <w:rsid w:val="00C04529"/>
    <w:rsid w:val="00C0511A"/>
    <w:rsid w:val="00C055BF"/>
    <w:rsid w:val="00C066BD"/>
    <w:rsid w:val="00C0721A"/>
    <w:rsid w:val="00C106B8"/>
    <w:rsid w:val="00C10A7A"/>
    <w:rsid w:val="00C113CB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1D50"/>
    <w:rsid w:val="00C228ED"/>
    <w:rsid w:val="00C261ED"/>
    <w:rsid w:val="00C26710"/>
    <w:rsid w:val="00C271F8"/>
    <w:rsid w:val="00C27A0F"/>
    <w:rsid w:val="00C30891"/>
    <w:rsid w:val="00C30951"/>
    <w:rsid w:val="00C31ABF"/>
    <w:rsid w:val="00C32257"/>
    <w:rsid w:val="00C34680"/>
    <w:rsid w:val="00C352FD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751"/>
    <w:rsid w:val="00C42860"/>
    <w:rsid w:val="00C46D72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C0D"/>
    <w:rsid w:val="00C56D46"/>
    <w:rsid w:val="00C56FAB"/>
    <w:rsid w:val="00C57329"/>
    <w:rsid w:val="00C61FB2"/>
    <w:rsid w:val="00C62B9F"/>
    <w:rsid w:val="00C6303C"/>
    <w:rsid w:val="00C638FA"/>
    <w:rsid w:val="00C63CD8"/>
    <w:rsid w:val="00C64037"/>
    <w:rsid w:val="00C64A91"/>
    <w:rsid w:val="00C64FC2"/>
    <w:rsid w:val="00C65162"/>
    <w:rsid w:val="00C65F56"/>
    <w:rsid w:val="00C67B1D"/>
    <w:rsid w:val="00C67FBB"/>
    <w:rsid w:val="00C7075B"/>
    <w:rsid w:val="00C71BA6"/>
    <w:rsid w:val="00C73552"/>
    <w:rsid w:val="00C73ED4"/>
    <w:rsid w:val="00C743D2"/>
    <w:rsid w:val="00C754AB"/>
    <w:rsid w:val="00C75553"/>
    <w:rsid w:val="00C765E1"/>
    <w:rsid w:val="00C7759D"/>
    <w:rsid w:val="00C8107E"/>
    <w:rsid w:val="00C8166A"/>
    <w:rsid w:val="00C81C81"/>
    <w:rsid w:val="00C81E85"/>
    <w:rsid w:val="00C81FAB"/>
    <w:rsid w:val="00C828DE"/>
    <w:rsid w:val="00C8308B"/>
    <w:rsid w:val="00C8382C"/>
    <w:rsid w:val="00C85353"/>
    <w:rsid w:val="00C855F5"/>
    <w:rsid w:val="00C8592A"/>
    <w:rsid w:val="00C86A1A"/>
    <w:rsid w:val="00C86B95"/>
    <w:rsid w:val="00C87E2C"/>
    <w:rsid w:val="00C90667"/>
    <w:rsid w:val="00C9152E"/>
    <w:rsid w:val="00C9257A"/>
    <w:rsid w:val="00C936AD"/>
    <w:rsid w:val="00C942AC"/>
    <w:rsid w:val="00C9462D"/>
    <w:rsid w:val="00C9566F"/>
    <w:rsid w:val="00C95D34"/>
    <w:rsid w:val="00C95DC4"/>
    <w:rsid w:val="00C96AB7"/>
    <w:rsid w:val="00C96C81"/>
    <w:rsid w:val="00C96E36"/>
    <w:rsid w:val="00C97467"/>
    <w:rsid w:val="00C97EFE"/>
    <w:rsid w:val="00CA04DC"/>
    <w:rsid w:val="00CA262F"/>
    <w:rsid w:val="00CA2AF0"/>
    <w:rsid w:val="00CA37C6"/>
    <w:rsid w:val="00CA468A"/>
    <w:rsid w:val="00CA5F62"/>
    <w:rsid w:val="00CA6277"/>
    <w:rsid w:val="00CA79A3"/>
    <w:rsid w:val="00CA7B4B"/>
    <w:rsid w:val="00CB168E"/>
    <w:rsid w:val="00CB203D"/>
    <w:rsid w:val="00CB2EA3"/>
    <w:rsid w:val="00CB2FFA"/>
    <w:rsid w:val="00CB3D3D"/>
    <w:rsid w:val="00CB4A42"/>
    <w:rsid w:val="00CB4E12"/>
    <w:rsid w:val="00CB6636"/>
    <w:rsid w:val="00CB7221"/>
    <w:rsid w:val="00CB7F12"/>
    <w:rsid w:val="00CB7F84"/>
    <w:rsid w:val="00CC06B2"/>
    <w:rsid w:val="00CC0C8D"/>
    <w:rsid w:val="00CC10ED"/>
    <w:rsid w:val="00CC31BE"/>
    <w:rsid w:val="00CC3C36"/>
    <w:rsid w:val="00CC48DD"/>
    <w:rsid w:val="00CC5537"/>
    <w:rsid w:val="00CC599C"/>
    <w:rsid w:val="00CC5FE2"/>
    <w:rsid w:val="00CD1B8C"/>
    <w:rsid w:val="00CD55F2"/>
    <w:rsid w:val="00CD57D5"/>
    <w:rsid w:val="00CE041A"/>
    <w:rsid w:val="00CE10C3"/>
    <w:rsid w:val="00CE19E6"/>
    <w:rsid w:val="00CE25C4"/>
    <w:rsid w:val="00CE3FCD"/>
    <w:rsid w:val="00CE43A8"/>
    <w:rsid w:val="00CF09AE"/>
    <w:rsid w:val="00CF1A43"/>
    <w:rsid w:val="00CF2445"/>
    <w:rsid w:val="00CF34E0"/>
    <w:rsid w:val="00CF3950"/>
    <w:rsid w:val="00CF5F9F"/>
    <w:rsid w:val="00CF6C81"/>
    <w:rsid w:val="00D00AFC"/>
    <w:rsid w:val="00D00C5A"/>
    <w:rsid w:val="00D01A34"/>
    <w:rsid w:val="00D01CA1"/>
    <w:rsid w:val="00D01DBA"/>
    <w:rsid w:val="00D02016"/>
    <w:rsid w:val="00D02B27"/>
    <w:rsid w:val="00D02EB3"/>
    <w:rsid w:val="00D04385"/>
    <w:rsid w:val="00D05CB4"/>
    <w:rsid w:val="00D060D6"/>
    <w:rsid w:val="00D0616A"/>
    <w:rsid w:val="00D07110"/>
    <w:rsid w:val="00D0772B"/>
    <w:rsid w:val="00D10E6B"/>
    <w:rsid w:val="00D1223C"/>
    <w:rsid w:val="00D12432"/>
    <w:rsid w:val="00D12D49"/>
    <w:rsid w:val="00D13F0F"/>
    <w:rsid w:val="00D17ADC"/>
    <w:rsid w:val="00D20345"/>
    <w:rsid w:val="00D20D0B"/>
    <w:rsid w:val="00D2180E"/>
    <w:rsid w:val="00D246C8"/>
    <w:rsid w:val="00D259FD"/>
    <w:rsid w:val="00D25D2F"/>
    <w:rsid w:val="00D268F5"/>
    <w:rsid w:val="00D27DC2"/>
    <w:rsid w:val="00D303E0"/>
    <w:rsid w:val="00D30B71"/>
    <w:rsid w:val="00D31424"/>
    <w:rsid w:val="00D33CA1"/>
    <w:rsid w:val="00D36177"/>
    <w:rsid w:val="00D40E9D"/>
    <w:rsid w:val="00D41853"/>
    <w:rsid w:val="00D41AF7"/>
    <w:rsid w:val="00D4243D"/>
    <w:rsid w:val="00D425DF"/>
    <w:rsid w:val="00D45F7E"/>
    <w:rsid w:val="00D4737F"/>
    <w:rsid w:val="00D500FE"/>
    <w:rsid w:val="00D50ACE"/>
    <w:rsid w:val="00D51AD6"/>
    <w:rsid w:val="00D51FCF"/>
    <w:rsid w:val="00D52D84"/>
    <w:rsid w:val="00D54B80"/>
    <w:rsid w:val="00D56381"/>
    <w:rsid w:val="00D56987"/>
    <w:rsid w:val="00D57238"/>
    <w:rsid w:val="00D60CBF"/>
    <w:rsid w:val="00D62E48"/>
    <w:rsid w:val="00D633EC"/>
    <w:rsid w:val="00D63445"/>
    <w:rsid w:val="00D6439D"/>
    <w:rsid w:val="00D64486"/>
    <w:rsid w:val="00D64FF4"/>
    <w:rsid w:val="00D6618D"/>
    <w:rsid w:val="00D665B8"/>
    <w:rsid w:val="00D66AB1"/>
    <w:rsid w:val="00D66F26"/>
    <w:rsid w:val="00D66F2A"/>
    <w:rsid w:val="00D671BC"/>
    <w:rsid w:val="00D70133"/>
    <w:rsid w:val="00D74216"/>
    <w:rsid w:val="00D746C7"/>
    <w:rsid w:val="00D74948"/>
    <w:rsid w:val="00D759D1"/>
    <w:rsid w:val="00D75B01"/>
    <w:rsid w:val="00D8071C"/>
    <w:rsid w:val="00D81C98"/>
    <w:rsid w:val="00D822C2"/>
    <w:rsid w:val="00D838D4"/>
    <w:rsid w:val="00D848BE"/>
    <w:rsid w:val="00D84A5A"/>
    <w:rsid w:val="00D84C2A"/>
    <w:rsid w:val="00D86DE8"/>
    <w:rsid w:val="00D874DF"/>
    <w:rsid w:val="00D90258"/>
    <w:rsid w:val="00D90F5F"/>
    <w:rsid w:val="00D932A3"/>
    <w:rsid w:val="00D94024"/>
    <w:rsid w:val="00D9546F"/>
    <w:rsid w:val="00D95A0C"/>
    <w:rsid w:val="00D96D8A"/>
    <w:rsid w:val="00D97799"/>
    <w:rsid w:val="00D97E62"/>
    <w:rsid w:val="00DA018F"/>
    <w:rsid w:val="00DA04A9"/>
    <w:rsid w:val="00DA053E"/>
    <w:rsid w:val="00DA09B6"/>
    <w:rsid w:val="00DA182B"/>
    <w:rsid w:val="00DA282E"/>
    <w:rsid w:val="00DA342C"/>
    <w:rsid w:val="00DA3ACF"/>
    <w:rsid w:val="00DA3F06"/>
    <w:rsid w:val="00DA5061"/>
    <w:rsid w:val="00DA5D7E"/>
    <w:rsid w:val="00DA6AE7"/>
    <w:rsid w:val="00DA773C"/>
    <w:rsid w:val="00DA79ED"/>
    <w:rsid w:val="00DA79F8"/>
    <w:rsid w:val="00DB09CC"/>
    <w:rsid w:val="00DB30C5"/>
    <w:rsid w:val="00DB49B6"/>
    <w:rsid w:val="00DB54CD"/>
    <w:rsid w:val="00DB5B77"/>
    <w:rsid w:val="00DB61B6"/>
    <w:rsid w:val="00DB6AFA"/>
    <w:rsid w:val="00DB6CE0"/>
    <w:rsid w:val="00DB780C"/>
    <w:rsid w:val="00DB7FD2"/>
    <w:rsid w:val="00DC06A5"/>
    <w:rsid w:val="00DC0AF0"/>
    <w:rsid w:val="00DC0C6C"/>
    <w:rsid w:val="00DC4A1B"/>
    <w:rsid w:val="00DC4A71"/>
    <w:rsid w:val="00DC4CCD"/>
    <w:rsid w:val="00DC4DA7"/>
    <w:rsid w:val="00DC5090"/>
    <w:rsid w:val="00DC5C91"/>
    <w:rsid w:val="00DC6F01"/>
    <w:rsid w:val="00DC73C1"/>
    <w:rsid w:val="00DD02FB"/>
    <w:rsid w:val="00DD053D"/>
    <w:rsid w:val="00DD0A83"/>
    <w:rsid w:val="00DD0E25"/>
    <w:rsid w:val="00DD0E43"/>
    <w:rsid w:val="00DD1D05"/>
    <w:rsid w:val="00DD20FB"/>
    <w:rsid w:val="00DD3B1B"/>
    <w:rsid w:val="00DD3D30"/>
    <w:rsid w:val="00DD54FF"/>
    <w:rsid w:val="00DD5FFF"/>
    <w:rsid w:val="00DD674D"/>
    <w:rsid w:val="00DE0140"/>
    <w:rsid w:val="00DE115C"/>
    <w:rsid w:val="00DE24D5"/>
    <w:rsid w:val="00DE3B9C"/>
    <w:rsid w:val="00DE45F1"/>
    <w:rsid w:val="00DE460E"/>
    <w:rsid w:val="00DE5314"/>
    <w:rsid w:val="00DE59D6"/>
    <w:rsid w:val="00DE6539"/>
    <w:rsid w:val="00DE6834"/>
    <w:rsid w:val="00DE6AD2"/>
    <w:rsid w:val="00DE7FED"/>
    <w:rsid w:val="00DF0B4F"/>
    <w:rsid w:val="00DF131D"/>
    <w:rsid w:val="00DF19C9"/>
    <w:rsid w:val="00DF2105"/>
    <w:rsid w:val="00DF22F3"/>
    <w:rsid w:val="00DF2D10"/>
    <w:rsid w:val="00DF4C71"/>
    <w:rsid w:val="00DF511D"/>
    <w:rsid w:val="00DF52A7"/>
    <w:rsid w:val="00DF5943"/>
    <w:rsid w:val="00DF6196"/>
    <w:rsid w:val="00DF6540"/>
    <w:rsid w:val="00DF73CC"/>
    <w:rsid w:val="00E00F6B"/>
    <w:rsid w:val="00E01736"/>
    <w:rsid w:val="00E030C6"/>
    <w:rsid w:val="00E03191"/>
    <w:rsid w:val="00E04147"/>
    <w:rsid w:val="00E04F16"/>
    <w:rsid w:val="00E05CFB"/>
    <w:rsid w:val="00E07585"/>
    <w:rsid w:val="00E10A92"/>
    <w:rsid w:val="00E11528"/>
    <w:rsid w:val="00E12A55"/>
    <w:rsid w:val="00E149AC"/>
    <w:rsid w:val="00E1518C"/>
    <w:rsid w:val="00E1537C"/>
    <w:rsid w:val="00E15B05"/>
    <w:rsid w:val="00E15EAD"/>
    <w:rsid w:val="00E16164"/>
    <w:rsid w:val="00E16792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470F"/>
    <w:rsid w:val="00E46541"/>
    <w:rsid w:val="00E47FBC"/>
    <w:rsid w:val="00E502F7"/>
    <w:rsid w:val="00E5040A"/>
    <w:rsid w:val="00E50AE3"/>
    <w:rsid w:val="00E51416"/>
    <w:rsid w:val="00E51459"/>
    <w:rsid w:val="00E521B9"/>
    <w:rsid w:val="00E54D21"/>
    <w:rsid w:val="00E556F1"/>
    <w:rsid w:val="00E57242"/>
    <w:rsid w:val="00E6080F"/>
    <w:rsid w:val="00E60F0B"/>
    <w:rsid w:val="00E60F50"/>
    <w:rsid w:val="00E62196"/>
    <w:rsid w:val="00E627E1"/>
    <w:rsid w:val="00E62A75"/>
    <w:rsid w:val="00E6585D"/>
    <w:rsid w:val="00E65E81"/>
    <w:rsid w:val="00E662FD"/>
    <w:rsid w:val="00E668D4"/>
    <w:rsid w:val="00E67375"/>
    <w:rsid w:val="00E706A1"/>
    <w:rsid w:val="00E70CBB"/>
    <w:rsid w:val="00E72987"/>
    <w:rsid w:val="00E7380E"/>
    <w:rsid w:val="00E73B64"/>
    <w:rsid w:val="00E74E19"/>
    <w:rsid w:val="00E76550"/>
    <w:rsid w:val="00E779C8"/>
    <w:rsid w:val="00E77CBF"/>
    <w:rsid w:val="00E8083A"/>
    <w:rsid w:val="00E8125A"/>
    <w:rsid w:val="00E81C73"/>
    <w:rsid w:val="00E822D4"/>
    <w:rsid w:val="00E83757"/>
    <w:rsid w:val="00E8481A"/>
    <w:rsid w:val="00E856CC"/>
    <w:rsid w:val="00E85987"/>
    <w:rsid w:val="00E85D4F"/>
    <w:rsid w:val="00E85DD4"/>
    <w:rsid w:val="00E87FCB"/>
    <w:rsid w:val="00E90CE3"/>
    <w:rsid w:val="00E92E92"/>
    <w:rsid w:val="00E93006"/>
    <w:rsid w:val="00E93601"/>
    <w:rsid w:val="00E93E47"/>
    <w:rsid w:val="00E94D0A"/>
    <w:rsid w:val="00E95407"/>
    <w:rsid w:val="00E95891"/>
    <w:rsid w:val="00E964DC"/>
    <w:rsid w:val="00E973AE"/>
    <w:rsid w:val="00E9767C"/>
    <w:rsid w:val="00E97788"/>
    <w:rsid w:val="00E97F96"/>
    <w:rsid w:val="00EA0D1B"/>
    <w:rsid w:val="00EA102F"/>
    <w:rsid w:val="00EA162B"/>
    <w:rsid w:val="00EA1929"/>
    <w:rsid w:val="00EA29B7"/>
    <w:rsid w:val="00EA2C07"/>
    <w:rsid w:val="00EA3B36"/>
    <w:rsid w:val="00EA5648"/>
    <w:rsid w:val="00EA5C42"/>
    <w:rsid w:val="00EB02DF"/>
    <w:rsid w:val="00EB08FD"/>
    <w:rsid w:val="00EB1174"/>
    <w:rsid w:val="00EB19F4"/>
    <w:rsid w:val="00EB263A"/>
    <w:rsid w:val="00EB3F37"/>
    <w:rsid w:val="00EB51C5"/>
    <w:rsid w:val="00EB52F5"/>
    <w:rsid w:val="00EB5FB3"/>
    <w:rsid w:val="00EB6C2F"/>
    <w:rsid w:val="00EB6E4C"/>
    <w:rsid w:val="00EB7D70"/>
    <w:rsid w:val="00EC0B79"/>
    <w:rsid w:val="00EC3592"/>
    <w:rsid w:val="00EC3EF5"/>
    <w:rsid w:val="00EC4B4D"/>
    <w:rsid w:val="00EC4DFA"/>
    <w:rsid w:val="00EC5EEA"/>
    <w:rsid w:val="00EC62CE"/>
    <w:rsid w:val="00EC6410"/>
    <w:rsid w:val="00EC6544"/>
    <w:rsid w:val="00EC68AC"/>
    <w:rsid w:val="00ED0313"/>
    <w:rsid w:val="00ED0375"/>
    <w:rsid w:val="00ED174E"/>
    <w:rsid w:val="00ED1A88"/>
    <w:rsid w:val="00ED291D"/>
    <w:rsid w:val="00ED48E3"/>
    <w:rsid w:val="00ED53E2"/>
    <w:rsid w:val="00ED57A7"/>
    <w:rsid w:val="00ED5A95"/>
    <w:rsid w:val="00ED6F87"/>
    <w:rsid w:val="00EE0695"/>
    <w:rsid w:val="00EE4BD1"/>
    <w:rsid w:val="00EE62A3"/>
    <w:rsid w:val="00EE738A"/>
    <w:rsid w:val="00EE7AC3"/>
    <w:rsid w:val="00EF0B65"/>
    <w:rsid w:val="00EF1477"/>
    <w:rsid w:val="00EF15BD"/>
    <w:rsid w:val="00EF1958"/>
    <w:rsid w:val="00EF2572"/>
    <w:rsid w:val="00EF36FD"/>
    <w:rsid w:val="00EF3D7A"/>
    <w:rsid w:val="00EF498B"/>
    <w:rsid w:val="00EF54BD"/>
    <w:rsid w:val="00EF5592"/>
    <w:rsid w:val="00EF5A78"/>
    <w:rsid w:val="00EF72CC"/>
    <w:rsid w:val="00F00ECE"/>
    <w:rsid w:val="00F02843"/>
    <w:rsid w:val="00F029A2"/>
    <w:rsid w:val="00F04248"/>
    <w:rsid w:val="00F05881"/>
    <w:rsid w:val="00F077CB"/>
    <w:rsid w:val="00F07CBA"/>
    <w:rsid w:val="00F10930"/>
    <w:rsid w:val="00F1147D"/>
    <w:rsid w:val="00F11CC2"/>
    <w:rsid w:val="00F12420"/>
    <w:rsid w:val="00F1386C"/>
    <w:rsid w:val="00F14311"/>
    <w:rsid w:val="00F20F09"/>
    <w:rsid w:val="00F21862"/>
    <w:rsid w:val="00F221A4"/>
    <w:rsid w:val="00F23DBC"/>
    <w:rsid w:val="00F26035"/>
    <w:rsid w:val="00F2725B"/>
    <w:rsid w:val="00F30426"/>
    <w:rsid w:val="00F3312A"/>
    <w:rsid w:val="00F341D5"/>
    <w:rsid w:val="00F34EE3"/>
    <w:rsid w:val="00F35BC0"/>
    <w:rsid w:val="00F35BC5"/>
    <w:rsid w:val="00F36888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78D3"/>
    <w:rsid w:val="00F479E3"/>
    <w:rsid w:val="00F47CBA"/>
    <w:rsid w:val="00F47F61"/>
    <w:rsid w:val="00F51588"/>
    <w:rsid w:val="00F52647"/>
    <w:rsid w:val="00F54218"/>
    <w:rsid w:val="00F548CF"/>
    <w:rsid w:val="00F54E4D"/>
    <w:rsid w:val="00F55C79"/>
    <w:rsid w:val="00F560E7"/>
    <w:rsid w:val="00F57662"/>
    <w:rsid w:val="00F60A8F"/>
    <w:rsid w:val="00F60BCD"/>
    <w:rsid w:val="00F61453"/>
    <w:rsid w:val="00F61AAC"/>
    <w:rsid w:val="00F61DC2"/>
    <w:rsid w:val="00F64084"/>
    <w:rsid w:val="00F669CE"/>
    <w:rsid w:val="00F67277"/>
    <w:rsid w:val="00F67A43"/>
    <w:rsid w:val="00F67E7B"/>
    <w:rsid w:val="00F70447"/>
    <w:rsid w:val="00F714B4"/>
    <w:rsid w:val="00F7276D"/>
    <w:rsid w:val="00F7307F"/>
    <w:rsid w:val="00F730F8"/>
    <w:rsid w:val="00F73345"/>
    <w:rsid w:val="00F761EC"/>
    <w:rsid w:val="00F767D2"/>
    <w:rsid w:val="00F76ED7"/>
    <w:rsid w:val="00F7731C"/>
    <w:rsid w:val="00F80B2E"/>
    <w:rsid w:val="00F826BF"/>
    <w:rsid w:val="00F82BD2"/>
    <w:rsid w:val="00F83CF2"/>
    <w:rsid w:val="00F84E18"/>
    <w:rsid w:val="00F856DE"/>
    <w:rsid w:val="00F85E75"/>
    <w:rsid w:val="00F87711"/>
    <w:rsid w:val="00F877C6"/>
    <w:rsid w:val="00F87A6C"/>
    <w:rsid w:val="00F90556"/>
    <w:rsid w:val="00F90FB4"/>
    <w:rsid w:val="00F9440F"/>
    <w:rsid w:val="00F9579E"/>
    <w:rsid w:val="00F96142"/>
    <w:rsid w:val="00F975B3"/>
    <w:rsid w:val="00FA0E37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B0805"/>
    <w:rsid w:val="00FB0C66"/>
    <w:rsid w:val="00FB0D8E"/>
    <w:rsid w:val="00FB1127"/>
    <w:rsid w:val="00FB1EEF"/>
    <w:rsid w:val="00FB2725"/>
    <w:rsid w:val="00FB276E"/>
    <w:rsid w:val="00FB2DC8"/>
    <w:rsid w:val="00FB3170"/>
    <w:rsid w:val="00FB31ED"/>
    <w:rsid w:val="00FB4491"/>
    <w:rsid w:val="00FB459E"/>
    <w:rsid w:val="00FB5AF7"/>
    <w:rsid w:val="00FB73CC"/>
    <w:rsid w:val="00FB7DFB"/>
    <w:rsid w:val="00FC09C1"/>
    <w:rsid w:val="00FC1212"/>
    <w:rsid w:val="00FC2B3B"/>
    <w:rsid w:val="00FC536A"/>
    <w:rsid w:val="00FC5778"/>
    <w:rsid w:val="00FC5A6E"/>
    <w:rsid w:val="00FC7DCC"/>
    <w:rsid w:val="00FD1782"/>
    <w:rsid w:val="00FD3477"/>
    <w:rsid w:val="00FD38A0"/>
    <w:rsid w:val="00FD497F"/>
    <w:rsid w:val="00FD521C"/>
    <w:rsid w:val="00FD5E69"/>
    <w:rsid w:val="00FD69B7"/>
    <w:rsid w:val="00FE0EF9"/>
    <w:rsid w:val="00FE38EB"/>
    <w:rsid w:val="00FE4B48"/>
    <w:rsid w:val="00FE6181"/>
    <w:rsid w:val="00FE7A61"/>
    <w:rsid w:val="00FE7EC6"/>
    <w:rsid w:val="00FF1657"/>
    <w:rsid w:val="00FF1A9C"/>
    <w:rsid w:val="00FF2792"/>
    <w:rsid w:val="00FF2CBB"/>
    <w:rsid w:val="00FF2D0F"/>
    <w:rsid w:val="00FF2FC2"/>
    <w:rsid w:val="00FF3DE3"/>
    <w:rsid w:val="00FF4045"/>
    <w:rsid w:val="00FF4345"/>
    <w:rsid w:val="00FF4DCE"/>
    <w:rsid w:val="00FF6413"/>
    <w:rsid w:val="00FF6779"/>
    <w:rsid w:val="00FF6BED"/>
    <w:rsid w:val="05622D32"/>
    <w:rsid w:val="33AA27AF"/>
    <w:rsid w:val="43658C64"/>
    <w:rsid w:val="5462F6E9"/>
    <w:rsid w:val="5BE2D84C"/>
    <w:rsid w:val="635CC82D"/>
    <w:rsid w:val="6851158B"/>
    <w:rsid w:val="6D35781C"/>
    <w:rsid w:val="71BF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C9F1A9F8-9465-4AAA-943A-7EA43E0A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bo.org/contentassets/fd82f70643ef4086b7d3f292cc214962/learner-profile-en.pdf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58</TotalTime>
  <Pages>14</Pages>
  <Words>2808</Words>
  <Characters>16011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3.11: Learning about Students Using Quantitative and Qualitative Data</vt:lpstr>
    </vt:vector>
  </TitlesOfParts>
  <Company/>
  <LinksUpToDate>false</LinksUpToDate>
  <CharactersWithSpaces>18782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3.11: Learning about Students Using Quantitative and Qualitative Data</dc:title>
  <dc:subject>Lesson 3.11: Learning about Students Using Quantitative and Qualitative Data</dc:subject>
  <dc:creator>Texas Education Agency</dc:creator>
  <cp:keywords/>
  <dc:description/>
  <cp:lastModifiedBy>White (she/her), Whitney</cp:lastModifiedBy>
  <cp:revision>460</cp:revision>
  <dcterms:created xsi:type="dcterms:W3CDTF">2022-03-10T02:25:00Z</dcterms:created>
  <dcterms:modified xsi:type="dcterms:W3CDTF">2023-08-28T21:59:00Z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