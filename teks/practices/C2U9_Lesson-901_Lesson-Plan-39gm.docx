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2C592E26" w:rsidR="007B668D" w:rsidRDefault="007B668D" w:rsidP="00A72A7F">
      <w:pPr>
        <w:pStyle w:val="Heading2"/>
        <w:spacing w:after="360"/>
      </w:pPr>
      <w:r w:rsidRPr="003B566B">
        <w:t>Lesson</w:t>
      </w:r>
      <w:r>
        <w:t xml:space="preserve"> </w:t>
      </w:r>
      <w:r w:rsidR="00D90E33">
        <w:t>9</w:t>
      </w:r>
      <w:r w:rsidR="009F4119">
        <w:t>.</w:t>
      </w:r>
      <w:r w:rsidR="005C61AB">
        <w:t>0</w:t>
      </w:r>
      <w:r w:rsidR="00D90E33">
        <w:t>1</w:t>
      </w:r>
      <w:r>
        <w:t xml:space="preserve">: </w:t>
      </w:r>
      <w:r w:rsidR="00E44B95">
        <w:t xml:space="preserve">Types &amp; </w:t>
      </w:r>
      <w:r w:rsidR="004563C4">
        <w:t>Characteristics</w:t>
      </w:r>
      <w:r w:rsidR="00D90E33">
        <w:t xml:space="preserve"> of Effective </w:t>
      </w:r>
      <w:r w:rsidR="00F47E20">
        <w:t xml:space="preserve">Academic </w:t>
      </w:r>
      <w:r w:rsidR="00D90E33">
        <w:t>Feedback</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0899982F" w:rsidR="00A969C1" w:rsidRPr="00D268F5" w:rsidRDefault="00A969C1" w:rsidP="00D268F5">
            <w:pPr>
              <w:pStyle w:val="Tabletext"/>
            </w:pPr>
            <w:r w:rsidRPr="00D268F5">
              <w:t>Warm-Up (</w:t>
            </w:r>
            <w:r w:rsidR="001017B9">
              <w:t>5</w:t>
            </w:r>
            <w:r w:rsidR="00C64A91">
              <w:t xml:space="preserve"> </w:t>
            </w:r>
            <w:r w:rsidRPr="00D268F5">
              <w:t>mins)</w:t>
            </w:r>
            <w:r w:rsidR="00B057A4">
              <w:t xml:space="preserve"> </w:t>
            </w:r>
          </w:p>
          <w:p w14:paraId="33DF8046" w14:textId="63326C2C" w:rsidR="00A969C1" w:rsidRDefault="00D65AEE" w:rsidP="00BA2142">
            <w:pPr>
              <w:pStyle w:val="Tabletextbullet"/>
              <w:numPr>
                <w:ilvl w:val="0"/>
                <w:numId w:val="3"/>
              </w:numPr>
            </w:pPr>
            <w:r>
              <w:t>Bellringer (</w:t>
            </w:r>
            <w:r w:rsidR="001017B9">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71A29C70" w:rsidR="00A969C1" w:rsidRPr="008A3F4E" w:rsidRDefault="00A969C1" w:rsidP="008A3F4E">
            <w:pPr>
              <w:pStyle w:val="Tabletext"/>
            </w:pPr>
            <w:r w:rsidRPr="008A3F4E">
              <w:t xml:space="preserve">Instruction </w:t>
            </w:r>
            <w:r w:rsidR="003E6C16">
              <w:t>(</w:t>
            </w:r>
            <w:r w:rsidR="00346191">
              <w:t>1</w:t>
            </w:r>
            <w:r w:rsidR="002C35C7">
              <w:t>8</w:t>
            </w:r>
            <w:r w:rsidR="00463676">
              <w:t xml:space="preserve"> </w:t>
            </w:r>
            <w:r w:rsidR="00851692">
              <w:t>mins</w:t>
            </w:r>
            <w:r w:rsidR="003E6C16">
              <w:t>)</w:t>
            </w:r>
          </w:p>
          <w:p w14:paraId="7AAD671C" w14:textId="77777777" w:rsidR="00E951C4" w:rsidRDefault="00F55DD8" w:rsidP="00BA2142">
            <w:pPr>
              <w:pStyle w:val="Tabletextbullet"/>
              <w:numPr>
                <w:ilvl w:val="0"/>
                <w:numId w:val="3"/>
              </w:numPr>
            </w:pPr>
            <w:r>
              <w:t>Introduction to types of feedback</w:t>
            </w:r>
            <w:r w:rsidR="008E476D">
              <w:t xml:space="preserve"> (10)</w:t>
            </w:r>
          </w:p>
          <w:p w14:paraId="1E7AFF28" w14:textId="5F2BB11C" w:rsidR="008E476D" w:rsidRPr="007113B9" w:rsidRDefault="008E476D" w:rsidP="00BA2142">
            <w:pPr>
              <w:pStyle w:val="Tabletextbullet"/>
              <w:numPr>
                <w:ilvl w:val="0"/>
                <w:numId w:val="3"/>
              </w:numPr>
            </w:pPr>
            <w:r>
              <w:t>Feedback Example (</w:t>
            </w:r>
            <w:r w:rsidR="00874419">
              <w:t>8</w:t>
            </w:r>
            <w:r w:rsidR="002C35C7">
              <w:t>)</w:t>
            </w:r>
          </w:p>
        </w:tc>
        <w:tc>
          <w:tcPr>
            <w:tcW w:w="1730" w:type="pct"/>
          </w:tcPr>
          <w:p w14:paraId="6F9B66EA" w14:textId="16FB97F7" w:rsidR="00A969C1" w:rsidRPr="008A3F4E" w:rsidRDefault="00A969C1" w:rsidP="008A3F4E">
            <w:pPr>
              <w:pStyle w:val="Tabletext"/>
            </w:pPr>
            <w:r w:rsidRPr="008A3F4E">
              <w:t xml:space="preserve">Application </w:t>
            </w:r>
            <w:r w:rsidR="003E6C16">
              <w:t>(</w:t>
            </w:r>
            <w:r w:rsidR="00396ADE">
              <w:t>2</w:t>
            </w:r>
            <w:r w:rsidR="00874419">
              <w:t>2</w:t>
            </w:r>
            <w:r w:rsidR="00851692">
              <w:t xml:space="preserve"> mins</w:t>
            </w:r>
            <w:r w:rsidR="003E6C16">
              <w:t>)</w:t>
            </w:r>
          </w:p>
          <w:p w14:paraId="0C58D03F" w14:textId="0269151C" w:rsidR="0022534E" w:rsidRDefault="0022534E" w:rsidP="00A72A7F">
            <w:pPr>
              <w:pStyle w:val="Tabletextbullet"/>
            </w:pPr>
            <w:r>
              <w:t>Practice</w:t>
            </w:r>
            <w:r w:rsidR="00276B2F">
              <w:t xml:space="preserve">: </w:t>
            </w:r>
            <w:r w:rsidR="002C35C7">
              <w:t>Types and Characteristics of Effective Feedback</w:t>
            </w:r>
            <w:r>
              <w:t xml:space="preserve"> (</w:t>
            </w:r>
            <w:r w:rsidR="0030429E">
              <w:t>1</w:t>
            </w:r>
            <w:r w:rsidR="00874419">
              <w:t>2</w:t>
            </w:r>
            <w:r>
              <w:t>)</w:t>
            </w:r>
          </w:p>
          <w:p w14:paraId="2C4E6291" w14:textId="7D01C347" w:rsidR="00F222CC" w:rsidRDefault="00F222CC" w:rsidP="00A72A7F">
            <w:pPr>
              <w:pStyle w:val="Tabletextbullet"/>
            </w:pPr>
            <w:r>
              <w:t>Debr</w:t>
            </w:r>
            <w:r w:rsidR="00AA13A9">
              <w:t>ief (</w:t>
            </w:r>
            <w:r w:rsidR="00172438">
              <w:t>5</w:t>
            </w:r>
            <w:r w:rsidR="00AA13A9">
              <w:t>)</w:t>
            </w:r>
          </w:p>
          <w:p w14:paraId="1B8734F9" w14:textId="358CC6DE" w:rsidR="00AA13A9" w:rsidRPr="007113B9" w:rsidRDefault="00AA13A9" w:rsidP="00A72A7F">
            <w:pPr>
              <w:pStyle w:val="Tabletextbullet"/>
            </w:pPr>
            <w:r>
              <w:t>Exit Ticket (</w:t>
            </w:r>
            <w:r w:rsidR="002D7BD5">
              <w:t>5</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8"/>
        <w:gridCol w:w="537"/>
        <w:gridCol w:w="1173"/>
        <w:gridCol w:w="6118"/>
      </w:tblGrid>
      <w:tr w:rsidR="00B07E1F" w:rsidRPr="00447D20" w14:paraId="2EC513B2" w14:textId="77777777" w:rsidTr="00FE1DFE">
        <w:trPr>
          <w:cantSplit w:val="0"/>
        </w:trPr>
        <w:tc>
          <w:tcPr>
            <w:tcW w:w="1528"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537" w:type="dxa"/>
          </w:tcPr>
          <w:p w14:paraId="48227220" w14:textId="6460565C" w:rsidR="00B07E1F" w:rsidRPr="00447D20" w:rsidRDefault="00C16B8D" w:rsidP="000964E0">
            <w:pPr>
              <w:pStyle w:val="Tabletext"/>
              <w:ind w:right="-105"/>
              <w:jc w:val="center"/>
              <w:rPr>
                <w:rFonts w:eastAsia="Times New Roman"/>
                <w:color w:val="70AD47" w:themeColor="accent6"/>
              </w:rPr>
            </w:pPr>
            <w:r>
              <w:t>4</w:t>
            </w:r>
            <w:r w:rsidR="00B057A4">
              <w:br/>
            </w:r>
          </w:p>
        </w:tc>
        <w:tc>
          <w:tcPr>
            <w:tcW w:w="7291" w:type="dxa"/>
            <w:gridSpan w:val="2"/>
          </w:tcPr>
          <w:p w14:paraId="6B1BF350" w14:textId="01D960CB" w:rsidR="00532D67" w:rsidRPr="00B057A4" w:rsidRDefault="00532D67" w:rsidP="00532D67">
            <w:pPr>
              <w:pStyle w:val="Tabletext"/>
            </w:pPr>
            <w:r>
              <w:t>The student understands the learner and the learning process</w:t>
            </w:r>
            <w:r w:rsidR="00916E07">
              <w:t xml:space="preserve">. </w:t>
            </w:r>
            <w:r>
              <w:t>The student is expected to:</w:t>
            </w:r>
          </w:p>
          <w:p w14:paraId="597F6A66" w14:textId="1A34FAF2" w:rsidR="00B047B7" w:rsidRDefault="00532D67" w:rsidP="00BA2142">
            <w:pPr>
              <w:pStyle w:val="ListAlphaparens"/>
              <w:numPr>
                <w:ilvl w:val="0"/>
                <w:numId w:val="5"/>
              </w:numPr>
            </w:pPr>
            <w:r>
              <w:t>relate and implement principles and theories about the learning process to teaching and training situations</w:t>
            </w:r>
            <w:r w:rsidR="00E824A7">
              <w:t>;</w:t>
            </w:r>
          </w:p>
          <w:p w14:paraId="6C81130F" w14:textId="08219FCD" w:rsidR="00D91EF7" w:rsidRPr="005423D1" w:rsidRDefault="00D91EF7" w:rsidP="00BA2142">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p>
        </w:tc>
      </w:tr>
      <w:tr w:rsidR="00224925" w:rsidRPr="00447D20" w14:paraId="3DCEB035" w14:textId="77777777" w:rsidTr="00FE1DFE">
        <w:trPr>
          <w:cantSplit w:val="0"/>
        </w:trPr>
        <w:tc>
          <w:tcPr>
            <w:tcW w:w="1528"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537" w:type="dxa"/>
          </w:tcPr>
          <w:p w14:paraId="1227ED69" w14:textId="34D1D4D4" w:rsidR="00224925" w:rsidRDefault="006A0967" w:rsidP="000964E0">
            <w:pPr>
              <w:pStyle w:val="Tabletext"/>
              <w:ind w:right="-105"/>
              <w:jc w:val="center"/>
            </w:pPr>
            <w:r>
              <w:t>14</w:t>
            </w:r>
            <w:r w:rsidR="00224925">
              <w:br/>
            </w:r>
          </w:p>
        </w:tc>
        <w:tc>
          <w:tcPr>
            <w:tcW w:w="7291" w:type="dxa"/>
            <w:gridSpan w:val="2"/>
          </w:tcPr>
          <w:p w14:paraId="6D8A1AD1" w14:textId="0F81968A" w:rsidR="00BF2249" w:rsidRPr="005423D1" w:rsidRDefault="006A0967" w:rsidP="00BF2249">
            <w:pPr>
              <w:pStyle w:val="Tabletext"/>
              <w:rPr>
                <w:rFonts w:cstheme="minorHAnsi"/>
              </w:rPr>
            </w:pPr>
            <w:r w:rsidRPr="005423D1">
              <w:rPr>
                <w:rFonts w:eastAsia="Times New Roman" w:cstheme="minorHAnsi"/>
              </w:rPr>
              <w:t>The student demonstrate</w:t>
            </w:r>
            <w:r w:rsidR="00E03649">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3EF85993" w:rsidR="00224925" w:rsidRPr="005423D1" w:rsidRDefault="00BF2249" w:rsidP="00BF2249">
            <w:pPr>
              <w:pStyle w:val="ListAlphaparens"/>
              <w:rPr>
                <w:rFonts w:cstheme="minorHAnsi"/>
              </w:rPr>
            </w:pPr>
            <w:r w:rsidRPr="005423D1">
              <w:rPr>
                <w:rFonts w:cstheme="minorHAnsi"/>
              </w:rPr>
              <w:t xml:space="preserve"> </w:t>
            </w:r>
            <w:r w:rsidR="00E03649">
              <w:rPr>
                <w:rFonts w:eastAsia="Times New Roman" w:cstheme="minorHAnsi"/>
              </w:rPr>
              <w:t>e</w:t>
            </w:r>
            <w:r w:rsidR="00A36ACF" w:rsidRPr="005423D1">
              <w:rPr>
                <w:rFonts w:eastAsia="Times New Roman" w:cstheme="minorHAnsi"/>
              </w:rPr>
              <w:t>xplain the role feedback plays in the learning process</w:t>
            </w:r>
            <w:r w:rsidR="00E03649">
              <w:rPr>
                <w:rFonts w:eastAsia="Times New Roman" w:cstheme="minorHAnsi"/>
              </w:rPr>
              <w:t>;</w:t>
            </w:r>
          </w:p>
          <w:p w14:paraId="077BACBB" w14:textId="77AF73C8" w:rsidR="00A36ACF" w:rsidRDefault="00E03649" w:rsidP="002A57AC">
            <w:pPr>
              <w:pStyle w:val="ListAlphaparens"/>
              <w:numPr>
                <w:ilvl w:val="0"/>
                <w:numId w:val="18"/>
              </w:numPr>
            </w:pPr>
            <w:r>
              <w:t>d</w:t>
            </w:r>
            <w:r w:rsidR="005423D1" w:rsidRPr="005423D1">
              <w:t>emonstrate methods of providing feedback to students such as checklists, classroom processes, and written documentation;</w:t>
            </w:r>
          </w:p>
          <w:p w14:paraId="20CB998E" w14:textId="63F71D89" w:rsidR="005423D1" w:rsidRPr="00B057A4" w:rsidRDefault="00E03649" w:rsidP="00BA2142">
            <w:pPr>
              <w:pStyle w:val="ListAlphaparens"/>
              <w:numPr>
                <w:ilvl w:val="0"/>
                <w:numId w:val="5"/>
              </w:numPr>
            </w:pPr>
            <w:r>
              <w:t>d</w:t>
            </w:r>
            <w:r w:rsidR="001017B9">
              <w:t>emonstrate methods of accepting and reflecting on feedback to determine plans for improvement of educational outcomes</w:t>
            </w:r>
            <w:r w:rsidR="00E824A7">
              <w:t>;</w:t>
            </w:r>
            <w:r w:rsidR="001017B9" w:rsidRPr="00B057A4">
              <w:t xml:space="preserve"> </w:t>
            </w:r>
          </w:p>
        </w:tc>
      </w:tr>
      <w:tr w:rsidR="00224925" w:rsidRPr="00447D20" w14:paraId="265F69C0" w14:textId="77777777" w:rsidTr="00FE1DFE">
        <w:trPr>
          <w:cantSplit w:val="0"/>
        </w:trPr>
        <w:tc>
          <w:tcPr>
            <w:tcW w:w="1528"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8" w:type="dxa"/>
            <w:gridSpan w:val="3"/>
            <w:hideMark/>
          </w:tcPr>
          <w:p w14:paraId="53130F1C" w14:textId="77777777" w:rsidR="00831832" w:rsidRDefault="00831832" w:rsidP="00BA2142">
            <w:pPr>
              <w:pStyle w:val="ListParagraph"/>
              <w:numPr>
                <w:ilvl w:val="0"/>
                <w:numId w:val="4"/>
              </w:numPr>
              <w:spacing w:line="259" w:lineRule="auto"/>
              <w:rPr>
                <w:rFonts w:eastAsiaTheme="minorEastAsia"/>
              </w:rPr>
            </w:pPr>
            <w:r>
              <w:rPr>
                <w:rFonts w:eastAsiaTheme="minorEastAsia"/>
              </w:rPr>
              <w:t>Identify the different types of feedback (formal &amp; informal, written &amp; verbal)</w:t>
            </w:r>
          </w:p>
          <w:p w14:paraId="09D0B293" w14:textId="0A2E64B8" w:rsidR="00224925" w:rsidRPr="00075DD3" w:rsidRDefault="00831832" w:rsidP="00BA2142">
            <w:pPr>
              <w:pStyle w:val="ListParagraph"/>
              <w:numPr>
                <w:ilvl w:val="0"/>
                <w:numId w:val="4"/>
              </w:numPr>
            </w:pPr>
            <w:r>
              <w:rPr>
                <w:rFonts w:eastAsiaTheme="minorEastAsia"/>
              </w:rPr>
              <w:t xml:space="preserve">Define and describe the key </w:t>
            </w:r>
            <w:r w:rsidR="00F45A8B">
              <w:rPr>
                <w:rFonts w:eastAsiaTheme="minorEastAsia"/>
              </w:rPr>
              <w:t>characteristics</w:t>
            </w:r>
            <w:r>
              <w:rPr>
                <w:rFonts w:eastAsiaTheme="minorEastAsia"/>
              </w:rPr>
              <w:t xml:space="preserve"> of effective feedback</w:t>
            </w:r>
          </w:p>
        </w:tc>
      </w:tr>
      <w:tr w:rsidR="00224925" w:rsidRPr="00D00C5A" w14:paraId="24AD592D" w14:textId="77777777" w:rsidTr="00FE1DFE">
        <w:trPr>
          <w:cantSplit w:val="0"/>
        </w:trPr>
        <w:tc>
          <w:tcPr>
            <w:tcW w:w="1528"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8" w:type="dxa"/>
            <w:gridSpan w:val="3"/>
          </w:tcPr>
          <w:p w14:paraId="0CF4C16E" w14:textId="248FAA97" w:rsidR="00224925" w:rsidRPr="005E6172" w:rsidRDefault="00572A7C" w:rsidP="00224925">
            <w:pPr>
              <w:pStyle w:val="Tabletext"/>
            </w:pPr>
            <w:r>
              <w:t xml:space="preserve">Feedback informs a student about the </w:t>
            </w:r>
            <w:r w:rsidR="00345E3E">
              <w:t>student’s performance relative to learning goals and outcomes</w:t>
            </w:r>
            <w:r w:rsidR="0016762D">
              <w:t>.</w:t>
            </w:r>
            <w:r w:rsidR="00FF76A0">
              <w:t xml:space="preserve"> </w:t>
            </w:r>
            <w:r w:rsidR="00A40078">
              <w:t xml:space="preserve">Creating opportunities for students to receive feedback that </w:t>
            </w:r>
            <w:r w:rsidR="0079485F">
              <w:t>is</w:t>
            </w:r>
            <w:r w:rsidR="00A40078">
              <w:t xml:space="preserve">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learning and performance.</w:t>
            </w:r>
            <w:r w:rsidR="00FF76A0">
              <w:t xml:space="preserve"> </w:t>
            </w:r>
            <w:r w:rsidR="00697B27">
              <w:t xml:space="preserve">Teachers can provide feedback informally, formally, verbally or written depending on the </w:t>
            </w:r>
            <w:r w:rsidR="002A11C6">
              <w:t>purpose of the feedback in the learning process</w:t>
            </w:r>
            <w:r w:rsidR="00916E07">
              <w:t xml:space="preserve">. </w:t>
            </w:r>
            <w:r w:rsidR="00F45A8B">
              <w:t>In this lesson, students will identify different types of feedback and their uses in the classroom as well as define and describe the key characteristics of effective feedback.</w:t>
            </w:r>
          </w:p>
        </w:tc>
      </w:tr>
      <w:tr w:rsidR="00224925" w:rsidRPr="00447D20" w14:paraId="62447C42" w14:textId="77777777" w:rsidTr="00FE1DFE">
        <w:trPr>
          <w:cantSplit w:val="0"/>
        </w:trPr>
        <w:tc>
          <w:tcPr>
            <w:tcW w:w="1528" w:type="dxa"/>
          </w:tcPr>
          <w:p w14:paraId="2942E060" w14:textId="76275283" w:rsidR="00224925" w:rsidRPr="00A72A7F" w:rsidRDefault="00224925" w:rsidP="00224925">
            <w:pPr>
              <w:pStyle w:val="Tabletext"/>
              <w:rPr>
                <w:b/>
                <w:bCs/>
                <w:sz w:val="24"/>
                <w:szCs w:val="24"/>
              </w:rPr>
            </w:pPr>
            <w:r w:rsidRPr="00A72A7F">
              <w:rPr>
                <w:b/>
                <w:bCs/>
                <w:sz w:val="24"/>
                <w:szCs w:val="24"/>
              </w:rPr>
              <w:t xml:space="preserve">Formative Assessment and </w:t>
            </w:r>
            <w:r w:rsidRPr="00A72A7F">
              <w:rPr>
                <w:b/>
                <w:bCs/>
                <w:sz w:val="24"/>
                <w:szCs w:val="24"/>
              </w:rPr>
              <w:lastRenderedPageBreak/>
              <w:t>Exemplar Response</w:t>
            </w:r>
            <w:r>
              <w:rPr>
                <w:b/>
                <w:bCs/>
                <w:sz w:val="24"/>
                <w:szCs w:val="24"/>
              </w:rPr>
              <w:t xml:space="preserve"> </w:t>
            </w:r>
          </w:p>
        </w:tc>
        <w:tc>
          <w:tcPr>
            <w:tcW w:w="7828" w:type="dxa"/>
            <w:gridSpan w:val="3"/>
          </w:tcPr>
          <w:p w14:paraId="5A01717C" w14:textId="33B0C192" w:rsidR="0079485F" w:rsidRDefault="003D0F1A" w:rsidP="003D0F1A">
            <w:pPr>
              <w:rPr>
                <w:rStyle w:val="eop"/>
                <w:rFonts w:cstheme="minorHAnsi"/>
                <w:color w:val="000000"/>
                <w:shd w:val="clear" w:color="auto" w:fill="FFFFFF"/>
              </w:rPr>
            </w:pPr>
            <w:r w:rsidRPr="0079485F">
              <w:rPr>
                <w:rStyle w:val="eop"/>
                <w:rFonts w:cstheme="minorHAnsi"/>
                <w:color w:val="000000"/>
                <w:shd w:val="clear" w:color="auto" w:fill="FFFFFF"/>
              </w:rPr>
              <w:lastRenderedPageBreak/>
              <w:t xml:space="preserve">Match each of the different types of feedback below with the statement that best describes </w:t>
            </w:r>
            <w:r w:rsidR="0079485F">
              <w:rPr>
                <w:rStyle w:val="eop"/>
                <w:rFonts w:cstheme="minorHAnsi"/>
                <w:color w:val="000000"/>
                <w:shd w:val="clear" w:color="auto" w:fill="FFFFFF"/>
              </w:rPr>
              <w:t>it</w:t>
            </w:r>
            <w:r w:rsidRPr="0079485F">
              <w:rPr>
                <w:rStyle w:val="eop"/>
                <w:rFonts w:cstheme="minorHAnsi"/>
                <w:color w:val="000000"/>
                <w:shd w:val="clear" w:color="auto" w:fill="FFFFFF"/>
              </w:rPr>
              <w:t>.</w:t>
            </w:r>
          </w:p>
          <w:p w14:paraId="2F931C98" w14:textId="77777777" w:rsidR="00A536C9" w:rsidRDefault="00A536C9" w:rsidP="003D0F1A">
            <w:pPr>
              <w:rPr>
                <w:rStyle w:val="eop"/>
                <w:rFonts w:cstheme="minorHAnsi"/>
                <w:color w:val="000000"/>
                <w:shd w:val="clear" w:color="auto" w:fill="FFFFFF"/>
              </w:rPr>
            </w:pPr>
          </w:p>
          <w:p w14:paraId="1B83A514" w14:textId="77777777" w:rsidR="00A536C9" w:rsidRPr="0079485F" w:rsidRDefault="00A536C9" w:rsidP="003D0F1A">
            <w:pPr>
              <w:rPr>
                <w:rStyle w:val="eop"/>
                <w:rFonts w:cstheme="minorHAnsi"/>
                <w:color w:val="000000"/>
                <w:shd w:val="clear" w:color="auto" w:fill="FFFFFF"/>
              </w:rPr>
            </w:pPr>
          </w:p>
          <w:tbl>
            <w:tblPr>
              <w:tblStyle w:val="TableGrid"/>
              <w:tblW w:w="0" w:type="auto"/>
              <w:tblLayout w:type="fixed"/>
              <w:tblLook w:val="04A0" w:firstRow="1" w:lastRow="0" w:firstColumn="1" w:lastColumn="0" w:noHBand="0" w:noVBand="1"/>
            </w:tblPr>
            <w:tblGrid>
              <w:gridCol w:w="911"/>
              <w:gridCol w:w="1874"/>
              <w:gridCol w:w="270"/>
              <w:gridCol w:w="4485"/>
            </w:tblGrid>
            <w:tr w:rsidR="003D0F1A" w:rsidRPr="0079485F" w14:paraId="7F866722" w14:textId="77777777" w:rsidTr="003D0F1A">
              <w:tc>
                <w:tcPr>
                  <w:tcW w:w="911" w:type="dxa"/>
                </w:tcPr>
                <w:p w14:paraId="5D50345E" w14:textId="77777777" w:rsidR="003D0F1A" w:rsidRPr="0079485F" w:rsidRDefault="003D0F1A" w:rsidP="003D0F1A">
                  <w:pPr>
                    <w:rPr>
                      <w:rFonts w:cstheme="minorHAnsi"/>
                      <w:shd w:val="clear" w:color="auto" w:fill="FFFFFF"/>
                    </w:rPr>
                  </w:pPr>
                  <w:r w:rsidRPr="0079485F">
                    <w:rPr>
                      <w:rFonts w:cstheme="minorHAnsi"/>
                      <w:shd w:val="clear" w:color="auto" w:fill="FFFFFF"/>
                    </w:rPr>
                    <w:lastRenderedPageBreak/>
                    <w:t>Answer</w:t>
                  </w:r>
                </w:p>
              </w:tc>
              <w:tc>
                <w:tcPr>
                  <w:tcW w:w="1874" w:type="dxa"/>
                </w:tcPr>
                <w:p w14:paraId="68F5D3D6" w14:textId="77777777" w:rsidR="003D0F1A" w:rsidRPr="0079485F" w:rsidRDefault="003D0F1A" w:rsidP="003D0F1A">
                  <w:pPr>
                    <w:rPr>
                      <w:rFonts w:cstheme="minorHAnsi"/>
                      <w:shd w:val="clear" w:color="auto" w:fill="FFFFFF"/>
                    </w:rPr>
                  </w:pPr>
                  <w:r w:rsidRPr="0079485F">
                    <w:rPr>
                      <w:rFonts w:cstheme="minorHAnsi"/>
                      <w:shd w:val="clear" w:color="auto" w:fill="FFFFFF"/>
                    </w:rPr>
                    <w:t>Type of Feedback</w:t>
                  </w:r>
                </w:p>
              </w:tc>
              <w:tc>
                <w:tcPr>
                  <w:tcW w:w="270" w:type="dxa"/>
                  <w:vMerge w:val="restart"/>
                </w:tcPr>
                <w:p w14:paraId="39CCA2D7" w14:textId="77777777" w:rsidR="003D0F1A" w:rsidRPr="0079485F" w:rsidRDefault="003D0F1A" w:rsidP="003D0F1A">
                  <w:pPr>
                    <w:rPr>
                      <w:rFonts w:cstheme="minorHAnsi"/>
                      <w:i/>
                      <w:iCs/>
                      <w:color w:val="70AD47" w:themeColor="accent6"/>
                      <w:shd w:val="clear" w:color="auto" w:fill="FFFFFF"/>
                    </w:rPr>
                  </w:pPr>
                </w:p>
              </w:tc>
              <w:tc>
                <w:tcPr>
                  <w:tcW w:w="4485" w:type="dxa"/>
                </w:tcPr>
                <w:p w14:paraId="7A8FF3BC" w14:textId="77777777" w:rsidR="003D0F1A" w:rsidRPr="0079485F" w:rsidRDefault="003D0F1A" w:rsidP="003D0F1A">
                  <w:pPr>
                    <w:rPr>
                      <w:rFonts w:cstheme="minorHAnsi"/>
                      <w:shd w:val="clear" w:color="auto" w:fill="FFFFFF"/>
                    </w:rPr>
                  </w:pPr>
                  <w:r w:rsidRPr="0079485F">
                    <w:rPr>
                      <w:rFonts w:cstheme="minorHAnsi"/>
                      <w:shd w:val="clear" w:color="auto" w:fill="FFFFFF"/>
                    </w:rPr>
                    <w:t>Descriptions</w:t>
                  </w:r>
                </w:p>
              </w:tc>
            </w:tr>
            <w:tr w:rsidR="003D0F1A" w:rsidRPr="0079485F" w14:paraId="114BC1E3" w14:textId="77777777" w:rsidTr="003D0F1A">
              <w:tc>
                <w:tcPr>
                  <w:tcW w:w="911" w:type="dxa"/>
                </w:tcPr>
                <w:p w14:paraId="622F7CA9" w14:textId="40CF75F0" w:rsidR="003D0F1A" w:rsidRPr="0079485F" w:rsidRDefault="003D0F1A" w:rsidP="003D0F1A">
                  <w:pPr>
                    <w:jc w:val="center"/>
                    <w:rPr>
                      <w:rFonts w:cstheme="minorHAnsi"/>
                      <w:i/>
                      <w:iCs/>
                      <w:color w:val="70AD47" w:themeColor="accent6"/>
                      <w:shd w:val="clear" w:color="auto" w:fill="FFFFFF"/>
                    </w:rPr>
                  </w:pPr>
                </w:p>
              </w:tc>
              <w:tc>
                <w:tcPr>
                  <w:tcW w:w="1874" w:type="dxa"/>
                </w:tcPr>
                <w:p w14:paraId="52CE3C3B" w14:textId="77777777" w:rsidR="003D0F1A" w:rsidRPr="0079485F" w:rsidRDefault="003D0F1A" w:rsidP="00BA2142">
                  <w:pPr>
                    <w:pStyle w:val="ListParagraph"/>
                    <w:numPr>
                      <w:ilvl w:val="0"/>
                      <w:numId w:val="11"/>
                    </w:numPr>
                    <w:rPr>
                      <w:rFonts w:cstheme="minorHAnsi"/>
                      <w:shd w:val="clear" w:color="auto" w:fill="FFFFFF"/>
                    </w:rPr>
                  </w:pPr>
                  <w:r w:rsidRPr="0079485F">
                    <w:rPr>
                      <w:rFonts w:cstheme="minorHAnsi"/>
                      <w:shd w:val="clear" w:color="auto" w:fill="FFFFFF"/>
                    </w:rPr>
                    <w:t>Informal</w:t>
                  </w:r>
                </w:p>
              </w:tc>
              <w:tc>
                <w:tcPr>
                  <w:tcW w:w="270" w:type="dxa"/>
                  <w:vMerge/>
                </w:tcPr>
                <w:p w14:paraId="4CE97F4C" w14:textId="77777777" w:rsidR="003D0F1A" w:rsidRPr="0079485F" w:rsidRDefault="003D0F1A" w:rsidP="003D0F1A">
                  <w:pPr>
                    <w:pStyle w:val="ListParagraph"/>
                    <w:ind w:left="360"/>
                    <w:rPr>
                      <w:rFonts w:cstheme="minorHAnsi"/>
                      <w:shd w:val="clear" w:color="auto" w:fill="FFFFFF"/>
                    </w:rPr>
                  </w:pPr>
                </w:p>
              </w:tc>
              <w:tc>
                <w:tcPr>
                  <w:tcW w:w="4485" w:type="dxa"/>
                </w:tcPr>
                <w:p w14:paraId="34C5549C" w14:textId="7098F863" w:rsidR="003D0F1A" w:rsidRPr="0079485F" w:rsidRDefault="003D0F1A" w:rsidP="00BA2142">
                  <w:pPr>
                    <w:pStyle w:val="ListParagraph"/>
                    <w:numPr>
                      <w:ilvl w:val="0"/>
                      <w:numId w:val="12"/>
                    </w:numPr>
                    <w:rPr>
                      <w:rFonts w:cstheme="minorHAnsi"/>
                      <w:shd w:val="clear" w:color="auto" w:fill="FFFFFF"/>
                    </w:rPr>
                  </w:pPr>
                  <w:r w:rsidRPr="0079485F">
                    <w:rPr>
                      <w:rFonts w:cstheme="minorHAnsi"/>
                    </w:rPr>
                    <w:t>Immediate feedback spoken to a student during instruction</w:t>
                  </w:r>
                </w:p>
              </w:tc>
            </w:tr>
            <w:tr w:rsidR="003D0F1A" w:rsidRPr="0079485F" w14:paraId="7A6A2AF0" w14:textId="77777777" w:rsidTr="003D0F1A">
              <w:tc>
                <w:tcPr>
                  <w:tcW w:w="911" w:type="dxa"/>
                </w:tcPr>
                <w:p w14:paraId="2259D372" w14:textId="71EC44E9" w:rsidR="003D0F1A" w:rsidRPr="0079485F" w:rsidRDefault="003D0F1A" w:rsidP="003D0F1A">
                  <w:pPr>
                    <w:jc w:val="center"/>
                    <w:rPr>
                      <w:rFonts w:cstheme="minorHAnsi"/>
                      <w:i/>
                      <w:iCs/>
                      <w:color w:val="70AD47" w:themeColor="accent6"/>
                      <w:shd w:val="clear" w:color="auto" w:fill="FFFFFF"/>
                    </w:rPr>
                  </w:pPr>
                </w:p>
              </w:tc>
              <w:tc>
                <w:tcPr>
                  <w:tcW w:w="1874" w:type="dxa"/>
                </w:tcPr>
                <w:p w14:paraId="6B1175CF" w14:textId="77777777" w:rsidR="003D0F1A" w:rsidRPr="0079485F" w:rsidRDefault="003D0F1A" w:rsidP="00BA2142">
                  <w:pPr>
                    <w:pStyle w:val="ListParagraph"/>
                    <w:numPr>
                      <w:ilvl w:val="0"/>
                      <w:numId w:val="11"/>
                    </w:numPr>
                    <w:rPr>
                      <w:rFonts w:cstheme="minorHAnsi"/>
                      <w:shd w:val="clear" w:color="auto" w:fill="FFFFFF"/>
                    </w:rPr>
                  </w:pPr>
                  <w:r w:rsidRPr="0079485F">
                    <w:rPr>
                      <w:rFonts w:cstheme="minorHAnsi"/>
                      <w:shd w:val="clear" w:color="auto" w:fill="FFFFFF"/>
                    </w:rPr>
                    <w:t>Formal</w:t>
                  </w:r>
                </w:p>
              </w:tc>
              <w:tc>
                <w:tcPr>
                  <w:tcW w:w="270" w:type="dxa"/>
                  <w:vMerge/>
                </w:tcPr>
                <w:p w14:paraId="17E16549" w14:textId="77777777" w:rsidR="003D0F1A" w:rsidRPr="0079485F" w:rsidRDefault="003D0F1A" w:rsidP="003D0F1A">
                  <w:pPr>
                    <w:pStyle w:val="ListParagraph"/>
                    <w:ind w:left="360"/>
                    <w:rPr>
                      <w:rFonts w:cstheme="minorHAnsi"/>
                      <w:shd w:val="clear" w:color="auto" w:fill="FFFFFF"/>
                    </w:rPr>
                  </w:pPr>
                </w:p>
              </w:tc>
              <w:tc>
                <w:tcPr>
                  <w:tcW w:w="4485" w:type="dxa"/>
                </w:tcPr>
                <w:p w14:paraId="3CF76854" w14:textId="77777777" w:rsidR="003D0F1A" w:rsidRPr="0079485F" w:rsidRDefault="003D0F1A" w:rsidP="00BA2142">
                  <w:pPr>
                    <w:pStyle w:val="ListParagraph"/>
                    <w:numPr>
                      <w:ilvl w:val="0"/>
                      <w:numId w:val="12"/>
                    </w:numPr>
                    <w:rPr>
                      <w:rFonts w:cstheme="minorHAnsi"/>
                      <w:shd w:val="clear" w:color="auto" w:fill="FFFFFF"/>
                    </w:rPr>
                  </w:pPr>
                  <w:r w:rsidRPr="0079485F">
                    <w:rPr>
                      <w:rFonts w:cstheme="minorHAnsi"/>
                      <w:shd w:val="clear" w:color="auto" w:fill="FFFFFF"/>
                    </w:rPr>
                    <w:t>Feedback that is provided in the moment and is tailored to the situation.</w:t>
                  </w:r>
                </w:p>
              </w:tc>
            </w:tr>
            <w:tr w:rsidR="003D0F1A" w:rsidRPr="0079485F" w14:paraId="7FBA7D32" w14:textId="77777777" w:rsidTr="003D0F1A">
              <w:tc>
                <w:tcPr>
                  <w:tcW w:w="911" w:type="dxa"/>
                </w:tcPr>
                <w:p w14:paraId="55FE43E1" w14:textId="101C9EDA" w:rsidR="003D0F1A" w:rsidRPr="0079485F" w:rsidRDefault="003D0F1A" w:rsidP="003D0F1A">
                  <w:pPr>
                    <w:jc w:val="center"/>
                    <w:rPr>
                      <w:rFonts w:cstheme="minorHAnsi"/>
                      <w:i/>
                      <w:iCs/>
                      <w:color w:val="70AD47" w:themeColor="accent6"/>
                      <w:shd w:val="clear" w:color="auto" w:fill="FFFFFF"/>
                    </w:rPr>
                  </w:pPr>
                </w:p>
              </w:tc>
              <w:tc>
                <w:tcPr>
                  <w:tcW w:w="1874" w:type="dxa"/>
                </w:tcPr>
                <w:p w14:paraId="167EF0F9" w14:textId="77777777" w:rsidR="003D0F1A" w:rsidRPr="0079485F" w:rsidRDefault="003D0F1A" w:rsidP="00BA2142">
                  <w:pPr>
                    <w:pStyle w:val="ListParagraph"/>
                    <w:numPr>
                      <w:ilvl w:val="0"/>
                      <w:numId w:val="11"/>
                    </w:numPr>
                    <w:rPr>
                      <w:rFonts w:cstheme="minorHAnsi"/>
                      <w:shd w:val="clear" w:color="auto" w:fill="FFFFFF"/>
                    </w:rPr>
                  </w:pPr>
                  <w:r w:rsidRPr="0079485F">
                    <w:rPr>
                      <w:rFonts w:cstheme="minorHAnsi"/>
                      <w:shd w:val="clear" w:color="auto" w:fill="FFFFFF"/>
                    </w:rPr>
                    <w:t>Written</w:t>
                  </w:r>
                </w:p>
              </w:tc>
              <w:tc>
                <w:tcPr>
                  <w:tcW w:w="270" w:type="dxa"/>
                  <w:vMerge/>
                </w:tcPr>
                <w:p w14:paraId="1EEF38F5" w14:textId="77777777" w:rsidR="003D0F1A" w:rsidRPr="0079485F" w:rsidRDefault="003D0F1A" w:rsidP="003D0F1A">
                  <w:pPr>
                    <w:pStyle w:val="ListParagraph"/>
                    <w:ind w:left="360"/>
                    <w:rPr>
                      <w:rFonts w:cstheme="minorHAnsi"/>
                      <w:shd w:val="clear" w:color="auto" w:fill="FFFFFF"/>
                    </w:rPr>
                  </w:pPr>
                </w:p>
              </w:tc>
              <w:tc>
                <w:tcPr>
                  <w:tcW w:w="4485" w:type="dxa"/>
                </w:tcPr>
                <w:p w14:paraId="5A68C0D4" w14:textId="77777777" w:rsidR="003D0F1A" w:rsidRPr="0079485F" w:rsidRDefault="003D0F1A" w:rsidP="00BA2142">
                  <w:pPr>
                    <w:pStyle w:val="ListParagraph"/>
                    <w:numPr>
                      <w:ilvl w:val="0"/>
                      <w:numId w:val="12"/>
                    </w:numPr>
                    <w:rPr>
                      <w:rFonts w:cstheme="minorHAnsi"/>
                      <w:shd w:val="clear" w:color="auto" w:fill="FFFFFF"/>
                    </w:rPr>
                  </w:pPr>
                  <w:r w:rsidRPr="0079485F">
                    <w:rPr>
                      <w:rFonts w:cstheme="minorHAnsi"/>
                      <w:shd w:val="clear" w:color="auto" w:fill="FFFFFF"/>
                    </w:rPr>
                    <w:t>Feedback that recorded and given to students after a task is completed.</w:t>
                  </w:r>
                </w:p>
              </w:tc>
            </w:tr>
            <w:tr w:rsidR="003D0F1A" w:rsidRPr="0079485F" w14:paraId="1B7CC311" w14:textId="77777777" w:rsidTr="003D0F1A">
              <w:tc>
                <w:tcPr>
                  <w:tcW w:w="911" w:type="dxa"/>
                </w:tcPr>
                <w:p w14:paraId="3061F4DB" w14:textId="3506BC94" w:rsidR="003D0F1A" w:rsidRPr="0079485F" w:rsidRDefault="003D0F1A" w:rsidP="003D0F1A">
                  <w:pPr>
                    <w:jc w:val="center"/>
                    <w:rPr>
                      <w:rFonts w:cstheme="minorHAnsi"/>
                      <w:shd w:val="clear" w:color="auto" w:fill="FFFFFF"/>
                    </w:rPr>
                  </w:pPr>
                </w:p>
              </w:tc>
              <w:tc>
                <w:tcPr>
                  <w:tcW w:w="1874" w:type="dxa"/>
                </w:tcPr>
                <w:p w14:paraId="38FB3B9E" w14:textId="77777777" w:rsidR="003D0F1A" w:rsidRPr="0079485F" w:rsidRDefault="003D0F1A" w:rsidP="00BA2142">
                  <w:pPr>
                    <w:pStyle w:val="ListParagraph"/>
                    <w:numPr>
                      <w:ilvl w:val="0"/>
                      <w:numId w:val="11"/>
                    </w:numPr>
                    <w:rPr>
                      <w:rFonts w:cstheme="minorHAnsi"/>
                      <w:shd w:val="clear" w:color="auto" w:fill="FFFFFF"/>
                    </w:rPr>
                  </w:pPr>
                  <w:r w:rsidRPr="0079485F">
                    <w:rPr>
                      <w:rFonts w:cstheme="minorHAnsi"/>
                      <w:shd w:val="clear" w:color="auto" w:fill="FFFFFF"/>
                    </w:rPr>
                    <w:t>Verbal</w:t>
                  </w:r>
                </w:p>
              </w:tc>
              <w:tc>
                <w:tcPr>
                  <w:tcW w:w="270" w:type="dxa"/>
                  <w:vMerge/>
                </w:tcPr>
                <w:p w14:paraId="192AEFDF" w14:textId="77777777" w:rsidR="003D0F1A" w:rsidRPr="0079485F" w:rsidRDefault="003D0F1A" w:rsidP="003D0F1A">
                  <w:pPr>
                    <w:pStyle w:val="ListParagraph"/>
                    <w:ind w:left="360"/>
                    <w:rPr>
                      <w:rFonts w:cstheme="minorHAnsi"/>
                      <w:shd w:val="clear" w:color="auto" w:fill="FFFFFF"/>
                    </w:rPr>
                  </w:pPr>
                </w:p>
              </w:tc>
              <w:tc>
                <w:tcPr>
                  <w:tcW w:w="4485" w:type="dxa"/>
                </w:tcPr>
                <w:p w14:paraId="1F40FED4" w14:textId="77777777" w:rsidR="003D0F1A" w:rsidRPr="0079485F" w:rsidRDefault="003D0F1A" w:rsidP="00BA2142">
                  <w:pPr>
                    <w:pStyle w:val="ListParagraph"/>
                    <w:numPr>
                      <w:ilvl w:val="0"/>
                      <w:numId w:val="12"/>
                    </w:numPr>
                    <w:rPr>
                      <w:rFonts w:cstheme="minorHAnsi"/>
                      <w:shd w:val="clear" w:color="auto" w:fill="FFFFFF"/>
                    </w:rPr>
                  </w:pPr>
                  <w:r w:rsidRPr="0079485F">
                    <w:rPr>
                      <w:rFonts w:cstheme="minorHAnsi"/>
                      <w:shd w:val="clear" w:color="auto" w:fill="FFFFFF"/>
                    </w:rPr>
                    <w:t>Feedback that is scheduled and given to all students consistently</w:t>
                  </w:r>
                </w:p>
              </w:tc>
            </w:tr>
          </w:tbl>
          <w:p w14:paraId="1C54118F" w14:textId="77777777" w:rsidR="003D0F1A" w:rsidRDefault="003D0F1A" w:rsidP="003D0F1A">
            <w:pPr>
              <w:rPr>
                <w:rFonts w:cstheme="minorHAnsi"/>
                <w:i/>
                <w:iCs/>
                <w:shd w:val="clear" w:color="auto" w:fill="FFFFFF"/>
              </w:rPr>
            </w:pPr>
          </w:p>
          <w:p w14:paraId="235E0776" w14:textId="0298AFF2" w:rsidR="00117B21" w:rsidRPr="00BB5E3B" w:rsidRDefault="001778BE" w:rsidP="004825F7">
            <w:pPr>
              <w:pStyle w:val="Tabletext"/>
              <w:numPr>
                <w:ilvl w:val="0"/>
                <w:numId w:val="11"/>
              </w:numPr>
              <w:rPr>
                <w:rFonts w:cstheme="minorHAnsi"/>
              </w:rPr>
            </w:pPr>
            <w:r w:rsidRPr="00BB5E3B">
              <w:rPr>
                <w:rFonts w:cstheme="minorHAnsi"/>
              </w:rPr>
              <w:t xml:space="preserve">What are the </w:t>
            </w:r>
            <w:r w:rsidR="00637526" w:rsidRPr="00BB5E3B">
              <w:rPr>
                <w:rFonts w:cstheme="minorHAnsi"/>
              </w:rPr>
              <w:t>four key characteristics of effective feedback?</w:t>
            </w:r>
          </w:p>
          <w:p w14:paraId="701DB748" w14:textId="77777777" w:rsidR="00637526" w:rsidRPr="0079485F" w:rsidRDefault="00637526" w:rsidP="00224925">
            <w:pPr>
              <w:pStyle w:val="Tabletext"/>
              <w:rPr>
                <w:rFonts w:cstheme="minorHAnsi"/>
                <w:i/>
                <w:iCs/>
              </w:rPr>
            </w:pPr>
          </w:p>
          <w:p w14:paraId="05A6923A" w14:textId="76131237" w:rsidR="00C66080" w:rsidRPr="0079485F" w:rsidRDefault="007C4619" w:rsidP="00224925">
            <w:pPr>
              <w:pStyle w:val="Tabletext"/>
              <w:rPr>
                <w:rFonts w:cstheme="minorHAnsi"/>
                <w:i/>
                <w:iCs/>
              </w:rPr>
            </w:pPr>
            <w:r w:rsidRPr="0079485F">
              <w:rPr>
                <w:rFonts w:cstheme="minorHAnsi"/>
                <w:i/>
                <w:iCs/>
              </w:rPr>
              <w:t xml:space="preserve">See Answer Key-Exit Ticket </w:t>
            </w:r>
            <w:r w:rsidR="001017B9" w:rsidRPr="0079485F">
              <w:rPr>
                <w:rFonts w:cstheme="minorHAnsi"/>
                <w:i/>
                <w:iCs/>
              </w:rPr>
              <w:t>9</w:t>
            </w:r>
            <w:r w:rsidRPr="0079485F">
              <w:rPr>
                <w:rFonts w:cstheme="minorHAnsi"/>
                <w:i/>
                <w:iCs/>
              </w:rPr>
              <w:t>.</w:t>
            </w:r>
            <w:r w:rsidR="004825F7">
              <w:rPr>
                <w:rFonts w:cstheme="minorHAnsi"/>
                <w:i/>
                <w:iCs/>
              </w:rPr>
              <w:t>0</w:t>
            </w:r>
            <w:r w:rsidR="001017B9" w:rsidRPr="0079485F">
              <w:rPr>
                <w:rFonts w:cstheme="minorHAnsi"/>
                <w:i/>
                <w:iCs/>
              </w:rPr>
              <w:t>1</w:t>
            </w:r>
            <w:r w:rsidRPr="0079485F">
              <w:rPr>
                <w:rFonts w:cstheme="minorHAnsi"/>
                <w:i/>
                <w:iCs/>
              </w:rPr>
              <w:t xml:space="preserve"> for exemplar response.</w:t>
            </w:r>
          </w:p>
        </w:tc>
      </w:tr>
      <w:tr w:rsidR="005F2201" w:rsidRPr="00602ABE" w14:paraId="7DCEAEA0" w14:textId="77777777" w:rsidTr="00FE1DFE">
        <w:trPr>
          <w:cantSplit w:val="0"/>
        </w:trPr>
        <w:tc>
          <w:tcPr>
            <w:tcW w:w="1528" w:type="dxa"/>
          </w:tcPr>
          <w:p w14:paraId="4D7BC820" w14:textId="5D955384" w:rsidR="005F2201" w:rsidRPr="00A72A7F" w:rsidRDefault="005F2201" w:rsidP="005F2201">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6B148E48" w:rsidR="005F2201" w:rsidRPr="00CF4FF1" w:rsidRDefault="005D140A" w:rsidP="005F2201">
            <w:pPr>
              <w:pStyle w:val="Tabletext"/>
            </w:pPr>
            <w:r w:rsidRPr="00CF4FF1">
              <w:t>Informal Feedback</w:t>
            </w:r>
          </w:p>
        </w:tc>
        <w:tc>
          <w:tcPr>
            <w:tcW w:w="6118" w:type="dxa"/>
          </w:tcPr>
          <w:p w14:paraId="01E308A1" w14:textId="55D45194" w:rsidR="005F2201" w:rsidRPr="00CF4FF1" w:rsidRDefault="00641783" w:rsidP="005F2201">
            <w:pPr>
              <w:pStyle w:val="Tabletext"/>
              <w:rPr>
                <w:rFonts w:cstheme="minorHAnsi"/>
              </w:rPr>
            </w:pPr>
            <w:r w:rsidRPr="00CF4FF1">
              <w:rPr>
                <w:rFonts w:cstheme="minorHAnsi"/>
              </w:rPr>
              <w:t>Feedback provided in the moment, not planned</w:t>
            </w:r>
            <w:r w:rsidR="00916E07" w:rsidRPr="00CF4FF1">
              <w:rPr>
                <w:rFonts w:cstheme="minorHAnsi"/>
              </w:rPr>
              <w:t xml:space="preserve">. </w:t>
            </w:r>
            <w:r w:rsidRPr="00CF4FF1">
              <w:rPr>
                <w:rFonts w:cstheme="minorHAnsi"/>
              </w:rPr>
              <w:t>This feedback is tailor</w:t>
            </w:r>
            <w:r w:rsidR="00A20939" w:rsidRPr="00CF4FF1">
              <w:rPr>
                <w:rFonts w:cstheme="minorHAnsi"/>
              </w:rPr>
              <w:t>ed to a situation as it arises.</w:t>
            </w:r>
          </w:p>
        </w:tc>
      </w:tr>
      <w:tr w:rsidR="005F2201" w:rsidRPr="00602ABE" w14:paraId="41ECFC89" w14:textId="77777777" w:rsidTr="00FE1DFE">
        <w:trPr>
          <w:cantSplit w:val="0"/>
        </w:trPr>
        <w:tc>
          <w:tcPr>
            <w:tcW w:w="1528" w:type="dxa"/>
            <w:vMerge w:val="restart"/>
          </w:tcPr>
          <w:p w14:paraId="22ACF2DE" w14:textId="77777777" w:rsidR="005F2201" w:rsidRPr="00A72A7F" w:rsidRDefault="005F2201" w:rsidP="005F2201">
            <w:pPr>
              <w:pStyle w:val="Tabletext"/>
              <w:rPr>
                <w:b/>
                <w:bCs/>
                <w:sz w:val="24"/>
                <w:szCs w:val="24"/>
              </w:rPr>
            </w:pPr>
          </w:p>
        </w:tc>
        <w:tc>
          <w:tcPr>
            <w:tcW w:w="1710" w:type="dxa"/>
            <w:gridSpan w:val="2"/>
          </w:tcPr>
          <w:p w14:paraId="5FEE06C3" w14:textId="550C917C" w:rsidR="005F2201" w:rsidRPr="00CF4FF1" w:rsidRDefault="005D140A" w:rsidP="005F2201">
            <w:pPr>
              <w:pStyle w:val="Tabletext"/>
              <w:rPr>
                <w:rFonts w:cstheme="minorHAnsi"/>
              </w:rPr>
            </w:pPr>
            <w:r w:rsidRPr="00CF4FF1">
              <w:rPr>
                <w:rFonts w:cstheme="minorHAnsi"/>
              </w:rPr>
              <w:t>Formal Feedback</w:t>
            </w:r>
          </w:p>
        </w:tc>
        <w:tc>
          <w:tcPr>
            <w:tcW w:w="6118" w:type="dxa"/>
          </w:tcPr>
          <w:p w14:paraId="4986580E" w14:textId="3C6DEFB9" w:rsidR="005F2201" w:rsidRPr="00CF4FF1" w:rsidRDefault="00A20939" w:rsidP="005F2201">
            <w:pPr>
              <w:pStyle w:val="Tabletext"/>
              <w:rPr>
                <w:rFonts w:cstheme="minorHAnsi"/>
              </w:rPr>
            </w:pPr>
            <w:r w:rsidRPr="00CF4FF1">
              <w:rPr>
                <w:rFonts w:cstheme="minorHAnsi"/>
              </w:rPr>
              <w:t>Feedback that is planned and systematically scheduled into the learning process</w:t>
            </w:r>
            <w:r w:rsidR="00916E07" w:rsidRPr="00CF4FF1">
              <w:rPr>
                <w:rFonts w:cstheme="minorHAnsi"/>
              </w:rPr>
              <w:t xml:space="preserve">. </w:t>
            </w:r>
            <w:r w:rsidRPr="00CF4FF1">
              <w:rPr>
                <w:rFonts w:cstheme="minorHAnsi"/>
              </w:rPr>
              <w:t>It is provided consistently for each student.</w:t>
            </w:r>
          </w:p>
        </w:tc>
      </w:tr>
      <w:tr w:rsidR="005F2201" w:rsidRPr="00602ABE" w14:paraId="6C089C2F" w14:textId="77777777" w:rsidTr="00FE1DFE">
        <w:trPr>
          <w:cantSplit w:val="0"/>
        </w:trPr>
        <w:tc>
          <w:tcPr>
            <w:tcW w:w="1528" w:type="dxa"/>
            <w:vMerge/>
          </w:tcPr>
          <w:p w14:paraId="53835B82" w14:textId="77777777" w:rsidR="005F2201" w:rsidRPr="00A72A7F" w:rsidRDefault="005F2201" w:rsidP="005F2201">
            <w:pPr>
              <w:pStyle w:val="Tabletext"/>
              <w:rPr>
                <w:b/>
                <w:bCs/>
                <w:sz w:val="24"/>
                <w:szCs w:val="24"/>
              </w:rPr>
            </w:pPr>
          </w:p>
        </w:tc>
        <w:tc>
          <w:tcPr>
            <w:tcW w:w="1710" w:type="dxa"/>
            <w:gridSpan w:val="2"/>
          </w:tcPr>
          <w:p w14:paraId="715A5F58" w14:textId="70BC87A4" w:rsidR="005F2201" w:rsidRPr="00CF4FF1" w:rsidRDefault="00E96F0B" w:rsidP="005F2201">
            <w:pPr>
              <w:pStyle w:val="Tabletext"/>
              <w:rPr>
                <w:rFonts w:cstheme="minorHAnsi"/>
              </w:rPr>
            </w:pPr>
            <w:r w:rsidRPr="00CF4FF1">
              <w:rPr>
                <w:rFonts w:cstheme="minorHAnsi"/>
              </w:rPr>
              <w:t>Verbal Feedback</w:t>
            </w:r>
          </w:p>
        </w:tc>
        <w:tc>
          <w:tcPr>
            <w:tcW w:w="6118" w:type="dxa"/>
          </w:tcPr>
          <w:p w14:paraId="330899FF" w14:textId="25298CFB" w:rsidR="005F2201" w:rsidRPr="00CF4FF1" w:rsidRDefault="00E96F0B" w:rsidP="005F2201">
            <w:pPr>
              <w:pStyle w:val="Tabletext"/>
              <w:rPr>
                <w:rFonts w:cstheme="minorHAnsi"/>
              </w:rPr>
            </w:pPr>
            <w:r w:rsidRPr="00CF4FF1">
              <w:rPr>
                <w:rFonts w:cstheme="minorHAnsi"/>
              </w:rPr>
              <w:t>Immediate feedback provided to a student verball</w:t>
            </w:r>
            <w:r w:rsidR="00F45A8B">
              <w:rPr>
                <w:rFonts w:cstheme="minorHAnsi"/>
              </w:rPr>
              <w:t>y</w:t>
            </w:r>
            <w:r w:rsidR="00916E07" w:rsidRPr="00CF4FF1">
              <w:rPr>
                <w:rFonts w:cstheme="minorHAnsi"/>
              </w:rPr>
              <w:t xml:space="preserve">. </w:t>
            </w:r>
          </w:p>
        </w:tc>
      </w:tr>
      <w:tr w:rsidR="00E96F0B" w:rsidRPr="00602ABE" w14:paraId="35D0A082" w14:textId="77777777" w:rsidTr="00FE1DFE">
        <w:trPr>
          <w:cantSplit w:val="0"/>
        </w:trPr>
        <w:tc>
          <w:tcPr>
            <w:tcW w:w="1528" w:type="dxa"/>
          </w:tcPr>
          <w:p w14:paraId="6A756567" w14:textId="77777777" w:rsidR="00E96F0B" w:rsidRPr="00A72A7F" w:rsidRDefault="00E96F0B" w:rsidP="005F2201">
            <w:pPr>
              <w:pStyle w:val="Tabletext"/>
              <w:rPr>
                <w:b/>
                <w:bCs/>
                <w:sz w:val="24"/>
                <w:szCs w:val="24"/>
              </w:rPr>
            </w:pPr>
          </w:p>
        </w:tc>
        <w:tc>
          <w:tcPr>
            <w:tcW w:w="1710" w:type="dxa"/>
            <w:gridSpan w:val="2"/>
          </w:tcPr>
          <w:p w14:paraId="34C01CA6" w14:textId="7DB36FE8" w:rsidR="00E96F0B" w:rsidRPr="00CF4FF1" w:rsidRDefault="00E96F0B" w:rsidP="005F2201">
            <w:pPr>
              <w:pStyle w:val="Tabletext"/>
              <w:rPr>
                <w:rFonts w:cstheme="minorHAnsi"/>
              </w:rPr>
            </w:pPr>
            <w:r w:rsidRPr="00CF4FF1">
              <w:rPr>
                <w:rFonts w:cstheme="minorHAnsi"/>
              </w:rPr>
              <w:t>Written Feedback</w:t>
            </w:r>
          </w:p>
        </w:tc>
        <w:tc>
          <w:tcPr>
            <w:tcW w:w="6118" w:type="dxa"/>
          </w:tcPr>
          <w:p w14:paraId="4917EC4A" w14:textId="4586DBB1" w:rsidR="00E96F0B" w:rsidRPr="00CF4FF1" w:rsidRDefault="00EB1EBC" w:rsidP="005F2201">
            <w:pPr>
              <w:pStyle w:val="Tabletext"/>
              <w:rPr>
                <w:rFonts w:cstheme="minorHAnsi"/>
              </w:rPr>
            </w:pPr>
            <w:r>
              <w:rPr>
                <w:rFonts w:cstheme="minorHAnsi"/>
              </w:rPr>
              <w:t>Formal f</w:t>
            </w:r>
            <w:r w:rsidR="00CF4FF1" w:rsidRPr="00CF4FF1">
              <w:rPr>
                <w:rFonts w:cstheme="minorHAnsi"/>
              </w:rPr>
              <w:t>eedback that is provided to as student in written form after a task has been completed</w:t>
            </w:r>
            <w:r w:rsidR="00916E07" w:rsidRPr="00CF4FF1">
              <w:rPr>
                <w:rFonts w:cstheme="minorHAnsi"/>
              </w:rPr>
              <w:t xml:space="preserve">. </w:t>
            </w:r>
          </w:p>
        </w:tc>
      </w:tr>
      <w:tr w:rsidR="0086423E" w:rsidRPr="00602ABE" w14:paraId="4AA4BECE" w14:textId="77777777" w:rsidTr="00FE1DFE">
        <w:trPr>
          <w:cantSplit w:val="0"/>
        </w:trPr>
        <w:tc>
          <w:tcPr>
            <w:tcW w:w="1528" w:type="dxa"/>
          </w:tcPr>
          <w:p w14:paraId="254FCDE8" w14:textId="77777777" w:rsidR="0086423E" w:rsidRPr="00A72A7F" w:rsidRDefault="0086423E" w:rsidP="005F2201">
            <w:pPr>
              <w:pStyle w:val="Tabletext"/>
              <w:rPr>
                <w:b/>
                <w:bCs/>
                <w:sz w:val="24"/>
                <w:szCs w:val="24"/>
              </w:rPr>
            </w:pPr>
          </w:p>
        </w:tc>
        <w:tc>
          <w:tcPr>
            <w:tcW w:w="1710" w:type="dxa"/>
            <w:gridSpan w:val="2"/>
          </w:tcPr>
          <w:p w14:paraId="019B0F2F" w14:textId="7EA3E22B" w:rsidR="0086423E" w:rsidRPr="00CF4FF1" w:rsidRDefault="0086423E" w:rsidP="005F2201">
            <w:pPr>
              <w:pStyle w:val="Tabletext"/>
              <w:rPr>
                <w:rFonts w:cstheme="minorHAnsi"/>
              </w:rPr>
            </w:pPr>
            <w:r>
              <w:rPr>
                <w:rFonts w:cstheme="minorHAnsi"/>
              </w:rPr>
              <w:t>Formative Feedback</w:t>
            </w:r>
          </w:p>
        </w:tc>
        <w:tc>
          <w:tcPr>
            <w:tcW w:w="6118" w:type="dxa"/>
          </w:tcPr>
          <w:p w14:paraId="34A21FA5" w14:textId="0809DE7B" w:rsidR="0086423E" w:rsidRPr="00CF4FF1" w:rsidRDefault="00D928D4" w:rsidP="005F2201">
            <w:pPr>
              <w:pStyle w:val="Tabletext"/>
              <w:rPr>
                <w:rFonts w:cstheme="minorHAnsi"/>
              </w:rPr>
            </w:pPr>
            <w:r>
              <w:rPr>
                <w:rFonts w:cstheme="minorHAnsi"/>
              </w:rPr>
              <w:t>Feedback that is provided during instruction and i</w:t>
            </w:r>
            <w:r w:rsidRPr="00CF4FF1">
              <w:rPr>
                <w:rFonts w:cstheme="minorHAnsi"/>
              </w:rPr>
              <w:t>ntended to move instruction or learning forward</w:t>
            </w:r>
            <w:r>
              <w:rPr>
                <w:rFonts w:cstheme="minorHAnsi"/>
              </w:rPr>
              <w:t>.</w:t>
            </w:r>
          </w:p>
        </w:tc>
      </w:tr>
      <w:tr w:rsidR="0086423E" w:rsidRPr="00602ABE" w14:paraId="0A762CC6" w14:textId="77777777" w:rsidTr="00FE1DFE">
        <w:trPr>
          <w:cantSplit w:val="0"/>
        </w:trPr>
        <w:tc>
          <w:tcPr>
            <w:tcW w:w="1528" w:type="dxa"/>
          </w:tcPr>
          <w:p w14:paraId="1A63CC28" w14:textId="77777777" w:rsidR="0086423E" w:rsidRPr="00A72A7F" w:rsidRDefault="0086423E" w:rsidP="005F2201">
            <w:pPr>
              <w:pStyle w:val="Tabletext"/>
              <w:rPr>
                <w:b/>
                <w:bCs/>
                <w:sz w:val="24"/>
                <w:szCs w:val="24"/>
              </w:rPr>
            </w:pPr>
          </w:p>
        </w:tc>
        <w:tc>
          <w:tcPr>
            <w:tcW w:w="1710" w:type="dxa"/>
            <w:gridSpan w:val="2"/>
          </w:tcPr>
          <w:p w14:paraId="019BE517" w14:textId="5E720105" w:rsidR="0086423E" w:rsidRPr="00CF4FF1" w:rsidRDefault="0086423E" w:rsidP="005F2201">
            <w:pPr>
              <w:pStyle w:val="Tabletext"/>
              <w:rPr>
                <w:rFonts w:cstheme="minorHAnsi"/>
              </w:rPr>
            </w:pPr>
            <w:r>
              <w:rPr>
                <w:rFonts w:cstheme="minorHAnsi"/>
              </w:rPr>
              <w:t>Summative Feedback</w:t>
            </w:r>
          </w:p>
        </w:tc>
        <w:tc>
          <w:tcPr>
            <w:tcW w:w="6118" w:type="dxa"/>
          </w:tcPr>
          <w:p w14:paraId="54B04C91" w14:textId="35BAAA62" w:rsidR="0086423E" w:rsidRPr="00CF4FF1" w:rsidRDefault="0086423E" w:rsidP="005F2201">
            <w:pPr>
              <w:pStyle w:val="Tabletext"/>
              <w:rPr>
                <w:rFonts w:cstheme="minorHAnsi"/>
              </w:rPr>
            </w:pPr>
            <w:r>
              <w:rPr>
                <w:rFonts w:cstheme="minorHAnsi"/>
              </w:rPr>
              <w:t>Feedback</w:t>
            </w:r>
            <w:r w:rsidR="00D928D4">
              <w:rPr>
                <w:rFonts w:cstheme="minorHAnsi"/>
              </w:rPr>
              <w:t xml:space="preserve"> provided after task completion that is</w:t>
            </w:r>
            <w:r>
              <w:rPr>
                <w:rFonts w:cstheme="minorHAnsi"/>
              </w:rPr>
              <w:t xml:space="preserve"> </w:t>
            </w:r>
            <w:r w:rsidR="00E93344">
              <w:rPr>
                <w:rFonts w:cstheme="minorHAnsi"/>
              </w:rPr>
              <w:t>i</w:t>
            </w:r>
            <w:r w:rsidRPr="00CF4FF1">
              <w:rPr>
                <w:rFonts w:cstheme="minorHAnsi"/>
              </w:rPr>
              <w:t>ntended to provide information about where a student has met/not met success criteria for a task.</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FE1DFE">
        <w:trPr>
          <w:cantSplit w:val="0"/>
          <w:tblHeader/>
        </w:trPr>
        <w:tc>
          <w:tcPr>
            <w:tcW w:w="805" w:type="dxa"/>
            <w:vAlign w:val="center"/>
            <w:hideMark/>
          </w:tcPr>
          <w:p w14:paraId="5DD0FD98" w14:textId="554EF67E" w:rsidR="00413E82" w:rsidRPr="00205E12" w:rsidRDefault="00413E82" w:rsidP="00636121">
            <w:pPr>
              <w:pStyle w:val="Tabletext"/>
              <w:spacing w:after="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636121">
            <w:pPr>
              <w:pStyle w:val="Tabletext"/>
              <w:spacing w:after="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636121">
            <w:pPr>
              <w:pStyle w:val="Tabletext"/>
              <w:spacing w:after="0"/>
              <w:jc w:val="center"/>
              <w:rPr>
                <w:b/>
                <w:bCs/>
              </w:rPr>
            </w:pPr>
            <w:r w:rsidRPr="00DB54CD">
              <w:rPr>
                <w:b/>
                <w:bCs/>
              </w:rPr>
              <w:t>Materials</w:t>
            </w:r>
          </w:p>
        </w:tc>
      </w:tr>
      <w:tr w:rsidR="00B41A04" w:rsidRPr="00447D20" w14:paraId="6EB25718" w14:textId="77777777" w:rsidTr="00FE1DFE">
        <w:trPr>
          <w:cantSplit w:val="0"/>
        </w:trPr>
        <w:tc>
          <w:tcPr>
            <w:tcW w:w="805" w:type="dxa"/>
          </w:tcPr>
          <w:p w14:paraId="0A6D6130" w14:textId="7D25C948" w:rsidR="00B41A04" w:rsidRPr="00205E12" w:rsidRDefault="005D140A" w:rsidP="00636121">
            <w:pPr>
              <w:pStyle w:val="Tabletext"/>
              <w:spacing w:after="0"/>
              <w:jc w:val="center"/>
            </w:pPr>
            <w:r>
              <w:t>3</w:t>
            </w:r>
            <w:r w:rsidR="0083749C">
              <w:t xml:space="preserve"> </w:t>
            </w:r>
            <w:r w:rsidR="00B125BD" w:rsidRPr="00205E12">
              <w:t>mins</w:t>
            </w:r>
          </w:p>
        </w:tc>
        <w:tc>
          <w:tcPr>
            <w:tcW w:w="6967" w:type="dxa"/>
          </w:tcPr>
          <w:p w14:paraId="4DBCE509" w14:textId="6E32D904" w:rsidR="00E22B3E" w:rsidRDefault="00E845E5" w:rsidP="00636121">
            <w:pPr>
              <w:pStyle w:val="Tabletext"/>
              <w:spacing w:after="0"/>
              <w:rPr>
                <w:b/>
                <w:bCs/>
              </w:rPr>
            </w:pPr>
            <w:r w:rsidRPr="003760AE">
              <w:rPr>
                <w:b/>
                <w:bCs/>
              </w:rPr>
              <w:t>Bellringer</w:t>
            </w:r>
          </w:p>
          <w:p w14:paraId="7BA04DA0" w14:textId="77777777" w:rsidR="000611A5" w:rsidRDefault="008A1B59" w:rsidP="00636121">
            <w:pPr>
              <w:pStyle w:val="Tabletext"/>
              <w:spacing w:after="0"/>
              <w:rPr>
                <w:rFonts w:eastAsiaTheme="minorEastAsia"/>
              </w:rPr>
            </w:pPr>
            <w:r>
              <w:rPr>
                <w:rFonts w:eastAsiaTheme="minorEastAsia"/>
              </w:rPr>
              <w:t>The</w:t>
            </w:r>
            <w:r w:rsidR="005D140A">
              <w:rPr>
                <w:rFonts w:eastAsiaTheme="minorEastAsia"/>
              </w:rPr>
              <w:t xml:space="preserve"> </w:t>
            </w:r>
            <w:r w:rsidR="00A34116">
              <w:rPr>
                <w:rFonts w:eastAsiaTheme="minorEastAsia"/>
              </w:rPr>
              <w:t>concept of effective feedback w</w:t>
            </w:r>
            <w:r>
              <w:rPr>
                <w:rFonts w:eastAsiaTheme="minorEastAsia"/>
              </w:rPr>
              <w:t>as introduced</w:t>
            </w:r>
            <w:r w:rsidR="000611A5">
              <w:rPr>
                <w:rFonts w:eastAsiaTheme="minorEastAsia"/>
              </w:rPr>
              <w:t xml:space="preserve"> in the science of learning unit</w:t>
            </w:r>
            <w:r w:rsidR="00A34116">
              <w:rPr>
                <w:rFonts w:eastAsiaTheme="minorEastAsia"/>
              </w:rPr>
              <w:t xml:space="preserve">. </w:t>
            </w:r>
            <w:r w:rsidR="000611A5">
              <w:rPr>
                <w:rFonts w:eastAsiaTheme="minorEastAsia"/>
              </w:rPr>
              <w:t>Use what you remember from the unit to answer the following questions:</w:t>
            </w:r>
          </w:p>
          <w:p w14:paraId="1619C8A2" w14:textId="5BDDAD80" w:rsidR="00687019" w:rsidRDefault="00A34116" w:rsidP="00636121">
            <w:pPr>
              <w:pStyle w:val="Tabletext"/>
              <w:numPr>
                <w:ilvl w:val="0"/>
                <w:numId w:val="6"/>
              </w:numPr>
              <w:spacing w:after="0"/>
              <w:rPr>
                <w:rFonts w:eastAsiaTheme="minorEastAsia"/>
              </w:rPr>
            </w:pPr>
            <w:r>
              <w:rPr>
                <w:rFonts w:eastAsiaTheme="minorEastAsia"/>
              </w:rPr>
              <w:t>How does feedback improve learning</w:t>
            </w:r>
            <w:r w:rsidR="00916E07">
              <w:rPr>
                <w:rFonts w:eastAsiaTheme="minorEastAsia"/>
              </w:rPr>
              <w:t xml:space="preserve">? </w:t>
            </w:r>
          </w:p>
          <w:p w14:paraId="213636D2" w14:textId="3714053D" w:rsidR="00814ECD" w:rsidRPr="00DB54CD" w:rsidRDefault="00A34116" w:rsidP="00636121">
            <w:pPr>
              <w:pStyle w:val="Tabletext"/>
              <w:numPr>
                <w:ilvl w:val="0"/>
                <w:numId w:val="6"/>
              </w:numPr>
              <w:spacing w:after="0"/>
              <w:rPr>
                <w:rFonts w:eastAsiaTheme="minorEastAsia"/>
              </w:rPr>
            </w:pPr>
            <w:r>
              <w:rPr>
                <w:rFonts w:eastAsiaTheme="minorEastAsia"/>
              </w:rPr>
              <w:t xml:space="preserve">What are </w:t>
            </w:r>
            <w:proofErr w:type="gramStart"/>
            <w:r>
              <w:rPr>
                <w:rFonts w:eastAsiaTheme="minorEastAsia"/>
              </w:rPr>
              <w:t>some</w:t>
            </w:r>
            <w:proofErr w:type="gramEnd"/>
            <w:r>
              <w:rPr>
                <w:rFonts w:eastAsiaTheme="minorEastAsia"/>
              </w:rPr>
              <w:t xml:space="preserve"> key </w:t>
            </w:r>
            <w:r w:rsidR="008A1B59">
              <w:rPr>
                <w:rFonts w:eastAsiaTheme="minorEastAsia"/>
              </w:rPr>
              <w:t>elements of effective feedback?</w:t>
            </w:r>
          </w:p>
        </w:tc>
        <w:tc>
          <w:tcPr>
            <w:tcW w:w="1578" w:type="dxa"/>
          </w:tcPr>
          <w:p w14:paraId="37E1DB99" w14:textId="77C2EC5B" w:rsidR="00B41A04" w:rsidRPr="00DB54CD" w:rsidRDefault="005D140A" w:rsidP="00636121">
            <w:pPr>
              <w:pStyle w:val="Tabletext"/>
              <w:spacing w:after="0"/>
              <w:jc w:val="center"/>
            </w:pPr>
            <w:r>
              <w:t>9</w:t>
            </w:r>
            <w:r w:rsidR="00917D85">
              <w:t>.</w:t>
            </w:r>
            <w:r w:rsidR="00BB5E3B">
              <w:t>0</w:t>
            </w:r>
            <w:r>
              <w:t>1</w:t>
            </w:r>
            <w:r w:rsidR="00917D85">
              <w:t xml:space="preserve"> Student Guide</w:t>
            </w:r>
          </w:p>
        </w:tc>
      </w:tr>
      <w:tr w:rsidR="00D77168" w:rsidRPr="00447D20" w14:paraId="45A46A4F" w14:textId="77777777" w:rsidTr="00FE1DFE">
        <w:trPr>
          <w:cantSplit w:val="0"/>
        </w:trPr>
        <w:tc>
          <w:tcPr>
            <w:tcW w:w="805" w:type="dxa"/>
          </w:tcPr>
          <w:p w14:paraId="2647E966" w14:textId="4950386D" w:rsidR="00D77168" w:rsidRDefault="00F47E20" w:rsidP="00636121">
            <w:pPr>
              <w:pStyle w:val="Tabletext"/>
              <w:spacing w:after="0"/>
              <w:jc w:val="center"/>
            </w:pPr>
            <w:r>
              <w:t>2 mins</w:t>
            </w:r>
          </w:p>
        </w:tc>
        <w:tc>
          <w:tcPr>
            <w:tcW w:w="6967" w:type="dxa"/>
          </w:tcPr>
          <w:p w14:paraId="3CAD8192" w14:textId="77777777" w:rsidR="00D77168" w:rsidRDefault="00F47E20" w:rsidP="00636121">
            <w:pPr>
              <w:pStyle w:val="Tabletext"/>
              <w:spacing w:after="0"/>
              <w:rPr>
                <w:b/>
                <w:bCs/>
              </w:rPr>
            </w:pPr>
            <w:r>
              <w:rPr>
                <w:b/>
                <w:bCs/>
              </w:rPr>
              <w:t>Bellringer Review</w:t>
            </w:r>
          </w:p>
          <w:p w14:paraId="315EBD42" w14:textId="77777777" w:rsidR="00F47E20" w:rsidRDefault="006662D3" w:rsidP="00636121">
            <w:pPr>
              <w:pStyle w:val="Tabletext"/>
              <w:spacing w:after="0"/>
            </w:pPr>
            <w:r w:rsidRPr="006662D3">
              <w:lastRenderedPageBreak/>
              <w:t xml:space="preserve">T: </w:t>
            </w:r>
            <w:r>
              <w:t>How does feedback improve learning based on what you know from the science of learning?</w:t>
            </w:r>
          </w:p>
          <w:p w14:paraId="0878C6B2" w14:textId="144AF16D" w:rsidR="006662D3" w:rsidRDefault="006662D3" w:rsidP="00636121">
            <w:pPr>
              <w:pStyle w:val="Tabletext"/>
              <w:spacing w:after="0"/>
            </w:pPr>
            <w:r>
              <w:t>S:</w:t>
            </w:r>
            <w:r w:rsidR="00AA581F">
              <w:t xml:space="preserve"> Feedback helps students to</w:t>
            </w:r>
            <w:r w:rsidR="00F269AA">
              <w:t xml:space="preserve"> </w:t>
            </w:r>
            <w:r w:rsidR="00713037">
              <w:t xml:space="preserve">figure out what they know and </w:t>
            </w:r>
            <w:r w:rsidR="00916E07">
              <w:t>do not</w:t>
            </w:r>
            <w:r w:rsidR="00713037">
              <w:t xml:space="preserve"> know</w:t>
            </w:r>
            <w:r w:rsidR="00916E07">
              <w:t xml:space="preserve">. </w:t>
            </w:r>
            <w:r w:rsidR="00713037">
              <w:t>Specific feedback can help students to know how they can improve.</w:t>
            </w:r>
          </w:p>
          <w:p w14:paraId="0C2537C1" w14:textId="5768350B" w:rsidR="00713037" w:rsidRDefault="00713037" w:rsidP="00636121">
            <w:pPr>
              <w:pStyle w:val="Tabletext"/>
              <w:spacing w:after="0"/>
            </w:pPr>
            <w:r>
              <w:t xml:space="preserve">T: We discussed </w:t>
            </w:r>
            <w:r w:rsidR="00A94E3C">
              <w:t xml:space="preserve">four key </w:t>
            </w:r>
            <w:r w:rsidR="00637526">
              <w:t>characteristics</w:t>
            </w:r>
            <w:r w:rsidR="00A94E3C">
              <w:t xml:space="preserve"> to effective feedback</w:t>
            </w:r>
            <w:r w:rsidR="00916E07">
              <w:t xml:space="preserve">. </w:t>
            </w:r>
            <w:r w:rsidR="003E1847">
              <w:t>Can anyone remember what they are?</w:t>
            </w:r>
          </w:p>
          <w:p w14:paraId="2FD1BD2E" w14:textId="77441A5A" w:rsidR="003E1847" w:rsidRPr="006662D3" w:rsidRDefault="003E1847" w:rsidP="00636121">
            <w:pPr>
              <w:pStyle w:val="Tabletext"/>
              <w:spacing w:after="0"/>
            </w:pPr>
            <w:r>
              <w:t>S: Feedback should be specific and clear, focus on the task not the student, provide strengths and areas to improve and be timely</w:t>
            </w:r>
            <w:r w:rsidR="005C71BC">
              <w:t>.</w:t>
            </w:r>
          </w:p>
        </w:tc>
        <w:tc>
          <w:tcPr>
            <w:tcW w:w="1578" w:type="dxa"/>
          </w:tcPr>
          <w:p w14:paraId="1C53605C" w14:textId="77777777" w:rsidR="00D77168" w:rsidRDefault="00D77168" w:rsidP="00636121">
            <w:pPr>
              <w:pStyle w:val="Tabletext"/>
              <w:spacing w:after="0"/>
              <w:jc w:val="center"/>
            </w:pPr>
          </w:p>
        </w:tc>
      </w:tr>
      <w:tr w:rsidR="0083749C" w:rsidRPr="00447D20" w14:paraId="47E16124" w14:textId="77777777" w:rsidTr="00FE1DFE">
        <w:trPr>
          <w:cantSplit w:val="0"/>
        </w:trPr>
        <w:tc>
          <w:tcPr>
            <w:tcW w:w="805" w:type="dxa"/>
          </w:tcPr>
          <w:p w14:paraId="2BCD52CD" w14:textId="317AD626" w:rsidR="0083749C" w:rsidRDefault="009475F1" w:rsidP="00636121">
            <w:pPr>
              <w:pStyle w:val="Tabletext"/>
              <w:spacing w:after="0"/>
              <w:jc w:val="center"/>
            </w:pPr>
            <w:r>
              <w:t xml:space="preserve">10 </w:t>
            </w:r>
            <w:r w:rsidR="0083749C">
              <w:t>mins</w:t>
            </w:r>
          </w:p>
        </w:tc>
        <w:tc>
          <w:tcPr>
            <w:tcW w:w="6967" w:type="dxa"/>
          </w:tcPr>
          <w:p w14:paraId="60AE43BB" w14:textId="2B548F8C" w:rsidR="0083749C" w:rsidRDefault="2FE88502" w:rsidP="00636121">
            <w:pPr>
              <w:pStyle w:val="Tabletext"/>
              <w:spacing w:after="0"/>
              <w:rPr>
                <w:b/>
                <w:bCs/>
              </w:rPr>
            </w:pPr>
            <w:r w:rsidRPr="6DE079A6">
              <w:rPr>
                <w:b/>
                <w:bCs/>
              </w:rPr>
              <w:t>Introduction to the Types of Feedback</w:t>
            </w:r>
          </w:p>
          <w:p w14:paraId="0FE3E513" w14:textId="0DD03124" w:rsidR="006662D3" w:rsidRDefault="283CFC4E" w:rsidP="00636121">
            <w:pPr>
              <w:pStyle w:val="Tabletext"/>
              <w:spacing w:after="0"/>
            </w:pPr>
            <w:r>
              <w:t xml:space="preserve"> </w:t>
            </w:r>
            <w:r w:rsidR="007A6E3D">
              <w:t>T: Feedback can take different forms depending on when it is delivered, how it is delivered</w:t>
            </w:r>
            <w:r w:rsidR="00D5720C">
              <w:t>, and the purpose for the feedback.</w:t>
            </w:r>
          </w:p>
          <w:p w14:paraId="0D2CD0D0" w14:textId="7794E82D" w:rsidR="004942E4" w:rsidRDefault="004942E4" w:rsidP="00636121">
            <w:pPr>
              <w:pStyle w:val="Tabletext"/>
              <w:spacing w:after="0"/>
            </w:pPr>
            <w:r>
              <w:t>T: First, feedback can be formal or informal</w:t>
            </w:r>
            <w:r w:rsidR="00916E07">
              <w:t xml:space="preserve">. </w:t>
            </w:r>
            <w:r w:rsidR="006E17E4">
              <w:t>Formal feedback is provided by the teacher after the task has been completed</w:t>
            </w:r>
            <w:r w:rsidR="00916E07">
              <w:t xml:space="preserve">. </w:t>
            </w:r>
            <w:r w:rsidR="006E17E4">
              <w:t>The feedback outlines performance against standards</w:t>
            </w:r>
            <w:r w:rsidR="00916E07">
              <w:t xml:space="preserve">. </w:t>
            </w:r>
            <w:r w:rsidR="00410193">
              <w:t>This feedback is scheduled and systematic</w:t>
            </w:r>
            <w:r w:rsidR="00916E07">
              <w:t xml:space="preserve">. </w:t>
            </w:r>
            <w:r w:rsidR="00410193">
              <w:t>It is provided consistently to all students</w:t>
            </w:r>
            <w:r w:rsidR="00775338">
              <w:t xml:space="preserve"> by the teacher</w:t>
            </w:r>
            <w:r w:rsidR="00916E07">
              <w:t xml:space="preserve">. </w:t>
            </w:r>
            <w:r w:rsidR="00782337">
              <w:t>What might be an example of formal feedback?</w:t>
            </w:r>
          </w:p>
          <w:p w14:paraId="6C436FF7" w14:textId="70C46E9E" w:rsidR="00782337" w:rsidRDefault="00782337" w:rsidP="00636121">
            <w:pPr>
              <w:pStyle w:val="Tabletext"/>
              <w:spacing w:after="0"/>
            </w:pPr>
            <w:r>
              <w:t xml:space="preserve">S: </w:t>
            </w:r>
            <w:r w:rsidR="000516C2">
              <w:t>Project grade using rubric</w:t>
            </w:r>
            <w:r w:rsidR="00341D73">
              <w:t xml:space="preserve"> at the end of a unit</w:t>
            </w:r>
            <w:r w:rsidR="00070FB8">
              <w:t>.</w:t>
            </w:r>
          </w:p>
          <w:p w14:paraId="145CA185" w14:textId="2FE8C8BD" w:rsidR="00083138" w:rsidRDefault="00341D73" w:rsidP="00636121">
            <w:pPr>
              <w:pStyle w:val="Tabletext"/>
              <w:spacing w:after="0"/>
            </w:pPr>
            <w:r>
              <w:t>T: Yes, grades on projects, tests and summative assessmen</w:t>
            </w:r>
            <w:r w:rsidR="00F74FBF">
              <w:t>ts and report cards are places where you receive formal feedback.</w:t>
            </w:r>
            <w:r w:rsidR="00070FB8">
              <w:t xml:space="preserve"> </w:t>
            </w:r>
            <w:r w:rsidR="00083138">
              <w:t xml:space="preserve">How might </w:t>
            </w:r>
            <w:r w:rsidR="00AA6546">
              <w:t>formal feedback</w:t>
            </w:r>
            <w:r w:rsidR="00083138">
              <w:t xml:space="preserve"> differ from informal feedback?</w:t>
            </w:r>
          </w:p>
          <w:p w14:paraId="709F1553" w14:textId="5D2013ED" w:rsidR="00083138" w:rsidRDefault="00083138" w:rsidP="00636121">
            <w:pPr>
              <w:pStyle w:val="Tabletext"/>
              <w:spacing w:after="0"/>
            </w:pPr>
            <w:r>
              <w:t xml:space="preserve">S: </w:t>
            </w:r>
            <w:r w:rsidR="009345DF">
              <w:t>It would be less formal, maybe in the moment</w:t>
            </w:r>
            <w:r w:rsidR="00070FB8">
              <w:t>.</w:t>
            </w:r>
          </w:p>
          <w:p w14:paraId="49C5E43A" w14:textId="69D0C24F" w:rsidR="009345DF" w:rsidRDefault="009345DF" w:rsidP="00636121">
            <w:pPr>
              <w:pStyle w:val="Tabletext"/>
              <w:spacing w:after="0"/>
            </w:pPr>
            <w:r>
              <w:t>T: Yes, informal feedback is not planned</w:t>
            </w:r>
            <w:r w:rsidR="00916E07">
              <w:t xml:space="preserve">. </w:t>
            </w:r>
            <w:r>
              <w:t xml:space="preserve">It is provided during </w:t>
            </w:r>
            <w:r w:rsidR="00A05909">
              <w:t>instruction to help to move instruction forward</w:t>
            </w:r>
            <w:r w:rsidR="00916E07">
              <w:t xml:space="preserve">. </w:t>
            </w:r>
            <w:r w:rsidR="00040F3B">
              <w:t>Generally,</w:t>
            </w:r>
            <w:r w:rsidR="006F592C">
              <w:t xml:space="preserve"> </w:t>
            </w:r>
            <w:r w:rsidR="00E85ED0">
              <w:t>the teacher verbally provides it</w:t>
            </w:r>
            <w:r w:rsidR="00916E07">
              <w:t xml:space="preserve">. </w:t>
            </w:r>
            <w:r w:rsidR="00040F3B">
              <w:t>This type of feedback happens in the moment and is not provided consistently to each student</w:t>
            </w:r>
            <w:r w:rsidR="00916E07">
              <w:t xml:space="preserve">. </w:t>
            </w:r>
            <w:r w:rsidR="00FB3B1A">
              <w:t>Where might you have received informa</w:t>
            </w:r>
            <w:r w:rsidR="008A3888">
              <w:t>l</w:t>
            </w:r>
            <w:r w:rsidR="00FB3B1A">
              <w:t xml:space="preserve"> feedback from a teacher?</w:t>
            </w:r>
          </w:p>
          <w:p w14:paraId="330A53CF" w14:textId="2D0D78EC" w:rsidR="00FB3B1A" w:rsidRDefault="00FB3B1A" w:rsidP="00636121">
            <w:pPr>
              <w:pStyle w:val="Tabletext"/>
              <w:spacing w:after="0"/>
            </w:pPr>
            <w:r>
              <w:t>S</w:t>
            </w:r>
            <w:r w:rsidR="00496363">
              <w:t>:</w:t>
            </w:r>
            <w:r w:rsidR="00A73736">
              <w:t xml:space="preserve"> While I was practicing working a math problem in class</w:t>
            </w:r>
            <w:r w:rsidR="00AA6546">
              <w:t>.</w:t>
            </w:r>
            <w:r w:rsidR="00A73736">
              <w:t xml:space="preserve"> The teacher looked to see what I was doing wrong </w:t>
            </w:r>
            <w:r w:rsidR="00DF4BA6">
              <w:t>and helped me fix the problem.</w:t>
            </w:r>
          </w:p>
          <w:p w14:paraId="170DEF4B" w14:textId="78A1759C" w:rsidR="00DF4BA6" w:rsidRDefault="00DF4BA6" w:rsidP="00636121">
            <w:pPr>
              <w:pStyle w:val="Tabletext"/>
              <w:spacing w:after="0"/>
            </w:pPr>
            <w:r>
              <w:t xml:space="preserve">T: Yes, </w:t>
            </w:r>
            <w:r w:rsidR="000979BE">
              <w:t>that is the type of in the moment feedback that allows students to get back on track</w:t>
            </w:r>
            <w:r w:rsidR="00403299">
              <w:t xml:space="preserve"> with their learning</w:t>
            </w:r>
            <w:r w:rsidR="00916E07">
              <w:t xml:space="preserve">. </w:t>
            </w:r>
            <w:r w:rsidR="00403299">
              <w:t>Feedback also can come in written or verbal</w:t>
            </w:r>
            <w:r w:rsidR="007907F9">
              <w:t xml:space="preserve"> form</w:t>
            </w:r>
            <w:r w:rsidR="00916E07">
              <w:t xml:space="preserve">. </w:t>
            </w:r>
            <w:r w:rsidR="00403299">
              <w:t xml:space="preserve">Written feedback is more </w:t>
            </w:r>
            <w:r w:rsidR="007A1B4C">
              <w:t>formal by nature because it is written down and recorded for the student after a task has been completed</w:t>
            </w:r>
            <w:r w:rsidR="00916E07">
              <w:t xml:space="preserve">. </w:t>
            </w:r>
            <w:r w:rsidR="00DA6A1E">
              <w:t>It helps students to know what they have done well relating to success criteria and how they can improve</w:t>
            </w:r>
            <w:r w:rsidR="00916E07">
              <w:t xml:space="preserve">. </w:t>
            </w:r>
            <w:r w:rsidR="00B65996">
              <w:t>Where have you received written feedback before?</w:t>
            </w:r>
          </w:p>
          <w:p w14:paraId="5E63A4A8" w14:textId="68CD8CCA" w:rsidR="00B65996" w:rsidRDefault="00B65996" w:rsidP="00636121">
            <w:pPr>
              <w:pStyle w:val="Tabletext"/>
              <w:spacing w:after="0"/>
            </w:pPr>
            <w:r>
              <w:t xml:space="preserve">S: I gave a </w:t>
            </w:r>
            <w:r w:rsidR="008E285A">
              <w:t>presentation,</w:t>
            </w:r>
            <w:r>
              <w:t xml:space="preserve"> and my teacher gave me feedback </w:t>
            </w:r>
            <w:r w:rsidR="006610B0">
              <w:t>on that presentation using a rubric.</w:t>
            </w:r>
          </w:p>
          <w:p w14:paraId="2DFEFABA" w14:textId="4B30402E" w:rsidR="006610B0" w:rsidRDefault="006610B0" w:rsidP="00636121">
            <w:pPr>
              <w:pStyle w:val="Tabletext"/>
              <w:spacing w:after="0"/>
            </w:pPr>
            <w:r>
              <w:lastRenderedPageBreak/>
              <w:t>T:</w:t>
            </w:r>
            <w:r w:rsidR="001E4EBF">
              <w:t xml:space="preserve"> Yes,</w:t>
            </w:r>
            <w:r w:rsidR="00D55F68">
              <w:t xml:space="preserve"> because that feedback </w:t>
            </w:r>
            <w:r w:rsidR="00916E07">
              <w:t>was given after a task, was written down,</w:t>
            </w:r>
            <w:r w:rsidR="00D55F68">
              <w:t xml:space="preserve"> </w:t>
            </w:r>
            <w:r w:rsidR="000707BD">
              <w:t>and</w:t>
            </w:r>
            <w:r w:rsidR="002756B7">
              <w:t xml:space="preserve"> gave you feedback against a set of success criteria </w:t>
            </w:r>
            <w:r w:rsidR="000707BD">
              <w:t xml:space="preserve">in the rubric that is an example of written feedback. </w:t>
            </w:r>
            <w:r w:rsidR="00D55F68">
              <w:t>How might written feedback be different from verbal feedback?</w:t>
            </w:r>
          </w:p>
          <w:p w14:paraId="13AE6A64" w14:textId="3416086C" w:rsidR="00D55F68" w:rsidRDefault="00D55F68" w:rsidP="00636121">
            <w:pPr>
              <w:pStyle w:val="Tabletext"/>
              <w:spacing w:after="0"/>
            </w:pPr>
            <w:r>
              <w:t xml:space="preserve">S: </w:t>
            </w:r>
            <w:r w:rsidR="00C76715">
              <w:t>Verbal feedback is spoken</w:t>
            </w:r>
            <w:r w:rsidR="00CB0110">
              <w:t>.</w:t>
            </w:r>
          </w:p>
          <w:p w14:paraId="0DAD56A8" w14:textId="40A66314" w:rsidR="00C76715" w:rsidRDefault="00C76715" w:rsidP="00636121">
            <w:pPr>
              <w:pStyle w:val="Tabletext"/>
              <w:spacing w:after="0"/>
            </w:pPr>
            <w:r>
              <w:t>T: Yes, verbal feedback is spoken and generally happens more in the moment</w:t>
            </w:r>
            <w:r w:rsidR="00916E07">
              <w:t xml:space="preserve">. </w:t>
            </w:r>
            <w:r w:rsidR="004C6587">
              <w:t>This allows for the feedback to</w:t>
            </w:r>
            <w:r w:rsidR="00CF6C0C">
              <w:t xml:space="preserve"> be</w:t>
            </w:r>
            <w:r w:rsidR="004C6587">
              <w:t xml:space="preserve"> almost instantaneous</w:t>
            </w:r>
            <w:r w:rsidR="00F9479A">
              <w:t xml:space="preserve"> and tailored to a specific student need or situation</w:t>
            </w:r>
            <w:r w:rsidR="00916E07">
              <w:t xml:space="preserve">. </w:t>
            </w:r>
            <w:r w:rsidR="001B7C55">
              <w:t xml:space="preserve">It also allows for more dialogue or </w:t>
            </w:r>
            <w:r w:rsidR="00B669E6">
              <w:t xml:space="preserve">explanation if the student </w:t>
            </w:r>
            <w:r w:rsidR="00916E07">
              <w:t>does not</w:t>
            </w:r>
            <w:r w:rsidR="00B669E6">
              <w:t xml:space="preserve"> understand or has questions about the feedback given</w:t>
            </w:r>
            <w:r w:rsidR="00916E07">
              <w:t xml:space="preserve">. </w:t>
            </w:r>
            <w:r w:rsidR="00F75EF5">
              <w:t>Where have you received or experienced verbal feedback from your teacher?</w:t>
            </w:r>
          </w:p>
          <w:p w14:paraId="612CF134" w14:textId="0200615B" w:rsidR="00F75EF5" w:rsidRDefault="00F75EF5" w:rsidP="00636121">
            <w:pPr>
              <w:pStyle w:val="Tabletext"/>
              <w:spacing w:after="0"/>
            </w:pPr>
            <w:r>
              <w:t>S:</w:t>
            </w:r>
            <w:r w:rsidR="009973BE">
              <w:t xml:space="preserve"> Maybe when a teacher circulates around the room when students are independently working</w:t>
            </w:r>
            <w:r w:rsidR="00CF6C0C">
              <w:t>.</w:t>
            </w:r>
          </w:p>
          <w:p w14:paraId="5EBC6EB5" w14:textId="3EBB24E4" w:rsidR="009973BE" w:rsidRDefault="009973BE" w:rsidP="00636121">
            <w:pPr>
              <w:pStyle w:val="Tabletext"/>
              <w:spacing w:after="0"/>
            </w:pPr>
            <w:r>
              <w:t xml:space="preserve">T: Yes, </w:t>
            </w:r>
            <w:r w:rsidR="001C7836">
              <w:t>because verbal feedback happens in the moment, circulating and checking on student progress and providing feedback is a great example</w:t>
            </w:r>
            <w:r w:rsidR="00916E07">
              <w:t xml:space="preserve">. </w:t>
            </w:r>
            <w:r w:rsidR="001C7836">
              <w:t xml:space="preserve">This ensures that students can continue to make progress to keep the </w:t>
            </w:r>
            <w:r w:rsidR="00350DFD">
              <w:t>learning moving forward.</w:t>
            </w:r>
          </w:p>
          <w:p w14:paraId="31540113" w14:textId="393423F0" w:rsidR="00350DFD" w:rsidRDefault="00350DFD" w:rsidP="00636121">
            <w:pPr>
              <w:pStyle w:val="Tabletext"/>
              <w:spacing w:after="0"/>
            </w:pPr>
            <w:r>
              <w:t xml:space="preserve">T: </w:t>
            </w:r>
            <w:r w:rsidR="00E2424B">
              <w:t xml:space="preserve">Remember that the point of providing feedback is helping students to </w:t>
            </w:r>
            <w:r w:rsidR="006832AD">
              <w:t>improve their understanding or work</w:t>
            </w:r>
            <w:r w:rsidR="00916E07">
              <w:t xml:space="preserve">. </w:t>
            </w:r>
            <w:r w:rsidR="006B444B">
              <w:t xml:space="preserve">Regardless of the type of feedback given to students, it still needs to align with the characteristics of </w:t>
            </w:r>
            <w:r w:rsidR="00C55113">
              <w:t>effective feedback we discussed at the beginning of class</w:t>
            </w:r>
            <w:r w:rsidR="00916E07">
              <w:t xml:space="preserve">. </w:t>
            </w:r>
            <w:r w:rsidR="00C55113">
              <w:t>As a review those characteristics are:</w:t>
            </w:r>
          </w:p>
          <w:p w14:paraId="75CA252B" w14:textId="05EEA558" w:rsidR="00C55113" w:rsidRDefault="00C55113" w:rsidP="00636121">
            <w:pPr>
              <w:pStyle w:val="Tabletext"/>
              <w:numPr>
                <w:ilvl w:val="0"/>
                <w:numId w:val="8"/>
              </w:numPr>
              <w:spacing w:before="0" w:after="0"/>
            </w:pPr>
            <w:r>
              <w:t>Specific and clear</w:t>
            </w:r>
          </w:p>
          <w:p w14:paraId="3BE9C7CC" w14:textId="64058764" w:rsidR="00C55113" w:rsidRDefault="00C55113" w:rsidP="00636121">
            <w:pPr>
              <w:pStyle w:val="Tabletext"/>
              <w:numPr>
                <w:ilvl w:val="0"/>
                <w:numId w:val="8"/>
              </w:numPr>
              <w:spacing w:before="0" w:after="0"/>
            </w:pPr>
            <w:r>
              <w:t xml:space="preserve">Focused on the task not the </w:t>
            </w:r>
            <w:r w:rsidR="00916E07">
              <w:t>student.</w:t>
            </w:r>
          </w:p>
          <w:p w14:paraId="1FDCE595" w14:textId="318074D2" w:rsidR="00C55113" w:rsidRDefault="003A39E4" w:rsidP="00636121">
            <w:pPr>
              <w:pStyle w:val="Tabletext"/>
              <w:numPr>
                <w:ilvl w:val="0"/>
                <w:numId w:val="8"/>
              </w:numPr>
              <w:spacing w:before="0" w:after="0"/>
            </w:pPr>
            <w:r>
              <w:t xml:space="preserve">Provides strengths and areas for </w:t>
            </w:r>
            <w:r w:rsidR="00916E07">
              <w:t>improvement.</w:t>
            </w:r>
          </w:p>
          <w:p w14:paraId="533A0DF7" w14:textId="0BAFF088" w:rsidR="003A39E4" w:rsidRDefault="003A39E4" w:rsidP="00636121">
            <w:pPr>
              <w:pStyle w:val="Tabletext"/>
              <w:numPr>
                <w:ilvl w:val="0"/>
                <w:numId w:val="8"/>
              </w:numPr>
              <w:spacing w:before="0" w:after="0"/>
            </w:pPr>
            <w:r>
              <w:t>Timely and actionable</w:t>
            </w:r>
          </w:p>
          <w:p w14:paraId="7E539CBB" w14:textId="5E48B803" w:rsidR="003A39E4" w:rsidRPr="00D71E10" w:rsidRDefault="002F7764" w:rsidP="00636121">
            <w:pPr>
              <w:pStyle w:val="Tabletext"/>
              <w:spacing w:after="0"/>
            </w:pPr>
            <w:r>
              <w:t xml:space="preserve">T:  </w:t>
            </w:r>
            <w:r w:rsidR="00070B3A">
              <w:t xml:space="preserve">We spent </w:t>
            </w:r>
            <w:proofErr w:type="gramStart"/>
            <w:r w:rsidR="00070B3A">
              <w:t>some</w:t>
            </w:r>
            <w:proofErr w:type="gramEnd"/>
            <w:r w:rsidR="00070B3A">
              <w:t xml:space="preserve"> time in the Science of Learning unit talking about</w:t>
            </w:r>
            <w:r w:rsidR="001649C5">
              <w:t xml:space="preserve"> the characteristics of effective feedback</w:t>
            </w:r>
            <w:r w:rsidR="00916E07">
              <w:t xml:space="preserve">. </w:t>
            </w:r>
            <w:r w:rsidR="00872B8C">
              <w:t xml:space="preserve">When thinking about the type of feedback to give, it is important to consider the </w:t>
            </w:r>
            <w:r w:rsidR="00C7207E">
              <w:t>purpose of feedback and the timeliness</w:t>
            </w:r>
            <w:r w:rsidR="00916E07">
              <w:t xml:space="preserve">. </w:t>
            </w:r>
            <w:r w:rsidR="00BE698E">
              <w:t>Research shows that feedback that is timely and actionable has the greatest impact on learning.</w:t>
            </w:r>
          </w:p>
          <w:p w14:paraId="7EEE46CE" w14:textId="43C060D0" w:rsidR="00F029A1" w:rsidRPr="00D71E10" w:rsidRDefault="00F029A1" w:rsidP="00636121">
            <w:pPr>
              <w:pStyle w:val="Tabletext"/>
              <w:spacing w:after="0"/>
            </w:pPr>
          </w:p>
        </w:tc>
        <w:tc>
          <w:tcPr>
            <w:tcW w:w="1578" w:type="dxa"/>
          </w:tcPr>
          <w:p w14:paraId="639A8656" w14:textId="3D76A551" w:rsidR="00D10B12" w:rsidRDefault="00D10B12" w:rsidP="00636121">
            <w:pPr>
              <w:pStyle w:val="Tabletext"/>
              <w:spacing w:after="0"/>
              <w:jc w:val="center"/>
            </w:pPr>
            <w:r>
              <w:lastRenderedPageBreak/>
              <w:t>PPT</w:t>
            </w:r>
          </w:p>
          <w:p w14:paraId="3A206E87" w14:textId="0BB0D94A" w:rsidR="00D10B12" w:rsidRDefault="00D10B12" w:rsidP="00636121">
            <w:pPr>
              <w:pStyle w:val="Tabletext"/>
              <w:spacing w:after="0"/>
              <w:jc w:val="center"/>
            </w:pPr>
            <w:r>
              <w:t>Student Guide</w:t>
            </w:r>
          </w:p>
          <w:p w14:paraId="161F3FDB" w14:textId="77777777" w:rsidR="0083749C" w:rsidRDefault="0083749C" w:rsidP="00636121">
            <w:pPr>
              <w:pStyle w:val="Tabletext"/>
              <w:spacing w:after="0"/>
              <w:jc w:val="center"/>
            </w:pPr>
          </w:p>
        </w:tc>
      </w:tr>
      <w:tr w:rsidR="00413E82" w:rsidRPr="00447D20" w14:paraId="113F4BF7" w14:textId="77777777" w:rsidTr="00FE1DFE">
        <w:trPr>
          <w:cantSplit w:val="0"/>
        </w:trPr>
        <w:tc>
          <w:tcPr>
            <w:tcW w:w="805" w:type="dxa"/>
          </w:tcPr>
          <w:p w14:paraId="01547575" w14:textId="5635E719" w:rsidR="00A85644" w:rsidRPr="00205E12" w:rsidRDefault="00644D81" w:rsidP="00636121">
            <w:pPr>
              <w:pStyle w:val="Tabletext"/>
              <w:spacing w:after="0"/>
              <w:jc w:val="center"/>
            </w:pPr>
            <w:r>
              <w:t>8</w:t>
            </w:r>
            <w:r w:rsidR="0030429E">
              <w:t xml:space="preserve"> </w:t>
            </w:r>
            <w:r w:rsidR="00EC0B79" w:rsidRPr="00205E12">
              <w:t>mins</w:t>
            </w:r>
          </w:p>
        </w:tc>
        <w:tc>
          <w:tcPr>
            <w:tcW w:w="6967" w:type="dxa"/>
          </w:tcPr>
          <w:p w14:paraId="273DA549" w14:textId="77777777" w:rsidR="00C1108B" w:rsidRPr="00874419" w:rsidRDefault="003868BA" w:rsidP="00636121">
            <w:pPr>
              <w:pStyle w:val="Tabletextbullet"/>
              <w:numPr>
                <w:ilvl w:val="0"/>
                <w:numId w:val="0"/>
              </w:numPr>
              <w:spacing w:after="0"/>
              <w:rPr>
                <w:b/>
                <w:bCs/>
              </w:rPr>
            </w:pPr>
            <w:r w:rsidRPr="00874419">
              <w:rPr>
                <w:b/>
                <w:bCs/>
              </w:rPr>
              <w:t>Feedback Example</w:t>
            </w:r>
          </w:p>
          <w:p w14:paraId="015CA973" w14:textId="77777777" w:rsidR="00EB00ED" w:rsidRDefault="00EB00ED" w:rsidP="00636121">
            <w:pPr>
              <w:pStyle w:val="Tabletextbullet"/>
              <w:numPr>
                <w:ilvl w:val="0"/>
                <w:numId w:val="0"/>
              </w:numPr>
              <w:spacing w:after="0"/>
            </w:pPr>
          </w:p>
          <w:p w14:paraId="166E1350" w14:textId="68ECBCBB" w:rsidR="00427054" w:rsidRDefault="00EB00ED" w:rsidP="00636121">
            <w:pPr>
              <w:pStyle w:val="Tabletextbullet"/>
              <w:numPr>
                <w:ilvl w:val="0"/>
                <w:numId w:val="0"/>
              </w:numPr>
              <w:spacing w:after="0"/>
            </w:pPr>
            <w:r>
              <w:t xml:space="preserve">T: We are going to watch a video clip of </w:t>
            </w:r>
            <w:r w:rsidR="00427054">
              <w:t>a teacher providing feedback</w:t>
            </w:r>
            <w:r w:rsidR="00916E07">
              <w:t xml:space="preserve">. </w:t>
            </w:r>
            <w:r w:rsidR="00427054">
              <w:t>As you watch the clip, consider what type of feedback is given (verbal vs. written, formal vs. informal) and write down the feedback statements she make</w:t>
            </w:r>
            <w:r w:rsidR="00DE3312">
              <w:t>s</w:t>
            </w:r>
            <w:r w:rsidR="00427054">
              <w:t xml:space="preserve"> in the chart under Example: Feedback on your student guide.</w:t>
            </w:r>
          </w:p>
          <w:p w14:paraId="03609934" w14:textId="77777777" w:rsidR="00427054" w:rsidRDefault="00427054" w:rsidP="00636121">
            <w:pPr>
              <w:pStyle w:val="Tabletextbullet"/>
              <w:numPr>
                <w:ilvl w:val="0"/>
                <w:numId w:val="0"/>
              </w:numPr>
              <w:spacing w:after="0"/>
            </w:pPr>
          </w:p>
          <w:p w14:paraId="4CDE1523" w14:textId="48742E75" w:rsidR="00427054" w:rsidRDefault="00427054" w:rsidP="00636121">
            <w:pPr>
              <w:pStyle w:val="Tabletextbullet"/>
              <w:numPr>
                <w:ilvl w:val="0"/>
                <w:numId w:val="0"/>
              </w:numPr>
              <w:spacing w:after="0"/>
            </w:pPr>
            <w:r>
              <w:t>S:</w:t>
            </w:r>
            <w:r w:rsidR="00702268">
              <w:t xml:space="preserve"> (Locate Example: Feedback on </w:t>
            </w:r>
            <w:r w:rsidR="00200F26">
              <w:t>s</w:t>
            </w:r>
            <w:r w:rsidR="00702268">
              <w:t xml:space="preserve">tudent </w:t>
            </w:r>
            <w:r w:rsidR="00200F26">
              <w:t>g</w:t>
            </w:r>
            <w:r w:rsidR="00702268">
              <w:t>uide.)</w:t>
            </w:r>
          </w:p>
          <w:p w14:paraId="3A4413AA" w14:textId="77777777" w:rsidR="00702268" w:rsidRDefault="00702268" w:rsidP="00636121">
            <w:pPr>
              <w:pStyle w:val="Tabletextbullet"/>
              <w:numPr>
                <w:ilvl w:val="0"/>
                <w:numId w:val="0"/>
              </w:numPr>
              <w:spacing w:after="0"/>
            </w:pPr>
          </w:p>
          <w:p w14:paraId="6FDDE115" w14:textId="2C270995" w:rsidR="00702268" w:rsidRDefault="00702268" w:rsidP="00636121">
            <w:pPr>
              <w:pStyle w:val="Tabletextbullet"/>
              <w:numPr>
                <w:ilvl w:val="0"/>
                <w:numId w:val="0"/>
              </w:numPr>
              <w:spacing w:after="0"/>
            </w:pPr>
            <w:r>
              <w:lastRenderedPageBreak/>
              <w:t>T: (</w:t>
            </w:r>
            <w:r w:rsidR="00A15657">
              <w:t>Play video from 10:00-11:55.)</w:t>
            </w:r>
          </w:p>
          <w:p w14:paraId="7AA2E560" w14:textId="77777777" w:rsidR="00265CB0" w:rsidRDefault="00265CB0" w:rsidP="00636121">
            <w:pPr>
              <w:pStyle w:val="Tabletextbullet"/>
              <w:numPr>
                <w:ilvl w:val="0"/>
                <w:numId w:val="0"/>
              </w:numPr>
              <w:spacing w:after="0"/>
            </w:pPr>
          </w:p>
          <w:p w14:paraId="6420F3EF" w14:textId="4444DAD9" w:rsidR="00265CB0" w:rsidRDefault="00265CB0" w:rsidP="00636121">
            <w:pPr>
              <w:pStyle w:val="Tabletextbullet"/>
              <w:numPr>
                <w:ilvl w:val="0"/>
                <w:numId w:val="0"/>
              </w:numPr>
              <w:spacing w:after="0"/>
            </w:pPr>
            <w:r>
              <w:t xml:space="preserve">T: What type of feedback did the teacher provide to the student? Informal or </w:t>
            </w:r>
            <w:r w:rsidR="00200F26">
              <w:t>f</w:t>
            </w:r>
            <w:r>
              <w:t xml:space="preserve">ormal? Written or </w:t>
            </w:r>
            <w:r w:rsidR="00200F26">
              <w:t>v</w:t>
            </w:r>
            <w:r>
              <w:t>erbal?</w:t>
            </w:r>
          </w:p>
          <w:p w14:paraId="4F0E4AF3" w14:textId="77777777" w:rsidR="009973BE" w:rsidRDefault="009973BE" w:rsidP="00636121">
            <w:pPr>
              <w:pStyle w:val="Tabletextbullet"/>
              <w:numPr>
                <w:ilvl w:val="0"/>
                <w:numId w:val="0"/>
              </w:numPr>
              <w:spacing w:after="0"/>
            </w:pPr>
          </w:p>
          <w:p w14:paraId="222E61CA" w14:textId="77777777" w:rsidR="009973BE" w:rsidRDefault="009973BE" w:rsidP="00636121">
            <w:pPr>
              <w:pStyle w:val="Tabletextbullet"/>
              <w:numPr>
                <w:ilvl w:val="0"/>
                <w:numId w:val="0"/>
              </w:numPr>
              <w:spacing w:after="0"/>
            </w:pPr>
            <w:r>
              <w:t>S: It was informal and verbal.</w:t>
            </w:r>
          </w:p>
          <w:p w14:paraId="04508E25" w14:textId="77777777" w:rsidR="009973BE" w:rsidRDefault="009973BE" w:rsidP="00636121">
            <w:pPr>
              <w:pStyle w:val="Tabletextbullet"/>
              <w:numPr>
                <w:ilvl w:val="0"/>
                <w:numId w:val="0"/>
              </w:numPr>
              <w:spacing w:after="0"/>
            </w:pPr>
          </w:p>
          <w:p w14:paraId="3BBE413C" w14:textId="7BD0E2A9" w:rsidR="009973BE" w:rsidRDefault="009973BE" w:rsidP="00636121">
            <w:pPr>
              <w:pStyle w:val="Tabletextbullet"/>
              <w:numPr>
                <w:ilvl w:val="0"/>
                <w:numId w:val="0"/>
              </w:numPr>
              <w:spacing w:after="0"/>
            </w:pPr>
            <w:r>
              <w:t>T:</w:t>
            </w:r>
            <w:r w:rsidR="00E46EA4">
              <w:t xml:space="preserve">  What </w:t>
            </w:r>
            <w:r w:rsidR="00C21F86">
              <w:t>was an example of a</w:t>
            </w:r>
            <w:r w:rsidR="00E46EA4">
              <w:t xml:space="preserve"> feedback statement the teacher used with the student</w:t>
            </w:r>
            <w:r w:rsidR="00916E07">
              <w:t xml:space="preserve">? </w:t>
            </w:r>
          </w:p>
          <w:p w14:paraId="6358E637" w14:textId="77777777" w:rsidR="00E46EA4" w:rsidRDefault="00E46EA4" w:rsidP="00636121">
            <w:pPr>
              <w:pStyle w:val="Tabletextbullet"/>
              <w:numPr>
                <w:ilvl w:val="0"/>
                <w:numId w:val="0"/>
              </w:numPr>
              <w:spacing w:after="0"/>
            </w:pPr>
          </w:p>
          <w:p w14:paraId="6CCB2455" w14:textId="424C1AB5" w:rsidR="00E46EA4" w:rsidRDefault="00E46EA4" w:rsidP="00636121">
            <w:pPr>
              <w:pStyle w:val="Tabletextbullet"/>
              <w:numPr>
                <w:ilvl w:val="0"/>
                <w:numId w:val="0"/>
              </w:numPr>
              <w:spacing w:after="0"/>
            </w:pPr>
            <w:r>
              <w:t>S:</w:t>
            </w:r>
            <w:r w:rsidR="000520CB">
              <w:t xml:space="preserve"> “I want to point out and brag on my friend </w:t>
            </w:r>
            <w:r w:rsidR="00F17FF2">
              <w:t>L</w:t>
            </w:r>
            <w:r w:rsidR="000520CB">
              <w:t xml:space="preserve">andon because when he was </w:t>
            </w:r>
            <w:r w:rsidR="00DC2040">
              <w:t xml:space="preserve">drawing his </w:t>
            </w:r>
            <w:r w:rsidR="00F17FF2">
              <w:t>circles,</w:t>
            </w:r>
            <w:r w:rsidR="00DC2040">
              <w:t xml:space="preserve"> he made sure not to put them too close together.”</w:t>
            </w:r>
            <w:r w:rsidR="00596F25">
              <w:t xml:space="preserve"> Or “He used his pointing finger to count</w:t>
            </w:r>
            <w:r w:rsidR="00362AF9">
              <w:t xml:space="preserve"> so he didn’t lose track</w:t>
            </w:r>
            <w:r w:rsidR="008E2662">
              <w:t>.</w:t>
            </w:r>
            <w:r w:rsidR="00362AF9">
              <w:t>”</w:t>
            </w:r>
            <w:r w:rsidR="00596F25">
              <w:t xml:space="preserve"> </w:t>
            </w:r>
            <w:r w:rsidR="00DC2040">
              <w:t xml:space="preserve">  </w:t>
            </w:r>
          </w:p>
          <w:p w14:paraId="3D4C6C9B" w14:textId="77777777" w:rsidR="00C21F86" w:rsidRDefault="00C21F86" w:rsidP="00636121">
            <w:pPr>
              <w:pStyle w:val="Tabletextbullet"/>
              <w:numPr>
                <w:ilvl w:val="0"/>
                <w:numId w:val="0"/>
              </w:numPr>
              <w:spacing w:after="0"/>
            </w:pPr>
          </w:p>
          <w:p w14:paraId="076348F4" w14:textId="76FB2853" w:rsidR="00C21F86" w:rsidRDefault="00C21F86" w:rsidP="00636121">
            <w:pPr>
              <w:pStyle w:val="Tabletextbullet"/>
              <w:numPr>
                <w:ilvl w:val="0"/>
                <w:numId w:val="0"/>
              </w:numPr>
              <w:spacing w:after="0"/>
            </w:pPr>
            <w:r>
              <w:t>T:  What was the instructional purpose for providing this feedback to the student?</w:t>
            </w:r>
          </w:p>
          <w:p w14:paraId="6A1A0826" w14:textId="77777777" w:rsidR="00C21F86" w:rsidRDefault="00C21F86" w:rsidP="00636121">
            <w:pPr>
              <w:pStyle w:val="Tabletextbullet"/>
              <w:numPr>
                <w:ilvl w:val="0"/>
                <w:numId w:val="0"/>
              </w:numPr>
              <w:spacing w:after="0"/>
            </w:pPr>
          </w:p>
          <w:p w14:paraId="2CC87D73" w14:textId="051644D6" w:rsidR="00C21F86" w:rsidRDefault="00C21F86" w:rsidP="00636121">
            <w:pPr>
              <w:pStyle w:val="Tabletextbullet"/>
              <w:numPr>
                <w:ilvl w:val="0"/>
                <w:numId w:val="0"/>
              </w:numPr>
              <w:spacing w:after="0"/>
            </w:pPr>
            <w:r>
              <w:t>S:</w:t>
            </w:r>
            <w:r w:rsidR="00F17FF2">
              <w:t xml:space="preserve"> The teacher was providing feedback to the student about what he did right in the example.</w:t>
            </w:r>
          </w:p>
          <w:p w14:paraId="3FB2E47C" w14:textId="77777777" w:rsidR="00F17FF2" w:rsidRDefault="00F17FF2" w:rsidP="00636121">
            <w:pPr>
              <w:pStyle w:val="Tabletextbullet"/>
              <w:numPr>
                <w:ilvl w:val="0"/>
                <w:numId w:val="0"/>
              </w:numPr>
              <w:spacing w:after="0"/>
            </w:pPr>
          </w:p>
          <w:p w14:paraId="0798D831" w14:textId="238BC3FC" w:rsidR="00AE63E1" w:rsidRDefault="00F17FF2" w:rsidP="00636121">
            <w:pPr>
              <w:pStyle w:val="Tabletextbullet"/>
              <w:numPr>
                <w:ilvl w:val="0"/>
                <w:numId w:val="0"/>
              </w:numPr>
              <w:spacing w:after="0"/>
            </w:pPr>
            <w:r>
              <w:t xml:space="preserve">T: Yes, in this case she was affirming </w:t>
            </w:r>
            <w:r w:rsidR="00564589">
              <w:t>his actions to reinforce good practices</w:t>
            </w:r>
            <w:r w:rsidR="00916E07">
              <w:t xml:space="preserve">. </w:t>
            </w:r>
            <w:r w:rsidR="00564589">
              <w:t xml:space="preserve">In </w:t>
            </w:r>
            <w:r w:rsidR="00DA4C41">
              <w:t>sharing the</w:t>
            </w:r>
            <w:r w:rsidR="00564589">
              <w:t xml:space="preserve"> feedback</w:t>
            </w:r>
            <w:r w:rsidR="00DA4C41">
              <w:t xml:space="preserve"> in front of the class</w:t>
            </w:r>
            <w:r w:rsidR="00564589">
              <w:t>, she was reinforcing these practices for the students as well</w:t>
            </w:r>
            <w:r w:rsidR="00916E07">
              <w:t xml:space="preserve">. </w:t>
            </w:r>
            <w:r w:rsidR="00AE63E1">
              <w:t xml:space="preserve">How does this feedback align to the </w:t>
            </w:r>
            <w:r w:rsidR="001E74C9">
              <w:t>characteristics of effective feedback we just discussed?</w:t>
            </w:r>
          </w:p>
          <w:p w14:paraId="056A179D" w14:textId="77777777" w:rsidR="001E74C9" w:rsidRDefault="001E74C9" w:rsidP="00636121">
            <w:pPr>
              <w:pStyle w:val="Tabletextbullet"/>
              <w:numPr>
                <w:ilvl w:val="0"/>
                <w:numId w:val="0"/>
              </w:numPr>
              <w:spacing w:after="0"/>
            </w:pPr>
          </w:p>
          <w:p w14:paraId="130A4154" w14:textId="41B6A0B9" w:rsidR="001E74C9" w:rsidRDefault="001E74C9" w:rsidP="00636121">
            <w:pPr>
              <w:pStyle w:val="Tabletextbullet"/>
              <w:numPr>
                <w:ilvl w:val="0"/>
                <w:numId w:val="0"/>
              </w:numPr>
              <w:spacing w:after="0"/>
            </w:pPr>
            <w:r>
              <w:t>S: The feedback was specific and clear</w:t>
            </w:r>
            <w:r w:rsidR="00916E07">
              <w:t xml:space="preserve">. </w:t>
            </w:r>
            <w:r>
              <w:t>It focused on the task that Landon completed, not on him</w:t>
            </w:r>
            <w:r w:rsidR="00916E07">
              <w:t xml:space="preserve">. </w:t>
            </w:r>
            <w:r w:rsidR="0058087C">
              <w:t>It also was timely.</w:t>
            </w:r>
          </w:p>
          <w:p w14:paraId="528F78E0" w14:textId="77777777" w:rsidR="0058087C" w:rsidRDefault="0058087C" w:rsidP="00636121">
            <w:pPr>
              <w:pStyle w:val="Tabletextbullet"/>
              <w:numPr>
                <w:ilvl w:val="0"/>
                <w:numId w:val="0"/>
              </w:numPr>
              <w:spacing w:after="0"/>
            </w:pPr>
          </w:p>
          <w:p w14:paraId="7117C887" w14:textId="13D12F84" w:rsidR="0058087C" w:rsidRDefault="0058087C" w:rsidP="00636121">
            <w:pPr>
              <w:pStyle w:val="Tabletextbullet"/>
              <w:numPr>
                <w:ilvl w:val="0"/>
                <w:numId w:val="0"/>
              </w:numPr>
              <w:spacing w:after="0"/>
            </w:pPr>
            <w:r>
              <w:t>T:</w:t>
            </w:r>
            <w:r w:rsidR="002E381B">
              <w:t xml:space="preserve"> Why was the informal, verbal feedback the right choice for the teacher to provide in this example?</w:t>
            </w:r>
          </w:p>
          <w:p w14:paraId="0DC313D8" w14:textId="77777777" w:rsidR="002E381B" w:rsidRDefault="002E381B" w:rsidP="00636121">
            <w:pPr>
              <w:pStyle w:val="Tabletextbullet"/>
              <w:numPr>
                <w:ilvl w:val="0"/>
                <w:numId w:val="0"/>
              </w:numPr>
              <w:spacing w:after="0"/>
            </w:pPr>
          </w:p>
          <w:p w14:paraId="5338486F" w14:textId="367DD28E" w:rsidR="002E381B" w:rsidRDefault="002E381B" w:rsidP="00636121">
            <w:pPr>
              <w:pStyle w:val="Tabletextbullet"/>
              <w:numPr>
                <w:ilvl w:val="0"/>
                <w:numId w:val="0"/>
              </w:numPr>
              <w:spacing w:after="0"/>
            </w:pPr>
            <w:r>
              <w:t>S:</w:t>
            </w:r>
            <w:r w:rsidR="00565935">
              <w:t xml:space="preserve">  The verbal feedback was quick and allowed the learning to move forward.</w:t>
            </w:r>
          </w:p>
          <w:p w14:paraId="6254053C" w14:textId="77777777" w:rsidR="00565935" w:rsidRDefault="00565935" w:rsidP="00636121">
            <w:pPr>
              <w:pStyle w:val="Tabletextbullet"/>
              <w:numPr>
                <w:ilvl w:val="0"/>
                <w:numId w:val="0"/>
              </w:numPr>
              <w:spacing w:after="0"/>
            </w:pPr>
          </w:p>
          <w:p w14:paraId="5CE0D90D" w14:textId="68B5BFD4" w:rsidR="00565935" w:rsidRDefault="00565935" w:rsidP="00636121">
            <w:pPr>
              <w:pStyle w:val="Tabletextbullet"/>
              <w:numPr>
                <w:ilvl w:val="0"/>
                <w:numId w:val="0"/>
              </w:numPr>
              <w:spacing w:after="0"/>
            </w:pPr>
            <w:r>
              <w:t>T:</w:t>
            </w:r>
            <w:r w:rsidR="00FF6DAD">
              <w:t xml:space="preserve"> Exactly. The teacher’s feedback was done in the moment and was dependent upon the immediate needs of the students to move learning forward.</w:t>
            </w:r>
          </w:p>
          <w:p w14:paraId="202AB677" w14:textId="5386933B" w:rsidR="00DC2040" w:rsidRPr="00205E12" w:rsidRDefault="00DC2040" w:rsidP="00636121">
            <w:pPr>
              <w:pStyle w:val="Tabletextbullet"/>
              <w:numPr>
                <w:ilvl w:val="0"/>
                <w:numId w:val="0"/>
              </w:numPr>
              <w:spacing w:after="0"/>
            </w:pPr>
          </w:p>
        </w:tc>
        <w:tc>
          <w:tcPr>
            <w:tcW w:w="1578" w:type="dxa"/>
          </w:tcPr>
          <w:p w14:paraId="073F8A2A" w14:textId="77777777" w:rsidR="00417F98" w:rsidRDefault="00000000" w:rsidP="00636121">
            <w:pPr>
              <w:pStyle w:val="Tabletext"/>
              <w:spacing w:after="0"/>
              <w:jc w:val="center"/>
            </w:pPr>
            <w:hyperlink r:id="rId12" w:history="1">
              <w:r w:rsidR="008D5179" w:rsidRPr="008D5179">
                <w:rPr>
                  <w:rStyle w:val="Hyperlink"/>
                </w:rPr>
                <w:t>Teacher Video: Kinder Math Hernandez</w:t>
              </w:r>
            </w:hyperlink>
            <w:r w:rsidR="00D1190C">
              <w:t xml:space="preserve"> (</w:t>
            </w:r>
            <w:r w:rsidR="00D55F68">
              <w:t>Timestamp 10:00-11:55)</w:t>
            </w:r>
          </w:p>
          <w:p w14:paraId="47EE1E62" w14:textId="77777777" w:rsidR="00384608" w:rsidRDefault="00384608" w:rsidP="00636121">
            <w:pPr>
              <w:pStyle w:val="Tabletext"/>
              <w:spacing w:after="0"/>
              <w:jc w:val="center"/>
            </w:pPr>
          </w:p>
          <w:p w14:paraId="21A6A61C" w14:textId="44F3BF28" w:rsidR="00384608" w:rsidRPr="00205E12" w:rsidRDefault="00384608" w:rsidP="00636121">
            <w:pPr>
              <w:pStyle w:val="Tabletext"/>
              <w:spacing w:after="0"/>
              <w:jc w:val="center"/>
            </w:pPr>
            <w:r>
              <w:t>Student Guide</w:t>
            </w:r>
          </w:p>
        </w:tc>
      </w:tr>
      <w:tr w:rsidR="00EE0128" w:rsidRPr="00447D20" w14:paraId="066E7AF4" w14:textId="77777777" w:rsidTr="00FE1DFE">
        <w:trPr>
          <w:cantSplit w:val="0"/>
        </w:trPr>
        <w:tc>
          <w:tcPr>
            <w:tcW w:w="805" w:type="dxa"/>
          </w:tcPr>
          <w:p w14:paraId="0742B569" w14:textId="0E4CDA40" w:rsidR="00EE0128" w:rsidRDefault="00DC5BC3" w:rsidP="00636121">
            <w:pPr>
              <w:pStyle w:val="Tabletext"/>
              <w:spacing w:after="0"/>
              <w:jc w:val="center"/>
            </w:pPr>
            <w:r>
              <w:t xml:space="preserve">12 </w:t>
            </w:r>
            <w:r w:rsidR="00EE0128">
              <w:t>min</w:t>
            </w:r>
            <w:r w:rsidR="002439EF">
              <w:t>s</w:t>
            </w:r>
          </w:p>
        </w:tc>
        <w:tc>
          <w:tcPr>
            <w:tcW w:w="6967" w:type="dxa"/>
          </w:tcPr>
          <w:p w14:paraId="5E4A3806" w14:textId="122034C1" w:rsidR="00EE0128" w:rsidRDefault="0030429E" w:rsidP="00636121">
            <w:pPr>
              <w:pStyle w:val="Tabletextbullet"/>
              <w:numPr>
                <w:ilvl w:val="0"/>
                <w:numId w:val="0"/>
              </w:numPr>
              <w:spacing w:after="0"/>
              <w:rPr>
                <w:b/>
                <w:bCs/>
              </w:rPr>
            </w:pPr>
            <w:r>
              <w:rPr>
                <w:b/>
                <w:bCs/>
              </w:rPr>
              <w:t xml:space="preserve">Practice: </w:t>
            </w:r>
            <w:r w:rsidR="00A70FB7">
              <w:rPr>
                <w:b/>
                <w:bCs/>
              </w:rPr>
              <w:t>Types of Feedback</w:t>
            </w:r>
          </w:p>
          <w:p w14:paraId="0E45815E" w14:textId="77777777" w:rsidR="002355B0" w:rsidRDefault="002355B0" w:rsidP="00636121">
            <w:pPr>
              <w:pStyle w:val="Tabletextbullet"/>
              <w:numPr>
                <w:ilvl w:val="0"/>
                <w:numId w:val="0"/>
              </w:numPr>
              <w:spacing w:after="0"/>
              <w:rPr>
                <w:b/>
                <w:bCs/>
              </w:rPr>
            </w:pPr>
          </w:p>
          <w:p w14:paraId="2D0130AC" w14:textId="5DFC9443" w:rsidR="002355B0" w:rsidRDefault="002355B0" w:rsidP="00636121">
            <w:pPr>
              <w:pStyle w:val="Tabletextbullet"/>
              <w:numPr>
                <w:ilvl w:val="0"/>
                <w:numId w:val="0"/>
              </w:numPr>
              <w:spacing w:after="0"/>
            </w:pPr>
            <w:r w:rsidRPr="00E14E4A">
              <w:t>T:</w:t>
            </w:r>
            <w:r w:rsidR="002A11C6" w:rsidRPr="00E14E4A">
              <w:t xml:space="preserve"> Now you will </w:t>
            </w:r>
            <w:proofErr w:type="gramStart"/>
            <w:r w:rsidR="002A11C6" w:rsidRPr="00E14E4A">
              <w:t>work</w:t>
            </w:r>
            <w:proofErr w:type="gramEnd"/>
            <w:r w:rsidR="002A11C6" w:rsidRPr="00E14E4A">
              <w:t xml:space="preserve"> with a partner to </w:t>
            </w:r>
            <w:r w:rsidR="00E14E4A">
              <w:t xml:space="preserve">analyze two additional scenarios.  In each scenario you will first decide the type of feedback that was </w:t>
            </w:r>
            <w:r w:rsidR="00DC5BC3">
              <w:t>given and then look for evidence of how the feedback aligns to the characteristics of effective feedback we have discussed.</w:t>
            </w:r>
            <w:r w:rsidR="00E14E4A" w:rsidRPr="00E14E4A">
              <w:t xml:space="preserve"> </w:t>
            </w:r>
            <w:r w:rsidR="00865B4B">
              <w:t>(Assign students to groups of 2.</w:t>
            </w:r>
            <w:r w:rsidR="00AD385A">
              <w:t xml:space="preserve"> Make sure each group has a computer to watch the video</w:t>
            </w:r>
            <w:r w:rsidR="005E35A5">
              <w:t xml:space="preserve"> in scenario 2</w:t>
            </w:r>
            <w:r w:rsidR="00AD385A">
              <w:t>.</w:t>
            </w:r>
            <w:r w:rsidR="00865B4B">
              <w:t>)</w:t>
            </w:r>
            <w:r w:rsidR="005B717A">
              <w:t xml:space="preserve"> </w:t>
            </w:r>
          </w:p>
          <w:p w14:paraId="5C900773" w14:textId="77777777" w:rsidR="005B717A" w:rsidRDefault="005B717A" w:rsidP="00636121">
            <w:pPr>
              <w:pStyle w:val="Tabletextbullet"/>
              <w:numPr>
                <w:ilvl w:val="0"/>
                <w:numId w:val="0"/>
              </w:numPr>
              <w:spacing w:after="0"/>
            </w:pPr>
          </w:p>
          <w:p w14:paraId="5879E9F1" w14:textId="2B3E5883" w:rsidR="005B717A" w:rsidRDefault="005B717A" w:rsidP="00636121">
            <w:pPr>
              <w:pStyle w:val="Tabletextbullet"/>
              <w:numPr>
                <w:ilvl w:val="0"/>
                <w:numId w:val="0"/>
              </w:numPr>
              <w:spacing w:after="0"/>
            </w:pPr>
            <w:r>
              <w:t>S: (</w:t>
            </w:r>
            <w:r w:rsidR="009737DD">
              <w:t>Move to assigned partner groups.)</w:t>
            </w:r>
          </w:p>
          <w:p w14:paraId="320DEB36" w14:textId="77777777" w:rsidR="0099078A" w:rsidRDefault="0099078A" w:rsidP="00636121">
            <w:pPr>
              <w:pStyle w:val="Tabletextbullet"/>
              <w:numPr>
                <w:ilvl w:val="0"/>
                <w:numId w:val="0"/>
              </w:numPr>
              <w:spacing w:after="0"/>
            </w:pPr>
          </w:p>
          <w:p w14:paraId="7FE734FD" w14:textId="4A35EFA3" w:rsidR="0099078A" w:rsidRDefault="0099078A" w:rsidP="00636121">
            <w:pPr>
              <w:pStyle w:val="Tabletextbullet"/>
              <w:numPr>
                <w:ilvl w:val="0"/>
                <w:numId w:val="0"/>
              </w:numPr>
              <w:spacing w:after="0"/>
            </w:pPr>
            <w:r>
              <w:t>T: You will have 12 minutes to complete this task</w:t>
            </w:r>
            <w:r w:rsidR="00916E07">
              <w:t xml:space="preserve">. </w:t>
            </w:r>
            <w:r w:rsidR="00F5227A">
              <w:t>Please locate the scenarios and corresponding questions on your student guide under Practice</w:t>
            </w:r>
            <w:r w:rsidR="006A2D06">
              <w:t>: Types and Characteristics of Effective Feedback.</w:t>
            </w:r>
            <w:r w:rsidR="005E35A5">
              <w:t xml:space="preserve"> You may begin. (Set 12-minute timer.)</w:t>
            </w:r>
          </w:p>
          <w:p w14:paraId="663D8740" w14:textId="77777777" w:rsidR="005E35A5" w:rsidRDefault="005E35A5" w:rsidP="00636121">
            <w:pPr>
              <w:pStyle w:val="Tabletextbullet"/>
              <w:numPr>
                <w:ilvl w:val="0"/>
                <w:numId w:val="0"/>
              </w:numPr>
              <w:spacing w:after="0"/>
            </w:pPr>
          </w:p>
          <w:p w14:paraId="769E5CA3" w14:textId="2A734852" w:rsidR="005E35A5" w:rsidRPr="00E14E4A" w:rsidRDefault="005E35A5" w:rsidP="00636121">
            <w:pPr>
              <w:pStyle w:val="Tabletextbullet"/>
              <w:numPr>
                <w:ilvl w:val="0"/>
                <w:numId w:val="0"/>
              </w:numPr>
              <w:spacing w:after="0"/>
            </w:pPr>
            <w:r>
              <w:t>S: (Work in groups to complete task.)</w:t>
            </w:r>
          </w:p>
          <w:p w14:paraId="253635F1" w14:textId="141636C9" w:rsidR="00674484" w:rsidRPr="00D5671A" w:rsidRDefault="00674484" w:rsidP="00636121">
            <w:pPr>
              <w:pStyle w:val="Tabletextbullet"/>
              <w:numPr>
                <w:ilvl w:val="0"/>
                <w:numId w:val="0"/>
              </w:numPr>
              <w:spacing w:after="0"/>
            </w:pPr>
          </w:p>
        </w:tc>
        <w:tc>
          <w:tcPr>
            <w:tcW w:w="1578" w:type="dxa"/>
          </w:tcPr>
          <w:p w14:paraId="2BC02C41" w14:textId="55F92C62" w:rsidR="00EE0128" w:rsidRPr="00205E12" w:rsidRDefault="00AD385A" w:rsidP="00636121">
            <w:pPr>
              <w:pStyle w:val="Tabletext"/>
              <w:spacing w:after="0"/>
              <w:jc w:val="center"/>
            </w:pPr>
            <w:r>
              <w:lastRenderedPageBreak/>
              <w:t xml:space="preserve">Student Guide </w:t>
            </w:r>
          </w:p>
        </w:tc>
      </w:tr>
      <w:tr w:rsidR="00B125BD" w:rsidRPr="00447D20" w14:paraId="74ABDA05" w14:textId="77777777" w:rsidTr="00FE1DFE">
        <w:trPr>
          <w:cantSplit w:val="0"/>
        </w:trPr>
        <w:tc>
          <w:tcPr>
            <w:tcW w:w="805" w:type="dxa"/>
          </w:tcPr>
          <w:p w14:paraId="22C9E52D" w14:textId="37D6D844" w:rsidR="00B125BD" w:rsidRDefault="0012059E" w:rsidP="00636121">
            <w:pPr>
              <w:pStyle w:val="Tabletext"/>
              <w:spacing w:after="0"/>
              <w:jc w:val="center"/>
            </w:pPr>
            <w:r>
              <w:t>5</w:t>
            </w:r>
            <w:r w:rsidR="00B125BD" w:rsidRPr="00205E12">
              <w:t xml:space="preserve"> mins</w:t>
            </w:r>
          </w:p>
        </w:tc>
        <w:tc>
          <w:tcPr>
            <w:tcW w:w="6967" w:type="dxa"/>
          </w:tcPr>
          <w:p w14:paraId="77584C38" w14:textId="77777777" w:rsidR="00B125BD" w:rsidRPr="00F501CA" w:rsidRDefault="00B66B83" w:rsidP="00636121">
            <w:pPr>
              <w:pStyle w:val="Tabletextbullet"/>
              <w:numPr>
                <w:ilvl w:val="0"/>
                <w:numId w:val="0"/>
              </w:numPr>
              <w:spacing w:after="0"/>
              <w:jc w:val="both"/>
              <w:rPr>
                <w:b/>
                <w:bCs/>
              </w:rPr>
            </w:pPr>
            <w:r w:rsidRPr="00F501CA">
              <w:rPr>
                <w:b/>
                <w:bCs/>
              </w:rPr>
              <w:t>Debrief</w:t>
            </w:r>
          </w:p>
          <w:p w14:paraId="7E246D76" w14:textId="06B8659C" w:rsidR="00AE66AF" w:rsidRDefault="00384608" w:rsidP="00636121">
            <w:pPr>
              <w:pStyle w:val="Tabletextbullet"/>
              <w:numPr>
                <w:ilvl w:val="0"/>
                <w:numId w:val="0"/>
              </w:numPr>
              <w:spacing w:after="0"/>
              <w:jc w:val="both"/>
            </w:pPr>
            <w:r>
              <w:t>T: What type of feedback was provided in scenario 1 in your practice</w:t>
            </w:r>
            <w:r w:rsidR="007A3CB1">
              <w:t>?</w:t>
            </w:r>
          </w:p>
          <w:p w14:paraId="183020F3" w14:textId="77777777" w:rsidR="007A3CB1" w:rsidRDefault="007A3CB1" w:rsidP="00636121">
            <w:pPr>
              <w:pStyle w:val="Tabletextbullet"/>
              <w:numPr>
                <w:ilvl w:val="0"/>
                <w:numId w:val="0"/>
              </w:numPr>
              <w:spacing w:after="0"/>
              <w:jc w:val="both"/>
            </w:pPr>
          </w:p>
          <w:p w14:paraId="7FB0969E" w14:textId="7E5594F2" w:rsidR="007A3CB1" w:rsidRDefault="007A3CB1" w:rsidP="00636121">
            <w:pPr>
              <w:pStyle w:val="Tabletextbullet"/>
              <w:numPr>
                <w:ilvl w:val="0"/>
                <w:numId w:val="0"/>
              </w:numPr>
              <w:spacing w:after="0"/>
              <w:jc w:val="both"/>
            </w:pPr>
            <w:r>
              <w:t>S: The feedback was formal and written.</w:t>
            </w:r>
          </w:p>
          <w:p w14:paraId="5669AACB" w14:textId="71AFA72A" w:rsidR="007A3CB1" w:rsidRDefault="007A3CB1" w:rsidP="00636121">
            <w:pPr>
              <w:pStyle w:val="Tabletextbullet"/>
              <w:numPr>
                <w:ilvl w:val="0"/>
                <w:numId w:val="0"/>
              </w:numPr>
              <w:spacing w:after="0"/>
              <w:jc w:val="both"/>
            </w:pPr>
            <w:r>
              <w:br/>
              <w:t>T: How do you know?</w:t>
            </w:r>
          </w:p>
          <w:p w14:paraId="5904B833" w14:textId="77777777" w:rsidR="007A3CB1" w:rsidRDefault="007A3CB1" w:rsidP="00636121">
            <w:pPr>
              <w:pStyle w:val="Tabletextbullet"/>
              <w:numPr>
                <w:ilvl w:val="0"/>
                <w:numId w:val="0"/>
              </w:numPr>
              <w:spacing w:after="0"/>
              <w:jc w:val="both"/>
            </w:pPr>
          </w:p>
          <w:p w14:paraId="7F5B466F" w14:textId="2E53F887" w:rsidR="007A3CB1" w:rsidRDefault="007A3CB1" w:rsidP="00636121">
            <w:pPr>
              <w:pStyle w:val="Tabletextbullet"/>
              <w:numPr>
                <w:ilvl w:val="0"/>
                <w:numId w:val="0"/>
              </w:numPr>
              <w:spacing w:after="0"/>
              <w:jc w:val="both"/>
            </w:pPr>
            <w:r>
              <w:t>S: It was given to Tomas written down on a rubric after the completion of a task.</w:t>
            </w:r>
          </w:p>
          <w:p w14:paraId="3830EAA3" w14:textId="77777777" w:rsidR="005F64E4" w:rsidRDefault="005F64E4" w:rsidP="00636121">
            <w:pPr>
              <w:pStyle w:val="Tabletextbullet"/>
              <w:numPr>
                <w:ilvl w:val="0"/>
                <w:numId w:val="0"/>
              </w:numPr>
              <w:spacing w:after="0"/>
              <w:jc w:val="both"/>
            </w:pPr>
          </w:p>
          <w:p w14:paraId="0E0454A3" w14:textId="2F29ED91" w:rsidR="005F64E4" w:rsidRDefault="005F64E4" w:rsidP="00636121">
            <w:pPr>
              <w:pStyle w:val="Tabletextbullet"/>
              <w:numPr>
                <w:ilvl w:val="0"/>
                <w:numId w:val="0"/>
              </w:numPr>
              <w:spacing w:after="0"/>
              <w:jc w:val="both"/>
            </w:pPr>
            <w:r>
              <w:t>T: How did the feedback that was given to Tomas align to the characteristics of effective feedback?</w:t>
            </w:r>
          </w:p>
          <w:p w14:paraId="24119BDE" w14:textId="77777777" w:rsidR="005F64E4" w:rsidRDefault="005F64E4" w:rsidP="00636121">
            <w:pPr>
              <w:pStyle w:val="Tabletextbullet"/>
              <w:numPr>
                <w:ilvl w:val="0"/>
                <w:numId w:val="0"/>
              </w:numPr>
              <w:spacing w:after="0"/>
              <w:jc w:val="both"/>
            </w:pPr>
          </w:p>
          <w:p w14:paraId="4887F23D" w14:textId="082518CA" w:rsidR="005F64E4" w:rsidRDefault="005F64E4" w:rsidP="00636121">
            <w:pPr>
              <w:pStyle w:val="Tabletextbullet"/>
              <w:numPr>
                <w:ilvl w:val="0"/>
                <w:numId w:val="0"/>
              </w:numPr>
              <w:spacing w:after="0"/>
              <w:jc w:val="both"/>
            </w:pPr>
            <w:r>
              <w:t xml:space="preserve">S: Tomas got the feedback right after </w:t>
            </w:r>
            <w:r w:rsidR="00A231F7">
              <w:t>class,</w:t>
            </w:r>
            <w:r>
              <w:t xml:space="preserve"> so it was timely</w:t>
            </w:r>
            <w:r w:rsidR="00916E07">
              <w:t xml:space="preserve">. </w:t>
            </w:r>
            <w:r>
              <w:t>The feedback told him what he did right, how he could improve and</w:t>
            </w:r>
            <w:r w:rsidR="00B16D99">
              <w:t xml:space="preserve"> was aligned to specific criteria with the “I can” targets</w:t>
            </w:r>
            <w:r w:rsidR="00916E07">
              <w:t xml:space="preserve">. </w:t>
            </w:r>
          </w:p>
          <w:p w14:paraId="4A7A457E" w14:textId="77777777" w:rsidR="00964A4A" w:rsidRDefault="00964A4A" w:rsidP="00636121">
            <w:pPr>
              <w:pStyle w:val="Tabletextbullet"/>
              <w:numPr>
                <w:ilvl w:val="0"/>
                <w:numId w:val="0"/>
              </w:numPr>
              <w:spacing w:after="0"/>
              <w:jc w:val="both"/>
            </w:pPr>
          </w:p>
          <w:p w14:paraId="30B1548D" w14:textId="2021628E" w:rsidR="00964A4A" w:rsidRDefault="00964A4A" w:rsidP="00636121">
            <w:pPr>
              <w:pStyle w:val="Tabletextbullet"/>
              <w:numPr>
                <w:ilvl w:val="0"/>
                <w:numId w:val="0"/>
              </w:numPr>
              <w:spacing w:after="0"/>
              <w:jc w:val="both"/>
            </w:pPr>
            <w:r>
              <w:t xml:space="preserve">T: Yes, the feedback was specific and clear, timely and actionable, focused on the task and </w:t>
            </w:r>
            <w:r w:rsidR="000D580F">
              <w:t>identified his strengths and areas to improve</w:t>
            </w:r>
            <w:r w:rsidR="00916E07">
              <w:t xml:space="preserve">. </w:t>
            </w:r>
            <w:r w:rsidR="000D580F">
              <w:t>What about scenario 2 with Mrs. Fogle</w:t>
            </w:r>
            <w:r w:rsidR="00540235">
              <w:t>song</w:t>
            </w:r>
            <w:r w:rsidR="00916E07">
              <w:t xml:space="preserve">. </w:t>
            </w:r>
            <w:r w:rsidR="00540235">
              <w:t>What kind of feedback did she give in the video and how do you know?</w:t>
            </w:r>
          </w:p>
          <w:p w14:paraId="61DBE499" w14:textId="3E78B861" w:rsidR="00540235" w:rsidRDefault="00540235" w:rsidP="00636121">
            <w:pPr>
              <w:pStyle w:val="Tabletextbullet"/>
              <w:numPr>
                <w:ilvl w:val="0"/>
                <w:numId w:val="0"/>
              </w:numPr>
              <w:spacing w:after="0"/>
              <w:jc w:val="both"/>
            </w:pPr>
            <w:r>
              <w:br/>
              <w:t>S: Her feedback was informal and verbal</w:t>
            </w:r>
            <w:r w:rsidR="00916E07">
              <w:t xml:space="preserve">. </w:t>
            </w:r>
            <w:r>
              <w:t>She circulated around the room and gave feedback to students who needed it but not everyone</w:t>
            </w:r>
            <w:r w:rsidR="00916E07">
              <w:t xml:space="preserve">. </w:t>
            </w:r>
          </w:p>
          <w:p w14:paraId="4BDF588C" w14:textId="77777777" w:rsidR="009A58FE" w:rsidRDefault="009A58FE" w:rsidP="00636121">
            <w:pPr>
              <w:pStyle w:val="Tabletextbullet"/>
              <w:numPr>
                <w:ilvl w:val="0"/>
                <w:numId w:val="0"/>
              </w:numPr>
              <w:spacing w:after="0"/>
              <w:jc w:val="both"/>
            </w:pPr>
          </w:p>
          <w:p w14:paraId="183B37DA" w14:textId="12A67B68" w:rsidR="009A58FE" w:rsidRDefault="009A58FE" w:rsidP="00636121">
            <w:pPr>
              <w:pStyle w:val="Tabletextbullet"/>
              <w:numPr>
                <w:ilvl w:val="0"/>
                <w:numId w:val="0"/>
              </w:numPr>
              <w:spacing w:after="0"/>
              <w:jc w:val="both"/>
            </w:pPr>
            <w:r>
              <w:t xml:space="preserve">T: How did her </w:t>
            </w:r>
            <w:r w:rsidR="0033649E">
              <w:t>feedback align to the characteristics of effective feedback?</w:t>
            </w:r>
          </w:p>
          <w:p w14:paraId="7923545F" w14:textId="77777777" w:rsidR="0033649E" w:rsidRDefault="0033649E" w:rsidP="00636121">
            <w:pPr>
              <w:pStyle w:val="Tabletextbullet"/>
              <w:numPr>
                <w:ilvl w:val="0"/>
                <w:numId w:val="0"/>
              </w:numPr>
              <w:spacing w:after="0"/>
              <w:jc w:val="both"/>
            </w:pPr>
          </w:p>
          <w:p w14:paraId="1B00CF4C" w14:textId="38FF5758" w:rsidR="00B66B83" w:rsidRDefault="0033649E" w:rsidP="00636121">
            <w:pPr>
              <w:pStyle w:val="Tabletextbullet"/>
              <w:numPr>
                <w:ilvl w:val="0"/>
                <w:numId w:val="0"/>
              </w:numPr>
              <w:spacing w:after="0"/>
              <w:jc w:val="both"/>
              <w:rPr>
                <w:i/>
                <w:iCs/>
                <w:color w:val="70AD47" w:themeColor="accent6"/>
              </w:rPr>
            </w:pPr>
            <w:r>
              <w:t>S:</w:t>
            </w:r>
            <w:r w:rsidRPr="00D151E1">
              <w:rPr>
                <w:i/>
                <w:iCs/>
                <w:color w:val="70AD47" w:themeColor="accent6"/>
              </w:rPr>
              <w:t xml:space="preserve"> </w:t>
            </w:r>
            <w:r w:rsidR="00D55B72">
              <w:t>She gave feedback on what the students did well and how to improve</w:t>
            </w:r>
            <w:r w:rsidR="00916E07">
              <w:t xml:space="preserve">. </w:t>
            </w:r>
            <w:r w:rsidR="00D55B72">
              <w:t>She used the acronym to give feedback on how to improve</w:t>
            </w:r>
            <w:r w:rsidR="00916E07">
              <w:t xml:space="preserve">. </w:t>
            </w:r>
            <w:r w:rsidR="00FA5E45">
              <w:t>Since the feedback was given on the spot, the students were able to fix their errors immediately and improve.</w:t>
            </w:r>
          </w:p>
          <w:p w14:paraId="48B915CB" w14:textId="77777777" w:rsidR="00F17511" w:rsidRDefault="00F17511" w:rsidP="00636121">
            <w:pPr>
              <w:pStyle w:val="Tabletextbullet"/>
              <w:numPr>
                <w:ilvl w:val="0"/>
                <w:numId w:val="0"/>
              </w:numPr>
              <w:spacing w:after="0"/>
              <w:jc w:val="both"/>
            </w:pPr>
          </w:p>
          <w:p w14:paraId="3669B70E" w14:textId="3AAE95E0" w:rsidR="00874F85" w:rsidRPr="00F17511" w:rsidRDefault="00874F85" w:rsidP="00636121">
            <w:pPr>
              <w:pStyle w:val="Tabletextbullet"/>
              <w:numPr>
                <w:ilvl w:val="0"/>
                <w:numId w:val="0"/>
              </w:numPr>
              <w:spacing w:after="0"/>
              <w:jc w:val="both"/>
            </w:pPr>
            <w:r>
              <w:t>T: Yes.</w:t>
            </w:r>
            <w:r w:rsidR="00653B91">
              <w:t xml:space="preserve"> </w:t>
            </w:r>
            <w:r>
              <w:t>Remember that the point of feedback is to help students improve</w:t>
            </w:r>
            <w:r w:rsidR="00916E07">
              <w:t xml:space="preserve">. </w:t>
            </w:r>
            <w:r>
              <w:t xml:space="preserve">The type of feedback that is given can depend on the purpose of the feedback, when it </w:t>
            </w:r>
            <w:r w:rsidR="00B81602">
              <w:t>is given and how it is delivered</w:t>
            </w:r>
            <w:r w:rsidR="00916E07">
              <w:t xml:space="preserve">. </w:t>
            </w:r>
            <w:r w:rsidR="00B81602">
              <w:t xml:space="preserve">Regardless of the type, all </w:t>
            </w:r>
            <w:r w:rsidR="00B81602">
              <w:lastRenderedPageBreak/>
              <w:t>feedback should align to the criteria for effective feedback of being specific and clear,</w:t>
            </w:r>
            <w:r w:rsidR="00653B91">
              <w:t xml:space="preserve"> be</w:t>
            </w:r>
            <w:r w:rsidR="00B81602">
              <w:t xml:space="preserve"> focused on the task, </w:t>
            </w:r>
            <w:r w:rsidR="0040096F">
              <w:t>identify strengths and improvements</w:t>
            </w:r>
            <w:r w:rsidR="00653B91">
              <w:t>,</w:t>
            </w:r>
            <w:r w:rsidR="0040096F">
              <w:t xml:space="preserve"> and </w:t>
            </w:r>
            <w:r w:rsidR="00653B91">
              <w:t xml:space="preserve">be </w:t>
            </w:r>
            <w:r w:rsidR="0040096F">
              <w:t>timely and actionable.</w:t>
            </w:r>
          </w:p>
        </w:tc>
        <w:tc>
          <w:tcPr>
            <w:tcW w:w="1578" w:type="dxa"/>
          </w:tcPr>
          <w:p w14:paraId="10A06769" w14:textId="77777777" w:rsidR="00B125BD" w:rsidRPr="00205E12" w:rsidRDefault="00B125BD" w:rsidP="00636121">
            <w:pPr>
              <w:pStyle w:val="Tabletext"/>
              <w:spacing w:after="0"/>
              <w:jc w:val="center"/>
            </w:pPr>
          </w:p>
        </w:tc>
      </w:tr>
      <w:tr w:rsidR="00B125BD" w:rsidRPr="00447D20" w14:paraId="567CF707" w14:textId="77777777" w:rsidTr="00FE1DFE">
        <w:trPr>
          <w:cantSplit w:val="0"/>
        </w:trPr>
        <w:tc>
          <w:tcPr>
            <w:tcW w:w="805" w:type="dxa"/>
          </w:tcPr>
          <w:p w14:paraId="3880BC35" w14:textId="087E97C6" w:rsidR="00B125BD" w:rsidRDefault="00345480" w:rsidP="00636121">
            <w:pPr>
              <w:pStyle w:val="Tabletext"/>
              <w:spacing w:after="0"/>
              <w:jc w:val="center"/>
            </w:pPr>
            <w:r>
              <w:t>5</w:t>
            </w:r>
            <w:r w:rsidR="00B125BD" w:rsidRPr="00205E12">
              <w:t xml:space="preserve"> mins</w:t>
            </w:r>
          </w:p>
        </w:tc>
        <w:tc>
          <w:tcPr>
            <w:tcW w:w="6967" w:type="dxa"/>
          </w:tcPr>
          <w:p w14:paraId="3DC11166" w14:textId="098D290B" w:rsidR="00EF61E0" w:rsidRPr="00A85644" w:rsidRDefault="00EF61E0" w:rsidP="00636121">
            <w:pPr>
              <w:pStyle w:val="Tabletextbullet"/>
              <w:numPr>
                <w:ilvl w:val="0"/>
                <w:numId w:val="0"/>
              </w:numPr>
              <w:spacing w:after="0"/>
            </w:pPr>
            <w:r>
              <w:t xml:space="preserve">S: (Complete </w:t>
            </w:r>
            <w:r w:rsidR="003A1F00">
              <w:t xml:space="preserve">the </w:t>
            </w:r>
            <w:r>
              <w:t>exit ticket</w:t>
            </w:r>
            <w:r w:rsidR="003A1F00">
              <w:t>.</w:t>
            </w:r>
            <w:r>
              <w:t>)</w:t>
            </w:r>
          </w:p>
        </w:tc>
        <w:tc>
          <w:tcPr>
            <w:tcW w:w="1578" w:type="dxa"/>
          </w:tcPr>
          <w:p w14:paraId="32C54F38" w14:textId="084D0B3D" w:rsidR="00B125BD" w:rsidRPr="00205E12" w:rsidRDefault="00636121" w:rsidP="00636121">
            <w:pPr>
              <w:pStyle w:val="Tabletext"/>
              <w:spacing w:after="0"/>
              <w:jc w:val="center"/>
            </w:pPr>
            <w:r>
              <w:t>Exit Ticket</w:t>
            </w:r>
          </w:p>
        </w:tc>
      </w:tr>
    </w:tbl>
    <w:p w14:paraId="5684EF7A" w14:textId="44E3EF64" w:rsidR="00AF7312" w:rsidRDefault="00AF7312" w:rsidP="00AF7312">
      <w:pPr>
        <w:spacing w:after="0"/>
      </w:pPr>
    </w:p>
    <w:p w14:paraId="68BCF25F" w14:textId="7C5AD2BA" w:rsidR="00B125BD" w:rsidRDefault="00B125BD" w:rsidP="00D20D0B"/>
    <w:sectPr w:rsidR="00B125BD">
      <w:headerReference w:type="default" r:id="rId13"/>
      <w:footerReference w:type="default" r:id="rId1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55B1D" w14:textId="77777777" w:rsidR="00604FD0" w:rsidRDefault="00604FD0" w:rsidP="004C62A0">
      <w:pPr>
        <w:spacing w:after="0" w:line="240" w:lineRule="auto"/>
      </w:pPr>
      <w:r>
        <w:separator/>
      </w:r>
    </w:p>
  </w:endnote>
  <w:endnote w:type="continuationSeparator" w:id="0">
    <w:p w14:paraId="58BE732C" w14:textId="77777777" w:rsidR="00604FD0" w:rsidRDefault="00604FD0" w:rsidP="004C62A0">
      <w:pPr>
        <w:spacing w:after="0" w:line="240" w:lineRule="auto"/>
      </w:pPr>
      <w:r>
        <w:continuationSeparator/>
      </w:r>
    </w:p>
  </w:endnote>
  <w:endnote w:type="continuationNotice" w:id="1">
    <w:p w14:paraId="68F90DC1" w14:textId="77777777" w:rsidR="00604FD0" w:rsidRDefault="00604F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C0D6F91" w:rsidR="00D96D8A" w:rsidRPr="0035211B" w:rsidRDefault="0035211B" w:rsidP="0035211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20FD1" w14:textId="77777777" w:rsidR="00604FD0" w:rsidRDefault="00604FD0" w:rsidP="004C62A0">
      <w:pPr>
        <w:spacing w:after="0" w:line="240" w:lineRule="auto"/>
      </w:pPr>
      <w:r>
        <w:separator/>
      </w:r>
    </w:p>
  </w:footnote>
  <w:footnote w:type="continuationSeparator" w:id="0">
    <w:p w14:paraId="2FE8EDE5" w14:textId="77777777" w:rsidR="00604FD0" w:rsidRDefault="00604FD0" w:rsidP="004C62A0">
      <w:pPr>
        <w:spacing w:after="0" w:line="240" w:lineRule="auto"/>
      </w:pPr>
      <w:r>
        <w:continuationSeparator/>
      </w:r>
    </w:p>
  </w:footnote>
  <w:footnote w:type="continuationNotice" w:id="1">
    <w:p w14:paraId="640EB155" w14:textId="77777777" w:rsidR="00604FD0" w:rsidRDefault="00604F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3E25C2B9" w:rsidR="004C62A0" w:rsidRDefault="00BB5E3B" w:rsidP="00BB5E3B">
    <w:pPr>
      <w:pStyle w:val="Header"/>
      <w:spacing w:after="120"/>
    </w:pPr>
    <w:r>
      <w:rPr>
        <w:noProof/>
      </w:rPr>
      <w:drawing>
        <wp:inline distT="0" distB="0" distL="0" distR="0" wp14:anchorId="49ABFAB0" wp14:editId="65BD16B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671844385" textId="1529486892" start="128" length="25" invalidationStart="128" invalidationLength="25" id="1aVjoabb"/>
  </int:Manifest>
  <int:Observations>
    <int:Content id="1aVjoabb">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83531"/>
    <w:multiLevelType w:val="hybridMultilevel"/>
    <w:tmpl w:val="6EB45296"/>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817580"/>
    <w:multiLevelType w:val="hybridMultilevel"/>
    <w:tmpl w:val="A844D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5A202E"/>
    <w:multiLevelType w:val="hybridMultilevel"/>
    <w:tmpl w:val="C0A61A38"/>
    <w:lvl w:ilvl="0" w:tplc="668C71E8">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F910A6"/>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2E03DE"/>
    <w:multiLevelType w:val="hybridMultilevel"/>
    <w:tmpl w:val="64A6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0075A4"/>
    <w:multiLevelType w:val="hybridMultilevel"/>
    <w:tmpl w:val="B830B788"/>
    <w:lvl w:ilvl="0" w:tplc="898664D4">
      <w:start w:val="1"/>
      <w:numFmt w:val="upperLetter"/>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364234">
    <w:abstractNumId w:val="4"/>
  </w:num>
  <w:num w:numId="2" w16cid:durableId="1365016074">
    <w:abstractNumId w:val="8"/>
  </w:num>
  <w:num w:numId="3" w16cid:durableId="454257265">
    <w:abstractNumId w:val="6"/>
  </w:num>
  <w:num w:numId="4" w16cid:durableId="242880454">
    <w:abstractNumId w:val="13"/>
  </w:num>
  <w:num w:numId="5" w16cid:durableId="912740727">
    <w:abstractNumId w:val="15"/>
  </w:num>
  <w:num w:numId="6" w16cid:durableId="950861898">
    <w:abstractNumId w:val="3"/>
  </w:num>
  <w:num w:numId="7" w16cid:durableId="624696046">
    <w:abstractNumId w:val="12"/>
  </w:num>
  <w:num w:numId="8" w16cid:durableId="1639533148">
    <w:abstractNumId w:val="10"/>
  </w:num>
  <w:num w:numId="9" w16cid:durableId="1576629363">
    <w:abstractNumId w:val="5"/>
  </w:num>
  <w:num w:numId="10" w16cid:durableId="447625542">
    <w:abstractNumId w:val="2"/>
  </w:num>
  <w:num w:numId="11" w16cid:durableId="808785396">
    <w:abstractNumId w:val="9"/>
  </w:num>
  <w:num w:numId="12" w16cid:durableId="1633561151">
    <w:abstractNumId w:val="7"/>
  </w:num>
  <w:num w:numId="13" w16cid:durableId="163909310">
    <w:abstractNumId w:val="11"/>
  </w:num>
  <w:num w:numId="14" w16cid:durableId="1336805216">
    <w:abstractNumId w:val="0"/>
  </w:num>
  <w:num w:numId="15" w16cid:durableId="1044208352">
    <w:abstractNumId w:val="14"/>
  </w:num>
  <w:num w:numId="16" w16cid:durableId="615139225">
    <w:abstractNumId w:val="1"/>
  </w:num>
  <w:num w:numId="17" w16cid:durableId="1065105605">
    <w:abstractNumId w:val="16"/>
  </w:num>
  <w:num w:numId="18" w16cid:durableId="729571145">
    <w:abstractNumId w:val="8"/>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3ED6"/>
    <w:rsid w:val="00011E61"/>
    <w:rsid w:val="000133B3"/>
    <w:rsid w:val="000136A5"/>
    <w:rsid w:val="000158D8"/>
    <w:rsid w:val="00015EA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AB6"/>
    <w:rsid w:val="0003467D"/>
    <w:rsid w:val="00037A4E"/>
    <w:rsid w:val="00040F3B"/>
    <w:rsid w:val="00041002"/>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11A5"/>
    <w:rsid w:val="00061529"/>
    <w:rsid w:val="00061EA3"/>
    <w:rsid w:val="00062631"/>
    <w:rsid w:val="0006274F"/>
    <w:rsid w:val="000637A6"/>
    <w:rsid w:val="0006380B"/>
    <w:rsid w:val="00063DDB"/>
    <w:rsid w:val="00064F5A"/>
    <w:rsid w:val="00070022"/>
    <w:rsid w:val="000707BD"/>
    <w:rsid w:val="00070B3A"/>
    <w:rsid w:val="00070C1E"/>
    <w:rsid w:val="00070FB8"/>
    <w:rsid w:val="00075DD3"/>
    <w:rsid w:val="00076191"/>
    <w:rsid w:val="00080842"/>
    <w:rsid w:val="00080A97"/>
    <w:rsid w:val="00082554"/>
    <w:rsid w:val="00083138"/>
    <w:rsid w:val="000877E8"/>
    <w:rsid w:val="0008781E"/>
    <w:rsid w:val="00087C6A"/>
    <w:rsid w:val="00087F0D"/>
    <w:rsid w:val="000917F1"/>
    <w:rsid w:val="0009183C"/>
    <w:rsid w:val="00096402"/>
    <w:rsid w:val="000964E0"/>
    <w:rsid w:val="000979BE"/>
    <w:rsid w:val="00097D52"/>
    <w:rsid w:val="00097EAA"/>
    <w:rsid w:val="000A0D14"/>
    <w:rsid w:val="000A3608"/>
    <w:rsid w:val="000A3AF8"/>
    <w:rsid w:val="000A47E8"/>
    <w:rsid w:val="000A5047"/>
    <w:rsid w:val="000A5247"/>
    <w:rsid w:val="000A5534"/>
    <w:rsid w:val="000A6BA4"/>
    <w:rsid w:val="000A70DF"/>
    <w:rsid w:val="000B1C97"/>
    <w:rsid w:val="000B2A8D"/>
    <w:rsid w:val="000B319B"/>
    <w:rsid w:val="000B37DC"/>
    <w:rsid w:val="000B3848"/>
    <w:rsid w:val="000B5088"/>
    <w:rsid w:val="000B5280"/>
    <w:rsid w:val="000B5C9F"/>
    <w:rsid w:val="000B6757"/>
    <w:rsid w:val="000B75C6"/>
    <w:rsid w:val="000C0380"/>
    <w:rsid w:val="000C0C31"/>
    <w:rsid w:val="000C1714"/>
    <w:rsid w:val="000C3037"/>
    <w:rsid w:val="000C5658"/>
    <w:rsid w:val="000C57B4"/>
    <w:rsid w:val="000C7DA6"/>
    <w:rsid w:val="000D0A3B"/>
    <w:rsid w:val="000D148B"/>
    <w:rsid w:val="000D291C"/>
    <w:rsid w:val="000D580F"/>
    <w:rsid w:val="000D6739"/>
    <w:rsid w:val="000D6C1B"/>
    <w:rsid w:val="000E1CA6"/>
    <w:rsid w:val="000E1FEB"/>
    <w:rsid w:val="000E289C"/>
    <w:rsid w:val="000E3479"/>
    <w:rsid w:val="000E3631"/>
    <w:rsid w:val="000E3CBA"/>
    <w:rsid w:val="000E6642"/>
    <w:rsid w:val="000E6CBD"/>
    <w:rsid w:val="000F0241"/>
    <w:rsid w:val="000F0745"/>
    <w:rsid w:val="000F1007"/>
    <w:rsid w:val="000F2E0A"/>
    <w:rsid w:val="000F3F6C"/>
    <w:rsid w:val="000F5453"/>
    <w:rsid w:val="000F6CFD"/>
    <w:rsid w:val="000F6D4B"/>
    <w:rsid w:val="000F7B0A"/>
    <w:rsid w:val="001014A8"/>
    <w:rsid w:val="001017B9"/>
    <w:rsid w:val="0010275F"/>
    <w:rsid w:val="00102D1B"/>
    <w:rsid w:val="0010391E"/>
    <w:rsid w:val="0010418B"/>
    <w:rsid w:val="00104C8E"/>
    <w:rsid w:val="00105B67"/>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31003"/>
    <w:rsid w:val="00131696"/>
    <w:rsid w:val="001323E2"/>
    <w:rsid w:val="001328C3"/>
    <w:rsid w:val="00132EFE"/>
    <w:rsid w:val="00133A28"/>
    <w:rsid w:val="00134FA3"/>
    <w:rsid w:val="00135960"/>
    <w:rsid w:val="00137728"/>
    <w:rsid w:val="001449A3"/>
    <w:rsid w:val="00144F5B"/>
    <w:rsid w:val="00145EA2"/>
    <w:rsid w:val="00146ED4"/>
    <w:rsid w:val="00146F9B"/>
    <w:rsid w:val="00150811"/>
    <w:rsid w:val="00150B44"/>
    <w:rsid w:val="00151573"/>
    <w:rsid w:val="00156FFE"/>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75E"/>
    <w:rsid w:val="00172438"/>
    <w:rsid w:val="001724A1"/>
    <w:rsid w:val="00172582"/>
    <w:rsid w:val="00174340"/>
    <w:rsid w:val="001743CF"/>
    <w:rsid w:val="00176A90"/>
    <w:rsid w:val="0017723D"/>
    <w:rsid w:val="001778BE"/>
    <w:rsid w:val="00180C33"/>
    <w:rsid w:val="00181174"/>
    <w:rsid w:val="00182A2F"/>
    <w:rsid w:val="00182A62"/>
    <w:rsid w:val="001838F1"/>
    <w:rsid w:val="00183955"/>
    <w:rsid w:val="00183DB0"/>
    <w:rsid w:val="001849B6"/>
    <w:rsid w:val="00185ABB"/>
    <w:rsid w:val="00190E35"/>
    <w:rsid w:val="00191589"/>
    <w:rsid w:val="00191DE5"/>
    <w:rsid w:val="0019444C"/>
    <w:rsid w:val="00194C8D"/>
    <w:rsid w:val="001960CD"/>
    <w:rsid w:val="001969EB"/>
    <w:rsid w:val="00197504"/>
    <w:rsid w:val="001A0449"/>
    <w:rsid w:val="001A1A23"/>
    <w:rsid w:val="001A3CAB"/>
    <w:rsid w:val="001A4CF4"/>
    <w:rsid w:val="001A7ECA"/>
    <w:rsid w:val="001B0704"/>
    <w:rsid w:val="001B193C"/>
    <w:rsid w:val="001B1B34"/>
    <w:rsid w:val="001B23CA"/>
    <w:rsid w:val="001B3CF0"/>
    <w:rsid w:val="001B3F2B"/>
    <w:rsid w:val="001B47A9"/>
    <w:rsid w:val="001B5294"/>
    <w:rsid w:val="001B7467"/>
    <w:rsid w:val="001B7C55"/>
    <w:rsid w:val="001B7CE1"/>
    <w:rsid w:val="001C0441"/>
    <w:rsid w:val="001C0565"/>
    <w:rsid w:val="001C0BE8"/>
    <w:rsid w:val="001C11F8"/>
    <w:rsid w:val="001C4192"/>
    <w:rsid w:val="001C6F31"/>
    <w:rsid w:val="001C7836"/>
    <w:rsid w:val="001D16BF"/>
    <w:rsid w:val="001D1B77"/>
    <w:rsid w:val="001D21BD"/>
    <w:rsid w:val="001D471F"/>
    <w:rsid w:val="001D56D8"/>
    <w:rsid w:val="001D594C"/>
    <w:rsid w:val="001D5F8A"/>
    <w:rsid w:val="001D608C"/>
    <w:rsid w:val="001D7806"/>
    <w:rsid w:val="001D7F2E"/>
    <w:rsid w:val="001E1ECA"/>
    <w:rsid w:val="001E1F34"/>
    <w:rsid w:val="001E20D6"/>
    <w:rsid w:val="001E233E"/>
    <w:rsid w:val="001E39ED"/>
    <w:rsid w:val="001E4EBF"/>
    <w:rsid w:val="001E544C"/>
    <w:rsid w:val="001E74C9"/>
    <w:rsid w:val="001E7E69"/>
    <w:rsid w:val="001F014D"/>
    <w:rsid w:val="001F04C0"/>
    <w:rsid w:val="001F0FCE"/>
    <w:rsid w:val="001F1B04"/>
    <w:rsid w:val="001F31FA"/>
    <w:rsid w:val="001F3CE2"/>
    <w:rsid w:val="001F41E8"/>
    <w:rsid w:val="001F6780"/>
    <w:rsid w:val="00200F26"/>
    <w:rsid w:val="002023B9"/>
    <w:rsid w:val="002028B5"/>
    <w:rsid w:val="002037A5"/>
    <w:rsid w:val="00204DD5"/>
    <w:rsid w:val="0020509E"/>
    <w:rsid w:val="00205490"/>
    <w:rsid w:val="0020573E"/>
    <w:rsid w:val="00205E12"/>
    <w:rsid w:val="00206035"/>
    <w:rsid w:val="0020690A"/>
    <w:rsid w:val="002113EC"/>
    <w:rsid w:val="002133F4"/>
    <w:rsid w:val="00213B34"/>
    <w:rsid w:val="00213BFD"/>
    <w:rsid w:val="002145C0"/>
    <w:rsid w:val="00215244"/>
    <w:rsid w:val="002158BF"/>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45F"/>
    <w:rsid w:val="002467ED"/>
    <w:rsid w:val="00246C66"/>
    <w:rsid w:val="00247E67"/>
    <w:rsid w:val="00250941"/>
    <w:rsid w:val="00250B95"/>
    <w:rsid w:val="00251F45"/>
    <w:rsid w:val="002520DE"/>
    <w:rsid w:val="00256705"/>
    <w:rsid w:val="00256A01"/>
    <w:rsid w:val="00260DB8"/>
    <w:rsid w:val="0026414C"/>
    <w:rsid w:val="00265CB0"/>
    <w:rsid w:val="00265E1A"/>
    <w:rsid w:val="00266BCD"/>
    <w:rsid w:val="002670C1"/>
    <w:rsid w:val="00270074"/>
    <w:rsid w:val="002706DC"/>
    <w:rsid w:val="00271F00"/>
    <w:rsid w:val="00272C6E"/>
    <w:rsid w:val="0027352C"/>
    <w:rsid w:val="002743A9"/>
    <w:rsid w:val="002756B7"/>
    <w:rsid w:val="00275EC2"/>
    <w:rsid w:val="00276B2F"/>
    <w:rsid w:val="00276D10"/>
    <w:rsid w:val="00281D77"/>
    <w:rsid w:val="002829E3"/>
    <w:rsid w:val="00282B25"/>
    <w:rsid w:val="00284680"/>
    <w:rsid w:val="00285179"/>
    <w:rsid w:val="00290051"/>
    <w:rsid w:val="00290507"/>
    <w:rsid w:val="0029106F"/>
    <w:rsid w:val="002913A3"/>
    <w:rsid w:val="002918EF"/>
    <w:rsid w:val="00291DA0"/>
    <w:rsid w:val="00293953"/>
    <w:rsid w:val="002958C8"/>
    <w:rsid w:val="00295EE5"/>
    <w:rsid w:val="002A05ED"/>
    <w:rsid w:val="002A11C6"/>
    <w:rsid w:val="002A157E"/>
    <w:rsid w:val="002A1BD6"/>
    <w:rsid w:val="002A2B86"/>
    <w:rsid w:val="002A2D88"/>
    <w:rsid w:val="002A4862"/>
    <w:rsid w:val="002A5281"/>
    <w:rsid w:val="002A57AC"/>
    <w:rsid w:val="002A66FF"/>
    <w:rsid w:val="002A678B"/>
    <w:rsid w:val="002B04A8"/>
    <w:rsid w:val="002B3081"/>
    <w:rsid w:val="002B5A55"/>
    <w:rsid w:val="002B6CB5"/>
    <w:rsid w:val="002B7D38"/>
    <w:rsid w:val="002C0290"/>
    <w:rsid w:val="002C08D1"/>
    <w:rsid w:val="002C0F69"/>
    <w:rsid w:val="002C261C"/>
    <w:rsid w:val="002C2825"/>
    <w:rsid w:val="002C2B7C"/>
    <w:rsid w:val="002C35C7"/>
    <w:rsid w:val="002C68B2"/>
    <w:rsid w:val="002C7727"/>
    <w:rsid w:val="002D2D9A"/>
    <w:rsid w:val="002D3622"/>
    <w:rsid w:val="002D433A"/>
    <w:rsid w:val="002D55BE"/>
    <w:rsid w:val="002D7BD5"/>
    <w:rsid w:val="002E0579"/>
    <w:rsid w:val="002E185D"/>
    <w:rsid w:val="002E2853"/>
    <w:rsid w:val="002E3766"/>
    <w:rsid w:val="002E381B"/>
    <w:rsid w:val="002E502E"/>
    <w:rsid w:val="002E579B"/>
    <w:rsid w:val="002E58E1"/>
    <w:rsid w:val="002E6F1C"/>
    <w:rsid w:val="002E7F96"/>
    <w:rsid w:val="002F0A6B"/>
    <w:rsid w:val="002F18F6"/>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C18"/>
    <w:rsid w:val="00345480"/>
    <w:rsid w:val="00345E3E"/>
    <w:rsid w:val="00346191"/>
    <w:rsid w:val="003466F4"/>
    <w:rsid w:val="003472BD"/>
    <w:rsid w:val="003475F7"/>
    <w:rsid w:val="00347FEA"/>
    <w:rsid w:val="00350A27"/>
    <w:rsid w:val="00350DFD"/>
    <w:rsid w:val="003514CB"/>
    <w:rsid w:val="00351AD7"/>
    <w:rsid w:val="0035211B"/>
    <w:rsid w:val="00353488"/>
    <w:rsid w:val="003543B2"/>
    <w:rsid w:val="00355C4F"/>
    <w:rsid w:val="00356558"/>
    <w:rsid w:val="00356660"/>
    <w:rsid w:val="00356C61"/>
    <w:rsid w:val="00357D43"/>
    <w:rsid w:val="00361752"/>
    <w:rsid w:val="00361CB9"/>
    <w:rsid w:val="00362AF9"/>
    <w:rsid w:val="0036379C"/>
    <w:rsid w:val="00364694"/>
    <w:rsid w:val="00367254"/>
    <w:rsid w:val="003703CB"/>
    <w:rsid w:val="00370686"/>
    <w:rsid w:val="0037122D"/>
    <w:rsid w:val="00371DE2"/>
    <w:rsid w:val="00371F3C"/>
    <w:rsid w:val="0037258B"/>
    <w:rsid w:val="003727D9"/>
    <w:rsid w:val="00372A13"/>
    <w:rsid w:val="00372ECE"/>
    <w:rsid w:val="003733E4"/>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4DAF"/>
    <w:rsid w:val="00396ADE"/>
    <w:rsid w:val="003978B0"/>
    <w:rsid w:val="003A0455"/>
    <w:rsid w:val="003A097F"/>
    <w:rsid w:val="003A1EAA"/>
    <w:rsid w:val="003A1F00"/>
    <w:rsid w:val="003A3980"/>
    <w:rsid w:val="003A39E4"/>
    <w:rsid w:val="003A50C3"/>
    <w:rsid w:val="003A5741"/>
    <w:rsid w:val="003B19F8"/>
    <w:rsid w:val="003B1EE5"/>
    <w:rsid w:val="003B3309"/>
    <w:rsid w:val="003B6763"/>
    <w:rsid w:val="003B6CAA"/>
    <w:rsid w:val="003B7685"/>
    <w:rsid w:val="003B7AAB"/>
    <w:rsid w:val="003C2B87"/>
    <w:rsid w:val="003C34D2"/>
    <w:rsid w:val="003C3DAC"/>
    <w:rsid w:val="003C53E5"/>
    <w:rsid w:val="003C63C0"/>
    <w:rsid w:val="003C7A74"/>
    <w:rsid w:val="003C7CFB"/>
    <w:rsid w:val="003C7FE3"/>
    <w:rsid w:val="003D02CA"/>
    <w:rsid w:val="003D0313"/>
    <w:rsid w:val="003D0F1A"/>
    <w:rsid w:val="003D1A9D"/>
    <w:rsid w:val="003D3572"/>
    <w:rsid w:val="003D4B21"/>
    <w:rsid w:val="003D4D93"/>
    <w:rsid w:val="003D5240"/>
    <w:rsid w:val="003D57F9"/>
    <w:rsid w:val="003D6934"/>
    <w:rsid w:val="003E17DB"/>
    <w:rsid w:val="003E1847"/>
    <w:rsid w:val="003E3346"/>
    <w:rsid w:val="003E4A7A"/>
    <w:rsid w:val="003E650D"/>
    <w:rsid w:val="003E6C16"/>
    <w:rsid w:val="003E6E35"/>
    <w:rsid w:val="003E73AB"/>
    <w:rsid w:val="003E7B65"/>
    <w:rsid w:val="003F0E51"/>
    <w:rsid w:val="003F2718"/>
    <w:rsid w:val="003F3C99"/>
    <w:rsid w:val="003F5A7D"/>
    <w:rsid w:val="003F5AD3"/>
    <w:rsid w:val="003F7197"/>
    <w:rsid w:val="003F7330"/>
    <w:rsid w:val="003F74A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972"/>
    <w:rsid w:val="00413E82"/>
    <w:rsid w:val="00413F8E"/>
    <w:rsid w:val="0041594F"/>
    <w:rsid w:val="004165F6"/>
    <w:rsid w:val="004170E0"/>
    <w:rsid w:val="004171FA"/>
    <w:rsid w:val="00417F98"/>
    <w:rsid w:val="0042156A"/>
    <w:rsid w:val="00422BBA"/>
    <w:rsid w:val="004234B7"/>
    <w:rsid w:val="00423F9E"/>
    <w:rsid w:val="0042580A"/>
    <w:rsid w:val="00425B5E"/>
    <w:rsid w:val="00426F81"/>
    <w:rsid w:val="00427054"/>
    <w:rsid w:val="00427C5A"/>
    <w:rsid w:val="00427DC6"/>
    <w:rsid w:val="00430180"/>
    <w:rsid w:val="004306C9"/>
    <w:rsid w:val="00430C26"/>
    <w:rsid w:val="00431491"/>
    <w:rsid w:val="00434AF1"/>
    <w:rsid w:val="00434E22"/>
    <w:rsid w:val="00434F2A"/>
    <w:rsid w:val="00435D9B"/>
    <w:rsid w:val="0043631E"/>
    <w:rsid w:val="00436548"/>
    <w:rsid w:val="0043655E"/>
    <w:rsid w:val="00436C96"/>
    <w:rsid w:val="00437F51"/>
    <w:rsid w:val="0044037E"/>
    <w:rsid w:val="0044131C"/>
    <w:rsid w:val="00441AC0"/>
    <w:rsid w:val="00442B2A"/>
    <w:rsid w:val="00442E28"/>
    <w:rsid w:val="00443E01"/>
    <w:rsid w:val="0044417A"/>
    <w:rsid w:val="0044465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1463"/>
    <w:rsid w:val="00472358"/>
    <w:rsid w:val="00473CC6"/>
    <w:rsid w:val="00474A33"/>
    <w:rsid w:val="00477CBA"/>
    <w:rsid w:val="00480463"/>
    <w:rsid w:val="00480926"/>
    <w:rsid w:val="004825F7"/>
    <w:rsid w:val="004828CC"/>
    <w:rsid w:val="0048387B"/>
    <w:rsid w:val="00485A1C"/>
    <w:rsid w:val="004868C7"/>
    <w:rsid w:val="00486918"/>
    <w:rsid w:val="00486F4F"/>
    <w:rsid w:val="00487582"/>
    <w:rsid w:val="00487C55"/>
    <w:rsid w:val="00490658"/>
    <w:rsid w:val="004913C2"/>
    <w:rsid w:val="00493E8B"/>
    <w:rsid w:val="004942E4"/>
    <w:rsid w:val="00496363"/>
    <w:rsid w:val="004A0663"/>
    <w:rsid w:val="004A1490"/>
    <w:rsid w:val="004A1DD6"/>
    <w:rsid w:val="004A2190"/>
    <w:rsid w:val="004A42E0"/>
    <w:rsid w:val="004A4446"/>
    <w:rsid w:val="004A4E43"/>
    <w:rsid w:val="004A6FD4"/>
    <w:rsid w:val="004B0223"/>
    <w:rsid w:val="004B0AAC"/>
    <w:rsid w:val="004B4A73"/>
    <w:rsid w:val="004C100F"/>
    <w:rsid w:val="004C1C3D"/>
    <w:rsid w:val="004C1D4A"/>
    <w:rsid w:val="004C3D80"/>
    <w:rsid w:val="004C5F44"/>
    <w:rsid w:val="004C62A0"/>
    <w:rsid w:val="004C63F6"/>
    <w:rsid w:val="004C6587"/>
    <w:rsid w:val="004C69A2"/>
    <w:rsid w:val="004C79EF"/>
    <w:rsid w:val="004D1313"/>
    <w:rsid w:val="004D29E3"/>
    <w:rsid w:val="004D3279"/>
    <w:rsid w:val="004D3BBA"/>
    <w:rsid w:val="004D4146"/>
    <w:rsid w:val="004D6E86"/>
    <w:rsid w:val="004D7ED5"/>
    <w:rsid w:val="004E2B4B"/>
    <w:rsid w:val="004E42D6"/>
    <w:rsid w:val="004E4645"/>
    <w:rsid w:val="004E4DCD"/>
    <w:rsid w:val="004E796E"/>
    <w:rsid w:val="004F0F83"/>
    <w:rsid w:val="004F167B"/>
    <w:rsid w:val="004F1FB1"/>
    <w:rsid w:val="004F248D"/>
    <w:rsid w:val="004F2BF1"/>
    <w:rsid w:val="004F32A2"/>
    <w:rsid w:val="004F3CFB"/>
    <w:rsid w:val="004F4FA8"/>
    <w:rsid w:val="004F55DE"/>
    <w:rsid w:val="004F5691"/>
    <w:rsid w:val="00500534"/>
    <w:rsid w:val="00500A85"/>
    <w:rsid w:val="00501F82"/>
    <w:rsid w:val="005063B6"/>
    <w:rsid w:val="005063E3"/>
    <w:rsid w:val="0050674A"/>
    <w:rsid w:val="00506C50"/>
    <w:rsid w:val="00512F65"/>
    <w:rsid w:val="0051477B"/>
    <w:rsid w:val="0052023F"/>
    <w:rsid w:val="00520642"/>
    <w:rsid w:val="00521011"/>
    <w:rsid w:val="0052197B"/>
    <w:rsid w:val="00522337"/>
    <w:rsid w:val="00523BDD"/>
    <w:rsid w:val="005262BE"/>
    <w:rsid w:val="005266C1"/>
    <w:rsid w:val="00527113"/>
    <w:rsid w:val="00527475"/>
    <w:rsid w:val="005274CD"/>
    <w:rsid w:val="0052794F"/>
    <w:rsid w:val="005306C8"/>
    <w:rsid w:val="00531826"/>
    <w:rsid w:val="00531F2C"/>
    <w:rsid w:val="00532D67"/>
    <w:rsid w:val="005363CF"/>
    <w:rsid w:val="00536C94"/>
    <w:rsid w:val="00537175"/>
    <w:rsid w:val="00540235"/>
    <w:rsid w:val="00542111"/>
    <w:rsid w:val="005423D1"/>
    <w:rsid w:val="005446E7"/>
    <w:rsid w:val="0054505B"/>
    <w:rsid w:val="00545A1B"/>
    <w:rsid w:val="005463B1"/>
    <w:rsid w:val="0054641C"/>
    <w:rsid w:val="00551096"/>
    <w:rsid w:val="00551F05"/>
    <w:rsid w:val="0055287C"/>
    <w:rsid w:val="00553487"/>
    <w:rsid w:val="00554B85"/>
    <w:rsid w:val="00555F58"/>
    <w:rsid w:val="00560143"/>
    <w:rsid w:val="00560CA9"/>
    <w:rsid w:val="00563D8F"/>
    <w:rsid w:val="0056404E"/>
    <w:rsid w:val="00564589"/>
    <w:rsid w:val="005652DC"/>
    <w:rsid w:val="00565935"/>
    <w:rsid w:val="00567A33"/>
    <w:rsid w:val="00570387"/>
    <w:rsid w:val="005726D9"/>
    <w:rsid w:val="0057276E"/>
    <w:rsid w:val="00572A7C"/>
    <w:rsid w:val="00575E2D"/>
    <w:rsid w:val="00576363"/>
    <w:rsid w:val="00580445"/>
    <w:rsid w:val="0058087C"/>
    <w:rsid w:val="00580E85"/>
    <w:rsid w:val="00581586"/>
    <w:rsid w:val="00581FFF"/>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6C5"/>
    <w:rsid w:val="005A7028"/>
    <w:rsid w:val="005A7513"/>
    <w:rsid w:val="005B0527"/>
    <w:rsid w:val="005B05D3"/>
    <w:rsid w:val="005B093F"/>
    <w:rsid w:val="005B5F2C"/>
    <w:rsid w:val="005B62C9"/>
    <w:rsid w:val="005B7153"/>
    <w:rsid w:val="005B717A"/>
    <w:rsid w:val="005C04A4"/>
    <w:rsid w:val="005C162F"/>
    <w:rsid w:val="005C3E1F"/>
    <w:rsid w:val="005C4D38"/>
    <w:rsid w:val="005C5DB7"/>
    <w:rsid w:val="005C61AB"/>
    <w:rsid w:val="005C68B4"/>
    <w:rsid w:val="005C71BC"/>
    <w:rsid w:val="005D0957"/>
    <w:rsid w:val="005D140A"/>
    <w:rsid w:val="005D1961"/>
    <w:rsid w:val="005D19FF"/>
    <w:rsid w:val="005D4CE1"/>
    <w:rsid w:val="005D5BD2"/>
    <w:rsid w:val="005D5F4D"/>
    <w:rsid w:val="005D7748"/>
    <w:rsid w:val="005E096A"/>
    <w:rsid w:val="005E14B2"/>
    <w:rsid w:val="005E2B16"/>
    <w:rsid w:val="005E35A5"/>
    <w:rsid w:val="005E613D"/>
    <w:rsid w:val="005E6172"/>
    <w:rsid w:val="005E695D"/>
    <w:rsid w:val="005F02C0"/>
    <w:rsid w:val="005F0E7A"/>
    <w:rsid w:val="005F2201"/>
    <w:rsid w:val="005F3E78"/>
    <w:rsid w:val="005F48BD"/>
    <w:rsid w:val="005F5393"/>
    <w:rsid w:val="005F64E4"/>
    <w:rsid w:val="0060246A"/>
    <w:rsid w:val="00602524"/>
    <w:rsid w:val="00602ABE"/>
    <w:rsid w:val="00604FD0"/>
    <w:rsid w:val="006063F6"/>
    <w:rsid w:val="00606E9D"/>
    <w:rsid w:val="006073C2"/>
    <w:rsid w:val="006104EC"/>
    <w:rsid w:val="00610A27"/>
    <w:rsid w:val="00611655"/>
    <w:rsid w:val="006138A1"/>
    <w:rsid w:val="00613C64"/>
    <w:rsid w:val="00614CDA"/>
    <w:rsid w:val="00614FBF"/>
    <w:rsid w:val="00616B4F"/>
    <w:rsid w:val="00617A10"/>
    <w:rsid w:val="00621CDA"/>
    <w:rsid w:val="006220EB"/>
    <w:rsid w:val="00623DC5"/>
    <w:rsid w:val="00626ABE"/>
    <w:rsid w:val="00627663"/>
    <w:rsid w:val="006308B5"/>
    <w:rsid w:val="00630C42"/>
    <w:rsid w:val="00631387"/>
    <w:rsid w:val="00635A0F"/>
    <w:rsid w:val="00635B98"/>
    <w:rsid w:val="00636121"/>
    <w:rsid w:val="0063662B"/>
    <w:rsid w:val="00636D74"/>
    <w:rsid w:val="00637526"/>
    <w:rsid w:val="006375F3"/>
    <w:rsid w:val="00641783"/>
    <w:rsid w:val="006426C2"/>
    <w:rsid w:val="00642FFB"/>
    <w:rsid w:val="00644D81"/>
    <w:rsid w:val="00645A37"/>
    <w:rsid w:val="00646858"/>
    <w:rsid w:val="0064703A"/>
    <w:rsid w:val="0065012A"/>
    <w:rsid w:val="00651041"/>
    <w:rsid w:val="00652F88"/>
    <w:rsid w:val="00653704"/>
    <w:rsid w:val="00653B91"/>
    <w:rsid w:val="0065540D"/>
    <w:rsid w:val="006554D9"/>
    <w:rsid w:val="006558DA"/>
    <w:rsid w:val="00655A1D"/>
    <w:rsid w:val="00656813"/>
    <w:rsid w:val="00657CE3"/>
    <w:rsid w:val="006610B0"/>
    <w:rsid w:val="006613D7"/>
    <w:rsid w:val="00662335"/>
    <w:rsid w:val="00662607"/>
    <w:rsid w:val="00663143"/>
    <w:rsid w:val="00664BCD"/>
    <w:rsid w:val="00665F6F"/>
    <w:rsid w:val="006662D3"/>
    <w:rsid w:val="006679B2"/>
    <w:rsid w:val="00667B91"/>
    <w:rsid w:val="00671D08"/>
    <w:rsid w:val="00672358"/>
    <w:rsid w:val="00672F55"/>
    <w:rsid w:val="00674484"/>
    <w:rsid w:val="00674574"/>
    <w:rsid w:val="0067468A"/>
    <w:rsid w:val="00674823"/>
    <w:rsid w:val="00674A0E"/>
    <w:rsid w:val="006814BB"/>
    <w:rsid w:val="00681698"/>
    <w:rsid w:val="006817D8"/>
    <w:rsid w:val="00682FAC"/>
    <w:rsid w:val="006832AD"/>
    <w:rsid w:val="00683F4D"/>
    <w:rsid w:val="00685BC5"/>
    <w:rsid w:val="00685EB0"/>
    <w:rsid w:val="0068607A"/>
    <w:rsid w:val="00687019"/>
    <w:rsid w:val="00687150"/>
    <w:rsid w:val="006873AA"/>
    <w:rsid w:val="00687809"/>
    <w:rsid w:val="006878DC"/>
    <w:rsid w:val="0069086C"/>
    <w:rsid w:val="00692EC9"/>
    <w:rsid w:val="00695397"/>
    <w:rsid w:val="006966B8"/>
    <w:rsid w:val="00697B27"/>
    <w:rsid w:val="006A0967"/>
    <w:rsid w:val="006A1107"/>
    <w:rsid w:val="006A12C2"/>
    <w:rsid w:val="006A14A8"/>
    <w:rsid w:val="006A1D72"/>
    <w:rsid w:val="006A2D06"/>
    <w:rsid w:val="006A3493"/>
    <w:rsid w:val="006A36A8"/>
    <w:rsid w:val="006A5B54"/>
    <w:rsid w:val="006A654B"/>
    <w:rsid w:val="006B0A53"/>
    <w:rsid w:val="006B444B"/>
    <w:rsid w:val="006B48D6"/>
    <w:rsid w:val="006B48EB"/>
    <w:rsid w:val="006B500E"/>
    <w:rsid w:val="006B536C"/>
    <w:rsid w:val="006B5DAF"/>
    <w:rsid w:val="006B75E7"/>
    <w:rsid w:val="006C0D9D"/>
    <w:rsid w:val="006C0E4F"/>
    <w:rsid w:val="006C238B"/>
    <w:rsid w:val="006C4522"/>
    <w:rsid w:val="006C4C38"/>
    <w:rsid w:val="006C7925"/>
    <w:rsid w:val="006C7BA9"/>
    <w:rsid w:val="006C7F53"/>
    <w:rsid w:val="006D0E8D"/>
    <w:rsid w:val="006D39CD"/>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DE"/>
    <w:rsid w:val="006E5EAB"/>
    <w:rsid w:val="006E771E"/>
    <w:rsid w:val="006E7DC3"/>
    <w:rsid w:val="006F04A0"/>
    <w:rsid w:val="006F120C"/>
    <w:rsid w:val="006F51A6"/>
    <w:rsid w:val="006F5438"/>
    <w:rsid w:val="006F5484"/>
    <w:rsid w:val="006F592C"/>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FBC"/>
    <w:rsid w:val="00720297"/>
    <w:rsid w:val="00720A49"/>
    <w:rsid w:val="00722892"/>
    <w:rsid w:val="00723156"/>
    <w:rsid w:val="007249A2"/>
    <w:rsid w:val="007256A7"/>
    <w:rsid w:val="007259B6"/>
    <w:rsid w:val="00726FDF"/>
    <w:rsid w:val="0072758E"/>
    <w:rsid w:val="00727CC0"/>
    <w:rsid w:val="00730B7F"/>
    <w:rsid w:val="00731A8C"/>
    <w:rsid w:val="007320D1"/>
    <w:rsid w:val="00732652"/>
    <w:rsid w:val="007347B5"/>
    <w:rsid w:val="00735ACE"/>
    <w:rsid w:val="00736D62"/>
    <w:rsid w:val="0074143F"/>
    <w:rsid w:val="0074192C"/>
    <w:rsid w:val="00744287"/>
    <w:rsid w:val="00745F6F"/>
    <w:rsid w:val="00746E56"/>
    <w:rsid w:val="00746ECC"/>
    <w:rsid w:val="00752250"/>
    <w:rsid w:val="00752640"/>
    <w:rsid w:val="00752F00"/>
    <w:rsid w:val="00756910"/>
    <w:rsid w:val="00756D72"/>
    <w:rsid w:val="00760CBA"/>
    <w:rsid w:val="00763298"/>
    <w:rsid w:val="00763455"/>
    <w:rsid w:val="00764A1E"/>
    <w:rsid w:val="0076649C"/>
    <w:rsid w:val="00766EC8"/>
    <w:rsid w:val="007708D5"/>
    <w:rsid w:val="00771F56"/>
    <w:rsid w:val="00771F5C"/>
    <w:rsid w:val="00772A19"/>
    <w:rsid w:val="0077426E"/>
    <w:rsid w:val="00774C2C"/>
    <w:rsid w:val="00774D94"/>
    <w:rsid w:val="00775338"/>
    <w:rsid w:val="0077544D"/>
    <w:rsid w:val="007758C5"/>
    <w:rsid w:val="007774B9"/>
    <w:rsid w:val="007810B3"/>
    <w:rsid w:val="0078134B"/>
    <w:rsid w:val="00782337"/>
    <w:rsid w:val="00784019"/>
    <w:rsid w:val="00787495"/>
    <w:rsid w:val="0078750A"/>
    <w:rsid w:val="00787CCB"/>
    <w:rsid w:val="007905FB"/>
    <w:rsid w:val="00790715"/>
    <w:rsid w:val="007907F9"/>
    <w:rsid w:val="00790F9B"/>
    <w:rsid w:val="00791C51"/>
    <w:rsid w:val="00792300"/>
    <w:rsid w:val="00793F9F"/>
    <w:rsid w:val="00793FC2"/>
    <w:rsid w:val="0079485F"/>
    <w:rsid w:val="00794E3D"/>
    <w:rsid w:val="00794EE7"/>
    <w:rsid w:val="0079789D"/>
    <w:rsid w:val="00797CD9"/>
    <w:rsid w:val="007A0951"/>
    <w:rsid w:val="007A0E38"/>
    <w:rsid w:val="007A199B"/>
    <w:rsid w:val="007A19BF"/>
    <w:rsid w:val="007A1B4C"/>
    <w:rsid w:val="007A3CB1"/>
    <w:rsid w:val="007A499E"/>
    <w:rsid w:val="007A502E"/>
    <w:rsid w:val="007A5F93"/>
    <w:rsid w:val="007A6550"/>
    <w:rsid w:val="007A6E3D"/>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0B36"/>
    <w:rsid w:val="007D1ABE"/>
    <w:rsid w:val="007D2916"/>
    <w:rsid w:val="007D2E0E"/>
    <w:rsid w:val="007D38AB"/>
    <w:rsid w:val="007D4D9C"/>
    <w:rsid w:val="007D4DDF"/>
    <w:rsid w:val="007D5856"/>
    <w:rsid w:val="007D5D37"/>
    <w:rsid w:val="007D6340"/>
    <w:rsid w:val="007D6474"/>
    <w:rsid w:val="007D6486"/>
    <w:rsid w:val="007D68CF"/>
    <w:rsid w:val="007D6F10"/>
    <w:rsid w:val="007E0660"/>
    <w:rsid w:val="007E11B2"/>
    <w:rsid w:val="007E219A"/>
    <w:rsid w:val="007E3F44"/>
    <w:rsid w:val="007E4F45"/>
    <w:rsid w:val="007E5A95"/>
    <w:rsid w:val="007E5AC2"/>
    <w:rsid w:val="007E66D3"/>
    <w:rsid w:val="007E77AA"/>
    <w:rsid w:val="007F0E3C"/>
    <w:rsid w:val="007F18E7"/>
    <w:rsid w:val="007F1E96"/>
    <w:rsid w:val="007F2BC2"/>
    <w:rsid w:val="007F3718"/>
    <w:rsid w:val="007F3A88"/>
    <w:rsid w:val="00800ECF"/>
    <w:rsid w:val="008023C6"/>
    <w:rsid w:val="00802464"/>
    <w:rsid w:val="00802A78"/>
    <w:rsid w:val="00803B6C"/>
    <w:rsid w:val="0080673C"/>
    <w:rsid w:val="008071CF"/>
    <w:rsid w:val="008103D1"/>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4158"/>
    <w:rsid w:val="00824534"/>
    <w:rsid w:val="00824B99"/>
    <w:rsid w:val="00824D57"/>
    <w:rsid w:val="008264B4"/>
    <w:rsid w:val="00831832"/>
    <w:rsid w:val="00831BCA"/>
    <w:rsid w:val="00831EF1"/>
    <w:rsid w:val="008328A1"/>
    <w:rsid w:val="0083376B"/>
    <w:rsid w:val="00834263"/>
    <w:rsid w:val="0083488D"/>
    <w:rsid w:val="008348B3"/>
    <w:rsid w:val="00835544"/>
    <w:rsid w:val="00835722"/>
    <w:rsid w:val="0083749C"/>
    <w:rsid w:val="00837AA9"/>
    <w:rsid w:val="00840EDF"/>
    <w:rsid w:val="0084279A"/>
    <w:rsid w:val="00844341"/>
    <w:rsid w:val="00845856"/>
    <w:rsid w:val="00845AE2"/>
    <w:rsid w:val="0084787B"/>
    <w:rsid w:val="00850052"/>
    <w:rsid w:val="008507FD"/>
    <w:rsid w:val="00851692"/>
    <w:rsid w:val="0085227F"/>
    <w:rsid w:val="00856194"/>
    <w:rsid w:val="008575C0"/>
    <w:rsid w:val="00860A50"/>
    <w:rsid w:val="0086131F"/>
    <w:rsid w:val="0086142A"/>
    <w:rsid w:val="0086143C"/>
    <w:rsid w:val="0086202C"/>
    <w:rsid w:val="008620C1"/>
    <w:rsid w:val="00862BF3"/>
    <w:rsid w:val="00862D27"/>
    <w:rsid w:val="0086423E"/>
    <w:rsid w:val="00865272"/>
    <w:rsid w:val="0086549C"/>
    <w:rsid w:val="00865B4B"/>
    <w:rsid w:val="00872088"/>
    <w:rsid w:val="008726A5"/>
    <w:rsid w:val="00872B8C"/>
    <w:rsid w:val="00872CD0"/>
    <w:rsid w:val="0087407C"/>
    <w:rsid w:val="00874419"/>
    <w:rsid w:val="008746E3"/>
    <w:rsid w:val="00874F85"/>
    <w:rsid w:val="00875211"/>
    <w:rsid w:val="008756D5"/>
    <w:rsid w:val="0088170F"/>
    <w:rsid w:val="008819D2"/>
    <w:rsid w:val="00881FBD"/>
    <w:rsid w:val="008832AA"/>
    <w:rsid w:val="00883649"/>
    <w:rsid w:val="00884521"/>
    <w:rsid w:val="00884EB1"/>
    <w:rsid w:val="00884F68"/>
    <w:rsid w:val="00885D96"/>
    <w:rsid w:val="00890767"/>
    <w:rsid w:val="008939E5"/>
    <w:rsid w:val="008A0662"/>
    <w:rsid w:val="008A06B4"/>
    <w:rsid w:val="008A1B59"/>
    <w:rsid w:val="008A1D42"/>
    <w:rsid w:val="008A31B5"/>
    <w:rsid w:val="008A3302"/>
    <w:rsid w:val="008A3888"/>
    <w:rsid w:val="008A3F4E"/>
    <w:rsid w:val="008A6A34"/>
    <w:rsid w:val="008A6B39"/>
    <w:rsid w:val="008B07DE"/>
    <w:rsid w:val="008B099F"/>
    <w:rsid w:val="008B1159"/>
    <w:rsid w:val="008B19AE"/>
    <w:rsid w:val="008B2B2E"/>
    <w:rsid w:val="008B434B"/>
    <w:rsid w:val="008B5241"/>
    <w:rsid w:val="008B6158"/>
    <w:rsid w:val="008B624B"/>
    <w:rsid w:val="008C19E4"/>
    <w:rsid w:val="008C3A04"/>
    <w:rsid w:val="008C4300"/>
    <w:rsid w:val="008C66AE"/>
    <w:rsid w:val="008C6A83"/>
    <w:rsid w:val="008D0FF6"/>
    <w:rsid w:val="008D257A"/>
    <w:rsid w:val="008D5179"/>
    <w:rsid w:val="008D5B6F"/>
    <w:rsid w:val="008D5C3F"/>
    <w:rsid w:val="008D6BAE"/>
    <w:rsid w:val="008D7732"/>
    <w:rsid w:val="008E067E"/>
    <w:rsid w:val="008E1AFF"/>
    <w:rsid w:val="008E2662"/>
    <w:rsid w:val="008E285A"/>
    <w:rsid w:val="008E3252"/>
    <w:rsid w:val="008E3E9C"/>
    <w:rsid w:val="008E41B1"/>
    <w:rsid w:val="008E476D"/>
    <w:rsid w:val="008E4873"/>
    <w:rsid w:val="008E553B"/>
    <w:rsid w:val="008E6008"/>
    <w:rsid w:val="008E6AE8"/>
    <w:rsid w:val="008F049C"/>
    <w:rsid w:val="008F272F"/>
    <w:rsid w:val="008F3027"/>
    <w:rsid w:val="008F36C1"/>
    <w:rsid w:val="008F3E0D"/>
    <w:rsid w:val="008F4F21"/>
    <w:rsid w:val="008F58E1"/>
    <w:rsid w:val="008F5D3C"/>
    <w:rsid w:val="009013DE"/>
    <w:rsid w:val="00911463"/>
    <w:rsid w:val="00913121"/>
    <w:rsid w:val="00916E07"/>
    <w:rsid w:val="00917A14"/>
    <w:rsid w:val="00917D85"/>
    <w:rsid w:val="009206FA"/>
    <w:rsid w:val="00920747"/>
    <w:rsid w:val="009220BD"/>
    <w:rsid w:val="009221F5"/>
    <w:rsid w:val="009226F1"/>
    <w:rsid w:val="00923362"/>
    <w:rsid w:val="00923A6F"/>
    <w:rsid w:val="00924096"/>
    <w:rsid w:val="009249B0"/>
    <w:rsid w:val="009252F1"/>
    <w:rsid w:val="00925DCC"/>
    <w:rsid w:val="00927A56"/>
    <w:rsid w:val="0093114E"/>
    <w:rsid w:val="009322AF"/>
    <w:rsid w:val="0093242D"/>
    <w:rsid w:val="009345DF"/>
    <w:rsid w:val="00935A8B"/>
    <w:rsid w:val="009375A2"/>
    <w:rsid w:val="009375FD"/>
    <w:rsid w:val="009411D6"/>
    <w:rsid w:val="009413FD"/>
    <w:rsid w:val="00941AC3"/>
    <w:rsid w:val="00944C02"/>
    <w:rsid w:val="009451C5"/>
    <w:rsid w:val="009461E7"/>
    <w:rsid w:val="009475F1"/>
    <w:rsid w:val="00951580"/>
    <w:rsid w:val="0095192D"/>
    <w:rsid w:val="0095251B"/>
    <w:rsid w:val="00953BF9"/>
    <w:rsid w:val="00955521"/>
    <w:rsid w:val="00957208"/>
    <w:rsid w:val="00960CC7"/>
    <w:rsid w:val="00961FD3"/>
    <w:rsid w:val="00963751"/>
    <w:rsid w:val="00964A4A"/>
    <w:rsid w:val="009703F5"/>
    <w:rsid w:val="0097044A"/>
    <w:rsid w:val="00970DAD"/>
    <w:rsid w:val="00970FA4"/>
    <w:rsid w:val="0097267D"/>
    <w:rsid w:val="009737DD"/>
    <w:rsid w:val="00973BC9"/>
    <w:rsid w:val="009755DF"/>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57D"/>
    <w:rsid w:val="00986AFD"/>
    <w:rsid w:val="00986FA4"/>
    <w:rsid w:val="009872E9"/>
    <w:rsid w:val="0099078A"/>
    <w:rsid w:val="00990F56"/>
    <w:rsid w:val="00991D8B"/>
    <w:rsid w:val="00993A3E"/>
    <w:rsid w:val="00995151"/>
    <w:rsid w:val="00995675"/>
    <w:rsid w:val="0099599C"/>
    <w:rsid w:val="00996278"/>
    <w:rsid w:val="00996485"/>
    <w:rsid w:val="00997138"/>
    <w:rsid w:val="009973BE"/>
    <w:rsid w:val="009A0CF4"/>
    <w:rsid w:val="009A1771"/>
    <w:rsid w:val="009A189F"/>
    <w:rsid w:val="009A2AD9"/>
    <w:rsid w:val="009A2D1D"/>
    <w:rsid w:val="009A4356"/>
    <w:rsid w:val="009A58FE"/>
    <w:rsid w:val="009A5A10"/>
    <w:rsid w:val="009A7E3E"/>
    <w:rsid w:val="009B0A2A"/>
    <w:rsid w:val="009B1934"/>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D0272"/>
    <w:rsid w:val="009D0A06"/>
    <w:rsid w:val="009D0DD8"/>
    <w:rsid w:val="009D0E20"/>
    <w:rsid w:val="009D0F65"/>
    <w:rsid w:val="009D293F"/>
    <w:rsid w:val="009D2F8F"/>
    <w:rsid w:val="009D319E"/>
    <w:rsid w:val="009D3595"/>
    <w:rsid w:val="009D6CD2"/>
    <w:rsid w:val="009D7A7F"/>
    <w:rsid w:val="009E1192"/>
    <w:rsid w:val="009E36C7"/>
    <w:rsid w:val="009E4364"/>
    <w:rsid w:val="009E5B1F"/>
    <w:rsid w:val="009E7A6F"/>
    <w:rsid w:val="009F01D7"/>
    <w:rsid w:val="009F0796"/>
    <w:rsid w:val="009F0CE7"/>
    <w:rsid w:val="009F1521"/>
    <w:rsid w:val="009F16D3"/>
    <w:rsid w:val="009F36FC"/>
    <w:rsid w:val="009F4119"/>
    <w:rsid w:val="009F4DFE"/>
    <w:rsid w:val="009F5395"/>
    <w:rsid w:val="009F543C"/>
    <w:rsid w:val="009F54F2"/>
    <w:rsid w:val="009F70FC"/>
    <w:rsid w:val="009F7533"/>
    <w:rsid w:val="009F7B8F"/>
    <w:rsid w:val="00A0211D"/>
    <w:rsid w:val="00A02EC7"/>
    <w:rsid w:val="00A038F6"/>
    <w:rsid w:val="00A05909"/>
    <w:rsid w:val="00A0624D"/>
    <w:rsid w:val="00A06413"/>
    <w:rsid w:val="00A10D69"/>
    <w:rsid w:val="00A13B88"/>
    <w:rsid w:val="00A147DF"/>
    <w:rsid w:val="00A15657"/>
    <w:rsid w:val="00A15AC0"/>
    <w:rsid w:val="00A16763"/>
    <w:rsid w:val="00A20939"/>
    <w:rsid w:val="00A21169"/>
    <w:rsid w:val="00A220CD"/>
    <w:rsid w:val="00A231F7"/>
    <w:rsid w:val="00A233D6"/>
    <w:rsid w:val="00A2418B"/>
    <w:rsid w:val="00A267B3"/>
    <w:rsid w:val="00A3031A"/>
    <w:rsid w:val="00A324D9"/>
    <w:rsid w:val="00A34116"/>
    <w:rsid w:val="00A355BA"/>
    <w:rsid w:val="00A35EFD"/>
    <w:rsid w:val="00A3691A"/>
    <w:rsid w:val="00A36ACF"/>
    <w:rsid w:val="00A37EA6"/>
    <w:rsid w:val="00A40078"/>
    <w:rsid w:val="00A41DF7"/>
    <w:rsid w:val="00A42645"/>
    <w:rsid w:val="00A435F2"/>
    <w:rsid w:val="00A4431B"/>
    <w:rsid w:val="00A44EF6"/>
    <w:rsid w:val="00A52230"/>
    <w:rsid w:val="00A53393"/>
    <w:rsid w:val="00A536C9"/>
    <w:rsid w:val="00A54C47"/>
    <w:rsid w:val="00A55021"/>
    <w:rsid w:val="00A55A8C"/>
    <w:rsid w:val="00A60388"/>
    <w:rsid w:val="00A61E04"/>
    <w:rsid w:val="00A62308"/>
    <w:rsid w:val="00A63DA3"/>
    <w:rsid w:val="00A6589D"/>
    <w:rsid w:val="00A658F6"/>
    <w:rsid w:val="00A66CCB"/>
    <w:rsid w:val="00A70FB7"/>
    <w:rsid w:val="00A71938"/>
    <w:rsid w:val="00A7214C"/>
    <w:rsid w:val="00A72A7F"/>
    <w:rsid w:val="00A72CA7"/>
    <w:rsid w:val="00A73736"/>
    <w:rsid w:val="00A74D93"/>
    <w:rsid w:val="00A74DA2"/>
    <w:rsid w:val="00A74FEB"/>
    <w:rsid w:val="00A82790"/>
    <w:rsid w:val="00A827F2"/>
    <w:rsid w:val="00A829E7"/>
    <w:rsid w:val="00A82F00"/>
    <w:rsid w:val="00A83D2C"/>
    <w:rsid w:val="00A85644"/>
    <w:rsid w:val="00A864BE"/>
    <w:rsid w:val="00A875C8"/>
    <w:rsid w:val="00A879D8"/>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737"/>
    <w:rsid w:val="00AA4AA8"/>
    <w:rsid w:val="00AA4BA3"/>
    <w:rsid w:val="00AA4BB0"/>
    <w:rsid w:val="00AA581F"/>
    <w:rsid w:val="00AA5B7D"/>
    <w:rsid w:val="00AA5EE6"/>
    <w:rsid w:val="00AA6546"/>
    <w:rsid w:val="00AA6748"/>
    <w:rsid w:val="00AA7062"/>
    <w:rsid w:val="00AA7745"/>
    <w:rsid w:val="00AA7B31"/>
    <w:rsid w:val="00AB2550"/>
    <w:rsid w:val="00AB2AF5"/>
    <w:rsid w:val="00AB4C94"/>
    <w:rsid w:val="00AB50DC"/>
    <w:rsid w:val="00AB6A0A"/>
    <w:rsid w:val="00AB6A77"/>
    <w:rsid w:val="00AC0461"/>
    <w:rsid w:val="00AC1578"/>
    <w:rsid w:val="00AC21DF"/>
    <w:rsid w:val="00AC2B47"/>
    <w:rsid w:val="00AC39E8"/>
    <w:rsid w:val="00AC51E3"/>
    <w:rsid w:val="00AC5742"/>
    <w:rsid w:val="00AC66C0"/>
    <w:rsid w:val="00AC66E5"/>
    <w:rsid w:val="00AC69DF"/>
    <w:rsid w:val="00AD077D"/>
    <w:rsid w:val="00AD1D91"/>
    <w:rsid w:val="00AD30CF"/>
    <w:rsid w:val="00AD385A"/>
    <w:rsid w:val="00AD5706"/>
    <w:rsid w:val="00AD5E6D"/>
    <w:rsid w:val="00AD772E"/>
    <w:rsid w:val="00AD7CA8"/>
    <w:rsid w:val="00AD7EA6"/>
    <w:rsid w:val="00AE01B0"/>
    <w:rsid w:val="00AE0699"/>
    <w:rsid w:val="00AE18F2"/>
    <w:rsid w:val="00AE2792"/>
    <w:rsid w:val="00AE2850"/>
    <w:rsid w:val="00AE2B0F"/>
    <w:rsid w:val="00AE3E85"/>
    <w:rsid w:val="00AE4188"/>
    <w:rsid w:val="00AE4B9A"/>
    <w:rsid w:val="00AE5F64"/>
    <w:rsid w:val="00AE63E1"/>
    <w:rsid w:val="00AE66AF"/>
    <w:rsid w:val="00AF0B52"/>
    <w:rsid w:val="00AF0CA9"/>
    <w:rsid w:val="00AF110D"/>
    <w:rsid w:val="00AF2E70"/>
    <w:rsid w:val="00AF3B10"/>
    <w:rsid w:val="00AF3E04"/>
    <w:rsid w:val="00AF5CA0"/>
    <w:rsid w:val="00AF70D6"/>
    <w:rsid w:val="00AF7312"/>
    <w:rsid w:val="00AF78F4"/>
    <w:rsid w:val="00B0006C"/>
    <w:rsid w:val="00B00A27"/>
    <w:rsid w:val="00B01700"/>
    <w:rsid w:val="00B0201C"/>
    <w:rsid w:val="00B02AEA"/>
    <w:rsid w:val="00B034A2"/>
    <w:rsid w:val="00B03D83"/>
    <w:rsid w:val="00B047B7"/>
    <w:rsid w:val="00B057A4"/>
    <w:rsid w:val="00B06110"/>
    <w:rsid w:val="00B07E1F"/>
    <w:rsid w:val="00B10006"/>
    <w:rsid w:val="00B10CF4"/>
    <w:rsid w:val="00B125BD"/>
    <w:rsid w:val="00B13509"/>
    <w:rsid w:val="00B13769"/>
    <w:rsid w:val="00B13E2E"/>
    <w:rsid w:val="00B140EF"/>
    <w:rsid w:val="00B150A4"/>
    <w:rsid w:val="00B15846"/>
    <w:rsid w:val="00B16172"/>
    <w:rsid w:val="00B16D99"/>
    <w:rsid w:val="00B16F93"/>
    <w:rsid w:val="00B17FC1"/>
    <w:rsid w:val="00B2040F"/>
    <w:rsid w:val="00B20684"/>
    <w:rsid w:val="00B21C3C"/>
    <w:rsid w:val="00B21F71"/>
    <w:rsid w:val="00B2258E"/>
    <w:rsid w:val="00B22598"/>
    <w:rsid w:val="00B227A4"/>
    <w:rsid w:val="00B2448F"/>
    <w:rsid w:val="00B245BB"/>
    <w:rsid w:val="00B2550B"/>
    <w:rsid w:val="00B25708"/>
    <w:rsid w:val="00B25D0B"/>
    <w:rsid w:val="00B2672D"/>
    <w:rsid w:val="00B30971"/>
    <w:rsid w:val="00B33846"/>
    <w:rsid w:val="00B37016"/>
    <w:rsid w:val="00B373DD"/>
    <w:rsid w:val="00B4002F"/>
    <w:rsid w:val="00B40290"/>
    <w:rsid w:val="00B418CC"/>
    <w:rsid w:val="00B41A04"/>
    <w:rsid w:val="00B423AE"/>
    <w:rsid w:val="00B43060"/>
    <w:rsid w:val="00B44B0A"/>
    <w:rsid w:val="00B46613"/>
    <w:rsid w:val="00B50571"/>
    <w:rsid w:val="00B546C7"/>
    <w:rsid w:val="00B56C55"/>
    <w:rsid w:val="00B579D5"/>
    <w:rsid w:val="00B607A1"/>
    <w:rsid w:val="00B617F5"/>
    <w:rsid w:val="00B62A84"/>
    <w:rsid w:val="00B636B1"/>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FAE"/>
    <w:rsid w:val="00B80052"/>
    <w:rsid w:val="00B81602"/>
    <w:rsid w:val="00B81EAC"/>
    <w:rsid w:val="00B8254C"/>
    <w:rsid w:val="00B83293"/>
    <w:rsid w:val="00B85112"/>
    <w:rsid w:val="00B8525B"/>
    <w:rsid w:val="00B85D2E"/>
    <w:rsid w:val="00B87C0B"/>
    <w:rsid w:val="00B87D01"/>
    <w:rsid w:val="00B9073F"/>
    <w:rsid w:val="00B91716"/>
    <w:rsid w:val="00B9177E"/>
    <w:rsid w:val="00B928BD"/>
    <w:rsid w:val="00B94E12"/>
    <w:rsid w:val="00B95279"/>
    <w:rsid w:val="00B957A9"/>
    <w:rsid w:val="00B95BD3"/>
    <w:rsid w:val="00B97731"/>
    <w:rsid w:val="00BA0CE1"/>
    <w:rsid w:val="00BA1046"/>
    <w:rsid w:val="00BA134C"/>
    <w:rsid w:val="00BA172B"/>
    <w:rsid w:val="00BA2142"/>
    <w:rsid w:val="00BA3A0F"/>
    <w:rsid w:val="00BA44AB"/>
    <w:rsid w:val="00BA523E"/>
    <w:rsid w:val="00BA5CD4"/>
    <w:rsid w:val="00BA60B3"/>
    <w:rsid w:val="00BA63B2"/>
    <w:rsid w:val="00BA7490"/>
    <w:rsid w:val="00BA772F"/>
    <w:rsid w:val="00BA7BF8"/>
    <w:rsid w:val="00BB082E"/>
    <w:rsid w:val="00BB0AAE"/>
    <w:rsid w:val="00BB1B0B"/>
    <w:rsid w:val="00BB4227"/>
    <w:rsid w:val="00BB5211"/>
    <w:rsid w:val="00BB5E3B"/>
    <w:rsid w:val="00BB5ECA"/>
    <w:rsid w:val="00BB6A4A"/>
    <w:rsid w:val="00BC00D9"/>
    <w:rsid w:val="00BC3D2E"/>
    <w:rsid w:val="00BC70AF"/>
    <w:rsid w:val="00BC70FF"/>
    <w:rsid w:val="00BC7C72"/>
    <w:rsid w:val="00BD17D4"/>
    <w:rsid w:val="00BD3491"/>
    <w:rsid w:val="00BD3560"/>
    <w:rsid w:val="00BD3846"/>
    <w:rsid w:val="00BD38D6"/>
    <w:rsid w:val="00BD38DD"/>
    <w:rsid w:val="00BD5959"/>
    <w:rsid w:val="00BE1AA0"/>
    <w:rsid w:val="00BE3CD8"/>
    <w:rsid w:val="00BE4773"/>
    <w:rsid w:val="00BE5FCB"/>
    <w:rsid w:val="00BE643C"/>
    <w:rsid w:val="00BE698E"/>
    <w:rsid w:val="00BF2249"/>
    <w:rsid w:val="00BF6177"/>
    <w:rsid w:val="00C027CB"/>
    <w:rsid w:val="00C03274"/>
    <w:rsid w:val="00C0369A"/>
    <w:rsid w:val="00C052F3"/>
    <w:rsid w:val="00C059DA"/>
    <w:rsid w:val="00C06493"/>
    <w:rsid w:val="00C0721A"/>
    <w:rsid w:val="00C106B8"/>
    <w:rsid w:val="00C1108B"/>
    <w:rsid w:val="00C13CFB"/>
    <w:rsid w:val="00C143BE"/>
    <w:rsid w:val="00C1440E"/>
    <w:rsid w:val="00C1470C"/>
    <w:rsid w:val="00C16463"/>
    <w:rsid w:val="00C16B8D"/>
    <w:rsid w:val="00C16E6C"/>
    <w:rsid w:val="00C17F9B"/>
    <w:rsid w:val="00C2187D"/>
    <w:rsid w:val="00C21F86"/>
    <w:rsid w:val="00C247A2"/>
    <w:rsid w:val="00C248E3"/>
    <w:rsid w:val="00C25A87"/>
    <w:rsid w:val="00C261ED"/>
    <w:rsid w:val="00C271F8"/>
    <w:rsid w:val="00C30DCE"/>
    <w:rsid w:val="00C31ABF"/>
    <w:rsid w:val="00C408B8"/>
    <w:rsid w:val="00C417F9"/>
    <w:rsid w:val="00C41FF8"/>
    <w:rsid w:val="00C42A15"/>
    <w:rsid w:val="00C45323"/>
    <w:rsid w:val="00C459CA"/>
    <w:rsid w:val="00C45A4A"/>
    <w:rsid w:val="00C47BAC"/>
    <w:rsid w:val="00C535AE"/>
    <w:rsid w:val="00C54FAC"/>
    <w:rsid w:val="00C55113"/>
    <w:rsid w:val="00C558C2"/>
    <w:rsid w:val="00C56720"/>
    <w:rsid w:val="00C56FAB"/>
    <w:rsid w:val="00C57329"/>
    <w:rsid w:val="00C602AD"/>
    <w:rsid w:val="00C62625"/>
    <w:rsid w:val="00C62B9F"/>
    <w:rsid w:val="00C63B10"/>
    <w:rsid w:val="00C64A91"/>
    <w:rsid w:val="00C65F56"/>
    <w:rsid w:val="00C66080"/>
    <w:rsid w:val="00C7075B"/>
    <w:rsid w:val="00C70C1F"/>
    <w:rsid w:val="00C710A4"/>
    <w:rsid w:val="00C7207E"/>
    <w:rsid w:val="00C73552"/>
    <w:rsid w:val="00C73C2C"/>
    <w:rsid w:val="00C743D2"/>
    <w:rsid w:val="00C749A1"/>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4D90"/>
    <w:rsid w:val="00C94F19"/>
    <w:rsid w:val="00C95E2C"/>
    <w:rsid w:val="00C9670A"/>
    <w:rsid w:val="00C97EFE"/>
    <w:rsid w:val="00CA1BA3"/>
    <w:rsid w:val="00CA2AF0"/>
    <w:rsid w:val="00CA4562"/>
    <w:rsid w:val="00CA468A"/>
    <w:rsid w:val="00CA6CAB"/>
    <w:rsid w:val="00CA7B4B"/>
    <w:rsid w:val="00CB0110"/>
    <w:rsid w:val="00CB2EA3"/>
    <w:rsid w:val="00CB3D3D"/>
    <w:rsid w:val="00CB45C0"/>
    <w:rsid w:val="00CB4EB9"/>
    <w:rsid w:val="00CB690F"/>
    <w:rsid w:val="00CC0946"/>
    <w:rsid w:val="00CC35E8"/>
    <w:rsid w:val="00CC3EFC"/>
    <w:rsid w:val="00CC432E"/>
    <w:rsid w:val="00CC48DD"/>
    <w:rsid w:val="00CC599C"/>
    <w:rsid w:val="00CC68A8"/>
    <w:rsid w:val="00CC6FD4"/>
    <w:rsid w:val="00CD0015"/>
    <w:rsid w:val="00CD1B8C"/>
    <w:rsid w:val="00CD3080"/>
    <w:rsid w:val="00CD381F"/>
    <w:rsid w:val="00CD4371"/>
    <w:rsid w:val="00CD4718"/>
    <w:rsid w:val="00CE17D8"/>
    <w:rsid w:val="00CE19E6"/>
    <w:rsid w:val="00CE3F7F"/>
    <w:rsid w:val="00CE43A8"/>
    <w:rsid w:val="00CE7FF3"/>
    <w:rsid w:val="00CF03C1"/>
    <w:rsid w:val="00CF2445"/>
    <w:rsid w:val="00CF2539"/>
    <w:rsid w:val="00CF28E3"/>
    <w:rsid w:val="00CF48EC"/>
    <w:rsid w:val="00CF4FF1"/>
    <w:rsid w:val="00CF5C81"/>
    <w:rsid w:val="00CF5F9F"/>
    <w:rsid w:val="00CF6C0C"/>
    <w:rsid w:val="00CF6C81"/>
    <w:rsid w:val="00CF75EA"/>
    <w:rsid w:val="00D00AFC"/>
    <w:rsid w:val="00D00C5A"/>
    <w:rsid w:val="00D01CA1"/>
    <w:rsid w:val="00D02016"/>
    <w:rsid w:val="00D028A8"/>
    <w:rsid w:val="00D069C1"/>
    <w:rsid w:val="00D06AF0"/>
    <w:rsid w:val="00D0769E"/>
    <w:rsid w:val="00D10B12"/>
    <w:rsid w:val="00D10E6B"/>
    <w:rsid w:val="00D1190C"/>
    <w:rsid w:val="00D1325A"/>
    <w:rsid w:val="00D1334B"/>
    <w:rsid w:val="00D13FC4"/>
    <w:rsid w:val="00D14F4E"/>
    <w:rsid w:val="00D151E1"/>
    <w:rsid w:val="00D17E92"/>
    <w:rsid w:val="00D20345"/>
    <w:rsid w:val="00D20D0B"/>
    <w:rsid w:val="00D21A27"/>
    <w:rsid w:val="00D240FA"/>
    <w:rsid w:val="00D2452D"/>
    <w:rsid w:val="00D268F5"/>
    <w:rsid w:val="00D26D5D"/>
    <w:rsid w:val="00D271C9"/>
    <w:rsid w:val="00D31B0E"/>
    <w:rsid w:val="00D33CA1"/>
    <w:rsid w:val="00D3680A"/>
    <w:rsid w:val="00D40E9D"/>
    <w:rsid w:val="00D41AF7"/>
    <w:rsid w:val="00D41DCD"/>
    <w:rsid w:val="00D423F3"/>
    <w:rsid w:val="00D425DF"/>
    <w:rsid w:val="00D44860"/>
    <w:rsid w:val="00D449E9"/>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30D2"/>
    <w:rsid w:val="00D64486"/>
    <w:rsid w:val="00D65AEE"/>
    <w:rsid w:val="00D66F2A"/>
    <w:rsid w:val="00D70DB0"/>
    <w:rsid w:val="00D71E10"/>
    <w:rsid w:val="00D72BFC"/>
    <w:rsid w:val="00D746C7"/>
    <w:rsid w:val="00D77168"/>
    <w:rsid w:val="00D771D8"/>
    <w:rsid w:val="00D81C98"/>
    <w:rsid w:val="00D822C2"/>
    <w:rsid w:val="00D83258"/>
    <w:rsid w:val="00D86E4E"/>
    <w:rsid w:val="00D8700E"/>
    <w:rsid w:val="00D874DF"/>
    <w:rsid w:val="00D87BDE"/>
    <w:rsid w:val="00D90258"/>
    <w:rsid w:val="00D90E33"/>
    <w:rsid w:val="00D912E5"/>
    <w:rsid w:val="00D91AD9"/>
    <w:rsid w:val="00D91EF7"/>
    <w:rsid w:val="00D928D4"/>
    <w:rsid w:val="00D9546F"/>
    <w:rsid w:val="00D96D8A"/>
    <w:rsid w:val="00DA2590"/>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7FD2"/>
    <w:rsid w:val="00DC0AF0"/>
    <w:rsid w:val="00DC0C6C"/>
    <w:rsid w:val="00DC1739"/>
    <w:rsid w:val="00DC2040"/>
    <w:rsid w:val="00DC228F"/>
    <w:rsid w:val="00DC3381"/>
    <w:rsid w:val="00DC3AB0"/>
    <w:rsid w:val="00DC4A1B"/>
    <w:rsid w:val="00DC4CCD"/>
    <w:rsid w:val="00DC5090"/>
    <w:rsid w:val="00DC54A0"/>
    <w:rsid w:val="00DC5680"/>
    <w:rsid w:val="00DC5BC3"/>
    <w:rsid w:val="00DC5C91"/>
    <w:rsid w:val="00DC5E3E"/>
    <w:rsid w:val="00DC657D"/>
    <w:rsid w:val="00DC73C1"/>
    <w:rsid w:val="00DD0E25"/>
    <w:rsid w:val="00DD0E43"/>
    <w:rsid w:val="00DD1F61"/>
    <w:rsid w:val="00DD37C0"/>
    <w:rsid w:val="00DD3D30"/>
    <w:rsid w:val="00DD4339"/>
    <w:rsid w:val="00DD460A"/>
    <w:rsid w:val="00DD52A9"/>
    <w:rsid w:val="00DD5CAF"/>
    <w:rsid w:val="00DD5E9E"/>
    <w:rsid w:val="00DD674D"/>
    <w:rsid w:val="00DE115C"/>
    <w:rsid w:val="00DE1477"/>
    <w:rsid w:val="00DE1C93"/>
    <w:rsid w:val="00DE24D5"/>
    <w:rsid w:val="00DE3312"/>
    <w:rsid w:val="00DE59D6"/>
    <w:rsid w:val="00DE6539"/>
    <w:rsid w:val="00DE6AD2"/>
    <w:rsid w:val="00DE702F"/>
    <w:rsid w:val="00DF2105"/>
    <w:rsid w:val="00DF335E"/>
    <w:rsid w:val="00DF4BA6"/>
    <w:rsid w:val="00DF5083"/>
    <w:rsid w:val="00DF63A6"/>
    <w:rsid w:val="00DF7170"/>
    <w:rsid w:val="00E00E91"/>
    <w:rsid w:val="00E026A3"/>
    <w:rsid w:val="00E02CE1"/>
    <w:rsid w:val="00E03649"/>
    <w:rsid w:val="00E03DD3"/>
    <w:rsid w:val="00E04B61"/>
    <w:rsid w:val="00E05151"/>
    <w:rsid w:val="00E05CFB"/>
    <w:rsid w:val="00E05ECF"/>
    <w:rsid w:val="00E067B2"/>
    <w:rsid w:val="00E07585"/>
    <w:rsid w:val="00E076AD"/>
    <w:rsid w:val="00E0780D"/>
    <w:rsid w:val="00E11940"/>
    <w:rsid w:val="00E12A55"/>
    <w:rsid w:val="00E141DD"/>
    <w:rsid w:val="00E1431A"/>
    <w:rsid w:val="00E14E4A"/>
    <w:rsid w:val="00E15B05"/>
    <w:rsid w:val="00E178E7"/>
    <w:rsid w:val="00E17B59"/>
    <w:rsid w:val="00E220EB"/>
    <w:rsid w:val="00E22490"/>
    <w:rsid w:val="00E22B3E"/>
    <w:rsid w:val="00E22BAA"/>
    <w:rsid w:val="00E230B4"/>
    <w:rsid w:val="00E2424B"/>
    <w:rsid w:val="00E25A87"/>
    <w:rsid w:val="00E2734D"/>
    <w:rsid w:val="00E27AAB"/>
    <w:rsid w:val="00E326FB"/>
    <w:rsid w:val="00E35480"/>
    <w:rsid w:val="00E35B0C"/>
    <w:rsid w:val="00E361C5"/>
    <w:rsid w:val="00E37A83"/>
    <w:rsid w:val="00E37C2B"/>
    <w:rsid w:val="00E430E7"/>
    <w:rsid w:val="00E4376E"/>
    <w:rsid w:val="00E43D56"/>
    <w:rsid w:val="00E442DF"/>
    <w:rsid w:val="00E444FE"/>
    <w:rsid w:val="00E44B95"/>
    <w:rsid w:val="00E46EA4"/>
    <w:rsid w:val="00E47CDD"/>
    <w:rsid w:val="00E525F2"/>
    <w:rsid w:val="00E552FA"/>
    <w:rsid w:val="00E56D64"/>
    <w:rsid w:val="00E5766E"/>
    <w:rsid w:val="00E57C87"/>
    <w:rsid w:val="00E6080F"/>
    <w:rsid w:val="00E60FB3"/>
    <w:rsid w:val="00E62812"/>
    <w:rsid w:val="00E6508F"/>
    <w:rsid w:val="00E65BDA"/>
    <w:rsid w:val="00E72987"/>
    <w:rsid w:val="00E73B64"/>
    <w:rsid w:val="00E74151"/>
    <w:rsid w:val="00E74E5A"/>
    <w:rsid w:val="00E778B1"/>
    <w:rsid w:val="00E77CBF"/>
    <w:rsid w:val="00E8039C"/>
    <w:rsid w:val="00E8083A"/>
    <w:rsid w:val="00E8125A"/>
    <w:rsid w:val="00E81C73"/>
    <w:rsid w:val="00E824A7"/>
    <w:rsid w:val="00E83615"/>
    <w:rsid w:val="00E8451E"/>
    <w:rsid w:val="00E845E5"/>
    <w:rsid w:val="00E85D4F"/>
    <w:rsid w:val="00E85ED0"/>
    <w:rsid w:val="00E87FCF"/>
    <w:rsid w:val="00E93006"/>
    <w:rsid w:val="00E93344"/>
    <w:rsid w:val="00E951C4"/>
    <w:rsid w:val="00E95891"/>
    <w:rsid w:val="00E96F0B"/>
    <w:rsid w:val="00E973AE"/>
    <w:rsid w:val="00E9767C"/>
    <w:rsid w:val="00E97715"/>
    <w:rsid w:val="00EA1929"/>
    <w:rsid w:val="00EA1C1B"/>
    <w:rsid w:val="00EA2638"/>
    <w:rsid w:val="00EA3B36"/>
    <w:rsid w:val="00EA4B4C"/>
    <w:rsid w:val="00EA5C42"/>
    <w:rsid w:val="00EB00ED"/>
    <w:rsid w:val="00EB0748"/>
    <w:rsid w:val="00EB08FD"/>
    <w:rsid w:val="00EB0F1B"/>
    <w:rsid w:val="00EB19F4"/>
    <w:rsid w:val="00EB1EBC"/>
    <w:rsid w:val="00EB202D"/>
    <w:rsid w:val="00EB366F"/>
    <w:rsid w:val="00EB5120"/>
    <w:rsid w:val="00EB55BE"/>
    <w:rsid w:val="00EB6A77"/>
    <w:rsid w:val="00EB7ED7"/>
    <w:rsid w:val="00EC01C2"/>
    <w:rsid w:val="00EC0566"/>
    <w:rsid w:val="00EC0B79"/>
    <w:rsid w:val="00EC1108"/>
    <w:rsid w:val="00EC1911"/>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128"/>
    <w:rsid w:val="00EE0C3D"/>
    <w:rsid w:val="00EE30D0"/>
    <w:rsid w:val="00EE38E0"/>
    <w:rsid w:val="00EE503B"/>
    <w:rsid w:val="00EE55AA"/>
    <w:rsid w:val="00EE5F12"/>
    <w:rsid w:val="00EF15BD"/>
    <w:rsid w:val="00EF1D7B"/>
    <w:rsid w:val="00EF45FF"/>
    <w:rsid w:val="00EF48B6"/>
    <w:rsid w:val="00EF498B"/>
    <w:rsid w:val="00EF5941"/>
    <w:rsid w:val="00EF5D30"/>
    <w:rsid w:val="00EF6005"/>
    <w:rsid w:val="00EF61E0"/>
    <w:rsid w:val="00EF72F5"/>
    <w:rsid w:val="00EF7D9F"/>
    <w:rsid w:val="00F00ECE"/>
    <w:rsid w:val="00F02843"/>
    <w:rsid w:val="00F029A1"/>
    <w:rsid w:val="00F04393"/>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7D"/>
    <w:rsid w:val="00F27D81"/>
    <w:rsid w:val="00F30FA5"/>
    <w:rsid w:val="00F3235E"/>
    <w:rsid w:val="00F32762"/>
    <w:rsid w:val="00F32B6A"/>
    <w:rsid w:val="00F33B09"/>
    <w:rsid w:val="00F341D5"/>
    <w:rsid w:val="00F349FC"/>
    <w:rsid w:val="00F351F3"/>
    <w:rsid w:val="00F35BC0"/>
    <w:rsid w:val="00F35BC5"/>
    <w:rsid w:val="00F36888"/>
    <w:rsid w:val="00F37DAA"/>
    <w:rsid w:val="00F410A4"/>
    <w:rsid w:val="00F42E6D"/>
    <w:rsid w:val="00F434FA"/>
    <w:rsid w:val="00F44682"/>
    <w:rsid w:val="00F448DF"/>
    <w:rsid w:val="00F448F3"/>
    <w:rsid w:val="00F45A8B"/>
    <w:rsid w:val="00F462B5"/>
    <w:rsid w:val="00F478D3"/>
    <w:rsid w:val="00F47E20"/>
    <w:rsid w:val="00F501CA"/>
    <w:rsid w:val="00F5227A"/>
    <w:rsid w:val="00F5381A"/>
    <w:rsid w:val="00F54218"/>
    <w:rsid w:val="00F54DD5"/>
    <w:rsid w:val="00F55C79"/>
    <w:rsid w:val="00F55DD8"/>
    <w:rsid w:val="00F560E7"/>
    <w:rsid w:val="00F60BCD"/>
    <w:rsid w:val="00F61453"/>
    <w:rsid w:val="00F619FB"/>
    <w:rsid w:val="00F634F2"/>
    <w:rsid w:val="00F64F5D"/>
    <w:rsid w:val="00F65422"/>
    <w:rsid w:val="00F662E4"/>
    <w:rsid w:val="00F66D15"/>
    <w:rsid w:val="00F67149"/>
    <w:rsid w:val="00F71665"/>
    <w:rsid w:val="00F730F8"/>
    <w:rsid w:val="00F73D3C"/>
    <w:rsid w:val="00F74B4C"/>
    <w:rsid w:val="00F74FBF"/>
    <w:rsid w:val="00F7564B"/>
    <w:rsid w:val="00F75EF5"/>
    <w:rsid w:val="00F7731C"/>
    <w:rsid w:val="00F773E3"/>
    <w:rsid w:val="00F80D81"/>
    <w:rsid w:val="00F813C9"/>
    <w:rsid w:val="00F81473"/>
    <w:rsid w:val="00F819DE"/>
    <w:rsid w:val="00F826BF"/>
    <w:rsid w:val="00F82BD2"/>
    <w:rsid w:val="00F84C22"/>
    <w:rsid w:val="00F84E18"/>
    <w:rsid w:val="00F85E75"/>
    <w:rsid w:val="00F869AD"/>
    <w:rsid w:val="00F87711"/>
    <w:rsid w:val="00F90556"/>
    <w:rsid w:val="00F927F2"/>
    <w:rsid w:val="00F9449E"/>
    <w:rsid w:val="00F9479A"/>
    <w:rsid w:val="00F95F21"/>
    <w:rsid w:val="00F96142"/>
    <w:rsid w:val="00F96739"/>
    <w:rsid w:val="00F96F47"/>
    <w:rsid w:val="00FA157A"/>
    <w:rsid w:val="00FA1CBD"/>
    <w:rsid w:val="00FA2095"/>
    <w:rsid w:val="00FA2F56"/>
    <w:rsid w:val="00FA3EAA"/>
    <w:rsid w:val="00FA5D9D"/>
    <w:rsid w:val="00FA5E45"/>
    <w:rsid w:val="00FA7812"/>
    <w:rsid w:val="00FB0C66"/>
    <w:rsid w:val="00FB1127"/>
    <w:rsid w:val="00FB1307"/>
    <w:rsid w:val="00FB15BB"/>
    <w:rsid w:val="00FB20FE"/>
    <w:rsid w:val="00FB22E3"/>
    <w:rsid w:val="00FB3170"/>
    <w:rsid w:val="00FB31ED"/>
    <w:rsid w:val="00FB3519"/>
    <w:rsid w:val="00FB3B1A"/>
    <w:rsid w:val="00FB3B3A"/>
    <w:rsid w:val="00FC09C1"/>
    <w:rsid w:val="00FC1BE5"/>
    <w:rsid w:val="00FC2969"/>
    <w:rsid w:val="00FC2B3B"/>
    <w:rsid w:val="00FC5843"/>
    <w:rsid w:val="00FC5A19"/>
    <w:rsid w:val="00FC73E4"/>
    <w:rsid w:val="00FD1525"/>
    <w:rsid w:val="00FD1782"/>
    <w:rsid w:val="00FD4820"/>
    <w:rsid w:val="00FD521C"/>
    <w:rsid w:val="00FD5E69"/>
    <w:rsid w:val="00FD69B7"/>
    <w:rsid w:val="00FE0572"/>
    <w:rsid w:val="00FE1DFE"/>
    <w:rsid w:val="00FE38EB"/>
    <w:rsid w:val="00FE3B05"/>
    <w:rsid w:val="00FF112A"/>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6A285A9"/>
    <w:rsid w:val="283CFC4E"/>
    <w:rsid w:val="28609C89"/>
    <w:rsid w:val="29354D63"/>
    <w:rsid w:val="2A16DC7F"/>
    <w:rsid w:val="2AB7E26D"/>
    <w:rsid w:val="2C2D718E"/>
    <w:rsid w:val="2E6BB52B"/>
    <w:rsid w:val="2FE88502"/>
    <w:rsid w:val="30E87E0A"/>
    <w:rsid w:val="3174434B"/>
    <w:rsid w:val="33AA27AF"/>
    <w:rsid w:val="39F96857"/>
    <w:rsid w:val="42F83D2F"/>
    <w:rsid w:val="432839D0"/>
    <w:rsid w:val="43D5F3DC"/>
    <w:rsid w:val="48EA2EAC"/>
    <w:rsid w:val="49D0897F"/>
    <w:rsid w:val="4E06B8A7"/>
    <w:rsid w:val="503F82E9"/>
    <w:rsid w:val="527D4EBE"/>
    <w:rsid w:val="53E0F8C0"/>
    <w:rsid w:val="576FA92E"/>
    <w:rsid w:val="587BBDD2"/>
    <w:rsid w:val="5B6953BA"/>
    <w:rsid w:val="5E421742"/>
    <w:rsid w:val="616F9369"/>
    <w:rsid w:val="635CC82D"/>
    <w:rsid w:val="66C99107"/>
    <w:rsid w:val="684B4149"/>
    <w:rsid w:val="685FAFC7"/>
    <w:rsid w:val="6C0BD2C1"/>
    <w:rsid w:val="6D35781C"/>
    <w:rsid w:val="6DE079A6"/>
    <w:rsid w:val="6ED589C2"/>
    <w:rsid w:val="6F0B3F1D"/>
    <w:rsid w:val="7074A688"/>
    <w:rsid w:val="72E411C4"/>
    <w:rsid w:val="734E6773"/>
    <w:rsid w:val="78209727"/>
    <w:rsid w:val="7920D64B"/>
    <w:rsid w:val="79CDCB47"/>
    <w:rsid w:val="7AFA21E5"/>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drive.google.com/file/d/1fKzi0VUmWCXAJmXQ0FBz0yGvTY9diKX_/view?usp=sharing" TargetMode="External"/><Relationship Id="rId2" Type="http://schemas.openxmlformats.org/officeDocument/2006/relationships/customXml" Target="../customXml/item1.xml"/><Relationship Id="rId16" Type="http://schemas.openxmlformats.org/officeDocument/2006/relationships/theme" Target="theme/theme1.xml"/><Relationship Id="R8df3700487884b2b" Type="http://schemas.microsoft.com/office/2019/09/relationships/intelligence" Target="intelligenc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E7B52F-CB67-4A4D-8ADE-0F3549C313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11</TotalTime>
  <Pages>7</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9.01: Types &amp; Characteristics of Effective Academic Feedback</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9.01: Types &amp; Characteristics of Effective Academic Feedback</dc:title>
  <dc:subject>Lesson 9.01: Types &amp; Characteristics of Effective Academic Feedback</dc:subject>
  <dc:creator>Texas Education Agency</dc:creator>
  <cp:keywords/>
  <dc:description/>
  <cp:lastModifiedBy>White (she/her), Whitney</cp:lastModifiedBy>
  <cp:revision>13</cp:revision>
  <dcterms:created xsi:type="dcterms:W3CDTF">2023-01-01T18:40:00Z</dcterms:created>
  <dcterms:modified xsi:type="dcterms:W3CDTF">2023-08-27T15:24:00Z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