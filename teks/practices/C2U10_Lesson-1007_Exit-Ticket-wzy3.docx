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3FDE7" w14:textId="11DBC968" w:rsidR="00B125BD" w:rsidRDefault="00B125BD" w:rsidP="003514CB">
      <w:pPr>
        <w:pStyle w:val="Heading1"/>
        <w:spacing w:after="160"/>
      </w:pPr>
      <w:r>
        <w:t>Exit Ticket</w:t>
      </w:r>
      <w:r w:rsidR="00C47BAC">
        <w:t xml:space="preserve"> </w:t>
      </w:r>
    </w:p>
    <w:p w14:paraId="7DE088D7" w14:textId="176B1C7B" w:rsidR="00B125BD" w:rsidRDefault="00B125BD" w:rsidP="003514CB">
      <w:pPr>
        <w:pStyle w:val="Heading2"/>
        <w:pBdr>
          <w:bottom w:val="single" w:sz="6" w:space="1" w:color="auto"/>
        </w:pBdr>
        <w:spacing w:after="160"/>
        <w:rPr>
          <w:rStyle w:val="eop"/>
          <w:rFonts w:ascii="Open Sans" w:hAnsi="Open Sans"/>
          <w:color w:val="000000"/>
          <w:sz w:val="20"/>
          <w:shd w:val="clear" w:color="auto" w:fill="FFFFFF"/>
        </w:rPr>
      </w:pPr>
      <w:r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Lesson </w:t>
      </w:r>
      <w:r w:rsidR="005110EA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10</w:t>
      </w:r>
      <w:r w:rsidR="00513A25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.0</w:t>
      </w:r>
      <w:r w:rsidR="00841B2C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7: Reflective, Collegial Practices</w:t>
      </w:r>
      <w:r w:rsidR="00181755">
        <w:t xml:space="preserve">| </w:t>
      </w:r>
      <w:r w:rsidR="00841B2C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 xml:space="preserve">Growing </w:t>
      </w:r>
      <w:r w:rsidR="00181755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C</w:t>
      </w:r>
      <w:r w:rsidR="00841B2C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 xml:space="preserve">ollaborative </w:t>
      </w:r>
      <w:r w:rsidR="00181755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S</w:t>
      </w:r>
      <w:r w:rsidR="00841B2C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 xml:space="preserve">kills and </w:t>
      </w:r>
      <w:r w:rsidR="00181755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M</w:t>
      </w:r>
      <w:r w:rsidR="00841B2C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indsets</w:t>
      </w:r>
    </w:p>
    <w:p w14:paraId="29EE9F1C" w14:textId="77777777" w:rsidR="00B125BD" w:rsidRDefault="00B125BD" w:rsidP="003514CB">
      <w:pP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  <w:t>Name:</w:t>
      </w:r>
    </w:p>
    <w:p w14:paraId="425ACA84" w14:textId="77777777" w:rsidR="00B125BD" w:rsidRDefault="00B125BD" w:rsidP="003514CB">
      <w:pP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  <w:t>Date:</w:t>
      </w:r>
    </w:p>
    <w:p w14:paraId="3B7FB2A3" w14:textId="1F381C07" w:rsidR="00352B99" w:rsidRDefault="00352B99" w:rsidP="00C95394">
      <w:pPr>
        <w:pStyle w:val="ListParagraph"/>
        <w:numPr>
          <w:ilvl w:val="0"/>
          <w:numId w:val="10"/>
        </w:numPr>
      </w:pPr>
      <w:r>
        <w:t>Why is collaboration so important as an educator?  List at least two benefits of collegial collaboration.</w:t>
      </w:r>
    </w:p>
    <w:p w14:paraId="009B099E" w14:textId="04FA916C" w:rsidR="00167CF2" w:rsidRDefault="00167CF2" w:rsidP="00167CF2">
      <w:pPr>
        <w:pStyle w:val="ListParagraph"/>
        <w:ind w:left="1080"/>
        <w:rPr>
          <w:i/>
          <w:iCs/>
          <w:color w:val="008000"/>
        </w:rPr>
      </w:pPr>
    </w:p>
    <w:p w14:paraId="1BA989CB" w14:textId="5217F501" w:rsidR="00580F17" w:rsidRDefault="00580F17" w:rsidP="00167CF2">
      <w:pPr>
        <w:pStyle w:val="ListParagraph"/>
        <w:ind w:left="1080"/>
        <w:rPr>
          <w:i/>
          <w:iCs/>
          <w:color w:val="008000"/>
        </w:rPr>
      </w:pPr>
    </w:p>
    <w:p w14:paraId="7C1F1368" w14:textId="4F387A23" w:rsidR="00580F17" w:rsidRDefault="00580F17" w:rsidP="00167CF2">
      <w:pPr>
        <w:pStyle w:val="ListParagraph"/>
        <w:ind w:left="1080"/>
        <w:rPr>
          <w:i/>
          <w:iCs/>
          <w:color w:val="008000"/>
        </w:rPr>
      </w:pPr>
    </w:p>
    <w:p w14:paraId="44B26635" w14:textId="0B07E2C3" w:rsidR="00580F17" w:rsidRDefault="00580F17" w:rsidP="00167CF2">
      <w:pPr>
        <w:pStyle w:val="ListParagraph"/>
        <w:ind w:left="1080"/>
        <w:rPr>
          <w:i/>
          <w:iCs/>
          <w:color w:val="008000"/>
        </w:rPr>
      </w:pPr>
    </w:p>
    <w:p w14:paraId="48930EB5" w14:textId="77777777" w:rsidR="00580F17" w:rsidRPr="007936FE" w:rsidRDefault="00580F17" w:rsidP="00167CF2">
      <w:pPr>
        <w:pStyle w:val="ListParagraph"/>
        <w:ind w:left="1080"/>
        <w:rPr>
          <w:i/>
          <w:iCs/>
          <w:color w:val="008000"/>
        </w:rPr>
      </w:pPr>
    </w:p>
    <w:p w14:paraId="2CF4F52D" w14:textId="56CCAB0B" w:rsidR="00352B99" w:rsidRDefault="00352B99" w:rsidP="00C95394">
      <w:pPr>
        <w:pStyle w:val="ListParagraph"/>
        <w:numPr>
          <w:ilvl w:val="0"/>
          <w:numId w:val="10"/>
        </w:numPr>
      </w:pPr>
      <w:r>
        <w:t>Identify and explain at least three common practices for collegial collaboration.</w:t>
      </w:r>
    </w:p>
    <w:p w14:paraId="04CAAB21" w14:textId="77777777" w:rsidR="00167CF2" w:rsidRPr="00B45127" w:rsidRDefault="00167CF2" w:rsidP="00167CF2">
      <w:pPr>
        <w:pStyle w:val="ListParagraph"/>
        <w:spacing w:after="0" w:line="240" w:lineRule="auto"/>
      </w:pPr>
    </w:p>
    <w:tbl>
      <w:tblPr>
        <w:tblStyle w:val="TableGrid"/>
        <w:tblW w:w="9090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8" w:type="dxa"/>
          <w:bottom w:w="58" w:type="dxa"/>
        </w:tblCellMar>
        <w:tblLook w:val="04A0" w:firstRow="1" w:lastRow="0" w:firstColumn="1" w:lastColumn="0" w:noHBand="0" w:noVBand="1"/>
      </w:tblPr>
      <w:tblGrid>
        <w:gridCol w:w="1620"/>
        <w:gridCol w:w="7470"/>
      </w:tblGrid>
      <w:tr w:rsidR="007936FE" w14:paraId="53486608" w14:textId="77777777" w:rsidTr="00A92ED6">
        <w:trPr>
          <w:trHeight w:val="607"/>
        </w:trPr>
        <w:tc>
          <w:tcPr>
            <w:tcW w:w="1620" w:type="dxa"/>
          </w:tcPr>
          <w:p w14:paraId="5A649225" w14:textId="672BA339" w:rsidR="007936FE" w:rsidRPr="007936FE" w:rsidRDefault="007936FE" w:rsidP="002D0C03">
            <w:pPr>
              <w:rPr>
                <w:i/>
                <w:iCs/>
                <w:color w:val="008000"/>
              </w:rPr>
            </w:pPr>
          </w:p>
        </w:tc>
        <w:tc>
          <w:tcPr>
            <w:tcW w:w="7470" w:type="dxa"/>
          </w:tcPr>
          <w:p w14:paraId="5F477460" w14:textId="4CA8149D" w:rsidR="007936FE" w:rsidRPr="007936FE" w:rsidRDefault="007936FE" w:rsidP="007936FE">
            <w:pPr>
              <w:rPr>
                <w:i/>
                <w:iCs/>
                <w:color w:val="008000"/>
              </w:rPr>
            </w:pPr>
          </w:p>
        </w:tc>
      </w:tr>
      <w:tr w:rsidR="007936FE" w14:paraId="37255592" w14:textId="77777777" w:rsidTr="00A92ED6">
        <w:trPr>
          <w:trHeight w:val="769"/>
        </w:trPr>
        <w:tc>
          <w:tcPr>
            <w:tcW w:w="1620" w:type="dxa"/>
          </w:tcPr>
          <w:p w14:paraId="1B7F34F9" w14:textId="78E54727" w:rsidR="007936FE" w:rsidRPr="007936FE" w:rsidRDefault="007936FE" w:rsidP="002D0C03">
            <w:pPr>
              <w:rPr>
                <w:i/>
                <w:iCs/>
                <w:color w:val="008000"/>
              </w:rPr>
            </w:pPr>
          </w:p>
        </w:tc>
        <w:tc>
          <w:tcPr>
            <w:tcW w:w="7470" w:type="dxa"/>
          </w:tcPr>
          <w:p w14:paraId="7A1FF5CB" w14:textId="1021B9E5" w:rsidR="007936FE" w:rsidRPr="007936FE" w:rsidRDefault="007936FE" w:rsidP="007936FE">
            <w:pPr>
              <w:rPr>
                <w:i/>
                <w:iCs/>
                <w:color w:val="008000"/>
              </w:rPr>
            </w:pPr>
          </w:p>
        </w:tc>
      </w:tr>
      <w:tr w:rsidR="007936FE" w14:paraId="4093DEF9" w14:textId="77777777" w:rsidTr="00A92ED6">
        <w:trPr>
          <w:trHeight w:val="850"/>
        </w:trPr>
        <w:tc>
          <w:tcPr>
            <w:tcW w:w="1620" w:type="dxa"/>
          </w:tcPr>
          <w:p w14:paraId="2E50A060" w14:textId="6479879A" w:rsidR="007936FE" w:rsidRPr="007936FE" w:rsidRDefault="007936FE" w:rsidP="002D0C03">
            <w:pPr>
              <w:rPr>
                <w:i/>
                <w:iCs/>
                <w:color w:val="008000"/>
              </w:rPr>
            </w:pPr>
          </w:p>
        </w:tc>
        <w:tc>
          <w:tcPr>
            <w:tcW w:w="7470" w:type="dxa"/>
          </w:tcPr>
          <w:p w14:paraId="662550A6" w14:textId="0EE78F85" w:rsidR="007936FE" w:rsidRPr="007936FE" w:rsidRDefault="007936FE" w:rsidP="007936FE">
            <w:pPr>
              <w:rPr>
                <w:i/>
                <w:iCs/>
                <w:color w:val="008000"/>
              </w:rPr>
            </w:pPr>
          </w:p>
        </w:tc>
      </w:tr>
      <w:tr w:rsidR="007936FE" w14:paraId="7C5B2EB0" w14:textId="77777777" w:rsidTr="00A92ED6">
        <w:trPr>
          <w:trHeight w:val="589"/>
        </w:trPr>
        <w:tc>
          <w:tcPr>
            <w:tcW w:w="1620" w:type="dxa"/>
          </w:tcPr>
          <w:p w14:paraId="03DDDB2A" w14:textId="26307281" w:rsidR="007936FE" w:rsidRPr="007936FE" w:rsidRDefault="007936FE" w:rsidP="002D0C03">
            <w:pPr>
              <w:rPr>
                <w:i/>
                <w:iCs/>
                <w:color w:val="008000"/>
              </w:rPr>
            </w:pPr>
          </w:p>
        </w:tc>
        <w:tc>
          <w:tcPr>
            <w:tcW w:w="7470" w:type="dxa"/>
          </w:tcPr>
          <w:p w14:paraId="712D9287" w14:textId="2554182E" w:rsidR="007936FE" w:rsidRPr="007936FE" w:rsidRDefault="007936FE" w:rsidP="007936FE">
            <w:pPr>
              <w:rPr>
                <w:i/>
                <w:iCs/>
                <w:color w:val="008000"/>
              </w:rPr>
            </w:pPr>
          </w:p>
        </w:tc>
      </w:tr>
      <w:tr w:rsidR="007936FE" w14:paraId="14D13474" w14:textId="77777777" w:rsidTr="00A92ED6">
        <w:trPr>
          <w:trHeight w:val="27"/>
        </w:trPr>
        <w:tc>
          <w:tcPr>
            <w:tcW w:w="1620" w:type="dxa"/>
          </w:tcPr>
          <w:p w14:paraId="511B1AA3" w14:textId="0AC0647D" w:rsidR="007936FE" w:rsidRPr="007936FE" w:rsidRDefault="007936FE" w:rsidP="002D0C03">
            <w:pPr>
              <w:rPr>
                <w:i/>
                <w:iCs/>
                <w:color w:val="008000"/>
              </w:rPr>
            </w:pPr>
          </w:p>
        </w:tc>
        <w:tc>
          <w:tcPr>
            <w:tcW w:w="7470" w:type="dxa"/>
          </w:tcPr>
          <w:p w14:paraId="17D9AD11" w14:textId="2BA597E1" w:rsidR="007936FE" w:rsidRPr="007936FE" w:rsidRDefault="007936FE" w:rsidP="007936FE">
            <w:pPr>
              <w:rPr>
                <w:i/>
                <w:iCs/>
                <w:color w:val="008000"/>
              </w:rPr>
            </w:pPr>
          </w:p>
        </w:tc>
      </w:tr>
    </w:tbl>
    <w:p w14:paraId="0B3A0D5E" w14:textId="77777777" w:rsidR="007936FE" w:rsidRPr="007A1CB0" w:rsidRDefault="007936FE" w:rsidP="00A92ED6"/>
    <w:sectPr w:rsidR="007936FE" w:rsidRPr="007A1CB0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919377" w14:textId="77777777" w:rsidR="005936DA" w:rsidRDefault="005936DA" w:rsidP="004C62A0">
      <w:pPr>
        <w:spacing w:after="0" w:line="240" w:lineRule="auto"/>
      </w:pPr>
      <w:r>
        <w:separator/>
      </w:r>
    </w:p>
  </w:endnote>
  <w:endnote w:type="continuationSeparator" w:id="0">
    <w:p w14:paraId="4C3CADAA" w14:textId="77777777" w:rsidR="005936DA" w:rsidRDefault="005936DA" w:rsidP="004C62A0">
      <w:pPr>
        <w:spacing w:after="0" w:line="240" w:lineRule="auto"/>
      </w:pPr>
      <w:r>
        <w:continuationSeparator/>
      </w:r>
    </w:p>
  </w:endnote>
  <w:endnote w:type="continuationNotice" w:id="1">
    <w:p w14:paraId="633775D2" w14:textId="77777777" w:rsidR="005936DA" w:rsidRDefault="005936D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38B56629" w:rsidR="00D96D8A" w:rsidRPr="00EA40ED" w:rsidRDefault="00EA40ED" w:rsidP="00EA40ED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86F990" w14:textId="77777777" w:rsidR="005936DA" w:rsidRDefault="005936DA" w:rsidP="004C62A0">
      <w:pPr>
        <w:spacing w:after="0" w:line="240" w:lineRule="auto"/>
      </w:pPr>
      <w:r>
        <w:separator/>
      </w:r>
    </w:p>
  </w:footnote>
  <w:footnote w:type="continuationSeparator" w:id="0">
    <w:p w14:paraId="2B3394D5" w14:textId="77777777" w:rsidR="005936DA" w:rsidRDefault="005936DA" w:rsidP="004C62A0">
      <w:pPr>
        <w:spacing w:after="0" w:line="240" w:lineRule="auto"/>
      </w:pPr>
      <w:r>
        <w:continuationSeparator/>
      </w:r>
    </w:p>
  </w:footnote>
  <w:footnote w:type="continuationNotice" w:id="1">
    <w:p w14:paraId="069731DB" w14:textId="77777777" w:rsidR="005936DA" w:rsidRDefault="005936D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169B21B7" w:rsidR="004C62A0" w:rsidRDefault="00181755" w:rsidP="00181755">
    <w:pPr>
      <w:pStyle w:val="Header"/>
      <w:spacing w:after="120"/>
    </w:pPr>
    <w:r>
      <w:rPr>
        <w:noProof/>
      </w:rPr>
      <w:drawing>
        <wp:inline distT="0" distB="0" distL="0" distR="0" wp14:anchorId="586924E6" wp14:editId="54B966F7">
          <wp:extent cx="724619" cy="374386"/>
          <wp:effectExtent l="0" t="0" r="0" b="6985"/>
          <wp:docPr id="4" name="Picture 4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288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" w15:restartNumberingAfterBreak="0">
    <w:nsid w:val="191B53C9"/>
    <w:multiLevelType w:val="hybridMultilevel"/>
    <w:tmpl w:val="B0A671B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540675"/>
    <w:multiLevelType w:val="hybridMultilevel"/>
    <w:tmpl w:val="E45667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51C610F"/>
    <w:multiLevelType w:val="hybridMultilevel"/>
    <w:tmpl w:val="8264C34C"/>
    <w:lvl w:ilvl="0" w:tplc="982C52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143FEF"/>
    <w:multiLevelType w:val="hybridMultilevel"/>
    <w:tmpl w:val="ECFE6358"/>
    <w:lvl w:ilvl="0" w:tplc="63287F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5F07B5"/>
    <w:multiLevelType w:val="hybridMultilevel"/>
    <w:tmpl w:val="B282A51A"/>
    <w:lvl w:ilvl="0" w:tplc="A12A76B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C6D48AF"/>
    <w:multiLevelType w:val="hybridMultilevel"/>
    <w:tmpl w:val="85EEA0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F333A7"/>
    <w:multiLevelType w:val="hybridMultilevel"/>
    <w:tmpl w:val="ACA250A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525010"/>
    <w:multiLevelType w:val="hybridMultilevel"/>
    <w:tmpl w:val="85EEA074"/>
    <w:lvl w:ilvl="0" w:tplc="982C52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864035"/>
    <w:multiLevelType w:val="hybridMultilevel"/>
    <w:tmpl w:val="E4566E5C"/>
    <w:lvl w:ilvl="0" w:tplc="A12A76B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FEA0E49"/>
    <w:multiLevelType w:val="hybridMultilevel"/>
    <w:tmpl w:val="8F6EEC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82696294">
    <w:abstractNumId w:val="0"/>
  </w:num>
  <w:num w:numId="2" w16cid:durableId="1879508091">
    <w:abstractNumId w:val="4"/>
  </w:num>
  <w:num w:numId="3" w16cid:durableId="1591549023">
    <w:abstractNumId w:val="2"/>
  </w:num>
  <w:num w:numId="4" w16cid:durableId="878738595">
    <w:abstractNumId w:val="1"/>
  </w:num>
  <w:num w:numId="5" w16cid:durableId="1326663316">
    <w:abstractNumId w:val="8"/>
  </w:num>
  <w:num w:numId="6" w16cid:durableId="1193962416">
    <w:abstractNumId w:val="10"/>
  </w:num>
  <w:num w:numId="7" w16cid:durableId="764964276">
    <w:abstractNumId w:val="6"/>
  </w:num>
  <w:num w:numId="8" w16cid:durableId="1599362053">
    <w:abstractNumId w:val="9"/>
  </w:num>
  <w:num w:numId="9" w16cid:durableId="962998253">
    <w:abstractNumId w:val="5"/>
  </w:num>
  <w:num w:numId="10" w16cid:durableId="1007712992">
    <w:abstractNumId w:val="7"/>
  </w:num>
  <w:num w:numId="11" w16cid:durableId="849029737">
    <w:abstractNumId w:val="11"/>
  </w:num>
  <w:num w:numId="12" w16cid:durableId="653224156">
    <w:abstractNumId w:val="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03B2"/>
    <w:rsid w:val="00002DDD"/>
    <w:rsid w:val="00003F7C"/>
    <w:rsid w:val="00005DF4"/>
    <w:rsid w:val="00010589"/>
    <w:rsid w:val="0001111C"/>
    <w:rsid w:val="00011256"/>
    <w:rsid w:val="00011E49"/>
    <w:rsid w:val="00011E61"/>
    <w:rsid w:val="00011FDB"/>
    <w:rsid w:val="000133B3"/>
    <w:rsid w:val="000145CC"/>
    <w:rsid w:val="0001474B"/>
    <w:rsid w:val="00015AEF"/>
    <w:rsid w:val="00015EA8"/>
    <w:rsid w:val="000174FC"/>
    <w:rsid w:val="000178A9"/>
    <w:rsid w:val="00021E04"/>
    <w:rsid w:val="000229D7"/>
    <w:rsid w:val="00023FF9"/>
    <w:rsid w:val="00025846"/>
    <w:rsid w:val="00025E27"/>
    <w:rsid w:val="00026FC1"/>
    <w:rsid w:val="000307B5"/>
    <w:rsid w:val="000331F6"/>
    <w:rsid w:val="00034006"/>
    <w:rsid w:val="00035216"/>
    <w:rsid w:val="00035BED"/>
    <w:rsid w:val="00036747"/>
    <w:rsid w:val="000371CA"/>
    <w:rsid w:val="0003769A"/>
    <w:rsid w:val="00041002"/>
    <w:rsid w:val="0004206A"/>
    <w:rsid w:val="0004215D"/>
    <w:rsid w:val="00042480"/>
    <w:rsid w:val="0004294B"/>
    <w:rsid w:val="00042A32"/>
    <w:rsid w:val="0004377C"/>
    <w:rsid w:val="0004463E"/>
    <w:rsid w:val="00045D2F"/>
    <w:rsid w:val="00047496"/>
    <w:rsid w:val="00051708"/>
    <w:rsid w:val="00053102"/>
    <w:rsid w:val="000570DC"/>
    <w:rsid w:val="0006004B"/>
    <w:rsid w:val="000607C0"/>
    <w:rsid w:val="00061EA3"/>
    <w:rsid w:val="000634BA"/>
    <w:rsid w:val="000637A6"/>
    <w:rsid w:val="0006380B"/>
    <w:rsid w:val="00064F5A"/>
    <w:rsid w:val="000665ED"/>
    <w:rsid w:val="000669E8"/>
    <w:rsid w:val="00067EA3"/>
    <w:rsid w:val="00070022"/>
    <w:rsid w:val="00072DEF"/>
    <w:rsid w:val="00075368"/>
    <w:rsid w:val="00076191"/>
    <w:rsid w:val="00076289"/>
    <w:rsid w:val="00076814"/>
    <w:rsid w:val="000773F7"/>
    <w:rsid w:val="00080842"/>
    <w:rsid w:val="00080A97"/>
    <w:rsid w:val="00081103"/>
    <w:rsid w:val="0008138D"/>
    <w:rsid w:val="00082554"/>
    <w:rsid w:val="00082A90"/>
    <w:rsid w:val="00082B2F"/>
    <w:rsid w:val="00082D6A"/>
    <w:rsid w:val="00083960"/>
    <w:rsid w:val="000865D6"/>
    <w:rsid w:val="0008681B"/>
    <w:rsid w:val="00087293"/>
    <w:rsid w:val="00087C6A"/>
    <w:rsid w:val="00087D13"/>
    <w:rsid w:val="000918F2"/>
    <w:rsid w:val="00091E1F"/>
    <w:rsid w:val="0009236E"/>
    <w:rsid w:val="00095421"/>
    <w:rsid w:val="00096E58"/>
    <w:rsid w:val="00096EAF"/>
    <w:rsid w:val="00097D52"/>
    <w:rsid w:val="00097EAA"/>
    <w:rsid w:val="000A0D14"/>
    <w:rsid w:val="000A0F54"/>
    <w:rsid w:val="000A1D0A"/>
    <w:rsid w:val="000A3608"/>
    <w:rsid w:val="000A4E87"/>
    <w:rsid w:val="000A5238"/>
    <w:rsid w:val="000A5534"/>
    <w:rsid w:val="000A70DF"/>
    <w:rsid w:val="000A70F1"/>
    <w:rsid w:val="000A7B21"/>
    <w:rsid w:val="000B0707"/>
    <w:rsid w:val="000B1AB0"/>
    <w:rsid w:val="000B1E22"/>
    <w:rsid w:val="000B2EE6"/>
    <w:rsid w:val="000B3848"/>
    <w:rsid w:val="000B5088"/>
    <w:rsid w:val="000B50D3"/>
    <w:rsid w:val="000B5C9F"/>
    <w:rsid w:val="000B7577"/>
    <w:rsid w:val="000B7AED"/>
    <w:rsid w:val="000C219E"/>
    <w:rsid w:val="000C2E98"/>
    <w:rsid w:val="000C3037"/>
    <w:rsid w:val="000C36E2"/>
    <w:rsid w:val="000C569A"/>
    <w:rsid w:val="000C5789"/>
    <w:rsid w:val="000C7DF6"/>
    <w:rsid w:val="000D05E8"/>
    <w:rsid w:val="000D0A3B"/>
    <w:rsid w:val="000D148B"/>
    <w:rsid w:val="000D1733"/>
    <w:rsid w:val="000D3596"/>
    <w:rsid w:val="000D3659"/>
    <w:rsid w:val="000D5397"/>
    <w:rsid w:val="000D6091"/>
    <w:rsid w:val="000D6186"/>
    <w:rsid w:val="000D7EEE"/>
    <w:rsid w:val="000E091F"/>
    <w:rsid w:val="000E1CA6"/>
    <w:rsid w:val="000E2D37"/>
    <w:rsid w:val="000F06F1"/>
    <w:rsid w:val="000F1007"/>
    <w:rsid w:val="000F1564"/>
    <w:rsid w:val="000F1CB4"/>
    <w:rsid w:val="000F1FCD"/>
    <w:rsid w:val="000F2E0A"/>
    <w:rsid w:val="000F40FB"/>
    <w:rsid w:val="000F5275"/>
    <w:rsid w:val="000F662A"/>
    <w:rsid w:val="000F6675"/>
    <w:rsid w:val="000F675A"/>
    <w:rsid w:val="000F69F6"/>
    <w:rsid w:val="000F6D4B"/>
    <w:rsid w:val="000F7B0A"/>
    <w:rsid w:val="0010087A"/>
    <w:rsid w:val="001017FD"/>
    <w:rsid w:val="0010418B"/>
    <w:rsid w:val="00105A05"/>
    <w:rsid w:val="001107C2"/>
    <w:rsid w:val="00110D31"/>
    <w:rsid w:val="00111937"/>
    <w:rsid w:val="0011265A"/>
    <w:rsid w:val="0011285C"/>
    <w:rsid w:val="00112946"/>
    <w:rsid w:val="00112AF0"/>
    <w:rsid w:val="001130DD"/>
    <w:rsid w:val="00113C02"/>
    <w:rsid w:val="00113E11"/>
    <w:rsid w:val="0011400C"/>
    <w:rsid w:val="00115717"/>
    <w:rsid w:val="00121103"/>
    <w:rsid w:val="00121E5C"/>
    <w:rsid w:val="00122DC8"/>
    <w:rsid w:val="0012350A"/>
    <w:rsid w:val="00124D62"/>
    <w:rsid w:val="00124F90"/>
    <w:rsid w:val="0012574F"/>
    <w:rsid w:val="00126794"/>
    <w:rsid w:val="00127E44"/>
    <w:rsid w:val="00130EAC"/>
    <w:rsid w:val="00131003"/>
    <w:rsid w:val="001338DB"/>
    <w:rsid w:val="00136980"/>
    <w:rsid w:val="00137559"/>
    <w:rsid w:val="00137728"/>
    <w:rsid w:val="00137CFF"/>
    <w:rsid w:val="00140407"/>
    <w:rsid w:val="00142CF3"/>
    <w:rsid w:val="00143970"/>
    <w:rsid w:val="00144050"/>
    <w:rsid w:val="001449A3"/>
    <w:rsid w:val="00144F5B"/>
    <w:rsid w:val="00145EA2"/>
    <w:rsid w:val="00145F5F"/>
    <w:rsid w:val="00147E70"/>
    <w:rsid w:val="00151699"/>
    <w:rsid w:val="001518CD"/>
    <w:rsid w:val="00152BB5"/>
    <w:rsid w:val="00153F6F"/>
    <w:rsid w:val="00154896"/>
    <w:rsid w:val="00154EA4"/>
    <w:rsid w:val="001550E1"/>
    <w:rsid w:val="00155A5C"/>
    <w:rsid w:val="0015768C"/>
    <w:rsid w:val="0015779B"/>
    <w:rsid w:val="00160723"/>
    <w:rsid w:val="00160EAD"/>
    <w:rsid w:val="00161CA4"/>
    <w:rsid w:val="001627AE"/>
    <w:rsid w:val="001639FF"/>
    <w:rsid w:val="00164A03"/>
    <w:rsid w:val="00166A76"/>
    <w:rsid w:val="00166CE0"/>
    <w:rsid w:val="00167350"/>
    <w:rsid w:val="00167CF2"/>
    <w:rsid w:val="00167FEB"/>
    <w:rsid w:val="0017075E"/>
    <w:rsid w:val="00171D75"/>
    <w:rsid w:val="00172582"/>
    <w:rsid w:val="0017269B"/>
    <w:rsid w:val="00173CE3"/>
    <w:rsid w:val="00174340"/>
    <w:rsid w:val="00174B5E"/>
    <w:rsid w:val="00174C27"/>
    <w:rsid w:val="00176A90"/>
    <w:rsid w:val="0017723D"/>
    <w:rsid w:val="00180C33"/>
    <w:rsid w:val="00181431"/>
    <w:rsid w:val="00181755"/>
    <w:rsid w:val="00181A66"/>
    <w:rsid w:val="00182DB3"/>
    <w:rsid w:val="001838F1"/>
    <w:rsid w:val="00183BF4"/>
    <w:rsid w:val="001849B6"/>
    <w:rsid w:val="00187897"/>
    <w:rsid w:val="00190CE4"/>
    <w:rsid w:val="0019444C"/>
    <w:rsid w:val="001948CF"/>
    <w:rsid w:val="001948E7"/>
    <w:rsid w:val="00197504"/>
    <w:rsid w:val="001A0449"/>
    <w:rsid w:val="001A2BD1"/>
    <w:rsid w:val="001A368A"/>
    <w:rsid w:val="001A4CF4"/>
    <w:rsid w:val="001A7ECA"/>
    <w:rsid w:val="001B193C"/>
    <w:rsid w:val="001B23BF"/>
    <w:rsid w:val="001B23C8"/>
    <w:rsid w:val="001B33A9"/>
    <w:rsid w:val="001B3F2B"/>
    <w:rsid w:val="001B4BCE"/>
    <w:rsid w:val="001B5294"/>
    <w:rsid w:val="001B52BB"/>
    <w:rsid w:val="001B5E20"/>
    <w:rsid w:val="001B65DF"/>
    <w:rsid w:val="001B7467"/>
    <w:rsid w:val="001C0565"/>
    <w:rsid w:val="001C0A48"/>
    <w:rsid w:val="001C11F8"/>
    <w:rsid w:val="001C33C4"/>
    <w:rsid w:val="001C471E"/>
    <w:rsid w:val="001C4C90"/>
    <w:rsid w:val="001C6672"/>
    <w:rsid w:val="001D09E7"/>
    <w:rsid w:val="001D21BD"/>
    <w:rsid w:val="001D3279"/>
    <w:rsid w:val="001D4962"/>
    <w:rsid w:val="001D548F"/>
    <w:rsid w:val="001D594C"/>
    <w:rsid w:val="001D608C"/>
    <w:rsid w:val="001D6EE1"/>
    <w:rsid w:val="001E0F01"/>
    <w:rsid w:val="001E1BD3"/>
    <w:rsid w:val="001E1ECA"/>
    <w:rsid w:val="001E20D6"/>
    <w:rsid w:val="001E2335"/>
    <w:rsid w:val="001E233E"/>
    <w:rsid w:val="001E24FB"/>
    <w:rsid w:val="001E2943"/>
    <w:rsid w:val="001E2B55"/>
    <w:rsid w:val="001E4F93"/>
    <w:rsid w:val="001E769C"/>
    <w:rsid w:val="001F0FCE"/>
    <w:rsid w:val="001F15D1"/>
    <w:rsid w:val="001F1629"/>
    <w:rsid w:val="001F22EC"/>
    <w:rsid w:val="001F2D24"/>
    <w:rsid w:val="001F2FF8"/>
    <w:rsid w:val="001F3CE2"/>
    <w:rsid w:val="001F3DF7"/>
    <w:rsid w:val="001F66CC"/>
    <w:rsid w:val="001F7C1F"/>
    <w:rsid w:val="0020112D"/>
    <w:rsid w:val="002013CB"/>
    <w:rsid w:val="00201718"/>
    <w:rsid w:val="002028B5"/>
    <w:rsid w:val="0020573E"/>
    <w:rsid w:val="00205E12"/>
    <w:rsid w:val="00206871"/>
    <w:rsid w:val="00210EA4"/>
    <w:rsid w:val="002111E1"/>
    <w:rsid w:val="00211288"/>
    <w:rsid w:val="002113EC"/>
    <w:rsid w:val="00211DA8"/>
    <w:rsid w:val="002133F4"/>
    <w:rsid w:val="00213B34"/>
    <w:rsid w:val="00214261"/>
    <w:rsid w:val="00214F80"/>
    <w:rsid w:val="0021510B"/>
    <w:rsid w:val="00221010"/>
    <w:rsid w:val="00224925"/>
    <w:rsid w:val="00225C03"/>
    <w:rsid w:val="00226194"/>
    <w:rsid w:val="0022637A"/>
    <w:rsid w:val="002313E4"/>
    <w:rsid w:val="002314C1"/>
    <w:rsid w:val="0023188B"/>
    <w:rsid w:val="00232F09"/>
    <w:rsid w:val="00232F7B"/>
    <w:rsid w:val="00233AA1"/>
    <w:rsid w:val="002358ED"/>
    <w:rsid w:val="00235E51"/>
    <w:rsid w:val="00237209"/>
    <w:rsid w:val="0023723D"/>
    <w:rsid w:val="00237EEE"/>
    <w:rsid w:val="0024129A"/>
    <w:rsid w:val="00241AAB"/>
    <w:rsid w:val="00241CB1"/>
    <w:rsid w:val="00241D50"/>
    <w:rsid w:val="00241E31"/>
    <w:rsid w:val="00242DD9"/>
    <w:rsid w:val="00243560"/>
    <w:rsid w:val="00243C3A"/>
    <w:rsid w:val="00244CB3"/>
    <w:rsid w:val="00244CFD"/>
    <w:rsid w:val="00244D52"/>
    <w:rsid w:val="0024645F"/>
    <w:rsid w:val="002467ED"/>
    <w:rsid w:val="00246C66"/>
    <w:rsid w:val="00250B95"/>
    <w:rsid w:val="00251C49"/>
    <w:rsid w:val="00251C9B"/>
    <w:rsid w:val="00254D1F"/>
    <w:rsid w:val="00254DDB"/>
    <w:rsid w:val="00254E62"/>
    <w:rsid w:val="00264267"/>
    <w:rsid w:val="0026553C"/>
    <w:rsid w:val="00265E1A"/>
    <w:rsid w:val="00266BCD"/>
    <w:rsid w:val="00267A85"/>
    <w:rsid w:val="002706DC"/>
    <w:rsid w:val="00270BC7"/>
    <w:rsid w:val="00271773"/>
    <w:rsid w:val="00271E4C"/>
    <w:rsid w:val="00274404"/>
    <w:rsid w:val="00275EC2"/>
    <w:rsid w:val="00275EFF"/>
    <w:rsid w:val="00276A6C"/>
    <w:rsid w:val="00276CDE"/>
    <w:rsid w:val="0027786C"/>
    <w:rsid w:val="00277940"/>
    <w:rsid w:val="00282B25"/>
    <w:rsid w:val="0028319B"/>
    <w:rsid w:val="0028344B"/>
    <w:rsid w:val="00284746"/>
    <w:rsid w:val="00284BDA"/>
    <w:rsid w:val="00284C71"/>
    <w:rsid w:val="00290227"/>
    <w:rsid w:val="00291F90"/>
    <w:rsid w:val="002922E2"/>
    <w:rsid w:val="00293953"/>
    <w:rsid w:val="002958C8"/>
    <w:rsid w:val="00295EE5"/>
    <w:rsid w:val="002A053F"/>
    <w:rsid w:val="002A1BD6"/>
    <w:rsid w:val="002A2D88"/>
    <w:rsid w:val="002A5281"/>
    <w:rsid w:val="002A574F"/>
    <w:rsid w:val="002A5FDE"/>
    <w:rsid w:val="002B0DF1"/>
    <w:rsid w:val="002B1C7C"/>
    <w:rsid w:val="002B1EFD"/>
    <w:rsid w:val="002B2DF8"/>
    <w:rsid w:val="002B5A55"/>
    <w:rsid w:val="002C0276"/>
    <w:rsid w:val="002C0605"/>
    <w:rsid w:val="002C08D1"/>
    <w:rsid w:val="002C39F2"/>
    <w:rsid w:val="002C3F63"/>
    <w:rsid w:val="002C48EF"/>
    <w:rsid w:val="002D0171"/>
    <w:rsid w:val="002D274C"/>
    <w:rsid w:val="002D2D9A"/>
    <w:rsid w:val="002D2ED0"/>
    <w:rsid w:val="002D55BE"/>
    <w:rsid w:val="002D5920"/>
    <w:rsid w:val="002D6F50"/>
    <w:rsid w:val="002E185D"/>
    <w:rsid w:val="002E21C7"/>
    <w:rsid w:val="002E2853"/>
    <w:rsid w:val="002E3948"/>
    <w:rsid w:val="002E3C91"/>
    <w:rsid w:val="002E58E1"/>
    <w:rsid w:val="002E5C51"/>
    <w:rsid w:val="002E5D38"/>
    <w:rsid w:val="002E61F2"/>
    <w:rsid w:val="002F0E84"/>
    <w:rsid w:val="002F18F6"/>
    <w:rsid w:val="002F2A1C"/>
    <w:rsid w:val="002F2D7A"/>
    <w:rsid w:val="002F2ED4"/>
    <w:rsid w:val="002F5DBA"/>
    <w:rsid w:val="002F6918"/>
    <w:rsid w:val="002F781D"/>
    <w:rsid w:val="003007CF"/>
    <w:rsid w:val="00301D5C"/>
    <w:rsid w:val="003024A8"/>
    <w:rsid w:val="00302D49"/>
    <w:rsid w:val="00302F36"/>
    <w:rsid w:val="003033E5"/>
    <w:rsid w:val="0030416B"/>
    <w:rsid w:val="003044F9"/>
    <w:rsid w:val="0030558F"/>
    <w:rsid w:val="0030783A"/>
    <w:rsid w:val="00307F48"/>
    <w:rsid w:val="00310274"/>
    <w:rsid w:val="003108E8"/>
    <w:rsid w:val="00310CDB"/>
    <w:rsid w:val="00312712"/>
    <w:rsid w:val="0031325C"/>
    <w:rsid w:val="0031460A"/>
    <w:rsid w:val="00314E62"/>
    <w:rsid w:val="00315E5A"/>
    <w:rsid w:val="00320232"/>
    <w:rsid w:val="00320B0F"/>
    <w:rsid w:val="00321091"/>
    <w:rsid w:val="00322579"/>
    <w:rsid w:val="003232FD"/>
    <w:rsid w:val="00323E80"/>
    <w:rsid w:val="00324018"/>
    <w:rsid w:val="0032440F"/>
    <w:rsid w:val="0032534F"/>
    <w:rsid w:val="00326F10"/>
    <w:rsid w:val="0032795E"/>
    <w:rsid w:val="00327DF1"/>
    <w:rsid w:val="0033024C"/>
    <w:rsid w:val="003304CD"/>
    <w:rsid w:val="003306B1"/>
    <w:rsid w:val="00330D9D"/>
    <w:rsid w:val="003337AF"/>
    <w:rsid w:val="003339FE"/>
    <w:rsid w:val="003344AD"/>
    <w:rsid w:val="003344F3"/>
    <w:rsid w:val="0033453E"/>
    <w:rsid w:val="00336F0E"/>
    <w:rsid w:val="003401A5"/>
    <w:rsid w:val="00340F20"/>
    <w:rsid w:val="003418FE"/>
    <w:rsid w:val="00341963"/>
    <w:rsid w:val="00341F28"/>
    <w:rsid w:val="0034484E"/>
    <w:rsid w:val="00345ECC"/>
    <w:rsid w:val="003472BD"/>
    <w:rsid w:val="00350A27"/>
    <w:rsid w:val="00350C73"/>
    <w:rsid w:val="003514CB"/>
    <w:rsid w:val="00351AD7"/>
    <w:rsid w:val="00352049"/>
    <w:rsid w:val="00352B99"/>
    <w:rsid w:val="00353733"/>
    <w:rsid w:val="00355442"/>
    <w:rsid w:val="00356660"/>
    <w:rsid w:val="0035723F"/>
    <w:rsid w:val="003606C5"/>
    <w:rsid w:val="00360C46"/>
    <w:rsid w:val="00361752"/>
    <w:rsid w:val="00362B11"/>
    <w:rsid w:val="0036467B"/>
    <w:rsid w:val="0036487D"/>
    <w:rsid w:val="00365C84"/>
    <w:rsid w:val="00366AFD"/>
    <w:rsid w:val="00367254"/>
    <w:rsid w:val="003674A1"/>
    <w:rsid w:val="00370436"/>
    <w:rsid w:val="00370686"/>
    <w:rsid w:val="003724C2"/>
    <w:rsid w:val="00372F26"/>
    <w:rsid w:val="0037326B"/>
    <w:rsid w:val="00373E5C"/>
    <w:rsid w:val="00374CB1"/>
    <w:rsid w:val="003752D9"/>
    <w:rsid w:val="003764C1"/>
    <w:rsid w:val="0038165F"/>
    <w:rsid w:val="00382813"/>
    <w:rsid w:val="00386F5D"/>
    <w:rsid w:val="0039042C"/>
    <w:rsid w:val="00390F9D"/>
    <w:rsid w:val="003914D8"/>
    <w:rsid w:val="00391EA1"/>
    <w:rsid w:val="003924EB"/>
    <w:rsid w:val="003938AE"/>
    <w:rsid w:val="00395CDB"/>
    <w:rsid w:val="003978B0"/>
    <w:rsid w:val="00397B04"/>
    <w:rsid w:val="003A097F"/>
    <w:rsid w:val="003A17B3"/>
    <w:rsid w:val="003A40D4"/>
    <w:rsid w:val="003A4C33"/>
    <w:rsid w:val="003A51AC"/>
    <w:rsid w:val="003B12AC"/>
    <w:rsid w:val="003B189C"/>
    <w:rsid w:val="003B345E"/>
    <w:rsid w:val="003B3E00"/>
    <w:rsid w:val="003B4D39"/>
    <w:rsid w:val="003B5757"/>
    <w:rsid w:val="003B6EBC"/>
    <w:rsid w:val="003B7596"/>
    <w:rsid w:val="003B7885"/>
    <w:rsid w:val="003B7AAB"/>
    <w:rsid w:val="003C2913"/>
    <w:rsid w:val="003C336C"/>
    <w:rsid w:val="003C34D2"/>
    <w:rsid w:val="003C35D4"/>
    <w:rsid w:val="003C3DAC"/>
    <w:rsid w:val="003C4AC8"/>
    <w:rsid w:val="003C5163"/>
    <w:rsid w:val="003C53E5"/>
    <w:rsid w:val="003C63C0"/>
    <w:rsid w:val="003C7A74"/>
    <w:rsid w:val="003D0313"/>
    <w:rsid w:val="003D0596"/>
    <w:rsid w:val="003D06A5"/>
    <w:rsid w:val="003D19FF"/>
    <w:rsid w:val="003D3572"/>
    <w:rsid w:val="003D4112"/>
    <w:rsid w:val="003D57F9"/>
    <w:rsid w:val="003E121F"/>
    <w:rsid w:val="003E131D"/>
    <w:rsid w:val="003E17DB"/>
    <w:rsid w:val="003E2BDE"/>
    <w:rsid w:val="003E4BBF"/>
    <w:rsid w:val="003E650D"/>
    <w:rsid w:val="003E6C16"/>
    <w:rsid w:val="003E7898"/>
    <w:rsid w:val="003F14FC"/>
    <w:rsid w:val="003F24E9"/>
    <w:rsid w:val="003F34D3"/>
    <w:rsid w:val="003F3C99"/>
    <w:rsid w:val="003F57AA"/>
    <w:rsid w:val="003F6151"/>
    <w:rsid w:val="003F6A8D"/>
    <w:rsid w:val="003F7197"/>
    <w:rsid w:val="003F74A3"/>
    <w:rsid w:val="0040194B"/>
    <w:rsid w:val="00403228"/>
    <w:rsid w:val="00403B95"/>
    <w:rsid w:val="00403D3E"/>
    <w:rsid w:val="004043FE"/>
    <w:rsid w:val="004045D3"/>
    <w:rsid w:val="00405239"/>
    <w:rsid w:val="00405535"/>
    <w:rsid w:val="00407361"/>
    <w:rsid w:val="004079B1"/>
    <w:rsid w:val="00410A02"/>
    <w:rsid w:val="00413E82"/>
    <w:rsid w:val="0041594F"/>
    <w:rsid w:val="00415CA1"/>
    <w:rsid w:val="00415E08"/>
    <w:rsid w:val="00417209"/>
    <w:rsid w:val="00420E78"/>
    <w:rsid w:val="00420E88"/>
    <w:rsid w:val="0042156A"/>
    <w:rsid w:val="00421FBD"/>
    <w:rsid w:val="00422BAF"/>
    <w:rsid w:val="00422BBA"/>
    <w:rsid w:val="00423828"/>
    <w:rsid w:val="00423F9E"/>
    <w:rsid w:val="00424A4E"/>
    <w:rsid w:val="0042580A"/>
    <w:rsid w:val="00427597"/>
    <w:rsid w:val="00427C5A"/>
    <w:rsid w:val="00432F98"/>
    <w:rsid w:val="00433396"/>
    <w:rsid w:val="004339E3"/>
    <w:rsid w:val="00433D0E"/>
    <w:rsid w:val="00434F2A"/>
    <w:rsid w:val="00435D9B"/>
    <w:rsid w:val="0043631E"/>
    <w:rsid w:val="00437F51"/>
    <w:rsid w:val="0044171C"/>
    <w:rsid w:val="00441795"/>
    <w:rsid w:val="00441AC0"/>
    <w:rsid w:val="00441F3D"/>
    <w:rsid w:val="00442D71"/>
    <w:rsid w:val="00443C89"/>
    <w:rsid w:val="004442BB"/>
    <w:rsid w:val="004466E1"/>
    <w:rsid w:val="00447D20"/>
    <w:rsid w:val="00450FE6"/>
    <w:rsid w:val="0045231B"/>
    <w:rsid w:val="004548D6"/>
    <w:rsid w:val="00455DD1"/>
    <w:rsid w:val="00456ACE"/>
    <w:rsid w:val="004604DF"/>
    <w:rsid w:val="00461EC9"/>
    <w:rsid w:val="004636CF"/>
    <w:rsid w:val="00464261"/>
    <w:rsid w:val="0046452E"/>
    <w:rsid w:val="00464A6C"/>
    <w:rsid w:val="004659AB"/>
    <w:rsid w:val="004669C5"/>
    <w:rsid w:val="00466ABF"/>
    <w:rsid w:val="00466F1B"/>
    <w:rsid w:val="00467678"/>
    <w:rsid w:val="00467B99"/>
    <w:rsid w:val="004711E1"/>
    <w:rsid w:val="004713AE"/>
    <w:rsid w:val="00471743"/>
    <w:rsid w:val="0047580D"/>
    <w:rsid w:val="00477893"/>
    <w:rsid w:val="004817FB"/>
    <w:rsid w:val="00482D68"/>
    <w:rsid w:val="0048589B"/>
    <w:rsid w:val="00485AE5"/>
    <w:rsid w:val="004868C7"/>
    <w:rsid w:val="00490658"/>
    <w:rsid w:val="0049076C"/>
    <w:rsid w:val="0049221E"/>
    <w:rsid w:val="004928A1"/>
    <w:rsid w:val="00493E8B"/>
    <w:rsid w:val="00496F33"/>
    <w:rsid w:val="00497A26"/>
    <w:rsid w:val="004A10B8"/>
    <w:rsid w:val="004A462B"/>
    <w:rsid w:val="004A6FD4"/>
    <w:rsid w:val="004A751D"/>
    <w:rsid w:val="004B0223"/>
    <w:rsid w:val="004B0AAC"/>
    <w:rsid w:val="004B3A79"/>
    <w:rsid w:val="004B428D"/>
    <w:rsid w:val="004B48CE"/>
    <w:rsid w:val="004B4A73"/>
    <w:rsid w:val="004B5FFC"/>
    <w:rsid w:val="004B6B7E"/>
    <w:rsid w:val="004B7D19"/>
    <w:rsid w:val="004C100F"/>
    <w:rsid w:val="004C1957"/>
    <w:rsid w:val="004C2B6B"/>
    <w:rsid w:val="004C3443"/>
    <w:rsid w:val="004C3E7A"/>
    <w:rsid w:val="004C3F6A"/>
    <w:rsid w:val="004C49EB"/>
    <w:rsid w:val="004C5F44"/>
    <w:rsid w:val="004C62A0"/>
    <w:rsid w:val="004C63F6"/>
    <w:rsid w:val="004D14E4"/>
    <w:rsid w:val="004D16BC"/>
    <w:rsid w:val="004D2946"/>
    <w:rsid w:val="004D4103"/>
    <w:rsid w:val="004D466A"/>
    <w:rsid w:val="004D607D"/>
    <w:rsid w:val="004D6E86"/>
    <w:rsid w:val="004E04E4"/>
    <w:rsid w:val="004E1271"/>
    <w:rsid w:val="004E14F0"/>
    <w:rsid w:val="004E1866"/>
    <w:rsid w:val="004E1E1E"/>
    <w:rsid w:val="004E32BC"/>
    <w:rsid w:val="004E358C"/>
    <w:rsid w:val="004E4F8D"/>
    <w:rsid w:val="004F01FB"/>
    <w:rsid w:val="004F08ED"/>
    <w:rsid w:val="004F0F83"/>
    <w:rsid w:val="004F16FA"/>
    <w:rsid w:val="004F1FB1"/>
    <w:rsid w:val="004F3682"/>
    <w:rsid w:val="00500534"/>
    <w:rsid w:val="00500583"/>
    <w:rsid w:val="00500A85"/>
    <w:rsid w:val="005024DB"/>
    <w:rsid w:val="0050271E"/>
    <w:rsid w:val="00503B7C"/>
    <w:rsid w:val="00503CBE"/>
    <w:rsid w:val="005063B6"/>
    <w:rsid w:val="005063E3"/>
    <w:rsid w:val="00506C50"/>
    <w:rsid w:val="00507073"/>
    <w:rsid w:val="00507A57"/>
    <w:rsid w:val="00510B3F"/>
    <w:rsid w:val="005110EA"/>
    <w:rsid w:val="005118C0"/>
    <w:rsid w:val="00511B16"/>
    <w:rsid w:val="00512E2D"/>
    <w:rsid w:val="00513A25"/>
    <w:rsid w:val="00515852"/>
    <w:rsid w:val="00515B72"/>
    <w:rsid w:val="00515CC4"/>
    <w:rsid w:val="00520AC7"/>
    <w:rsid w:val="005213D3"/>
    <w:rsid w:val="005218DD"/>
    <w:rsid w:val="0052197B"/>
    <w:rsid w:val="00522337"/>
    <w:rsid w:val="00524B51"/>
    <w:rsid w:val="005262BE"/>
    <w:rsid w:val="0052727A"/>
    <w:rsid w:val="0052741A"/>
    <w:rsid w:val="005274CD"/>
    <w:rsid w:val="00527542"/>
    <w:rsid w:val="005304F9"/>
    <w:rsid w:val="00530BDE"/>
    <w:rsid w:val="00533D1D"/>
    <w:rsid w:val="00536625"/>
    <w:rsid w:val="00537175"/>
    <w:rsid w:val="00542377"/>
    <w:rsid w:val="00542996"/>
    <w:rsid w:val="0054339E"/>
    <w:rsid w:val="00544254"/>
    <w:rsid w:val="0054438E"/>
    <w:rsid w:val="005456DA"/>
    <w:rsid w:val="00545A1B"/>
    <w:rsid w:val="005479A6"/>
    <w:rsid w:val="0055015A"/>
    <w:rsid w:val="00551096"/>
    <w:rsid w:val="00552FBE"/>
    <w:rsid w:val="005537FE"/>
    <w:rsid w:val="005549EF"/>
    <w:rsid w:val="00554EDE"/>
    <w:rsid w:val="00555212"/>
    <w:rsid w:val="00556D0D"/>
    <w:rsid w:val="00557642"/>
    <w:rsid w:val="00557E00"/>
    <w:rsid w:val="00560143"/>
    <w:rsid w:val="00560CA9"/>
    <w:rsid w:val="00561873"/>
    <w:rsid w:val="0056256F"/>
    <w:rsid w:val="005625CD"/>
    <w:rsid w:val="005632E9"/>
    <w:rsid w:val="00563674"/>
    <w:rsid w:val="00563830"/>
    <w:rsid w:val="00564C43"/>
    <w:rsid w:val="005652DC"/>
    <w:rsid w:val="0056551D"/>
    <w:rsid w:val="00565E9A"/>
    <w:rsid w:val="0056687F"/>
    <w:rsid w:val="0056689D"/>
    <w:rsid w:val="0057027C"/>
    <w:rsid w:val="00571A8B"/>
    <w:rsid w:val="005726D9"/>
    <w:rsid w:val="0057276E"/>
    <w:rsid w:val="00572FA7"/>
    <w:rsid w:val="0057319C"/>
    <w:rsid w:val="005733AD"/>
    <w:rsid w:val="0057344C"/>
    <w:rsid w:val="00573F0D"/>
    <w:rsid w:val="005754CC"/>
    <w:rsid w:val="00580F17"/>
    <w:rsid w:val="00581FFF"/>
    <w:rsid w:val="00582055"/>
    <w:rsid w:val="00582561"/>
    <w:rsid w:val="00583B1B"/>
    <w:rsid w:val="00584C49"/>
    <w:rsid w:val="00585937"/>
    <w:rsid w:val="0058621E"/>
    <w:rsid w:val="005936DA"/>
    <w:rsid w:val="0059677A"/>
    <w:rsid w:val="00596EF7"/>
    <w:rsid w:val="00596F54"/>
    <w:rsid w:val="0059714B"/>
    <w:rsid w:val="005974D0"/>
    <w:rsid w:val="005A0FE6"/>
    <w:rsid w:val="005A10B4"/>
    <w:rsid w:val="005A10D7"/>
    <w:rsid w:val="005A12E4"/>
    <w:rsid w:val="005A132B"/>
    <w:rsid w:val="005A187C"/>
    <w:rsid w:val="005A3883"/>
    <w:rsid w:val="005A3A87"/>
    <w:rsid w:val="005A491F"/>
    <w:rsid w:val="005A4FEF"/>
    <w:rsid w:val="005A5079"/>
    <w:rsid w:val="005A603F"/>
    <w:rsid w:val="005A6AC6"/>
    <w:rsid w:val="005A7586"/>
    <w:rsid w:val="005B0527"/>
    <w:rsid w:val="005B05D3"/>
    <w:rsid w:val="005B1612"/>
    <w:rsid w:val="005B167D"/>
    <w:rsid w:val="005B45CE"/>
    <w:rsid w:val="005B4B33"/>
    <w:rsid w:val="005B6CC2"/>
    <w:rsid w:val="005C0A0A"/>
    <w:rsid w:val="005C4411"/>
    <w:rsid w:val="005C4C0E"/>
    <w:rsid w:val="005C5898"/>
    <w:rsid w:val="005C5DB7"/>
    <w:rsid w:val="005C678E"/>
    <w:rsid w:val="005C68B4"/>
    <w:rsid w:val="005D0957"/>
    <w:rsid w:val="005D0AF6"/>
    <w:rsid w:val="005D19FF"/>
    <w:rsid w:val="005D4752"/>
    <w:rsid w:val="005D5BD2"/>
    <w:rsid w:val="005D5F4D"/>
    <w:rsid w:val="005D6E91"/>
    <w:rsid w:val="005D755F"/>
    <w:rsid w:val="005D7748"/>
    <w:rsid w:val="005E3C7D"/>
    <w:rsid w:val="005E3D93"/>
    <w:rsid w:val="005E4B8A"/>
    <w:rsid w:val="005E52DA"/>
    <w:rsid w:val="005E6172"/>
    <w:rsid w:val="005E7716"/>
    <w:rsid w:val="005F02C0"/>
    <w:rsid w:val="005F0E7A"/>
    <w:rsid w:val="005F108F"/>
    <w:rsid w:val="005F1810"/>
    <w:rsid w:val="005F1C4D"/>
    <w:rsid w:val="005F41FE"/>
    <w:rsid w:val="005F5393"/>
    <w:rsid w:val="00600E17"/>
    <w:rsid w:val="00602596"/>
    <w:rsid w:val="00602ABE"/>
    <w:rsid w:val="00602C4F"/>
    <w:rsid w:val="006037B2"/>
    <w:rsid w:val="00603EBD"/>
    <w:rsid w:val="00605B31"/>
    <w:rsid w:val="006061BB"/>
    <w:rsid w:val="00606ACB"/>
    <w:rsid w:val="0060753C"/>
    <w:rsid w:val="00607686"/>
    <w:rsid w:val="00611655"/>
    <w:rsid w:val="006132E1"/>
    <w:rsid w:val="00616B4F"/>
    <w:rsid w:val="00617A10"/>
    <w:rsid w:val="00620D64"/>
    <w:rsid w:val="0062333F"/>
    <w:rsid w:val="006258C2"/>
    <w:rsid w:val="00626913"/>
    <w:rsid w:val="00626ABE"/>
    <w:rsid w:val="00626C3D"/>
    <w:rsid w:val="0062799B"/>
    <w:rsid w:val="00630C67"/>
    <w:rsid w:val="0063203B"/>
    <w:rsid w:val="006340C9"/>
    <w:rsid w:val="00634DBA"/>
    <w:rsid w:val="00635481"/>
    <w:rsid w:val="00637A1F"/>
    <w:rsid w:val="00637EDD"/>
    <w:rsid w:val="0064548C"/>
    <w:rsid w:val="00645BE2"/>
    <w:rsid w:val="0064700B"/>
    <w:rsid w:val="0064717C"/>
    <w:rsid w:val="00647927"/>
    <w:rsid w:val="0065012A"/>
    <w:rsid w:val="00650AA0"/>
    <w:rsid w:val="00650D38"/>
    <w:rsid w:val="0065188F"/>
    <w:rsid w:val="00651E2F"/>
    <w:rsid w:val="0065211A"/>
    <w:rsid w:val="00652F88"/>
    <w:rsid w:val="006554D9"/>
    <w:rsid w:val="00660075"/>
    <w:rsid w:val="0066141F"/>
    <w:rsid w:val="00662607"/>
    <w:rsid w:val="00662759"/>
    <w:rsid w:val="00663143"/>
    <w:rsid w:val="00664BCD"/>
    <w:rsid w:val="006677F3"/>
    <w:rsid w:val="006679B2"/>
    <w:rsid w:val="0067095E"/>
    <w:rsid w:val="006719FC"/>
    <w:rsid w:val="00672EB7"/>
    <w:rsid w:val="00672F55"/>
    <w:rsid w:val="00674574"/>
    <w:rsid w:val="0067468A"/>
    <w:rsid w:val="0067587C"/>
    <w:rsid w:val="006803B4"/>
    <w:rsid w:val="00680565"/>
    <w:rsid w:val="00680B2C"/>
    <w:rsid w:val="00685ABF"/>
    <w:rsid w:val="006873AA"/>
    <w:rsid w:val="00691F5C"/>
    <w:rsid w:val="00693169"/>
    <w:rsid w:val="00693E43"/>
    <w:rsid w:val="00695221"/>
    <w:rsid w:val="00695397"/>
    <w:rsid w:val="00695F85"/>
    <w:rsid w:val="006966B8"/>
    <w:rsid w:val="006A12C2"/>
    <w:rsid w:val="006A14A8"/>
    <w:rsid w:val="006A2960"/>
    <w:rsid w:val="006A3493"/>
    <w:rsid w:val="006A5B54"/>
    <w:rsid w:val="006A5B73"/>
    <w:rsid w:val="006A5D9A"/>
    <w:rsid w:val="006A66E7"/>
    <w:rsid w:val="006A6CF5"/>
    <w:rsid w:val="006A7238"/>
    <w:rsid w:val="006B04AC"/>
    <w:rsid w:val="006B20DE"/>
    <w:rsid w:val="006B4EE4"/>
    <w:rsid w:val="006B500E"/>
    <w:rsid w:val="006B5114"/>
    <w:rsid w:val="006B5D7B"/>
    <w:rsid w:val="006B7528"/>
    <w:rsid w:val="006C1E07"/>
    <w:rsid w:val="006C2BC4"/>
    <w:rsid w:val="006C3CF4"/>
    <w:rsid w:val="006C4522"/>
    <w:rsid w:val="006C4EFB"/>
    <w:rsid w:val="006C63D5"/>
    <w:rsid w:val="006C7018"/>
    <w:rsid w:val="006C7BA9"/>
    <w:rsid w:val="006C7E3E"/>
    <w:rsid w:val="006C7F53"/>
    <w:rsid w:val="006D01B0"/>
    <w:rsid w:val="006D0E8D"/>
    <w:rsid w:val="006D2A06"/>
    <w:rsid w:val="006D2B7B"/>
    <w:rsid w:val="006D4EC7"/>
    <w:rsid w:val="006D621E"/>
    <w:rsid w:val="006D656F"/>
    <w:rsid w:val="006D65EB"/>
    <w:rsid w:val="006D6A02"/>
    <w:rsid w:val="006D70A1"/>
    <w:rsid w:val="006D7C8E"/>
    <w:rsid w:val="006D7FAB"/>
    <w:rsid w:val="006E0546"/>
    <w:rsid w:val="006E0D0B"/>
    <w:rsid w:val="006E4DDE"/>
    <w:rsid w:val="006E53C3"/>
    <w:rsid w:val="006E5BBE"/>
    <w:rsid w:val="006E5D86"/>
    <w:rsid w:val="006E7DC3"/>
    <w:rsid w:val="006F0220"/>
    <w:rsid w:val="006F0AEE"/>
    <w:rsid w:val="006F2DF7"/>
    <w:rsid w:val="006F3630"/>
    <w:rsid w:val="006F51A6"/>
    <w:rsid w:val="006F5438"/>
    <w:rsid w:val="006F5484"/>
    <w:rsid w:val="006F76E0"/>
    <w:rsid w:val="00704081"/>
    <w:rsid w:val="007041A0"/>
    <w:rsid w:val="007041BB"/>
    <w:rsid w:val="00704F2A"/>
    <w:rsid w:val="007053AA"/>
    <w:rsid w:val="0070625E"/>
    <w:rsid w:val="007064F8"/>
    <w:rsid w:val="00706ABE"/>
    <w:rsid w:val="00706AF7"/>
    <w:rsid w:val="007077D6"/>
    <w:rsid w:val="00707C3E"/>
    <w:rsid w:val="00707F88"/>
    <w:rsid w:val="00710864"/>
    <w:rsid w:val="00710EC9"/>
    <w:rsid w:val="007113B9"/>
    <w:rsid w:val="0071199E"/>
    <w:rsid w:val="00712903"/>
    <w:rsid w:val="00714D7B"/>
    <w:rsid w:val="00715BF1"/>
    <w:rsid w:val="007169C3"/>
    <w:rsid w:val="00717D22"/>
    <w:rsid w:val="00720297"/>
    <w:rsid w:val="007205E1"/>
    <w:rsid w:val="00720B1F"/>
    <w:rsid w:val="00721F04"/>
    <w:rsid w:val="007226E2"/>
    <w:rsid w:val="00723156"/>
    <w:rsid w:val="00724C72"/>
    <w:rsid w:val="007251AD"/>
    <w:rsid w:val="00726FDF"/>
    <w:rsid w:val="0072758E"/>
    <w:rsid w:val="00730F46"/>
    <w:rsid w:val="0073155F"/>
    <w:rsid w:val="00731A8C"/>
    <w:rsid w:val="00732C2D"/>
    <w:rsid w:val="00732E5C"/>
    <w:rsid w:val="00734664"/>
    <w:rsid w:val="007347B5"/>
    <w:rsid w:val="00735A20"/>
    <w:rsid w:val="007366EA"/>
    <w:rsid w:val="00736C26"/>
    <w:rsid w:val="007403B9"/>
    <w:rsid w:val="007403FE"/>
    <w:rsid w:val="0074143F"/>
    <w:rsid w:val="007444FE"/>
    <w:rsid w:val="00745F6F"/>
    <w:rsid w:val="00746E56"/>
    <w:rsid w:val="00746ECC"/>
    <w:rsid w:val="0075266B"/>
    <w:rsid w:val="00753F13"/>
    <w:rsid w:val="0075548D"/>
    <w:rsid w:val="00756D72"/>
    <w:rsid w:val="007576EE"/>
    <w:rsid w:val="007605D6"/>
    <w:rsid w:val="007634E1"/>
    <w:rsid w:val="00763B7F"/>
    <w:rsid w:val="00764AAE"/>
    <w:rsid w:val="00765EBE"/>
    <w:rsid w:val="0076649C"/>
    <w:rsid w:val="00770DAF"/>
    <w:rsid w:val="00771245"/>
    <w:rsid w:val="0077165D"/>
    <w:rsid w:val="00771F56"/>
    <w:rsid w:val="00772A19"/>
    <w:rsid w:val="0077426E"/>
    <w:rsid w:val="00777EFF"/>
    <w:rsid w:val="007809A5"/>
    <w:rsid w:val="007810B3"/>
    <w:rsid w:val="00781302"/>
    <w:rsid w:val="00784019"/>
    <w:rsid w:val="007844AF"/>
    <w:rsid w:val="007847A7"/>
    <w:rsid w:val="007868CB"/>
    <w:rsid w:val="00786F16"/>
    <w:rsid w:val="007905FB"/>
    <w:rsid w:val="00792300"/>
    <w:rsid w:val="007936FE"/>
    <w:rsid w:val="00793950"/>
    <w:rsid w:val="007949D5"/>
    <w:rsid w:val="00794A70"/>
    <w:rsid w:val="00795B9F"/>
    <w:rsid w:val="0079672D"/>
    <w:rsid w:val="007975EF"/>
    <w:rsid w:val="007A0D0E"/>
    <w:rsid w:val="007A0E38"/>
    <w:rsid w:val="007A1CB0"/>
    <w:rsid w:val="007A3064"/>
    <w:rsid w:val="007A3818"/>
    <w:rsid w:val="007A499E"/>
    <w:rsid w:val="007B0121"/>
    <w:rsid w:val="007B0A93"/>
    <w:rsid w:val="007B0E07"/>
    <w:rsid w:val="007B1EE4"/>
    <w:rsid w:val="007B1F0B"/>
    <w:rsid w:val="007B2573"/>
    <w:rsid w:val="007B2F1C"/>
    <w:rsid w:val="007B38C4"/>
    <w:rsid w:val="007B3A5D"/>
    <w:rsid w:val="007B420C"/>
    <w:rsid w:val="007B4C57"/>
    <w:rsid w:val="007B50B5"/>
    <w:rsid w:val="007B5D4F"/>
    <w:rsid w:val="007B6406"/>
    <w:rsid w:val="007B668D"/>
    <w:rsid w:val="007B6BB7"/>
    <w:rsid w:val="007C05BF"/>
    <w:rsid w:val="007C0F0C"/>
    <w:rsid w:val="007C112D"/>
    <w:rsid w:val="007C1B53"/>
    <w:rsid w:val="007C28B2"/>
    <w:rsid w:val="007C4D3B"/>
    <w:rsid w:val="007C546D"/>
    <w:rsid w:val="007C6731"/>
    <w:rsid w:val="007C7BA1"/>
    <w:rsid w:val="007D18FB"/>
    <w:rsid w:val="007D2D74"/>
    <w:rsid w:val="007D2E0E"/>
    <w:rsid w:val="007D424E"/>
    <w:rsid w:val="007D4DDD"/>
    <w:rsid w:val="007D4DDF"/>
    <w:rsid w:val="007D5856"/>
    <w:rsid w:val="007D6324"/>
    <w:rsid w:val="007D6340"/>
    <w:rsid w:val="007D6486"/>
    <w:rsid w:val="007D6F10"/>
    <w:rsid w:val="007D7343"/>
    <w:rsid w:val="007D7465"/>
    <w:rsid w:val="007D789B"/>
    <w:rsid w:val="007E0660"/>
    <w:rsid w:val="007E11B2"/>
    <w:rsid w:val="007E3F44"/>
    <w:rsid w:val="007E6707"/>
    <w:rsid w:val="007E77AA"/>
    <w:rsid w:val="007F0AB5"/>
    <w:rsid w:val="007F0E3C"/>
    <w:rsid w:val="007F15A2"/>
    <w:rsid w:val="007F2BC2"/>
    <w:rsid w:val="007F31D5"/>
    <w:rsid w:val="007F3A88"/>
    <w:rsid w:val="007F417E"/>
    <w:rsid w:val="007F793F"/>
    <w:rsid w:val="007F7DE2"/>
    <w:rsid w:val="00800463"/>
    <w:rsid w:val="00800930"/>
    <w:rsid w:val="00800ECF"/>
    <w:rsid w:val="0080209D"/>
    <w:rsid w:val="00802A78"/>
    <w:rsid w:val="00803168"/>
    <w:rsid w:val="008036C3"/>
    <w:rsid w:val="0080392E"/>
    <w:rsid w:val="00803B6C"/>
    <w:rsid w:val="00806376"/>
    <w:rsid w:val="00810B8A"/>
    <w:rsid w:val="008115E0"/>
    <w:rsid w:val="0081174A"/>
    <w:rsid w:val="00811F7F"/>
    <w:rsid w:val="008135A7"/>
    <w:rsid w:val="0081447C"/>
    <w:rsid w:val="00814818"/>
    <w:rsid w:val="00817582"/>
    <w:rsid w:val="00817A7D"/>
    <w:rsid w:val="0082173F"/>
    <w:rsid w:val="008218DE"/>
    <w:rsid w:val="00824158"/>
    <w:rsid w:val="00824534"/>
    <w:rsid w:val="00825C68"/>
    <w:rsid w:val="008261AB"/>
    <w:rsid w:val="00826A5D"/>
    <w:rsid w:val="00827931"/>
    <w:rsid w:val="00830338"/>
    <w:rsid w:val="00832225"/>
    <w:rsid w:val="0083488D"/>
    <w:rsid w:val="00835491"/>
    <w:rsid w:val="00835544"/>
    <w:rsid w:val="00837AA9"/>
    <w:rsid w:val="00841B2C"/>
    <w:rsid w:val="00842BD4"/>
    <w:rsid w:val="00843469"/>
    <w:rsid w:val="00843A72"/>
    <w:rsid w:val="00845AE2"/>
    <w:rsid w:val="00850236"/>
    <w:rsid w:val="00851323"/>
    <w:rsid w:val="00851692"/>
    <w:rsid w:val="00860A50"/>
    <w:rsid w:val="0086131F"/>
    <w:rsid w:val="008620C1"/>
    <w:rsid w:val="0086349E"/>
    <w:rsid w:val="008650AE"/>
    <w:rsid w:val="00865272"/>
    <w:rsid w:val="008654BB"/>
    <w:rsid w:val="00865CCB"/>
    <w:rsid w:val="00866684"/>
    <w:rsid w:val="008715A4"/>
    <w:rsid w:val="00872088"/>
    <w:rsid w:val="00873766"/>
    <w:rsid w:val="0087407C"/>
    <w:rsid w:val="00875211"/>
    <w:rsid w:val="00876E0D"/>
    <w:rsid w:val="00880D42"/>
    <w:rsid w:val="008819D2"/>
    <w:rsid w:val="00881BEB"/>
    <w:rsid w:val="00881FBD"/>
    <w:rsid w:val="008832AA"/>
    <w:rsid w:val="008836EE"/>
    <w:rsid w:val="00884382"/>
    <w:rsid w:val="00884EB1"/>
    <w:rsid w:val="00885751"/>
    <w:rsid w:val="00885B1D"/>
    <w:rsid w:val="00885D96"/>
    <w:rsid w:val="008865A3"/>
    <w:rsid w:val="008911E0"/>
    <w:rsid w:val="0089228A"/>
    <w:rsid w:val="0089235F"/>
    <w:rsid w:val="00892B73"/>
    <w:rsid w:val="008939E5"/>
    <w:rsid w:val="00893EE7"/>
    <w:rsid w:val="00896341"/>
    <w:rsid w:val="00897177"/>
    <w:rsid w:val="008A1539"/>
    <w:rsid w:val="008A25E9"/>
    <w:rsid w:val="008A3F4E"/>
    <w:rsid w:val="008A4FEB"/>
    <w:rsid w:val="008A5E47"/>
    <w:rsid w:val="008A6648"/>
    <w:rsid w:val="008A77F2"/>
    <w:rsid w:val="008B07DE"/>
    <w:rsid w:val="008B099F"/>
    <w:rsid w:val="008B0AE8"/>
    <w:rsid w:val="008B19AE"/>
    <w:rsid w:val="008B3A70"/>
    <w:rsid w:val="008B3D85"/>
    <w:rsid w:val="008B434B"/>
    <w:rsid w:val="008B4566"/>
    <w:rsid w:val="008B5241"/>
    <w:rsid w:val="008B54AD"/>
    <w:rsid w:val="008B6E43"/>
    <w:rsid w:val="008C0F87"/>
    <w:rsid w:val="008C19E4"/>
    <w:rsid w:val="008C3A04"/>
    <w:rsid w:val="008C5104"/>
    <w:rsid w:val="008C5F9D"/>
    <w:rsid w:val="008C6A83"/>
    <w:rsid w:val="008D1EA7"/>
    <w:rsid w:val="008D3FCE"/>
    <w:rsid w:val="008D401A"/>
    <w:rsid w:val="008D4467"/>
    <w:rsid w:val="008D6715"/>
    <w:rsid w:val="008E1C01"/>
    <w:rsid w:val="008E3252"/>
    <w:rsid w:val="008E4873"/>
    <w:rsid w:val="008E4940"/>
    <w:rsid w:val="008E553B"/>
    <w:rsid w:val="008F085D"/>
    <w:rsid w:val="008F1C5B"/>
    <w:rsid w:val="008F3027"/>
    <w:rsid w:val="008F3F14"/>
    <w:rsid w:val="008F4392"/>
    <w:rsid w:val="008F4D0D"/>
    <w:rsid w:val="008F4F21"/>
    <w:rsid w:val="008F58E1"/>
    <w:rsid w:val="008F7508"/>
    <w:rsid w:val="00900801"/>
    <w:rsid w:val="00900EB9"/>
    <w:rsid w:val="009013C5"/>
    <w:rsid w:val="009013DE"/>
    <w:rsid w:val="009029C6"/>
    <w:rsid w:val="00902B62"/>
    <w:rsid w:val="00902B76"/>
    <w:rsid w:val="00903B7C"/>
    <w:rsid w:val="00904B82"/>
    <w:rsid w:val="00906FC8"/>
    <w:rsid w:val="009075C3"/>
    <w:rsid w:val="009105CD"/>
    <w:rsid w:val="009107FA"/>
    <w:rsid w:val="0091167F"/>
    <w:rsid w:val="00912215"/>
    <w:rsid w:val="00912447"/>
    <w:rsid w:val="00916FE7"/>
    <w:rsid w:val="00917A14"/>
    <w:rsid w:val="00917EAF"/>
    <w:rsid w:val="00920021"/>
    <w:rsid w:val="009226F1"/>
    <w:rsid w:val="00922AE8"/>
    <w:rsid w:val="00923A6F"/>
    <w:rsid w:val="00923D11"/>
    <w:rsid w:val="009249B0"/>
    <w:rsid w:val="009252F1"/>
    <w:rsid w:val="00925423"/>
    <w:rsid w:val="00926844"/>
    <w:rsid w:val="0092698F"/>
    <w:rsid w:val="00927A56"/>
    <w:rsid w:val="00930561"/>
    <w:rsid w:val="0093114E"/>
    <w:rsid w:val="00931AB4"/>
    <w:rsid w:val="009327B1"/>
    <w:rsid w:val="009353C7"/>
    <w:rsid w:val="00936416"/>
    <w:rsid w:val="009406DA"/>
    <w:rsid w:val="00940FA4"/>
    <w:rsid w:val="009411D6"/>
    <w:rsid w:val="0094243B"/>
    <w:rsid w:val="00942A5B"/>
    <w:rsid w:val="0094321E"/>
    <w:rsid w:val="00944C02"/>
    <w:rsid w:val="009450E0"/>
    <w:rsid w:val="009461E7"/>
    <w:rsid w:val="00947826"/>
    <w:rsid w:val="00947D7E"/>
    <w:rsid w:val="0095192D"/>
    <w:rsid w:val="009536C9"/>
    <w:rsid w:val="0095434F"/>
    <w:rsid w:val="00955ADE"/>
    <w:rsid w:val="00957208"/>
    <w:rsid w:val="009573EF"/>
    <w:rsid w:val="00957415"/>
    <w:rsid w:val="00957A96"/>
    <w:rsid w:val="00961A72"/>
    <w:rsid w:val="009628CB"/>
    <w:rsid w:val="00963751"/>
    <w:rsid w:val="00966E15"/>
    <w:rsid w:val="00967D13"/>
    <w:rsid w:val="00970B87"/>
    <w:rsid w:val="0097267D"/>
    <w:rsid w:val="0097313C"/>
    <w:rsid w:val="00973D5F"/>
    <w:rsid w:val="009754D8"/>
    <w:rsid w:val="00975EC8"/>
    <w:rsid w:val="00976206"/>
    <w:rsid w:val="00980F09"/>
    <w:rsid w:val="00980FF3"/>
    <w:rsid w:val="00981732"/>
    <w:rsid w:val="00981F5D"/>
    <w:rsid w:val="00982418"/>
    <w:rsid w:val="009838A0"/>
    <w:rsid w:val="0098436F"/>
    <w:rsid w:val="009851C7"/>
    <w:rsid w:val="00985A3C"/>
    <w:rsid w:val="00986A9C"/>
    <w:rsid w:val="009872E9"/>
    <w:rsid w:val="00987B7C"/>
    <w:rsid w:val="00990F9E"/>
    <w:rsid w:val="009913EA"/>
    <w:rsid w:val="0099146F"/>
    <w:rsid w:val="00991677"/>
    <w:rsid w:val="00992022"/>
    <w:rsid w:val="00993C59"/>
    <w:rsid w:val="00994D96"/>
    <w:rsid w:val="00995675"/>
    <w:rsid w:val="0099599C"/>
    <w:rsid w:val="00996943"/>
    <w:rsid w:val="00997B35"/>
    <w:rsid w:val="009A077D"/>
    <w:rsid w:val="009A1771"/>
    <w:rsid w:val="009A2548"/>
    <w:rsid w:val="009A2ABD"/>
    <w:rsid w:val="009A2D1D"/>
    <w:rsid w:val="009A377B"/>
    <w:rsid w:val="009A4870"/>
    <w:rsid w:val="009A5323"/>
    <w:rsid w:val="009B0A2A"/>
    <w:rsid w:val="009B1826"/>
    <w:rsid w:val="009B2FCE"/>
    <w:rsid w:val="009B30F8"/>
    <w:rsid w:val="009B316A"/>
    <w:rsid w:val="009B3206"/>
    <w:rsid w:val="009B47A8"/>
    <w:rsid w:val="009B5644"/>
    <w:rsid w:val="009B6304"/>
    <w:rsid w:val="009B6468"/>
    <w:rsid w:val="009B66EE"/>
    <w:rsid w:val="009B6889"/>
    <w:rsid w:val="009B711F"/>
    <w:rsid w:val="009B77E8"/>
    <w:rsid w:val="009C07A5"/>
    <w:rsid w:val="009C0E2B"/>
    <w:rsid w:val="009C1428"/>
    <w:rsid w:val="009C2FD1"/>
    <w:rsid w:val="009C61A3"/>
    <w:rsid w:val="009D0A06"/>
    <w:rsid w:val="009D0DD8"/>
    <w:rsid w:val="009D1062"/>
    <w:rsid w:val="009D319E"/>
    <w:rsid w:val="009D3595"/>
    <w:rsid w:val="009D3C1A"/>
    <w:rsid w:val="009D44F3"/>
    <w:rsid w:val="009D4E16"/>
    <w:rsid w:val="009D6151"/>
    <w:rsid w:val="009D7D1F"/>
    <w:rsid w:val="009E1583"/>
    <w:rsid w:val="009E2202"/>
    <w:rsid w:val="009E2691"/>
    <w:rsid w:val="009E4364"/>
    <w:rsid w:val="009E4725"/>
    <w:rsid w:val="009E5A8F"/>
    <w:rsid w:val="009E6F34"/>
    <w:rsid w:val="009E7A6F"/>
    <w:rsid w:val="009F01D7"/>
    <w:rsid w:val="009F0796"/>
    <w:rsid w:val="009F3F7A"/>
    <w:rsid w:val="009F3F82"/>
    <w:rsid w:val="009F54F2"/>
    <w:rsid w:val="009F5ACC"/>
    <w:rsid w:val="00A005C6"/>
    <w:rsid w:val="00A04D33"/>
    <w:rsid w:val="00A050CD"/>
    <w:rsid w:val="00A0624D"/>
    <w:rsid w:val="00A0717D"/>
    <w:rsid w:val="00A07AEA"/>
    <w:rsid w:val="00A07FBE"/>
    <w:rsid w:val="00A10AFE"/>
    <w:rsid w:val="00A11033"/>
    <w:rsid w:val="00A15349"/>
    <w:rsid w:val="00A15AC0"/>
    <w:rsid w:val="00A17AF4"/>
    <w:rsid w:val="00A21CF2"/>
    <w:rsid w:val="00A225F1"/>
    <w:rsid w:val="00A22C73"/>
    <w:rsid w:val="00A23395"/>
    <w:rsid w:val="00A233A4"/>
    <w:rsid w:val="00A233D6"/>
    <w:rsid w:val="00A23621"/>
    <w:rsid w:val="00A26685"/>
    <w:rsid w:val="00A267B3"/>
    <w:rsid w:val="00A26BC8"/>
    <w:rsid w:val="00A27C79"/>
    <w:rsid w:val="00A35C38"/>
    <w:rsid w:val="00A40196"/>
    <w:rsid w:val="00A41C64"/>
    <w:rsid w:val="00A41DF7"/>
    <w:rsid w:val="00A41F8E"/>
    <w:rsid w:val="00A43C5E"/>
    <w:rsid w:val="00A4431B"/>
    <w:rsid w:val="00A44753"/>
    <w:rsid w:val="00A44EF6"/>
    <w:rsid w:val="00A45C11"/>
    <w:rsid w:val="00A50434"/>
    <w:rsid w:val="00A51EB3"/>
    <w:rsid w:val="00A52673"/>
    <w:rsid w:val="00A539BE"/>
    <w:rsid w:val="00A53BE9"/>
    <w:rsid w:val="00A546A0"/>
    <w:rsid w:val="00A57361"/>
    <w:rsid w:val="00A60388"/>
    <w:rsid w:val="00A60C5D"/>
    <w:rsid w:val="00A643F5"/>
    <w:rsid w:val="00A645DA"/>
    <w:rsid w:val="00A6544C"/>
    <w:rsid w:val="00A6786B"/>
    <w:rsid w:val="00A7135E"/>
    <w:rsid w:val="00A71763"/>
    <w:rsid w:val="00A71AB3"/>
    <w:rsid w:val="00A7262F"/>
    <w:rsid w:val="00A72A7F"/>
    <w:rsid w:val="00A7301B"/>
    <w:rsid w:val="00A74B2D"/>
    <w:rsid w:val="00A7639C"/>
    <w:rsid w:val="00A76A86"/>
    <w:rsid w:val="00A773CA"/>
    <w:rsid w:val="00A7781E"/>
    <w:rsid w:val="00A80F19"/>
    <w:rsid w:val="00A823DB"/>
    <w:rsid w:val="00A829E7"/>
    <w:rsid w:val="00A83D2C"/>
    <w:rsid w:val="00A83D82"/>
    <w:rsid w:val="00A84021"/>
    <w:rsid w:val="00A85597"/>
    <w:rsid w:val="00A85644"/>
    <w:rsid w:val="00A85EFA"/>
    <w:rsid w:val="00A864BE"/>
    <w:rsid w:val="00A874A0"/>
    <w:rsid w:val="00A875C8"/>
    <w:rsid w:val="00A87A26"/>
    <w:rsid w:val="00A908C0"/>
    <w:rsid w:val="00A91C23"/>
    <w:rsid w:val="00A92ED6"/>
    <w:rsid w:val="00A9371D"/>
    <w:rsid w:val="00A96849"/>
    <w:rsid w:val="00A969C1"/>
    <w:rsid w:val="00A96C02"/>
    <w:rsid w:val="00A96E9C"/>
    <w:rsid w:val="00A96F5B"/>
    <w:rsid w:val="00A9714E"/>
    <w:rsid w:val="00A97332"/>
    <w:rsid w:val="00A97815"/>
    <w:rsid w:val="00AA02AA"/>
    <w:rsid w:val="00AA1876"/>
    <w:rsid w:val="00AA2737"/>
    <w:rsid w:val="00AA3C46"/>
    <w:rsid w:val="00AA4BB0"/>
    <w:rsid w:val="00AA5E72"/>
    <w:rsid w:val="00AA6748"/>
    <w:rsid w:val="00AA75C0"/>
    <w:rsid w:val="00AB003F"/>
    <w:rsid w:val="00AB0D0B"/>
    <w:rsid w:val="00AB1E29"/>
    <w:rsid w:val="00AB2550"/>
    <w:rsid w:val="00AB49B5"/>
    <w:rsid w:val="00AB4C94"/>
    <w:rsid w:val="00AB4D79"/>
    <w:rsid w:val="00AB6A77"/>
    <w:rsid w:val="00AC1578"/>
    <w:rsid w:val="00AC1C26"/>
    <w:rsid w:val="00AC1E31"/>
    <w:rsid w:val="00AC2B47"/>
    <w:rsid w:val="00AC2F41"/>
    <w:rsid w:val="00AC525B"/>
    <w:rsid w:val="00AC5742"/>
    <w:rsid w:val="00AC6A1D"/>
    <w:rsid w:val="00AC7029"/>
    <w:rsid w:val="00AC71F1"/>
    <w:rsid w:val="00AD04C7"/>
    <w:rsid w:val="00AD20CD"/>
    <w:rsid w:val="00AD560E"/>
    <w:rsid w:val="00AD5706"/>
    <w:rsid w:val="00AD5E6D"/>
    <w:rsid w:val="00AD613C"/>
    <w:rsid w:val="00AD6A25"/>
    <w:rsid w:val="00AD76D8"/>
    <w:rsid w:val="00AD7EA6"/>
    <w:rsid w:val="00AE04DA"/>
    <w:rsid w:val="00AE05E6"/>
    <w:rsid w:val="00AE0699"/>
    <w:rsid w:val="00AE1620"/>
    <w:rsid w:val="00AE3FDD"/>
    <w:rsid w:val="00AE77DE"/>
    <w:rsid w:val="00AF0D6F"/>
    <w:rsid w:val="00AF0D89"/>
    <w:rsid w:val="00AF110D"/>
    <w:rsid w:val="00AF2BCD"/>
    <w:rsid w:val="00AF2E70"/>
    <w:rsid w:val="00AF39BB"/>
    <w:rsid w:val="00AF5227"/>
    <w:rsid w:val="00AF7312"/>
    <w:rsid w:val="00B01A26"/>
    <w:rsid w:val="00B01D78"/>
    <w:rsid w:val="00B0201C"/>
    <w:rsid w:val="00B030D5"/>
    <w:rsid w:val="00B03D83"/>
    <w:rsid w:val="00B047B7"/>
    <w:rsid w:val="00B057A4"/>
    <w:rsid w:val="00B065F6"/>
    <w:rsid w:val="00B07E1F"/>
    <w:rsid w:val="00B10FBD"/>
    <w:rsid w:val="00B125BD"/>
    <w:rsid w:val="00B13509"/>
    <w:rsid w:val="00B13769"/>
    <w:rsid w:val="00B13E3C"/>
    <w:rsid w:val="00B150A4"/>
    <w:rsid w:val="00B15D97"/>
    <w:rsid w:val="00B1634E"/>
    <w:rsid w:val="00B16F93"/>
    <w:rsid w:val="00B2040F"/>
    <w:rsid w:val="00B20684"/>
    <w:rsid w:val="00B215E2"/>
    <w:rsid w:val="00B22157"/>
    <w:rsid w:val="00B22691"/>
    <w:rsid w:val="00B227A4"/>
    <w:rsid w:val="00B235A6"/>
    <w:rsid w:val="00B25708"/>
    <w:rsid w:val="00B272A8"/>
    <w:rsid w:val="00B27A96"/>
    <w:rsid w:val="00B31732"/>
    <w:rsid w:val="00B33846"/>
    <w:rsid w:val="00B35100"/>
    <w:rsid w:val="00B35A84"/>
    <w:rsid w:val="00B37283"/>
    <w:rsid w:val="00B373DD"/>
    <w:rsid w:val="00B3785B"/>
    <w:rsid w:val="00B3791B"/>
    <w:rsid w:val="00B4071C"/>
    <w:rsid w:val="00B41A04"/>
    <w:rsid w:val="00B41BBE"/>
    <w:rsid w:val="00B423AE"/>
    <w:rsid w:val="00B437BF"/>
    <w:rsid w:val="00B439FA"/>
    <w:rsid w:val="00B44B0A"/>
    <w:rsid w:val="00B45127"/>
    <w:rsid w:val="00B46403"/>
    <w:rsid w:val="00B46BF3"/>
    <w:rsid w:val="00B47360"/>
    <w:rsid w:val="00B50571"/>
    <w:rsid w:val="00B5146F"/>
    <w:rsid w:val="00B51AAF"/>
    <w:rsid w:val="00B53C36"/>
    <w:rsid w:val="00B55CB1"/>
    <w:rsid w:val="00B5637C"/>
    <w:rsid w:val="00B57678"/>
    <w:rsid w:val="00B61702"/>
    <w:rsid w:val="00B6277F"/>
    <w:rsid w:val="00B62A84"/>
    <w:rsid w:val="00B6335A"/>
    <w:rsid w:val="00B6367D"/>
    <w:rsid w:val="00B65484"/>
    <w:rsid w:val="00B66E18"/>
    <w:rsid w:val="00B71C17"/>
    <w:rsid w:val="00B72204"/>
    <w:rsid w:val="00B72568"/>
    <w:rsid w:val="00B73BBC"/>
    <w:rsid w:val="00B742C5"/>
    <w:rsid w:val="00B743D5"/>
    <w:rsid w:val="00B744A3"/>
    <w:rsid w:val="00B74946"/>
    <w:rsid w:val="00B75291"/>
    <w:rsid w:val="00B757D7"/>
    <w:rsid w:val="00B8168D"/>
    <w:rsid w:val="00B81EAC"/>
    <w:rsid w:val="00B8254C"/>
    <w:rsid w:val="00B84AF7"/>
    <w:rsid w:val="00B8525B"/>
    <w:rsid w:val="00B8531E"/>
    <w:rsid w:val="00B86595"/>
    <w:rsid w:val="00B91716"/>
    <w:rsid w:val="00B9177E"/>
    <w:rsid w:val="00B927C8"/>
    <w:rsid w:val="00B92CAC"/>
    <w:rsid w:val="00B93D82"/>
    <w:rsid w:val="00B957A9"/>
    <w:rsid w:val="00BA1E88"/>
    <w:rsid w:val="00BA24B1"/>
    <w:rsid w:val="00BA44AB"/>
    <w:rsid w:val="00BA4CAA"/>
    <w:rsid w:val="00BA5CD4"/>
    <w:rsid w:val="00BA60E3"/>
    <w:rsid w:val="00BA72C2"/>
    <w:rsid w:val="00BA7DBB"/>
    <w:rsid w:val="00BB0F6B"/>
    <w:rsid w:val="00BB10BC"/>
    <w:rsid w:val="00BB37AF"/>
    <w:rsid w:val="00BB3991"/>
    <w:rsid w:val="00BB3EA4"/>
    <w:rsid w:val="00BB4227"/>
    <w:rsid w:val="00BB50EA"/>
    <w:rsid w:val="00BB5211"/>
    <w:rsid w:val="00BB5ECA"/>
    <w:rsid w:val="00BB682C"/>
    <w:rsid w:val="00BB68D2"/>
    <w:rsid w:val="00BC03E8"/>
    <w:rsid w:val="00BC053F"/>
    <w:rsid w:val="00BC0C10"/>
    <w:rsid w:val="00BC1246"/>
    <w:rsid w:val="00BC1812"/>
    <w:rsid w:val="00BC2CEB"/>
    <w:rsid w:val="00BC5A38"/>
    <w:rsid w:val="00BC5E9B"/>
    <w:rsid w:val="00BC68A8"/>
    <w:rsid w:val="00BC795D"/>
    <w:rsid w:val="00BD3491"/>
    <w:rsid w:val="00BD3846"/>
    <w:rsid w:val="00BD38DD"/>
    <w:rsid w:val="00BD4769"/>
    <w:rsid w:val="00BD70EF"/>
    <w:rsid w:val="00BE1B97"/>
    <w:rsid w:val="00BE22F6"/>
    <w:rsid w:val="00BE2C96"/>
    <w:rsid w:val="00BE49B8"/>
    <w:rsid w:val="00BE54B0"/>
    <w:rsid w:val="00BE5FCB"/>
    <w:rsid w:val="00BF2CC8"/>
    <w:rsid w:val="00BF380C"/>
    <w:rsid w:val="00BF6A76"/>
    <w:rsid w:val="00BF7F7C"/>
    <w:rsid w:val="00C00FDA"/>
    <w:rsid w:val="00C02010"/>
    <w:rsid w:val="00C03274"/>
    <w:rsid w:val="00C03BB5"/>
    <w:rsid w:val="00C03EDB"/>
    <w:rsid w:val="00C0721A"/>
    <w:rsid w:val="00C07B14"/>
    <w:rsid w:val="00C106B8"/>
    <w:rsid w:val="00C11523"/>
    <w:rsid w:val="00C13B48"/>
    <w:rsid w:val="00C14380"/>
    <w:rsid w:val="00C1470C"/>
    <w:rsid w:val="00C15797"/>
    <w:rsid w:val="00C16E6C"/>
    <w:rsid w:val="00C17F9B"/>
    <w:rsid w:val="00C21F6C"/>
    <w:rsid w:val="00C22F01"/>
    <w:rsid w:val="00C2572D"/>
    <w:rsid w:val="00C261ED"/>
    <w:rsid w:val="00C271F8"/>
    <w:rsid w:val="00C277BF"/>
    <w:rsid w:val="00C3009E"/>
    <w:rsid w:val="00C31ABF"/>
    <w:rsid w:val="00C333B5"/>
    <w:rsid w:val="00C33E76"/>
    <w:rsid w:val="00C344D6"/>
    <w:rsid w:val="00C34689"/>
    <w:rsid w:val="00C37EE7"/>
    <w:rsid w:val="00C40C93"/>
    <w:rsid w:val="00C417F9"/>
    <w:rsid w:val="00C41FF8"/>
    <w:rsid w:val="00C446D1"/>
    <w:rsid w:val="00C46BD4"/>
    <w:rsid w:val="00C46C5D"/>
    <w:rsid w:val="00C47BAC"/>
    <w:rsid w:val="00C503A6"/>
    <w:rsid w:val="00C51A62"/>
    <w:rsid w:val="00C535AE"/>
    <w:rsid w:val="00C53C9D"/>
    <w:rsid w:val="00C55D55"/>
    <w:rsid w:val="00C56FAB"/>
    <w:rsid w:val="00C57329"/>
    <w:rsid w:val="00C6079F"/>
    <w:rsid w:val="00C60EE8"/>
    <w:rsid w:val="00C62B9F"/>
    <w:rsid w:val="00C62EB4"/>
    <w:rsid w:val="00C63062"/>
    <w:rsid w:val="00C6337E"/>
    <w:rsid w:val="00C64A91"/>
    <w:rsid w:val="00C65864"/>
    <w:rsid w:val="00C65F56"/>
    <w:rsid w:val="00C6790D"/>
    <w:rsid w:val="00C67DEC"/>
    <w:rsid w:val="00C7075B"/>
    <w:rsid w:val="00C73552"/>
    <w:rsid w:val="00C743D2"/>
    <w:rsid w:val="00C77011"/>
    <w:rsid w:val="00C77E37"/>
    <w:rsid w:val="00C81FAB"/>
    <w:rsid w:val="00C8272B"/>
    <w:rsid w:val="00C83972"/>
    <w:rsid w:val="00C842F1"/>
    <w:rsid w:val="00C84364"/>
    <w:rsid w:val="00C85DC7"/>
    <w:rsid w:val="00C86A1A"/>
    <w:rsid w:val="00C9055A"/>
    <w:rsid w:val="00C91249"/>
    <w:rsid w:val="00C95394"/>
    <w:rsid w:val="00C9748E"/>
    <w:rsid w:val="00C97EFE"/>
    <w:rsid w:val="00CA04A0"/>
    <w:rsid w:val="00CA04A6"/>
    <w:rsid w:val="00CA2AF0"/>
    <w:rsid w:val="00CA30DD"/>
    <w:rsid w:val="00CA30FB"/>
    <w:rsid w:val="00CA468A"/>
    <w:rsid w:val="00CA7ACA"/>
    <w:rsid w:val="00CA7B4B"/>
    <w:rsid w:val="00CA7BD0"/>
    <w:rsid w:val="00CB00DA"/>
    <w:rsid w:val="00CB0D5B"/>
    <w:rsid w:val="00CB2EA3"/>
    <w:rsid w:val="00CB308A"/>
    <w:rsid w:val="00CB3327"/>
    <w:rsid w:val="00CB3D3D"/>
    <w:rsid w:val="00CB70EE"/>
    <w:rsid w:val="00CC0D6C"/>
    <w:rsid w:val="00CC136B"/>
    <w:rsid w:val="00CC36B6"/>
    <w:rsid w:val="00CC3EAF"/>
    <w:rsid w:val="00CC48DD"/>
    <w:rsid w:val="00CC53D3"/>
    <w:rsid w:val="00CC599C"/>
    <w:rsid w:val="00CC66CE"/>
    <w:rsid w:val="00CC6E78"/>
    <w:rsid w:val="00CD0672"/>
    <w:rsid w:val="00CD1B8C"/>
    <w:rsid w:val="00CD28D0"/>
    <w:rsid w:val="00CD2975"/>
    <w:rsid w:val="00CD32D0"/>
    <w:rsid w:val="00CD4293"/>
    <w:rsid w:val="00CD52BE"/>
    <w:rsid w:val="00CD5DE9"/>
    <w:rsid w:val="00CD64D0"/>
    <w:rsid w:val="00CD6B27"/>
    <w:rsid w:val="00CD6D1B"/>
    <w:rsid w:val="00CD7C97"/>
    <w:rsid w:val="00CE19E6"/>
    <w:rsid w:val="00CE30EB"/>
    <w:rsid w:val="00CE43A8"/>
    <w:rsid w:val="00CE4BA5"/>
    <w:rsid w:val="00CE79A7"/>
    <w:rsid w:val="00CF2445"/>
    <w:rsid w:val="00CF2F88"/>
    <w:rsid w:val="00CF483B"/>
    <w:rsid w:val="00CF594F"/>
    <w:rsid w:val="00CF5F9F"/>
    <w:rsid w:val="00CF6C81"/>
    <w:rsid w:val="00D001EE"/>
    <w:rsid w:val="00D0094B"/>
    <w:rsid w:val="00D00AFC"/>
    <w:rsid w:val="00D00C5A"/>
    <w:rsid w:val="00D0129B"/>
    <w:rsid w:val="00D01A59"/>
    <w:rsid w:val="00D01CA1"/>
    <w:rsid w:val="00D02016"/>
    <w:rsid w:val="00D0220A"/>
    <w:rsid w:val="00D034BE"/>
    <w:rsid w:val="00D03F87"/>
    <w:rsid w:val="00D043F9"/>
    <w:rsid w:val="00D0604A"/>
    <w:rsid w:val="00D07074"/>
    <w:rsid w:val="00D108CA"/>
    <w:rsid w:val="00D10E6B"/>
    <w:rsid w:val="00D11094"/>
    <w:rsid w:val="00D139A5"/>
    <w:rsid w:val="00D17F5B"/>
    <w:rsid w:val="00D20345"/>
    <w:rsid w:val="00D20D0B"/>
    <w:rsid w:val="00D21260"/>
    <w:rsid w:val="00D226E1"/>
    <w:rsid w:val="00D23CB6"/>
    <w:rsid w:val="00D241F5"/>
    <w:rsid w:val="00D268F5"/>
    <w:rsid w:val="00D26B0F"/>
    <w:rsid w:val="00D272AE"/>
    <w:rsid w:val="00D27A18"/>
    <w:rsid w:val="00D302B4"/>
    <w:rsid w:val="00D31621"/>
    <w:rsid w:val="00D31D10"/>
    <w:rsid w:val="00D3200A"/>
    <w:rsid w:val="00D33BEC"/>
    <w:rsid w:val="00D33CA1"/>
    <w:rsid w:val="00D35E0A"/>
    <w:rsid w:val="00D37B08"/>
    <w:rsid w:val="00D40577"/>
    <w:rsid w:val="00D40E9D"/>
    <w:rsid w:val="00D41AF7"/>
    <w:rsid w:val="00D425DF"/>
    <w:rsid w:val="00D43AB5"/>
    <w:rsid w:val="00D4420D"/>
    <w:rsid w:val="00D46AA4"/>
    <w:rsid w:val="00D47C9F"/>
    <w:rsid w:val="00D506D2"/>
    <w:rsid w:val="00D54057"/>
    <w:rsid w:val="00D54153"/>
    <w:rsid w:val="00D559D5"/>
    <w:rsid w:val="00D56381"/>
    <w:rsid w:val="00D56F01"/>
    <w:rsid w:val="00D6088D"/>
    <w:rsid w:val="00D6298B"/>
    <w:rsid w:val="00D64486"/>
    <w:rsid w:val="00D6477A"/>
    <w:rsid w:val="00D649A1"/>
    <w:rsid w:val="00D659CE"/>
    <w:rsid w:val="00D66662"/>
    <w:rsid w:val="00D66F2A"/>
    <w:rsid w:val="00D72E27"/>
    <w:rsid w:val="00D72FF0"/>
    <w:rsid w:val="00D746C7"/>
    <w:rsid w:val="00D75AA0"/>
    <w:rsid w:val="00D80762"/>
    <w:rsid w:val="00D80A08"/>
    <w:rsid w:val="00D80BAB"/>
    <w:rsid w:val="00D812B2"/>
    <w:rsid w:val="00D81C98"/>
    <w:rsid w:val="00D81ED4"/>
    <w:rsid w:val="00D822C2"/>
    <w:rsid w:val="00D82B9C"/>
    <w:rsid w:val="00D83262"/>
    <w:rsid w:val="00D840C2"/>
    <w:rsid w:val="00D859CD"/>
    <w:rsid w:val="00D874DF"/>
    <w:rsid w:val="00D90258"/>
    <w:rsid w:val="00D91C10"/>
    <w:rsid w:val="00D931DF"/>
    <w:rsid w:val="00D93DBF"/>
    <w:rsid w:val="00D94606"/>
    <w:rsid w:val="00D9546F"/>
    <w:rsid w:val="00D964CC"/>
    <w:rsid w:val="00D96D8A"/>
    <w:rsid w:val="00D97519"/>
    <w:rsid w:val="00DA0A51"/>
    <w:rsid w:val="00DA1DDF"/>
    <w:rsid w:val="00DA5533"/>
    <w:rsid w:val="00DA5D7E"/>
    <w:rsid w:val="00DA6526"/>
    <w:rsid w:val="00DA68F6"/>
    <w:rsid w:val="00DA6AE7"/>
    <w:rsid w:val="00DA79F8"/>
    <w:rsid w:val="00DB30C5"/>
    <w:rsid w:val="00DB427E"/>
    <w:rsid w:val="00DB54CD"/>
    <w:rsid w:val="00DB5B77"/>
    <w:rsid w:val="00DB7F36"/>
    <w:rsid w:val="00DB7FD2"/>
    <w:rsid w:val="00DC0AF0"/>
    <w:rsid w:val="00DC0C6C"/>
    <w:rsid w:val="00DC1081"/>
    <w:rsid w:val="00DC3B10"/>
    <w:rsid w:val="00DC4748"/>
    <w:rsid w:val="00DC4A1B"/>
    <w:rsid w:val="00DC4CCD"/>
    <w:rsid w:val="00DC5090"/>
    <w:rsid w:val="00DC53F7"/>
    <w:rsid w:val="00DC54F6"/>
    <w:rsid w:val="00DC5C91"/>
    <w:rsid w:val="00DC6B2E"/>
    <w:rsid w:val="00DC6DCC"/>
    <w:rsid w:val="00DC73C1"/>
    <w:rsid w:val="00DD0E25"/>
    <w:rsid w:val="00DD0E43"/>
    <w:rsid w:val="00DD114F"/>
    <w:rsid w:val="00DD2D9F"/>
    <w:rsid w:val="00DD32B5"/>
    <w:rsid w:val="00DD3D30"/>
    <w:rsid w:val="00DD4927"/>
    <w:rsid w:val="00DD674D"/>
    <w:rsid w:val="00DE0FF4"/>
    <w:rsid w:val="00DE115C"/>
    <w:rsid w:val="00DE1FC6"/>
    <w:rsid w:val="00DE2013"/>
    <w:rsid w:val="00DE24D5"/>
    <w:rsid w:val="00DE25C6"/>
    <w:rsid w:val="00DE2841"/>
    <w:rsid w:val="00DE4CFB"/>
    <w:rsid w:val="00DE59D6"/>
    <w:rsid w:val="00DE5EF3"/>
    <w:rsid w:val="00DE6539"/>
    <w:rsid w:val="00DE6AD2"/>
    <w:rsid w:val="00DE7C56"/>
    <w:rsid w:val="00DF06AF"/>
    <w:rsid w:val="00DF2105"/>
    <w:rsid w:val="00DF6017"/>
    <w:rsid w:val="00DF7D0E"/>
    <w:rsid w:val="00DF7DCA"/>
    <w:rsid w:val="00E00372"/>
    <w:rsid w:val="00E0072C"/>
    <w:rsid w:val="00E01AA9"/>
    <w:rsid w:val="00E04095"/>
    <w:rsid w:val="00E04D6C"/>
    <w:rsid w:val="00E05CFB"/>
    <w:rsid w:val="00E07585"/>
    <w:rsid w:val="00E101D6"/>
    <w:rsid w:val="00E111C1"/>
    <w:rsid w:val="00E11FB7"/>
    <w:rsid w:val="00E12386"/>
    <w:rsid w:val="00E12A55"/>
    <w:rsid w:val="00E1512B"/>
    <w:rsid w:val="00E15B05"/>
    <w:rsid w:val="00E16AFC"/>
    <w:rsid w:val="00E17B59"/>
    <w:rsid w:val="00E214F6"/>
    <w:rsid w:val="00E21AFF"/>
    <w:rsid w:val="00E22490"/>
    <w:rsid w:val="00E22781"/>
    <w:rsid w:val="00E22B3E"/>
    <w:rsid w:val="00E22BAA"/>
    <w:rsid w:val="00E22DAF"/>
    <w:rsid w:val="00E231E4"/>
    <w:rsid w:val="00E250EF"/>
    <w:rsid w:val="00E251DA"/>
    <w:rsid w:val="00E27005"/>
    <w:rsid w:val="00E27739"/>
    <w:rsid w:val="00E3126E"/>
    <w:rsid w:val="00E33E7A"/>
    <w:rsid w:val="00E35480"/>
    <w:rsid w:val="00E3786A"/>
    <w:rsid w:val="00E40172"/>
    <w:rsid w:val="00E43006"/>
    <w:rsid w:val="00E435EB"/>
    <w:rsid w:val="00E43632"/>
    <w:rsid w:val="00E43A2A"/>
    <w:rsid w:val="00E4453B"/>
    <w:rsid w:val="00E52709"/>
    <w:rsid w:val="00E55D9C"/>
    <w:rsid w:val="00E56C36"/>
    <w:rsid w:val="00E60546"/>
    <w:rsid w:val="00E6080F"/>
    <w:rsid w:val="00E61B58"/>
    <w:rsid w:val="00E63220"/>
    <w:rsid w:val="00E64959"/>
    <w:rsid w:val="00E654A6"/>
    <w:rsid w:val="00E668BD"/>
    <w:rsid w:val="00E66AAD"/>
    <w:rsid w:val="00E67743"/>
    <w:rsid w:val="00E71963"/>
    <w:rsid w:val="00E72987"/>
    <w:rsid w:val="00E72C52"/>
    <w:rsid w:val="00E73B64"/>
    <w:rsid w:val="00E7557A"/>
    <w:rsid w:val="00E77AE6"/>
    <w:rsid w:val="00E77CBF"/>
    <w:rsid w:val="00E8083A"/>
    <w:rsid w:val="00E8125A"/>
    <w:rsid w:val="00E81C73"/>
    <w:rsid w:val="00E81F66"/>
    <w:rsid w:val="00E83798"/>
    <w:rsid w:val="00E83A76"/>
    <w:rsid w:val="00E84E9B"/>
    <w:rsid w:val="00E85D4F"/>
    <w:rsid w:val="00E87349"/>
    <w:rsid w:val="00E90ECD"/>
    <w:rsid w:val="00E92DC2"/>
    <w:rsid w:val="00E93006"/>
    <w:rsid w:val="00E940F9"/>
    <w:rsid w:val="00E95891"/>
    <w:rsid w:val="00E96FF9"/>
    <w:rsid w:val="00E973AE"/>
    <w:rsid w:val="00E9767C"/>
    <w:rsid w:val="00EA1929"/>
    <w:rsid w:val="00EA1D2F"/>
    <w:rsid w:val="00EA3B36"/>
    <w:rsid w:val="00EA3EAA"/>
    <w:rsid w:val="00EA40ED"/>
    <w:rsid w:val="00EA4E2D"/>
    <w:rsid w:val="00EA5C42"/>
    <w:rsid w:val="00EA7837"/>
    <w:rsid w:val="00EB08FD"/>
    <w:rsid w:val="00EB09A5"/>
    <w:rsid w:val="00EB19F4"/>
    <w:rsid w:val="00EB4F1B"/>
    <w:rsid w:val="00EB6B89"/>
    <w:rsid w:val="00EB6C9B"/>
    <w:rsid w:val="00EC0B79"/>
    <w:rsid w:val="00EC3592"/>
    <w:rsid w:val="00EC6001"/>
    <w:rsid w:val="00EC62CE"/>
    <w:rsid w:val="00EC6410"/>
    <w:rsid w:val="00ED0313"/>
    <w:rsid w:val="00ED0375"/>
    <w:rsid w:val="00ED0EC8"/>
    <w:rsid w:val="00ED1282"/>
    <w:rsid w:val="00ED1464"/>
    <w:rsid w:val="00ED1A88"/>
    <w:rsid w:val="00ED291D"/>
    <w:rsid w:val="00ED53E2"/>
    <w:rsid w:val="00ED5594"/>
    <w:rsid w:val="00ED5A95"/>
    <w:rsid w:val="00ED65CB"/>
    <w:rsid w:val="00ED65E9"/>
    <w:rsid w:val="00ED6BF5"/>
    <w:rsid w:val="00ED6F87"/>
    <w:rsid w:val="00ED7AB9"/>
    <w:rsid w:val="00EE005D"/>
    <w:rsid w:val="00EE1AAD"/>
    <w:rsid w:val="00EE3057"/>
    <w:rsid w:val="00EE3511"/>
    <w:rsid w:val="00EE439E"/>
    <w:rsid w:val="00EE532A"/>
    <w:rsid w:val="00EE53CA"/>
    <w:rsid w:val="00EE69EE"/>
    <w:rsid w:val="00EF15BD"/>
    <w:rsid w:val="00EF1D85"/>
    <w:rsid w:val="00EF2B67"/>
    <w:rsid w:val="00EF474A"/>
    <w:rsid w:val="00EF498B"/>
    <w:rsid w:val="00EF6A7F"/>
    <w:rsid w:val="00F00ECE"/>
    <w:rsid w:val="00F011BD"/>
    <w:rsid w:val="00F02843"/>
    <w:rsid w:val="00F02A93"/>
    <w:rsid w:val="00F0383E"/>
    <w:rsid w:val="00F045EB"/>
    <w:rsid w:val="00F0472A"/>
    <w:rsid w:val="00F04C70"/>
    <w:rsid w:val="00F07BAE"/>
    <w:rsid w:val="00F10D2E"/>
    <w:rsid w:val="00F112D8"/>
    <w:rsid w:val="00F1137B"/>
    <w:rsid w:val="00F12D0E"/>
    <w:rsid w:val="00F13001"/>
    <w:rsid w:val="00F13733"/>
    <w:rsid w:val="00F1386C"/>
    <w:rsid w:val="00F14408"/>
    <w:rsid w:val="00F20C9F"/>
    <w:rsid w:val="00F20F09"/>
    <w:rsid w:val="00F23A1E"/>
    <w:rsid w:val="00F32AF4"/>
    <w:rsid w:val="00F341D5"/>
    <w:rsid w:val="00F35BC0"/>
    <w:rsid w:val="00F35BC5"/>
    <w:rsid w:val="00F36888"/>
    <w:rsid w:val="00F372CA"/>
    <w:rsid w:val="00F3758A"/>
    <w:rsid w:val="00F40175"/>
    <w:rsid w:val="00F410A4"/>
    <w:rsid w:val="00F42ADD"/>
    <w:rsid w:val="00F42EC2"/>
    <w:rsid w:val="00F434FA"/>
    <w:rsid w:val="00F448F3"/>
    <w:rsid w:val="00F44E92"/>
    <w:rsid w:val="00F4568E"/>
    <w:rsid w:val="00F45882"/>
    <w:rsid w:val="00F45FD2"/>
    <w:rsid w:val="00F4607C"/>
    <w:rsid w:val="00F467DE"/>
    <w:rsid w:val="00F47630"/>
    <w:rsid w:val="00F478D3"/>
    <w:rsid w:val="00F5106B"/>
    <w:rsid w:val="00F52526"/>
    <w:rsid w:val="00F526E3"/>
    <w:rsid w:val="00F52939"/>
    <w:rsid w:val="00F538ED"/>
    <w:rsid w:val="00F54218"/>
    <w:rsid w:val="00F54306"/>
    <w:rsid w:val="00F553CC"/>
    <w:rsid w:val="00F55C79"/>
    <w:rsid w:val="00F560E7"/>
    <w:rsid w:val="00F57CA5"/>
    <w:rsid w:val="00F60BCD"/>
    <w:rsid w:val="00F61453"/>
    <w:rsid w:val="00F61AE4"/>
    <w:rsid w:val="00F629CE"/>
    <w:rsid w:val="00F6360B"/>
    <w:rsid w:val="00F63FE4"/>
    <w:rsid w:val="00F64413"/>
    <w:rsid w:val="00F6479F"/>
    <w:rsid w:val="00F65775"/>
    <w:rsid w:val="00F70206"/>
    <w:rsid w:val="00F70772"/>
    <w:rsid w:val="00F72266"/>
    <w:rsid w:val="00F730F8"/>
    <w:rsid w:val="00F73A82"/>
    <w:rsid w:val="00F75972"/>
    <w:rsid w:val="00F763CD"/>
    <w:rsid w:val="00F77201"/>
    <w:rsid w:val="00F77254"/>
    <w:rsid w:val="00F7731C"/>
    <w:rsid w:val="00F826BF"/>
    <w:rsid w:val="00F8279C"/>
    <w:rsid w:val="00F82BD2"/>
    <w:rsid w:val="00F84738"/>
    <w:rsid w:val="00F84795"/>
    <w:rsid w:val="00F84A32"/>
    <w:rsid w:val="00F84E18"/>
    <w:rsid w:val="00F859AA"/>
    <w:rsid w:val="00F85E75"/>
    <w:rsid w:val="00F861EB"/>
    <w:rsid w:val="00F87711"/>
    <w:rsid w:val="00F90556"/>
    <w:rsid w:val="00F90FC3"/>
    <w:rsid w:val="00F910E3"/>
    <w:rsid w:val="00F92FE9"/>
    <w:rsid w:val="00F93A4F"/>
    <w:rsid w:val="00F93AFB"/>
    <w:rsid w:val="00F949EB"/>
    <w:rsid w:val="00F953F8"/>
    <w:rsid w:val="00F96142"/>
    <w:rsid w:val="00F96B87"/>
    <w:rsid w:val="00FA0593"/>
    <w:rsid w:val="00FA0BEE"/>
    <w:rsid w:val="00FA146C"/>
    <w:rsid w:val="00FA157A"/>
    <w:rsid w:val="00FA164A"/>
    <w:rsid w:val="00FA1948"/>
    <w:rsid w:val="00FA2095"/>
    <w:rsid w:val="00FA4A9B"/>
    <w:rsid w:val="00FA5072"/>
    <w:rsid w:val="00FA57C6"/>
    <w:rsid w:val="00FA57F3"/>
    <w:rsid w:val="00FA59DC"/>
    <w:rsid w:val="00FA7414"/>
    <w:rsid w:val="00FA7812"/>
    <w:rsid w:val="00FA79F9"/>
    <w:rsid w:val="00FA7E5F"/>
    <w:rsid w:val="00FB0C66"/>
    <w:rsid w:val="00FB1127"/>
    <w:rsid w:val="00FB2CF6"/>
    <w:rsid w:val="00FB3170"/>
    <w:rsid w:val="00FB31ED"/>
    <w:rsid w:val="00FB4CCA"/>
    <w:rsid w:val="00FB5A18"/>
    <w:rsid w:val="00FB5F90"/>
    <w:rsid w:val="00FB6DC3"/>
    <w:rsid w:val="00FB7F26"/>
    <w:rsid w:val="00FC09C1"/>
    <w:rsid w:val="00FC1577"/>
    <w:rsid w:val="00FC2B3B"/>
    <w:rsid w:val="00FC2F92"/>
    <w:rsid w:val="00FC3ACD"/>
    <w:rsid w:val="00FC4266"/>
    <w:rsid w:val="00FC4556"/>
    <w:rsid w:val="00FC4615"/>
    <w:rsid w:val="00FD0573"/>
    <w:rsid w:val="00FD1782"/>
    <w:rsid w:val="00FD1F8C"/>
    <w:rsid w:val="00FD2992"/>
    <w:rsid w:val="00FD31A8"/>
    <w:rsid w:val="00FD521C"/>
    <w:rsid w:val="00FD5E69"/>
    <w:rsid w:val="00FD619F"/>
    <w:rsid w:val="00FD69B7"/>
    <w:rsid w:val="00FE1875"/>
    <w:rsid w:val="00FE1DB2"/>
    <w:rsid w:val="00FE1DD3"/>
    <w:rsid w:val="00FE2E86"/>
    <w:rsid w:val="00FE38EB"/>
    <w:rsid w:val="00FE54F0"/>
    <w:rsid w:val="00FE598B"/>
    <w:rsid w:val="00FE5C9D"/>
    <w:rsid w:val="00FF1A55"/>
    <w:rsid w:val="00FF1D1A"/>
    <w:rsid w:val="00FF2086"/>
    <w:rsid w:val="00FF3DE3"/>
    <w:rsid w:val="00FF4045"/>
    <w:rsid w:val="00FF564E"/>
    <w:rsid w:val="00FF5652"/>
    <w:rsid w:val="00FF656C"/>
    <w:rsid w:val="00FF6861"/>
    <w:rsid w:val="00FF6BED"/>
    <w:rsid w:val="33AA27AF"/>
    <w:rsid w:val="635CC82D"/>
    <w:rsid w:val="6D35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8CFA8DA0-F703-4198-9D84-67E144635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D82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EE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paragraph" w:styleId="Revision">
    <w:name w:val="Revision"/>
    <w:hidden/>
    <w:uiPriority w:val="99"/>
    <w:semiHidden/>
    <w:rsid w:val="004442BB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605B31"/>
    <w:rPr>
      <w:color w:val="954F72" w:themeColor="followedHyperlink"/>
      <w:u w:val="single"/>
    </w:rPr>
  </w:style>
  <w:style w:type="paragraph" w:customStyle="1" w:styleId="p2">
    <w:name w:val="p2"/>
    <w:basedOn w:val="Normal"/>
    <w:rsid w:val="001F2D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EE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paragraph">
    <w:name w:val="paragraph"/>
    <w:basedOn w:val="Normal"/>
    <w:rsid w:val="009268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26F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1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833910">
          <w:marLeft w:val="0"/>
          <w:marRight w:val="0"/>
          <w:marTop w:val="0"/>
          <w:marBottom w:val="41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90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3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4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3299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3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09351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52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8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1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00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5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7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63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098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1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559583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37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9580970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4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056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212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10128">
              <w:marLeft w:val="0"/>
              <w:marRight w:val="0"/>
              <w:marTop w:val="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9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995490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753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72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1970794">
              <w:marLeft w:val="0"/>
              <w:marRight w:val="0"/>
              <w:marTop w:val="100"/>
              <w:marBottom w:val="100"/>
              <w:divBdr>
                <w:top w:val="single" w:sz="2" w:space="23" w:color="333333"/>
                <w:left w:val="single" w:sz="2" w:space="0" w:color="333333"/>
                <w:bottom w:val="single" w:sz="6" w:space="23" w:color="0C496D"/>
                <w:right w:val="single" w:sz="2" w:space="0" w:color="333333"/>
              </w:divBdr>
              <w:divsChild>
                <w:div w:id="168901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7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742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23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06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97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9529533">
              <w:marLeft w:val="0"/>
              <w:marRight w:val="0"/>
              <w:marTop w:val="150"/>
              <w:marBottom w:val="100"/>
              <w:divBdr>
                <w:top w:val="single" w:sz="2" w:space="23" w:color="333333"/>
                <w:left w:val="single" w:sz="2" w:space="0" w:color="333333"/>
                <w:bottom w:val="single" w:sz="6" w:space="23" w:color="0C496D"/>
                <w:right w:val="single" w:sz="2" w:space="0" w:color="333333"/>
              </w:divBdr>
              <w:divsChild>
                <w:div w:id="11857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19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306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78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000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7690401">
              <w:marLeft w:val="0"/>
              <w:marRight w:val="0"/>
              <w:marTop w:val="150"/>
              <w:marBottom w:val="100"/>
              <w:divBdr>
                <w:top w:val="single" w:sz="2" w:space="23" w:color="333333"/>
                <w:left w:val="single" w:sz="2" w:space="0" w:color="333333"/>
                <w:bottom w:val="single" w:sz="6" w:space="23" w:color="0C496D"/>
                <w:right w:val="single" w:sz="2" w:space="0" w:color="333333"/>
              </w:divBdr>
              <w:divsChild>
                <w:div w:id="83981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322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5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1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218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01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3456094">
              <w:marLeft w:val="0"/>
              <w:marRight w:val="0"/>
              <w:marTop w:val="150"/>
              <w:marBottom w:val="100"/>
              <w:divBdr>
                <w:top w:val="single" w:sz="2" w:space="23" w:color="333333"/>
                <w:left w:val="single" w:sz="2" w:space="0" w:color="333333"/>
                <w:bottom w:val="single" w:sz="2" w:space="23" w:color="0C496D"/>
                <w:right w:val="single" w:sz="2" w:space="0" w:color="333333"/>
              </w:divBdr>
              <w:divsChild>
                <w:div w:id="98828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06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1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57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81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50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98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3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860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38028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5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55679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01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9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270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45529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3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75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66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45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99630">
          <w:marLeft w:val="0"/>
          <w:marRight w:val="0"/>
          <w:marTop w:val="100"/>
          <w:marBottom w:val="100"/>
          <w:divBdr>
            <w:top w:val="single" w:sz="2" w:space="23" w:color="333333"/>
            <w:left w:val="single" w:sz="2" w:space="0" w:color="333333"/>
            <w:bottom w:val="single" w:sz="6" w:space="23" w:color="0C496D"/>
            <w:right w:val="single" w:sz="2" w:space="0" w:color="333333"/>
          </w:divBdr>
          <w:divsChild>
            <w:div w:id="16868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22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81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36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54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65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9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5752314">
          <w:marLeft w:val="0"/>
          <w:marRight w:val="0"/>
          <w:marTop w:val="150"/>
          <w:marBottom w:val="100"/>
          <w:divBdr>
            <w:top w:val="single" w:sz="2" w:space="23" w:color="333333"/>
            <w:left w:val="single" w:sz="2" w:space="0" w:color="333333"/>
            <w:bottom w:val="single" w:sz="6" w:space="23" w:color="0C496D"/>
            <w:right w:val="single" w:sz="2" w:space="0" w:color="333333"/>
          </w:divBdr>
          <w:divsChild>
            <w:div w:id="6019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62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85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84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17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5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59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94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84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9482243">
          <w:marLeft w:val="0"/>
          <w:marRight w:val="0"/>
          <w:marTop w:val="150"/>
          <w:marBottom w:val="100"/>
          <w:divBdr>
            <w:top w:val="single" w:sz="2" w:space="23" w:color="333333"/>
            <w:left w:val="single" w:sz="2" w:space="0" w:color="333333"/>
            <w:bottom w:val="single" w:sz="6" w:space="23" w:color="0C496D"/>
            <w:right w:val="single" w:sz="2" w:space="0" w:color="333333"/>
          </w:divBdr>
          <w:divsChild>
            <w:div w:id="12231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48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57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7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72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90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09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25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5810805">
          <w:marLeft w:val="0"/>
          <w:marRight w:val="0"/>
          <w:marTop w:val="150"/>
          <w:marBottom w:val="100"/>
          <w:divBdr>
            <w:top w:val="single" w:sz="2" w:space="23" w:color="333333"/>
            <w:left w:val="single" w:sz="2" w:space="0" w:color="333333"/>
            <w:bottom w:val="single" w:sz="2" w:space="23" w:color="0C496D"/>
            <w:right w:val="single" w:sz="2" w:space="0" w:color="333333"/>
          </w:divBdr>
          <w:divsChild>
            <w:div w:id="18593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22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07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25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21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54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17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53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62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067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8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27744">
          <w:marLeft w:val="0"/>
          <w:marRight w:val="0"/>
          <w:marTop w:val="0"/>
          <w:marBottom w:val="4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4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38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812708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90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23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226637">
          <w:marLeft w:val="0"/>
          <w:marRight w:val="0"/>
          <w:marTop w:val="100"/>
          <w:marBottom w:val="100"/>
          <w:divBdr>
            <w:top w:val="single" w:sz="2" w:space="19" w:color="333333"/>
            <w:left w:val="single" w:sz="2" w:space="0" w:color="333333"/>
            <w:bottom w:val="single" w:sz="2" w:space="19" w:color="0C496D"/>
            <w:right w:val="single" w:sz="2" w:space="0" w:color="333333"/>
          </w:divBdr>
          <w:divsChild>
            <w:div w:id="8277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8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74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1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54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208505">
                  <w:marLeft w:val="0"/>
                  <w:marRight w:val="15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8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81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04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60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331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527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25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67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3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6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9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4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2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11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8163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98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12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6898550">
          <w:marLeft w:val="0"/>
          <w:marRight w:val="0"/>
          <w:marTop w:val="100"/>
          <w:marBottom w:val="100"/>
          <w:divBdr>
            <w:top w:val="single" w:sz="2" w:space="20" w:color="333333"/>
            <w:left w:val="single" w:sz="2" w:space="0" w:color="333333"/>
            <w:bottom w:val="single" w:sz="6" w:space="20" w:color="0C496D"/>
            <w:right w:val="single" w:sz="2" w:space="0" w:color="333333"/>
          </w:divBdr>
          <w:divsChild>
            <w:div w:id="17078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07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01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88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19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916573">
          <w:marLeft w:val="0"/>
          <w:marRight w:val="0"/>
          <w:marTop w:val="0"/>
          <w:marBottom w:val="100"/>
          <w:divBdr>
            <w:top w:val="single" w:sz="2" w:space="20" w:color="333333"/>
            <w:left w:val="single" w:sz="2" w:space="0" w:color="333333"/>
            <w:bottom w:val="single" w:sz="2" w:space="20" w:color="0C496D"/>
            <w:right w:val="single" w:sz="2" w:space="0" w:color="333333"/>
          </w:divBdr>
          <w:divsChild>
            <w:div w:id="3580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22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6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4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39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5253669-BE7A-46B0-B152-F931D50002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F6F25EE-3B0E-48ED-902E-7D82E41379AF}">
  <ds:schemaRefs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17ad0721-24bc-4efd-a663-50a5116860f0"/>
    <ds:schemaRef ds:uri="e71b4a6e-04aa-446a-86bc-01960ca68683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1</TotalTime>
  <Pages>1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10.07: Reflective, Collegial Practices| Growing Collaborative Skills and Mindsets</vt:lpstr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10.07: Reflective, Collegial Practices| Growing Collaborative Skills and Mindsets</dc:title>
  <dc:subject>Lesson 10.07: Reflective, Collegial Practices| Growing Collaborative Skills and Mindsets</dc:subject>
  <dc:creator>Texas Education Agency</dc:creator>
  <cp:keywords/>
  <dc:description/>
  <cp:lastModifiedBy>White (she/her), Whitney</cp:lastModifiedBy>
  <cp:revision>4</cp:revision>
  <dcterms:created xsi:type="dcterms:W3CDTF">2023-03-06T19:57:00Z</dcterms:created>
  <dcterms:modified xsi:type="dcterms:W3CDTF">2023-08-29T20:10:00Z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