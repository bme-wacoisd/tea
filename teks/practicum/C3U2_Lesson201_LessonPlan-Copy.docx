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71828" w:rsidP="002133F4" w:rsidRDefault="007B668D" w14:paraId="20192C17" w14:textId="376C9CBE">
      <w:pPr>
        <w:pStyle w:val="Heading1"/>
      </w:pPr>
      <w:r w:rsidRPr="002133F4">
        <w:t>Unit</w:t>
      </w:r>
      <w:r w:rsidR="00677709">
        <w:t xml:space="preserve"> </w:t>
      </w:r>
      <w:r w:rsidR="00C97F73">
        <w:t>2</w:t>
      </w:r>
      <w:r w:rsidR="00677709">
        <w:t xml:space="preserve">: </w:t>
      </w:r>
      <w:r w:rsidR="00C97F73">
        <w:t>The Professional Educator</w:t>
      </w:r>
      <w:r w:rsidR="00061864">
        <w:t xml:space="preserve"> </w:t>
      </w:r>
    </w:p>
    <w:p w:rsidR="007B668D" w:rsidP="00A72A7F" w:rsidRDefault="007B668D" w14:paraId="4ED2FB9F" w14:textId="5D64295D">
      <w:pPr>
        <w:pStyle w:val="Heading2"/>
        <w:spacing w:after="360"/>
      </w:pPr>
      <w:r w:rsidRPr="003B566B">
        <w:t>Lesson</w:t>
      </w:r>
      <w:r>
        <w:t xml:space="preserve"> </w:t>
      </w:r>
      <w:r w:rsidR="006208D4">
        <w:t>2</w:t>
      </w:r>
      <w:r w:rsidR="00E71828">
        <w:t>.</w:t>
      </w:r>
      <w:r w:rsidR="00404C23">
        <w:t>0</w:t>
      </w:r>
      <w:r w:rsidR="00E71828">
        <w:t>1</w:t>
      </w:r>
      <w:r w:rsidR="00677709">
        <w:t xml:space="preserve">: </w:t>
      </w:r>
      <w:r w:rsidR="006208D4">
        <w:t>Why is Educator Professionalism Important?</w:t>
      </w:r>
    </w:p>
    <w:tbl>
      <w:tblPr>
        <w:tblStyle w:val="TableGrid"/>
        <w:tblW w:w="5000" w:type="pct"/>
        <w:tblLayout w:type="fixed"/>
        <w:tblLook w:val="04A0" w:firstRow="1" w:lastRow="0" w:firstColumn="1" w:lastColumn="0" w:noHBand="0" w:noVBand="1"/>
      </w:tblPr>
      <w:tblGrid>
        <w:gridCol w:w="2874"/>
        <w:gridCol w:w="3241"/>
        <w:gridCol w:w="3235"/>
      </w:tblGrid>
      <w:tr w:rsidRPr="009D319E" w:rsidR="00D66F2A" w:rsidTr="00AC5742" w14:paraId="14D670DB" w14:textId="77777777">
        <w:trPr>
          <w:trHeight w:val="420"/>
          <w:tblHeader/>
        </w:trPr>
        <w:tc>
          <w:tcPr>
            <w:tcW w:w="5000" w:type="pct"/>
            <w:gridSpan w:val="3"/>
            <w:vAlign w:val="center"/>
          </w:tcPr>
          <w:p w:rsidRPr="009D319E" w:rsidR="00D66F2A" w:rsidP="004D6E86" w:rsidRDefault="00D66F2A" w14:paraId="1D710B97" w14:textId="053D7B40">
            <w:pPr>
              <w:pStyle w:val="Heading2"/>
              <w:spacing w:before="60" w:after="60" w:line="259" w:lineRule="auto"/>
              <w:jc w:val="center"/>
            </w:pPr>
            <w:r w:rsidRPr="009D319E">
              <w:t>Lesson at Glance</w:t>
            </w:r>
          </w:p>
        </w:tc>
      </w:tr>
      <w:tr w:rsidRPr="00447D20" w:rsidR="00A969C1" w:rsidTr="006E0546" w14:paraId="2D07FE6A" w14:textId="77777777">
        <w:trPr>
          <w:trHeight w:val="420"/>
        </w:trPr>
        <w:tc>
          <w:tcPr>
            <w:tcW w:w="1537" w:type="pct"/>
          </w:tcPr>
          <w:p w:rsidRPr="00D268F5" w:rsidR="00A969C1" w:rsidP="00D268F5" w:rsidRDefault="00A969C1" w14:paraId="7B6BB488" w14:textId="55344486">
            <w:pPr>
              <w:pStyle w:val="Tabletext"/>
            </w:pPr>
            <w:r w:rsidRPr="00D268F5">
              <w:t>Warm-Up (</w:t>
            </w:r>
            <w:r w:rsidR="005631A6">
              <w:t>5</w:t>
            </w:r>
            <w:r w:rsidR="00BC71DF">
              <w:t xml:space="preserve"> </w:t>
            </w:r>
            <w:r w:rsidRPr="00D268F5">
              <w:t>mins)</w:t>
            </w:r>
            <w:r w:rsidR="00B057A4">
              <w:t xml:space="preserve"> </w:t>
            </w:r>
          </w:p>
          <w:p w:rsidRPr="00E73B64" w:rsidR="00A969C1" w:rsidP="001C0565" w:rsidRDefault="00BC173C" w14:paraId="1F81188F" w14:textId="32AD91D0">
            <w:pPr>
              <w:pStyle w:val="Tabletextbullet"/>
              <w:numPr>
                <w:ilvl w:val="0"/>
                <w:numId w:val="3"/>
              </w:numPr>
            </w:pPr>
            <w:r>
              <w:t>Bell Ringer</w:t>
            </w:r>
            <w:r w:rsidR="00EA7435">
              <w:t xml:space="preserve"> </w:t>
            </w:r>
            <w:r w:rsidR="006208D4">
              <w:t>(</w:t>
            </w:r>
            <w:r w:rsidR="005631A6">
              <w:t>5</w:t>
            </w:r>
            <w:r w:rsidR="00EA7435">
              <w:t>)</w:t>
            </w:r>
          </w:p>
        </w:tc>
        <w:tc>
          <w:tcPr>
            <w:tcW w:w="1733" w:type="pct"/>
          </w:tcPr>
          <w:p w:rsidRPr="008A3F4E" w:rsidR="00A969C1" w:rsidP="008A3F4E" w:rsidRDefault="00A969C1" w14:paraId="3697D814" w14:textId="210B5E8E">
            <w:pPr>
              <w:pStyle w:val="Tabletext"/>
            </w:pPr>
            <w:r w:rsidRPr="008A3F4E">
              <w:t xml:space="preserve">Instruction </w:t>
            </w:r>
            <w:r w:rsidR="003E6C16">
              <w:t>(</w:t>
            </w:r>
            <w:r w:rsidR="00590179">
              <w:t xml:space="preserve">15 </w:t>
            </w:r>
            <w:r w:rsidR="00851692">
              <w:t>mins</w:t>
            </w:r>
            <w:r w:rsidR="003E6C16">
              <w:t>)</w:t>
            </w:r>
          </w:p>
          <w:p w:rsidR="005E3D05" w:rsidP="005E3D05" w:rsidRDefault="001D690A" w14:paraId="521A259F" w14:textId="4B8FE4E6">
            <w:pPr>
              <w:pStyle w:val="Tabletextbullet"/>
            </w:pPr>
            <w:r w:rsidRPr="001D690A">
              <w:t>Professionalism</w:t>
            </w:r>
            <w:r w:rsidR="005934C0">
              <w:t xml:space="preserve"> &amp; Ethical Behavior</w:t>
            </w:r>
            <w:r w:rsidRPr="001011D3" w:rsidR="001011D3">
              <w:t xml:space="preserve"> </w:t>
            </w:r>
            <w:r w:rsidR="00EA7435">
              <w:t>(</w:t>
            </w:r>
            <w:r w:rsidR="00C96895">
              <w:t>5</w:t>
            </w:r>
            <w:r w:rsidR="00EA7435">
              <w:t>)</w:t>
            </w:r>
            <w:r w:rsidR="005E3D05">
              <w:t xml:space="preserve"> </w:t>
            </w:r>
          </w:p>
          <w:p w:rsidR="00BC71DF" w:rsidP="005E6D99" w:rsidRDefault="001D690A" w14:paraId="25B3F7C7" w14:textId="21242D8E">
            <w:pPr>
              <w:pStyle w:val="Tabletextbullet"/>
            </w:pPr>
            <w:r w:rsidRPr="001D690A">
              <w:t>Key Areas of Teacher Professionalism</w:t>
            </w:r>
            <w:r w:rsidRPr="005E6D99" w:rsidR="005E6D99">
              <w:t xml:space="preserve"> </w:t>
            </w:r>
            <w:r w:rsidR="005E6D99">
              <w:t>(</w:t>
            </w:r>
            <w:r>
              <w:t>1</w:t>
            </w:r>
            <w:r w:rsidR="00590179">
              <w:t>0</w:t>
            </w:r>
            <w:r w:rsidR="005E6D99">
              <w:t>)</w:t>
            </w:r>
          </w:p>
          <w:p w:rsidR="005E6D99" w:rsidP="001D690A" w:rsidRDefault="005E6D99" w14:paraId="0DD3C123" w14:textId="6E1F55D0">
            <w:pPr>
              <w:pStyle w:val="Tabletextbullet"/>
              <w:numPr>
                <w:ilvl w:val="0"/>
                <w:numId w:val="0"/>
              </w:numPr>
              <w:ind w:left="432" w:hanging="288"/>
            </w:pPr>
          </w:p>
          <w:p w:rsidR="005E6D99" w:rsidP="006208D4" w:rsidRDefault="005E6D99" w14:paraId="22A5EB34" w14:textId="0F362B18">
            <w:pPr>
              <w:pStyle w:val="Tabletextbullet"/>
              <w:numPr>
                <w:ilvl w:val="0"/>
                <w:numId w:val="0"/>
              </w:numPr>
              <w:ind w:left="144"/>
            </w:pPr>
          </w:p>
          <w:p w:rsidRPr="007113B9" w:rsidR="00BC71DF" w:rsidP="00576F76" w:rsidRDefault="00BC71DF" w14:paraId="1E7AFF28" w14:textId="2821BE45">
            <w:pPr>
              <w:pStyle w:val="Tabletextbullet"/>
              <w:numPr>
                <w:ilvl w:val="0"/>
                <w:numId w:val="0"/>
              </w:numPr>
              <w:ind w:left="432"/>
            </w:pPr>
          </w:p>
        </w:tc>
        <w:tc>
          <w:tcPr>
            <w:tcW w:w="1730" w:type="pct"/>
          </w:tcPr>
          <w:p w:rsidRPr="008A3F4E" w:rsidR="00A969C1" w:rsidP="008A3F4E" w:rsidRDefault="00A969C1" w14:paraId="6F9B66EA" w14:textId="7C21FEBC">
            <w:pPr>
              <w:pStyle w:val="Tabletext"/>
            </w:pPr>
            <w:r w:rsidRPr="008A3F4E">
              <w:t xml:space="preserve">Application </w:t>
            </w:r>
            <w:r w:rsidR="003E6C16">
              <w:t>(</w:t>
            </w:r>
            <w:r w:rsidR="00590179">
              <w:t xml:space="preserve">25 </w:t>
            </w:r>
            <w:r w:rsidR="00851692">
              <w:t>mins</w:t>
            </w:r>
            <w:r w:rsidR="003E6C16">
              <w:t>)</w:t>
            </w:r>
          </w:p>
          <w:p w:rsidR="001D690A" w:rsidP="002A6589" w:rsidRDefault="001D690A" w14:paraId="4DDD8C32" w14:textId="769FE41C">
            <w:pPr>
              <w:pStyle w:val="Tabletextbullet"/>
            </w:pPr>
            <w:r w:rsidRPr="001D690A">
              <w:t>Practice</w:t>
            </w:r>
            <w:r w:rsidR="002A6589">
              <w:t xml:space="preserve"> – Card Sort (1</w:t>
            </w:r>
            <w:r w:rsidR="00590179">
              <w:t>0</w:t>
            </w:r>
            <w:r w:rsidR="002A6589">
              <w:t>)</w:t>
            </w:r>
          </w:p>
          <w:p w:rsidR="000F1BC3" w:rsidP="00A72A7F" w:rsidRDefault="000F1BC3" w14:paraId="7401B3C7" w14:textId="59A14C00">
            <w:pPr>
              <w:pStyle w:val="Tabletextbullet"/>
            </w:pPr>
            <w:r>
              <w:t xml:space="preserve">Debrief </w:t>
            </w:r>
            <w:r w:rsidR="00DE3AB5">
              <w:t>(</w:t>
            </w:r>
            <w:r w:rsidR="002A6589">
              <w:t>10</w:t>
            </w:r>
            <w:r w:rsidR="00DE3AB5">
              <w:t>)</w:t>
            </w:r>
          </w:p>
          <w:p w:rsidRPr="007113B9" w:rsidR="00BC173C" w:rsidP="00A72A7F" w:rsidRDefault="00BC173C" w14:paraId="1B8734F9" w14:textId="10FAB912">
            <w:pPr>
              <w:pStyle w:val="Tabletextbullet"/>
            </w:pPr>
            <w:r>
              <w:t>Exit Ticket</w:t>
            </w:r>
            <w:r w:rsidR="00DE3AB5">
              <w:t xml:space="preserve"> (</w:t>
            </w:r>
            <w:r w:rsidR="001D690A">
              <w:t>5</w:t>
            </w:r>
            <w:r w:rsidR="00EA7435">
              <w:t>)</w:t>
            </w:r>
          </w:p>
        </w:tc>
      </w:tr>
    </w:tbl>
    <w:p w:rsidRPr="009D319E" w:rsidR="006966B8" w:rsidRDefault="006966B8" w14:paraId="2574043E" w14:textId="43C20A96"/>
    <w:tbl>
      <w:tblPr>
        <w:tblStyle w:val="TableGrid"/>
        <w:tblW w:w="5000" w:type="pct"/>
        <w:tblLayout w:type="fixed"/>
        <w:tblLook w:val="04A0" w:firstRow="1" w:lastRow="0" w:firstColumn="1" w:lastColumn="0" w:noHBand="0" w:noVBand="1"/>
      </w:tblPr>
      <w:tblGrid>
        <w:gridCol w:w="1525"/>
        <w:gridCol w:w="450"/>
        <w:gridCol w:w="1260"/>
        <w:gridCol w:w="6115"/>
      </w:tblGrid>
      <w:tr w:rsidRPr="00447D20" w:rsidR="00B07E1F" w:rsidTr="4C6C7683" w14:paraId="2EC513B2" w14:textId="77777777">
        <w:trPr>
          <w:trHeight w:val="420"/>
        </w:trPr>
        <w:tc>
          <w:tcPr>
            <w:tcW w:w="1525" w:type="dxa"/>
            <w:tcBorders>
              <w:bottom w:val="single" w:color="FFFFFF" w:themeColor="background1" w:sz="4" w:space="0"/>
            </w:tcBorders>
            <w:tcMar/>
          </w:tcPr>
          <w:p w:rsidRPr="00A72A7F" w:rsidR="00B07E1F" w:rsidP="00AC5742" w:rsidRDefault="00B07E1F" w14:paraId="5E03856C" w14:textId="2B805576">
            <w:pPr>
              <w:pStyle w:val="Tabletext"/>
              <w:rPr>
                <w:b/>
                <w:bCs/>
                <w:sz w:val="24"/>
                <w:szCs w:val="24"/>
              </w:rPr>
            </w:pPr>
            <w:r w:rsidRPr="00A72A7F">
              <w:rPr>
                <w:b/>
                <w:bCs/>
                <w:sz w:val="24"/>
                <w:szCs w:val="24"/>
              </w:rPr>
              <w:t>TEKS</w:t>
            </w:r>
            <w:r w:rsidR="00B057A4">
              <w:rPr>
                <w:b/>
                <w:bCs/>
                <w:sz w:val="24"/>
                <w:szCs w:val="24"/>
              </w:rPr>
              <w:t xml:space="preserve"> </w:t>
            </w:r>
          </w:p>
        </w:tc>
        <w:tc>
          <w:tcPr>
            <w:tcW w:w="450" w:type="dxa"/>
            <w:tcMar/>
          </w:tcPr>
          <w:p w:rsidRPr="00447D20" w:rsidR="00B07E1F" w:rsidP="00B057A4" w:rsidRDefault="00CB3796" w14:paraId="48227220" w14:textId="56ADD936">
            <w:pPr>
              <w:pStyle w:val="Tabletext"/>
              <w:ind w:right="-105"/>
              <w:rPr>
                <w:rFonts w:eastAsia="Times New Roman"/>
                <w:color w:val="70AD47" w:themeColor="accent6"/>
              </w:rPr>
            </w:pPr>
            <w:r>
              <w:t>1</w:t>
            </w:r>
            <w:r w:rsidR="00B057A4">
              <w:br/>
            </w:r>
          </w:p>
        </w:tc>
        <w:tc>
          <w:tcPr>
            <w:tcW w:w="7375" w:type="dxa"/>
            <w:gridSpan w:val="2"/>
            <w:tcMar/>
          </w:tcPr>
          <w:p w:rsidR="00B047B7" w:rsidP="00CB3796" w:rsidRDefault="00CB3796" w14:paraId="0CB06614" w14:textId="77777777">
            <w:pPr>
              <w:pStyle w:val="ListAlphaparens"/>
              <w:numPr>
                <w:ilvl w:val="0"/>
                <w:numId w:val="0"/>
              </w:numPr>
            </w:pPr>
            <w:r w:rsidRPr="00CB3796">
              <w:t>The student demonstrates professional standards/employability skills as required by teaching and training profession business and industry. The student is expected to:</w:t>
            </w:r>
          </w:p>
          <w:p w:rsidRPr="003D0313" w:rsidR="00CB3796" w:rsidP="00C315F0" w:rsidRDefault="00C315F0" w14:paraId="6C81130F" w14:textId="6B139CBB">
            <w:pPr>
              <w:pStyle w:val="ListAlphaparens"/>
              <w:numPr>
                <w:ilvl w:val="0"/>
                <w:numId w:val="29"/>
              </w:numPr>
            </w:pPr>
            <w:r w:rsidRPr="00C315F0">
              <w:t>demonstrate professionalism</w:t>
            </w:r>
          </w:p>
        </w:tc>
      </w:tr>
      <w:tr w:rsidRPr="00447D20" w:rsidR="0097768C" w:rsidTr="4C6C7683" w14:paraId="567D3D99" w14:textId="77777777">
        <w:trPr>
          <w:trHeight w:val="420"/>
        </w:trPr>
        <w:tc>
          <w:tcPr>
            <w:tcW w:w="1525" w:type="dxa"/>
            <w:tcBorders>
              <w:top w:val="single" w:color="FFFFFF" w:themeColor="background1" w:sz="4" w:space="0"/>
              <w:bottom w:val="single" w:color="FFFFFF" w:themeColor="background1" w:sz="4" w:space="0"/>
            </w:tcBorders>
            <w:tcMar/>
          </w:tcPr>
          <w:p w:rsidRPr="00A72A7F" w:rsidR="0097768C" w:rsidP="00224925" w:rsidRDefault="0097768C" w14:paraId="533CD3E6" w14:textId="77777777">
            <w:pPr>
              <w:pStyle w:val="Tabletext"/>
              <w:rPr>
                <w:b/>
                <w:bCs/>
                <w:sz w:val="24"/>
                <w:szCs w:val="24"/>
              </w:rPr>
            </w:pPr>
          </w:p>
        </w:tc>
        <w:tc>
          <w:tcPr>
            <w:tcW w:w="450" w:type="dxa"/>
            <w:tcMar/>
          </w:tcPr>
          <w:p w:rsidR="0097768C" w:rsidP="00224925" w:rsidRDefault="00091C4B" w14:paraId="5F99FC37" w14:textId="0C897E74">
            <w:pPr>
              <w:pStyle w:val="Tabletext"/>
              <w:ind w:right="-105"/>
            </w:pPr>
            <w:r>
              <w:t>11</w:t>
            </w:r>
          </w:p>
        </w:tc>
        <w:tc>
          <w:tcPr>
            <w:tcW w:w="7375" w:type="dxa"/>
            <w:gridSpan w:val="2"/>
            <w:tcMar/>
          </w:tcPr>
          <w:p w:rsidR="009C5D0E" w:rsidP="009C5D0E" w:rsidRDefault="009C5D0E" w14:paraId="23DCDE0C" w14:textId="64895A92">
            <w:pPr>
              <w:pStyle w:val="ListAlphaparens"/>
              <w:numPr>
                <w:ilvl w:val="0"/>
                <w:numId w:val="0"/>
              </w:numPr>
            </w:pPr>
            <w:r>
              <w:t>The student understands the professional, ethical, and legal responsibilities in teaching and training. The student is expected to:</w:t>
            </w:r>
          </w:p>
          <w:p w:rsidR="009C5D0E" w:rsidP="009C5D0E" w:rsidRDefault="009C5D0E" w14:paraId="3C9A036F" w14:textId="77777777">
            <w:pPr>
              <w:pStyle w:val="ListAlphaparens"/>
            </w:pPr>
            <w:r>
              <w:t>develop teacher and trainer characteristics that promote professional and ethical conduct;</w:t>
            </w:r>
          </w:p>
          <w:p w:rsidRPr="00732BB5" w:rsidR="00BB1564" w:rsidP="009C5D0E" w:rsidRDefault="009C5D0E" w14:paraId="316DA5C5" w14:textId="12F0D7F8">
            <w:pPr>
              <w:pStyle w:val="ListAlphaparens"/>
            </w:pPr>
            <w:r>
              <w:t>analyze professional and ethical standards that apply to educators and trainers;</w:t>
            </w:r>
          </w:p>
        </w:tc>
      </w:tr>
      <w:tr w:rsidRPr="00447D20" w:rsidR="00224925" w:rsidTr="4C6C7683" w14:paraId="265F69C0" w14:textId="77777777">
        <w:trPr>
          <w:trHeight w:val="420"/>
        </w:trPr>
        <w:tc>
          <w:tcPr>
            <w:tcW w:w="1525" w:type="dxa"/>
            <w:tcMar/>
            <w:hideMark/>
          </w:tcPr>
          <w:p w:rsidRPr="00A72A7F" w:rsidR="00224925" w:rsidP="00224925" w:rsidRDefault="00224925" w14:paraId="2C8F7ABE" w14:textId="63823AAD">
            <w:pPr>
              <w:pStyle w:val="Tabletext"/>
              <w:rPr>
                <w:b/>
                <w:bCs/>
                <w:sz w:val="24"/>
                <w:szCs w:val="24"/>
              </w:rPr>
            </w:pPr>
            <w:r w:rsidRPr="00A72A7F">
              <w:rPr>
                <w:b/>
                <w:bCs/>
                <w:sz w:val="24"/>
                <w:szCs w:val="24"/>
              </w:rPr>
              <w:t>Objectives</w:t>
            </w:r>
            <w:r>
              <w:rPr>
                <w:b/>
                <w:bCs/>
                <w:sz w:val="24"/>
                <w:szCs w:val="24"/>
              </w:rPr>
              <w:t xml:space="preserve"> </w:t>
            </w:r>
          </w:p>
        </w:tc>
        <w:tc>
          <w:tcPr>
            <w:tcW w:w="7825" w:type="dxa"/>
            <w:gridSpan w:val="3"/>
            <w:tcMar/>
            <w:hideMark/>
          </w:tcPr>
          <w:p w:rsidR="003F5D8C" w:rsidP="003F5D8C" w:rsidRDefault="008C6AB4" w14:paraId="0C1508F5" w14:textId="74E5FF64">
            <w:pPr>
              <w:pStyle w:val="paragraph"/>
              <w:numPr>
                <w:ilvl w:val="0"/>
                <w:numId w:val="8"/>
              </w:numPr>
              <w:spacing w:after="0"/>
              <w:textAlignment w:val="baseline"/>
              <w:rPr>
                <w:rStyle w:val="normaltextrun"/>
                <w:rFonts w:asciiTheme="minorHAnsi" w:hAnsiTheme="minorHAnsi" w:cstheme="minorHAnsi"/>
                <w:sz w:val="22"/>
                <w:szCs w:val="22"/>
              </w:rPr>
            </w:pPr>
            <w:r w:rsidRPr="008C6AB4">
              <w:rPr>
                <w:rStyle w:val="normaltextrun"/>
                <w:rFonts w:asciiTheme="minorHAnsi" w:hAnsiTheme="minorHAnsi" w:cstheme="minorHAnsi"/>
                <w:sz w:val="22"/>
                <w:szCs w:val="22"/>
              </w:rPr>
              <w:t xml:space="preserve">Identify and describe practices in professional conduct, </w:t>
            </w:r>
            <w:r w:rsidR="00F43E41">
              <w:rPr>
                <w:rStyle w:val="normaltextrun"/>
                <w:rFonts w:asciiTheme="minorHAnsi" w:hAnsiTheme="minorHAnsi" w:cstheme="minorHAnsi"/>
                <w:sz w:val="22"/>
                <w:szCs w:val="22"/>
              </w:rPr>
              <w:t>appearance</w:t>
            </w:r>
            <w:r w:rsidRPr="008C6AB4">
              <w:rPr>
                <w:rStyle w:val="normaltextrun"/>
                <w:rFonts w:asciiTheme="minorHAnsi" w:hAnsiTheme="minorHAnsi" w:cstheme="minorHAnsi"/>
                <w:sz w:val="22"/>
                <w:szCs w:val="22"/>
              </w:rPr>
              <w:t>, and communication</w:t>
            </w:r>
            <w:r w:rsidR="003F5D8C">
              <w:rPr>
                <w:rStyle w:val="normaltextrun"/>
                <w:rFonts w:asciiTheme="minorHAnsi" w:hAnsiTheme="minorHAnsi" w:cstheme="minorHAnsi"/>
                <w:sz w:val="22"/>
                <w:szCs w:val="22"/>
              </w:rPr>
              <w:t>.</w:t>
            </w:r>
          </w:p>
          <w:p w:rsidR="003F5D8C" w:rsidP="003F5D8C" w:rsidRDefault="003F5D8C" w14:paraId="70F6A876" w14:textId="77777777">
            <w:pPr>
              <w:pStyle w:val="paragraph"/>
              <w:numPr>
                <w:ilvl w:val="0"/>
                <w:numId w:val="8"/>
              </w:numPr>
              <w:spacing w:after="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 xml:space="preserve">Analyze state and local guidelines for professional and ethical </w:t>
            </w:r>
            <w:r w:rsidR="00A67633">
              <w:rPr>
                <w:rStyle w:val="normaltextrun"/>
                <w:rFonts w:asciiTheme="minorHAnsi" w:hAnsiTheme="minorHAnsi" w:cstheme="minorHAnsi"/>
                <w:sz w:val="22"/>
                <w:szCs w:val="22"/>
              </w:rPr>
              <w:t>conduct</w:t>
            </w:r>
          </w:p>
          <w:p w:rsidRPr="003F5D8C" w:rsidR="00F43E41" w:rsidP="003F5D8C" w:rsidRDefault="00F43E41" w14:paraId="09D0B293" w14:textId="41A9A3D0">
            <w:pPr>
              <w:pStyle w:val="paragraph"/>
              <w:numPr>
                <w:ilvl w:val="0"/>
                <w:numId w:val="8"/>
              </w:numPr>
              <w:spacing w:after="0"/>
              <w:textAlignment w:val="baseline"/>
              <w:rPr>
                <w:rFonts w:asciiTheme="minorHAnsi" w:hAnsiTheme="minorHAnsi" w:cstheme="minorHAnsi"/>
                <w:sz w:val="22"/>
                <w:szCs w:val="22"/>
              </w:rPr>
            </w:pPr>
            <w:r>
              <w:rPr>
                <w:rFonts w:asciiTheme="minorHAnsi" w:hAnsiTheme="minorHAnsi" w:cstheme="minorHAnsi"/>
                <w:sz w:val="22"/>
                <w:szCs w:val="22"/>
              </w:rPr>
              <w:t>Explain the importance of</w:t>
            </w:r>
            <w:r w:rsidRPr="00AF61CD">
              <w:rPr>
                <w:rFonts w:asciiTheme="minorHAnsi" w:hAnsiTheme="minorHAnsi" w:cstheme="minorHAnsi"/>
                <w:sz w:val="22"/>
                <w:szCs w:val="22"/>
              </w:rPr>
              <w:t xml:space="preserve"> professional</w:t>
            </w:r>
            <w:r>
              <w:rPr>
                <w:rFonts w:asciiTheme="minorHAnsi" w:hAnsiTheme="minorHAnsi" w:cstheme="minorHAnsi"/>
                <w:sz w:val="22"/>
                <w:szCs w:val="22"/>
              </w:rPr>
              <w:t>ism</w:t>
            </w:r>
            <w:r w:rsidRPr="00AF61CD">
              <w:rPr>
                <w:rFonts w:asciiTheme="minorHAnsi" w:hAnsiTheme="minorHAnsi" w:cstheme="minorHAnsi"/>
                <w:sz w:val="22"/>
                <w:szCs w:val="22"/>
              </w:rPr>
              <w:t xml:space="preserve"> at the E&amp;T field site</w:t>
            </w:r>
            <w:r>
              <w:rPr>
                <w:rFonts w:asciiTheme="minorHAnsi" w:hAnsiTheme="minorHAnsi" w:cstheme="minorHAnsi"/>
                <w:sz w:val="22"/>
                <w:szCs w:val="22"/>
              </w:rPr>
              <w:t>.</w:t>
            </w:r>
          </w:p>
        </w:tc>
      </w:tr>
      <w:tr w:rsidRPr="00D00C5A" w:rsidR="00224925" w:rsidTr="4C6C7683" w14:paraId="24AD592D" w14:textId="77777777">
        <w:trPr>
          <w:trHeight w:val="420"/>
        </w:trPr>
        <w:tc>
          <w:tcPr>
            <w:tcW w:w="1525" w:type="dxa"/>
            <w:tcMar/>
          </w:tcPr>
          <w:p w:rsidRPr="00A72A7F" w:rsidR="00224925" w:rsidP="00224925" w:rsidRDefault="00224925" w14:paraId="3568B501" w14:textId="177A489F">
            <w:pPr>
              <w:pStyle w:val="Tabletext"/>
              <w:rPr>
                <w:b/>
                <w:bCs/>
                <w:sz w:val="24"/>
                <w:szCs w:val="24"/>
              </w:rPr>
            </w:pPr>
            <w:r w:rsidRPr="00A72A7F">
              <w:rPr>
                <w:b/>
                <w:bCs/>
                <w:sz w:val="24"/>
                <w:szCs w:val="24"/>
              </w:rPr>
              <w:t>Rationale</w:t>
            </w:r>
            <w:r>
              <w:rPr>
                <w:b/>
                <w:bCs/>
                <w:sz w:val="24"/>
                <w:szCs w:val="24"/>
              </w:rPr>
              <w:t>/</w:t>
            </w:r>
            <w:r>
              <w:rPr>
                <w:b/>
                <w:bCs/>
                <w:sz w:val="24"/>
                <w:szCs w:val="24"/>
              </w:rPr>
              <w:br/>
            </w:r>
            <w:r>
              <w:rPr>
                <w:b/>
                <w:bCs/>
                <w:sz w:val="24"/>
                <w:szCs w:val="24"/>
              </w:rPr>
              <w:t xml:space="preserve">Summary </w:t>
            </w:r>
          </w:p>
        </w:tc>
        <w:tc>
          <w:tcPr>
            <w:tcW w:w="7825" w:type="dxa"/>
            <w:gridSpan w:val="3"/>
            <w:tcMar/>
          </w:tcPr>
          <w:p w:rsidRPr="00A86446" w:rsidR="00A2355E" w:rsidP="002E4112" w:rsidRDefault="00E111B2" w14:paraId="0CF4C16E" w14:textId="1415C474">
            <w:r>
              <w:t xml:space="preserve">Professionalism as an educator is a key to a successful career. </w:t>
            </w:r>
            <w:r w:rsidR="007261E7">
              <w:t xml:space="preserve">In this lesson, students will learn what is means to exhibit professionalism and </w:t>
            </w:r>
            <w:r w:rsidR="008F3414">
              <w:t xml:space="preserve">why it is important in the classroom. Students will explore </w:t>
            </w:r>
            <w:r w:rsidR="00C2544B">
              <w:t>four</w:t>
            </w:r>
            <w:r w:rsidR="008F3414">
              <w:t xml:space="preserve"> key areas of teacher professionalism and </w:t>
            </w:r>
            <w:r w:rsidR="00C2544B">
              <w:t xml:space="preserve">complete a card sort activity where they will categorize ethical standards and district guidelines into the four key areas of teacher professionalism. </w:t>
            </w:r>
          </w:p>
        </w:tc>
      </w:tr>
      <w:tr w:rsidRPr="00447D20" w:rsidR="00224925" w:rsidTr="4C6C7683" w14:paraId="62447C42" w14:textId="77777777">
        <w:trPr>
          <w:trHeight w:val="420"/>
        </w:trPr>
        <w:tc>
          <w:tcPr>
            <w:tcW w:w="1525" w:type="dxa"/>
            <w:tcMar/>
          </w:tcPr>
          <w:p w:rsidRPr="00A72A7F" w:rsidR="00224925" w:rsidP="00224925" w:rsidRDefault="00224925" w14:paraId="2942E060" w14:textId="76275283">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25" w:type="dxa"/>
            <w:gridSpan w:val="3"/>
            <w:tcMar/>
          </w:tcPr>
          <w:p w:rsidRPr="00933720" w:rsidR="00933720" w:rsidP="00224925" w:rsidRDefault="00933720" w14:paraId="22FF311E" w14:textId="7C011DFC">
            <w:pPr>
              <w:pStyle w:val="Tabletext"/>
            </w:pPr>
            <w:r w:rsidRPr="00933720">
              <w:t>Students will complete the following questions:</w:t>
            </w:r>
          </w:p>
          <w:p w:rsidR="00933720" w:rsidP="00933720" w:rsidRDefault="00933720" w14:paraId="167EF3D4" w14:textId="79628577">
            <w:pPr>
              <w:pStyle w:val="ListParagraph"/>
              <w:numPr>
                <w:ilvl w:val="0"/>
                <w:numId w:val="30"/>
              </w:numPr>
              <w:rPr>
                <w:rFonts w:eastAsia="Times New Roman" w:cstheme="minorHAnsi"/>
                <w:color w:val="000000"/>
              </w:rPr>
            </w:pPr>
            <w:r w:rsidRPr="00933720">
              <w:rPr>
                <w:rFonts w:eastAsia="Times New Roman" w:cstheme="minorHAnsi"/>
                <w:color w:val="000000"/>
              </w:rPr>
              <w:t>Why is professionalism important in the classroom?</w:t>
            </w:r>
          </w:p>
          <w:p w:rsidR="00844E1C" w:rsidP="00844E1C" w:rsidRDefault="00524CE7" w14:paraId="785730F1" w14:textId="67CF259F">
            <w:pPr>
              <w:pStyle w:val="ListParagraph"/>
              <w:numPr>
                <w:ilvl w:val="0"/>
                <w:numId w:val="30"/>
              </w:numPr>
              <w:rPr>
                <w:rFonts w:eastAsia="Times New Roman" w:cstheme="minorHAnsi"/>
                <w:color w:val="000000"/>
              </w:rPr>
            </w:pPr>
            <w:r>
              <w:rPr>
                <w:rFonts w:eastAsia="Times New Roman" w:cstheme="minorHAnsi"/>
                <w:color w:val="000000"/>
              </w:rPr>
              <w:t>List the four areas</w:t>
            </w:r>
            <w:r w:rsidR="00017043">
              <w:rPr>
                <w:rFonts w:eastAsia="Times New Roman" w:cstheme="minorHAnsi"/>
                <w:color w:val="000000"/>
              </w:rPr>
              <w:t xml:space="preserve"> or categories</w:t>
            </w:r>
            <w:r>
              <w:rPr>
                <w:rFonts w:eastAsia="Times New Roman" w:cstheme="minorHAnsi"/>
                <w:color w:val="000000"/>
              </w:rPr>
              <w:t xml:space="preserve"> of teacher professionalism</w:t>
            </w:r>
          </w:p>
          <w:p w:rsidRPr="00844E1C" w:rsidR="00C44978" w:rsidP="00844E1C" w:rsidRDefault="00844E1C" w14:paraId="3974E0FB" w14:textId="3C7A5D3A">
            <w:pPr>
              <w:pStyle w:val="ListParagraph"/>
              <w:numPr>
                <w:ilvl w:val="0"/>
                <w:numId w:val="30"/>
              </w:numPr>
              <w:rPr>
                <w:rFonts w:eastAsia="Times New Roman" w:cstheme="minorHAnsi"/>
                <w:color w:val="000000"/>
              </w:rPr>
            </w:pPr>
            <w:r>
              <w:rPr>
                <w:rFonts w:eastAsia="Times New Roman" w:cstheme="minorHAnsi"/>
                <w:color w:val="000000"/>
              </w:rPr>
              <w:t xml:space="preserve">List </w:t>
            </w:r>
            <w:r w:rsidRPr="00844E1C" w:rsidR="00C44978">
              <w:rPr>
                <w:rFonts w:eastAsia="Times New Roman" w:cstheme="minorHAnsi"/>
                <w:color w:val="000000"/>
              </w:rPr>
              <w:t>four guidelines from a state or loca</w:t>
            </w:r>
            <w:r w:rsidRPr="00844E1C">
              <w:rPr>
                <w:rFonts w:eastAsia="Times New Roman" w:cstheme="minorHAnsi"/>
                <w:color w:val="000000"/>
              </w:rPr>
              <w:t>l standards of conduct</w:t>
            </w:r>
            <w:r w:rsidR="00AF1ADC">
              <w:rPr>
                <w:rFonts w:eastAsia="Times New Roman" w:cstheme="minorHAnsi"/>
                <w:color w:val="000000"/>
              </w:rPr>
              <w:t xml:space="preserve"> and </w:t>
            </w:r>
            <w:r w:rsidR="00017043">
              <w:rPr>
                <w:rFonts w:eastAsia="Times New Roman" w:cstheme="minorHAnsi"/>
                <w:color w:val="000000"/>
              </w:rPr>
              <w:t>label</w:t>
            </w:r>
            <w:r w:rsidR="00AF1ADC">
              <w:rPr>
                <w:rFonts w:eastAsia="Times New Roman" w:cstheme="minorHAnsi"/>
                <w:color w:val="000000"/>
              </w:rPr>
              <w:t xml:space="preserve"> each guideline into </w:t>
            </w:r>
            <w:r w:rsidR="00017043">
              <w:rPr>
                <w:rFonts w:eastAsia="Times New Roman" w:cstheme="minorHAnsi"/>
                <w:color w:val="000000"/>
              </w:rPr>
              <w:t>the appropriate category</w:t>
            </w:r>
            <w:r w:rsidR="00487731">
              <w:rPr>
                <w:rFonts w:eastAsia="Times New Roman" w:cstheme="minorHAnsi"/>
                <w:color w:val="000000"/>
              </w:rPr>
              <w:t>. Explain your reasoning.</w:t>
            </w:r>
          </w:p>
          <w:p w:rsidRPr="00E24C35" w:rsidR="00E24C35" w:rsidP="00621414" w:rsidRDefault="00E24C35" w14:paraId="05A6923A" w14:textId="105C7AB1">
            <w:pPr>
              <w:pStyle w:val="Tabletext"/>
              <w:rPr>
                <w:i/>
                <w:iCs/>
              </w:rPr>
            </w:pPr>
            <w:r w:rsidRPr="00E24C35">
              <w:rPr>
                <w:i/>
                <w:iCs/>
              </w:rPr>
              <w:t>Exit Ticket – Answer Key for exemplar response</w:t>
            </w:r>
            <w:r w:rsidR="00AC1099">
              <w:rPr>
                <w:i/>
                <w:iCs/>
              </w:rPr>
              <w:t>.</w:t>
            </w:r>
          </w:p>
        </w:tc>
      </w:tr>
      <w:tr w:rsidRPr="00602ABE" w:rsidR="00355C71" w:rsidTr="4C6C7683" w14:paraId="7DCEAEA0" w14:textId="77777777">
        <w:trPr>
          <w:trHeight w:val="420"/>
        </w:trPr>
        <w:tc>
          <w:tcPr>
            <w:tcW w:w="1525" w:type="dxa"/>
            <w:vMerge w:val="restart"/>
            <w:tcMar/>
          </w:tcPr>
          <w:p w:rsidRPr="00A72A7F" w:rsidR="00355C71" w:rsidP="00355C71" w:rsidRDefault="00355C71" w14:paraId="4D7BC820" w14:textId="5D955384">
            <w:pPr>
              <w:pStyle w:val="Tabletext"/>
              <w:rPr>
                <w:b/>
                <w:bCs/>
                <w:sz w:val="24"/>
                <w:szCs w:val="24"/>
              </w:rPr>
            </w:pPr>
            <w:r w:rsidRPr="00A72A7F">
              <w:rPr>
                <w:b/>
                <w:bCs/>
                <w:sz w:val="24"/>
                <w:szCs w:val="24"/>
              </w:rPr>
              <w:t xml:space="preserve">Vocabulary </w:t>
            </w:r>
          </w:p>
        </w:tc>
        <w:tc>
          <w:tcPr>
            <w:tcW w:w="1710" w:type="dxa"/>
            <w:gridSpan w:val="2"/>
            <w:tcMar/>
          </w:tcPr>
          <w:p w:rsidRPr="00A42918" w:rsidR="00355C71" w:rsidP="00355C71" w:rsidRDefault="00355C71" w14:paraId="20B95AF4" w14:textId="1437222E">
            <w:pPr>
              <w:pStyle w:val="Tabletext"/>
            </w:pPr>
            <w:r>
              <w:t>Professionalism</w:t>
            </w:r>
          </w:p>
        </w:tc>
        <w:tc>
          <w:tcPr>
            <w:tcW w:w="6115" w:type="dxa"/>
            <w:tcMar/>
          </w:tcPr>
          <w:p w:rsidRPr="00DB54CD" w:rsidR="00355C71" w:rsidP="00355C71" w:rsidRDefault="00355C71" w14:paraId="01E308A1" w14:textId="2226F902">
            <w:pPr>
              <w:pStyle w:val="Tabletext"/>
            </w:pPr>
            <w:r>
              <w:t xml:space="preserve">The qualities, behaviors, and attitudes a person exhibits on the job.  </w:t>
            </w:r>
          </w:p>
        </w:tc>
      </w:tr>
      <w:tr w:rsidRPr="00602ABE" w:rsidR="005C67A5" w:rsidTr="4C6C7683" w14:paraId="3C2E6641" w14:textId="77777777">
        <w:trPr>
          <w:trHeight w:val="420"/>
        </w:trPr>
        <w:tc>
          <w:tcPr>
            <w:tcW w:w="1525" w:type="dxa"/>
            <w:vMerge/>
            <w:tcMar/>
          </w:tcPr>
          <w:p w:rsidRPr="00A72A7F" w:rsidR="005C67A5" w:rsidP="00355C71" w:rsidRDefault="005C67A5" w14:paraId="6EF65C13" w14:textId="77777777">
            <w:pPr>
              <w:pStyle w:val="Tabletext"/>
              <w:rPr>
                <w:b/>
                <w:bCs/>
                <w:sz w:val="24"/>
                <w:szCs w:val="24"/>
              </w:rPr>
            </w:pPr>
          </w:p>
        </w:tc>
        <w:tc>
          <w:tcPr>
            <w:tcW w:w="1710" w:type="dxa"/>
            <w:gridSpan w:val="2"/>
            <w:tcMar/>
          </w:tcPr>
          <w:p w:rsidRPr="005C67A5" w:rsidR="005C67A5" w:rsidP="00355C71" w:rsidRDefault="005C67A5" w14:paraId="7C372987" w14:textId="037F5CCB">
            <w:pPr>
              <w:pStyle w:val="Tabletext"/>
            </w:pPr>
            <w:r w:rsidRPr="005C67A5">
              <w:t>Ethical behavior</w:t>
            </w:r>
          </w:p>
        </w:tc>
        <w:tc>
          <w:tcPr>
            <w:tcW w:w="6115" w:type="dxa"/>
            <w:tcMar/>
          </w:tcPr>
          <w:p w:rsidR="005C67A5" w:rsidP="00355C71" w:rsidRDefault="005C67A5" w14:paraId="6B411E25" w14:textId="7F5C11FD">
            <w:pPr>
              <w:pStyle w:val="Tabletext"/>
            </w:pPr>
            <w:r w:rsidR="005C67A5">
              <w:rPr/>
              <w:t xml:space="preserve">Respecting and obeying the law, being honest and </w:t>
            </w:r>
            <w:r w:rsidR="005C67A5">
              <w:rPr/>
              <w:t>demonstrating</w:t>
            </w:r>
            <w:r w:rsidR="005C67A5">
              <w:rPr/>
              <w:t xml:space="preserve"> good moral character, and being</w:t>
            </w:r>
            <w:r w:rsidR="005C67A5">
              <w:rPr/>
              <w:t xml:space="preserve"> fair to</w:t>
            </w:r>
            <w:r w:rsidR="005C67A5">
              <w:rPr/>
              <w:t xml:space="preserve"> all.</w:t>
            </w:r>
          </w:p>
        </w:tc>
      </w:tr>
      <w:tr w:rsidRPr="00602ABE" w:rsidR="00355C71" w:rsidTr="4C6C7683" w14:paraId="74C79306" w14:textId="77777777">
        <w:trPr>
          <w:trHeight w:val="420"/>
        </w:trPr>
        <w:tc>
          <w:tcPr>
            <w:tcW w:w="1525" w:type="dxa"/>
            <w:vMerge/>
            <w:tcMar/>
          </w:tcPr>
          <w:p w:rsidRPr="00A72A7F" w:rsidR="00355C71" w:rsidP="00355C71" w:rsidRDefault="00355C71" w14:paraId="75319A73" w14:textId="77777777">
            <w:pPr>
              <w:pStyle w:val="Tabletext"/>
              <w:rPr>
                <w:b/>
                <w:bCs/>
                <w:sz w:val="24"/>
                <w:szCs w:val="24"/>
              </w:rPr>
            </w:pPr>
          </w:p>
        </w:tc>
        <w:tc>
          <w:tcPr>
            <w:tcW w:w="1710" w:type="dxa"/>
            <w:gridSpan w:val="2"/>
            <w:tcMar/>
          </w:tcPr>
          <w:p w:rsidRPr="00C065E6" w:rsidR="00355C71" w:rsidP="00355C71" w:rsidRDefault="00355C71" w14:paraId="0AFF315B" w14:textId="0E295294">
            <w:pPr>
              <w:pStyle w:val="Tabletext"/>
            </w:pPr>
            <w:r>
              <w:t>Conduct</w:t>
            </w:r>
          </w:p>
        </w:tc>
        <w:tc>
          <w:tcPr>
            <w:tcW w:w="6115" w:type="dxa"/>
            <w:tcMar/>
          </w:tcPr>
          <w:p w:rsidR="00355C71" w:rsidP="00355C71" w:rsidRDefault="00355C71" w14:paraId="7B152208" w14:textId="75A6F2B7">
            <w:pPr>
              <w:pStyle w:val="Tabletext"/>
            </w:pPr>
            <w:r>
              <w:t>The way a person behaves.</w:t>
            </w:r>
          </w:p>
        </w:tc>
      </w:tr>
    </w:tbl>
    <w:p w:rsidR="00DB54CD" w:rsidP="00DB54CD" w:rsidRDefault="00DB54CD" w14:paraId="1B26D53A" w14:textId="3BCEE205"/>
    <w:tbl>
      <w:tblPr>
        <w:tblStyle w:val="TableGrid"/>
        <w:tblW w:w="5048" w:type="pct"/>
        <w:tblLayout w:type="fixed"/>
        <w:tblLook w:val="04A0" w:firstRow="1" w:lastRow="0" w:firstColumn="1" w:lastColumn="0" w:noHBand="0" w:noVBand="1"/>
      </w:tblPr>
      <w:tblGrid>
        <w:gridCol w:w="895"/>
        <w:gridCol w:w="6967"/>
        <w:gridCol w:w="1578"/>
      </w:tblGrid>
      <w:tr w:rsidRPr="00DB54CD" w:rsidR="00413E82" w:rsidTr="4C6C7683" w14:paraId="65762ACA" w14:textId="77777777">
        <w:trPr>
          <w:cantSplit w:val="0"/>
          <w:trHeight w:val="420"/>
          <w:tblHeader/>
        </w:trPr>
        <w:tc>
          <w:tcPr>
            <w:tcW w:w="895" w:type="dxa"/>
            <w:tcMar/>
            <w:vAlign w:val="center"/>
            <w:hideMark/>
          </w:tcPr>
          <w:p w:rsidRPr="00205E12" w:rsidR="00413E82" w:rsidP="00205E12" w:rsidRDefault="00413E82" w14:paraId="5DD0FD98" w14:textId="554EF67E">
            <w:pPr>
              <w:pStyle w:val="Tabletext"/>
              <w:jc w:val="center"/>
              <w:rPr>
                <w:b/>
                <w:bCs/>
              </w:rPr>
            </w:pPr>
            <w:r w:rsidRPr="00205E12">
              <w:rPr>
                <w:b/>
                <w:bCs/>
              </w:rPr>
              <w:t>Est</w:t>
            </w:r>
            <w:r w:rsidRPr="00205E12" w:rsidR="00DB54CD">
              <w:rPr>
                <w:b/>
                <w:bCs/>
              </w:rPr>
              <w:t xml:space="preserve"> </w:t>
            </w:r>
            <w:r w:rsidRPr="00205E12">
              <w:rPr>
                <w:b/>
                <w:bCs/>
              </w:rPr>
              <w:t>Time</w:t>
            </w:r>
          </w:p>
        </w:tc>
        <w:tc>
          <w:tcPr>
            <w:tcW w:w="6967" w:type="dxa"/>
            <w:tcMar/>
            <w:vAlign w:val="center"/>
          </w:tcPr>
          <w:p w:rsidRPr="00DB54CD" w:rsidR="00413E82" w:rsidP="00DB54CD" w:rsidRDefault="00413E82" w14:paraId="359DA76E" w14:textId="42524366">
            <w:pPr>
              <w:pStyle w:val="Tabletext"/>
              <w:jc w:val="center"/>
              <w:rPr>
                <w:b/>
                <w:bCs/>
              </w:rPr>
            </w:pPr>
            <w:r w:rsidRPr="00DB54CD">
              <w:rPr>
                <w:b/>
                <w:bCs/>
              </w:rPr>
              <w:t>Instructional Activities (including formative assessments)</w:t>
            </w:r>
          </w:p>
        </w:tc>
        <w:tc>
          <w:tcPr>
            <w:tcW w:w="1578" w:type="dxa"/>
            <w:tcMar/>
            <w:vAlign w:val="center"/>
            <w:hideMark/>
          </w:tcPr>
          <w:p w:rsidRPr="00DB54CD" w:rsidR="00413E82" w:rsidP="00FD5E69" w:rsidRDefault="00413E82" w14:paraId="7C2D006C" w14:textId="77777777">
            <w:pPr>
              <w:pStyle w:val="Tabletext"/>
              <w:jc w:val="center"/>
              <w:rPr>
                <w:b/>
                <w:bCs/>
              </w:rPr>
            </w:pPr>
            <w:r w:rsidRPr="00DB54CD">
              <w:rPr>
                <w:b/>
                <w:bCs/>
              </w:rPr>
              <w:t>Materials</w:t>
            </w:r>
          </w:p>
        </w:tc>
      </w:tr>
      <w:tr w:rsidRPr="00447D20" w:rsidR="005C67A5" w:rsidTr="4C6C7683" w14:paraId="02492C6A" w14:textId="77777777">
        <w:trPr>
          <w:cantSplit w:val="0"/>
          <w:trHeight w:val="420"/>
        </w:trPr>
        <w:tc>
          <w:tcPr>
            <w:tcW w:w="895" w:type="dxa"/>
            <w:tcMar/>
          </w:tcPr>
          <w:p w:rsidR="005C67A5" w:rsidP="00205E12" w:rsidRDefault="005C67A5" w14:paraId="01B2BBA5" w14:textId="77777777">
            <w:pPr>
              <w:pStyle w:val="Tabletext"/>
              <w:jc w:val="center"/>
            </w:pPr>
          </w:p>
        </w:tc>
        <w:tc>
          <w:tcPr>
            <w:tcW w:w="6967" w:type="dxa"/>
            <w:tcMar/>
          </w:tcPr>
          <w:p w:rsidR="005C67A5" w:rsidP="005C67A5" w:rsidRDefault="005C67A5" w14:paraId="40D5685E" w14:textId="6366E732">
            <w:pPr>
              <w:pStyle w:val="Tabletextbullet"/>
              <w:numPr>
                <w:ilvl w:val="0"/>
                <w:numId w:val="0"/>
              </w:numPr>
            </w:pPr>
            <w:r>
              <w:rPr>
                <w:i/>
                <w:iCs/>
              </w:rPr>
              <w:t>Lesson Preparation</w:t>
            </w:r>
            <w:r w:rsidRPr="005C67A5">
              <w:rPr>
                <w:i/>
                <w:iCs/>
              </w:rPr>
              <w:t>: Locate the employee standards of conduct for your district.</w:t>
            </w:r>
          </w:p>
        </w:tc>
        <w:tc>
          <w:tcPr>
            <w:tcW w:w="1578" w:type="dxa"/>
            <w:tcMar/>
          </w:tcPr>
          <w:p w:rsidR="005C67A5" w:rsidP="00F20BB1" w:rsidRDefault="005C67A5" w14:paraId="5611C1EB" w14:textId="77777777">
            <w:pPr>
              <w:pStyle w:val="Tabletext"/>
              <w:jc w:val="center"/>
            </w:pPr>
          </w:p>
        </w:tc>
      </w:tr>
      <w:tr w:rsidRPr="00447D20" w:rsidR="00836689" w:rsidTr="4C6C7683" w14:paraId="20356B69" w14:textId="77777777">
        <w:trPr>
          <w:cantSplit w:val="0"/>
          <w:trHeight w:val="420"/>
        </w:trPr>
        <w:tc>
          <w:tcPr>
            <w:tcW w:w="895" w:type="dxa"/>
            <w:tcMar/>
          </w:tcPr>
          <w:p w:rsidR="00836689" w:rsidP="00205E12" w:rsidRDefault="001011D3" w14:paraId="0C2175C9" w14:textId="67BF253F">
            <w:pPr>
              <w:pStyle w:val="Tabletext"/>
              <w:jc w:val="center"/>
            </w:pPr>
            <w:r>
              <w:t>3</w:t>
            </w:r>
            <w:r w:rsidR="00F33BEA">
              <w:t xml:space="preserve"> mins</w:t>
            </w:r>
          </w:p>
        </w:tc>
        <w:tc>
          <w:tcPr>
            <w:tcW w:w="6967" w:type="dxa"/>
            <w:tcMar/>
          </w:tcPr>
          <w:p w:rsidRPr="00CF3950" w:rsidR="008531E2" w:rsidP="00997CD1" w:rsidRDefault="0034195E" w14:paraId="7AB064CD" w14:textId="41037AFD">
            <w:pPr>
              <w:spacing w:before="120" w:after="120"/>
            </w:pPr>
            <w:r>
              <w:t>Bellringer:</w:t>
            </w:r>
            <w:r w:rsidR="007206BE">
              <w:t xml:space="preserve"> </w:t>
            </w:r>
            <w:r w:rsidR="00997CD1">
              <w:t>Im</w:t>
            </w:r>
            <w:r w:rsidR="00974711">
              <w:t xml:space="preserve">agine that you are the </w:t>
            </w:r>
            <w:r w:rsidR="00D639C9">
              <w:t>manager of a business</w:t>
            </w:r>
            <w:r w:rsidR="00974711">
              <w:t xml:space="preserve">. </w:t>
            </w:r>
            <w:r w:rsidR="00D639C9">
              <w:t>What behavior would you expect from your best employees</w:t>
            </w:r>
            <w:r w:rsidR="00AA5EEC">
              <w:t xml:space="preserve">? Example: showing up on time. </w:t>
            </w:r>
          </w:p>
        </w:tc>
        <w:tc>
          <w:tcPr>
            <w:tcW w:w="1578" w:type="dxa"/>
            <w:tcMar/>
          </w:tcPr>
          <w:p w:rsidR="00F20BB1" w:rsidP="00F20BB1" w:rsidRDefault="00F20BB1" w14:paraId="5C1802EF" w14:textId="0067FA18">
            <w:pPr>
              <w:pStyle w:val="Tabletext"/>
              <w:jc w:val="center"/>
            </w:pPr>
            <w:r>
              <w:t>Student Guide</w:t>
            </w:r>
          </w:p>
        </w:tc>
      </w:tr>
      <w:tr w:rsidRPr="00447D20" w:rsidR="005177CC" w:rsidTr="4C6C7683" w14:paraId="34829627" w14:textId="77777777">
        <w:trPr>
          <w:cantSplit w:val="0"/>
          <w:trHeight w:val="420"/>
        </w:trPr>
        <w:tc>
          <w:tcPr>
            <w:tcW w:w="895" w:type="dxa"/>
            <w:tcMar/>
          </w:tcPr>
          <w:p w:rsidR="005177CC" w:rsidP="00205E12" w:rsidRDefault="001011D3" w14:paraId="0436DEF2" w14:textId="71E7461E">
            <w:pPr>
              <w:pStyle w:val="Tabletext"/>
              <w:jc w:val="center"/>
            </w:pPr>
            <w:r>
              <w:t>2</w:t>
            </w:r>
            <w:r w:rsidR="005177CC">
              <w:t xml:space="preserve"> mins</w:t>
            </w:r>
          </w:p>
        </w:tc>
        <w:tc>
          <w:tcPr>
            <w:tcW w:w="6967" w:type="dxa"/>
            <w:tcMar/>
          </w:tcPr>
          <w:p w:rsidR="009A4217" w:rsidP="006856CD" w:rsidRDefault="006856CD" w14:paraId="6406C92F" w14:textId="3D92032B">
            <w:pPr>
              <w:pStyle w:val="Tabletextbullet"/>
              <w:numPr>
                <w:ilvl w:val="0"/>
                <w:numId w:val="0"/>
              </w:numPr>
            </w:pPr>
            <w:r>
              <w:t xml:space="preserve">T: Turn and talk with a neighbor. Share your </w:t>
            </w:r>
            <w:r w:rsidR="004A0E1A">
              <w:t xml:space="preserve">response and your reasoning. </w:t>
            </w:r>
          </w:p>
          <w:p w:rsidR="006856CD" w:rsidP="006856CD" w:rsidRDefault="006856CD" w14:paraId="69115B22" w14:textId="77777777">
            <w:pPr>
              <w:pStyle w:val="Tabletextbullet"/>
              <w:numPr>
                <w:ilvl w:val="0"/>
                <w:numId w:val="0"/>
              </w:numPr>
            </w:pPr>
          </w:p>
          <w:p w:rsidR="006856CD" w:rsidP="006856CD" w:rsidRDefault="006856CD" w14:paraId="21B4275D" w14:textId="77777777">
            <w:pPr>
              <w:pStyle w:val="Tabletextbullet"/>
              <w:numPr>
                <w:ilvl w:val="0"/>
                <w:numId w:val="0"/>
              </w:numPr>
            </w:pPr>
            <w:r>
              <w:t>S: (Turn and talk.)</w:t>
            </w:r>
          </w:p>
          <w:p w:rsidR="001634E5" w:rsidP="00E65D83" w:rsidRDefault="001634E5" w14:paraId="6E6842AA" w14:textId="77777777"/>
          <w:p w:rsidR="008E513B" w:rsidP="00E65D83" w:rsidRDefault="00E65D83" w14:paraId="1480E5DF" w14:textId="5E93FD46">
            <w:r>
              <w:t xml:space="preserve">T: </w:t>
            </w:r>
            <w:r w:rsidR="009044A4">
              <w:t xml:space="preserve">(Circulate the room and listen as they talk. If necessary, guide students to include dress appropriately, be polite, </w:t>
            </w:r>
            <w:r w:rsidR="004F7FEE">
              <w:t xml:space="preserve">follow the rules of the store, treat others well, keep the workspaces clean, </w:t>
            </w:r>
            <w:r w:rsidR="008B360B">
              <w:t xml:space="preserve">engage in the work—stay off personal phones, </w:t>
            </w:r>
            <w:r w:rsidR="008E513B">
              <w:t xml:space="preserve">avoid doing personal business while working) </w:t>
            </w:r>
          </w:p>
          <w:p w:rsidR="008E513B" w:rsidP="00E65D83" w:rsidRDefault="008E513B" w14:paraId="78F4CD4E" w14:textId="77777777"/>
          <w:p w:rsidR="00E65D83" w:rsidP="00E65D83" w:rsidRDefault="00456357" w14:paraId="11DD70BA" w14:textId="2590587F">
            <w:r>
              <w:t>(Call on students and c</w:t>
            </w:r>
            <w:r w:rsidR="009044A4">
              <w:t xml:space="preserve">reate a list of their responses on the board) </w:t>
            </w:r>
          </w:p>
          <w:p w:rsidR="00E65D83" w:rsidP="00E65D83" w:rsidRDefault="00E65D83" w14:paraId="773A5AB8" w14:textId="77777777"/>
          <w:p w:rsidRPr="00CF3950" w:rsidR="000077AB" w:rsidP="00BF4D74" w:rsidRDefault="000077AB" w14:paraId="48139812" w14:textId="322FCE49"/>
        </w:tc>
        <w:tc>
          <w:tcPr>
            <w:tcW w:w="1578" w:type="dxa"/>
            <w:tcMar/>
          </w:tcPr>
          <w:p w:rsidR="005177CC" w:rsidP="00F20BB1" w:rsidRDefault="005177CC" w14:paraId="32BDC02F" w14:textId="77777777">
            <w:pPr>
              <w:pStyle w:val="Tabletext"/>
              <w:jc w:val="center"/>
            </w:pPr>
          </w:p>
        </w:tc>
      </w:tr>
      <w:tr w:rsidRPr="00447D20" w:rsidR="00A2106E" w:rsidTr="4C6C7683" w14:paraId="32DCF1B0" w14:textId="77777777">
        <w:trPr>
          <w:cantSplit w:val="0"/>
          <w:trHeight w:val="70"/>
        </w:trPr>
        <w:tc>
          <w:tcPr>
            <w:tcW w:w="895" w:type="dxa"/>
            <w:tcMar/>
          </w:tcPr>
          <w:p w:rsidR="00A2106E" w:rsidP="00B125BD" w:rsidRDefault="00C96895" w14:paraId="1238EFAB" w14:textId="59C99583">
            <w:pPr>
              <w:pStyle w:val="Tabletext"/>
              <w:jc w:val="center"/>
            </w:pPr>
            <w:r>
              <w:t>5</w:t>
            </w:r>
            <w:r w:rsidR="00A46891">
              <w:t xml:space="preserve"> mins</w:t>
            </w:r>
          </w:p>
        </w:tc>
        <w:tc>
          <w:tcPr>
            <w:tcW w:w="6967" w:type="dxa"/>
            <w:tcMar/>
          </w:tcPr>
          <w:p w:rsidR="00500614" w:rsidP="00B125BD" w:rsidRDefault="004B1EE1" w14:paraId="1A322384" w14:textId="4F037003">
            <w:pPr>
              <w:pStyle w:val="Tabletextbullet"/>
              <w:numPr>
                <w:ilvl w:val="0"/>
                <w:numId w:val="0"/>
              </w:numPr>
              <w:rPr>
                <w:b/>
                <w:bCs/>
              </w:rPr>
            </w:pPr>
            <w:r>
              <w:rPr>
                <w:b/>
                <w:bCs/>
              </w:rPr>
              <w:t>Professionalism</w:t>
            </w:r>
            <w:r w:rsidR="00154B3C">
              <w:rPr>
                <w:b/>
                <w:bCs/>
              </w:rPr>
              <w:t xml:space="preserve"> &amp; Ethical Behavior</w:t>
            </w:r>
          </w:p>
          <w:p w:rsidR="004B1EE1" w:rsidP="00B125BD" w:rsidRDefault="004B1EE1" w14:paraId="67EE6BBC" w14:textId="77777777">
            <w:pPr>
              <w:pStyle w:val="Tabletextbullet"/>
              <w:numPr>
                <w:ilvl w:val="0"/>
                <w:numId w:val="0"/>
              </w:numPr>
              <w:rPr>
                <w:b/>
                <w:bCs/>
              </w:rPr>
            </w:pPr>
          </w:p>
          <w:p w:rsidR="00340BD2" w:rsidP="00E228D7" w:rsidRDefault="00F959C7" w14:paraId="3276C10E" w14:textId="71FBA8EA">
            <w:pPr>
              <w:pStyle w:val="Tabletextbullet"/>
              <w:numPr>
                <w:ilvl w:val="0"/>
                <w:numId w:val="0"/>
              </w:numPr>
            </w:pPr>
            <w:r>
              <w:t xml:space="preserve">T: </w:t>
            </w:r>
            <w:r w:rsidR="00456357">
              <w:t xml:space="preserve">All of the items on this list are part of being professional. </w:t>
            </w:r>
            <w:r w:rsidR="00340BD2">
              <w:t xml:space="preserve">What does it mean to be professional? </w:t>
            </w:r>
          </w:p>
          <w:p w:rsidR="00F959C7" w:rsidP="00E228D7" w:rsidRDefault="00F959C7" w14:paraId="34805377" w14:textId="77777777">
            <w:pPr>
              <w:pStyle w:val="Tabletextbullet"/>
              <w:numPr>
                <w:ilvl w:val="0"/>
                <w:numId w:val="0"/>
              </w:numPr>
            </w:pPr>
          </w:p>
          <w:p w:rsidR="00F959C7" w:rsidP="00E228D7" w:rsidRDefault="00F959C7" w14:paraId="0CEF2B57" w14:textId="25F75FEB">
            <w:pPr>
              <w:pStyle w:val="Tabletextbullet"/>
              <w:numPr>
                <w:ilvl w:val="0"/>
                <w:numId w:val="0"/>
              </w:numPr>
            </w:pPr>
            <w:r>
              <w:t xml:space="preserve">S: </w:t>
            </w:r>
            <w:r w:rsidR="00A3611B">
              <w:t xml:space="preserve">Behaving well on the job, doing your job well, </w:t>
            </w:r>
            <w:r w:rsidR="00A40196">
              <w:t>representing yourself on the job.</w:t>
            </w:r>
          </w:p>
          <w:p w:rsidR="00340BD2" w:rsidP="00E228D7" w:rsidRDefault="00340BD2" w14:paraId="32679F59" w14:textId="77777777">
            <w:pPr>
              <w:pStyle w:val="Tabletextbullet"/>
              <w:numPr>
                <w:ilvl w:val="0"/>
                <w:numId w:val="0"/>
              </w:numPr>
            </w:pPr>
          </w:p>
          <w:p w:rsidR="00340BD2" w:rsidP="00340BD2" w:rsidRDefault="00340BD2" w14:paraId="5BDDD976" w14:textId="77777777">
            <w:pPr>
              <w:pStyle w:val="Tabletextbullet"/>
              <w:numPr>
                <w:ilvl w:val="0"/>
                <w:numId w:val="0"/>
              </w:numPr>
            </w:pPr>
            <w:r>
              <w:t>T: What actions or behaviors are associated with professionalism?</w:t>
            </w:r>
          </w:p>
          <w:p w:rsidR="00340BD2" w:rsidP="00E228D7" w:rsidRDefault="00340BD2" w14:paraId="09EEC240" w14:textId="68EC7289">
            <w:pPr>
              <w:pStyle w:val="Tabletextbullet"/>
              <w:numPr>
                <w:ilvl w:val="0"/>
                <w:numId w:val="0"/>
              </w:numPr>
            </w:pPr>
          </w:p>
          <w:p w:rsidR="00340BD2" w:rsidP="00E228D7" w:rsidRDefault="00340BD2" w14:paraId="590E9081" w14:textId="62CB2390">
            <w:pPr>
              <w:pStyle w:val="Tabletextbullet"/>
              <w:numPr>
                <w:ilvl w:val="0"/>
                <w:numId w:val="0"/>
              </w:numPr>
            </w:pPr>
            <w:r>
              <w:t>S: S</w:t>
            </w:r>
            <w:r w:rsidRPr="00340BD2">
              <w:t>howing up to work on time, doing what you are asked to do on the job, using appropriate language, being respectful</w:t>
            </w:r>
            <w:r w:rsidR="00A40196">
              <w:t>, having good manners, dressing appropriately.</w:t>
            </w:r>
          </w:p>
          <w:p w:rsidR="00D879C5" w:rsidP="00E228D7" w:rsidRDefault="00D879C5" w14:paraId="634E5937" w14:textId="77777777">
            <w:pPr>
              <w:pStyle w:val="Tabletextbullet"/>
              <w:numPr>
                <w:ilvl w:val="0"/>
                <w:numId w:val="0"/>
              </w:numPr>
            </w:pPr>
          </w:p>
          <w:p w:rsidR="00D879C5" w:rsidP="00E228D7" w:rsidRDefault="00D879C5" w14:paraId="4D610477" w14:textId="72AE7BAD">
            <w:pPr>
              <w:pStyle w:val="Tabletextbullet"/>
              <w:numPr>
                <w:ilvl w:val="0"/>
                <w:numId w:val="0"/>
              </w:numPr>
            </w:pPr>
            <w:r>
              <w:t>T: (Share definition of professionalism via PPT as students record definition in student guide.)</w:t>
            </w:r>
          </w:p>
          <w:p w:rsidR="00EE63AA" w:rsidP="00E228D7" w:rsidRDefault="00EE63AA" w14:paraId="1591FCB5" w14:textId="77777777">
            <w:pPr>
              <w:pStyle w:val="Tabletextbullet"/>
              <w:numPr>
                <w:ilvl w:val="0"/>
                <w:numId w:val="0"/>
              </w:numPr>
            </w:pPr>
          </w:p>
          <w:p w:rsidR="0060528B" w:rsidP="00BF4D74" w:rsidRDefault="00EE63AA" w14:paraId="00B9B1B4" w14:textId="664A562F">
            <w:pPr>
              <w:pStyle w:val="Tabletextbullet"/>
              <w:numPr>
                <w:ilvl w:val="0"/>
                <w:numId w:val="0"/>
              </w:numPr>
            </w:pPr>
            <w:r>
              <w:t xml:space="preserve">T: </w:t>
            </w:r>
            <w:r w:rsidRPr="00EE63AA">
              <w:rPr>
                <w:b/>
                <w:bCs/>
              </w:rPr>
              <w:t>Professionalism</w:t>
            </w:r>
            <w:r>
              <w:t xml:space="preserve"> </w:t>
            </w:r>
            <w:r w:rsidR="003E2435">
              <w:t>are the</w:t>
            </w:r>
            <w:r>
              <w:t xml:space="preserve"> qualities, behaviors, and attitudes a person exhibits on the job. </w:t>
            </w:r>
            <w:r w:rsidR="002F6D96">
              <w:t xml:space="preserve">Examples of </w:t>
            </w:r>
            <w:r w:rsidR="005E520E">
              <w:t xml:space="preserve">professionalism </w:t>
            </w:r>
            <w:r w:rsidR="002F6D96">
              <w:t>are</w:t>
            </w:r>
            <w:r w:rsidR="005E520E">
              <w:t xml:space="preserve"> </w:t>
            </w:r>
            <w:r w:rsidR="00153314">
              <w:t>show</w:t>
            </w:r>
            <w:r w:rsidR="000B4C07">
              <w:t>ing</w:t>
            </w:r>
            <w:r w:rsidR="00153314">
              <w:t xml:space="preserve"> up to work on time, dress</w:t>
            </w:r>
            <w:r w:rsidR="000B4C07">
              <w:t>ing</w:t>
            </w:r>
            <w:r w:rsidR="00153314">
              <w:t xml:space="preserve"> appropriately for the job, be</w:t>
            </w:r>
            <w:r w:rsidR="000B4C07">
              <w:t>ing</w:t>
            </w:r>
            <w:r w:rsidR="00153314">
              <w:t xml:space="preserve"> respectful and courteous to coworkers and others </w:t>
            </w:r>
            <w:r w:rsidR="000B4C07">
              <w:t>you</w:t>
            </w:r>
            <w:r w:rsidR="00153314">
              <w:t xml:space="preserve"> </w:t>
            </w:r>
            <w:r w:rsidR="004113D1">
              <w:t>encounter</w:t>
            </w:r>
            <w:r w:rsidR="00153314">
              <w:t xml:space="preserve"> on the job</w:t>
            </w:r>
            <w:r w:rsidR="004113D1">
              <w:t>, tak</w:t>
            </w:r>
            <w:r w:rsidR="000B4C07">
              <w:t>ing</w:t>
            </w:r>
            <w:r w:rsidR="004113D1">
              <w:t xml:space="preserve"> responsibility, </w:t>
            </w:r>
            <w:r w:rsidR="00C93AAF">
              <w:t xml:space="preserve">staying calm under pressure, </w:t>
            </w:r>
            <w:r w:rsidR="004113D1">
              <w:t xml:space="preserve">etc. </w:t>
            </w:r>
          </w:p>
          <w:p w:rsidR="00BF4D74" w:rsidP="00BF4D74" w:rsidRDefault="00BF4D74" w14:paraId="4CD94933" w14:textId="46DA1A98">
            <w:pPr>
              <w:pStyle w:val="Tabletextbullet"/>
              <w:numPr>
                <w:ilvl w:val="0"/>
                <w:numId w:val="0"/>
              </w:numPr>
            </w:pPr>
          </w:p>
          <w:p w:rsidR="00BF4D74" w:rsidP="00BF4D74" w:rsidRDefault="00BF4D74" w14:paraId="383B16BB" w14:textId="6B6AF6F5">
            <w:pPr>
              <w:pStyle w:val="Tabletextbullet"/>
              <w:numPr>
                <w:ilvl w:val="0"/>
                <w:numId w:val="0"/>
              </w:numPr>
            </w:pPr>
            <w:r w:rsidR="00BF4D74">
              <w:rPr/>
              <w:t xml:space="preserve">T: Another aspect of being </w:t>
            </w:r>
            <w:r w:rsidR="005C67A5">
              <w:rPr/>
              <w:t xml:space="preserve">a </w:t>
            </w:r>
            <w:r w:rsidR="00BF4D74">
              <w:rPr/>
              <w:t xml:space="preserve">professional is </w:t>
            </w:r>
            <w:r w:rsidR="00BF4D74">
              <w:rPr/>
              <w:t>exhibiting</w:t>
            </w:r>
            <w:r w:rsidR="00BF4D74">
              <w:rPr/>
              <w:t xml:space="preserve"> ethical behavior. </w:t>
            </w:r>
            <w:r w:rsidRPr="4C6C7683" w:rsidR="00BF4D74">
              <w:rPr>
                <w:b w:val="1"/>
                <w:bCs w:val="1"/>
              </w:rPr>
              <w:t>Ethical behavior</w:t>
            </w:r>
            <w:r w:rsidR="00BF4D74">
              <w:rPr/>
              <w:t xml:space="preserve"> means </w:t>
            </w:r>
            <w:r w:rsidR="005C67A5">
              <w:rPr/>
              <w:t xml:space="preserve">respecting and obeying the law, being honest and </w:t>
            </w:r>
            <w:r w:rsidR="005C67A5">
              <w:rPr/>
              <w:t>demonstrating</w:t>
            </w:r>
            <w:r w:rsidR="005C67A5">
              <w:rPr/>
              <w:t xml:space="preserve"> good moral character, and being</w:t>
            </w:r>
            <w:r w:rsidR="005C67A5">
              <w:rPr/>
              <w:t xml:space="preserve"> fair to all. </w:t>
            </w:r>
          </w:p>
          <w:p w:rsidRPr="00500614" w:rsidR="004113D1" w:rsidP="00AE42EA" w:rsidRDefault="00BD5711" w14:paraId="2D4F3A01" w14:textId="346811C2">
            <w:r>
              <w:t xml:space="preserve"> </w:t>
            </w:r>
          </w:p>
        </w:tc>
        <w:tc>
          <w:tcPr>
            <w:tcW w:w="1578" w:type="dxa"/>
            <w:tcMar/>
          </w:tcPr>
          <w:p w:rsidR="00D879C5" w:rsidP="00B125BD" w:rsidRDefault="00D879C5" w14:paraId="73789955" w14:textId="77777777">
            <w:pPr>
              <w:pStyle w:val="Tabletext"/>
              <w:jc w:val="center"/>
            </w:pPr>
            <w:r>
              <w:t>PPT</w:t>
            </w:r>
          </w:p>
          <w:p w:rsidR="00D879C5" w:rsidP="00B125BD" w:rsidRDefault="00D879C5" w14:paraId="1E78E8D3" w14:textId="77777777">
            <w:pPr>
              <w:pStyle w:val="Tabletext"/>
              <w:jc w:val="center"/>
            </w:pPr>
          </w:p>
          <w:p w:rsidRPr="00205E12" w:rsidR="00A2106E" w:rsidP="00B125BD" w:rsidRDefault="00825919" w14:paraId="53710BC2" w14:textId="749F4DCF">
            <w:pPr>
              <w:pStyle w:val="Tabletext"/>
              <w:jc w:val="center"/>
            </w:pPr>
            <w:r>
              <w:t>Student Guide</w:t>
            </w:r>
          </w:p>
        </w:tc>
      </w:tr>
      <w:tr w:rsidRPr="00447D20" w:rsidR="008E15F8" w:rsidTr="4C6C7683" w14:paraId="5D980BFD" w14:textId="77777777">
        <w:trPr>
          <w:cantSplit w:val="0"/>
          <w:trHeight w:val="70"/>
        </w:trPr>
        <w:tc>
          <w:tcPr>
            <w:tcW w:w="895" w:type="dxa"/>
            <w:tcMar/>
          </w:tcPr>
          <w:p w:rsidR="008E15F8" w:rsidP="00B125BD" w:rsidRDefault="00ED06E5" w14:paraId="0CE80094" w14:textId="3D3B526E">
            <w:pPr>
              <w:pStyle w:val="Tabletext"/>
              <w:jc w:val="center"/>
            </w:pPr>
            <w:r>
              <w:t>1</w:t>
            </w:r>
            <w:r w:rsidR="00CA7951">
              <w:t>5</w:t>
            </w:r>
            <w:r w:rsidR="005E6D99">
              <w:t xml:space="preserve"> mins</w:t>
            </w:r>
          </w:p>
        </w:tc>
        <w:tc>
          <w:tcPr>
            <w:tcW w:w="6967" w:type="dxa"/>
            <w:tcMar/>
          </w:tcPr>
          <w:p w:rsidR="008E15F8" w:rsidP="008E15F8" w:rsidRDefault="005C1736" w14:paraId="440E843F" w14:textId="0F3925C1">
            <w:pPr>
              <w:pStyle w:val="Tabletextbullet"/>
              <w:numPr>
                <w:ilvl w:val="0"/>
                <w:numId w:val="0"/>
              </w:numPr>
              <w:rPr>
                <w:b/>
                <w:bCs/>
              </w:rPr>
            </w:pPr>
            <w:r>
              <w:rPr>
                <w:b/>
                <w:bCs/>
              </w:rPr>
              <w:t>Key Areas of Teacher Professionalism</w:t>
            </w:r>
          </w:p>
          <w:p w:rsidR="0073217B" w:rsidP="008E15F8" w:rsidRDefault="0073217B" w14:paraId="4DFFD3A8" w14:textId="77777777">
            <w:pPr>
              <w:pStyle w:val="Tabletextbullet"/>
              <w:numPr>
                <w:ilvl w:val="0"/>
                <w:numId w:val="0"/>
              </w:numPr>
            </w:pPr>
          </w:p>
          <w:p w:rsidR="003007AA" w:rsidP="008E15F8" w:rsidRDefault="003007AA" w14:paraId="464BDE9E" w14:textId="2C47248B">
            <w:pPr>
              <w:pStyle w:val="Tabletextbullet"/>
              <w:numPr>
                <w:ilvl w:val="0"/>
                <w:numId w:val="0"/>
              </w:numPr>
            </w:pPr>
            <w:r>
              <w:t>T: Why do you think it is important for educators to exhibit professionalism</w:t>
            </w:r>
            <w:r w:rsidR="005C67A5">
              <w:t xml:space="preserve"> and ethical behavior</w:t>
            </w:r>
            <w:r>
              <w:t xml:space="preserve">? </w:t>
            </w:r>
          </w:p>
          <w:p w:rsidR="003007AA" w:rsidP="008E15F8" w:rsidRDefault="003007AA" w14:paraId="3AFBC1E6" w14:textId="77777777">
            <w:pPr>
              <w:pStyle w:val="Tabletextbullet"/>
              <w:numPr>
                <w:ilvl w:val="0"/>
                <w:numId w:val="0"/>
              </w:numPr>
            </w:pPr>
          </w:p>
          <w:p w:rsidR="003007AA" w:rsidP="008E15F8" w:rsidRDefault="003007AA" w14:paraId="20CD12CD" w14:textId="3D4DBD72">
            <w:pPr>
              <w:pStyle w:val="Tabletextbullet"/>
              <w:numPr>
                <w:ilvl w:val="0"/>
                <w:numId w:val="0"/>
              </w:numPr>
            </w:pPr>
            <w:r>
              <w:t>S:</w:t>
            </w:r>
            <w:r w:rsidR="00B53F59">
              <w:t xml:space="preserve"> It shows you care about your job. It models professionalism for students. </w:t>
            </w:r>
            <w:r>
              <w:t xml:space="preserve"> </w:t>
            </w:r>
          </w:p>
          <w:p w:rsidR="003007AA" w:rsidP="008E15F8" w:rsidRDefault="003007AA" w14:paraId="0306475B" w14:textId="77777777">
            <w:pPr>
              <w:pStyle w:val="Tabletextbullet"/>
              <w:numPr>
                <w:ilvl w:val="0"/>
                <w:numId w:val="0"/>
              </w:numPr>
            </w:pPr>
          </w:p>
          <w:p w:rsidR="0073217B" w:rsidP="008E15F8" w:rsidRDefault="0073217B" w14:paraId="7E7C6C5B" w14:textId="2ABEE6E0">
            <w:pPr>
              <w:pStyle w:val="Tabletextbullet"/>
              <w:numPr>
                <w:ilvl w:val="0"/>
                <w:numId w:val="0"/>
              </w:numPr>
            </w:pPr>
            <w:r>
              <w:t xml:space="preserve">T: Teachers </w:t>
            </w:r>
            <w:r w:rsidR="00C62407">
              <w:t xml:space="preserve">are </w:t>
            </w:r>
            <w:r w:rsidR="00673BFC">
              <w:t>in a position of public trust</w:t>
            </w:r>
            <w:r w:rsidR="00D227D1">
              <w:t xml:space="preserve"> and must demonstrate integrity, honesty, and good moral character</w:t>
            </w:r>
            <w:r w:rsidR="001C5183">
              <w:t xml:space="preserve">. </w:t>
            </w:r>
            <w:r w:rsidR="00927E54">
              <w:t>When you exhibit professionalism, it shows that you take your role seriously</w:t>
            </w:r>
            <w:r w:rsidR="00D227D1">
              <w:t xml:space="preserve"> and c</w:t>
            </w:r>
            <w:r w:rsidR="00561D33">
              <w:t>are about your students and the dignity of the teaching profession</w:t>
            </w:r>
            <w:r w:rsidR="00927E54">
              <w:t xml:space="preserve">. </w:t>
            </w:r>
            <w:r w:rsidR="006B476A">
              <w:t>Professionalism comm</w:t>
            </w:r>
            <w:r w:rsidR="00203328">
              <w:t>unicates to parents, students, colleagues, and administration that you can be truste</w:t>
            </w:r>
            <w:r w:rsidR="002814BD">
              <w:t>d</w:t>
            </w:r>
            <w:r w:rsidR="000C1199">
              <w:t xml:space="preserve">. </w:t>
            </w:r>
          </w:p>
          <w:p w:rsidR="00477C05" w:rsidP="008E15F8" w:rsidRDefault="00477C05" w14:paraId="2532583B" w14:textId="77777777">
            <w:pPr>
              <w:pStyle w:val="Tabletextbullet"/>
              <w:numPr>
                <w:ilvl w:val="0"/>
                <w:numId w:val="0"/>
              </w:numPr>
            </w:pPr>
          </w:p>
          <w:p w:rsidR="00453A25" w:rsidP="008E15F8" w:rsidRDefault="00477C05" w14:paraId="44F83D55" w14:textId="129CD370">
            <w:pPr>
              <w:pStyle w:val="Tabletextbullet"/>
              <w:numPr>
                <w:ilvl w:val="0"/>
                <w:numId w:val="0"/>
              </w:numPr>
            </w:pPr>
            <w:r>
              <w:t xml:space="preserve">T: </w:t>
            </w:r>
            <w:r w:rsidR="00956D82">
              <w:t xml:space="preserve">Let’s look at the </w:t>
            </w:r>
            <w:r w:rsidR="005C67A5">
              <w:t xml:space="preserve">four </w:t>
            </w:r>
            <w:r w:rsidR="00956D82">
              <w:t>key areas of teacher professionalism.</w:t>
            </w:r>
            <w:r w:rsidR="00EF2C37">
              <w:t xml:space="preserve"> </w:t>
            </w:r>
          </w:p>
          <w:p w:rsidR="00453A25" w:rsidP="008E15F8" w:rsidRDefault="00453A25" w14:paraId="0B939AFD" w14:textId="77777777">
            <w:pPr>
              <w:pStyle w:val="Tabletextbullet"/>
              <w:numPr>
                <w:ilvl w:val="0"/>
                <w:numId w:val="0"/>
              </w:numPr>
            </w:pPr>
          </w:p>
          <w:p w:rsidR="00477C05" w:rsidP="008E15F8" w:rsidRDefault="00453A25" w14:paraId="44572D23" w14:textId="23FF423D">
            <w:pPr>
              <w:pStyle w:val="Tabletextbullet"/>
              <w:numPr>
                <w:ilvl w:val="0"/>
                <w:numId w:val="0"/>
              </w:numPr>
            </w:pPr>
            <w:r>
              <w:t>T: (S</w:t>
            </w:r>
            <w:r w:rsidR="00EF2C37">
              <w:t>hare via PPT</w:t>
            </w:r>
            <w:r>
              <w:t xml:space="preserve"> and briefly describe each key area</w:t>
            </w:r>
            <w:r w:rsidR="009C7581">
              <w:t>.</w:t>
            </w:r>
            <w:r w:rsidR="00EF2C37">
              <w:t>)</w:t>
            </w:r>
          </w:p>
          <w:p w:rsidR="00AC6ED2" w:rsidP="00D45E93" w:rsidRDefault="003125CE" w14:paraId="2FB4E18F" w14:textId="1F73454B">
            <w:pPr>
              <w:pStyle w:val="Tabletextbullet"/>
              <w:numPr>
                <w:ilvl w:val="0"/>
                <w:numId w:val="31"/>
              </w:numPr>
            </w:pPr>
            <w:r>
              <w:t>Interactions with students</w:t>
            </w:r>
            <w:r w:rsidR="00E62537">
              <w:t xml:space="preserve"> – how a teacher </w:t>
            </w:r>
            <w:r w:rsidR="001147A3">
              <w:t>engages and communicates with students</w:t>
            </w:r>
          </w:p>
          <w:p w:rsidR="00C42A89" w:rsidP="00D45E93" w:rsidRDefault="007A065A" w14:paraId="6186884B" w14:textId="519DBAE6">
            <w:pPr>
              <w:pStyle w:val="Tabletextbullet"/>
              <w:numPr>
                <w:ilvl w:val="0"/>
                <w:numId w:val="31"/>
              </w:numPr>
            </w:pPr>
            <w:r>
              <w:t>Workplace p</w:t>
            </w:r>
            <w:r w:rsidR="00C42A89">
              <w:t xml:space="preserve">rofessional </w:t>
            </w:r>
            <w:r w:rsidR="00DC473D">
              <w:t>conduct</w:t>
            </w:r>
            <w:r w:rsidR="005C67A5">
              <w:t xml:space="preserve"> - </w:t>
            </w:r>
            <w:r w:rsidRPr="005C67A5" w:rsidR="005C67A5">
              <w:t>how a teacher behaves at work</w:t>
            </w:r>
          </w:p>
          <w:p w:rsidR="003125CE" w:rsidP="00D45E93" w:rsidRDefault="00FF1D1F" w14:paraId="0F9337C0" w14:textId="4B7A687B">
            <w:pPr>
              <w:pStyle w:val="Tabletextbullet"/>
              <w:numPr>
                <w:ilvl w:val="0"/>
                <w:numId w:val="31"/>
              </w:numPr>
            </w:pPr>
            <w:r>
              <w:t>Appearance</w:t>
            </w:r>
            <w:r w:rsidR="002F64CB">
              <w:t xml:space="preserve"> – how a teacher</w:t>
            </w:r>
            <w:r w:rsidR="00DD2F1D">
              <w:t xml:space="preserve"> visually</w:t>
            </w:r>
            <w:r w:rsidR="002F64CB">
              <w:t xml:space="preserve"> presents themselves</w:t>
            </w:r>
          </w:p>
          <w:p w:rsidR="00FF1D1F" w:rsidP="00D45E93" w:rsidRDefault="00FF1D1F" w14:paraId="4A7C02A5" w14:textId="2E9719EC">
            <w:pPr>
              <w:pStyle w:val="Tabletextbullet"/>
              <w:numPr>
                <w:ilvl w:val="0"/>
                <w:numId w:val="31"/>
              </w:numPr>
            </w:pPr>
            <w:r>
              <w:t>Interactions with colleagues and the community</w:t>
            </w:r>
            <w:r w:rsidR="001147A3">
              <w:t xml:space="preserve"> – how a teacher engages and communicates with colleagues</w:t>
            </w:r>
            <w:r w:rsidR="0083018B">
              <w:t>, parents, and other members of the community</w:t>
            </w:r>
          </w:p>
          <w:p w:rsidR="004C60E9" w:rsidP="004C60E9" w:rsidRDefault="004C60E9" w14:paraId="7B1444F7" w14:textId="77777777">
            <w:pPr>
              <w:pStyle w:val="Tabletextbullet"/>
              <w:numPr>
                <w:ilvl w:val="0"/>
                <w:numId w:val="0"/>
              </w:numPr>
              <w:ind w:left="432" w:hanging="288"/>
            </w:pPr>
          </w:p>
          <w:p w:rsidR="004C60E9" w:rsidP="004C60E9" w:rsidRDefault="005C67A5" w14:paraId="400FD3C2" w14:textId="5A857AC1">
            <w:pPr>
              <w:pStyle w:val="Tabletextbullet"/>
              <w:numPr>
                <w:ilvl w:val="0"/>
                <w:numId w:val="0"/>
              </w:numPr>
            </w:pPr>
            <w:r>
              <w:t>S: (add descriptions to graphic organizer in student guide)</w:t>
            </w:r>
          </w:p>
          <w:p w:rsidR="00827FA6" w:rsidP="004C60E9" w:rsidRDefault="00827FA6" w14:paraId="2AD9A6C5" w14:textId="77777777">
            <w:pPr>
              <w:pStyle w:val="Tabletextbullet"/>
              <w:numPr>
                <w:ilvl w:val="0"/>
                <w:numId w:val="0"/>
              </w:numPr>
            </w:pPr>
          </w:p>
          <w:p w:rsidR="00C34ECA" w:rsidP="004C60E9" w:rsidRDefault="00827FA6" w14:paraId="2F31160A" w14:textId="77777777">
            <w:pPr>
              <w:pStyle w:val="Tabletextbullet"/>
              <w:numPr>
                <w:ilvl w:val="0"/>
                <w:numId w:val="0"/>
              </w:numPr>
            </w:pPr>
            <w:r>
              <w:t xml:space="preserve">T: </w:t>
            </w:r>
            <w:r w:rsidR="00712FA2">
              <w:t xml:space="preserve">Ethical behavior is outlined and enforced by the </w:t>
            </w:r>
            <w:r w:rsidR="00386E35">
              <w:t>State Board for Educator Certification (SBEC). The Educator’s Code of Ethics</w:t>
            </w:r>
            <w:r w:rsidR="00F12CD1">
              <w:t xml:space="preserve"> </w:t>
            </w:r>
            <w:r w:rsidR="00C34ECA">
              <w:t>lists the state standards for ethical behavior. (add to notes)</w:t>
            </w:r>
          </w:p>
          <w:p w:rsidR="00C34ECA" w:rsidP="004C60E9" w:rsidRDefault="00C34ECA" w14:paraId="7F505782" w14:textId="77777777">
            <w:pPr>
              <w:pStyle w:val="Tabletextbullet"/>
              <w:numPr>
                <w:ilvl w:val="0"/>
                <w:numId w:val="0"/>
              </w:numPr>
            </w:pPr>
          </w:p>
          <w:p w:rsidR="00827FA6" w:rsidP="004C60E9" w:rsidRDefault="00C34ECA" w14:paraId="6DC511B9" w14:textId="4DC33759">
            <w:pPr>
              <w:pStyle w:val="Tabletextbullet"/>
              <w:numPr>
                <w:ilvl w:val="0"/>
                <w:numId w:val="0"/>
              </w:numPr>
            </w:pPr>
            <w:r>
              <w:t xml:space="preserve">Professional behavior is </w:t>
            </w:r>
            <w:r w:rsidR="00465121">
              <w:t xml:space="preserve">also </w:t>
            </w:r>
            <w:r w:rsidR="00585692">
              <w:t xml:space="preserve">described and enforced at the district level. Districts use </w:t>
            </w:r>
            <w:r w:rsidR="00BA67D3">
              <w:t xml:space="preserve">an </w:t>
            </w:r>
            <w:r w:rsidR="001A61AC">
              <w:t>Emp</w:t>
            </w:r>
            <w:r w:rsidR="00BA67D3">
              <w:t xml:space="preserve">loyee </w:t>
            </w:r>
            <w:r w:rsidR="001A61AC">
              <w:t>S</w:t>
            </w:r>
            <w:r w:rsidR="00BA67D3">
              <w:t xml:space="preserve">tandards of </w:t>
            </w:r>
            <w:r w:rsidR="001A61AC">
              <w:t>C</w:t>
            </w:r>
            <w:r w:rsidR="00BA67D3">
              <w:t xml:space="preserve">onduct to </w:t>
            </w:r>
            <w:r w:rsidR="001A61AC">
              <w:t>outline</w:t>
            </w:r>
            <w:r w:rsidR="00BA67D3">
              <w:t xml:space="preserve"> the professional expectations for employees. </w:t>
            </w:r>
          </w:p>
          <w:p w:rsidR="005C67A5" w:rsidP="004C60E9" w:rsidRDefault="005C67A5" w14:paraId="552F2720" w14:textId="6189AEEB">
            <w:pPr>
              <w:pStyle w:val="Tabletextbullet"/>
              <w:numPr>
                <w:ilvl w:val="0"/>
                <w:numId w:val="0"/>
              </w:numPr>
            </w:pPr>
          </w:p>
          <w:p w:rsidR="005C67A5" w:rsidP="004C60E9" w:rsidRDefault="005C67A5" w14:paraId="7A0859F0" w14:textId="2AAE0FE8">
            <w:pPr>
              <w:pStyle w:val="Tabletextbullet"/>
              <w:numPr>
                <w:ilvl w:val="0"/>
                <w:numId w:val="0"/>
              </w:numPr>
            </w:pPr>
            <w:r>
              <w:t xml:space="preserve">T: </w:t>
            </w:r>
            <w:r w:rsidR="00D6371C">
              <w:t>(</w:t>
            </w:r>
            <w:r w:rsidRPr="00D6371C">
              <w:t>Show students the employee standards of conduct for your district</w:t>
            </w:r>
            <w:r w:rsidR="00D6371C">
              <w:t>)</w:t>
            </w:r>
            <w:r w:rsidR="00F35214">
              <w:t>.</w:t>
            </w:r>
          </w:p>
          <w:p w:rsidR="00D6371C" w:rsidP="004C60E9" w:rsidRDefault="00D6371C" w14:paraId="7CC06E89" w14:textId="1B069D8A">
            <w:pPr>
              <w:pStyle w:val="Tabletextbullet"/>
              <w:numPr>
                <w:ilvl w:val="0"/>
                <w:numId w:val="0"/>
              </w:numPr>
            </w:pPr>
          </w:p>
          <w:p w:rsidR="00D6371C" w:rsidP="004C60E9" w:rsidRDefault="00D6371C" w14:paraId="67D66D3B" w14:textId="198F9B78">
            <w:pPr>
              <w:pStyle w:val="Tabletextbullet"/>
              <w:numPr>
                <w:ilvl w:val="0"/>
                <w:numId w:val="0"/>
              </w:numPr>
            </w:pPr>
            <w:r>
              <w:t xml:space="preserve">T: </w:t>
            </w:r>
            <w:r w:rsidR="001B0A6B">
              <w:t xml:space="preserve">Let’s look at </w:t>
            </w:r>
            <w:r w:rsidR="00CC3D1B">
              <w:t>the standards of conduct for our district.</w:t>
            </w:r>
            <w:r w:rsidR="001B0A6B">
              <w:t xml:space="preserve"> </w:t>
            </w:r>
            <w:r w:rsidR="00900B03">
              <w:t>As you review the standards, think about w</w:t>
            </w:r>
            <w:r w:rsidR="001B0A6B">
              <w:t>h</w:t>
            </w:r>
            <w:r w:rsidR="00900B03">
              <w:t>ere you see evidence of the four key areas of teacher professionalism represented in the standards of conduct.</w:t>
            </w:r>
          </w:p>
          <w:p w:rsidR="001B0A6B" w:rsidP="004C60E9" w:rsidRDefault="001B0A6B" w14:paraId="1980ABEE" w14:textId="43D84091">
            <w:pPr>
              <w:pStyle w:val="Tabletextbullet"/>
              <w:numPr>
                <w:ilvl w:val="0"/>
                <w:numId w:val="0"/>
              </w:numPr>
            </w:pPr>
          </w:p>
          <w:p w:rsidR="001B0A6B" w:rsidP="004C60E9" w:rsidRDefault="00900B03" w14:paraId="5A31CBF9" w14:textId="7E15B3EA">
            <w:pPr>
              <w:pStyle w:val="Tabletextbullet"/>
              <w:numPr>
                <w:ilvl w:val="0"/>
                <w:numId w:val="0"/>
              </w:numPr>
            </w:pPr>
            <w:r>
              <w:t xml:space="preserve">S: (Review district </w:t>
            </w:r>
            <w:r w:rsidR="00F35214">
              <w:t>standards of conduct).</w:t>
            </w:r>
          </w:p>
          <w:p w:rsidR="00F35214" w:rsidP="004C60E9" w:rsidRDefault="00F35214" w14:paraId="21A4015C" w14:textId="5C4A2AFB">
            <w:pPr>
              <w:pStyle w:val="Tabletextbullet"/>
              <w:numPr>
                <w:ilvl w:val="0"/>
                <w:numId w:val="0"/>
              </w:numPr>
            </w:pPr>
          </w:p>
          <w:p w:rsidR="00F35214" w:rsidP="004C60E9" w:rsidRDefault="00F35214" w14:paraId="245FCA2F" w14:textId="28CCFC31">
            <w:pPr>
              <w:pStyle w:val="Tabletextbullet"/>
              <w:numPr>
                <w:ilvl w:val="0"/>
                <w:numId w:val="0"/>
              </w:numPr>
            </w:pPr>
            <w:r>
              <w:t>T: Where do you see evidence of the four key areas of teacher professionalism represented in the standards of conduct?</w:t>
            </w:r>
          </w:p>
          <w:p w:rsidR="00CC3D1B" w:rsidP="004C60E9" w:rsidRDefault="00CC3D1B" w14:paraId="340496C0" w14:textId="53D50C9F">
            <w:pPr>
              <w:pStyle w:val="Tabletextbullet"/>
              <w:numPr>
                <w:ilvl w:val="0"/>
                <w:numId w:val="0"/>
              </w:numPr>
            </w:pPr>
          </w:p>
          <w:p w:rsidRPr="0073217B" w:rsidR="00300417" w:rsidP="005C67A5" w:rsidRDefault="00CC3D1B" w14:paraId="3B6ADC26" w14:textId="24A6F211">
            <w:pPr>
              <w:pStyle w:val="Tabletextbullet"/>
              <w:numPr>
                <w:ilvl w:val="0"/>
                <w:numId w:val="0"/>
              </w:numPr>
            </w:pPr>
            <w:r>
              <w:t xml:space="preserve">S: </w:t>
            </w:r>
            <w:r w:rsidR="001B0A6B">
              <w:t>Student responses will vary based on district guidelines.</w:t>
            </w:r>
          </w:p>
        </w:tc>
        <w:tc>
          <w:tcPr>
            <w:tcW w:w="1578" w:type="dxa"/>
            <w:tcMar/>
          </w:tcPr>
          <w:p w:rsidR="008E15F8" w:rsidP="00ED4278" w:rsidRDefault="00825919" w14:paraId="11B1F166" w14:textId="2A1C1E6D">
            <w:pPr>
              <w:pStyle w:val="Tabletext"/>
            </w:pPr>
            <w:r>
              <w:t>PPT</w:t>
            </w:r>
          </w:p>
          <w:p w:rsidR="00825919" w:rsidP="00ED4278" w:rsidRDefault="00825919" w14:paraId="7AFCFD1C" w14:textId="77777777">
            <w:pPr>
              <w:pStyle w:val="Tabletext"/>
            </w:pPr>
          </w:p>
          <w:p w:rsidR="008E15F8" w:rsidP="00ED4278" w:rsidRDefault="00825919" w14:paraId="11FC3D24" w14:textId="77777777">
            <w:pPr>
              <w:pStyle w:val="Tabletext"/>
            </w:pPr>
            <w:r>
              <w:t xml:space="preserve">Student Guide </w:t>
            </w:r>
          </w:p>
          <w:p w:rsidR="00176929" w:rsidP="00ED4278" w:rsidRDefault="00176929" w14:paraId="7A4E6248" w14:textId="77777777">
            <w:pPr>
              <w:pStyle w:val="Tabletext"/>
            </w:pPr>
          </w:p>
          <w:p w:rsidR="00176929" w:rsidP="00ED4278" w:rsidRDefault="00176929" w14:paraId="7E805083" w14:textId="77777777">
            <w:pPr>
              <w:pStyle w:val="Tabletext"/>
            </w:pPr>
          </w:p>
          <w:p w:rsidR="00176929" w:rsidP="00ED4278" w:rsidRDefault="00176929" w14:paraId="0CB49F52" w14:textId="77777777">
            <w:pPr>
              <w:pStyle w:val="Tabletext"/>
            </w:pPr>
          </w:p>
          <w:p w:rsidR="00176929" w:rsidP="00ED4278" w:rsidRDefault="00176929" w14:paraId="1CF561FD" w14:textId="77777777">
            <w:pPr>
              <w:pStyle w:val="Tabletext"/>
            </w:pPr>
          </w:p>
          <w:p w:rsidR="00176929" w:rsidP="00ED4278" w:rsidRDefault="00176929" w14:paraId="47E70D89" w14:textId="77777777">
            <w:pPr>
              <w:pStyle w:val="Tabletext"/>
            </w:pPr>
          </w:p>
          <w:p w:rsidR="00176929" w:rsidP="00ED4278" w:rsidRDefault="00176929" w14:paraId="28BAACAE" w14:textId="77777777">
            <w:pPr>
              <w:pStyle w:val="Tabletext"/>
            </w:pPr>
          </w:p>
          <w:p w:rsidR="00176929" w:rsidP="00ED4278" w:rsidRDefault="00176929" w14:paraId="5B13F5C0" w14:textId="77777777">
            <w:pPr>
              <w:pStyle w:val="Tabletext"/>
            </w:pPr>
          </w:p>
          <w:p w:rsidR="00176929" w:rsidP="00ED4278" w:rsidRDefault="00176929" w14:paraId="3533FB4E" w14:textId="77777777">
            <w:pPr>
              <w:pStyle w:val="Tabletext"/>
            </w:pPr>
          </w:p>
          <w:p w:rsidR="00176929" w:rsidP="00ED4278" w:rsidRDefault="00176929" w14:paraId="03481D22" w14:textId="77777777">
            <w:pPr>
              <w:pStyle w:val="Tabletext"/>
            </w:pPr>
          </w:p>
          <w:p w:rsidR="00176929" w:rsidP="00ED4278" w:rsidRDefault="00176929" w14:paraId="0B4E1DDB" w14:textId="77777777">
            <w:pPr>
              <w:pStyle w:val="Tabletext"/>
            </w:pPr>
          </w:p>
          <w:p w:rsidR="00176929" w:rsidP="00ED4278" w:rsidRDefault="00176929" w14:paraId="68F69FC4" w14:textId="77777777">
            <w:pPr>
              <w:pStyle w:val="Tabletext"/>
            </w:pPr>
          </w:p>
          <w:p w:rsidR="00176929" w:rsidP="00ED4278" w:rsidRDefault="00176929" w14:paraId="5C487F03" w14:textId="77777777">
            <w:pPr>
              <w:pStyle w:val="Tabletext"/>
            </w:pPr>
          </w:p>
          <w:p w:rsidR="00176929" w:rsidP="00ED4278" w:rsidRDefault="00176929" w14:paraId="24AE071E" w14:textId="77777777">
            <w:pPr>
              <w:pStyle w:val="Tabletext"/>
            </w:pPr>
          </w:p>
          <w:p w:rsidR="00176929" w:rsidP="00ED4278" w:rsidRDefault="00176929" w14:paraId="0077C7D3" w14:textId="77777777">
            <w:pPr>
              <w:pStyle w:val="Tabletext"/>
            </w:pPr>
          </w:p>
          <w:p w:rsidR="00176929" w:rsidP="00ED4278" w:rsidRDefault="00176929" w14:paraId="52F7908A" w14:textId="77777777">
            <w:pPr>
              <w:pStyle w:val="Tabletext"/>
            </w:pPr>
          </w:p>
          <w:p w:rsidR="00176929" w:rsidP="00ED4278" w:rsidRDefault="00176929" w14:paraId="127B0EE1" w14:textId="77777777">
            <w:pPr>
              <w:pStyle w:val="Tabletext"/>
            </w:pPr>
          </w:p>
          <w:p w:rsidR="00176929" w:rsidP="00ED4278" w:rsidRDefault="00000000" w14:paraId="4E42EE60" w14:textId="77777777">
            <w:pPr>
              <w:pStyle w:val="Tabletext"/>
            </w:pPr>
            <w:hyperlink w:history="1" r:id="rId11">
              <w:r w:rsidRPr="00176929" w:rsidR="00176929">
                <w:rPr>
                  <w:rStyle w:val="Hyperlink"/>
                </w:rPr>
                <w:t>Educators’ Code of Ethics</w:t>
              </w:r>
            </w:hyperlink>
          </w:p>
          <w:p w:rsidR="006E6E5C" w:rsidP="00ED4278" w:rsidRDefault="006E6E5C" w14:paraId="6F852DA3" w14:textId="77777777">
            <w:pPr>
              <w:pStyle w:val="Tabletext"/>
            </w:pPr>
          </w:p>
          <w:p w:rsidR="006E6E5C" w:rsidP="00ED4278" w:rsidRDefault="00000000" w14:paraId="0D8C61FE" w14:textId="2421466A">
            <w:pPr>
              <w:pStyle w:val="Tabletext"/>
            </w:pPr>
            <w:hyperlink w:history="1" r:id="rId12">
              <w:r w:rsidRPr="006E6E5C" w:rsidR="006E6E5C">
                <w:rPr>
                  <w:rStyle w:val="Hyperlink"/>
                </w:rPr>
                <w:t>Dallas ISD Employee Standards of Conduct</w:t>
              </w:r>
            </w:hyperlink>
          </w:p>
        </w:tc>
      </w:tr>
      <w:tr w:rsidRPr="00447D20" w:rsidR="008560E6" w:rsidTr="4C6C7683" w14:paraId="0D54AC0A" w14:textId="77777777">
        <w:trPr>
          <w:cantSplit w:val="0"/>
          <w:trHeight w:val="70"/>
        </w:trPr>
        <w:tc>
          <w:tcPr>
            <w:tcW w:w="895" w:type="dxa"/>
            <w:tcMar/>
          </w:tcPr>
          <w:p w:rsidR="008560E6" w:rsidP="00B125BD" w:rsidRDefault="002A6589" w14:paraId="5909DE83" w14:textId="1B2BA645">
            <w:pPr>
              <w:pStyle w:val="Tabletext"/>
              <w:jc w:val="center"/>
            </w:pPr>
            <w:r>
              <w:t>15 mins</w:t>
            </w:r>
          </w:p>
        </w:tc>
        <w:tc>
          <w:tcPr>
            <w:tcW w:w="6967" w:type="dxa"/>
            <w:tcMar/>
          </w:tcPr>
          <w:p w:rsidR="002A6589" w:rsidP="008560E6" w:rsidRDefault="002A6589" w14:paraId="04FD4E9B" w14:textId="574CF2B2">
            <w:pPr>
              <w:pStyle w:val="Tabletextbullet"/>
              <w:numPr>
                <w:ilvl w:val="0"/>
                <w:numId w:val="0"/>
              </w:numPr>
              <w:rPr>
                <w:b/>
                <w:bCs/>
              </w:rPr>
            </w:pPr>
            <w:r w:rsidRPr="002A6589">
              <w:rPr>
                <w:b/>
                <w:bCs/>
              </w:rPr>
              <w:t>Practice – Card Sort</w:t>
            </w:r>
          </w:p>
          <w:p w:rsidRPr="002A6589" w:rsidR="002A6589" w:rsidP="008560E6" w:rsidRDefault="002A6589" w14:paraId="3E0770A7" w14:textId="77777777">
            <w:pPr>
              <w:pStyle w:val="Tabletextbullet"/>
              <w:numPr>
                <w:ilvl w:val="0"/>
                <w:numId w:val="0"/>
              </w:numPr>
              <w:rPr>
                <w:b/>
                <w:bCs/>
              </w:rPr>
            </w:pPr>
          </w:p>
          <w:p w:rsidR="008560E6" w:rsidP="008560E6" w:rsidRDefault="008560E6" w14:paraId="1317A401" w14:textId="470683A1">
            <w:pPr>
              <w:pStyle w:val="Tabletextbullet"/>
              <w:numPr>
                <w:ilvl w:val="0"/>
                <w:numId w:val="0"/>
              </w:numPr>
            </w:pPr>
            <w:r>
              <w:t>T: We are going to participate in a card sort activity. The examples in the card sort are taken from the Educator’s Code of Ethics and a district Standards of Conduct. Your groups will discuss each card and place it in one of the four categories:</w:t>
            </w:r>
          </w:p>
          <w:p w:rsidR="008560E6" w:rsidP="008560E6" w:rsidRDefault="008560E6" w14:paraId="0CFB6740" w14:textId="77777777">
            <w:pPr>
              <w:pStyle w:val="Tabletextbullet"/>
              <w:numPr>
                <w:ilvl w:val="0"/>
                <w:numId w:val="31"/>
              </w:numPr>
            </w:pPr>
            <w:r>
              <w:t>Interactions with students</w:t>
            </w:r>
          </w:p>
          <w:p w:rsidR="008560E6" w:rsidP="008560E6" w:rsidRDefault="008560E6" w14:paraId="23B4AE29" w14:textId="77777777">
            <w:pPr>
              <w:pStyle w:val="Tabletextbullet"/>
              <w:numPr>
                <w:ilvl w:val="0"/>
                <w:numId w:val="31"/>
              </w:numPr>
            </w:pPr>
            <w:r>
              <w:t>Workplace professional conduct</w:t>
            </w:r>
          </w:p>
          <w:p w:rsidR="008560E6" w:rsidP="008560E6" w:rsidRDefault="008560E6" w14:paraId="658A1F4D" w14:textId="77777777">
            <w:pPr>
              <w:pStyle w:val="Tabletextbullet"/>
              <w:numPr>
                <w:ilvl w:val="0"/>
                <w:numId w:val="31"/>
              </w:numPr>
            </w:pPr>
            <w:r>
              <w:t>Appearance</w:t>
            </w:r>
          </w:p>
          <w:p w:rsidR="008560E6" w:rsidP="008560E6" w:rsidRDefault="008560E6" w14:paraId="7EDFC6F4" w14:textId="77777777">
            <w:pPr>
              <w:pStyle w:val="Tabletextbullet"/>
              <w:numPr>
                <w:ilvl w:val="0"/>
                <w:numId w:val="31"/>
              </w:numPr>
            </w:pPr>
            <w:r>
              <w:t>Interactions with colleagues and the community</w:t>
            </w:r>
          </w:p>
          <w:p w:rsidR="008560E6" w:rsidP="008560E6" w:rsidRDefault="008560E6" w14:paraId="69E073C0" w14:textId="77777777">
            <w:pPr>
              <w:pStyle w:val="Tabletextbullet"/>
              <w:numPr>
                <w:ilvl w:val="0"/>
                <w:numId w:val="0"/>
              </w:numPr>
            </w:pPr>
            <w:r>
              <w:t xml:space="preserve"> </w:t>
            </w:r>
          </w:p>
          <w:p w:rsidR="008560E6" w:rsidP="008560E6" w:rsidRDefault="008560E6" w14:paraId="62C5895B" w14:textId="77777777">
            <w:pPr>
              <w:pStyle w:val="Tabletextbullet"/>
              <w:numPr>
                <w:ilvl w:val="0"/>
                <w:numId w:val="0"/>
              </w:numPr>
            </w:pPr>
            <w:r>
              <w:t>T: We will do several examples together before you work in groups.</w:t>
            </w:r>
          </w:p>
          <w:p w:rsidR="008560E6" w:rsidP="008560E6" w:rsidRDefault="008560E6" w14:paraId="4F334485" w14:textId="77777777">
            <w:pPr>
              <w:pStyle w:val="Tabletextbullet"/>
              <w:numPr>
                <w:ilvl w:val="0"/>
                <w:numId w:val="0"/>
              </w:numPr>
            </w:pPr>
          </w:p>
          <w:p w:rsidR="008560E6" w:rsidP="008560E6" w:rsidRDefault="008560E6" w14:paraId="7CD881B2" w14:textId="77777777">
            <w:pPr>
              <w:pStyle w:val="Tabletextbullet"/>
              <w:numPr>
                <w:ilvl w:val="0"/>
                <w:numId w:val="0"/>
              </w:numPr>
            </w:pPr>
            <w:r>
              <w:t>T: (Use the card, “</w:t>
            </w:r>
            <w:r w:rsidRPr="00BF4D74">
              <w:rPr>
                <w:i/>
                <w:iCs/>
              </w:rPr>
              <w:t>Teachers shall report to work regularly and in accordance with their assigned schedule</w:t>
            </w:r>
            <w:r>
              <w:t>.”)</w:t>
            </w:r>
          </w:p>
          <w:p w:rsidR="008560E6" w:rsidP="008560E6" w:rsidRDefault="008560E6" w14:paraId="18F492A3" w14:textId="77777777">
            <w:pPr>
              <w:pStyle w:val="Tabletextbullet"/>
              <w:numPr>
                <w:ilvl w:val="0"/>
                <w:numId w:val="0"/>
              </w:numPr>
            </w:pPr>
          </w:p>
          <w:p w:rsidR="008560E6" w:rsidP="008560E6" w:rsidRDefault="008560E6" w14:paraId="79AA2C30" w14:textId="77777777">
            <w:pPr>
              <w:pStyle w:val="Tabletextbullet"/>
              <w:numPr>
                <w:ilvl w:val="0"/>
                <w:numId w:val="0"/>
              </w:numPr>
            </w:pPr>
            <w:r>
              <w:t>T: This card states, that “</w:t>
            </w:r>
            <w:r w:rsidRPr="004A345B">
              <w:rPr>
                <w:i/>
                <w:iCs/>
              </w:rPr>
              <w:t>Teachers shall report to work regularly and in accordance with their assigned schedule</w:t>
            </w:r>
            <w:r>
              <w:t>.” What does this mean?</w:t>
            </w:r>
          </w:p>
          <w:p w:rsidR="008560E6" w:rsidP="008560E6" w:rsidRDefault="008560E6" w14:paraId="106E1764" w14:textId="77777777">
            <w:pPr>
              <w:pStyle w:val="Tabletextbullet"/>
              <w:numPr>
                <w:ilvl w:val="0"/>
                <w:numId w:val="0"/>
              </w:numPr>
            </w:pPr>
          </w:p>
          <w:p w:rsidR="008560E6" w:rsidP="008560E6" w:rsidRDefault="008560E6" w14:paraId="6A8404CF" w14:textId="77777777">
            <w:pPr>
              <w:pStyle w:val="Tabletextbullet"/>
              <w:numPr>
                <w:ilvl w:val="0"/>
                <w:numId w:val="0"/>
              </w:numPr>
            </w:pPr>
            <w:r>
              <w:t>S: Teachers should come to work on time every day.</w:t>
            </w:r>
          </w:p>
          <w:p w:rsidR="008560E6" w:rsidP="008560E6" w:rsidRDefault="008560E6" w14:paraId="65B95CDA" w14:textId="77777777">
            <w:pPr>
              <w:pStyle w:val="Tabletextbullet"/>
              <w:numPr>
                <w:ilvl w:val="0"/>
                <w:numId w:val="0"/>
              </w:numPr>
            </w:pPr>
          </w:p>
          <w:p w:rsidR="008560E6" w:rsidP="008560E6" w:rsidRDefault="008560E6" w14:paraId="132C075E" w14:textId="77777777">
            <w:pPr>
              <w:pStyle w:val="Tabletextbullet"/>
              <w:numPr>
                <w:ilvl w:val="0"/>
                <w:numId w:val="0"/>
              </w:numPr>
            </w:pPr>
            <w:r>
              <w:t>T: Yes. In which category should I place the card?</w:t>
            </w:r>
          </w:p>
          <w:p w:rsidR="008560E6" w:rsidP="008560E6" w:rsidRDefault="008560E6" w14:paraId="1B235168" w14:textId="77777777">
            <w:pPr>
              <w:pStyle w:val="Tabletextbullet"/>
              <w:numPr>
                <w:ilvl w:val="0"/>
                <w:numId w:val="0"/>
              </w:numPr>
            </w:pPr>
          </w:p>
          <w:p w:rsidR="008560E6" w:rsidP="008560E6" w:rsidRDefault="008560E6" w14:paraId="34F6B55C" w14:textId="77777777">
            <w:pPr>
              <w:pStyle w:val="Tabletextbullet"/>
              <w:numPr>
                <w:ilvl w:val="0"/>
                <w:numId w:val="0"/>
              </w:numPr>
            </w:pPr>
            <w:r>
              <w:t>S: It belongs in workplace professional conduct because it is mainly about how a teacher behaves at work. It also doesn’t have anything to do with how the teacher looks, or how the teacher interacts with others.</w:t>
            </w:r>
          </w:p>
          <w:p w:rsidR="008560E6" w:rsidP="008560E6" w:rsidRDefault="008560E6" w14:paraId="77985532" w14:textId="77777777">
            <w:pPr>
              <w:pStyle w:val="Tabletextbullet"/>
              <w:numPr>
                <w:ilvl w:val="0"/>
                <w:numId w:val="0"/>
              </w:numPr>
            </w:pPr>
          </w:p>
          <w:p w:rsidR="008560E6" w:rsidP="008560E6" w:rsidRDefault="008560E6" w14:paraId="2A096A02" w14:textId="77777777">
            <w:pPr>
              <w:pStyle w:val="Tabletextbullet"/>
              <w:numPr>
                <w:ilvl w:val="0"/>
                <w:numId w:val="0"/>
              </w:numPr>
            </w:pPr>
            <w:r>
              <w:t xml:space="preserve">T: Yes. Notice how we first discussed what the card meant, then gave reasoning for why we placed it in a certain category. </w:t>
            </w:r>
          </w:p>
          <w:p w:rsidR="008560E6" w:rsidP="008560E6" w:rsidRDefault="008560E6" w14:paraId="46349888" w14:textId="77777777">
            <w:pPr>
              <w:pStyle w:val="Tabletextbullet"/>
              <w:numPr>
                <w:ilvl w:val="0"/>
                <w:numId w:val="0"/>
              </w:numPr>
            </w:pPr>
          </w:p>
          <w:p w:rsidR="008560E6" w:rsidP="008560E6" w:rsidRDefault="008560E6" w14:paraId="6ACC7005" w14:textId="77777777">
            <w:pPr>
              <w:pStyle w:val="Tabletextbullet"/>
              <w:numPr>
                <w:ilvl w:val="0"/>
                <w:numId w:val="0"/>
              </w:numPr>
            </w:pPr>
            <w:r>
              <w:t>T: (Model one more example if necessary).</w:t>
            </w:r>
          </w:p>
          <w:p w:rsidR="008560E6" w:rsidP="008560E6" w:rsidRDefault="008560E6" w14:paraId="3FF26F1F" w14:textId="77777777">
            <w:pPr>
              <w:pStyle w:val="Tabletextbullet"/>
              <w:numPr>
                <w:ilvl w:val="0"/>
                <w:numId w:val="0"/>
              </w:numPr>
            </w:pPr>
          </w:p>
          <w:p w:rsidR="008560E6" w:rsidP="008560E6" w:rsidRDefault="008560E6" w14:paraId="529DC31D" w14:textId="77777777">
            <w:pPr>
              <w:pStyle w:val="Tabletextbullet"/>
              <w:numPr>
                <w:ilvl w:val="0"/>
                <w:numId w:val="0"/>
              </w:numPr>
            </w:pPr>
            <w:r>
              <w:t>T: (Place students in groups to complete the card sort activity)</w:t>
            </w:r>
          </w:p>
          <w:p w:rsidR="008560E6" w:rsidP="008560E6" w:rsidRDefault="008560E6" w14:paraId="09531AFC" w14:textId="77777777">
            <w:pPr>
              <w:pStyle w:val="Tabletextbullet"/>
              <w:numPr>
                <w:ilvl w:val="0"/>
                <w:numId w:val="0"/>
              </w:numPr>
            </w:pPr>
          </w:p>
          <w:p w:rsidRPr="00ED06E5" w:rsidR="008560E6" w:rsidP="008560E6" w:rsidRDefault="008560E6" w14:paraId="6AAA3E59" w14:textId="543EFB28">
            <w:pPr>
              <w:spacing w:before="120" w:after="120"/>
              <w:rPr>
                <w:b/>
                <w:bCs/>
              </w:rPr>
            </w:pPr>
            <w:r>
              <w:t>S: (Discuss and sort the remaining cards)</w:t>
            </w:r>
          </w:p>
        </w:tc>
        <w:tc>
          <w:tcPr>
            <w:tcW w:w="1578" w:type="dxa"/>
            <w:tcMar/>
          </w:tcPr>
          <w:p w:rsidR="008560E6" w:rsidP="0009518B" w:rsidRDefault="006D6241" w14:paraId="2026D8B7" w14:textId="0094D555">
            <w:pPr>
              <w:pStyle w:val="Tabletext"/>
              <w:jc w:val="center"/>
            </w:pPr>
            <w:r>
              <w:t>2.01 Card Sort</w:t>
            </w:r>
          </w:p>
        </w:tc>
      </w:tr>
      <w:tr w:rsidRPr="00447D20" w:rsidR="00834717" w:rsidTr="4C6C7683" w14:paraId="6EFDA7F2" w14:textId="77777777">
        <w:trPr>
          <w:cantSplit w:val="0"/>
          <w:trHeight w:val="70"/>
        </w:trPr>
        <w:tc>
          <w:tcPr>
            <w:tcW w:w="895" w:type="dxa"/>
            <w:tcMar/>
          </w:tcPr>
          <w:p w:rsidR="00834717" w:rsidP="00B125BD" w:rsidRDefault="002A6589" w14:paraId="1F66E098" w14:textId="09F3994C">
            <w:pPr>
              <w:pStyle w:val="Tabletext"/>
              <w:jc w:val="center"/>
            </w:pPr>
            <w:r>
              <w:t>10</w:t>
            </w:r>
            <w:r w:rsidR="005E6D99">
              <w:t xml:space="preserve"> mins</w:t>
            </w:r>
          </w:p>
        </w:tc>
        <w:tc>
          <w:tcPr>
            <w:tcW w:w="6967" w:type="dxa"/>
            <w:tcMar/>
          </w:tcPr>
          <w:p w:rsidR="00ED06E5" w:rsidP="00D43BA7" w:rsidRDefault="000743D4" w14:paraId="4C0D5635" w14:textId="0A6F032A">
            <w:pPr>
              <w:spacing w:before="120" w:after="120"/>
            </w:pPr>
            <w:r>
              <w:rPr>
                <w:b/>
                <w:bCs/>
              </w:rPr>
              <w:t>Debrief</w:t>
            </w:r>
          </w:p>
          <w:p w:rsidR="00ED06E5" w:rsidP="004122E5" w:rsidRDefault="00ED06E5" w14:paraId="0FDE02E1" w14:textId="6B837CA4">
            <w:r>
              <w:t xml:space="preserve">T: </w:t>
            </w:r>
            <w:r w:rsidR="00D43BA7">
              <w:t>Let’s discuss how you</w:t>
            </w:r>
            <w:r w:rsidR="00677A9F">
              <w:t xml:space="preserve"> sort</w:t>
            </w:r>
            <w:r w:rsidR="00E771CE">
              <w:t>ed</w:t>
            </w:r>
            <w:r w:rsidR="00677A9F">
              <w:t xml:space="preserve"> </w:t>
            </w:r>
            <w:r w:rsidR="009B2EC1">
              <w:t>the ethical standards and district guidelines related to professionalism and ethics</w:t>
            </w:r>
            <w:r w:rsidR="00677A9F">
              <w:t xml:space="preserve"> into the following categories</w:t>
            </w:r>
            <w:r w:rsidRPr="00E8625E" w:rsidR="00E8625E">
              <w:t>: workplace behavior, interactions with students, appearance, interactions with colleagues or the community</w:t>
            </w:r>
            <w:r w:rsidR="00D43BA7">
              <w:t xml:space="preserve">. </w:t>
            </w:r>
          </w:p>
          <w:p w:rsidR="00E771CE" w:rsidP="004122E5" w:rsidRDefault="00E771CE" w14:paraId="3A9A7546" w14:textId="77777777"/>
          <w:p w:rsidR="00E771CE" w:rsidP="004122E5" w:rsidRDefault="00E771CE" w14:paraId="0AB73706" w14:textId="77777777">
            <w:r>
              <w:t>T: (Call on</w:t>
            </w:r>
            <w:r w:rsidR="00B07CC3">
              <w:t xml:space="preserve"> students to share a </w:t>
            </w:r>
            <w:r w:rsidR="003828F4">
              <w:t>card and justify why they placed their card in a particular category).</w:t>
            </w:r>
          </w:p>
          <w:p w:rsidR="000D7FBD" w:rsidP="004122E5" w:rsidRDefault="000D7FBD" w14:paraId="13D69A5A" w14:textId="77777777"/>
          <w:p w:rsidR="000D7FBD" w:rsidP="004122E5" w:rsidRDefault="000D7FBD" w14:paraId="5B696226" w14:textId="5416CC50">
            <w:r>
              <w:t>S: (Share responses in green in the student guide answer key.)</w:t>
            </w:r>
          </w:p>
          <w:p w:rsidR="00ED3EFA" w:rsidP="004122E5" w:rsidRDefault="00ED3EFA" w14:paraId="09A8FC7F" w14:textId="7DE3B433"/>
          <w:p w:rsidR="00ED3EFA" w:rsidP="004122E5" w:rsidRDefault="00ED3EFA" w14:paraId="23850C54" w14:textId="0BDBDDB6">
            <w:r>
              <w:t>T: Which of these standards and/or district guidelines stood out to you the most and why?</w:t>
            </w:r>
          </w:p>
          <w:p w:rsidR="00ED3EFA" w:rsidP="004122E5" w:rsidRDefault="00ED3EFA" w14:paraId="0CD53483" w14:textId="249458F6"/>
          <w:p w:rsidR="00ED3EFA" w:rsidP="004122E5" w:rsidRDefault="00ED3EFA" w14:paraId="6A258E29" w14:textId="2345C3A0">
            <w:r>
              <w:t>S: Student responses will vary</w:t>
            </w:r>
            <w:r w:rsidR="00FB1DFD">
              <w:t>.</w:t>
            </w:r>
          </w:p>
          <w:p w:rsidR="00ED3EFA" w:rsidP="004122E5" w:rsidRDefault="00ED3EFA" w14:paraId="7DE9D723" w14:textId="0286A964"/>
          <w:p w:rsidR="00ED3EFA" w:rsidP="004122E5" w:rsidRDefault="00AE3BCF" w14:paraId="031D1987" w14:textId="57CED3D3">
            <w:r>
              <w:t>T:</w:t>
            </w:r>
            <w:r w:rsidR="005E2DF6">
              <w:t xml:space="preserve"> Why are ethical standards and guidelines necessary? </w:t>
            </w:r>
          </w:p>
          <w:p w:rsidR="008A6C9B" w:rsidP="004122E5" w:rsidRDefault="008A6C9B" w14:paraId="34A135F9" w14:textId="06092139"/>
          <w:p w:rsidR="00ED3EFA" w:rsidP="004122E5" w:rsidRDefault="008A6C9B" w14:paraId="1204900C" w14:textId="537066B9">
            <w:r>
              <w:t>S: The guidelines help protect the safety and welfare of Texas</w:t>
            </w:r>
            <w:r w:rsidR="00FB1DFD">
              <w:t xml:space="preserve"> s</w:t>
            </w:r>
            <w:r>
              <w:t>choolchildren and school personnel</w:t>
            </w:r>
            <w:r w:rsidR="003862C0">
              <w:t xml:space="preserve"> and helps </w:t>
            </w:r>
            <w:r>
              <w:t>ensure educators and applicants are fit to instruct or to supervise the youth</w:t>
            </w:r>
            <w:r w:rsidR="00FB1DFD">
              <w:t xml:space="preserve"> </w:t>
            </w:r>
            <w:r>
              <w:t>of the state</w:t>
            </w:r>
            <w:r w:rsidR="003862C0">
              <w:t>.</w:t>
            </w:r>
          </w:p>
          <w:p w:rsidRPr="00834717" w:rsidR="002F671F" w:rsidP="004122E5" w:rsidRDefault="002F671F" w14:paraId="48C2E363" w14:textId="5C79C273">
            <w:r>
              <w:t xml:space="preserve"> </w:t>
            </w:r>
          </w:p>
        </w:tc>
        <w:tc>
          <w:tcPr>
            <w:tcW w:w="1578" w:type="dxa"/>
            <w:tcMar/>
          </w:tcPr>
          <w:p w:rsidR="00834717" w:rsidP="0009518B" w:rsidRDefault="0009518B" w14:paraId="7F1D765A" w14:textId="77777777">
            <w:pPr>
              <w:pStyle w:val="Tabletext"/>
              <w:jc w:val="center"/>
            </w:pPr>
            <w:r>
              <w:t>Student Guide</w:t>
            </w:r>
          </w:p>
          <w:p w:rsidR="00EB7165" w:rsidP="0009518B" w:rsidRDefault="00EB7165" w14:paraId="3E8FD3F3" w14:textId="77777777">
            <w:pPr>
              <w:pStyle w:val="Tabletext"/>
              <w:jc w:val="center"/>
            </w:pPr>
          </w:p>
          <w:p w:rsidR="00EB7165" w:rsidP="0009518B" w:rsidRDefault="00EB7165" w14:paraId="779A2155" w14:textId="608D2967">
            <w:pPr>
              <w:pStyle w:val="Tabletext"/>
              <w:jc w:val="center"/>
            </w:pPr>
            <w:r>
              <w:t>PPT</w:t>
            </w:r>
          </w:p>
        </w:tc>
      </w:tr>
      <w:tr w:rsidRPr="00447D20" w:rsidR="00B125BD" w:rsidTr="4C6C7683" w14:paraId="047CC7AC" w14:textId="77777777">
        <w:trPr>
          <w:cantSplit w:val="0"/>
          <w:trHeight w:val="420"/>
        </w:trPr>
        <w:tc>
          <w:tcPr>
            <w:tcW w:w="895" w:type="dxa"/>
            <w:tcMar/>
          </w:tcPr>
          <w:p w:rsidR="00B125BD" w:rsidP="00B125BD" w:rsidRDefault="00DF4C71" w14:paraId="2BC0BE01" w14:textId="306AC6B1">
            <w:pPr>
              <w:pStyle w:val="Tabletext"/>
              <w:jc w:val="center"/>
            </w:pPr>
            <w:r>
              <w:t>5</w:t>
            </w:r>
            <w:r w:rsidRPr="00205E12" w:rsidR="00B125BD">
              <w:t xml:space="preserve"> mins</w:t>
            </w:r>
          </w:p>
        </w:tc>
        <w:tc>
          <w:tcPr>
            <w:tcW w:w="6967" w:type="dxa"/>
            <w:tcMar/>
          </w:tcPr>
          <w:p w:rsidRPr="00A85644" w:rsidR="00B125BD" w:rsidP="00B125BD" w:rsidRDefault="00E04F16" w14:paraId="1C45E3F6" w14:textId="6966AAF1">
            <w:pPr>
              <w:pStyle w:val="Tabletextbullet"/>
              <w:numPr>
                <w:ilvl w:val="0"/>
                <w:numId w:val="0"/>
              </w:numPr>
            </w:pPr>
            <w:r>
              <w:t xml:space="preserve">(Students complete </w:t>
            </w:r>
            <w:r w:rsidR="00A6091A">
              <w:t xml:space="preserve">the </w:t>
            </w:r>
            <w:r>
              <w:t>exit ticket</w:t>
            </w:r>
            <w:r w:rsidR="00A6091A">
              <w:t>.</w:t>
            </w:r>
            <w:r>
              <w:t>)</w:t>
            </w:r>
          </w:p>
        </w:tc>
        <w:tc>
          <w:tcPr>
            <w:tcW w:w="1578" w:type="dxa"/>
            <w:tcMar/>
          </w:tcPr>
          <w:p w:rsidRPr="00205E12" w:rsidR="00B125BD" w:rsidP="00B125BD" w:rsidRDefault="00404C23" w14:paraId="404725AA" w14:textId="5B3CBAFD">
            <w:pPr>
              <w:pStyle w:val="Tabletext"/>
              <w:jc w:val="center"/>
            </w:pPr>
            <w:r>
              <w:t>Exit Ticket</w:t>
            </w:r>
          </w:p>
        </w:tc>
      </w:tr>
    </w:tbl>
    <w:p w:rsidR="00B125BD" w:rsidP="00D20D0B" w:rsidRDefault="00B125BD" w14:paraId="68BCF25F" w14:textId="33AB1C3A"/>
    <w:p w:rsidR="00332EA5" w:rsidP="00D20D0B" w:rsidRDefault="00332EA5" w14:paraId="1C2785D6" w14:textId="77777777"/>
    <w:p w:rsidR="00C91B40" w:rsidRDefault="00C91B40" w14:paraId="58C31494" w14:textId="630FF2EA">
      <w:r>
        <w:br w:type="page"/>
      </w:r>
    </w:p>
    <w:p w:rsidR="00C91B40" w:rsidP="00C91B40" w:rsidRDefault="00C91B40" w14:paraId="283ED7A9" w14:textId="77777777">
      <w:pPr>
        <w:pStyle w:val="Header"/>
      </w:pPr>
    </w:p>
    <w:p w:rsidRPr="00C91B40" w:rsidR="00C91B40" w:rsidP="00C91B40" w:rsidRDefault="00C91B40" w14:paraId="37EA07AE" w14:textId="4A688EE6">
      <w:pPr>
        <w:pStyle w:val="Header"/>
        <w:rPr>
          <w:rFonts w:asciiTheme="majorHAnsi" w:hAnsiTheme="majorHAnsi" w:cstheme="majorHAnsi"/>
          <w:sz w:val="28"/>
          <w:szCs w:val="28"/>
        </w:rPr>
      </w:pPr>
      <w:r w:rsidRPr="00C91B40">
        <w:rPr>
          <w:rFonts w:asciiTheme="majorHAnsi" w:hAnsiTheme="majorHAnsi" w:cstheme="majorHAnsi"/>
          <w:sz w:val="28"/>
          <w:szCs w:val="28"/>
        </w:rPr>
        <w:t>Professionalism Card Sort</w:t>
      </w:r>
    </w:p>
    <w:p w:rsidR="00C91B40" w:rsidP="00C91B40" w:rsidRDefault="00C91B40" w14:paraId="28356F5C" w14:textId="77777777">
      <w:pPr>
        <w:pStyle w:val="Header"/>
      </w:pPr>
      <w:r>
        <w:t>Remove answers (</w:t>
      </w:r>
      <w:r w:rsidRPr="00AF16B9">
        <w:rPr>
          <w:i/>
          <w:iCs/>
          <w:color w:val="008000"/>
        </w:rPr>
        <w:t>green</w:t>
      </w:r>
      <w:r>
        <w:t>) prior to printing. Print on cardstock if possible and cut apart. The cards contain ethical standards and district guidelines related to professionalism and ethics. Students discuss each card and sort them into categories: workplace behavior, interactions with students, appearance, interactions with colleagues or the community.</w:t>
      </w:r>
    </w:p>
    <w:p w:rsidR="00332EA5" w:rsidP="00D20D0B" w:rsidRDefault="00332EA5" w14:paraId="75E6F24A" w14:textId="77777777"/>
    <w:tbl>
      <w:tblPr>
        <w:tblStyle w:val="TableGrid"/>
        <w:tblW w:w="0" w:type="auto"/>
        <w:tblLook w:val="04A0" w:firstRow="1" w:lastRow="0" w:firstColumn="1" w:lastColumn="0" w:noHBand="0" w:noVBand="1"/>
      </w:tblPr>
      <w:tblGrid>
        <w:gridCol w:w="4906"/>
        <w:gridCol w:w="4444"/>
      </w:tblGrid>
      <w:tr w:rsidR="00E67DB9" w:rsidTr="012FD4F2" w14:paraId="36B1752E" w14:textId="77777777">
        <w:trPr>
          <w:trHeight w:val="2160"/>
        </w:trPr>
        <w:tc>
          <w:tcPr>
            <w:tcW w:w="5395" w:type="dxa"/>
            <w:tcMar/>
          </w:tcPr>
          <w:p w:rsidR="00E67DB9" w:rsidP="00C51942" w:rsidRDefault="00E67DB9" w14:paraId="7DDEF3D0" w14:textId="77777777">
            <w:r>
              <w:t>The educator shall refrain from inappropriate communication with a student or minor, including electronic communication such as cell phone, text messaging, e-mail, instant messaging, blogging, or other social network communication.</w:t>
            </w:r>
          </w:p>
          <w:p w:rsidR="00E67DB9" w:rsidP="00C51942" w:rsidRDefault="00E67DB9" w14:paraId="6D3C61AE" w14:textId="77777777"/>
          <w:p w:rsidRPr="00CA3594" w:rsidR="00E67DB9" w:rsidP="00C51942" w:rsidRDefault="00E67DB9" w14:paraId="407C3870" w14:textId="77777777">
            <w:pPr>
              <w:rPr>
                <w:i/>
                <w:iCs/>
              </w:rPr>
            </w:pPr>
            <w:r w:rsidRPr="00CA3594">
              <w:rPr>
                <w:i/>
                <w:iCs/>
                <w:color w:val="008000"/>
              </w:rPr>
              <w:t>(Interactions with students)</w:t>
            </w:r>
          </w:p>
        </w:tc>
        <w:tc>
          <w:tcPr>
            <w:tcW w:w="5395" w:type="dxa"/>
            <w:tcMar/>
          </w:tcPr>
          <w:p w:rsidR="00E67DB9" w:rsidP="00C51942" w:rsidRDefault="00E67DB9" w14:paraId="788DEDA3" w14:textId="77777777">
            <w:pPr>
              <w:pStyle w:val="unique1"/>
            </w:pPr>
            <w:r w:rsidRPr="00AE3E04">
              <w:rPr>
                <w:rFonts w:asciiTheme="minorHAnsi" w:hAnsiTheme="minorHAnsi" w:eastAsiaTheme="minorHAnsi" w:cstheme="minorBidi"/>
                <w:kern w:val="0"/>
              </w:rPr>
              <w:t>Employees will act as role models by exemplifying the highest standard of professional appearance for the educational purposes of teaching community values and proper grooming and hygiene.</w:t>
            </w:r>
          </w:p>
          <w:p w:rsidR="00E67DB9" w:rsidP="00C51942" w:rsidRDefault="00E67DB9" w14:paraId="77E274F5" w14:textId="77777777"/>
          <w:p w:rsidRPr="00CA3594" w:rsidR="00E67DB9" w:rsidP="00C51942" w:rsidRDefault="00E67DB9" w14:paraId="45ADC6D3" w14:textId="77777777">
            <w:pPr>
              <w:rPr>
                <w:i/>
                <w:iCs/>
              </w:rPr>
            </w:pPr>
            <w:r w:rsidRPr="00CA3594">
              <w:rPr>
                <w:i/>
                <w:iCs/>
                <w:color w:val="008000"/>
              </w:rPr>
              <w:t>(Appearance)</w:t>
            </w:r>
          </w:p>
        </w:tc>
      </w:tr>
      <w:tr w:rsidR="00E67DB9" w:rsidTr="012FD4F2" w14:paraId="7A1EDCAB" w14:textId="77777777">
        <w:trPr>
          <w:trHeight w:val="2160"/>
        </w:trPr>
        <w:tc>
          <w:tcPr>
            <w:tcW w:w="5395" w:type="dxa"/>
            <w:tcMar/>
          </w:tcPr>
          <w:p w:rsidR="00E67DB9" w:rsidP="00C51942" w:rsidRDefault="00E67DB9" w14:paraId="50E92819" w14:textId="77777777">
            <w:r>
              <w:t>The educator shall maintain appropriate professional educator-student relationships and boundaries based on a reasonable prudent educator standard.</w:t>
            </w:r>
          </w:p>
          <w:p w:rsidR="00E67DB9" w:rsidP="00C51942" w:rsidRDefault="00E67DB9" w14:paraId="1BB41E60" w14:textId="77777777"/>
          <w:p w:rsidRPr="00CA3594" w:rsidR="00E67DB9" w:rsidP="00C51942" w:rsidRDefault="00E67DB9" w14:paraId="67FE13CD" w14:textId="77777777">
            <w:pPr>
              <w:rPr>
                <w:i/>
                <w:iCs/>
              </w:rPr>
            </w:pPr>
            <w:r w:rsidRPr="00CA3594">
              <w:rPr>
                <w:i/>
                <w:iCs/>
                <w:color w:val="008000"/>
              </w:rPr>
              <w:t>(Interactions with students)</w:t>
            </w:r>
          </w:p>
        </w:tc>
        <w:tc>
          <w:tcPr>
            <w:tcW w:w="5395" w:type="dxa"/>
            <w:tcMar/>
          </w:tcPr>
          <w:p w:rsidRPr="00CA3594" w:rsidR="00E67DB9" w:rsidP="012FD4F2" w:rsidRDefault="00E67DB9" w14:paraId="712109E9" w14:textId="73569548">
            <w:pPr>
              <w:pStyle w:val="Normal"/>
            </w:pPr>
            <w:r w:rsidR="5F50254E">
              <w:rPr/>
              <w:t>The educator shall not harm others by knowingly making false statements about a colleague or the school system.</w:t>
            </w:r>
          </w:p>
          <w:p w:rsidRPr="00CA3594" w:rsidR="00E67DB9" w:rsidP="00C51942" w:rsidRDefault="00E67DB9" w14:textId="77777777" w14:paraId="21CB5EEE">
            <w:pPr/>
          </w:p>
          <w:p w:rsidRPr="00CA3594" w:rsidR="00E67DB9" w:rsidP="012FD4F2" w:rsidRDefault="00E67DB9" w14:textId="77777777" w14:paraId="0F74ABEC">
            <w:pPr>
              <w:rPr>
                <w:i w:val="1"/>
                <w:iCs w:val="1"/>
              </w:rPr>
            </w:pPr>
            <w:r w:rsidRPr="012FD4F2" w:rsidR="5F50254E">
              <w:rPr>
                <w:i w:val="1"/>
                <w:iCs w:val="1"/>
                <w:color w:val="008000"/>
              </w:rPr>
              <w:t>(Interactions with colleagues or community)</w:t>
            </w:r>
          </w:p>
          <w:p w:rsidRPr="00CA3594" w:rsidR="00E67DB9" w:rsidP="012FD4F2" w:rsidRDefault="00E67DB9" w14:paraId="09C588D4" w14:textId="636C8911">
            <w:pPr>
              <w:rPr>
                <w:i w:val="1"/>
                <w:iCs w:val="1"/>
                <w:color w:val="008000"/>
              </w:rPr>
            </w:pPr>
          </w:p>
        </w:tc>
      </w:tr>
      <w:tr w:rsidR="00E67DB9" w:rsidTr="012FD4F2" w14:paraId="7411D918" w14:textId="77777777">
        <w:trPr>
          <w:trHeight w:val="2160"/>
        </w:trPr>
        <w:tc>
          <w:tcPr>
            <w:tcW w:w="5395" w:type="dxa"/>
            <w:tcMar/>
          </w:tcPr>
          <w:p w:rsidR="00E67DB9" w:rsidP="00C51942" w:rsidRDefault="00E67DB9" w14:paraId="0D047A0B" w14:textId="77777777">
            <w:r w:rsidRPr="003038E3">
              <w:t>During normal work hours and at school-sponsored activities, attire shall be clean, neat</w:t>
            </w:r>
            <w:r>
              <w:t>,</w:t>
            </w:r>
            <w:r w:rsidRPr="003038E3">
              <w:t xml:space="preserve"> and in a manner appropriate for the employee’s assignment.</w:t>
            </w:r>
          </w:p>
          <w:p w:rsidR="00E67DB9" w:rsidP="00C51942" w:rsidRDefault="00E67DB9" w14:paraId="7FCABD73" w14:textId="77777777"/>
          <w:p w:rsidRPr="00CA3594" w:rsidR="00E67DB9" w:rsidP="00C51942" w:rsidRDefault="00E67DB9" w14:paraId="1FD2F398" w14:textId="77777777">
            <w:pPr>
              <w:rPr>
                <w:i/>
                <w:iCs/>
                <w:color w:val="008000"/>
              </w:rPr>
            </w:pPr>
            <w:r w:rsidRPr="00CA3594">
              <w:rPr>
                <w:i/>
                <w:iCs/>
                <w:color w:val="008000"/>
              </w:rPr>
              <w:t>(Appearance)</w:t>
            </w:r>
          </w:p>
          <w:p w:rsidRPr="00193DEB" w:rsidR="00E67DB9" w:rsidP="00C51942" w:rsidRDefault="00E67DB9" w14:paraId="7AD7C9C9" w14:textId="77777777">
            <w:pPr>
              <w:tabs>
                <w:tab w:val="left" w:pos="3180"/>
              </w:tabs>
            </w:pPr>
            <w:r>
              <w:tab/>
            </w:r>
          </w:p>
        </w:tc>
        <w:tc>
          <w:tcPr>
            <w:tcW w:w="5395" w:type="dxa"/>
            <w:tcMar/>
          </w:tcPr>
          <w:p w:rsidR="00E67DB9" w:rsidP="00C51942" w:rsidRDefault="00E67DB9" w14:paraId="43650D5E" w14:textId="77777777">
            <w:r>
              <w:t xml:space="preserve">Maintain confidentiality in all matters relating to students and colleagues </w:t>
            </w:r>
          </w:p>
          <w:p w:rsidR="00E67DB9" w:rsidP="00C51942" w:rsidRDefault="00E67DB9" w14:paraId="16BEB7FA" w14:textId="77777777"/>
          <w:p w:rsidRPr="00CA3594" w:rsidR="00E67DB9" w:rsidP="00C51942" w:rsidRDefault="00E67DB9" w14:paraId="2DA4A9B8" w14:textId="77777777">
            <w:pPr>
              <w:pStyle w:val="Tabletextbullet"/>
              <w:numPr>
                <w:ilvl w:val="0"/>
                <w:numId w:val="0"/>
              </w:numPr>
              <w:rPr>
                <w:i/>
                <w:iCs/>
                <w:color w:val="008000"/>
              </w:rPr>
            </w:pPr>
            <w:r w:rsidRPr="00CA3594">
              <w:rPr>
                <w:i/>
                <w:iCs/>
                <w:color w:val="008000"/>
              </w:rPr>
              <w:t>(Workplace professional conduct)</w:t>
            </w:r>
          </w:p>
          <w:p w:rsidR="00E67DB9" w:rsidP="00C51942" w:rsidRDefault="00E67DB9" w14:paraId="210FBEA7" w14:textId="77777777"/>
        </w:tc>
      </w:tr>
      <w:tr w:rsidR="00E67DB9" w:rsidTr="012FD4F2" w14:paraId="2382C16F" w14:textId="77777777">
        <w:trPr>
          <w:trHeight w:val="2160"/>
        </w:trPr>
        <w:tc>
          <w:tcPr>
            <w:tcW w:w="5395" w:type="dxa"/>
            <w:tcMar/>
          </w:tcPr>
          <w:p w:rsidR="00E67DB9" w:rsidP="00C51942" w:rsidRDefault="00E67DB9" w14:paraId="6BC2520C" w14:textId="77777777">
            <w:r>
              <w:t xml:space="preserve">The educator shall not interfere with a colleague's exercise of political, professional, or citizenship rights and responsibilities. </w:t>
            </w:r>
          </w:p>
          <w:p w:rsidR="00E67DB9" w:rsidP="00C51942" w:rsidRDefault="00E67DB9" w14:paraId="18D27898" w14:textId="77777777"/>
          <w:p w:rsidRPr="00CA3594" w:rsidR="00E67DB9" w:rsidP="00C51942" w:rsidRDefault="00E67DB9" w14:paraId="5D6917CA" w14:textId="77777777">
            <w:pPr>
              <w:rPr>
                <w:i/>
                <w:iCs/>
              </w:rPr>
            </w:pPr>
            <w:r w:rsidRPr="00CA3594">
              <w:rPr>
                <w:i/>
                <w:iCs/>
                <w:color w:val="008000"/>
              </w:rPr>
              <w:t>(Interactions with colleagues and community)</w:t>
            </w:r>
          </w:p>
        </w:tc>
        <w:tc>
          <w:tcPr>
            <w:tcW w:w="5395" w:type="dxa"/>
            <w:tcMar/>
          </w:tcPr>
          <w:p w:rsidR="00E67DB9" w:rsidP="00C51942" w:rsidRDefault="00E67DB9" w14:paraId="23C27F8B" w14:textId="77777777">
            <w:r w:rsidRPr="00254BC3">
              <w:t>Teachers shall report to work regularly and in accordance with their assigned schedule</w:t>
            </w:r>
            <w:r>
              <w:t>.</w:t>
            </w:r>
          </w:p>
          <w:p w:rsidR="00E67DB9" w:rsidP="00C51942" w:rsidRDefault="00E67DB9" w14:paraId="77A3C532" w14:textId="77777777"/>
          <w:p w:rsidRPr="00CA3594" w:rsidR="00E67DB9" w:rsidP="00C51942" w:rsidRDefault="00E67DB9" w14:paraId="60D0F6DD" w14:textId="77777777">
            <w:pPr>
              <w:pStyle w:val="Tabletextbullet"/>
              <w:numPr>
                <w:ilvl w:val="0"/>
                <w:numId w:val="0"/>
              </w:numPr>
              <w:rPr>
                <w:i/>
                <w:iCs/>
                <w:color w:val="008000"/>
              </w:rPr>
            </w:pPr>
            <w:r w:rsidRPr="00CA3594">
              <w:rPr>
                <w:i/>
                <w:iCs/>
                <w:color w:val="008000"/>
              </w:rPr>
              <w:t>(Workplace professional conduct)</w:t>
            </w:r>
          </w:p>
          <w:p w:rsidR="00E67DB9" w:rsidP="00C51942" w:rsidRDefault="00E67DB9" w14:paraId="4B9B651C" w14:textId="77777777"/>
        </w:tc>
      </w:tr>
      <w:tr w:rsidR="00E67DB9" w:rsidTr="012FD4F2" w14:paraId="43322162" w14:textId="77777777">
        <w:trPr>
          <w:trHeight w:val="2160"/>
        </w:trPr>
        <w:tc>
          <w:tcPr>
            <w:tcW w:w="5395" w:type="dxa"/>
            <w:tcMar/>
          </w:tcPr>
          <w:p w:rsidR="00E67DB9" w:rsidP="00C51942" w:rsidRDefault="00E67DB9" w14:paraId="6A438621" w14:textId="77777777">
            <w:r>
              <w:t>Use District time, funds, and property for authorized District business and activities only.</w:t>
            </w:r>
          </w:p>
          <w:p w:rsidR="00E67DB9" w:rsidP="00C51942" w:rsidRDefault="00E67DB9" w14:paraId="3B7D92C7" w14:textId="77777777"/>
          <w:p w:rsidRPr="00CA3594" w:rsidR="00E67DB9" w:rsidP="00C51942" w:rsidRDefault="00E67DB9" w14:paraId="5B74C09F" w14:textId="77777777">
            <w:pPr>
              <w:pStyle w:val="Tabletextbullet"/>
              <w:numPr>
                <w:ilvl w:val="0"/>
                <w:numId w:val="0"/>
              </w:numPr>
              <w:rPr>
                <w:i/>
                <w:iCs/>
                <w:color w:val="008000"/>
              </w:rPr>
            </w:pPr>
            <w:r w:rsidRPr="00CA3594">
              <w:rPr>
                <w:i/>
                <w:iCs/>
                <w:color w:val="008000"/>
              </w:rPr>
              <w:t>(Workplace professional conduct)</w:t>
            </w:r>
          </w:p>
          <w:p w:rsidR="00E67DB9" w:rsidP="00C51942" w:rsidRDefault="00E67DB9" w14:paraId="290E75EB" w14:textId="77777777"/>
        </w:tc>
        <w:tc>
          <w:tcPr>
            <w:tcW w:w="5395" w:type="dxa"/>
            <w:tcMar/>
          </w:tcPr>
          <w:p w:rsidRPr="00CA3594" w:rsidR="00E67DB9" w:rsidP="00C51942" w:rsidRDefault="00E67DB9" w14:textId="77777777" w14:paraId="392AA6F8">
            <w:pPr/>
            <w:r w:rsidR="5432F60A">
              <w:rPr/>
              <w:t>In adherence with safety protocols, all employees must display their ISD badge identification at all times on school property or at school-sponsored events.</w:t>
            </w:r>
          </w:p>
          <w:p w:rsidRPr="00CA3594" w:rsidR="00E67DB9" w:rsidP="012FD4F2" w:rsidRDefault="00E67DB9" w14:textId="77777777" w14:paraId="3567F8B7">
            <w:pPr>
              <w:rPr>
                <w:color w:val="00B050"/>
              </w:rPr>
            </w:pPr>
          </w:p>
          <w:p w:rsidRPr="00CA3594" w:rsidR="00E67DB9" w:rsidP="012FD4F2" w:rsidRDefault="00E67DB9" w14:textId="77777777" w14:paraId="53CDCFC6">
            <w:pPr>
              <w:rPr>
                <w:i w:val="1"/>
                <w:iCs w:val="1"/>
              </w:rPr>
            </w:pPr>
            <w:r w:rsidRPr="012FD4F2" w:rsidR="5432F60A">
              <w:rPr>
                <w:i w:val="1"/>
                <w:iCs w:val="1"/>
                <w:color w:val="008000"/>
              </w:rPr>
              <w:t>(Appearance)</w:t>
            </w:r>
          </w:p>
          <w:p w:rsidRPr="00CA3594" w:rsidR="00E67DB9" w:rsidP="012FD4F2" w:rsidRDefault="00E67DB9" w14:paraId="651A761D" w14:textId="59A32C5A">
            <w:pPr>
              <w:rPr>
                <w:i w:val="1"/>
                <w:iCs w:val="1"/>
                <w:color w:val="008000"/>
              </w:rPr>
            </w:pPr>
          </w:p>
        </w:tc>
      </w:tr>
      <w:tr w:rsidR="00E67DB9" w:rsidTr="012FD4F2" w14:paraId="724BCB06" w14:textId="77777777">
        <w:trPr>
          <w:trHeight w:val="2160"/>
        </w:trPr>
        <w:tc>
          <w:tcPr>
            <w:tcW w:w="5395" w:type="dxa"/>
            <w:tcMar/>
          </w:tcPr>
          <w:p w:rsidR="00E67DB9" w:rsidP="00C51942" w:rsidRDefault="00E67DB9" w14:paraId="75378730" w14:textId="6C7BF576">
            <w:r>
              <w:t xml:space="preserve">The educator shall not intentionally, </w:t>
            </w:r>
            <w:r w:rsidR="00465B14">
              <w:t>knowingly,</w:t>
            </w:r>
            <w:r>
              <w:t xml:space="preserve"> or recklessly misrepresent facts regarding a student.</w:t>
            </w:r>
          </w:p>
          <w:p w:rsidR="00E67DB9" w:rsidP="00C51942" w:rsidRDefault="00E67DB9" w14:paraId="6E4A2D6D" w14:textId="77777777"/>
          <w:p w:rsidRPr="00CA3594" w:rsidR="00E67DB9" w:rsidP="00C51942" w:rsidRDefault="00E67DB9" w14:paraId="2EBDAB81" w14:textId="77777777">
            <w:pPr>
              <w:rPr>
                <w:i/>
                <w:iCs/>
              </w:rPr>
            </w:pPr>
            <w:r w:rsidRPr="00CA3594">
              <w:rPr>
                <w:i/>
                <w:iCs/>
                <w:color w:val="008000"/>
              </w:rPr>
              <w:t>(Interactions with students)</w:t>
            </w:r>
          </w:p>
        </w:tc>
        <w:tc>
          <w:tcPr>
            <w:tcW w:w="5395" w:type="dxa"/>
            <w:tcMar/>
          </w:tcPr>
          <w:p w:rsidR="00E67DB9" w:rsidP="00C51942" w:rsidRDefault="00E67DB9" w14:paraId="0AABD184" w14:textId="77777777"/>
          <w:p w:rsidRPr="00CA3594" w:rsidR="00E67DB9" w:rsidP="012FD4F2" w:rsidRDefault="00E67DB9" w14:paraId="7C916E92" w14:textId="44894066">
            <w:pPr>
              <w:rPr>
                <w:i w:val="1"/>
                <w:iCs w:val="1"/>
                <w:color w:val="008000"/>
              </w:rPr>
            </w:pPr>
          </w:p>
        </w:tc>
      </w:tr>
    </w:tbl>
    <w:p w:rsidR="00E67DB9" w:rsidP="00E67DB9" w:rsidRDefault="00E67DB9" w14:paraId="60B8AC46" w14:textId="77777777"/>
    <w:p w:rsidR="00E67DB9" w:rsidP="00E67DB9" w:rsidRDefault="00E67DB9" w14:paraId="27B5E674" w14:textId="77777777"/>
    <w:tbl>
      <w:tblPr>
        <w:tblStyle w:val="TableGrid"/>
        <w:tblW w:w="0" w:type="auto"/>
        <w:tblLook w:val="04A0" w:firstRow="1" w:lastRow="0" w:firstColumn="1" w:lastColumn="0" w:noHBand="0" w:noVBand="1"/>
      </w:tblPr>
      <w:tblGrid>
        <w:gridCol w:w="4884"/>
        <w:gridCol w:w="4466"/>
      </w:tblGrid>
      <w:tr w:rsidR="00E67DB9" w:rsidTr="012FD4F2" w14:paraId="48C01BD2" w14:textId="77777777">
        <w:trPr>
          <w:trHeight w:val="2160"/>
        </w:trPr>
        <w:tc>
          <w:tcPr>
            <w:tcW w:w="5395" w:type="dxa"/>
            <w:tcMar/>
          </w:tcPr>
          <w:p w:rsidR="00E67DB9" w:rsidP="00C51942" w:rsidRDefault="00E67DB9" w14:paraId="5F4F02A6" w14:textId="77777777">
            <w:r w:rsidRPr="00B34D5E">
              <w:t>An employee who does not have a valid educational purpose, a family relationship, or other appropriate relationship with a student subject to approval of the parent or guardian will not use electronic media to communicate with a student.</w:t>
            </w:r>
          </w:p>
          <w:p w:rsidR="00E67DB9" w:rsidP="00C51942" w:rsidRDefault="00E67DB9" w14:paraId="75259615" w14:textId="77777777"/>
          <w:p w:rsidRPr="00AF16B9" w:rsidR="00E67DB9" w:rsidP="00C51942" w:rsidRDefault="00E67DB9" w14:paraId="3DFBA687" w14:textId="77777777">
            <w:pPr>
              <w:rPr>
                <w:i/>
                <w:iCs/>
              </w:rPr>
            </w:pPr>
            <w:r w:rsidRPr="00AF16B9">
              <w:rPr>
                <w:i/>
                <w:iCs/>
                <w:color w:val="008000"/>
              </w:rPr>
              <w:t>(Interactions with students)</w:t>
            </w:r>
          </w:p>
        </w:tc>
        <w:tc>
          <w:tcPr>
            <w:tcW w:w="5395" w:type="dxa"/>
            <w:tcMar/>
          </w:tcPr>
          <w:p w:rsidR="00E67DB9" w:rsidP="00C51942" w:rsidRDefault="00E67DB9" w14:paraId="7A306F77" w14:textId="77777777">
            <w:r>
              <w:t>E</w:t>
            </w:r>
            <w:r w:rsidRPr="005B0AE6">
              <w:t>mployees are responsible for their public conduct even when they are not acting as District employees. Employees will be held to the same professional standards in their public use of electronic media as they are for any other public conduct.</w:t>
            </w:r>
          </w:p>
          <w:p w:rsidR="00E67DB9" w:rsidP="00C51942" w:rsidRDefault="00E67DB9" w14:paraId="2F31340C" w14:textId="77777777">
            <w:pPr>
              <w:rPr>
                <w:color w:val="00B050"/>
              </w:rPr>
            </w:pPr>
          </w:p>
          <w:p w:rsidRPr="00AF16B9" w:rsidR="00E67DB9" w:rsidP="00C51942" w:rsidRDefault="00E67DB9" w14:paraId="0DA6881B" w14:textId="77777777">
            <w:pPr>
              <w:rPr>
                <w:i/>
                <w:iCs/>
              </w:rPr>
            </w:pPr>
            <w:r w:rsidRPr="00AF16B9">
              <w:rPr>
                <w:i/>
                <w:iCs/>
                <w:color w:val="008000"/>
              </w:rPr>
              <w:t>(Interactions with colleagues or community)</w:t>
            </w:r>
          </w:p>
        </w:tc>
      </w:tr>
      <w:tr w:rsidR="00E67DB9" w:rsidTr="012FD4F2" w14:paraId="2D58D290" w14:textId="77777777">
        <w:trPr>
          <w:trHeight w:val="2160"/>
        </w:trPr>
        <w:tc>
          <w:tcPr>
            <w:tcW w:w="5395" w:type="dxa"/>
            <w:tcMar/>
          </w:tcPr>
          <w:p w:rsidRPr="00AE3E04" w:rsidR="00E67DB9" w:rsidP="00C51942" w:rsidRDefault="00E67DB9" w14:paraId="0CF820FB" w14:textId="77777777">
            <w:pPr>
              <w:pStyle w:val="unique1"/>
              <w:rPr>
                <w:rFonts w:asciiTheme="minorHAnsi" w:hAnsiTheme="minorHAnsi" w:eastAsiaTheme="minorHAnsi" w:cstheme="minorBidi"/>
                <w:kern w:val="0"/>
              </w:rPr>
            </w:pPr>
            <w:r w:rsidRPr="00AE3E04">
              <w:rPr>
                <w:rFonts w:asciiTheme="minorHAnsi" w:hAnsiTheme="minorHAnsi" w:eastAsiaTheme="minorHAnsi" w:cstheme="minorBidi"/>
                <w:kern w:val="0"/>
              </w:rPr>
              <w:t>Employee attire should not contain images or language that depicts violence, drugs, alcohol, hate speech, profanity, or sexually explicit content.</w:t>
            </w:r>
          </w:p>
          <w:p w:rsidR="00E67DB9" w:rsidP="00C51942" w:rsidRDefault="00E67DB9" w14:paraId="261600EC" w14:textId="77777777"/>
          <w:p w:rsidRPr="00AF16B9" w:rsidR="00E67DB9" w:rsidP="00C51942" w:rsidRDefault="00E67DB9" w14:paraId="352E1901" w14:textId="77777777">
            <w:pPr>
              <w:rPr>
                <w:i/>
                <w:iCs/>
                <w:color w:val="008000"/>
              </w:rPr>
            </w:pPr>
            <w:r w:rsidRPr="00AF16B9">
              <w:rPr>
                <w:i/>
                <w:iCs/>
                <w:color w:val="008000"/>
              </w:rPr>
              <w:t>(Appearance)</w:t>
            </w:r>
          </w:p>
          <w:p w:rsidRPr="00193DEB" w:rsidR="00E67DB9" w:rsidP="00C51942" w:rsidRDefault="00E67DB9" w14:paraId="448208D7" w14:textId="77777777">
            <w:pPr>
              <w:tabs>
                <w:tab w:val="left" w:pos="3180"/>
              </w:tabs>
            </w:pPr>
            <w:r>
              <w:tab/>
            </w:r>
          </w:p>
        </w:tc>
        <w:tc>
          <w:tcPr>
            <w:tcW w:w="5395" w:type="dxa"/>
            <w:tcMar/>
          </w:tcPr>
          <w:p w:rsidR="00E67DB9" w:rsidP="012FD4F2" w:rsidRDefault="00E67DB9" w14:paraId="16F4942A" w14:textId="0E741F59">
            <w:pPr>
              <w:pStyle w:val="listX-level1"/>
              <w:numPr>
                <w:ilvl w:val="0"/>
                <w:numId w:val="0"/>
              </w:numPr>
              <w:ind w:left="0" w:firstLine="0"/>
              <w:jc w:val="left"/>
              <w:rPr>
                <w:rFonts w:ascii="Calibri" w:hAnsi="Calibri" w:eastAsia="Calibri" w:cs="Arial" w:asciiTheme="minorAscii" w:hAnsiTheme="minorAscii" w:eastAsiaTheme="minorAscii" w:cstheme="minorBidi"/>
                <w:kern w:val="0"/>
              </w:rPr>
            </w:pPr>
            <w:r w:rsidRPr="012FD4F2" w:rsidR="00E67DB9">
              <w:rPr>
                <w:rFonts w:ascii="Calibri" w:hAnsi="Calibri" w:eastAsia="Calibri" w:cs="Arial" w:asciiTheme="minorAscii" w:hAnsiTheme="minorAscii" w:eastAsiaTheme="minorAscii" w:cstheme="minorBidi"/>
                <w:kern w:val="0"/>
              </w:rPr>
              <w:t>The employee may not set up or update the</w:t>
            </w:r>
            <w:r w:rsidRPr="012FD4F2" w:rsidR="3B55329F">
              <w:rPr>
                <w:rFonts w:ascii="Calibri" w:hAnsi="Calibri" w:eastAsia="Calibri" w:cs="Arial" w:asciiTheme="minorAscii" w:hAnsiTheme="minorAscii" w:eastAsiaTheme="minorAscii" w:cstheme="minorBidi"/>
                <w:kern w:val="0"/>
              </w:rPr>
              <w:t xml:space="preserve"> </w:t>
            </w:r>
            <w:r w:rsidRPr="012FD4F2" w:rsidR="00E67DB9">
              <w:rPr>
                <w:rFonts w:ascii="Calibri" w:hAnsi="Calibri" w:eastAsia="Calibri" w:cs="Arial" w:asciiTheme="minorAscii" w:hAnsiTheme="minorAscii" w:eastAsiaTheme="minorAscii" w:cstheme="minorBidi"/>
                <w:kern w:val="0"/>
              </w:rPr>
              <w:t>employee’</w:t>
            </w:r>
            <w:r w:rsidRPr="012FD4F2" w:rsidR="00E67DB9">
              <w:rPr>
                <w:rFonts w:ascii="Calibri" w:hAnsi="Calibri" w:eastAsia="Calibri" w:cs="Arial" w:asciiTheme="minorAscii" w:hAnsiTheme="minorAscii" w:eastAsiaTheme="minorAscii" w:cstheme="minorBidi"/>
                <w:kern w:val="0"/>
              </w:rPr>
              <w:t>s</w:t>
            </w:r>
            <w:r w:rsidRPr="012FD4F2" w:rsidR="5E72863E">
              <w:rPr>
                <w:rFonts w:ascii="Calibri" w:hAnsi="Calibri" w:eastAsia="Calibri" w:cs="Arial" w:asciiTheme="minorAscii" w:hAnsiTheme="minorAscii" w:eastAsiaTheme="minorAscii" w:cstheme="minorBidi"/>
                <w:kern w:val="0"/>
              </w:rPr>
              <w:t xml:space="preserve"> </w:t>
            </w:r>
            <w:r w:rsidRPr="012FD4F2" w:rsidR="00E67DB9">
              <w:rPr>
                <w:rFonts w:ascii="Calibri" w:hAnsi="Calibri" w:eastAsia="Calibri" w:cs="Arial" w:asciiTheme="minorAscii" w:hAnsiTheme="minorAscii" w:eastAsiaTheme="minorAscii" w:cstheme="minorBidi"/>
                <w:kern w:val="0"/>
              </w:rPr>
              <w:t xml:space="preserve">personal social network page(s) using the </w:t>
            </w:r>
            <w:r w:rsidRPr="012FD4F2" w:rsidR="478D0C1F">
              <w:rPr>
                <w:rFonts w:ascii="Calibri" w:hAnsi="Calibri" w:eastAsia="Calibri" w:cs="Arial" w:asciiTheme="minorAscii" w:hAnsiTheme="minorAscii" w:eastAsiaTheme="minorAscii" w:cstheme="minorBidi"/>
                <w:kern w:val="0"/>
              </w:rPr>
              <w:t>district’s</w:t>
            </w:r>
            <w:r w:rsidRPr="012FD4F2" w:rsidR="478D0C1F">
              <w:rPr>
                <w:rFonts w:ascii="Calibri" w:hAnsi="Calibri" w:eastAsia="Calibri" w:cs="Arial" w:asciiTheme="minorAscii" w:hAnsiTheme="minorAscii" w:eastAsiaTheme="minorAscii" w:cstheme="minorBidi"/>
                <w:kern w:val="0"/>
              </w:rPr>
              <w:t xml:space="preserve"> </w:t>
            </w:r>
            <w:r w:rsidRPr="012FD4F2" w:rsidR="00E67DB9">
              <w:rPr>
                <w:rFonts w:ascii="Calibri" w:hAnsi="Calibri" w:eastAsia="Calibri" w:cs="Arial" w:asciiTheme="minorAscii" w:hAnsiTheme="minorAscii" w:eastAsiaTheme="minorAscii" w:cstheme="minorBidi"/>
                <w:kern w:val="0"/>
              </w:rPr>
              <w:t>computers, network, or equipment.</w:t>
            </w:r>
          </w:p>
          <w:p w:rsidR="00E67DB9" w:rsidP="012FD4F2" w:rsidRDefault="00E67DB9" w14:paraId="3FE4BA58" w14:textId="77777777">
            <w:pPr>
              <w:jc w:val="left"/>
            </w:pPr>
          </w:p>
          <w:p w:rsidRPr="00AF16B9" w:rsidR="00E67DB9" w:rsidP="00C51942" w:rsidRDefault="00E67DB9" w14:paraId="44CD8674" w14:textId="77777777">
            <w:pPr>
              <w:pStyle w:val="Tabletextbullet"/>
              <w:numPr>
                <w:ilvl w:val="0"/>
                <w:numId w:val="0"/>
              </w:numPr>
              <w:rPr>
                <w:i/>
                <w:iCs/>
                <w:color w:val="008000"/>
              </w:rPr>
            </w:pPr>
            <w:r w:rsidRPr="00AF16B9">
              <w:rPr>
                <w:i/>
                <w:iCs/>
                <w:color w:val="008000"/>
              </w:rPr>
              <w:t>(Workplace professional conduct)</w:t>
            </w:r>
          </w:p>
          <w:p w:rsidR="00E67DB9" w:rsidP="00C51942" w:rsidRDefault="00E67DB9" w14:paraId="1BABEABB" w14:textId="77777777"/>
        </w:tc>
      </w:tr>
      <w:tr w:rsidR="00E67DB9" w:rsidTr="012FD4F2" w14:paraId="16C4FD8A" w14:textId="77777777">
        <w:trPr>
          <w:trHeight w:val="2160"/>
        </w:trPr>
        <w:tc>
          <w:tcPr>
            <w:tcW w:w="5395" w:type="dxa"/>
            <w:tcMar/>
          </w:tcPr>
          <w:p w:rsidR="00E67DB9" w:rsidP="00C51942" w:rsidRDefault="00E67DB9" w14:paraId="4392B4DB" w14:textId="77777777">
            <w:r w:rsidRPr="00C37E72">
              <w:t>A district employee may not knowingly endorse or suggest the ingestion, intranasal application, or inhalation of a dietary supplement that contains performance-enhancing compounds by a primary or secondary student with whom the employee has contact as part of the employee’s duties.</w:t>
            </w:r>
          </w:p>
          <w:p w:rsidR="00E67DB9" w:rsidP="00C51942" w:rsidRDefault="00E67DB9" w14:paraId="6E310787" w14:textId="77777777">
            <w:pPr>
              <w:rPr>
                <w:color w:val="00B050"/>
              </w:rPr>
            </w:pPr>
          </w:p>
          <w:p w:rsidRPr="00AF16B9" w:rsidR="00E67DB9" w:rsidP="00C51942" w:rsidRDefault="00E67DB9" w14:paraId="69FABB4E" w14:textId="77777777">
            <w:pPr>
              <w:rPr>
                <w:i/>
                <w:iCs/>
              </w:rPr>
            </w:pPr>
            <w:r w:rsidRPr="00AF16B9">
              <w:rPr>
                <w:i/>
                <w:iCs/>
                <w:color w:val="008000"/>
              </w:rPr>
              <w:t>(Interactions with students)</w:t>
            </w:r>
          </w:p>
        </w:tc>
        <w:tc>
          <w:tcPr>
            <w:tcW w:w="5395" w:type="dxa"/>
            <w:tcMar/>
          </w:tcPr>
          <w:p w:rsidR="00E67DB9" w:rsidP="00C51942" w:rsidRDefault="00E67DB9" w14:paraId="52F08384" w14:textId="77777777">
            <w:r w:rsidRPr="00B34D5E">
              <w:t>If an employee wishes to use a social network site or similar media for personal purposes, the employee is responsible for the content on the employee’s page, including content added by the employee, the employee’s friends, or members of the public who can access the employee’s page.</w:t>
            </w:r>
          </w:p>
          <w:p w:rsidRPr="00AF16B9" w:rsidR="00E67DB9" w:rsidP="00C51942" w:rsidRDefault="00E67DB9" w14:paraId="6FF2332C" w14:textId="77777777">
            <w:pPr>
              <w:pStyle w:val="Tabletextbullet"/>
              <w:numPr>
                <w:ilvl w:val="0"/>
                <w:numId w:val="0"/>
              </w:numPr>
              <w:rPr>
                <w:i/>
                <w:iCs/>
                <w:color w:val="008000"/>
              </w:rPr>
            </w:pPr>
            <w:r w:rsidRPr="00AF16B9">
              <w:rPr>
                <w:i/>
                <w:iCs/>
                <w:color w:val="008000"/>
              </w:rPr>
              <w:t>(Workplace professional conduct)</w:t>
            </w:r>
          </w:p>
          <w:p w:rsidR="00E67DB9" w:rsidP="00C51942" w:rsidRDefault="00E67DB9" w14:paraId="39A1FF1E" w14:textId="77777777"/>
        </w:tc>
      </w:tr>
      <w:tr w:rsidR="00E67DB9" w:rsidTr="012FD4F2" w14:paraId="2EC05D24" w14:textId="77777777">
        <w:trPr>
          <w:trHeight w:val="2160"/>
        </w:trPr>
        <w:tc>
          <w:tcPr>
            <w:tcW w:w="5395" w:type="dxa"/>
            <w:tcMar/>
          </w:tcPr>
          <w:p w:rsidR="00E67DB9" w:rsidP="012FD4F2" w:rsidRDefault="00E67DB9" w14:paraId="1E3F503B" w14:textId="2FD72C52">
            <w:pPr>
              <w:pStyle w:val="Tabletextbullet"/>
              <w:numPr>
                <w:ilvl w:val="0"/>
                <w:numId w:val="0"/>
              </w:numPr>
              <w:ind w:left="144" w:firstLine="0"/>
            </w:pPr>
            <w:r w:rsidR="00E67DB9">
              <w:rPr/>
              <w:t>Professional footwear is required at all times.</w:t>
            </w:r>
            <w:r w:rsidR="00E67DB9">
              <w:rPr/>
              <w:t xml:space="preserve"> </w:t>
            </w:r>
            <w:r w:rsidR="15351203">
              <w:rPr/>
              <w:t>Slippers, flip</w:t>
            </w:r>
            <w:r w:rsidR="00E67DB9">
              <w:rPr/>
              <w:t>-flops, house shoes, sneaker-style, and other similar foot apparel are not considered professional attire.</w:t>
            </w:r>
          </w:p>
          <w:p w:rsidRPr="00AF16B9" w:rsidR="00E67DB9" w:rsidP="012FD4F2" w:rsidRDefault="00E67DB9" w14:paraId="7DF5AAA4" w14:textId="77777777">
            <w:pPr>
              <w:ind w:firstLine="0"/>
              <w:rPr>
                <w:i w:val="1"/>
                <w:iCs w:val="1"/>
                <w:color w:val="008000"/>
              </w:rPr>
            </w:pPr>
            <w:r w:rsidRPr="012FD4F2" w:rsidR="00E67DB9">
              <w:rPr>
                <w:i w:val="1"/>
                <w:iCs w:val="1"/>
                <w:color w:val="008000"/>
              </w:rPr>
              <w:t>(Appearance)</w:t>
            </w:r>
          </w:p>
          <w:p w:rsidR="00E67DB9" w:rsidP="00C51942" w:rsidRDefault="00E67DB9" w14:paraId="54A05328" w14:textId="77777777">
            <w:pPr>
              <w:pStyle w:val="Tabletextbullet"/>
              <w:numPr>
                <w:ilvl w:val="0"/>
                <w:numId w:val="0"/>
              </w:numPr>
              <w:ind w:left="432" w:hanging="288"/>
            </w:pPr>
          </w:p>
        </w:tc>
        <w:tc>
          <w:tcPr>
            <w:tcW w:w="5395" w:type="dxa"/>
            <w:tcMar/>
          </w:tcPr>
          <w:p w:rsidR="00E67DB9" w:rsidP="00C51942" w:rsidRDefault="00E67DB9" w14:paraId="25A30FDB" w14:textId="77777777">
            <w:r>
              <w:t>Employees are expected to relate to colleagues and supervisors with respect, courtesy, and in a professional manner.</w:t>
            </w:r>
          </w:p>
          <w:p w:rsidR="00E67DB9" w:rsidP="00C51942" w:rsidRDefault="00E67DB9" w14:paraId="7BA414BB" w14:textId="77777777"/>
          <w:p w:rsidRPr="00AF16B9" w:rsidR="00E67DB9" w:rsidP="00C51942" w:rsidRDefault="00E67DB9" w14:paraId="60BC3168" w14:textId="77777777">
            <w:pPr>
              <w:rPr>
                <w:i/>
                <w:iCs/>
              </w:rPr>
            </w:pPr>
            <w:r w:rsidRPr="00AF16B9">
              <w:rPr>
                <w:i/>
                <w:iCs/>
                <w:color w:val="008000"/>
              </w:rPr>
              <w:t>(Interactions with colleagues or community)</w:t>
            </w:r>
          </w:p>
        </w:tc>
      </w:tr>
    </w:tbl>
    <w:p w:rsidR="012FD4F2" w:rsidRDefault="012FD4F2" w14:paraId="5C82C4D6" w14:textId="7AD3F8C4"/>
    <w:p w:rsidR="00C91B40" w:rsidP="00D20D0B" w:rsidRDefault="00C91B40" w14:paraId="6EC412A7" w14:textId="77777777"/>
    <w:p w:rsidR="00375DD8" w:rsidP="00D20D0B" w:rsidRDefault="00375DD8" w14:paraId="7A078C6E" w14:textId="77777777"/>
    <w:p w:rsidR="00375DD8" w:rsidP="00D20D0B" w:rsidRDefault="00375DD8" w14:paraId="2818DC02" w14:textId="16E7404E"/>
    <w:p w:rsidR="001634E5" w:rsidP="00D20D0B" w:rsidRDefault="001634E5" w14:paraId="409AAB61" w14:textId="0A45D729"/>
    <w:p w:rsidR="001634E5" w:rsidP="00D20D0B" w:rsidRDefault="001634E5" w14:paraId="345C06DA" w14:textId="28011548"/>
    <w:p w:rsidR="001634E5" w:rsidP="00D20D0B" w:rsidRDefault="001634E5" w14:paraId="4C9A3E7A" w14:textId="5ECEB0AE"/>
    <w:p w:rsidR="001634E5" w:rsidP="00D20D0B" w:rsidRDefault="001634E5" w14:paraId="3A5CEC43" w14:textId="77777777"/>
    <w:p w:rsidR="00375DD8" w:rsidP="00D20D0B" w:rsidRDefault="00375DD8" w14:paraId="5AAF4B2B" w14:textId="77777777"/>
    <w:sectPr w:rsidR="00375DD8">
      <w:headerReference w:type="default" r:id="rId13"/>
      <w:footerReference w:type="default" r:id="rId1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359F1" w:rsidP="004C62A0" w:rsidRDefault="009359F1" w14:paraId="1B4085C9" w14:textId="77777777">
      <w:pPr>
        <w:spacing w:after="0" w:line="240" w:lineRule="auto"/>
      </w:pPr>
      <w:r>
        <w:separator/>
      </w:r>
    </w:p>
  </w:endnote>
  <w:endnote w:type="continuationSeparator" w:id="0">
    <w:p w:rsidR="009359F1" w:rsidP="004C62A0" w:rsidRDefault="009359F1" w14:paraId="1868A8AA" w14:textId="77777777">
      <w:pPr>
        <w:spacing w:after="0" w:line="240" w:lineRule="auto"/>
      </w:pPr>
      <w:r>
        <w:continuationSeparator/>
      </w:r>
    </w:p>
  </w:endnote>
  <w:endnote w:type="continuationNotice" w:id="1">
    <w:p w:rsidR="009359F1" w:rsidRDefault="009359F1" w14:paraId="6A1AE1D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62BE" w:rsidP="005262BE" w:rsidRDefault="005262BE" w14:paraId="7ACCFAC8" w14:textId="1B9C6527">
    <w:pPr>
      <w:pStyle w:val="Footer"/>
      <w:jc w:val="center"/>
    </w:pPr>
  </w:p>
  <w:p w:rsidRPr="00465B14" w:rsidR="00D96D8A" w:rsidP="00465B14" w:rsidRDefault="00465B14" w14:paraId="3902C3FA" w14:textId="7D756479">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w:history="1" r:id="rId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359F1" w:rsidP="004C62A0" w:rsidRDefault="009359F1" w14:paraId="4C17029F" w14:textId="77777777">
      <w:pPr>
        <w:spacing w:after="0" w:line="240" w:lineRule="auto"/>
      </w:pPr>
      <w:r>
        <w:separator/>
      </w:r>
    </w:p>
  </w:footnote>
  <w:footnote w:type="continuationSeparator" w:id="0">
    <w:p w:rsidR="009359F1" w:rsidP="004C62A0" w:rsidRDefault="009359F1" w14:paraId="1F848994" w14:textId="77777777">
      <w:pPr>
        <w:spacing w:after="0" w:line="240" w:lineRule="auto"/>
      </w:pPr>
      <w:r>
        <w:continuationSeparator/>
      </w:r>
    </w:p>
  </w:footnote>
  <w:footnote w:type="continuationNotice" w:id="1">
    <w:p w:rsidR="009359F1" w:rsidRDefault="009359F1" w14:paraId="77811A7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4C62A0" w:rsidP="00312599" w:rsidRDefault="00312599" w14:paraId="7AC7B0C3" w14:textId="228B0B58">
    <w:pPr>
      <w:pStyle w:val="Header"/>
      <w:spacing w:after="120"/>
    </w:pPr>
    <w:r>
      <w:rPr>
        <w:noProof/>
      </w:rPr>
      <w:drawing>
        <wp:inline distT="0" distB="0" distL="0" distR="0" wp14:anchorId="132EE93D" wp14:editId="09B68901">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03525"/>
    <w:multiLevelType w:val="hybridMultilevel"/>
    <w:tmpl w:val="5768C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C926B5"/>
    <w:multiLevelType w:val="hybridMultilevel"/>
    <w:tmpl w:val="41EE91A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 w15:restartNumberingAfterBreak="0">
    <w:nsid w:val="0D466BDE"/>
    <w:multiLevelType w:val="hybridMultilevel"/>
    <w:tmpl w:val="059A50C8"/>
    <w:lvl w:ilvl="0" w:tplc="9FC24386">
      <w:start w:val="1"/>
      <w:numFmt w:val="bullet"/>
      <w:lvlText w:val=""/>
      <w:lvlJc w:val="left"/>
      <w:pPr>
        <w:ind w:left="504" w:hanging="360"/>
      </w:pPr>
      <w:rPr>
        <w:rFonts w:hint="default" w:ascii="Symbol" w:hAnsi="Symbol"/>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432" w:hanging="288"/>
      </w:pPr>
      <w:rPr>
        <w:rFonts w:hint="default" w:ascii="Calibri" w:hAnsi="Calibri"/>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7251C83"/>
    <w:multiLevelType w:val="hybridMultilevel"/>
    <w:tmpl w:val="A4B8C8F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18E70410"/>
    <w:multiLevelType w:val="hybridMultilevel"/>
    <w:tmpl w:val="B93004FA"/>
    <w:lvl w:ilvl="0" w:tplc="218EC3F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6"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540675"/>
    <w:multiLevelType w:val="hybridMultilevel"/>
    <w:tmpl w:val="76CC0964"/>
    <w:lvl w:ilvl="0" w:tplc="04090001">
      <w:start w:val="1"/>
      <w:numFmt w:val="bullet"/>
      <w:lvlText w:val=""/>
      <w:lvlJc w:val="left"/>
      <w:pPr>
        <w:ind w:left="864" w:hanging="360"/>
      </w:pPr>
      <w:rPr>
        <w:rFonts w:hint="default" w:ascii="Symbol" w:hAnsi="Symbol"/>
      </w:rPr>
    </w:lvl>
    <w:lvl w:ilvl="1" w:tplc="04090003">
      <w:start w:val="1"/>
      <w:numFmt w:val="bullet"/>
      <w:lvlText w:val="o"/>
      <w:lvlJc w:val="left"/>
      <w:pPr>
        <w:ind w:left="1584" w:hanging="360"/>
      </w:pPr>
      <w:rPr>
        <w:rFonts w:hint="default" w:ascii="Courier New" w:hAnsi="Courier New" w:cs="Courier New"/>
      </w:rPr>
    </w:lvl>
    <w:lvl w:ilvl="2" w:tplc="04090005" w:tentative="1">
      <w:start w:val="1"/>
      <w:numFmt w:val="bullet"/>
      <w:lvlText w:val=""/>
      <w:lvlJc w:val="left"/>
      <w:pPr>
        <w:ind w:left="2304" w:hanging="360"/>
      </w:pPr>
      <w:rPr>
        <w:rFonts w:hint="default" w:ascii="Wingdings" w:hAnsi="Wingdings"/>
      </w:rPr>
    </w:lvl>
    <w:lvl w:ilvl="3" w:tplc="04090001" w:tentative="1">
      <w:start w:val="1"/>
      <w:numFmt w:val="bullet"/>
      <w:lvlText w:val=""/>
      <w:lvlJc w:val="left"/>
      <w:pPr>
        <w:ind w:left="3024" w:hanging="360"/>
      </w:pPr>
      <w:rPr>
        <w:rFonts w:hint="default" w:ascii="Symbol" w:hAnsi="Symbol"/>
      </w:rPr>
    </w:lvl>
    <w:lvl w:ilvl="4" w:tplc="04090003" w:tentative="1">
      <w:start w:val="1"/>
      <w:numFmt w:val="bullet"/>
      <w:lvlText w:val="o"/>
      <w:lvlJc w:val="left"/>
      <w:pPr>
        <w:ind w:left="3744" w:hanging="360"/>
      </w:pPr>
      <w:rPr>
        <w:rFonts w:hint="default" w:ascii="Courier New" w:hAnsi="Courier New" w:cs="Courier New"/>
      </w:rPr>
    </w:lvl>
    <w:lvl w:ilvl="5" w:tplc="04090005" w:tentative="1">
      <w:start w:val="1"/>
      <w:numFmt w:val="bullet"/>
      <w:lvlText w:val=""/>
      <w:lvlJc w:val="left"/>
      <w:pPr>
        <w:ind w:left="4464" w:hanging="360"/>
      </w:pPr>
      <w:rPr>
        <w:rFonts w:hint="default" w:ascii="Wingdings" w:hAnsi="Wingdings"/>
      </w:rPr>
    </w:lvl>
    <w:lvl w:ilvl="6" w:tplc="04090001" w:tentative="1">
      <w:start w:val="1"/>
      <w:numFmt w:val="bullet"/>
      <w:lvlText w:val=""/>
      <w:lvlJc w:val="left"/>
      <w:pPr>
        <w:ind w:left="5184" w:hanging="360"/>
      </w:pPr>
      <w:rPr>
        <w:rFonts w:hint="default" w:ascii="Symbol" w:hAnsi="Symbol"/>
      </w:rPr>
    </w:lvl>
    <w:lvl w:ilvl="7" w:tplc="04090003" w:tentative="1">
      <w:start w:val="1"/>
      <w:numFmt w:val="bullet"/>
      <w:lvlText w:val="o"/>
      <w:lvlJc w:val="left"/>
      <w:pPr>
        <w:ind w:left="5904" w:hanging="360"/>
      </w:pPr>
      <w:rPr>
        <w:rFonts w:hint="default" w:ascii="Courier New" w:hAnsi="Courier New" w:cs="Courier New"/>
      </w:rPr>
    </w:lvl>
    <w:lvl w:ilvl="8" w:tplc="04090005" w:tentative="1">
      <w:start w:val="1"/>
      <w:numFmt w:val="bullet"/>
      <w:lvlText w:val=""/>
      <w:lvlJc w:val="left"/>
      <w:pPr>
        <w:ind w:left="6624" w:hanging="360"/>
      </w:pPr>
      <w:rPr>
        <w:rFonts w:hint="default" w:ascii="Wingdings" w:hAnsi="Wingdings"/>
      </w:rPr>
    </w:lvl>
  </w:abstractNum>
  <w:abstractNum w:abstractNumId="8" w15:restartNumberingAfterBreak="0">
    <w:nsid w:val="20785088"/>
    <w:multiLevelType w:val="hybridMultilevel"/>
    <w:tmpl w:val="B93004FA"/>
    <w:lvl w:ilvl="0" w:tplc="218EC3F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9" w15:restartNumberingAfterBreak="0">
    <w:nsid w:val="21D22372"/>
    <w:multiLevelType w:val="hybridMultilevel"/>
    <w:tmpl w:val="F2DC74F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258A4C69"/>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75E0125"/>
    <w:multiLevelType w:val="hybridMultilevel"/>
    <w:tmpl w:val="0DEA4F82"/>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788578A"/>
    <w:multiLevelType w:val="hybridMultilevel"/>
    <w:tmpl w:val="021AEB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79B105C"/>
    <w:multiLevelType w:val="hybridMultilevel"/>
    <w:tmpl w:val="799E0D20"/>
    <w:lvl w:ilvl="0" w:tplc="E75C6A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5A202E"/>
    <w:multiLevelType w:val="hybridMultilevel"/>
    <w:tmpl w:val="CCAA5560"/>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DB1518"/>
    <w:multiLevelType w:val="hybridMultilevel"/>
    <w:tmpl w:val="DE4E0DC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E0D4232"/>
    <w:multiLevelType w:val="hybridMultilevel"/>
    <w:tmpl w:val="43FA59F6"/>
    <w:lvl w:ilvl="0" w:tplc="4E5E016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746E82"/>
    <w:multiLevelType w:val="hybridMultilevel"/>
    <w:tmpl w:val="5768C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1F54F7"/>
    <w:multiLevelType w:val="hybridMultilevel"/>
    <w:tmpl w:val="7102C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3E0FE4"/>
    <w:multiLevelType w:val="hybridMultilevel"/>
    <w:tmpl w:val="C16E427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0" w15:restartNumberingAfterBreak="0">
    <w:nsid w:val="531D3FFC"/>
    <w:multiLevelType w:val="hybridMultilevel"/>
    <w:tmpl w:val="CDC45B7E"/>
    <w:lvl w:ilvl="0" w:tplc="2E74A6C6">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673691"/>
    <w:multiLevelType w:val="hybridMultilevel"/>
    <w:tmpl w:val="0B2630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5DD51098"/>
    <w:multiLevelType w:val="multilevel"/>
    <w:tmpl w:val="AD0644F0"/>
    <w:styleLink w:val="semanticnumbers"/>
    <w:lvl w:ilvl="0">
      <w:start w:val="1"/>
      <w:numFmt w:val="decimal"/>
      <w:pStyle w:val="list-level1"/>
      <w:lvlText w:val="%1."/>
      <w:lvlJc w:val="left"/>
      <w:pPr>
        <w:tabs>
          <w:tab w:val="num" w:pos="504"/>
        </w:tabs>
        <w:ind w:left="504" w:hanging="504"/>
      </w:pPr>
      <w:rPr>
        <w:rFonts w:hint="default"/>
      </w:rPr>
    </w:lvl>
    <w:lvl w:ilvl="1">
      <w:start w:val="1"/>
      <w:numFmt w:val="lowerLetter"/>
      <w:pStyle w:val="list-level2"/>
      <w:lvlText w:val="%2."/>
      <w:lvlJc w:val="left"/>
      <w:pPr>
        <w:tabs>
          <w:tab w:val="num" w:pos="1008"/>
        </w:tabs>
        <w:ind w:left="1008" w:hanging="504"/>
      </w:pPr>
      <w:rPr>
        <w:rFonts w:hint="default"/>
      </w:rPr>
    </w:lvl>
    <w:lvl w:ilvl="2">
      <w:start w:val="1"/>
      <w:numFmt w:val="decimal"/>
      <w:pStyle w:val="list-level3"/>
      <w:lvlText w:val="(%3)"/>
      <w:lvlJc w:val="left"/>
      <w:pPr>
        <w:tabs>
          <w:tab w:val="num" w:pos="1512"/>
        </w:tabs>
        <w:ind w:left="1512" w:hanging="504"/>
      </w:pPr>
      <w:rPr>
        <w:rFonts w:hint="default"/>
      </w:rPr>
    </w:lvl>
    <w:lvl w:ilvl="3">
      <w:start w:val="1"/>
      <w:numFmt w:val="lowerLetter"/>
      <w:pStyle w:val="list-level4"/>
      <w:lvlText w:val="(%4)"/>
      <w:lvlJc w:val="left"/>
      <w:pPr>
        <w:tabs>
          <w:tab w:val="num" w:pos="2016"/>
        </w:tabs>
        <w:ind w:left="2016" w:hanging="504"/>
      </w:pPr>
      <w:rPr>
        <w:rFonts w:hint="default"/>
      </w:rPr>
    </w:lvl>
    <w:lvl w:ilvl="4">
      <w:start w:val="1"/>
      <w:numFmt w:val="lowerRoman"/>
      <w:pStyle w:val="list-level5"/>
      <w:lvlText w:val="%5."/>
      <w:lvlJc w:val="left"/>
      <w:pPr>
        <w:tabs>
          <w:tab w:val="num" w:pos="2520"/>
        </w:tabs>
        <w:ind w:left="2520" w:hanging="504"/>
      </w:pPr>
      <w:rPr>
        <w:rFonts w:hint="default"/>
      </w:rPr>
    </w:lvl>
    <w:lvl w:ilvl="5">
      <w:start w:val="1"/>
      <w:numFmt w:val="decimal"/>
      <w:lvlText w:val="%6."/>
      <w:lvlJc w:val="left"/>
      <w:pPr>
        <w:tabs>
          <w:tab w:val="num" w:pos="3024"/>
        </w:tabs>
        <w:ind w:left="3024" w:hanging="504"/>
      </w:pPr>
      <w:rPr>
        <w:rFonts w:hint="default"/>
      </w:rPr>
    </w:lvl>
    <w:lvl w:ilvl="6">
      <w:start w:val="1"/>
      <w:numFmt w:val="lowerLetter"/>
      <w:lvlText w:val="%7."/>
      <w:lvlJc w:val="left"/>
      <w:pPr>
        <w:tabs>
          <w:tab w:val="num" w:pos="3528"/>
        </w:tabs>
        <w:ind w:left="3528" w:hanging="504"/>
      </w:pPr>
      <w:rPr>
        <w:rFonts w:hint="default"/>
      </w:rPr>
    </w:lvl>
    <w:lvl w:ilvl="7">
      <w:start w:val="1"/>
      <w:numFmt w:val="decimal"/>
      <w:lvlText w:val="%8)"/>
      <w:lvlJc w:val="left"/>
      <w:pPr>
        <w:tabs>
          <w:tab w:val="num" w:pos="4032"/>
        </w:tabs>
        <w:ind w:left="4032" w:hanging="504"/>
      </w:pPr>
      <w:rPr>
        <w:rFonts w:hint="default"/>
      </w:rPr>
    </w:lvl>
    <w:lvl w:ilvl="8">
      <w:start w:val="1"/>
      <w:numFmt w:val="lowerLetter"/>
      <w:lvlText w:val="%9)"/>
      <w:lvlJc w:val="left"/>
      <w:pPr>
        <w:tabs>
          <w:tab w:val="num" w:pos="4536"/>
        </w:tabs>
        <w:ind w:left="4536" w:hanging="504"/>
      </w:pPr>
      <w:rPr>
        <w:rFonts w:hint="default"/>
      </w:rPr>
    </w:lvl>
  </w:abstractNum>
  <w:abstractNum w:abstractNumId="23" w15:restartNumberingAfterBreak="0">
    <w:nsid w:val="5F6A36A5"/>
    <w:multiLevelType w:val="hybridMultilevel"/>
    <w:tmpl w:val="12ACD1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60D21114"/>
    <w:multiLevelType w:val="hybridMultilevel"/>
    <w:tmpl w:val="AD203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964426"/>
    <w:multiLevelType w:val="hybridMultilevel"/>
    <w:tmpl w:val="6EA07E3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6" w15:restartNumberingAfterBreak="0">
    <w:nsid w:val="6DD01B44"/>
    <w:multiLevelType w:val="hybridMultilevel"/>
    <w:tmpl w:val="67C6B15C"/>
    <w:lvl w:ilvl="0" w:tplc="D27A0E5A">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7C45CB"/>
    <w:multiLevelType w:val="hybridMultilevel"/>
    <w:tmpl w:val="233E8B88"/>
    <w:lvl w:ilvl="0" w:tplc="33E65DDC">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E158CE"/>
    <w:multiLevelType w:val="hybridMultilevel"/>
    <w:tmpl w:val="552010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76E45332"/>
    <w:multiLevelType w:val="hybridMultilevel"/>
    <w:tmpl w:val="185E1B5A"/>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78563F5D"/>
    <w:multiLevelType w:val="hybridMultilevel"/>
    <w:tmpl w:val="05A265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54816954">
    <w:abstractNumId w:val="3"/>
  </w:num>
  <w:num w:numId="2" w16cid:durableId="1444109864">
    <w:abstractNumId w:val="14"/>
  </w:num>
  <w:num w:numId="3" w16cid:durableId="74061226">
    <w:abstractNumId w:val="7"/>
  </w:num>
  <w:num w:numId="4" w16cid:durableId="987518744">
    <w:abstractNumId w:val="16"/>
  </w:num>
  <w:num w:numId="5" w16cid:durableId="439763210">
    <w:abstractNumId w:val="6"/>
  </w:num>
  <w:num w:numId="6" w16cid:durableId="235669907">
    <w:abstractNumId w:val="20"/>
  </w:num>
  <w:num w:numId="7" w16cid:durableId="990064705">
    <w:abstractNumId w:val="13"/>
  </w:num>
  <w:num w:numId="8" w16cid:durableId="200285730">
    <w:abstractNumId w:val="19"/>
  </w:num>
  <w:num w:numId="9" w16cid:durableId="848326666">
    <w:abstractNumId w:val="4"/>
  </w:num>
  <w:num w:numId="10" w16cid:durableId="640768758">
    <w:abstractNumId w:val="9"/>
  </w:num>
  <w:num w:numId="11" w16cid:durableId="211507113">
    <w:abstractNumId w:val="0"/>
  </w:num>
  <w:num w:numId="12" w16cid:durableId="1321688749">
    <w:abstractNumId w:val="8"/>
  </w:num>
  <w:num w:numId="13" w16cid:durableId="749623436">
    <w:abstractNumId w:val="17"/>
  </w:num>
  <w:num w:numId="14" w16cid:durableId="780029996">
    <w:abstractNumId w:val="5"/>
  </w:num>
  <w:num w:numId="15" w16cid:durableId="82455750">
    <w:abstractNumId w:val="2"/>
  </w:num>
  <w:num w:numId="16" w16cid:durableId="1994260504">
    <w:abstractNumId w:val="18"/>
  </w:num>
  <w:num w:numId="17" w16cid:durableId="1012731263">
    <w:abstractNumId w:val="26"/>
  </w:num>
  <w:num w:numId="18" w16cid:durableId="737555620">
    <w:abstractNumId w:val="14"/>
    <w:lvlOverride w:ilvl="0">
      <w:startOverride w:val="1"/>
    </w:lvlOverride>
  </w:num>
  <w:num w:numId="19" w16cid:durableId="62224214">
    <w:abstractNumId w:val="14"/>
    <w:lvlOverride w:ilvl="0">
      <w:startOverride w:val="1"/>
    </w:lvlOverride>
  </w:num>
  <w:num w:numId="20" w16cid:durableId="886259480">
    <w:abstractNumId w:val="25"/>
  </w:num>
  <w:num w:numId="21" w16cid:durableId="220946188">
    <w:abstractNumId w:val="29"/>
  </w:num>
  <w:num w:numId="22" w16cid:durableId="1563443311">
    <w:abstractNumId w:val="11"/>
  </w:num>
  <w:num w:numId="23" w16cid:durableId="170998793">
    <w:abstractNumId w:val="12"/>
  </w:num>
  <w:num w:numId="24" w16cid:durableId="452486000">
    <w:abstractNumId w:val="28"/>
  </w:num>
  <w:num w:numId="25" w16cid:durableId="1567522725">
    <w:abstractNumId w:val="30"/>
  </w:num>
  <w:num w:numId="26" w16cid:durableId="1928691375">
    <w:abstractNumId w:val="24"/>
  </w:num>
  <w:num w:numId="27" w16cid:durableId="420106020">
    <w:abstractNumId w:val="10"/>
  </w:num>
  <w:num w:numId="28" w16cid:durableId="727145668">
    <w:abstractNumId w:val="1"/>
  </w:num>
  <w:num w:numId="29" w16cid:durableId="1774208062">
    <w:abstractNumId w:val="27"/>
  </w:num>
  <w:num w:numId="30" w16cid:durableId="1954315505">
    <w:abstractNumId w:val="15"/>
  </w:num>
  <w:num w:numId="31" w16cid:durableId="1431316945">
    <w:abstractNumId w:val="23"/>
  </w:num>
  <w:num w:numId="32" w16cid:durableId="1479877554">
    <w:abstractNumId w:val="21"/>
  </w:num>
  <w:num w:numId="33" w16cid:durableId="455148553">
    <w:abstractNumId w:val="22"/>
  </w:num>
  <w:numIdMacAtCleanup w:val="1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67"/>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210"/>
    <w:rsid w:val="00004E17"/>
    <w:rsid w:val="0000567A"/>
    <w:rsid w:val="00006D23"/>
    <w:rsid w:val="00006DE2"/>
    <w:rsid w:val="000077AB"/>
    <w:rsid w:val="000102A3"/>
    <w:rsid w:val="00010870"/>
    <w:rsid w:val="00010AA5"/>
    <w:rsid w:val="00010D84"/>
    <w:rsid w:val="00011E61"/>
    <w:rsid w:val="00012A1E"/>
    <w:rsid w:val="000133B3"/>
    <w:rsid w:val="00013F79"/>
    <w:rsid w:val="00014132"/>
    <w:rsid w:val="0001557D"/>
    <w:rsid w:val="000159E7"/>
    <w:rsid w:val="00015EA8"/>
    <w:rsid w:val="00016445"/>
    <w:rsid w:val="00017043"/>
    <w:rsid w:val="000173BE"/>
    <w:rsid w:val="00017457"/>
    <w:rsid w:val="000174FC"/>
    <w:rsid w:val="000178A9"/>
    <w:rsid w:val="00020D5C"/>
    <w:rsid w:val="000229D7"/>
    <w:rsid w:val="000244E6"/>
    <w:rsid w:val="00024960"/>
    <w:rsid w:val="00025E27"/>
    <w:rsid w:val="00025F14"/>
    <w:rsid w:val="0002700A"/>
    <w:rsid w:val="00027E9E"/>
    <w:rsid w:val="00030266"/>
    <w:rsid w:val="0003195C"/>
    <w:rsid w:val="000329DD"/>
    <w:rsid w:val="00035302"/>
    <w:rsid w:val="00036DCF"/>
    <w:rsid w:val="00040E32"/>
    <w:rsid w:val="00041002"/>
    <w:rsid w:val="0004147F"/>
    <w:rsid w:val="0004206A"/>
    <w:rsid w:val="0004215D"/>
    <w:rsid w:val="00042A32"/>
    <w:rsid w:val="00042C2F"/>
    <w:rsid w:val="00044083"/>
    <w:rsid w:val="0004463E"/>
    <w:rsid w:val="0004470E"/>
    <w:rsid w:val="00044876"/>
    <w:rsid w:val="00045ADB"/>
    <w:rsid w:val="00045D0B"/>
    <w:rsid w:val="00045DBD"/>
    <w:rsid w:val="00047406"/>
    <w:rsid w:val="00047496"/>
    <w:rsid w:val="000477EF"/>
    <w:rsid w:val="0005217A"/>
    <w:rsid w:val="0005242C"/>
    <w:rsid w:val="00052D18"/>
    <w:rsid w:val="00053447"/>
    <w:rsid w:val="0005445A"/>
    <w:rsid w:val="00054718"/>
    <w:rsid w:val="0005516F"/>
    <w:rsid w:val="00055228"/>
    <w:rsid w:val="00055408"/>
    <w:rsid w:val="000557FD"/>
    <w:rsid w:val="00055CA6"/>
    <w:rsid w:val="00055EFC"/>
    <w:rsid w:val="0006004B"/>
    <w:rsid w:val="000606C9"/>
    <w:rsid w:val="000607C0"/>
    <w:rsid w:val="00061864"/>
    <w:rsid w:val="00061EA3"/>
    <w:rsid w:val="00061FAA"/>
    <w:rsid w:val="000625FA"/>
    <w:rsid w:val="0006308C"/>
    <w:rsid w:val="000637A6"/>
    <w:rsid w:val="00063805"/>
    <w:rsid w:val="0006380B"/>
    <w:rsid w:val="00063B88"/>
    <w:rsid w:val="0006418D"/>
    <w:rsid w:val="00064C3F"/>
    <w:rsid w:val="00064C78"/>
    <w:rsid w:val="00064F5A"/>
    <w:rsid w:val="000660BD"/>
    <w:rsid w:val="00067E95"/>
    <w:rsid w:val="00070022"/>
    <w:rsid w:val="00070A64"/>
    <w:rsid w:val="00071019"/>
    <w:rsid w:val="00071185"/>
    <w:rsid w:val="0007172C"/>
    <w:rsid w:val="00073871"/>
    <w:rsid w:val="000741B3"/>
    <w:rsid w:val="00074285"/>
    <w:rsid w:val="000743D4"/>
    <w:rsid w:val="00074E28"/>
    <w:rsid w:val="000752FB"/>
    <w:rsid w:val="00076087"/>
    <w:rsid w:val="00076191"/>
    <w:rsid w:val="00076F9B"/>
    <w:rsid w:val="000776C3"/>
    <w:rsid w:val="00080842"/>
    <w:rsid w:val="00080A97"/>
    <w:rsid w:val="00080D53"/>
    <w:rsid w:val="00080ECF"/>
    <w:rsid w:val="00081D97"/>
    <w:rsid w:val="00081F47"/>
    <w:rsid w:val="00082029"/>
    <w:rsid w:val="00082554"/>
    <w:rsid w:val="00082711"/>
    <w:rsid w:val="000853C0"/>
    <w:rsid w:val="00086DFE"/>
    <w:rsid w:val="00087859"/>
    <w:rsid w:val="00087C6A"/>
    <w:rsid w:val="00090127"/>
    <w:rsid w:val="00090EFF"/>
    <w:rsid w:val="00091289"/>
    <w:rsid w:val="00091C4B"/>
    <w:rsid w:val="00091E2C"/>
    <w:rsid w:val="0009207B"/>
    <w:rsid w:val="00092250"/>
    <w:rsid w:val="00092DBF"/>
    <w:rsid w:val="0009375F"/>
    <w:rsid w:val="00094909"/>
    <w:rsid w:val="0009518B"/>
    <w:rsid w:val="000955EE"/>
    <w:rsid w:val="00095A6C"/>
    <w:rsid w:val="00096CD4"/>
    <w:rsid w:val="00097D52"/>
    <w:rsid w:val="00097EAA"/>
    <w:rsid w:val="000A016F"/>
    <w:rsid w:val="000A0552"/>
    <w:rsid w:val="000A0D14"/>
    <w:rsid w:val="000A0D7C"/>
    <w:rsid w:val="000A101B"/>
    <w:rsid w:val="000A14D0"/>
    <w:rsid w:val="000A1841"/>
    <w:rsid w:val="000A1E42"/>
    <w:rsid w:val="000A26DB"/>
    <w:rsid w:val="000A2BA8"/>
    <w:rsid w:val="000A30B5"/>
    <w:rsid w:val="000A3608"/>
    <w:rsid w:val="000A4498"/>
    <w:rsid w:val="000A5534"/>
    <w:rsid w:val="000A55AB"/>
    <w:rsid w:val="000A5850"/>
    <w:rsid w:val="000A5CC2"/>
    <w:rsid w:val="000A6A37"/>
    <w:rsid w:val="000A6BF4"/>
    <w:rsid w:val="000A70DF"/>
    <w:rsid w:val="000A7119"/>
    <w:rsid w:val="000A7848"/>
    <w:rsid w:val="000B077E"/>
    <w:rsid w:val="000B103F"/>
    <w:rsid w:val="000B10BB"/>
    <w:rsid w:val="000B26AD"/>
    <w:rsid w:val="000B30FC"/>
    <w:rsid w:val="000B3848"/>
    <w:rsid w:val="000B4C07"/>
    <w:rsid w:val="000B5088"/>
    <w:rsid w:val="000B5091"/>
    <w:rsid w:val="000B5C9F"/>
    <w:rsid w:val="000B762E"/>
    <w:rsid w:val="000C0070"/>
    <w:rsid w:val="000C04F7"/>
    <w:rsid w:val="000C0A85"/>
    <w:rsid w:val="000C1199"/>
    <w:rsid w:val="000C13A7"/>
    <w:rsid w:val="000C17A4"/>
    <w:rsid w:val="000C1C22"/>
    <w:rsid w:val="000C1FF2"/>
    <w:rsid w:val="000C25C0"/>
    <w:rsid w:val="000C3037"/>
    <w:rsid w:val="000C36A9"/>
    <w:rsid w:val="000C3B63"/>
    <w:rsid w:val="000C40CF"/>
    <w:rsid w:val="000C585C"/>
    <w:rsid w:val="000C6884"/>
    <w:rsid w:val="000C6AA3"/>
    <w:rsid w:val="000D071C"/>
    <w:rsid w:val="000D0A3B"/>
    <w:rsid w:val="000D0BA8"/>
    <w:rsid w:val="000D148B"/>
    <w:rsid w:val="000D2097"/>
    <w:rsid w:val="000D29EC"/>
    <w:rsid w:val="000D2F33"/>
    <w:rsid w:val="000D4412"/>
    <w:rsid w:val="000D46A2"/>
    <w:rsid w:val="000D49E5"/>
    <w:rsid w:val="000D5650"/>
    <w:rsid w:val="000D5836"/>
    <w:rsid w:val="000D6029"/>
    <w:rsid w:val="000D651B"/>
    <w:rsid w:val="000D72C7"/>
    <w:rsid w:val="000D7A28"/>
    <w:rsid w:val="000D7EB3"/>
    <w:rsid w:val="000D7FBD"/>
    <w:rsid w:val="000E1CA6"/>
    <w:rsid w:val="000E258C"/>
    <w:rsid w:val="000E2644"/>
    <w:rsid w:val="000E26EE"/>
    <w:rsid w:val="000E2CC8"/>
    <w:rsid w:val="000E2D38"/>
    <w:rsid w:val="000E3BFB"/>
    <w:rsid w:val="000E3E1A"/>
    <w:rsid w:val="000E50B3"/>
    <w:rsid w:val="000E5866"/>
    <w:rsid w:val="000E5C28"/>
    <w:rsid w:val="000E7509"/>
    <w:rsid w:val="000E788C"/>
    <w:rsid w:val="000E7C2F"/>
    <w:rsid w:val="000E7DB1"/>
    <w:rsid w:val="000F0D89"/>
    <w:rsid w:val="000F1007"/>
    <w:rsid w:val="000F1BC3"/>
    <w:rsid w:val="000F2B10"/>
    <w:rsid w:val="000F2E0A"/>
    <w:rsid w:val="000F3988"/>
    <w:rsid w:val="000F3F4A"/>
    <w:rsid w:val="000F5BAC"/>
    <w:rsid w:val="000F6967"/>
    <w:rsid w:val="000F6D4B"/>
    <w:rsid w:val="000F6EB2"/>
    <w:rsid w:val="000F7B0A"/>
    <w:rsid w:val="001009DA"/>
    <w:rsid w:val="001011D3"/>
    <w:rsid w:val="00103D53"/>
    <w:rsid w:val="0010418B"/>
    <w:rsid w:val="001049F1"/>
    <w:rsid w:val="001107C2"/>
    <w:rsid w:val="00111937"/>
    <w:rsid w:val="00112098"/>
    <w:rsid w:val="0011222C"/>
    <w:rsid w:val="0011265A"/>
    <w:rsid w:val="00113F1A"/>
    <w:rsid w:val="001147A3"/>
    <w:rsid w:val="0011576F"/>
    <w:rsid w:val="001165FA"/>
    <w:rsid w:val="0011665E"/>
    <w:rsid w:val="0011688C"/>
    <w:rsid w:val="001175F2"/>
    <w:rsid w:val="001175F7"/>
    <w:rsid w:val="00117909"/>
    <w:rsid w:val="00117DB7"/>
    <w:rsid w:val="00121103"/>
    <w:rsid w:val="001213ED"/>
    <w:rsid w:val="00121B32"/>
    <w:rsid w:val="00122D6B"/>
    <w:rsid w:val="00122DA9"/>
    <w:rsid w:val="00122FEB"/>
    <w:rsid w:val="001236DA"/>
    <w:rsid w:val="00123C49"/>
    <w:rsid w:val="001241E4"/>
    <w:rsid w:val="0012455D"/>
    <w:rsid w:val="00124F90"/>
    <w:rsid w:val="001253F4"/>
    <w:rsid w:val="0012574F"/>
    <w:rsid w:val="00126AD8"/>
    <w:rsid w:val="00126DF0"/>
    <w:rsid w:val="001272F0"/>
    <w:rsid w:val="00127898"/>
    <w:rsid w:val="00127B85"/>
    <w:rsid w:val="001306B2"/>
    <w:rsid w:val="00130757"/>
    <w:rsid w:val="00130D44"/>
    <w:rsid w:val="00130E1E"/>
    <w:rsid w:val="00131003"/>
    <w:rsid w:val="00132FAB"/>
    <w:rsid w:val="00134AD6"/>
    <w:rsid w:val="001351C6"/>
    <w:rsid w:val="00135237"/>
    <w:rsid w:val="00136DD9"/>
    <w:rsid w:val="00136FC1"/>
    <w:rsid w:val="00137018"/>
    <w:rsid w:val="00137728"/>
    <w:rsid w:val="0014091D"/>
    <w:rsid w:val="00140C96"/>
    <w:rsid w:val="00141737"/>
    <w:rsid w:val="001417F3"/>
    <w:rsid w:val="001431B2"/>
    <w:rsid w:val="00144982"/>
    <w:rsid w:val="001449A3"/>
    <w:rsid w:val="00144E48"/>
    <w:rsid w:val="00144F5B"/>
    <w:rsid w:val="001455BD"/>
    <w:rsid w:val="0014582C"/>
    <w:rsid w:val="00145EA2"/>
    <w:rsid w:val="00146E12"/>
    <w:rsid w:val="00147532"/>
    <w:rsid w:val="001479AA"/>
    <w:rsid w:val="001479E6"/>
    <w:rsid w:val="0015031D"/>
    <w:rsid w:val="001508E5"/>
    <w:rsid w:val="001516A2"/>
    <w:rsid w:val="00151884"/>
    <w:rsid w:val="00151F5A"/>
    <w:rsid w:val="001531DA"/>
    <w:rsid w:val="00153314"/>
    <w:rsid w:val="00153345"/>
    <w:rsid w:val="00153E77"/>
    <w:rsid w:val="00154139"/>
    <w:rsid w:val="00154998"/>
    <w:rsid w:val="00154AB5"/>
    <w:rsid w:val="00154B3C"/>
    <w:rsid w:val="00154E8A"/>
    <w:rsid w:val="00155BB2"/>
    <w:rsid w:val="00155DB3"/>
    <w:rsid w:val="00157457"/>
    <w:rsid w:val="00157609"/>
    <w:rsid w:val="00157F63"/>
    <w:rsid w:val="00161CA4"/>
    <w:rsid w:val="001621DF"/>
    <w:rsid w:val="00162811"/>
    <w:rsid w:val="00163174"/>
    <w:rsid w:val="001634E5"/>
    <w:rsid w:val="001639FF"/>
    <w:rsid w:val="00164477"/>
    <w:rsid w:val="0016494D"/>
    <w:rsid w:val="001653E7"/>
    <w:rsid w:val="00166CE0"/>
    <w:rsid w:val="00167350"/>
    <w:rsid w:val="00170566"/>
    <w:rsid w:val="001706F6"/>
    <w:rsid w:val="0017075E"/>
    <w:rsid w:val="00172582"/>
    <w:rsid w:val="00172593"/>
    <w:rsid w:val="001727E8"/>
    <w:rsid w:val="00172BF3"/>
    <w:rsid w:val="00172DA6"/>
    <w:rsid w:val="0017332A"/>
    <w:rsid w:val="00173B2A"/>
    <w:rsid w:val="00174340"/>
    <w:rsid w:val="0017501A"/>
    <w:rsid w:val="0017555A"/>
    <w:rsid w:val="00175F63"/>
    <w:rsid w:val="001764BD"/>
    <w:rsid w:val="00176929"/>
    <w:rsid w:val="00176A90"/>
    <w:rsid w:val="001770C1"/>
    <w:rsid w:val="0017723D"/>
    <w:rsid w:val="001809AE"/>
    <w:rsid w:val="00180C33"/>
    <w:rsid w:val="0018131C"/>
    <w:rsid w:val="00181627"/>
    <w:rsid w:val="0018260C"/>
    <w:rsid w:val="001826AA"/>
    <w:rsid w:val="0018354C"/>
    <w:rsid w:val="001835C3"/>
    <w:rsid w:val="001838F1"/>
    <w:rsid w:val="00183D2F"/>
    <w:rsid w:val="001842F5"/>
    <w:rsid w:val="00184311"/>
    <w:rsid w:val="001849B6"/>
    <w:rsid w:val="00184CD9"/>
    <w:rsid w:val="0018594B"/>
    <w:rsid w:val="00185C4A"/>
    <w:rsid w:val="00186F34"/>
    <w:rsid w:val="001872F1"/>
    <w:rsid w:val="00187880"/>
    <w:rsid w:val="00187AB4"/>
    <w:rsid w:val="001902B2"/>
    <w:rsid w:val="001903E6"/>
    <w:rsid w:val="001917CA"/>
    <w:rsid w:val="00191D83"/>
    <w:rsid w:val="00191D90"/>
    <w:rsid w:val="00191DE3"/>
    <w:rsid w:val="001934A6"/>
    <w:rsid w:val="001938E5"/>
    <w:rsid w:val="00193D9B"/>
    <w:rsid w:val="00194384"/>
    <w:rsid w:val="0019444C"/>
    <w:rsid w:val="0019565B"/>
    <w:rsid w:val="00195B02"/>
    <w:rsid w:val="00196038"/>
    <w:rsid w:val="00196238"/>
    <w:rsid w:val="00197504"/>
    <w:rsid w:val="00197740"/>
    <w:rsid w:val="00197F2C"/>
    <w:rsid w:val="001A0024"/>
    <w:rsid w:val="001A0449"/>
    <w:rsid w:val="001A0D80"/>
    <w:rsid w:val="001A0EDD"/>
    <w:rsid w:val="001A275E"/>
    <w:rsid w:val="001A2E11"/>
    <w:rsid w:val="001A45F8"/>
    <w:rsid w:val="001A4CF4"/>
    <w:rsid w:val="001A55A5"/>
    <w:rsid w:val="001A61AC"/>
    <w:rsid w:val="001A7777"/>
    <w:rsid w:val="001A7ECA"/>
    <w:rsid w:val="001B0665"/>
    <w:rsid w:val="001B0A6B"/>
    <w:rsid w:val="001B193C"/>
    <w:rsid w:val="001B1FB8"/>
    <w:rsid w:val="001B2F9B"/>
    <w:rsid w:val="001B37C0"/>
    <w:rsid w:val="001B37DB"/>
    <w:rsid w:val="001B3D1D"/>
    <w:rsid w:val="001B3D7C"/>
    <w:rsid w:val="001B3F2B"/>
    <w:rsid w:val="001B5294"/>
    <w:rsid w:val="001B57B4"/>
    <w:rsid w:val="001B7467"/>
    <w:rsid w:val="001C0565"/>
    <w:rsid w:val="001C096D"/>
    <w:rsid w:val="001C0AA2"/>
    <w:rsid w:val="001C0E05"/>
    <w:rsid w:val="001C11F8"/>
    <w:rsid w:val="001C16F1"/>
    <w:rsid w:val="001C2FDC"/>
    <w:rsid w:val="001C33C4"/>
    <w:rsid w:val="001C4F84"/>
    <w:rsid w:val="001C4FBA"/>
    <w:rsid w:val="001C5155"/>
    <w:rsid w:val="001C5183"/>
    <w:rsid w:val="001C625F"/>
    <w:rsid w:val="001C6D70"/>
    <w:rsid w:val="001D0368"/>
    <w:rsid w:val="001D067F"/>
    <w:rsid w:val="001D1532"/>
    <w:rsid w:val="001D1606"/>
    <w:rsid w:val="001D21BD"/>
    <w:rsid w:val="001D251F"/>
    <w:rsid w:val="001D4194"/>
    <w:rsid w:val="001D565F"/>
    <w:rsid w:val="001D594C"/>
    <w:rsid w:val="001D5968"/>
    <w:rsid w:val="001D608C"/>
    <w:rsid w:val="001D690A"/>
    <w:rsid w:val="001D697B"/>
    <w:rsid w:val="001D707F"/>
    <w:rsid w:val="001D725C"/>
    <w:rsid w:val="001D7B5E"/>
    <w:rsid w:val="001E05B0"/>
    <w:rsid w:val="001E0FD0"/>
    <w:rsid w:val="001E1ECA"/>
    <w:rsid w:val="001E20D6"/>
    <w:rsid w:val="001E233E"/>
    <w:rsid w:val="001E2C4F"/>
    <w:rsid w:val="001E2F4E"/>
    <w:rsid w:val="001E47F5"/>
    <w:rsid w:val="001E5CAA"/>
    <w:rsid w:val="001E6538"/>
    <w:rsid w:val="001E6E00"/>
    <w:rsid w:val="001E72C2"/>
    <w:rsid w:val="001E7678"/>
    <w:rsid w:val="001F066E"/>
    <w:rsid w:val="001F0FCE"/>
    <w:rsid w:val="001F1D08"/>
    <w:rsid w:val="001F3521"/>
    <w:rsid w:val="001F3CE2"/>
    <w:rsid w:val="001F44B7"/>
    <w:rsid w:val="001F4AD8"/>
    <w:rsid w:val="001F5599"/>
    <w:rsid w:val="001F56EF"/>
    <w:rsid w:val="001F5A69"/>
    <w:rsid w:val="001F6B75"/>
    <w:rsid w:val="001F735A"/>
    <w:rsid w:val="001F7E21"/>
    <w:rsid w:val="001F7FEC"/>
    <w:rsid w:val="002018EC"/>
    <w:rsid w:val="00202300"/>
    <w:rsid w:val="002028B5"/>
    <w:rsid w:val="00203328"/>
    <w:rsid w:val="002033D6"/>
    <w:rsid w:val="00204F0D"/>
    <w:rsid w:val="0020573E"/>
    <w:rsid w:val="00205E12"/>
    <w:rsid w:val="002064AE"/>
    <w:rsid w:val="00206EB3"/>
    <w:rsid w:val="00206FDC"/>
    <w:rsid w:val="00207DAD"/>
    <w:rsid w:val="00210933"/>
    <w:rsid w:val="00210B97"/>
    <w:rsid w:val="002113EC"/>
    <w:rsid w:val="00211940"/>
    <w:rsid w:val="00211AC4"/>
    <w:rsid w:val="00211C95"/>
    <w:rsid w:val="002133F4"/>
    <w:rsid w:val="00213458"/>
    <w:rsid w:val="00213B34"/>
    <w:rsid w:val="00213E47"/>
    <w:rsid w:val="00213E55"/>
    <w:rsid w:val="0021416F"/>
    <w:rsid w:val="002159D7"/>
    <w:rsid w:val="002169CD"/>
    <w:rsid w:val="002211C1"/>
    <w:rsid w:val="00221590"/>
    <w:rsid w:val="00221747"/>
    <w:rsid w:val="0022196D"/>
    <w:rsid w:val="00221D99"/>
    <w:rsid w:val="00221FFC"/>
    <w:rsid w:val="002220E3"/>
    <w:rsid w:val="00223B83"/>
    <w:rsid w:val="00224925"/>
    <w:rsid w:val="0022584B"/>
    <w:rsid w:val="00225C03"/>
    <w:rsid w:val="0022637A"/>
    <w:rsid w:val="00230643"/>
    <w:rsid w:val="002308D0"/>
    <w:rsid w:val="00230B46"/>
    <w:rsid w:val="00231493"/>
    <w:rsid w:val="002314C1"/>
    <w:rsid w:val="002330C3"/>
    <w:rsid w:val="00233605"/>
    <w:rsid w:val="002336DA"/>
    <w:rsid w:val="002338A9"/>
    <w:rsid w:val="002348D5"/>
    <w:rsid w:val="00235E51"/>
    <w:rsid w:val="002361D1"/>
    <w:rsid w:val="00236418"/>
    <w:rsid w:val="00236467"/>
    <w:rsid w:val="00236971"/>
    <w:rsid w:val="00236D4F"/>
    <w:rsid w:val="0023723D"/>
    <w:rsid w:val="002372BB"/>
    <w:rsid w:val="00237EEE"/>
    <w:rsid w:val="00237F44"/>
    <w:rsid w:val="00240F25"/>
    <w:rsid w:val="00241CB1"/>
    <w:rsid w:val="0024439B"/>
    <w:rsid w:val="00244648"/>
    <w:rsid w:val="0024645F"/>
    <w:rsid w:val="002467ED"/>
    <w:rsid w:val="00246A92"/>
    <w:rsid w:val="00246C66"/>
    <w:rsid w:val="00250B95"/>
    <w:rsid w:val="002513EE"/>
    <w:rsid w:val="0025303C"/>
    <w:rsid w:val="00254B97"/>
    <w:rsid w:val="00257BDB"/>
    <w:rsid w:val="00257E7A"/>
    <w:rsid w:val="00257FE0"/>
    <w:rsid w:val="00260BC3"/>
    <w:rsid w:val="00260BE8"/>
    <w:rsid w:val="00260FF9"/>
    <w:rsid w:val="002613E7"/>
    <w:rsid w:val="0026354D"/>
    <w:rsid w:val="00263A24"/>
    <w:rsid w:val="0026413C"/>
    <w:rsid w:val="0026497D"/>
    <w:rsid w:val="00264A38"/>
    <w:rsid w:val="00264C2C"/>
    <w:rsid w:val="0026502C"/>
    <w:rsid w:val="00265848"/>
    <w:rsid w:val="002659B4"/>
    <w:rsid w:val="00265E1A"/>
    <w:rsid w:val="00266A05"/>
    <w:rsid w:val="00266BCD"/>
    <w:rsid w:val="0026711F"/>
    <w:rsid w:val="002706DC"/>
    <w:rsid w:val="002721F1"/>
    <w:rsid w:val="00273874"/>
    <w:rsid w:val="00274BBD"/>
    <w:rsid w:val="0027530C"/>
    <w:rsid w:val="00275EC2"/>
    <w:rsid w:val="00275FA4"/>
    <w:rsid w:val="00276608"/>
    <w:rsid w:val="00276690"/>
    <w:rsid w:val="002767CD"/>
    <w:rsid w:val="00277A35"/>
    <w:rsid w:val="002800C7"/>
    <w:rsid w:val="002808D8"/>
    <w:rsid w:val="00280D3E"/>
    <w:rsid w:val="002814BD"/>
    <w:rsid w:val="00281539"/>
    <w:rsid w:val="00282342"/>
    <w:rsid w:val="00282B25"/>
    <w:rsid w:val="002830FE"/>
    <w:rsid w:val="002836A6"/>
    <w:rsid w:val="00284AF3"/>
    <w:rsid w:val="00284E9F"/>
    <w:rsid w:val="0028524E"/>
    <w:rsid w:val="00285317"/>
    <w:rsid w:val="00285506"/>
    <w:rsid w:val="0028598A"/>
    <w:rsid w:val="002861FB"/>
    <w:rsid w:val="00286E16"/>
    <w:rsid w:val="00287D19"/>
    <w:rsid w:val="0029178B"/>
    <w:rsid w:val="00293953"/>
    <w:rsid w:val="00293C6D"/>
    <w:rsid w:val="002945C9"/>
    <w:rsid w:val="002958C8"/>
    <w:rsid w:val="00295EE5"/>
    <w:rsid w:val="002979E3"/>
    <w:rsid w:val="002A046E"/>
    <w:rsid w:val="002A071C"/>
    <w:rsid w:val="002A14F0"/>
    <w:rsid w:val="002A1AE2"/>
    <w:rsid w:val="002A1BD6"/>
    <w:rsid w:val="002A2137"/>
    <w:rsid w:val="002A27F1"/>
    <w:rsid w:val="002A281E"/>
    <w:rsid w:val="002A2D88"/>
    <w:rsid w:val="002A365A"/>
    <w:rsid w:val="002A37AB"/>
    <w:rsid w:val="002A37CF"/>
    <w:rsid w:val="002A3F5B"/>
    <w:rsid w:val="002A419D"/>
    <w:rsid w:val="002A5281"/>
    <w:rsid w:val="002A6589"/>
    <w:rsid w:val="002A712F"/>
    <w:rsid w:val="002B15FC"/>
    <w:rsid w:val="002B2211"/>
    <w:rsid w:val="002B283F"/>
    <w:rsid w:val="002B3EE9"/>
    <w:rsid w:val="002B4241"/>
    <w:rsid w:val="002B432C"/>
    <w:rsid w:val="002B4655"/>
    <w:rsid w:val="002B5038"/>
    <w:rsid w:val="002B589B"/>
    <w:rsid w:val="002B5A55"/>
    <w:rsid w:val="002C07B3"/>
    <w:rsid w:val="002C08D1"/>
    <w:rsid w:val="002C12B8"/>
    <w:rsid w:val="002C170B"/>
    <w:rsid w:val="002C227B"/>
    <w:rsid w:val="002C2C31"/>
    <w:rsid w:val="002C3407"/>
    <w:rsid w:val="002C3FD9"/>
    <w:rsid w:val="002C43C9"/>
    <w:rsid w:val="002C53FA"/>
    <w:rsid w:val="002C55EB"/>
    <w:rsid w:val="002C628D"/>
    <w:rsid w:val="002C684D"/>
    <w:rsid w:val="002C6BDA"/>
    <w:rsid w:val="002C6FBD"/>
    <w:rsid w:val="002C7102"/>
    <w:rsid w:val="002C7850"/>
    <w:rsid w:val="002C7EE5"/>
    <w:rsid w:val="002D20BB"/>
    <w:rsid w:val="002D23D7"/>
    <w:rsid w:val="002D2D9A"/>
    <w:rsid w:val="002D352B"/>
    <w:rsid w:val="002D395F"/>
    <w:rsid w:val="002D3D0B"/>
    <w:rsid w:val="002D4D79"/>
    <w:rsid w:val="002D55BE"/>
    <w:rsid w:val="002D5DF6"/>
    <w:rsid w:val="002D6685"/>
    <w:rsid w:val="002D68E9"/>
    <w:rsid w:val="002D68F7"/>
    <w:rsid w:val="002D6AB9"/>
    <w:rsid w:val="002D78EF"/>
    <w:rsid w:val="002E0735"/>
    <w:rsid w:val="002E0E3A"/>
    <w:rsid w:val="002E185D"/>
    <w:rsid w:val="002E2853"/>
    <w:rsid w:val="002E4112"/>
    <w:rsid w:val="002E4550"/>
    <w:rsid w:val="002E58E1"/>
    <w:rsid w:val="002E5DFC"/>
    <w:rsid w:val="002E7090"/>
    <w:rsid w:val="002F0DC9"/>
    <w:rsid w:val="002F18F6"/>
    <w:rsid w:val="002F1D55"/>
    <w:rsid w:val="002F51DA"/>
    <w:rsid w:val="002F5A4B"/>
    <w:rsid w:val="002F5CD7"/>
    <w:rsid w:val="002F5FE4"/>
    <w:rsid w:val="002F6394"/>
    <w:rsid w:val="002F64CB"/>
    <w:rsid w:val="002F671F"/>
    <w:rsid w:val="002F6D96"/>
    <w:rsid w:val="002F71C2"/>
    <w:rsid w:val="002F71DA"/>
    <w:rsid w:val="003001D8"/>
    <w:rsid w:val="003003A6"/>
    <w:rsid w:val="00300417"/>
    <w:rsid w:val="003007AA"/>
    <w:rsid w:val="00300FCD"/>
    <w:rsid w:val="0030186F"/>
    <w:rsid w:val="003024A8"/>
    <w:rsid w:val="00302C9E"/>
    <w:rsid w:val="00302D49"/>
    <w:rsid w:val="00302F36"/>
    <w:rsid w:val="00302F88"/>
    <w:rsid w:val="0030416B"/>
    <w:rsid w:val="00304B2C"/>
    <w:rsid w:val="003054D7"/>
    <w:rsid w:val="00305851"/>
    <w:rsid w:val="003066AF"/>
    <w:rsid w:val="0030739A"/>
    <w:rsid w:val="00307A34"/>
    <w:rsid w:val="0031000D"/>
    <w:rsid w:val="00310274"/>
    <w:rsid w:val="003108E8"/>
    <w:rsid w:val="00310EB4"/>
    <w:rsid w:val="00312199"/>
    <w:rsid w:val="00312599"/>
    <w:rsid w:val="003125CE"/>
    <w:rsid w:val="003127D6"/>
    <w:rsid w:val="00313502"/>
    <w:rsid w:val="0031380A"/>
    <w:rsid w:val="003164D8"/>
    <w:rsid w:val="00320D4E"/>
    <w:rsid w:val="00320EBB"/>
    <w:rsid w:val="0032179C"/>
    <w:rsid w:val="00321BB8"/>
    <w:rsid w:val="00321C7B"/>
    <w:rsid w:val="00322468"/>
    <w:rsid w:val="00322FCB"/>
    <w:rsid w:val="00323E80"/>
    <w:rsid w:val="00324134"/>
    <w:rsid w:val="003245AB"/>
    <w:rsid w:val="0032534F"/>
    <w:rsid w:val="00325573"/>
    <w:rsid w:val="00326101"/>
    <w:rsid w:val="00326382"/>
    <w:rsid w:val="0032646C"/>
    <w:rsid w:val="0032795E"/>
    <w:rsid w:val="00327E8C"/>
    <w:rsid w:val="00330272"/>
    <w:rsid w:val="003307A7"/>
    <w:rsid w:val="00330D9D"/>
    <w:rsid w:val="003327AE"/>
    <w:rsid w:val="00332A79"/>
    <w:rsid w:val="00332BAD"/>
    <w:rsid w:val="00332EA5"/>
    <w:rsid w:val="0033521B"/>
    <w:rsid w:val="003358D3"/>
    <w:rsid w:val="00335D75"/>
    <w:rsid w:val="003362C7"/>
    <w:rsid w:val="00336F0F"/>
    <w:rsid w:val="003371AC"/>
    <w:rsid w:val="00337318"/>
    <w:rsid w:val="00340073"/>
    <w:rsid w:val="0034087D"/>
    <w:rsid w:val="00340BD2"/>
    <w:rsid w:val="00340D9D"/>
    <w:rsid w:val="00340F20"/>
    <w:rsid w:val="0034195E"/>
    <w:rsid w:val="00341AA6"/>
    <w:rsid w:val="00341F28"/>
    <w:rsid w:val="003450BB"/>
    <w:rsid w:val="0034614E"/>
    <w:rsid w:val="00346F7D"/>
    <w:rsid w:val="003472BD"/>
    <w:rsid w:val="00347721"/>
    <w:rsid w:val="00347CEE"/>
    <w:rsid w:val="00350A27"/>
    <w:rsid w:val="003514CB"/>
    <w:rsid w:val="00351AD7"/>
    <w:rsid w:val="0035233D"/>
    <w:rsid w:val="003537EB"/>
    <w:rsid w:val="00353BBC"/>
    <w:rsid w:val="00354A6D"/>
    <w:rsid w:val="0035554E"/>
    <w:rsid w:val="00355C71"/>
    <w:rsid w:val="00356660"/>
    <w:rsid w:val="00356DA4"/>
    <w:rsid w:val="003570B4"/>
    <w:rsid w:val="00357E60"/>
    <w:rsid w:val="00361752"/>
    <w:rsid w:val="00361889"/>
    <w:rsid w:val="00362862"/>
    <w:rsid w:val="003631BB"/>
    <w:rsid w:val="00363CE7"/>
    <w:rsid w:val="00364244"/>
    <w:rsid w:val="00364317"/>
    <w:rsid w:val="00364F19"/>
    <w:rsid w:val="00365165"/>
    <w:rsid w:val="00365C44"/>
    <w:rsid w:val="0036686F"/>
    <w:rsid w:val="00367254"/>
    <w:rsid w:val="00367404"/>
    <w:rsid w:val="00367505"/>
    <w:rsid w:val="00367C22"/>
    <w:rsid w:val="00370686"/>
    <w:rsid w:val="00371A8A"/>
    <w:rsid w:val="00371EB2"/>
    <w:rsid w:val="0037257A"/>
    <w:rsid w:val="003733C8"/>
    <w:rsid w:val="00373D1C"/>
    <w:rsid w:val="0037473C"/>
    <w:rsid w:val="00375DD8"/>
    <w:rsid w:val="003772E6"/>
    <w:rsid w:val="003800A5"/>
    <w:rsid w:val="003800B9"/>
    <w:rsid w:val="003813C4"/>
    <w:rsid w:val="003828F4"/>
    <w:rsid w:val="00383497"/>
    <w:rsid w:val="003848AB"/>
    <w:rsid w:val="003848E9"/>
    <w:rsid w:val="003849BB"/>
    <w:rsid w:val="00384A06"/>
    <w:rsid w:val="00385C3C"/>
    <w:rsid w:val="0038615C"/>
    <w:rsid w:val="003862C0"/>
    <w:rsid w:val="00386E35"/>
    <w:rsid w:val="00386E63"/>
    <w:rsid w:val="00390171"/>
    <w:rsid w:val="0039096E"/>
    <w:rsid w:val="00390C58"/>
    <w:rsid w:val="00390F9D"/>
    <w:rsid w:val="003924EB"/>
    <w:rsid w:val="003935E3"/>
    <w:rsid w:val="00393E1F"/>
    <w:rsid w:val="00393EE1"/>
    <w:rsid w:val="00394359"/>
    <w:rsid w:val="00395210"/>
    <w:rsid w:val="003959BC"/>
    <w:rsid w:val="00397172"/>
    <w:rsid w:val="0039779D"/>
    <w:rsid w:val="003978B0"/>
    <w:rsid w:val="003A097F"/>
    <w:rsid w:val="003A1188"/>
    <w:rsid w:val="003A14A4"/>
    <w:rsid w:val="003A1988"/>
    <w:rsid w:val="003A4773"/>
    <w:rsid w:val="003A5ACF"/>
    <w:rsid w:val="003B148C"/>
    <w:rsid w:val="003B1C73"/>
    <w:rsid w:val="003B2408"/>
    <w:rsid w:val="003B3AD7"/>
    <w:rsid w:val="003B4548"/>
    <w:rsid w:val="003B48BA"/>
    <w:rsid w:val="003B5134"/>
    <w:rsid w:val="003B5E3A"/>
    <w:rsid w:val="003B609B"/>
    <w:rsid w:val="003B6445"/>
    <w:rsid w:val="003B76CF"/>
    <w:rsid w:val="003B7A7B"/>
    <w:rsid w:val="003B7AAB"/>
    <w:rsid w:val="003C0F2D"/>
    <w:rsid w:val="003C2434"/>
    <w:rsid w:val="003C282E"/>
    <w:rsid w:val="003C2F8B"/>
    <w:rsid w:val="003C34D2"/>
    <w:rsid w:val="003C3DAC"/>
    <w:rsid w:val="003C48F3"/>
    <w:rsid w:val="003C4C0B"/>
    <w:rsid w:val="003C53E5"/>
    <w:rsid w:val="003C5AD1"/>
    <w:rsid w:val="003C63C0"/>
    <w:rsid w:val="003C662A"/>
    <w:rsid w:val="003C75BB"/>
    <w:rsid w:val="003C7A74"/>
    <w:rsid w:val="003D0313"/>
    <w:rsid w:val="003D0436"/>
    <w:rsid w:val="003D14FE"/>
    <w:rsid w:val="003D1D9A"/>
    <w:rsid w:val="003D1DE7"/>
    <w:rsid w:val="003D235B"/>
    <w:rsid w:val="003D2940"/>
    <w:rsid w:val="003D3572"/>
    <w:rsid w:val="003D363A"/>
    <w:rsid w:val="003D4BB2"/>
    <w:rsid w:val="003D4D2C"/>
    <w:rsid w:val="003D57F9"/>
    <w:rsid w:val="003D683D"/>
    <w:rsid w:val="003D71AB"/>
    <w:rsid w:val="003D7AF5"/>
    <w:rsid w:val="003E17DB"/>
    <w:rsid w:val="003E1E46"/>
    <w:rsid w:val="003E2435"/>
    <w:rsid w:val="003E3B70"/>
    <w:rsid w:val="003E3D25"/>
    <w:rsid w:val="003E4434"/>
    <w:rsid w:val="003E5287"/>
    <w:rsid w:val="003E5FF8"/>
    <w:rsid w:val="003E60DF"/>
    <w:rsid w:val="003E650D"/>
    <w:rsid w:val="003E664C"/>
    <w:rsid w:val="003E6B47"/>
    <w:rsid w:val="003E6C16"/>
    <w:rsid w:val="003F10B1"/>
    <w:rsid w:val="003F184B"/>
    <w:rsid w:val="003F1871"/>
    <w:rsid w:val="003F22F1"/>
    <w:rsid w:val="003F3C99"/>
    <w:rsid w:val="003F4BD8"/>
    <w:rsid w:val="003F567D"/>
    <w:rsid w:val="003F5D8C"/>
    <w:rsid w:val="003F5F69"/>
    <w:rsid w:val="003F6E34"/>
    <w:rsid w:val="003F7197"/>
    <w:rsid w:val="003F74A3"/>
    <w:rsid w:val="00400AA8"/>
    <w:rsid w:val="00400D60"/>
    <w:rsid w:val="004016EE"/>
    <w:rsid w:val="00402834"/>
    <w:rsid w:val="00403993"/>
    <w:rsid w:val="00403D3E"/>
    <w:rsid w:val="004043FE"/>
    <w:rsid w:val="00404546"/>
    <w:rsid w:val="004045D3"/>
    <w:rsid w:val="00404714"/>
    <w:rsid w:val="00404C23"/>
    <w:rsid w:val="00404F3A"/>
    <w:rsid w:val="004051B0"/>
    <w:rsid w:val="00405535"/>
    <w:rsid w:val="00405C30"/>
    <w:rsid w:val="00405FBB"/>
    <w:rsid w:val="0040640D"/>
    <w:rsid w:val="00406D27"/>
    <w:rsid w:val="004079B1"/>
    <w:rsid w:val="00407D2D"/>
    <w:rsid w:val="004113D1"/>
    <w:rsid w:val="004122E5"/>
    <w:rsid w:val="00413B08"/>
    <w:rsid w:val="00413E82"/>
    <w:rsid w:val="00415607"/>
    <w:rsid w:val="0041594F"/>
    <w:rsid w:val="00417A56"/>
    <w:rsid w:val="00417F7E"/>
    <w:rsid w:val="004211A1"/>
    <w:rsid w:val="004214E5"/>
    <w:rsid w:val="0042156A"/>
    <w:rsid w:val="0042177A"/>
    <w:rsid w:val="00421A2A"/>
    <w:rsid w:val="00421D2F"/>
    <w:rsid w:val="00422439"/>
    <w:rsid w:val="00422B65"/>
    <w:rsid w:val="00422BBA"/>
    <w:rsid w:val="00423F9E"/>
    <w:rsid w:val="004243BB"/>
    <w:rsid w:val="00425733"/>
    <w:rsid w:val="0042580A"/>
    <w:rsid w:val="004259F6"/>
    <w:rsid w:val="004271F9"/>
    <w:rsid w:val="00427C5A"/>
    <w:rsid w:val="0043007E"/>
    <w:rsid w:val="0043150E"/>
    <w:rsid w:val="00431AED"/>
    <w:rsid w:val="004327E7"/>
    <w:rsid w:val="00433A59"/>
    <w:rsid w:val="00433E9F"/>
    <w:rsid w:val="00434C03"/>
    <w:rsid w:val="00434CE0"/>
    <w:rsid w:val="00434F27"/>
    <w:rsid w:val="00434F2A"/>
    <w:rsid w:val="004350E9"/>
    <w:rsid w:val="00435C73"/>
    <w:rsid w:val="00435D9B"/>
    <w:rsid w:val="0043631E"/>
    <w:rsid w:val="004366B5"/>
    <w:rsid w:val="0043782A"/>
    <w:rsid w:val="00437AC0"/>
    <w:rsid w:val="00437F51"/>
    <w:rsid w:val="004409F8"/>
    <w:rsid w:val="00440E4D"/>
    <w:rsid w:val="00440FFB"/>
    <w:rsid w:val="004419B2"/>
    <w:rsid w:val="004419E6"/>
    <w:rsid w:val="00441A8A"/>
    <w:rsid w:val="00441AC0"/>
    <w:rsid w:val="00441FBF"/>
    <w:rsid w:val="004420CF"/>
    <w:rsid w:val="00445B61"/>
    <w:rsid w:val="00445BAB"/>
    <w:rsid w:val="0044770B"/>
    <w:rsid w:val="00447847"/>
    <w:rsid w:val="00447D20"/>
    <w:rsid w:val="004507E7"/>
    <w:rsid w:val="00450D66"/>
    <w:rsid w:val="00450FE6"/>
    <w:rsid w:val="00453716"/>
    <w:rsid w:val="00453A25"/>
    <w:rsid w:val="004542AD"/>
    <w:rsid w:val="00454580"/>
    <w:rsid w:val="004553BA"/>
    <w:rsid w:val="00455899"/>
    <w:rsid w:val="00455E17"/>
    <w:rsid w:val="00456357"/>
    <w:rsid w:val="0045635D"/>
    <w:rsid w:val="00456ACE"/>
    <w:rsid w:val="004601FD"/>
    <w:rsid w:val="0046072E"/>
    <w:rsid w:val="00460887"/>
    <w:rsid w:val="00460BE5"/>
    <w:rsid w:val="00461BD6"/>
    <w:rsid w:val="00462B74"/>
    <w:rsid w:val="004636CF"/>
    <w:rsid w:val="00464C3F"/>
    <w:rsid w:val="00465121"/>
    <w:rsid w:val="004659AB"/>
    <w:rsid w:val="00465A74"/>
    <w:rsid w:val="00465B14"/>
    <w:rsid w:val="00465E8D"/>
    <w:rsid w:val="00466965"/>
    <w:rsid w:val="00466ABF"/>
    <w:rsid w:val="00466D09"/>
    <w:rsid w:val="00467302"/>
    <w:rsid w:val="00467678"/>
    <w:rsid w:val="00467B99"/>
    <w:rsid w:val="00470A3C"/>
    <w:rsid w:val="004712B6"/>
    <w:rsid w:val="00472608"/>
    <w:rsid w:val="00473664"/>
    <w:rsid w:val="00474B39"/>
    <w:rsid w:val="00474DFB"/>
    <w:rsid w:val="004774B1"/>
    <w:rsid w:val="00477C05"/>
    <w:rsid w:val="00480002"/>
    <w:rsid w:val="00480C2E"/>
    <w:rsid w:val="00481111"/>
    <w:rsid w:val="004811C8"/>
    <w:rsid w:val="00483D4B"/>
    <w:rsid w:val="00484F53"/>
    <w:rsid w:val="004861FE"/>
    <w:rsid w:val="00486686"/>
    <w:rsid w:val="004868C7"/>
    <w:rsid w:val="00486B25"/>
    <w:rsid w:val="004870D3"/>
    <w:rsid w:val="00487467"/>
    <w:rsid w:val="00487731"/>
    <w:rsid w:val="00487D02"/>
    <w:rsid w:val="00490082"/>
    <w:rsid w:val="00490658"/>
    <w:rsid w:val="0049159D"/>
    <w:rsid w:val="00491710"/>
    <w:rsid w:val="004919D8"/>
    <w:rsid w:val="00491F02"/>
    <w:rsid w:val="00493278"/>
    <w:rsid w:val="0049368C"/>
    <w:rsid w:val="004939F0"/>
    <w:rsid w:val="00493E8B"/>
    <w:rsid w:val="004959DA"/>
    <w:rsid w:val="00495CC6"/>
    <w:rsid w:val="004A07F0"/>
    <w:rsid w:val="004A0E1A"/>
    <w:rsid w:val="004A0E3D"/>
    <w:rsid w:val="004A27BE"/>
    <w:rsid w:val="004A2F29"/>
    <w:rsid w:val="004A3C06"/>
    <w:rsid w:val="004A462D"/>
    <w:rsid w:val="004A6565"/>
    <w:rsid w:val="004A696A"/>
    <w:rsid w:val="004A6C30"/>
    <w:rsid w:val="004A6FA5"/>
    <w:rsid w:val="004A6FD4"/>
    <w:rsid w:val="004A710A"/>
    <w:rsid w:val="004B01A5"/>
    <w:rsid w:val="004B0223"/>
    <w:rsid w:val="004B0829"/>
    <w:rsid w:val="004B0AAC"/>
    <w:rsid w:val="004B1356"/>
    <w:rsid w:val="004B1378"/>
    <w:rsid w:val="004B149D"/>
    <w:rsid w:val="004B1EE1"/>
    <w:rsid w:val="004B21B0"/>
    <w:rsid w:val="004B29D6"/>
    <w:rsid w:val="004B3B25"/>
    <w:rsid w:val="004B41C8"/>
    <w:rsid w:val="004B4A73"/>
    <w:rsid w:val="004B5043"/>
    <w:rsid w:val="004B62D6"/>
    <w:rsid w:val="004B62EA"/>
    <w:rsid w:val="004B6652"/>
    <w:rsid w:val="004B69B4"/>
    <w:rsid w:val="004B6BC7"/>
    <w:rsid w:val="004B7BAB"/>
    <w:rsid w:val="004B7FD7"/>
    <w:rsid w:val="004C0A48"/>
    <w:rsid w:val="004C100F"/>
    <w:rsid w:val="004C1B76"/>
    <w:rsid w:val="004C23C3"/>
    <w:rsid w:val="004C2702"/>
    <w:rsid w:val="004C2D80"/>
    <w:rsid w:val="004C2FA4"/>
    <w:rsid w:val="004C399B"/>
    <w:rsid w:val="004C5F44"/>
    <w:rsid w:val="004C60E9"/>
    <w:rsid w:val="004C62A0"/>
    <w:rsid w:val="004C63F6"/>
    <w:rsid w:val="004C69BA"/>
    <w:rsid w:val="004C71BC"/>
    <w:rsid w:val="004D00A1"/>
    <w:rsid w:val="004D0114"/>
    <w:rsid w:val="004D08BC"/>
    <w:rsid w:val="004D0EE4"/>
    <w:rsid w:val="004D1276"/>
    <w:rsid w:val="004D1F8A"/>
    <w:rsid w:val="004D268F"/>
    <w:rsid w:val="004D32A9"/>
    <w:rsid w:val="004D3E3C"/>
    <w:rsid w:val="004D47B1"/>
    <w:rsid w:val="004D53AE"/>
    <w:rsid w:val="004D552A"/>
    <w:rsid w:val="004D6AD7"/>
    <w:rsid w:val="004D6E86"/>
    <w:rsid w:val="004E0832"/>
    <w:rsid w:val="004E2690"/>
    <w:rsid w:val="004E2FF1"/>
    <w:rsid w:val="004E4E86"/>
    <w:rsid w:val="004E5640"/>
    <w:rsid w:val="004E7E46"/>
    <w:rsid w:val="004E7EED"/>
    <w:rsid w:val="004F0003"/>
    <w:rsid w:val="004F01E6"/>
    <w:rsid w:val="004F0713"/>
    <w:rsid w:val="004F0AF3"/>
    <w:rsid w:val="004F0F83"/>
    <w:rsid w:val="004F11EE"/>
    <w:rsid w:val="004F1EAB"/>
    <w:rsid w:val="004F1FB1"/>
    <w:rsid w:val="004F3102"/>
    <w:rsid w:val="004F46DA"/>
    <w:rsid w:val="004F4785"/>
    <w:rsid w:val="004F52E7"/>
    <w:rsid w:val="004F6FBD"/>
    <w:rsid w:val="004F77B6"/>
    <w:rsid w:val="004F7DA9"/>
    <w:rsid w:val="004F7F90"/>
    <w:rsid w:val="004F7FEE"/>
    <w:rsid w:val="005002A1"/>
    <w:rsid w:val="00500534"/>
    <w:rsid w:val="00500614"/>
    <w:rsid w:val="00500959"/>
    <w:rsid w:val="00500A85"/>
    <w:rsid w:val="00501A53"/>
    <w:rsid w:val="00502430"/>
    <w:rsid w:val="00502BDC"/>
    <w:rsid w:val="00503585"/>
    <w:rsid w:val="00503F39"/>
    <w:rsid w:val="005042C4"/>
    <w:rsid w:val="00504700"/>
    <w:rsid w:val="00504D09"/>
    <w:rsid w:val="00505168"/>
    <w:rsid w:val="005056BF"/>
    <w:rsid w:val="0050586A"/>
    <w:rsid w:val="00505D3C"/>
    <w:rsid w:val="005060E8"/>
    <w:rsid w:val="005062C2"/>
    <w:rsid w:val="005063B6"/>
    <w:rsid w:val="005063E3"/>
    <w:rsid w:val="00506A7A"/>
    <w:rsid w:val="00506C50"/>
    <w:rsid w:val="00507FC9"/>
    <w:rsid w:val="00510378"/>
    <w:rsid w:val="00510BE6"/>
    <w:rsid w:val="00510F5D"/>
    <w:rsid w:val="00511433"/>
    <w:rsid w:val="005118DB"/>
    <w:rsid w:val="00511F4C"/>
    <w:rsid w:val="00511F5C"/>
    <w:rsid w:val="00514586"/>
    <w:rsid w:val="00516883"/>
    <w:rsid w:val="00516A21"/>
    <w:rsid w:val="00516F79"/>
    <w:rsid w:val="00517607"/>
    <w:rsid w:val="005177CC"/>
    <w:rsid w:val="00517B4B"/>
    <w:rsid w:val="00520304"/>
    <w:rsid w:val="00521811"/>
    <w:rsid w:val="0052197B"/>
    <w:rsid w:val="00522337"/>
    <w:rsid w:val="00522617"/>
    <w:rsid w:val="00522A78"/>
    <w:rsid w:val="00522B71"/>
    <w:rsid w:val="00522CBF"/>
    <w:rsid w:val="00522FB3"/>
    <w:rsid w:val="00524CE7"/>
    <w:rsid w:val="005262BE"/>
    <w:rsid w:val="005270D9"/>
    <w:rsid w:val="005274CD"/>
    <w:rsid w:val="0053064A"/>
    <w:rsid w:val="00530CFA"/>
    <w:rsid w:val="00530F61"/>
    <w:rsid w:val="0053139A"/>
    <w:rsid w:val="0053331F"/>
    <w:rsid w:val="00534FEE"/>
    <w:rsid w:val="00535CDF"/>
    <w:rsid w:val="00535DCE"/>
    <w:rsid w:val="00535EF1"/>
    <w:rsid w:val="00536493"/>
    <w:rsid w:val="00537175"/>
    <w:rsid w:val="005371F3"/>
    <w:rsid w:val="00537593"/>
    <w:rsid w:val="00537C2E"/>
    <w:rsid w:val="00540D3C"/>
    <w:rsid w:val="0054268D"/>
    <w:rsid w:val="0054419D"/>
    <w:rsid w:val="00544D9E"/>
    <w:rsid w:val="00544E4E"/>
    <w:rsid w:val="005457AF"/>
    <w:rsid w:val="00545A1B"/>
    <w:rsid w:val="00547172"/>
    <w:rsid w:val="005471D5"/>
    <w:rsid w:val="00551096"/>
    <w:rsid w:val="005512F2"/>
    <w:rsid w:val="00551E60"/>
    <w:rsid w:val="00552487"/>
    <w:rsid w:val="00553C1F"/>
    <w:rsid w:val="00553E01"/>
    <w:rsid w:val="0055448C"/>
    <w:rsid w:val="00554A30"/>
    <w:rsid w:val="00556F8A"/>
    <w:rsid w:val="00557287"/>
    <w:rsid w:val="00557701"/>
    <w:rsid w:val="005579EA"/>
    <w:rsid w:val="00560143"/>
    <w:rsid w:val="005601E8"/>
    <w:rsid w:val="00560288"/>
    <w:rsid w:val="00560B98"/>
    <w:rsid w:val="00560BED"/>
    <w:rsid w:val="00560CA9"/>
    <w:rsid w:val="00561D33"/>
    <w:rsid w:val="00562ACB"/>
    <w:rsid w:val="005631A6"/>
    <w:rsid w:val="005634C2"/>
    <w:rsid w:val="0056353A"/>
    <w:rsid w:val="00563847"/>
    <w:rsid w:val="005639E6"/>
    <w:rsid w:val="005642AC"/>
    <w:rsid w:val="005652DC"/>
    <w:rsid w:val="00565C36"/>
    <w:rsid w:val="0056609D"/>
    <w:rsid w:val="00566C76"/>
    <w:rsid w:val="00567529"/>
    <w:rsid w:val="00567BB0"/>
    <w:rsid w:val="005708DD"/>
    <w:rsid w:val="00570A94"/>
    <w:rsid w:val="00570DA9"/>
    <w:rsid w:val="005711DA"/>
    <w:rsid w:val="00571DBE"/>
    <w:rsid w:val="00571FDD"/>
    <w:rsid w:val="00571FEA"/>
    <w:rsid w:val="005726D9"/>
    <w:rsid w:val="0057276E"/>
    <w:rsid w:val="0057306A"/>
    <w:rsid w:val="00574FD6"/>
    <w:rsid w:val="00575067"/>
    <w:rsid w:val="00575765"/>
    <w:rsid w:val="00575811"/>
    <w:rsid w:val="00576F76"/>
    <w:rsid w:val="005778E6"/>
    <w:rsid w:val="00580743"/>
    <w:rsid w:val="00580DFF"/>
    <w:rsid w:val="00581FFF"/>
    <w:rsid w:val="00582848"/>
    <w:rsid w:val="005830EF"/>
    <w:rsid w:val="00583BA7"/>
    <w:rsid w:val="00584148"/>
    <w:rsid w:val="00584C49"/>
    <w:rsid w:val="00585692"/>
    <w:rsid w:val="00585937"/>
    <w:rsid w:val="0058621E"/>
    <w:rsid w:val="005865F4"/>
    <w:rsid w:val="00586DCA"/>
    <w:rsid w:val="005874E6"/>
    <w:rsid w:val="00590179"/>
    <w:rsid w:val="00591ACF"/>
    <w:rsid w:val="00591D24"/>
    <w:rsid w:val="0059280C"/>
    <w:rsid w:val="005934C0"/>
    <w:rsid w:val="005940EB"/>
    <w:rsid w:val="00594204"/>
    <w:rsid w:val="005944FA"/>
    <w:rsid w:val="00594C20"/>
    <w:rsid w:val="00594CFD"/>
    <w:rsid w:val="005952FB"/>
    <w:rsid w:val="0059651C"/>
    <w:rsid w:val="00596B9E"/>
    <w:rsid w:val="00596EF7"/>
    <w:rsid w:val="00596FF1"/>
    <w:rsid w:val="005974D0"/>
    <w:rsid w:val="00597920"/>
    <w:rsid w:val="005A1145"/>
    <w:rsid w:val="005A2055"/>
    <w:rsid w:val="005A2C34"/>
    <w:rsid w:val="005A37A7"/>
    <w:rsid w:val="005A3C99"/>
    <w:rsid w:val="005A491F"/>
    <w:rsid w:val="005A5079"/>
    <w:rsid w:val="005A5800"/>
    <w:rsid w:val="005A5944"/>
    <w:rsid w:val="005A5FD0"/>
    <w:rsid w:val="005A6265"/>
    <w:rsid w:val="005A63F1"/>
    <w:rsid w:val="005A6D8D"/>
    <w:rsid w:val="005A70B8"/>
    <w:rsid w:val="005A73E1"/>
    <w:rsid w:val="005A783C"/>
    <w:rsid w:val="005B049D"/>
    <w:rsid w:val="005B0527"/>
    <w:rsid w:val="005B05D3"/>
    <w:rsid w:val="005B070C"/>
    <w:rsid w:val="005B1560"/>
    <w:rsid w:val="005B345F"/>
    <w:rsid w:val="005B3682"/>
    <w:rsid w:val="005B429F"/>
    <w:rsid w:val="005B482E"/>
    <w:rsid w:val="005B4FF9"/>
    <w:rsid w:val="005B5800"/>
    <w:rsid w:val="005B5D09"/>
    <w:rsid w:val="005B65FF"/>
    <w:rsid w:val="005B6872"/>
    <w:rsid w:val="005B6AD4"/>
    <w:rsid w:val="005B7375"/>
    <w:rsid w:val="005B7587"/>
    <w:rsid w:val="005B7633"/>
    <w:rsid w:val="005C0334"/>
    <w:rsid w:val="005C1736"/>
    <w:rsid w:val="005C1DF7"/>
    <w:rsid w:val="005C1FC2"/>
    <w:rsid w:val="005C2889"/>
    <w:rsid w:val="005C2E74"/>
    <w:rsid w:val="005C35A1"/>
    <w:rsid w:val="005C4D63"/>
    <w:rsid w:val="005C5DB7"/>
    <w:rsid w:val="005C6064"/>
    <w:rsid w:val="005C67A5"/>
    <w:rsid w:val="005C68B4"/>
    <w:rsid w:val="005D0957"/>
    <w:rsid w:val="005D198E"/>
    <w:rsid w:val="005D19FF"/>
    <w:rsid w:val="005D2F1D"/>
    <w:rsid w:val="005D315A"/>
    <w:rsid w:val="005D31FE"/>
    <w:rsid w:val="005D34C1"/>
    <w:rsid w:val="005D5BD2"/>
    <w:rsid w:val="005D5F4D"/>
    <w:rsid w:val="005D6580"/>
    <w:rsid w:val="005D695A"/>
    <w:rsid w:val="005D6E51"/>
    <w:rsid w:val="005D7748"/>
    <w:rsid w:val="005D7ACF"/>
    <w:rsid w:val="005E0D6D"/>
    <w:rsid w:val="005E0F83"/>
    <w:rsid w:val="005E129A"/>
    <w:rsid w:val="005E1723"/>
    <w:rsid w:val="005E2482"/>
    <w:rsid w:val="005E28DF"/>
    <w:rsid w:val="005E2976"/>
    <w:rsid w:val="005E2DF6"/>
    <w:rsid w:val="005E3B19"/>
    <w:rsid w:val="005E3D05"/>
    <w:rsid w:val="005E520E"/>
    <w:rsid w:val="005E6172"/>
    <w:rsid w:val="005E6D99"/>
    <w:rsid w:val="005F01DA"/>
    <w:rsid w:val="005F02C0"/>
    <w:rsid w:val="005F0497"/>
    <w:rsid w:val="005F0E7A"/>
    <w:rsid w:val="005F4A77"/>
    <w:rsid w:val="005F51E5"/>
    <w:rsid w:val="005F5393"/>
    <w:rsid w:val="005F6529"/>
    <w:rsid w:val="005F67E5"/>
    <w:rsid w:val="005F731C"/>
    <w:rsid w:val="005F798D"/>
    <w:rsid w:val="005F7C90"/>
    <w:rsid w:val="00600391"/>
    <w:rsid w:val="006009BE"/>
    <w:rsid w:val="0060129B"/>
    <w:rsid w:val="00601A2F"/>
    <w:rsid w:val="00601EE6"/>
    <w:rsid w:val="0060216C"/>
    <w:rsid w:val="00602ABE"/>
    <w:rsid w:val="00603C46"/>
    <w:rsid w:val="00604148"/>
    <w:rsid w:val="006041BA"/>
    <w:rsid w:val="00605006"/>
    <w:rsid w:val="0060528B"/>
    <w:rsid w:val="00605B2A"/>
    <w:rsid w:val="006060CF"/>
    <w:rsid w:val="006068C6"/>
    <w:rsid w:val="00610146"/>
    <w:rsid w:val="0061030A"/>
    <w:rsid w:val="0061133D"/>
    <w:rsid w:val="00611655"/>
    <w:rsid w:val="00613B7A"/>
    <w:rsid w:val="00613F70"/>
    <w:rsid w:val="00614F3D"/>
    <w:rsid w:val="00615505"/>
    <w:rsid w:val="00615749"/>
    <w:rsid w:val="00615838"/>
    <w:rsid w:val="006163E5"/>
    <w:rsid w:val="00616B4F"/>
    <w:rsid w:val="0061704A"/>
    <w:rsid w:val="00617A10"/>
    <w:rsid w:val="006202B0"/>
    <w:rsid w:val="006208D4"/>
    <w:rsid w:val="00620A3F"/>
    <w:rsid w:val="00620AA5"/>
    <w:rsid w:val="00621414"/>
    <w:rsid w:val="006215A2"/>
    <w:rsid w:val="006216CA"/>
    <w:rsid w:val="0062191B"/>
    <w:rsid w:val="006219AC"/>
    <w:rsid w:val="0062210C"/>
    <w:rsid w:val="00622C41"/>
    <w:rsid w:val="006230AC"/>
    <w:rsid w:val="00623959"/>
    <w:rsid w:val="00623C73"/>
    <w:rsid w:val="0062412C"/>
    <w:rsid w:val="00625025"/>
    <w:rsid w:val="00626532"/>
    <w:rsid w:val="00626ABE"/>
    <w:rsid w:val="006300DF"/>
    <w:rsid w:val="0063053D"/>
    <w:rsid w:val="006315DC"/>
    <w:rsid w:val="006318AC"/>
    <w:rsid w:val="00632E8C"/>
    <w:rsid w:val="0063336B"/>
    <w:rsid w:val="00633D38"/>
    <w:rsid w:val="0063434E"/>
    <w:rsid w:val="00634DFF"/>
    <w:rsid w:val="00635387"/>
    <w:rsid w:val="00635CC5"/>
    <w:rsid w:val="00637663"/>
    <w:rsid w:val="0064024C"/>
    <w:rsid w:val="00640C1D"/>
    <w:rsid w:val="00641381"/>
    <w:rsid w:val="00641C1A"/>
    <w:rsid w:val="006429CF"/>
    <w:rsid w:val="00642E3C"/>
    <w:rsid w:val="00644588"/>
    <w:rsid w:val="00645118"/>
    <w:rsid w:val="00646BAB"/>
    <w:rsid w:val="0064700A"/>
    <w:rsid w:val="00647596"/>
    <w:rsid w:val="0064771E"/>
    <w:rsid w:val="00647EFC"/>
    <w:rsid w:val="0065012A"/>
    <w:rsid w:val="006506F1"/>
    <w:rsid w:val="00650E59"/>
    <w:rsid w:val="00652AC9"/>
    <w:rsid w:val="00652F88"/>
    <w:rsid w:val="00654E81"/>
    <w:rsid w:val="0065539D"/>
    <w:rsid w:val="006554D9"/>
    <w:rsid w:val="00655AA6"/>
    <w:rsid w:val="00656447"/>
    <w:rsid w:val="00656CCD"/>
    <w:rsid w:val="0066025C"/>
    <w:rsid w:val="006603F8"/>
    <w:rsid w:val="00660528"/>
    <w:rsid w:val="00660DD4"/>
    <w:rsid w:val="00660FC0"/>
    <w:rsid w:val="00661E8C"/>
    <w:rsid w:val="00662607"/>
    <w:rsid w:val="00663143"/>
    <w:rsid w:val="00664BCD"/>
    <w:rsid w:val="00665996"/>
    <w:rsid w:val="006662F3"/>
    <w:rsid w:val="00666A5B"/>
    <w:rsid w:val="006679B2"/>
    <w:rsid w:val="006701B7"/>
    <w:rsid w:val="00670D45"/>
    <w:rsid w:val="00672F55"/>
    <w:rsid w:val="00673902"/>
    <w:rsid w:val="00673BFC"/>
    <w:rsid w:val="00673D29"/>
    <w:rsid w:val="00673F86"/>
    <w:rsid w:val="00674574"/>
    <w:rsid w:val="0067468A"/>
    <w:rsid w:val="00674850"/>
    <w:rsid w:val="006762D9"/>
    <w:rsid w:val="0067654C"/>
    <w:rsid w:val="00677291"/>
    <w:rsid w:val="00677709"/>
    <w:rsid w:val="00677981"/>
    <w:rsid w:val="00677A9F"/>
    <w:rsid w:val="00677BE3"/>
    <w:rsid w:val="0068008A"/>
    <w:rsid w:val="006803BA"/>
    <w:rsid w:val="00681062"/>
    <w:rsid w:val="0068163A"/>
    <w:rsid w:val="00682A16"/>
    <w:rsid w:val="00682FC3"/>
    <w:rsid w:val="006841AA"/>
    <w:rsid w:val="006856CD"/>
    <w:rsid w:val="00686966"/>
    <w:rsid w:val="00686BF5"/>
    <w:rsid w:val="00686C18"/>
    <w:rsid w:val="006873AA"/>
    <w:rsid w:val="00687CD6"/>
    <w:rsid w:val="00690B40"/>
    <w:rsid w:val="00690F1E"/>
    <w:rsid w:val="0069151F"/>
    <w:rsid w:val="00692459"/>
    <w:rsid w:val="00692FC0"/>
    <w:rsid w:val="00693AC2"/>
    <w:rsid w:val="00694D8E"/>
    <w:rsid w:val="00695397"/>
    <w:rsid w:val="006966B8"/>
    <w:rsid w:val="006968B1"/>
    <w:rsid w:val="006A00B4"/>
    <w:rsid w:val="006A0F97"/>
    <w:rsid w:val="006A12C2"/>
    <w:rsid w:val="006A14A8"/>
    <w:rsid w:val="006A1650"/>
    <w:rsid w:val="006A2CD2"/>
    <w:rsid w:val="006A3493"/>
    <w:rsid w:val="006A47E4"/>
    <w:rsid w:val="006A4B39"/>
    <w:rsid w:val="006A56F0"/>
    <w:rsid w:val="006A5B54"/>
    <w:rsid w:val="006A5BA1"/>
    <w:rsid w:val="006A6751"/>
    <w:rsid w:val="006A6BB2"/>
    <w:rsid w:val="006A776B"/>
    <w:rsid w:val="006A7F59"/>
    <w:rsid w:val="006B08C9"/>
    <w:rsid w:val="006B311D"/>
    <w:rsid w:val="006B3E50"/>
    <w:rsid w:val="006B4112"/>
    <w:rsid w:val="006B476A"/>
    <w:rsid w:val="006B4939"/>
    <w:rsid w:val="006B500E"/>
    <w:rsid w:val="006B6242"/>
    <w:rsid w:val="006B680A"/>
    <w:rsid w:val="006B6F95"/>
    <w:rsid w:val="006C0022"/>
    <w:rsid w:val="006C0B55"/>
    <w:rsid w:val="006C10F3"/>
    <w:rsid w:val="006C21AF"/>
    <w:rsid w:val="006C3BCA"/>
    <w:rsid w:val="006C4522"/>
    <w:rsid w:val="006C5013"/>
    <w:rsid w:val="006C5AE1"/>
    <w:rsid w:val="006C5B47"/>
    <w:rsid w:val="006C60E7"/>
    <w:rsid w:val="006C65E4"/>
    <w:rsid w:val="006C74B6"/>
    <w:rsid w:val="006C7AB9"/>
    <w:rsid w:val="006C7BA9"/>
    <w:rsid w:val="006C7E9F"/>
    <w:rsid w:val="006C7F53"/>
    <w:rsid w:val="006D0E8D"/>
    <w:rsid w:val="006D134F"/>
    <w:rsid w:val="006D4EC7"/>
    <w:rsid w:val="006D532C"/>
    <w:rsid w:val="006D5CDC"/>
    <w:rsid w:val="006D6241"/>
    <w:rsid w:val="006D656F"/>
    <w:rsid w:val="006D6913"/>
    <w:rsid w:val="006D6E1C"/>
    <w:rsid w:val="006D7A03"/>
    <w:rsid w:val="006D7FAB"/>
    <w:rsid w:val="006E0546"/>
    <w:rsid w:val="006E079D"/>
    <w:rsid w:val="006E0932"/>
    <w:rsid w:val="006E0D0B"/>
    <w:rsid w:val="006E121B"/>
    <w:rsid w:val="006E1759"/>
    <w:rsid w:val="006E175F"/>
    <w:rsid w:val="006E2D34"/>
    <w:rsid w:val="006E30B2"/>
    <w:rsid w:val="006E32D8"/>
    <w:rsid w:val="006E3E73"/>
    <w:rsid w:val="006E44C4"/>
    <w:rsid w:val="006E4DDE"/>
    <w:rsid w:val="006E60B1"/>
    <w:rsid w:val="006E67E4"/>
    <w:rsid w:val="006E6E5C"/>
    <w:rsid w:val="006E6E8B"/>
    <w:rsid w:val="006E73E4"/>
    <w:rsid w:val="006E7DC3"/>
    <w:rsid w:val="006F17EA"/>
    <w:rsid w:val="006F3D7C"/>
    <w:rsid w:val="006F4F8E"/>
    <w:rsid w:val="006F51A6"/>
    <w:rsid w:val="006F5438"/>
    <w:rsid w:val="006F5484"/>
    <w:rsid w:val="006F5653"/>
    <w:rsid w:val="006F5942"/>
    <w:rsid w:val="006F5B3D"/>
    <w:rsid w:val="006F62F7"/>
    <w:rsid w:val="006F7664"/>
    <w:rsid w:val="006F76E0"/>
    <w:rsid w:val="0070002F"/>
    <w:rsid w:val="00701AF6"/>
    <w:rsid w:val="00703376"/>
    <w:rsid w:val="00704081"/>
    <w:rsid w:val="007053AA"/>
    <w:rsid w:val="00707116"/>
    <w:rsid w:val="00707C3E"/>
    <w:rsid w:val="00710052"/>
    <w:rsid w:val="00710332"/>
    <w:rsid w:val="007113B9"/>
    <w:rsid w:val="00711565"/>
    <w:rsid w:val="007126AD"/>
    <w:rsid w:val="00712FA2"/>
    <w:rsid w:val="007133C7"/>
    <w:rsid w:val="00713509"/>
    <w:rsid w:val="00715BF1"/>
    <w:rsid w:val="00715D73"/>
    <w:rsid w:val="00716389"/>
    <w:rsid w:val="007169C3"/>
    <w:rsid w:val="00717184"/>
    <w:rsid w:val="00720297"/>
    <w:rsid w:val="007206BE"/>
    <w:rsid w:val="007209E4"/>
    <w:rsid w:val="00721302"/>
    <w:rsid w:val="00721358"/>
    <w:rsid w:val="00721364"/>
    <w:rsid w:val="007216BB"/>
    <w:rsid w:val="00721A38"/>
    <w:rsid w:val="00721A5F"/>
    <w:rsid w:val="00721EA2"/>
    <w:rsid w:val="00722755"/>
    <w:rsid w:val="00723156"/>
    <w:rsid w:val="00723AED"/>
    <w:rsid w:val="00723FC5"/>
    <w:rsid w:val="007243A6"/>
    <w:rsid w:val="00725BA8"/>
    <w:rsid w:val="007261E7"/>
    <w:rsid w:val="00726FDF"/>
    <w:rsid w:val="0072748B"/>
    <w:rsid w:val="0072758E"/>
    <w:rsid w:val="00730302"/>
    <w:rsid w:val="00730DE2"/>
    <w:rsid w:val="00730FDD"/>
    <w:rsid w:val="00731A8C"/>
    <w:rsid w:val="0073217B"/>
    <w:rsid w:val="007326FF"/>
    <w:rsid w:val="00732BB5"/>
    <w:rsid w:val="00733E0C"/>
    <w:rsid w:val="007347B5"/>
    <w:rsid w:val="00735D98"/>
    <w:rsid w:val="00736158"/>
    <w:rsid w:val="00736827"/>
    <w:rsid w:val="00736AEF"/>
    <w:rsid w:val="007408A7"/>
    <w:rsid w:val="0074143F"/>
    <w:rsid w:val="0074594D"/>
    <w:rsid w:val="00745AF9"/>
    <w:rsid w:val="00745B84"/>
    <w:rsid w:val="00745EEF"/>
    <w:rsid w:val="00745F6F"/>
    <w:rsid w:val="00746D8A"/>
    <w:rsid w:val="00746E56"/>
    <w:rsid w:val="00746ECC"/>
    <w:rsid w:val="00746FF4"/>
    <w:rsid w:val="007471E3"/>
    <w:rsid w:val="00747246"/>
    <w:rsid w:val="007478A6"/>
    <w:rsid w:val="007507C7"/>
    <w:rsid w:val="0075266C"/>
    <w:rsid w:val="007526DE"/>
    <w:rsid w:val="00752FEB"/>
    <w:rsid w:val="007556B1"/>
    <w:rsid w:val="00755739"/>
    <w:rsid w:val="0075633F"/>
    <w:rsid w:val="007567B8"/>
    <w:rsid w:val="00756846"/>
    <w:rsid w:val="00756D72"/>
    <w:rsid w:val="0076018A"/>
    <w:rsid w:val="0076067E"/>
    <w:rsid w:val="00761F26"/>
    <w:rsid w:val="007628BF"/>
    <w:rsid w:val="00762F2D"/>
    <w:rsid w:val="007635EA"/>
    <w:rsid w:val="00764DD2"/>
    <w:rsid w:val="00764EC7"/>
    <w:rsid w:val="0076526C"/>
    <w:rsid w:val="00765C62"/>
    <w:rsid w:val="00765DE8"/>
    <w:rsid w:val="007660EA"/>
    <w:rsid w:val="0076649C"/>
    <w:rsid w:val="00767005"/>
    <w:rsid w:val="00767351"/>
    <w:rsid w:val="00767469"/>
    <w:rsid w:val="00767564"/>
    <w:rsid w:val="007675A9"/>
    <w:rsid w:val="00767709"/>
    <w:rsid w:val="00767B62"/>
    <w:rsid w:val="007703C6"/>
    <w:rsid w:val="0077131E"/>
    <w:rsid w:val="0077137F"/>
    <w:rsid w:val="00771F14"/>
    <w:rsid w:val="00771F56"/>
    <w:rsid w:val="00772857"/>
    <w:rsid w:val="00772A19"/>
    <w:rsid w:val="0077426E"/>
    <w:rsid w:val="00774278"/>
    <w:rsid w:val="007746F0"/>
    <w:rsid w:val="007761A1"/>
    <w:rsid w:val="007766D1"/>
    <w:rsid w:val="00776DBF"/>
    <w:rsid w:val="0078004A"/>
    <w:rsid w:val="00780ACE"/>
    <w:rsid w:val="00781043"/>
    <w:rsid w:val="007810B3"/>
    <w:rsid w:val="00781C99"/>
    <w:rsid w:val="00781DD8"/>
    <w:rsid w:val="0078229C"/>
    <w:rsid w:val="007836B0"/>
    <w:rsid w:val="00783B9E"/>
    <w:rsid w:val="00784019"/>
    <w:rsid w:val="007844AF"/>
    <w:rsid w:val="0078497A"/>
    <w:rsid w:val="007855F6"/>
    <w:rsid w:val="00786572"/>
    <w:rsid w:val="00786623"/>
    <w:rsid w:val="00786BC5"/>
    <w:rsid w:val="00787905"/>
    <w:rsid w:val="007905FB"/>
    <w:rsid w:val="00790A9B"/>
    <w:rsid w:val="00791066"/>
    <w:rsid w:val="00791674"/>
    <w:rsid w:val="00792300"/>
    <w:rsid w:val="00792970"/>
    <w:rsid w:val="0079312B"/>
    <w:rsid w:val="00793EC3"/>
    <w:rsid w:val="00795363"/>
    <w:rsid w:val="00795D9B"/>
    <w:rsid w:val="00796B8F"/>
    <w:rsid w:val="007971FB"/>
    <w:rsid w:val="00797826"/>
    <w:rsid w:val="00797E12"/>
    <w:rsid w:val="007A065A"/>
    <w:rsid w:val="007A0E38"/>
    <w:rsid w:val="007A2295"/>
    <w:rsid w:val="007A2801"/>
    <w:rsid w:val="007A282C"/>
    <w:rsid w:val="007A2C89"/>
    <w:rsid w:val="007A3523"/>
    <w:rsid w:val="007A3CE1"/>
    <w:rsid w:val="007A455C"/>
    <w:rsid w:val="007A499E"/>
    <w:rsid w:val="007A6F99"/>
    <w:rsid w:val="007A6FF8"/>
    <w:rsid w:val="007A718A"/>
    <w:rsid w:val="007B0121"/>
    <w:rsid w:val="007B0645"/>
    <w:rsid w:val="007B0939"/>
    <w:rsid w:val="007B0C65"/>
    <w:rsid w:val="007B0E07"/>
    <w:rsid w:val="007B1EE4"/>
    <w:rsid w:val="007B1F0B"/>
    <w:rsid w:val="007B214D"/>
    <w:rsid w:val="007B235A"/>
    <w:rsid w:val="007B2687"/>
    <w:rsid w:val="007B32E9"/>
    <w:rsid w:val="007B48FA"/>
    <w:rsid w:val="007B4C57"/>
    <w:rsid w:val="007B55D3"/>
    <w:rsid w:val="007B60DA"/>
    <w:rsid w:val="007B6552"/>
    <w:rsid w:val="007B668D"/>
    <w:rsid w:val="007B796C"/>
    <w:rsid w:val="007C2073"/>
    <w:rsid w:val="007C28B2"/>
    <w:rsid w:val="007C3291"/>
    <w:rsid w:val="007C348B"/>
    <w:rsid w:val="007C3CF9"/>
    <w:rsid w:val="007C43FB"/>
    <w:rsid w:val="007C446B"/>
    <w:rsid w:val="007C46D3"/>
    <w:rsid w:val="007C546D"/>
    <w:rsid w:val="007C7991"/>
    <w:rsid w:val="007D0332"/>
    <w:rsid w:val="007D1018"/>
    <w:rsid w:val="007D228E"/>
    <w:rsid w:val="007D2D1A"/>
    <w:rsid w:val="007D2E0E"/>
    <w:rsid w:val="007D3FBD"/>
    <w:rsid w:val="007D4DDF"/>
    <w:rsid w:val="007D51F0"/>
    <w:rsid w:val="007D531D"/>
    <w:rsid w:val="007D5856"/>
    <w:rsid w:val="007D5908"/>
    <w:rsid w:val="007D6243"/>
    <w:rsid w:val="007D6340"/>
    <w:rsid w:val="007D6486"/>
    <w:rsid w:val="007D65A7"/>
    <w:rsid w:val="007D687F"/>
    <w:rsid w:val="007D6F10"/>
    <w:rsid w:val="007D6FCD"/>
    <w:rsid w:val="007E0660"/>
    <w:rsid w:val="007E0F65"/>
    <w:rsid w:val="007E11B2"/>
    <w:rsid w:val="007E170A"/>
    <w:rsid w:val="007E2E57"/>
    <w:rsid w:val="007E3309"/>
    <w:rsid w:val="007E3733"/>
    <w:rsid w:val="007E3886"/>
    <w:rsid w:val="007E3F44"/>
    <w:rsid w:val="007E4AB5"/>
    <w:rsid w:val="007E4BA3"/>
    <w:rsid w:val="007E5531"/>
    <w:rsid w:val="007E7323"/>
    <w:rsid w:val="007E77AA"/>
    <w:rsid w:val="007E7CFD"/>
    <w:rsid w:val="007F0515"/>
    <w:rsid w:val="007F072A"/>
    <w:rsid w:val="007F0BA1"/>
    <w:rsid w:val="007F0E3C"/>
    <w:rsid w:val="007F118F"/>
    <w:rsid w:val="007F13D8"/>
    <w:rsid w:val="007F1DC8"/>
    <w:rsid w:val="007F20E7"/>
    <w:rsid w:val="007F2443"/>
    <w:rsid w:val="007F25A3"/>
    <w:rsid w:val="007F2BC2"/>
    <w:rsid w:val="007F2F3D"/>
    <w:rsid w:val="007F2FE6"/>
    <w:rsid w:val="007F33BA"/>
    <w:rsid w:val="007F3A88"/>
    <w:rsid w:val="007F3D8F"/>
    <w:rsid w:val="007F4688"/>
    <w:rsid w:val="007F52D3"/>
    <w:rsid w:val="007F58BA"/>
    <w:rsid w:val="007F5EEE"/>
    <w:rsid w:val="007F76D0"/>
    <w:rsid w:val="007F7B17"/>
    <w:rsid w:val="007F7FB1"/>
    <w:rsid w:val="00800ECF"/>
    <w:rsid w:val="00802A78"/>
    <w:rsid w:val="0080369A"/>
    <w:rsid w:val="00803B6C"/>
    <w:rsid w:val="00803D89"/>
    <w:rsid w:val="00805C41"/>
    <w:rsid w:val="00805D5D"/>
    <w:rsid w:val="008067ED"/>
    <w:rsid w:val="00806CA3"/>
    <w:rsid w:val="008079FF"/>
    <w:rsid w:val="00810654"/>
    <w:rsid w:val="008113F0"/>
    <w:rsid w:val="008115E0"/>
    <w:rsid w:val="008118A4"/>
    <w:rsid w:val="00811FCA"/>
    <w:rsid w:val="008129C6"/>
    <w:rsid w:val="00813881"/>
    <w:rsid w:val="00813C6E"/>
    <w:rsid w:val="0081447C"/>
    <w:rsid w:val="00814B2C"/>
    <w:rsid w:val="0081503F"/>
    <w:rsid w:val="008164D7"/>
    <w:rsid w:val="00816D91"/>
    <w:rsid w:val="00817582"/>
    <w:rsid w:val="00817896"/>
    <w:rsid w:val="00817A7D"/>
    <w:rsid w:val="0082173F"/>
    <w:rsid w:val="008218DE"/>
    <w:rsid w:val="00824158"/>
    <w:rsid w:val="00824534"/>
    <w:rsid w:val="008248A1"/>
    <w:rsid w:val="0082580B"/>
    <w:rsid w:val="00825919"/>
    <w:rsid w:val="0082673F"/>
    <w:rsid w:val="00826BCC"/>
    <w:rsid w:val="0082725C"/>
    <w:rsid w:val="0082741B"/>
    <w:rsid w:val="00827BDC"/>
    <w:rsid w:val="00827FA6"/>
    <w:rsid w:val="0083018B"/>
    <w:rsid w:val="00830627"/>
    <w:rsid w:val="00831D06"/>
    <w:rsid w:val="008328BA"/>
    <w:rsid w:val="00833156"/>
    <w:rsid w:val="0083385C"/>
    <w:rsid w:val="00834717"/>
    <w:rsid w:val="0083488D"/>
    <w:rsid w:val="008348D9"/>
    <w:rsid w:val="00834B77"/>
    <w:rsid w:val="0083521D"/>
    <w:rsid w:val="00835544"/>
    <w:rsid w:val="0083564B"/>
    <w:rsid w:val="00835A7A"/>
    <w:rsid w:val="00836689"/>
    <w:rsid w:val="00836AF1"/>
    <w:rsid w:val="00837640"/>
    <w:rsid w:val="00837757"/>
    <w:rsid w:val="00837AA9"/>
    <w:rsid w:val="00840F14"/>
    <w:rsid w:val="00841E5B"/>
    <w:rsid w:val="00841F95"/>
    <w:rsid w:val="00842CE7"/>
    <w:rsid w:val="00842D50"/>
    <w:rsid w:val="00844755"/>
    <w:rsid w:val="00844E1C"/>
    <w:rsid w:val="00845AE2"/>
    <w:rsid w:val="00845F88"/>
    <w:rsid w:val="00846DD7"/>
    <w:rsid w:val="00846F76"/>
    <w:rsid w:val="008470F1"/>
    <w:rsid w:val="008477CB"/>
    <w:rsid w:val="0085101A"/>
    <w:rsid w:val="00851692"/>
    <w:rsid w:val="00851FEB"/>
    <w:rsid w:val="0085241C"/>
    <w:rsid w:val="00852751"/>
    <w:rsid w:val="0085315F"/>
    <w:rsid w:val="008531E2"/>
    <w:rsid w:val="00853408"/>
    <w:rsid w:val="00853CB5"/>
    <w:rsid w:val="008547FE"/>
    <w:rsid w:val="008560E6"/>
    <w:rsid w:val="00856FD6"/>
    <w:rsid w:val="00857E4F"/>
    <w:rsid w:val="00860A50"/>
    <w:rsid w:val="0086131F"/>
    <w:rsid w:val="008615DD"/>
    <w:rsid w:val="00861D3B"/>
    <w:rsid w:val="00861E7D"/>
    <w:rsid w:val="008620C1"/>
    <w:rsid w:val="0086220F"/>
    <w:rsid w:val="008629C2"/>
    <w:rsid w:val="00862C9F"/>
    <w:rsid w:val="0086361A"/>
    <w:rsid w:val="008642C7"/>
    <w:rsid w:val="00865272"/>
    <w:rsid w:val="0086555B"/>
    <w:rsid w:val="008657AD"/>
    <w:rsid w:val="00866AB9"/>
    <w:rsid w:val="00866D23"/>
    <w:rsid w:val="0086741B"/>
    <w:rsid w:val="00871109"/>
    <w:rsid w:val="0087149A"/>
    <w:rsid w:val="00872088"/>
    <w:rsid w:val="00872288"/>
    <w:rsid w:val="0087272D"/>
    <w:rsid w:val="0087407C"/>
    <w:rsid w:val="0087455F"/>
    <w:rsid w:val="00874628"/>
    <w:rsid w:val="00875211"/>
    <w:rsid w:val="00875861"/>
    <w:rsid w:val="00875B84"/>
    <w:rsid w:val="008764D3"/>
    <w:rsid w:val="00876FAC"/>
    <w:rsid w:val="008804E8"/>
    <w:rsid w:val="00880528"/>
    <w:rsid w:val="00881460"/>
    <w:rsid w:val="0088183C"/>
    <w:rsid w:val="008819D2"/>
    <w:rsid w:val="00881FBD"/>
    <w:rsid w:val="008832AA"/>
    <w:rsid w:val="00884EB1"/>
    <w:rsid w:val="00885686"/>
    <w:rsid w:val="00885D96"/>
    <w:rsid w:val="00886696"/>
    <w:rsid w:val="008867C4"/>
    <w:rsid w:val="00886BE5"/>
    <w:rsid w:val="0088712E"/>
    <w:rsid w:val="00887B3B"/>
    <w:rsid w:val="00890C8C"/>
    <w:rsid w:val="0089320F"/>
    <w:rsid w:val="008939E5"/>
    <w:rsid w:val="0089578E"/>
    <w:rsid w:val="0089580B"/>
    <w:rsid w:val="00895CE3"/>
    <w:rsid w:val="00895D3A"/>
    <w:rsid w:val="008960D5"/>
    <w:rsid w:val="0089652D"/>
    <w:rsid w:val="008966D6"/>
    <w:rsid w:val="00897231"/>
    <w:rsid w:val="00897484"/>
    <w:rsid w:val="008A10AB"/>
    <w:rsid w:val="008A14D3"/>
    <w:rsid w:val="008A21CC"/>
    <w:rsid w:val="008A31F6"/>
    <w:rsid w:val="008A3F4E"/>
    <w:rsid w:val="008A6C9B"/>
    <w:rsid w:val="008A709A"/>
    <w:rsid w:val="008A7A72"/>
    <w:rsid w:val="008B034E"/>
    <w:rsid w:val="008B0667"/>
    <w:rsid w:val="008B07DE"/>
    <w:rsid w:val="008B0967"/>
    <w:rsid w:val="008B099F"/>
    <w:rsid w:val="008B1228"/>
    <w:rsid w:val="008B17E2"/>
    <w:rsid w:val="008B19AE"/>
    <w:rsid w:val="008B2389"/>
    <w:rsid w:val="008B2985"/>
    <w:rsid w:val="008B360B"/>
    <w:rsid w:val="008B3822"/>
    <w:rsid w:val="008B3DC7"/>
    <w:rsid w:val="008B434B"/>
    <w:rsid w:val="008B5241"/>
    <w:rsid w:val="008B55D2"/>
    <w:rsid w:val="008B6640"/>
    <w:rsid w:val="008B6887"/>
    <w:rsid w:val="008B7075"/>
    <w:rsid w:val="008B76F6"/>
    <w:rsid w:val="008B7D88"/>
    <w:rsid w:val="008C0410"/>
    <w:rsid w:val="008C05DC"/>
    <w:rsid w:val="008C19E4"/>
    <w:rsid w:val="008C1A8D"/>
    <w:rsid w:val="008C201A"/>
    <w:rsid w:val="008C2708"/>
    <w:rsid w:val="008C2FAB"/>
    <w:rsid w:val="008C3A04"/>
    <w:rsid w:val="008C58BF"/>
    <w:rsid w:val="008C63B0"/>
    <w:rsid w:val="008C6A83"/>
    <w:rsid w:val="008C6AB4"/>
    <w:rsid w:val="008C7C84"/>
    <w:rsid w:val="008C7EBC"/>
    <w:rsid w:val="008D02CD"/>
    <w:rsid w:val="008D1245"/>
    <w:rsid w:val="008D1971"/>
    <w:rsid w:val="008D1AF1"/>
    <w:rsid w:val="008D2381"/>
    <w:rsid w:val="008D565F"/>
    <w:rsid w:val="008D5973"/>
    <w:rsid w:val="008D5A0B"/>
    <w:rsid w:val="008D70D6"/>
    <w:rsid w:val="008E0842"/>
    <w:rsid w:val="008E095B"/>
    <w:rsid w:val="008E12B7"/>
    <w:rsid w:val="008E15F8"/>
    <w:rsid w:val="008E1D89"/>
    <w:rsid w:val="008E2086"/>
    <w:rsid w:val="008E3252"/>
    <w:rsid w:val="008E3605"/>
    <w:rsid w:val="008E4442"/>
    <w:rsid w:val="008E46C9"/>
    <w:rsid w:val="008E4873"/>
    <w:rsid w:val="008E4B23"/>
    <w:rsid w:val="008E513B"/>
    <w:rsid w:val="008E5148"/>
    <w:rsid w:val="008E53DD"/>
    <w:rsid w:val="008E553B"/>
    <w:rsid w:val="008E55A3"/>
    <w:rsid w:val="008E59AF"/>
    <w:rsid w:val="008E5C0B"/>
    <w:rsid w:val="008E650B"/>
    <w:rsid w:val="008E677F"/>
    <w:rsid w:val="008E731C"/>
    <w:rsid w:val="008E7378"/>
    <w:rsid w:val="008F0EA2"/>
    <w:rsid w:val="008F28C2"/>
    <w:rsid w:val="008F3027"/>
    <w:rsid w:val="008F3414"/>
    <w:rsid w:val="008F3AE1"/>
    <w:rsid w:val="008F3B3F"/>
    <w:rsid w:val="008F3C82"/>
    <w:rsid w:val="008F47D3"/>
    <w:rsid w:val="008F4DD1"/>
    <w:rsid w:val="008F4F21"/>
    <w:rsid w:val="008F5029"/>
    <w:rsid w:val="008F58E1"/>
    <w:rsid w:val="008F67A6"/>
    <w:rsid w:val="008F6875"/>
    <w:rsid w:val="008F7A67"/>
    <w:rsid w:val="008F7D3F"/>
    <w:rsid w:val="0090020F"/>
    <w:rsid w:val="00900A35"/>
    <w:rsid w:val="00900B03"/>
    <w:rsid w:val="00900D05"/>
    <w:rsid w:val="009013DE"/>
    <w:rsid w:val="00901F92"/>
    <w:rsid w:val="00902ABC"/>
    <w:rsid w:val="0090366E"/>
    <w:rsid w:val="009040BC"/>
    <w:rsid w:val="009044A4"/>
    <w:rsid w:val="00907471"/>
    <w:rsid w:val="0091081B"/>
    <w:rsid w:val="00911177"/>
    <w:rsid w:val="00911485"/>
    <w:rsid w:val="00912DB4"/>
    <w:rsid w:val="009137E3"/>
    <w:rsid w:val="00915B1E"/>
    <w:rsid w:val="00915F12"/>
    <w:rsid w:val="00916421"/>
    <w:rsid w:val="00916737"/>
    <w:rsid w:val="00917A14"/>
    <w:rsid w:val="009211E3"/>
    <w:rsid w:val="0092198C"/>
    <w:rsid w:val="009226F1"/>
    <w:rsid w:val="009227FC"/>
    <w:rsid w:val="00922E73"/>
    <w:rsid w:val="00922F43"/>
    <w:rsid w:val="009234F8"/>
    <w:rsid w:val="00923A6F"/>
    <w:rsid w:val="009249B0"/>
    <w:rsid w:val="009251D4"/>
    <w:rsid w:val="009252F1"/>
    <w:rsid w:val="00925DD3"/>
    <w:rsid w:val="00926CA7"/>
    <w:rsid w:val="00927A56"/>
    <w:rsid w:val="00927E54"/>
    <w:rsid w:val="009304FB"/>
    <w:rsid w:val="00930CE3"/>
    <w:rsid w:val="0093114E"/>
    <w:rsid w:val="009320EF"/>
    <w:rsid w:val="00932538"/>
    <w:rsid w:val="00933673"/>
    <w:rsid w:val="00933720"/>
    <w:rsid w:val="00933A3A"/>
    <w:rsid w:val="00933A42"/>
    <w:rsid w:val="00934218"/>
    <w:rsid w:val="00934ACD"/>
    <w:rsid w:val="00934C0A"/>
    <w:rsid w:val="009351B6"/>
    <w:rsid w:val="009359F1"/>
    <w:rsid w:val="009360E4"/>
    <w:rsid w:val="00940578"/>
    <w:rsid w:val="009411D6"/>
    <w:rsid w:val="00941F96"/>
    <w:rsid w:val="009420F1"/>
    <w:rsid w:val="00942FF5"/>
    <w:rsid w:val="00943BA6"/>
    <w:rsid w:val="00943CE9"/>
    <w:rsid w:val="009441BF"/>
    <w:rsid w:val="00944C02"/>
    <w:rsid w:val="009461E7"/>
    <w:rsid w:val="00946421"/>
    <w:rsid w:val="0095036B"/>
    <w:rsid w:val="009506A6"/>
    <w:rsid w:val="00950917"/>
    <w:rsid w:val="0095192D"/>
    <w:rsid w:val="00951BD3"/>
    <w:rsid w:val="00952C3B"/>
    <w:rsid w:val="009536AD"/>
    <w:rsid w:val="00953EB2"/>
    <w:rsid w:val="00953ED8"/>
    <w:rsid w:val="009543CB"/>
    <w:rsid w:val="0095443C"/>
    <w:rsid w:val="00955589"/>
    <w:rsid w:val="00955DBB"/>
    <w:rsid w:val="00955E8B"/>
    <w:rsid w:val="009568C6"/>
    <w:rsid w:val="00956D82"/>
    <w:rsid w:val="00957208"/>
    <w:rsid w:val="00960168"/>
    <w:rsid w:val="009603AB"/>
    <w:rsid w:val="00961283"/>
    <w:rsid w:val="009619CF"/>
    <w:rsid w:val="00963751"/>
    <w:rsid w:val="00964226"/>
    <w:rsid w:val="00964F12"/>
    <w:rsid w:val="00966B6D"/>
    <w:rsid w:val="00966CDB"/>
    <w:rsid w:val="00967394"/>
    <w:rsid w:val="00967AB8"/>
    <w:rsid w:val="00967FF7"/>
    <w:rsid w:val="0097267D"/>
    <w:rsid w:val="00972D76"/>
    <w:rsid w:val="00972E0B"/>
    <w:rsid w:val="00973614"/>
    <w:rsid w:val="00973E34"/>
    <w:rsid w:val="00974711"/>
    <w:rsid w:val="00975957"/>
    <w:rsid w:val="00975EC8"/>
    <w:rsid w:val="00976362"/>
    <w:rsid w:val="009764B2"/>
    <w:rsid w:val="00976A43"/>
    <w:rsid w:val="0097768C"/>
    <w:rsid w:val="0098002F"/>
    <w:rsid w:val="00980990"/>
    <w:rsid w:val="00980F09"/>
    <w:rsid w:val="00980F82"/>
    <w:rsid w:val="00980FF3"/>
    <w:rsid w:val="00981E0A"/>
    <w:rsid w:val="00981F5D"/>
    <w:rsid w:val="00982DE6"/>
    <w:rsid w:val="009838A0"/>
    <w:rsid w:val="00983CAE"/>
    <w:rsid w:val="00984DD9"/>
    <w:rsid w:val="009851D6"/>
    <w:rsid w:val="00985A3C"/>
    <w:rsid w:val="00986129"/>
    <w:rsid w:val="0098618E"/>
    <w:rsid w:val="009872E9"/>
    <w:rsid w:val="00987B9C"/>
    <w:rsid w:val="00987D12"/>
    <w:rsid w:val="0099001D"/>
    <w:rsid w:val="009908B9"/>
    <w:rsid w:val="009918B2"/>
    <w:rsid w:val="00992443"/>
    <w:rsid w:val="00992634"/>
    <w:rsid w:val="0099474F"/>
    <w:rsid w:val="00995675"/>
    <w:rsid w:val="0099599C"/>
    <w:rsid w:val="00996AB9"/>
    <w:rsid w:val="00997CD1"/>
    <w:rsid w:val="009A1771"/>
    <w:rsid w:val="009A180E"/>
    <w:rsid w:val="009A226D"/>
    <w:rsid w:val="009A2D1D"/>
    <w:rsid w:val="009A3130"/>
    <w:rsid w:val="009A4217"/>
    <w:rsid w:val="009A4F7C"/>
    <w:rsid w:val="009A502F"/>
    <w:rsid w:val="009A66D2"/>
    <w:rsid w:val="009A7B5F"/>
    <w:rsid w:val="009A7F73"/>
    <w:rsid w:val="009B0A2A"/>
    <w:rsid w:val="009B1B7A"/>
    <w:rsid w:val="009B1FC3"/>
    <w:rsid w:val="009B285D"/>
    <w:rsid w:val="009B2EC1"/>
    <w:rsid w:val="009B3206"/>
    <w:rsid w:val="009B325C"/>
    <w:rsid w:val="009B3328"/>
    <w:rsid w:val="009B45CA"/>
    <w:rsid w:val="009B47A8"/>
    <w:rsid w:val="009B51FE"/>
    <w:rsid w:val="009B5653"/>
    <w:rsid w:val="009B60BE"/>
    <w:rsid w:val="009B6889"/>
    <w:rsid w:val="009B6B0E"/>
    <w:rsid w:val="009B6C35"/>
    <w:rsid w:val="009B711F"/>
    <w:rsid w:val="009B7DBC"/>
    <w:rsid w:val="009C07A5"/>
    <w:rsid w:val="009C0E2B"/>
    <w:rsid w:val="009C1730"/>
    <w:rsid w:val="009C1C98"/>
    <w:rsid w:val="009C3630"/>
    <w:rsid w:val="009C4D7C"/>
    <w:rsid w:val="009C5193"/>
    <w:rsid w:val="009C5D0E"/>
    <w:rsid w:val="009C7163"/>
    <w:rsid w:val="009C7581"/>
    <w:rsid w:val="009C783E"/>
    <w:rsid w:val="009C7D47"/>
    <w:rsid w:val="009D00B7"/>
    <w:rsid w:val="009D0993"/>
    <w:rsid w:val="009D0A06"/>
    <w:rsid w:val="009D0DD8"/>
    <w:rsid w:val="009D1D77"/>
    <w:rsid w:val="009D2965"/>
    <w:rsid w:val="009D319E"/>
    <w:rsid w:val="009D33E2"/>
    <w:rsid w:val="009D3595"/>
    <w:rsid w:val="009D4A8E"/>
    <w:rsid w:val="009D5E37"/>
    <w:rsid w:val="009D723B"/>
    <w:rsid w:val="009D7619"/>
    <w:rsid w:val="009E0053"/>
    <w:rsid w:val="009E0367"/>
    <w:rsid w:val="009E0C0D"/>
    <w:rsid w:val="009E12DD"/>
    <w:rsid w:val="009E302D"/>
    <w:rsid w:val="009E33A0"/>
    <w:rsid w:val="009E3571"/>
    <w:rsid w:val="009E397A"/>
    <w:rsid w:val="009E4364"/>
    <w:rsid w:val="009E477E"/>
    <w:rsid w:val="009E48EF"/>
    <w:rsid w:val="009E4C66"/>
    <w:rsid w:val="009E5281"/>
    <w:rsid w:val="009E659A"/>
    <w:rsid w:val="009E68E1"/>
    <w:rsid w:val="009E7454"/>
    <w:rsid w:val="009E7A6F"/>
    <w:rsid w:val="009F01D7"/>
    <w:rsid w:val="009F0359"/>
    <w:rsid w:val="009F0796"/>
    <w:rsid w:val="009F1152"/>
    <w:rsid w:val="009F3ACE"/>
    <w:rsid w:val="009F4FBF"/>
    <w:rsid w:val="009F54F2"/>
    <w:rsid w:val="009F5A63"/>
    <w:rsid w:val="009F637B"/>
    <w:rsid w:val="009F6DA9"/>
    <w:rsid w:val="009F6F9F"/>
    <w:rsid w:val="009F702B"/>
    <w:rsid w:val="009F7E87"/>
    <w:rsid w:val="00A0006B"/>
    <w:rsid w:val="00A00147"/>
    <w:rsid w:val="00A003A9"/>
    <w:rsid w:val="00A0107C"/>
    <w:rsid w:val="00A02313"/>
    <w:rsid w:val="00A028A7"/>
    <w:rsid w:val="00A02A7E"/>
    <w:rsid w:val="00A02C5B"/>
    <w:rsid w:val="00A02DF8"/>
    <w:rsid w:val="00A0314E"/>
    <w:rsid w:val="00A03530"/>
    <w:rsid w:val="00A03B5B"/>
    <w:rsid w:val="00A03CBE"/>
    <w:rsid w:val="00A04081"/>
    <w:rsid w:val="00A054CE"/>
    <w:rsid w:val="00A06109"/>
    <w:rsid w:val="00A0624D"/>
    <w:rsid w:val="00A06685"/>
    <w:rsid w:val="00A06956"/>
    <w:rsid w:val="00A104AB"/>
    <w:rsid w:val="00A118B0"/>
    <w:rsid w:val="00A12669"/>
    <w:rsid w:val="00A1279F"/>
    <w:rsid w:val="00A13229"/>
    <w:rsid w:val="00A13250"/>
    <w:rsid w:val="00A1330A"/>
    <w:rsid w:val="00A13691"/>
    <w:rsid w:val="00A1370B"/>
    <w:rsid w:val="00A1393D"/>
    <w:rsid w:val="00A13D7E"/>
    <w:rsid w:val="00A14560"/>
    <w:rsid w:val="00A15AC0"/>
    <w:rsid w:val="00A16920"/>
    <w:rsid w:val="00A17D7A"/>
    <w:rsid w:val="00A2106E"/>
    <w:rsid w:val="00A21657"/>
    <w:rsid w:val="00A223FA"/>
    <w:rsid w:val="00A22DFD"/>
    <w:rsid w:val="00A233D6"/>
    <w:rsid w:val="00A2355E"/>
    <w:rsid w:val="00A23868"/>
    <w:rsid w:val="00A24999"/>
    <w:rsid w:val="00A24F51"/>
    <w:rsid w:val="00A24FF8"/>
    <w:rsid w:val="00A25885"/>
    <w:rsid w:val="00A25A10"/>
    <w:rsid w:val="00A266B9"/>
    <w:rsid w:val="00A267B3"/>
    <w:rsid w:val="00A271D3"/>
    <w:rsid w:val="00A275DC"/>
    <w:rsid w:val="00A27ED6"/>
    <w:rsid w:val="00A27EDD"/>
    <w:rsid w:val="00A30599"/>
    <w:rsid w:val="00A323A3"/>
    <w:rsid w:val="00A32A69"/>
    <w:rsid w:val="00A32D82"/>
    <w:rsid w:val="00A34C83"/>
    <w:rsid w:val="00A34EB6"/>
    <w:rsid w:val="00A3611B"/>
    <w:rsid w:val="00A368B5"/>
    <w:rsid w:val="00A37D6F"/>
    <w:rsid w:val="00A37F44"/>
    <w:rsid w:val="00A40196"/>
    <w:rsid w:val="00A40635"/>
    <w:rsid w:val="00A41DF7"/>
    <w:rsid w:val="00A42918"/>
    <w:rsid w:val="00A42CD3"/>
    <w:rsid w:val="00A42D39"/>
    <w:rsid w:val="00A43F65"/>
    <w:rsid w:val="00A44165"/>
    <w:rsid w:val="00A4431B"/>
    <w:rsid w:val="00A44EF6"/>
    <w:rsid w:val="00A46891"/>
    <w:rsid w:val="00A46BB2"/>
    <w:rsid w:val="00A46F96"/>
    <w:rsid w:val="00A47F03"/>
    <w:rsid w:val="00A51458"/>
    <w:rsid w:val="00A52659"/>
    <w:rsid w:val="00A52B65"/>
    <w:rsid w:val="00A52F57"/>
    <w:rsid w:val="00A52F69"/>
    <w:rsid w:val="00A533A4"/>
    <w:rsid w:val="00A53AAF"/>
    <w:rsid w:val="00A540EC"/>
    <w:rsid w:val="00A546A0"/>
    <w:rsid w:val="00A547C5"/>
    <w:rsid w:val="00A551A8"/>
    <w:rsid w:val="00A55212"/>
    <w:rsid w:val="00A560D0"/>
    <w:rsid w:val="00A56D14"/>
    <w:rsid w:val="00A56E95"/>
    <w:rsid w:val="00A60388"/>
    <w:rsid w:val="00A6091A"/>
    <w:rsid w:val="00A60A38"/>
    <w:rsid w:val="00A615D4"/>
    <w:rsid w:val="00A620CD"/>
    <w:rsid w:val="00A6275A"/>
    <w:rsid w:val="00A62812"/>
    <w:rsid w:val="00A63106"/>
    <w:rsid w:val="00A635A8"/>
    <w:rsid w:val="00A6404F"/>
    <w:rsid w:val="00A65C4A"/>
    <w:rsid w:val="00A666EE"/>
    <w:rsid w:val="00A66943"/>
    <w:rsid w:val="00A66BDC"/>
    <w:rsid w:val="00A66C71"/>
    <w:rsid w:val="00A6716B"/>
    <w:rsid w:val="00A67633"/>
    <w:rsid w:val="00A6791A"/>
    <w:rsid w:val="00A71B65"/>
    <w:rsid w:val="00A7295C"/>
    <w:rsid w:val="00A72A7F"/>
    <w:rsid w:val="00A72B3D"/>
    <w:rsid w:val="00A746B8"/>
    <w:rsid w:val="00A74728"/>
    <w:rsid w:val="00A747B3"/>
    <w:rsid w:val="00A753A8"/>
    <w:rsid w:val="00A75780"/>
    <w:rsid w:val="00A758CE"/>
    <w:rsid w:val="00A762B8"/>
    <w:rsid w:val="00A762CC"/>
    <w:rsid w:val="00A773D5"/>
    <w:rsid w:val="00A7771F"/>
    <w:rsid w:val="00A77D5A"/>
    <w:rsid w:val="00A80447"/>
    <w:rsid w:val="00A807FF"/>
    <w:rsid w:val="00A80A23"/>
    <w:rsid w:val="00A80F05"/>
    <w:rsid w:val="00A8142A"/>
    <w:rsid w:val="00A821C4"/>
    <w:rsid w:val="00A826E5"/>
    <w:rsid w:val="00A82715"/>
    <w:rsid w:val="00A82909"/>
    <w:rsid w:val="00A829E7"/>
    <w:rsid w:val="00A82B4C"/>
    <w:rsid w:val="00A83830"/>
    <w:rsid w:val="00A8395A"/>
    <w:rsid w:val="00A83D2C"/>
    <w:rsid w:val="00A84476"/>
    <w:rsid w:val="00A85644"/>
    <w:rsid w:val="00A86446"/>
    <w:rsid w:val="00A864BE"/>
    <w:rsid w:val="00A875C8"/>
    <w:rsid w:val="00A90C95"/>
    <w:rsid w:val="00A911BE"/>
    <w:rsid w:val="00A9151D"/>
    <w:rsid w:val="00A91C47"/>
    <w:rsid w:val="00A91FE2"/>
    <w:rsid w:val="00A942D1"/>
    <w:rsid w:val="00A947AE"/>
    <w:rsid w:val="00A94CCC"/>
    <w:rsid w:val="00A96186"/>
    <w:rsid w:val="00A969C1"/>
    <w:rsid w:val="00A96B7D"/>
    <w:rsid w:val="00A96E9C"/>
    <w:rsid w:val="00A9714E"/>
    <w:rsid w:val="00A97332"/>
    <w:rsid w:val="00A97456"/>
    <w:rsid w:val="00AA0443"/>
    <w:rsid w:val="00AA148F"/>
    <w:rsid w:val="00AA1876"/>
    <w:rsid w:val="00AA1B8A"/>
    <w:rsid w:val="00AA2737"/>
    <w:rsid w:val="00AA278F"/>
    <w:rsid w:val="00AA3F3B"/>
    <w:rsid w:val="00AA4BB0"/>
    <w:rsid w:val="00AA5EEC"/>
    <w:rsid w:val="00AA5FC3"/>
    <w:rsid w:val="00AA6033"/>
    <w:rsid w:val="00AA60BB"/>
    <w:rsid w:val="00AA6748"/>
    <w:rsid w:val="00AA71F4"/>
    <w:rsid w:val="00AB22F0"/>
    <w:rsid w:val="00AB2550"/>
    <w:rsid w:val="00AB346D"/>
    <w:rsid w:val="00AB3F22"/>
    <w:rsid w:val="00AB461B"/>
    <w:rsid w:val="00AB4C94"/>
    <w:rsid w:val="00AB4E0D"/>
    <w:rsid w:val="00AB69EE"/>
    <w:rsid w:val="00AB6A77"/>
    <w:rsid w:val="00AB6C28"/>
    <w:rsid w:val="00AB70E2"/>
    <w:rsid w:val="00AB776E"/>
    <w:rsid w:val="00AC0729"/>
    <w:rsid w:val="00AC07DE"/>
    <w:rsid w:val="00AC1099"/>
    <w:rsid w:val="00AC1578"/>
    <w:rsid w:val="00AC1EEB"/>
    <w:rsid w:val="00AC2A21"/>
    <w:rsid w:val="00AC2AE5"/>
    <w:rsid w:val="00AC2B47"/>
    <w:rsid w:val="00AC3BA3"/>
    <w:rsid w:val="00AC4278"/>
    <w:rsid w:val="00AC454F"/>
    <w:rsid w:val="00AC45E6"/>
    <w:rsid w:val="00AC4621"/>
    <w:rsid w:val="00AC4E1F"/>
    <w:rsid w:val="00AC5742"/>
    <w:rsid w:val="00AC5C37"/>
    <w:rsid w:val="00AC63BF"/>
    <w:rsid w:val="00AC6ED2"/>
    <w:rsid w:val="00AC7DBF"/>
    <w:rsid w:val="00AD06C1"/>
    <w:rsid w:val="00AD071F"/>
    <w:rsid w:val="00AD0EDA"/>
    <w:rsid w:val="00AD386C"/>
    <w:rsid w:val="00AD43ED"/>
    <w:rsid w:val="00AD5706"/>
    <w:rsid w:val="00AD5920"/>
    <w:rsid w:val="00AD5E6D"/>
    <w:rsid w:val="00AD5FF1"/>
    <w:rsid w:val="00AD6EFD"/>
    <w:rsid w:val="00AD735B"/>
    <w:rsid w:val="00AD7EA6"/>
    <w:rsid w:val="00AE0531"/>
    <w:rsid w:val="00AE0699"/>
    <w:rsid w:val="00AE1AAE"/>
    <w:rsid w:val="00AE2659"/>
    <w:rsid w:val="00AE3BCF"/>
    <w:rsid w:val="00AE3F17"/>
    <w:rsid w:val="00AE42EA"/>
    <w:rsid w:val="00AE5FC9"/>
    <w:rsid w:val="00AF110D"/>
    <w:rsid w:val="00AF17E0"/>
    <w:rsid w:val="00AF1ADC"/>
    <w:rsid w:val="00AF2E70"/>
    <w:rsid w:val="00AF34EE"/>
    <w:rsid w:val="00AF3784"/>
    <w:rsid w:val="00AF3855"/>
    <w:rsid w:val="00AF4309"/>
    <w:rsid w:val="00AF7312"/>
    <w:rsid w:val="00B00ADE"/>
    <w:rsid w:val="00B01650"/>
    <w:rsid w:val="00B01B88"/>
    <w:rsid w:val="00B0201C"/>
    <w:rsid w:val="00B0262C"/>
    <w:rsid w:val="00B03C58"/>
    <w:rsid w:val="00B03D83"/>
    <w:rsid w:val="00B03F36"/>
    <w:rsid w:val="00B0415C"/>
    <w:rsid w:val="00B047B7"/>
    <w:rsid w:val="00B04A88"/>
    <w:rsid w:val="00B057A4"/>
    <w:rsid w:val="00B06529"/>
    <w:rsid w:val="00B065F6"/>
    <w:rsid w:val="00B07B8E"/>
    <w:rsid w:val="00B07CC3"/>
    <w:rsid w:val="00B07E1F"/>
    <w:rsid w:val="00B120AB"/>
    <w:rsid w:val="00B125BD"/>
    <w:rsid w:val="00B12951"/>
    <w:rsid w:val="00B12A24"/>
    <w:rsid w:val="00B12D8E"/>
    <w:rsid w:val="00B13509"/>
    <w:rsid w:val="00B13533"/>
    <w:rsid w:val="00B13769"/>
    <w:rsid w:val="00B13993"/>
    <w:rsid w:val="00B150A4"/>
    <w:rsid w:val="00B15845"/>
    <w:rsid w:val="00B16C96"/>
    <w:rsid w:val="00B16F93"/>
    <w:rsid w:val="00B17391"/>
    <w:rsid w:val="00B201E9"/>
    <w:rsid w:val="00B2040F"/>
    <w:rsid w:val="00B20684"/>
    <w:rsid w:val="00B20D26"/>
    <w:rsid w:val="00B2121E"/>
    <w:rsid w:val="00B21FF7"/>
    <w:rsid w:val="00B227A4"/>
    <w:rsid w:val="00B23226"/>
    <w:rsid w:val="00B25112"/>
    <w:rsid w:val="00B251EA"/>
    <w:rsid w:val="00B25708"/>
    <w:rsid w:val="00B3095E"/>
    <w:rsid w:val="00B3165A"/>
    <w:rsid w:val="00B318C3"/>
    <w:rsid w:val="00B31BBF"/>
    <w:rsid w:val="00B3338F"/>
    <w:rsid w:val="00B333FC"/>
    <w:rsid w:val="00B33782"/>
    <w:rsid w:val="00B33846"/>
    <w:rsid w:val="00B34934"/>
    <w:rsid w:val="00B365D7"/>
    <w:rsid w:val="00B36AA4"/>
    <w:rsid w:val="00B373DD"/>
    <w:rsid w:val="00B406B8"/>
    <w:rsid w:val="00B41582"/>
    <w:rsid w:val="00B41A04"/>
    <w:rsid w:val="00B422F4"/>
    <w:rsid w:val="00B423AE"/>
    <w:rsid w:val="00B44B0A"/>
    <w:rsid w:val="00B44C2D"/>
    <w:rsid w:val="00B455EF"/>
    <w:rsid w:val="00B46974"/>
    <w:rsid w:val="00B47086"/>
    <w:rsid w:val="00B50571"/>
    <w:rsid w:val="00B50F6B"/>
    <w:rsid w:val="00B52AFB"/>
    <w:rsid w:val="00B5371F"/>
    <w:rsid w:val="00B53F59"/>
    <w:rsid w:val="00B548AE"/>
    <w:rsid w:val="00B551F6"/>
    <w:rsid w:val="00B55243"/>
    <w:rsid w:val="00B556BE"/>
    <w:rsid w:val="00B55BA5"/>
    <w:rsid w:val="00B5630B"/>
    <w:rsid w:val="00B578D4"/>
    <w:rsid w:val="00B602FF"/>
    <w:rsid w:val="00B6039A"/>
    <w:rsid w:val="00B618E8"/>
    <w:rsid w:val="00B62A84"/>
    <w:rsid w:val="00B63BA8"/>
    <w:rsid w:val="00B64939"/>
    <w:rsid w:val="00B662B2"/>
    <w:rsid w:val="00B67E04"/>
    <w:rsid w:val="00B70AE9"/>
    <w:rsid w:val="00B71C17"/>
    <w:rsid w:val="00B72568"/>
    <w:rsid w:val="00B725D9"/>
    <w:rsid w:val="00B726D9"/>
    <w:rsid w:val="00B73187"/>
    <w:rsid w:val="00B73992"/>
    <w:rsid w:val="00B744A3"/>
    <w:rsid w:val="00B74A75"/>
    <w:rsid w:val="00B75A63"/>
    <w:rsid w:val="00B767D6"/>
    <w:rsid w:val="00B767FE"/>
    <w:rsid w:val="00B772FD"/>
    <w:rsid w:val="00B80F37"/>
    <w:rsid w:val="00B8112E"/>
    <w:rsid w:val="00B819A4"/>
    <w:rsid w:val="00B81EAC"/>
    <w:rsid w:val="00B82102"/>
    <w:rsid w:val="00B8254C"/>
    <w:rsid w:val="00B82D5C"/>
    <w:rsid w:val="00B84132"/>
    <w:rsid w:val="00B84542"/>
    <w:rsid w:val="00B84C8D"/>
    <w:rsid w:val="00B851B4"/>
    <w:rsid w:val="00B8525B"/>
    <w:rsid w:val="00B855C3"/>
    <w:rsid w:val="00B86052"/>
    <w:rsid w:val="00B90732"/>
    <w:rsid w:val="00B908B4"/>
    <w:rsid w:val="00B91716"/>
    <w:rsid w:val="00B9177E"/>
    <w:rsid w:val="00B91FE7"/>
    <w:rsid w:val="00B93697"/>
    <w:rsid w:val="00B9388B"/>
    <w:rsid w:val="00B93C1C"/>
    <w:rsid w:val="00B93C70"/>
    <w:rsid w:val="00B93FE5"/>
    <w:rsid w:val="00B957A9"/>
    <w:rsid w:val="00B96523"/>
    <w:rsid w:val="00B968D0"/>
    <w:rsid w:val="00B97AF6"/>
    <w:rsid w:val="00BA043D"/>
    <w:rsid w:val="00BA0F2C"/>
    <w:rsid w:val="00BA2413"/>
    <w:rsid w:val="00BA402B"/>
    <w:rsid w:val="00BA44AB"/>
    <w:rsid w:val="00BA46D7"/>
    <w:rsid w:val="00BA503E"/>
    <w:rsid w:val="00BA5CD4"/>
    <w:rsid w:val="00BA5EA0"/>
    <w:rsid w:val="00BA67D3"/>
    <w:rsid w:val="00BA6BDB"/>
    <w:rsid w:val="00BA7E76"/>
    <w:rsid w:val="00BB00E3"/>
    <w:rsid w:val="00BB01BF"/>
    <w:rsid w:val="00BB1564"/>
    <w:rsid w:val="00BB2D03"/>
    <w:rsid w:val="00BB369C"/>
    <w:rsid w:val="00BB3A40"/>
    <w:rsid w:val="00BB3A5D"/>
    <w:rsid w:val="00BB4227"/>
    <w:rsid w:val="00BB507C"/>
    <w:rsid w:val="00BB5211"/>
    <w:rsid w:val="00BB5294"/>
    <w:rsid w:val="00BB56D7"/>
    <w:rsid w:val="00BB5ECA"/>
    <w:rsid w:val="00BB653F"/>
    <w:rsid w:val="00BC0025"/>
    <w:rsid w:val="00BC0381"/>
    <w:rsid w:val="00BC078B"/>
    <w:rsid w:val="00BC173C"/>
    <w:rsid w:val="00BC2784"/>
    <w:rsid w:val="00BC3275"/>
    <w:rsid w:val="00BC3520"/>
    <w:rsid w:val="00BC39F0"/>
    <w:rsid w:val="00BC5D5E"/>
    <w:rsid w:val="00BC71DF"/>
    <w:rsid w:val="00BD0C23"/>
    <w:rsid w:val="00BD1B2F"/>
    <w:rsid w:val="00BD1E8D"/>
    <w:rsid w:val="00BD26E4"/>
    <w:rsid w:val="00BD2C91"/>
    <w:rsid w:val="00BD30F1"/>
    <w:rsid w:val="00BD3491"/>
    <w:rsid w:val="00BD3846"/>
    <w:rsid w:val="00BD38DD"/>
    <w:rsid w:val="00BD5711"/>
    <w:rsid w:val="00BD5820"/>
    <w:rsid w:val="00BD5B4F"/>
    <w:rsid w:val="00BD5D39"/>
    <w:rsid w:val="00BD630B"/>
    <w:rsid w:val="00BE0142"/>
    <w:rsid w:val="00BE132A"/>
    <w:rsid w:val="00BE13AD"/>
    <w:rsid w:val="00BE33D3"/>
    <w:rsid w:val="00BE40C9"/>
    <w:rsid w:val="00BE46D9"/>
    <w:rsid w:val="00BE4E09"/>
    <w:rsid w:val="00BE4E41"/>
    <w:rsid w:val="00BE50E4"/>
    <w:rsid w:val="00BE586B"/>
    <w:rsid w:val="00BE58E4"/>
    <w:rsid w:val="00BE5FCB"/>
    <w:rsid w:val="00BE6A51"/>
    <w:rsid w:val="00BE6F55"/>
    <w:rsid w:val="00BE7037"/>
    <w:rsid w:val="00BE7885"/>
    <w:rsid w:val="00BF132A"/>
    <w:rsid w:val="00BF1C82"/>
    <w:rsid w:val="00BF2818"/>
    <w:rsid w:val="00BF2F6E"/>
    <w:rsid w:val="00BF349B"/>
    <w:rsid w:val="00BF3735"/>
    <w:rsid w:val="00BF3E73"/>
    <w:rsid w:val="00BF3FFA"/>
    <w:rsid w:val="00BF4C46"/>
    <w:rsid w:val="00BF4D74"/>
    <w:rsid w:val="00BF6AD6"/>
    <w:rsid w:val="00BF6D26"/>
    <w:rsid w:val="00BF6DB3"/>
    <w:rsid w:val="00BF6E2E"/>
    <w:rsid w:val="00BF74C1"/>
    <w:rsid w:val="00BF7671"/>
    <w:rsid w:val="00C004DB"/>
    <w:rsid w:val="00C01083"/>
    <w:rsid w:val="00C011AA"/>
    <w:rsid w:val="00C03274"/>
    <w:rsid w:val="00C0492D"/>
    <w:rsid w:val="00C05223"/>
    <w:rsid w:val="00C0533E"/>
    <w:rsid w:val="00C055BF"/>
    <w:rsid w:val="00C066BD"/>
    <w:rsid w:val="00C06ACF"/>
    <w:rsid w:val="00C0721A"/>
    <w:rsid w:val="00C075AB"/>
    <w:rsid w:val="00C106B8"/>
    <w:rsid w:val="00C123F4"/>
    <w:rsid w:val="00C136C9"/>
    <w:rsid w:val="00C1388C"/>
    <w:rsid w:val="00C13A85"/>
    <w:rsid w:val="00C1470C"/>
    <w:rsid w:val="00C14AE1"/>
    <w:rsid w:val="00C16B86"/>
    <w:rsid w:val="00C16E6C"/>
    <w:rsid w:val="00C17430"/>
    <w:rsid w:val="00C17F9B"/>
    <w:rsid w:val="00C210CD"/>
    <w:rsid w:val="00C21D9E"/>
    <w:rsid w:val="00C228ED"/>
    <w:rsid w:val="00C253F3"/>
    <w:rsid w:val="00C2544B"/>
    <w:rsid w:val="00C258F2"/>
    <w:rsid w:val="00C25B2E"/>
    <w:rsid w:val="00C261E3"/>
    <w:rsid w:val="00C261ED"/>
    <w:rsid w:val="00C266E5"/>
    <w:rsid w:val="00C2676E"/>
    <w:rsid w:val="00C271F8"/>
    <w:rsid w:val="00C27A0F"/>
    <w:rsid w:val="00C30891"/>
    <w:rsid w:val="00C315F0"/>
    <w:rsid w:val="00C31ABF"/>
    <w:rsid w:val="00C32257"/>
    <w:rsid w:val="00C34ECA"/>
    <w:rsid w:val="00C36E80"/>
    <w:rsid w:val="00C37B69"/>
    <w:rsid w:val="00C40113"/>
    <w:rsid w:val="00C40359"/>
    <w:rsid w:val="00C403F9"/>
    <w:rsid w:val="00C40BE0"/>
    <w:rsid w:val="00C40C62"/>
    <w:rsid w:val="00C417F9"/>
    <w:rsid w:val="00C41E9D"/>
    <w:rsid w:val="00C41FF8"/>
    <w:rsid w:val="00C42548"/>
    <w:rsid w:val="00C42A89"/>
    <w:rsid w:val="00C434D0"/>
    <w:rsid w:val="00C44978"/>
    <w:rsid w:val="00C46C07"/>
    <w:rsid w:val="00C4703D"/>
    <w:rsid w:val="00C47BAC"/>
    <w:rsid w:val="00C47DC9"/>
    <w:rsid w:val="00C47E59"/>
    <w:rsid w:val="00C506FB"/>
    <w:rsid w:val="00C50CE7"/>
    <w:rsid w:val="00C512D1"/>
    <w:rsid w:val="00C5141F"/>
    <w:rsid w:val="00C517B8"/>
    <w:rsid w:val="00C522CB"/>
    <w:rsid w:val="00C529C4"/>
    <w:rsid w:val="00C52A5B"/>
    <w:rsid w:val="00C5343D"/>
    <w:rsid w:val="00C534F0"/>
    <w:rsid w:val="00C535AE"/>
    <w:rsid w:val="00C54743"/>
    <w:rsid w:val="00C54C12"/>
    <w:rsid w:val="00C551CA"/>
    <w:rsid w:val="00C56D46"/>
    <w:rsid w:val="00C56FAB"/>
    <w:rsid w:val="00C57329"/>
    <w:rsid w:val="00C57CBB"/>
    <w:rsid w:val="00C61A14"/>
    <w:rsid w:val="00C62407"/>
    <w:rsid w:val="00C62B9F"/>
    <w:rsid w:val="00C62E8F"/>
    <w:rsid w:val="00C6303C"/>
    <w:rsid w:val="00C64037"/>
    <w:rsid w:val="00C64A67"/>
    <w:rsid w:val="00C64A91"/>
    <w:rsid w:val="00C65601"/>
    <w:rsid w:val="00C659B4"/>
    <w:rsid w:val="00C65F56"/>
    <w:rsid w:val="00C67FBB"/>
    <w:rsid w:val="00C704F8"/>
    <w:rsid w:val="00C7075B"/>
    <w:rsid w:val="00C7175C"/>
    <w:rsid w:val="00C724B8"/>
    <w:rsid w:val="00C73552"/>
    <w:rsid w:val="00C73A37"/>
    <w:rsid w:val="00C73CDA"/>
    <w:rsid w:val="00C73CE7"/>
    <w:rsid w:val="00C73D4C"/>
    <w:rsid w:val="00C743D2"/>
    <w:rsid w:val="00C74B82"/>
    <w:rsid w:val="00C754AB"/>
    <w:rsid w:val="00C75F47"/>
    <w:rsid w:val="00C76993"/>
    <w:rsid w:val="00C76E90"/>
    <w:rsid w:val="00C7759D"/>
    <w:rsid w:val="00C77EA0"/>
    <w:rsid w:val="00C8166A"/>
    <w:rsid w:val="00C81DE0"/>
    <w:rsid w:val="00C81E85"/>
    <w:rsid w:val="00C81FAB"/>
    <w:rsid w:val="00C8308B"/>
    <w:rsid w:val="00C836BD"/>
    <w:rsid w:val="00C83718"/>
    <w:rsid w:val="00C8382C"/>
    <w:rsid w:val="00C847BB"/>
    <w:rsid w:val="00C85353"/>
    <w:rsid w:val="00C8548A"/>
    <w:rsid w:val="00C855F5"/>
    <w:rsid w:val="00C85DE5"/>
    <w:rsid w:val="00C86396"/>
    <w:rsid w:val="00C86A1A"/>
    <w:rsid w:val="00C90667"/>
    <w:rsid w:val="00C91B40"/>
    <w:rsid w:val="00C9236D"/>
    <w:rsid w:val="00C92848"/>
    <w:rsid w:val="00C928EA"/>
    <w:rsid w:val="00C92F64"/>
    <w:rsid w:val="00C931C4"/>
    <w:rsid w:val="00C932D8"/>
    <w:rsid w:val="00C93392"/>
    <w:rsid w:val="00C936AD"/>
    <w:rsid w:val="00C93AAF"/>
    <w:rsid w:val="00C93F48"/>
    <w:rsid w:val="00C94EA0"/>
    <w:rsid w:val="00C95AED"/>
    <w:rsid w:val="00C96895"/>
    <w:rsid w:val="00C96AA4"/>
    <w:rsid w:val="00C96C60"/>
    <w:rsid w:val="00C96E36"/>
    <w:rsid w:val="00C9797D"/>
    <w:rsid w:val="00C97EFE"/>
    <w:rsid w:val="00C97F73"/>
    <w:rsid w:val="00CA283E"/>
    <w:rsid w:val="00CA2AF0"/>
    <w:rsid w:val="00CA3D61"/>
    <w:rsid w:val="00CA468A"/>
    <w:rsid w:val="00CA4C92"/>
    <w:rsid w:val="00CA5991"/>
    <w:rsid w:val="00CA5F62"/>
    <w:rsid w:val="00CA612E"/>
    <w:rsid w:val="00CA6277"/>
    <w:rsid w:val="00CA6685"/>
    <w:rsid w:val="00CA6A32"/>
    <w:rsid w:val="00CA6F4C"/>
    <w:rsid w:val="00CA7951"/>
    <w:rsid w:val="00CA7B4B"/>
    <w:rsid w:val="00CB0207"/>
    <w:rsid w:val="00CB035E"/>
    <w:rsid w:val="00CB1940"/>
    <w:rsid w:val="00CB22E2"/>
    <w:rsid w:val="00CB2749"/>
    <w:rsid w:val="00CB2973"/>
    <w:rsid w:val="00CB2EA3"/>
    <w:rsid w:val="00CB3796"/>
    <w:rsid w:val="00CB38A5"/>
    <w:rsid w:val="00CB3D3D"/>
    <w:rsid w:val="00CB6245"/>
    <w:rsid w:val="00CB6923"/>
    <w:rsid w:val="00CB692E"/>
    <w:rsid w:val="00CB712A"/>
    <w:rsid w:val="00CB73EC"/>
    <w:rsid w:val="00CB7F84"/>
    <w:rsid w:val="00CC0643"/>
    <w:rsid w:val="00CC10ED"/>
    <w:rsid w:val="00CC19B1"/>
    <w:rsid w:val="00CC1A54"/>
    <w:rsid w:val="00CC377C"/>
    <w:rsid w:val="00CC3D1B"/>
    <w:rsid w:val="00CC3E2A"/>
    <w:rsid w:val="00CC48DD"/>
    <w:rsid w:val="00CC503E"/>
    <w:rsid w:val="00CC5537"/>
    <w:rsid w:val="00CC599C"/>
    <w:rsid w:val="00CC69B1"/>
    <w:rsid w:val="00CC6BF5"/>
    <w:rsid w:val="00CD0413"/>
    <w:rsid w:val="00CD05DB"/>
    <w:rsid w:val="00CD1090"/>
    <w:rsid w:val="00CD1B8C"/>
    <w:rsid w:val="00CD46B9"/>
    <w:rsid w:val="00CD4BD4"/>
    <w:rsid w:val="00CD55F2"/>
    <w:rsid w:val="00CD5CF5"/>
    <w:rsid w:val="00CD7F06"/>
    <w:rsid w:val="00CE009A"/>
    <w:rsid w:val="00CE041A"/>
    <w:rsid w:val="00CE17A8"/>
    <w:rsid w:val="00CE19E6"/>
    <w:rsid w:val="00CE218B"/>
    <w:rsid w:val="00CE300E"/>
    <w:rsid w:val="00CE39F1"/>
    <w:rsid w:val="00CE3EFA"/>
    <w:rsid w:val="00CE40A8"/>
    <w:rsid w:val="00CE43A8"/>
    <w:rsid w:val="00CE4FA1"/>
    <w:rsid w:val="00CE541E"/>
    <w:rsid w:val="00CE5623"/>
    <w:rsid w:val="00CE5A23"/>
    <w:rsid w:val="00CE61B7"/>
    <w:rsid w:val="00CE62D8"/>
    <w:rsid w:val="00CF1D6A"/>
    <w:rsid w:val="00CF2445"/>
    <w:rsid w:val="00CF3950"/>
    <w:rsid w:val="00CF480B"/>
    <w:rsid w:val="00CF54F5"/>
    <w:rsid w:val="00CF5BEF"/>
    <w:rsid w:val="00CF5E9C"/>
    <w:rsid w:val="00CF5F9F"/>
    <w:rsid w:val="00CF6C81"/>
    <w:rsid w:val="00CF7011"/>
    <w:rsid w:val="00CF7A16"/>
    <w:rsid w:val="00D00AFC"/>
    <w:rsid w:val="00D00C5A"/>
    <w:rsid w:val="00D01CA1"/>
    <w:rsid w:val="00D01DBA"/>
    <w:rsid w:val="00D02016"/>
    <w:rsid w:val="00D02128"/>
    <w:rsid w:val="00D0282C"/>
    <w:rsid w:val="00D02B27"/>
    <w:rsid w:val="00D04385"/>
    <w:rsid w:val="00D060D6"/>
    <w:rsid w:val="00D0616A"/>
    <w:rsid w:val="00D06AFD"/>
    <w:rsid w:val="00D07571"/>
    <w:rsid w:val="00D0772B"/>
    <w:rsid w:val="00D10E6B"/>
    <w:rsid w:val="00D1223C"/>
    <w:rsid w:val="00D12432"/>
    <w:rsid w:val="00D127D9"/>
    <w:rsid w:val="00D12DD1"/>
    <w:rsid w:val="00D13C09"/>
    <w:rsid w:val="00D13D3E"/>
    <w:rsid w:val="00D13F75"/>
    <w:rsid w:val="00D14224"/>
    <w:rsid w:val="00D1576B"/>
    <w:rsid w:val="00D157D9"/>
    <w:rsid w:val="00D17102"/>
    <w:rsid w:val="00D17ADC"/>
    <w:rsid w:val="00D20345"/>
    <w:rsid w:val="00D20D0B"/>
    <w:rsid w:val="00D20FEA"/>
    <w:rsid w:val="00D21630"/>
    <w:rsid w:val="00D224FF"/>
    <w:rsid w:val="00D227D1"/>
    <w:rsid w:val="00D23338"/>
    <w:rsid w:val="00D23374"/>
    <w:rsid w:val="00D24087"/>
    <w:rsid w:val="00D24404"/>
    <w:rsid w:val="00D254D9"/>
    <w:rsid w:val="00D254FF"/>
    <w:rsid w:val="00D259FD"/>
    <w:rsid w:val="00D26189"/>
    <w:rsid w:val="00D268F5"/>
    <w:rsid w:val="00D273BF"/>
    <w:rsid w:val="00D27DC2"/>
    <w:rsid w:val="00D30D43"/>
    <w:rsid w:val="00D31C97"/>
    <w:rsid w:val="00D33467"/>
    <w:rsid w:val="00D33CA1"/>
    <w:rsid w:val="00D35EBE"/>
    <w:rsid w:val="00D36830"/>
    <w:rsid w:val="00D36E5E"/>
    <w:rsid w:val="00D37565"/>
    <w:rsid w:val="00D37710"/>
    <w:rsid w:val="00D40E9D"/>
    <w:rsid w:val="00D41AF7"/>
    <w:rsid w:val="00D41DF7"/>
    <w:rsid w:val="00D4243D"/>
    <w:rsid w:val="00D425DF"/>
    <w:rsid w:val="00D428C6"/>
    <w:rsid w:val="00D42DB0"/>
    <w:rsid w:val="00D4308D"/>
    <w:rsid w:val="00D43BA7"/>
    <w:rsid w:val="00D45E93"/>
    <w:rsid w:val="00D45F7E"/>
    <w:rsid w:val="00D46031"/>
    <w:rsid w:val="00D46E74"/>
    <w:rsid w:val="00D4737F"/>
    <w:rsid w:val="00D47E41"/>
    <w:rsid w:val="00D50ACE"/>
    <w:rsid w:val="00D5116E"/>
    <w:rsid w:val="00D52048"/>
    <w:rsid w:val="00D5228C"/>
    <w:rsid w:val="00D5296C"/>
    <w:rsid w:val="00D52D84"/>
    <w:rsid w:val="00D534B9"/>
    <w:rsid w:val="00D534BA"/>
    <w:rsid w:val="00D56381"/>
    <w:rsid w:val="00D569BE"/>
    <w:rsid w:val="00D56FEC"/>
    <w:rsid w:val="00D57016"/>
    <w:rsid w:val="00D57238"/>
    <w:rsid w:val="00D61723"/>
    <w:rsid w:val="00D617EB"/>
    <w:rsid w:val="00D61FC2"/>
    <w:rsid w:val="00D61FED"/>
    <w:rsid w:val="00D620E3"/>
    <w:rsid w:val="00D62E48"/>
    <w:rsid w:val="00D634DF"/>
    <w:rsid w:val="00D6371C"/>
    <w:rsid w:val="00D6391E"/>
    <w:rsid w:val="00D639C9"/>
    <w:rsid w:val="00D63F43"/>
    <w:rsid w:val="00D64486"/>
    <w:rsid w:val="00D64EEC"/>
    <w:rsid w:val="00D66F2A"/>
    <w:rsid w:val="00D70133"/>
    <w:rsid w:val="00D7024D"/>
    <w:rsid w:val="00D70856"/>
    <w:rsid w:val="00D7087B"/>
    <w:rsid w:val="00D71722"/>
    <w:rsid w:val="00D72011"/>
    <w:rsid w:val="00D724DE"/>
    <w:rsid w:val="00D7297F"/>
    <w:rsid w:val="00D74216"/>
    <w:rsid w:val="00D746C7"/>
    <w:rsid w:val="00D74D6B"/>
    <w:rsid w:val="00D7504A"/>
    <w:rsid w:val="00D80C73"/>
    <w:rsid w:val="00D81484"/>
    <w:rsid w:val="00D8158C"/>
    <w:rsid w:val="00D81BD4"/>
    <w:rsid w:val="00D81C98"/>
    <w:rsid w:val="00D822C2"/>
    <w:rsid w:val="00D82C8E"/>
    <w:rsid w:val="00D83272"/>
    <w:rsid w:val="00D84BF7"/>
    <w:rsid w:val="00D85119"/>
    <w:rsid w:val="00D851EE"/>
    <w:rsid w:val="00D85D0D"/>
    <w:rsid w:val="00D86915"/>
    <w:rsid w:val="00D86DE8"/>
    <w:rsid w:val="00D874DF"/>
    <w:rsid w:val="00D879C5"/>
    <w:rsid w:val="00D90258"/>
    <w:rsid w:val="00D90C71"/>
    <w:rsid w:val="00D90F5F"/>
    <w:rsid w:val="00D91217"/>
    <w:rsid w:val="00D91C5C"/>
    <w:rsid w:val="00D91F5F"/>
    <w:rsid w:val="00D929D0"/>
    <w:rsid w:val="00D947A1"/>
    <w:rsid w:val="00D94A82"/>
    <w:rsid w:val="00D94CA7"/>
    <w:rsid w:val="00D94F3A"/>
    <w:rsid w:val="00D9546F"/>
    <w:rsid w:val="00D96A2B"/>
    <w:rsid w:val="00D96D8A"/>
    <w:rsid w:val="00D978CE"/>
    <w:rsid w:val="00DA0036"/>
    <w:rsid w:val="00DA018F"/>
    <w:rsid w:val="00DA053E"/>
    <w:rsid w:val="00DA182B"/>
    <w:rsid w:val="00DA1836"/>
    <w:rsid w:val="00DA2867"/>
    <w:rsid w:val="00DA3F06"/>
    <w:rsid w:val="00DA4374"/>
    <w:rsid w:val="00DA5061"/>
    <w:rsid w:val="00DA5A75"/>
    <w:rsid w:val="00DA5D7E"/>
    <w:rsid w:val="00DA5DB8"/>
    <w:rsid w:val="00DA63D4"/>
    <w:rsid w:val="00DA6931"/>
    <w:rsid w:val="00DA6AE7"/>
    <w:rsid w:val="00DA6CC1"/>
    <w:rsid w:val="00DA74B5"/>
    <w:rsid w:val="00DA79ED"/>
    <w:rsid w:val="00DA79F8"/>
    <w:rsid w:val="00DB0104"/>
    <w:rsid w:val="00DB07DB"/>
    <w:rsid w:val="00DB09AF"/>
    <w:rsid w:val="00DB137D"/>
    <w:rsid w:val="00DB2291"/>
    <w:rsid w:val="00DB2BB8"/>
    <w:rsid w:val="00DB30C5"/>
    <w:rsid w:val="00DB54CD"/>
    <w:rsid w:val="00DB5AEC"/>
    <w:rsid w:val="00DB5B77"/>
    <w:rsid w:val="00DB5BB4"/>
    <w:rsid w:val="00DB6AFA"/>
    <w:rsid w:val="00DB6CE0"/>
    <w:rsid w:val="00DB70C4"/>
    <w:rsid w:val="00DB7FD2"/>
    <w:rsid w:val="00DC03D1"/>
    <w:rsid w:val="00DC0AF0"/>
    <w:rsid w:val="00DC0C6C"/>
    <w:rsid w:val="00DC1008"/>
    <w:rsid w:val="00DC1628"/>
    <w:rsid w:val="00DC1C60"/>
    <w:rsid w:val="00DC272E"/>
    <w:rsid w:val="00DC34F1"/>
    <w:rsid w:val="00DC444F"/>
    <w:rsid w:val="00DC4640"/>
    <w:rsid w:val="00DC473D"/>
    <w:rsid w:val="00DC4A1B"/>
    <w:rsid w:val="00DC4CCD"/>
    <w:rsid w:val="00DC5090"/>
    <w:rsid w:val="00DC5C91"/>
    <w:rsid w:val="00DC659F"/>
    <w:rsid w:val="00DC6E16"/>
    <w:rsid w:val="00DC6EEC"/>
    <w:rsid w:val="00DC73C1"/>
    <w:rsid w:val="00DC7AF1"/>
    <w:rsid w:val="00DC7CBC"/>
    <w:rsid w:val="00DD00CA"/>
    <w:rsid w:val="00DD053D"/>
    <w:rsid w:val="00DD0A83"/>
    <w:rsid w:val="00DD0E25"/>
    <w:rsid w:val="00DD0E43"/>
    <w:rsid w:val="00DD1D05"/>
    <w:rsid w:val="00DD20FB"/>
    <w:rsid w:val="00DD2ED9"/>
    <w:rsid w:val="00DD2F1D"/>
    <w:rsid w:val="00DD3D30"/>
    <w:rsid w:val="00DD54FF"/>
    <w:rsid w:val="00DD5E9E"/>
    <w:rsid w:val="00DD674D"/>
    <w:rsid w:val="00DE0D63"/>
    <w:rsid w:val="00DE115C"/>
    <w:rsid w:val="00DE24D5"/>
    <w:rsid w:val="00DE3AB5"/>
    <w:rsid w:val="00DE3D4D"/>
    <w:rsid w:val="00DE4639"/>
    <w:rsid w:val="00DE4849"/>
    <w:rsid w:val="00DE4AB5"/>
    <w:rsid w:val="00DE59D6"/>
    <w:rsid w:val="00DE5B7D"/>
    <w:rsid w:val="00DE61BD"/>
    <w:rsid w:val="00DE6539"/>
    <w:rsid w:val="00DE67F5"/>
    <w:rsid w:val="00DE6834"/>
    <w:rsid w:val="00DE6AD2"/>
    <w:rsid w:val="00DF2105"/>
    <w:rsid w:val="00DF228C"/>
    <w:rsid w:val="00DF2841"/>
    <w:rsid w:val="00DF2D10"/>
    <w:rsid w:val="00DF3498"/>
    <w:rsid w:val="00DF4C71"/>
    <w:rsid w:val="00DF5943"/>
    <w:rsid w:val="00DF5F7A"/>
    <w:rsid w:val="00DF61CE"/>
    <w:rsid w:val="00DF73CC"/>
    <w:rsid w:val="00DF748E"/>
    <w:rsid w:val="00E00F6B"/>
    <w:rsid w:val="00E01CDE"/>
    <w:rsid w:val="00E02A8F"/>
    <w:rsid w:val="00E02D62"/>
    <w:rsid w:val="00E0300E"/>
    <w:rsid w:val="00E041C5"/>
    <w:rsid w:val="00E04E70"/>
    <w:rsid w:val="00E04F16"/>
    <w:rsid w:val="00E05CFB"/>
    <w:rsid w:val="00E05D85"/>
    <w:rsid w:val="00E07585"/>
    <w:rsid w:val="00E10223"/>
    <w:rsid w:val="00E102D0"/>
    <w:rsid w:val="00E10A92"/>
    <w:rsid w:val="00E111B2"/>
    <w:rsid w:val="00E11261"/>
    <w:rsid w:val="00E11528"/>
    <w:rsid w:val="00E12552"/>
    <w:rsid w:val="00E12A55"/>
    <w:rsid w:val="00E1537C"/>
    <w:rsid w:val="00E157B5"/>
    <w:rsid w:val="00E15B05"/>
    <w:rsid w:val="00E16164"/>
    <w:rsid w:val="00E171B2"/>
    <w:rsid w:val="00E1798F"/>
    <w:rsid w:val="00E17B59"/>
    <w:rsid w:val="00E20089"/>
    <w:rsid w:val="00E20141"/>
    <w:rsid w:val="00E20AB1"/>
    <w:rsid w:val="00E21A33"/>
    <w:rsid w:val="00E22490"/>
    <w:rsid w:val="00E228D7"/>
    <w:rsid w:val="00E228F4"/>
    <w:rsid w:val="00E22B3E"/>
    <w:rsid w:val="00E22BAA"/>
    <w:rsid w:val="00E24475"/>
    <w:rsid w:val="00E248C1"/>
    <w:rsid w:val="00E24C35"/>
    <w:rsid w:val="00E250EF"/>
    <w:rsid w:val="00E25DAA"/>
    <w:rsid w:val="00E26665"/>
    <w:rsid w:val="00E30539"/>
    <w:rsid w:val="00E30A39"/>
    <w:rsid w:val="00E32401"/>
    <w:rsid w:val="00E3261D"/>
    <w:rsid w:val="00E332FE"/>
    <w:rsid w:val="00E35480"/>
    <w:rsid w:val="00E355D8"/>
    <w:rsid w:val="00E35D00"/>
    <w:rsid w:val="00E3728B"/>
    <w:rsid w:val="00E37E81"/>
    <w:rsid w:val="00E41157"/>
    <w:rsid w:val="00E41414"/>
    <w:rsid w:val="00E41896"/>
    <w:rsid w:val="00E41998"/>
    <w:rsid w:val="00E41C05"/>
    <w:rsid w:val="00E4348F"/>
    <w:rsid w:val="00E43BDC"/>
    <w:rsid w:val="00E4470F"/>
    <w:rsid w:val="00E45C15"/>
    <w:rsid w:val="00E4640B"/>
    <w:rsid w:val="00E46CF2"/>
    <w:rsid w:val="00E47188"/>
    <w:rsid w:val="00E50906"/>
    <w:rsid w:val="00E51416"/>
    <w:rsid w:val="00E51459"/>
    <w:rsid w:val="00E51BBD"/>
    <w:rsid w:val="00E521B9"/>
    <w:rsid w:val="00E527CF"/>
    <w:rsid w:val="00E5302A"/>
    <w:rsid w:val="00E53FE6"/>
    <w:rsid w:val="00E54F60"/>
    <w:rsid w:val="00E56F4D"/>
    <w:rsid w:val="00E57242"/>
    <w:rsid w:val="00E573DE"/>
    <w:rsid w:val="00E6080F"/>
    <w:rsid w:val="00E60F0B"/>
    <w:rsid w:val="00E60F50"/>
    <w:rsid w:val="00E6135F"/>
    <w:rsid w:val="00E62196"/>
    <w:rsid w:val="00E62537"/>
    <w:rsid w:val="00E627E1"/>
    <w:rsid w:val="00E632C2"/>
    <w:rsid w:val="00E65D83"/>
    <w:rsid w:val="00E662FD"/>
    <w:rsid w:val="00E6677A"/>
    <w:rsid w:val="00E6704A"/>
    <w:rsid w:val="00E67B5B"/>
    <w:rsid w:val="00E67D48"/>
    <w:rsid w:val="00E67DB9"/>
    <w:rsid w:val="00E7012A"/>
    <w:rsid w:val="00E70CBB"/>
    <w:rsid w:val="00E71037"/>
    <w:rsid w:val="00E712FD"/>
    <w:rsid w:val="00E71828"/>
    <w:rsid w:val="00E72987"/>
    <w:rsid w:val="00E7380E"/>
    <w:rsid w:val="00E73B64"/>
    <w:rsid w:val="00E74E19"/>
    <w:rsid w:val="00E757A3"/>
    <w:rsid w:val="00E7619C"/>
    <w:rsid w:val="00E76602"/>
    <w:rsid w:val="00E771CE"/>
    <w:rsid w:val="00E777E7"/>
    <w:rsid w:val="00E779C8"/>
    <w:rsid w:val="00E77CBF"/>
    <w:rsid w:val="00E77D9A"/>
    <w:rsid w:val="00E8083A"/>
    <w:rsid w:val="00E80CBE"/>
    <w:rsid w:val="00E8125A"/>
    <w:rsid w:val="00E81C73"/>
    <w:rsid w:val="00E81CD5"/>
    <w:rsid w:val="00E8218F"/>
    <w:rsid w:val="00E8270A"/>
    <w:rsid w:val="00E82A09"/>
    <w:rsid w:val="00E832D9"/>
    <w:rsid w:val="00E83FAE"/>
    <w:rsid w:val="00E84BC4"/>
    <w:rsid w:val="00E856C5"/>
    <w:rsid w:val="00E85D2D"/>
    <w:rsid w:val="00E85D4F"/>
    <w:rsid w:val="00E85EF4"/>
    <w:rsid w:val="00E8625E"/>
    <w:rsid w:val="00E8632E"/>
    <w:rsid w:val="00E86DC7"/>
    <w:rsid w:val="00E87C4F"/>
    <w:rsid w:val="00E90CE3"/>
    <w:rsid w:val="00E913E7"/>
    <w:rsid w:val="00E9220A"/>
    <w:rsid w:val="00E92B04"/>
    <w:rsid w:val="00E93006"/>
    <w:rsid w:val="00E93601"/>
    <w:rsid w:val="00E9417F"/>
    <w:rsid w:val="00E94F7C"/>
    <w:rsid w:val="00E95407"/>
    <w:rsid w:val="00E955BF"/>
    <w:rsid w:val="00E95891"/>
    <w:rsid w:val="00E964DC"/>
    <w:rsid w:val="00E973AE"/>
    <w:rsid w:val="00E9767C"/>
    <w:rsid w:val="00E976C5"/>
    <w:rsid w:val="00E97F96"/>
    <w:rsid w:val="00EA102F"/>
    <w:rsid w:val="00EA1738"/>
    <w:rsid w:val="00EA1929"/>
    <w:rsid w:val="00EA1EB9"/>
    <w:rsid w:val="00EA3B36"/>
    <w:rsid w:val="00EA5C42"/>
    <w:rsid w:val="00EA6910"/>
    <w:rsid w:val="00EA7435"/>
    <w:rsid w:val="00EA7C12"/>
    <w:rsid w:val="00EB08FD"/>
    <w:rsid w:val="00EB1174"/>
    <w:rsid w:val="00EB19F4"/>
    <w:rsid w:val="00EB2849"/>
    <w:rsid w:val="00EB51C5"/>
    <w:rsid w:val="00EB51C7"/>
    <w:rsid w:val="00EB5791"/>
    <w:rsid w:val="00EB5AAC"/>
    <w:rsid w:val="00EB69FE"/>
    <w:rsid w:val="00EB7165"/>
    <w:rsid w:val="00EC04CF"/>
    <w:rsid w:val="00EC053E"/>
    <w:rsid w:val="00EC0B79"/>
    <w:rsid w:val="00EC0C85"/>
    <w:rsid w:val="00EC2373"/>
    <w:rsid w:val="00EC24D9"/>
    <w:rsid w:val="00EC29DF"/>
    <w:rsid w:val="00EC2E95"/>
    <w:rsid w:val="00EC3592"/>
    <w:rsid w:val="00EC3EF5"/>
    <w:rsid w:val="00EC4DFA"/>
    <w:rsid w:val="00EC59F8"/>
    <w:rsid w:val="00EC5B5D"/>
    <w:rsid w:val="00EC5EEA"/>
    <w:rsid w:val="00EC62CE"/>
    <w:rsid w:val="00EC6410"/>
    <w:rsid w:val="00EC6544"/>
    <w:rsid w:val="00EC77F8"/>
    <w:rsid w:val="00EC7AF3"/>
    <w:rsid w:val="00ED0313"/>
    <w:rsid w:val="00ED0375"/>
    <w:rsid w:val="00ED06E5"/>
    <w:rsid w:val="00ED0D8B"/>
    <w:rsid w:val="00ED174E"/>
    <w:rsid w:val="00ED1A88"/>
    <w:rsid w:val="00ED291D"/>
    <w:rsid w:val="00ED350B"/>
    <w:rsid w:val="00ED3EFA"/>
    <w:rsid w:val="00ED4032"/>
    <w:rsid w:val="00ED4278"/>
    <w:rsid w:val="00ED4AF0"/>
    <w:rsid w:val="00ED53E2"/>
    <w:rsid w:val="00ED5A95"/>
    <w:rsid w:val="00ED5D2D"/>
    <w:rsid w:val="00ED6F87"/>
    <w:rsid w:val="00EE039E"/>
    <w:rsid w:val="00EE1456"/>
    <w:rsid w:val="00EE175D"/>
    <w:rsid w:val="00EE1A5F"/>
    <w:rsid w:val="00EE1D06"/>
    <w:rsid w:val="00EE1E6E"/>
    <w:rsid w:val="00EE2371"/>
    <w:rsid w:val="00EE323A"/>
    <w:rsid w:val="00EE3536"/>
    <w:rsid w:val="00EE4BD1"/>
    <w:rsid w:val="00EE542E"/>
    <w:rsid w:val="00EE5CEC"/>
    <w:rsid w:val="00EE63AA"/>
    <w:rsid w:val="00EE74B2"/>
    <w:rsid w:val="00EE785F"/>
    <w:rsid w:val="00EE791B"/>
    <w:rsid w:val="00EF025B"/>
    <w:rsid w:val="00EF15BD"/>
    <w:rsid w:val="00EF1AC8"/>
    <w:rsid w:val="00EF2572"/>
    <w:rsid w:val="00EF2C37"/>
    <w:rsid w:val="00EF4726"/>
    <w:rsid w:val="00EF498B"/>
    <w:rsid w:val="00EF62E7"/>
    <w:rsid w:val="00EF683C"/>
    <w:rsid w:val="00EF6967"/>
    <w:rsid w:val="00F00ECE"/>
    <w:rsid w:val="00F02843"/>
    <w:rsid w:val="00F032BA"/>
    <w:rsid w:val="00F03962"/>
    <w:rsid w:val="00F03CF5"/>
    <w:rsid w:val="00F04621"/>
    <w:rsid w:val="00F05881"/>
    <w:rsid w:val="00F05CEE"/>
    <w:rsid w:val="00F05DD8"/>
    <w:rsid w:val="00F06839"/>
    <w:rsid w:val="00F06A8F"/>
    <w:rsid w:val="00F107EE"/>
    <w:rsid w:val="00F112E3"/>
    <w:rsid w:val="00F11434"/>
    <w:rsid w:val="00F11DB8"/>
    <w:rsid w:val="00F12548"/>
    <w:rsid w:val="00F12CD1"/>
    <w:rsid w:val="00F12D84"/>
    <w:rsid w:val="00F1344C"/>
    <w:rsid w:val="00F1386C"/>
    <w:rsid w:val="00F13A8D"/>
    <w:rsid w:val="00F13F8F"/>
    <w:rsid w:val="00F14223"/>
    <w:rsid w:val="00F14311"/>
    <w:rsid w:val="00F1474A"/>
    <w:rsid w:val="00F147D4"/>
    <w:rsid w:val="00F15597"/>
    <w:rsid w:val="00F15F52"/>
    <w:rsid w:val="00F16D53"/>
    <w:rsid w:val="00F177D8"/>
    <w:rsid w:val="00F17F78"/>
    <w:rsid w:val="00F2025F"/>
    <w:rsid w:val="00F20BB1"/>
    <w:rsid w:val="00F20F09"/>
    <w:rsid w:val="00F220C1"/>
    <w:rsid w:val="00F22DBD"/>
    <w:rsid w:val="00F238FC"/>
    <w:rsid w:val="00F24385"/>
    <w:rsid w:val="00F246A6"/>
    <w:rsid w:val="00F2583F"/>
    <w:rsid w:val="00F25BD9"/>
    <w:rsid w:val="00F26035"/>
    <w:rsid w:val="00F2767A"/>
    <w:rsid w:val="00F27D93"/>
    <w:rsid w:val="00F30426"/>
    <w:rsid w:val="00F30602"/>
    <w:rsid w:val="00F31A44"/>
    <w:rsid w:val="00F322AC"/>
    <w:rsid w:val="00F32F2E"/>
    <w:rsid w:val="00F33BEA"/>
    <w:rsid w:val="00F341D5"/>
    <w:rsid w:val="00F34607"/>
    <w:rsid w:val="00F34926"/>
    <w:rsid w:val="00F34B8B"/>
    <w:rsid w:val="00F34C1C"/>
    <w:rsid w:val="00F34CB6"/>
    <w:rsid w:val="00F35214"/>
    <w:rsid w:val="00F35790"/>
    <w:rsid w:val="00F359DB"/>
    <w:rsid w:val="00F35BC0"/>
    <w:rsid w:val="00F35BC5"/>
    <w:rsid w:val="00F35DF5"/>
    <w:rsid w:val="00F36888"/>
    <w:rsid w:val="00F36897"/>
    <w:rsid w:val="00F3750C"/>
    <w:rsid w:val="00F40642"/>
    <w:rsid w:val="00F408CB"/>
    <w:rsid w:val="00F40B44"/>
    <w:rsid w:val="00F40F99"/>
    <w:rsid w:val="00F40FD8"/>
    <w:rsid w:val="00F410A4"/>
    <w:rsid w:val="00F41B1A"/>
    <w:rsid w:val="00F41F03"/>
    <w:rsid w:val="00F42019"/>
    <w:rsid w:val="00F434FA"/>
    <w:rsid w:val="00F43E41"/>
    <w:rsid w:val="00F448F3"/>
    <w:rsid w:val="00F44DF2"/>
    <w:rsid w:val="00F4568E"/>
    <w:rsid w:val="00F45E1D"/>
    <w:rsid w:val="00F460AE"/>
    <w:rsid w:val="00F4740B"/>
    <w:rsid w:val="00F478D3"/>
    <w:rsid w:val="00F47F61"/>
    <w:rsid w:val="00F51295"/>
    <w:rsid w:val="00F51317"/>
    <w:rsid w:val="00F51C43"/>
    <w:rsid w:val="00F524E4"/>
    <w:rsid w:val="00F5251B"/>
    <w:rsid w:val="00F52645"/>
    <w:rsid w:val="00F52647"/>
    <w:rsid w:val="00F537CA"/>
    <w:rsid w:val="00F54218"/>
    <w:rsid w:val="00F548CF"/>
    <w:rsid w:val="00F54FC4"/>
    <w:rsid w:val="00F5514B"/>
    <w:rsid w:val="00F555DF"/>
    <w:rsid w:val="00F55C79"/>
    <w:rsid w:val="00F560E7"/>
    <w:rsid w:val="00F6018E"/>
    <w:rsid w:val="00F6094A"/>
    <w:rsid w:val="00F60A49"/>
    <w:rsid w:val="00F60BCD"/>
    <w:rsid w:val="00F61453"/>
    <w:rsid w:val="00F61DC2"/>
    <w:rsid w:val="00F61E6A"/>
    <w:rsid w:val="00F62A32"/>
    <w:rsid w:val="00F6348F"/>
    <w:rsid w:val="00F63533"/>
    <w:rsid w:val="00F640F1"/>
    <w:rsid w:val="00F642BD"/>
    <w:rsid w:val="00F646FD"/>
    <w:rsid w:val="00F6657C"/>
    <w:rsid w:val="00F67E92"/>
    <w:rsid w:val="00F706F4"/>
    <w:rsid w:val="00F714B4"/>
    <w:rsid w:val="00F71815"/>
    <w:rsid w:val="00F7276D"/>
    <w:rsid w:val="00F72995"/>
    <w:rsid w:val="00F730F8"/>
    <w:rsid w:val="00F73345"/>
    <w:rsid w:val="00F738DB"/>
    <w:rsid w:val="00F73A5F"/>
    <w:rsid w:val="00F74D92"/>
    <w:rsid w:val="00F74DD2"/>
    <w:rsid w:val="00F75A8F"/>
    <w:rsid w:val="00F75E9B"/>
    <w:rsid w:val="00F761EC"/>
    <w:rsid w:val="00F7648A"/>
    <w:rsid w:val="00F7731C"/>
    <w:rsid w:val="00F77CA9"/>
    <w:rsid w:val="00F80463"/>
    <w:rsid w:val="00F80B2E"/>
    <w:rsid w:val="00F815D9"/>
    <w:rsid w:val="00F823FB"/>
    <w:rsid w:val="00F826BF"/>
    <w:rsid w:val="00F82AED"/>
    <w:rsid w:val="00F82BD2"/>
    <w:rsid w:val="00F83CBA"/>
    <w:rsid w:val="00F83CF2"/>
    <w:rsid w:val="00F843E0"/>
    <w:rsid w:val="00F84E18"/>
    <w:rsid w:val="00F856DE"/>
    <w:rsid w:val="00F85E75"/>
    <w:rsid w:val="00F87711"/>
    <w:rsid w:val="00F87A6C"/>
    <w:rsid w:val="00F87F03"/>
    <w:rsid w:val="00F90556"/>
    <w:rsid w:val="00F90FB4"/>
    <w:rsid w:val="00F918C0"/>
    <w:rsid w:val="00F91938"/>
    <w:rsid w:val="00F91EC4"/>
    <w:rsid w:val="00F92AEF"/>
    <w:rsid w:val="00F9440F"/>
    <w:rsid w:val="00F959C7"/>
    <w:rsid w:val="00F96142"/>
    <w:rsid w:val="00F97040"/>
    <w:rsid w:val="00F97BCC"/>
    <w:rsid w:val="00F97ED3"/>
    <w:rsid w:val="00FA015D"/>
    <w:rsid w:val="00FA0BBE"/>
    <w:rsid w:val="00FA0C60"/>
    <w:rsid w:val="00FA10B1"/>
    <w:rsid w:val="00FA157A"/>
    <w:rsid w:val="00FA15DB"/>
    <w:rsid w:val="00FA1B5F"/>
    <w:rsid w:val="00FA2095"/>
    <w:rsid w:val="00FA314E"/>
    <w:rsid w:val="00FA3473"/>
    <w:rsid w:val="00FA48A0"/>
    <w:rsid w:val="00FA4DD2"/>
    <w:rsid w:val="00FA54CD"/>
    <w:rsid w:val="00FA5BB5"/>
    <w:rsid w:val="00FA6253"/>
    <w:rsid w:val="00FA6366"/>
    <w:rsid w:val="00FA63FC"/>
    <w:rsid w:val="00FA6525"/>
    <w:rsid w:val="00FA6652"/>
    <w:rsid w:val="00FA7657"/>
    <w:rsid w:val="00FA7812"/>
    <w:rsid w:val="00FA7A91"/>
    <w:rsid w:val="00FB0367"/>
    <w:rsid w:val="00FB0738"/>
    <w:rsid w:val="00FB0805"/>
    <w:rsid w:val="00FB0C66"/>
    <w:rsid w:val="00FB1127"/>
    <w:rsid w:val="00FB1782"/>
    <w:rsid w:val="00FB1DFD"/>
    <w:rsid w:val="00FB30C0"/>
    <w:rsid w:val="00FB3170"/>
    <w:rsid w:val="00FB31ED"/>
    <w:rsid w:val="00FB3410"/>
    <w:rsid w:val="00FB3C76"/>
    <w:rsid w:val="00FB44F7"/>
    <w:rsid w:val="00FB459E"/>
    <w:rsid w:val="00FB49D3"/>
    <w:rsid w:val="00FB51BC"/>
    <w:rsid w:val="00FB5AF7"/>
    <w:rsid w:val="00FB6209"/>
    <w:rsid w:val="00FB71BF"/>
    <w:rsid w:val="00FB73CC"/>
    <w:rsid w:val="00FB7DFB"/>
    <w:rsid w:val="00FC082D"/>
    <w:rsid w:val="00FC09C1"/>
    <w:rsid w:val="00FC1212"/>
    <w:rsid w:val="00FC19A2"/>
    <w:rsid w:val="00FC2B3B"/>
    <w:rsid w:val="00FC536A"/>
    <w:rsid w:val="00FC5778"/>
    <w:rsid w:val="00FC5A6E"/>
    <w:rsid w:val="00FC5D0C"/>
    <w:rsid w:val="00FD1782"/>
    <w:rsid w:val="00FD1B47"/>
    <w:rsid w:val="00FD2E2A"/>
    <w:rsid w:val="00FD38A0"/>
    <w:rsid w:val="00FD497F"/>
    <w:rsid w:val="00FD521C"/>
    <w:rsid w:val="00FD536B"/>
    <w:rsid w:val="00FD5E69"/>
    <w:rsid w:val="00FD60E1"/>
    <w:rsid w:val="00FD611A"/>
    <w:rsid w:val="00FD69B7"/>
    <w:rsid w:val="00FD74FA"/>
    <w:rsid w:val="00FD7A1D"/>
    <w:rsid w:val="00FE1DB3"/>
    <w:rsid w:val="00FE35AC"/>
    <w:rsid w:val="00FE38EB"/>
    <w:rsid w:val="00FE4339"/>
    <w:rsid w:val="00FE4B48"/>
    <w:rsid w:val="00FE5D99"/>
    <w:rsid w:val="00FE60AA"/>
    <w:rsid w:val="00FE7A61"/>
    <w:rsid w:val="00FF1D1F"/>
    <w:rsid w:val="00FF1FEA"/>
    <w:rsid w:val="00FF3DE3"/>
    <w:rsid w:val="00FF4045"/>
    <w:rsid w:val="00FF4345"/>
    <w:rsid w:val="00FF47E1"/>
    <w:rsid w:val="00FF5A1A"/>
    <w:rsid w:val="00FF5B00"/>
    <w:rsid w:val="00FF6779"/>
    <w:rsid w:val="00FF6BED"/>
    <w:rsid w:val="00FF700A"/>
    <w:rsid w:val="00FF7015"/>
    <w:rsid w:val="00FF7279"/>
    <w:rsid w:val="00FF7C7D"/>
    <w:rsid w:val="012FD4F2"/>
    <w:rsid w:val="04449A0C"/>
    <w:rsid w:val="05622D32"/>
    <w:rsid w:val="1369A225"/>
    <w:rsid w:val="15351203"/>
    <w:rsid w:val="16905AB0"/>
    <w:rsid w:val="1815C196"/>
    <w:rsid w:val="1A80E19E"/>
    <w:rsid w:val="216BF5F6"/>
    <w:rsid w:val="2F8C81FE"/>
    <w:rsid w:val="30A298F5"/>
    <w:rsid w:val="30E7BD09"/>
    <w:rsid w:val="33AA27AF"/>
    <w:rsid w:val="3B55329F"/>
    <w:rsid w:val="3EE6AAEB"/>
    <w:rsid w:val="478D0C1F"/>
    <w:rsid w:val="4C6C7683"/>
    <w:rsid w:val="5432F60A"/>
    <w:rsid w:val="57599586"/>
    <w:rsid w:val="5E72863E"/>
    <w:rsid w:val="5F50254E"/>
    <w:rsid w:val="635CC82D"/>
    <w:rsid w:val="680F5F39"/>
    <w:rsid w:val="6D35781C"/>
    <w:rsid w:val="77A441EE"/>
    <w:rsid w:val="787B441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FE253BEC-2FAC-421D-BB49-CA35D2DC5B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11565"/>
  </w:style>
  <w:style w:type="paragraph" w:styleId="Heading1">
    <w:name w:val="heading 1"/>
    <w:basedOn w:val="Normal"/>
    <w:next w:val="Normal"/>
    <w:link w:val="Heading1Char"/>
    <w:uiPriority w:val="9"/>
    <w:qFormat/>
    <w:rsid w:val="002D2D9A"/>
    <w:pPr>
      <w:spacing w:after="0"/>
      <w:outlineLvl w:val="0"/>
    </w:pPr>
    <w:rPr>
      <w:rFonts w:cs="Open Sans" w:asciiTheme="majorHAnsi" w:hAnsiTheme="majorHAnsi"/>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C41FF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hAnsi="Times New Roman" w:eastAsia="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styleId="CommentTextChar" w:customStyle="1">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styleId="CommentSubjectChar" w:customStyle="1">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styleId="HeaderChar" w:customStyle="1">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styleId="FooterChar" w:customStyle="1">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styleId="StyleLatinOpenSansAsianTimesNewRoman10ptBoldBlac" w:customStyle="1">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styleId="Heading1Char" w:customStyle="1">
    <w:name w:val="Heading 1 Char"/>
    <w:basedOn w:val="DefaultParagraphFont"/>
    <w:link w:val="Heading1"/>
    <w:uiPriority w:val="9"/>
    <w:rsid w:val="002D2D9A"/>
    <w:rPr>
      <w:rFonts w:cs="Open Sans" w:asciiTheme="majorHAnsi" w:hAnsiTheme="majorHAnsi"/>
      <w:bCs/>
      <w:sz w:val="28"/>
      <w:szCs w:val="20"/>
    </w:rPr>
  </w:style>
  <w:style w:type="character" w:styleId="Heading2Char" w:customStyle="1">
    <w:name w:val="Heading 2 Char"/>
    <w:basedOn w:val="DefaultParagraphFont"/>
    <w:link w:val="Heading2"/>
    <w:uiPriority w:val="9"/>
    <w:rsid w:val="002D2D9A"/>
    <w:rPr>
      <w:rFonts w:cs="Open Sans"/>
      <w:b/>
      <w:bCs/>
      <w:sz w:val="24"/>
      <w:szCs w:val="20"/>
    </w:rPr>
  </w:style>
  <w:style w:type="paragraph" w:styleId="Tabletextsmall" w:customStyle="1">
    <w:name w:val="Table text small"/>
    <w:basedOn w:val="Normal"/>
    <w:qFormat/>
    <w:rsid w:val="00DB7FD2"/>
    <w:pPr>
      <w:spacing w:after="80" w:line="240" w:lineRule="auto"/>
      <w:jc w:val="center"/>
    </w:pPr>
    <w:rPr>
      <w:rFonts w:cs="Open Sans"/>
      <w:sz w:val="20"/>
      <w:szCs w:val="20"/>
    </w:rPr>
  </w:style>
  <w:style w:type="paragraph" w:styleId="Tabletext" w:customStyle="1">
    <w:name w:val="Table text"/>
    <w:basedOn w:val="Normal"/>
    <w:qFormat/>
    <w:rsid w:val="00A72A7F"/>
    <w:pPr>
      <w:spacing w:before="120" w:after="120" w:line="240" w:lineRule="auto"/>
    </w:pPr>
  </w:style>
  <w:style w:type="paragraph" w:styleId="Tabletextbullet" w:customStyle="1">
    <w:name w:val="Table text bullet"/>
    <w:basedOn w:val="Tabletext"/>
    <w:qFormat/>
    <w:rsid w:val="00A72A7F"/>
    <w:pPr>
      <w:numPr>
        <w:numId w:val="1"/>
      </w:numPr>
      <w:contextualSpacing/>
    </w:pPr>
  </w:style>
  <w:style w:type="paragraph" w:styleId="ListAlphaparens" w:customStyle="1">
    <w:name w:val="List Alpha parens"/>
    <w:basedOn w:val="Tabletext"/>
    <w:qFormat/>
    <w:rsid w:val="00DB54CD"/>
    <w:pPr>
      <w:numPr>
        <w:numId w:val="2"/>
      </w:numPr>
      <w:contextualSpacing/>
    </w:pPr>
  </w:style>
  <w:style w:type="character" w:styleId="normaltextrun" w:customStyle="1">
    <w:name w:val="normaltextrun"/>
    <w:basedOn w:val="DefaultParagraphFont"/>
    <w:rsid w:val="00B125BD"/>
  </w:style>
  <w:style w:type="character" w:styleId="eop" w:customStyle="1">
    <w:name w:val="eop"/>
    <w:basedOn w:val="DefaultParagraphFont"/>
    <w:rsid w:val="00B125BD"/>
  </w:style>
  <w:style w:type="character" w:styleId="Heading3Char" w:customStyle="1">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character" w:styleId="Mention">
    <w:name w:val="Mention"/>
    <w:basedOn w:val="DefaultParagraphFont"/>
    <w:uiPriority w:val="99"/>
    <w:unhideWhenUsed/>
    <w:rsid w:val="00833156"/>
    <w:rPr>
      <w:color w:val="2B579A"/>
      <w:shd w:val="clear" w:color="auto" w:fill="E1DFDD"/>
    </w:rPr>
  </w:style>
  <w:style w:type="paragraph" w:styleId="paragraph" w:customStyle="1">
    <w:name w:val="paragraph"/>
    <w:basedOn w:val="Normal"/>
    <w:rsid w:val="00054718"/>
    <w:pPr>
      <w:spacing w:before="100" w:beforeAutospacing="1" w:after="100" w:afterAutospacing="1" w:line="240" w:lineRule="auto"/>
    </w:pPr>
    <w:rPr>
      <w:rFonts w:ascii="Times New Roman" w:hAnsi="Times New Roman" w:eastAsia="Times New Roman" w:cs="Times New Roman"/>
      <w:sz w:val="24"/>
      <w:szCs w:val="24"/>
    </w:rPr>
  </w:style>
  <w:style w:type="paragraph" w:styleId="HTMLPreformatted">
    <w:name w:val="HTML Preformatted"/>
    <w:basedOn w:val="Normal"/>
    <w:link w:val="HTMLPreformattedChar"/>
    <w:uiPriority w:val="99"/>
    <w:semiHidden/>
    <w:unhideWhenUsed/>
    <w:rsid w:val="00144E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semiHidden/>
    <w:rsid w:val="00144E48"/>
    <w:rPr>
      <w:rFonts w:ascii="Courier New" w:hAnsi="Courier New" w:eastAsia="Times New Roman" w:cs="Courier New"/>
      <w:sz w:val="20"/>
      <w:szCs w:val="20"/>
    </w:rPr>
  </w:style>
  <w:style w:type="character" w:styleId="y2iqfc" w:customStyle="1">
    <w:name w:val="y2iqfc"/>
    <w:basedOn w:val="DefaultParagraphFont"/>
    <w:rsid w:val="00144E48"/>
  </w:style>
  <w:style w:type="character" w:styleId="cf01" w:customStyle="1">
    <w:name w:val="cf01"/>
    <w:basedOn w:val="DefaultParagraphFont"/>
    <w:rsid w:val="00F359DB"/>
    <w:rPr>
      <w:rFonts w:hint="default" w:ascii="Segoe UI" w:hAnsi="Segoe UI" w:cs="Segoe UI"/>
      <w:sz w:val="18"/>
      <w:szCs w:val="18"/>
    </w:rPr>
  </w:style>
  <w:style w:type="character" w:styleId="PlaceholderText">
    <w:name w:val="Placeholder Text"/>
    <w:basedOn w:val="DefaultParagraphFont"/>
    <w:uiPriority w:val="99"/>
    <w:semiHidden/>
    <w:rsid w:val="004259F6"/>
    <w:rPr>
      <w:color w:val="808080"/>
    </w:rPr>
  </w:style>
  <w:style w:type="table" w:styleId="TableGrid1" w:customStyle="1">
    <w:name w:val="Table Grid1"/>
    <w:basedOn w:val="TableNormal"/>
    <w:next w:val="TableGrid"/>
    <w:uiPriority w:val="39"/>
    <w:rsid w:val="00010AA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cantSplit/>
    </w:trPr>
  </w:style>
  <w:style w:type="paragraph" w:styleId="Revision">
    <w:name w:val="Revision"/>
    <w:hidden/>
    <w:uiPriority w:val="99"/>
    <w:semiHidden/>
    <w:rsid w:val="004016EE"/>
    <w:pPr>
      <w:spacing w:after="0" w:line="240" w:lineRule="auto"/>
    </w:pPr>
  </w:style>
  <w:style w:type="paragraph" w:styleId="unique1" w:customStyle="1">
    <w:name w:val="unique:1"/>
    <w:basedOn w:val="Normal"/>
    <w:qFormat/>
    <w:rsid w:val="00E67DB9"/>
    <w:pPr>
      <w:spacing w:line="260" w:lineRule="atLeast"/>
    </w:pPr>
    <w:rPr>
      <w:rFonts w:ascii="Arial" w:hAnsi="Arial" w:eastAsia="Times New Roman" w:cs="Times New Roman"/>
      <w:kern w:val="20"/>
    </w:rPr>
  </w:style>
  <w:style w:type="paragraph" w:styleId="list-level1" w:customStyle="1">
    <w:name w:val="list-level1"/>
    <w:basedOn w:val="Normal"/>
    <w:qFormat/>
    <w:rsid w:val="00E67DB9"/>
    <w:pPr>
      <w:numPr>
        <w:numId w:val="33"/>
      </w:numPr>
      <w:spacing w:line="260" w:lineRule="atLeast"/>
    </w:pPr>
    <w:rPr>
      <w:rFonts w:ascii="Arial" w:hAnsi="Arial" w:eastAsia="Times New Roman" w:cs="Times New Roman"/>
      <w:kern w:val="20"/>
    </w:rPr>
  </w:style>
  <w:style w:type="paragraph" w:styleId="list-level2" w:customStyle="1">
    <w:name w:val="list-level2"/>
    <w:basedOn w:val="list-level1"/>
    <w:qFormat/>
    <w:rsid w:val="00E67DB9"/>
    <w:pPr>
      <w:numPr>
        <w:ilvl w:val="1"/>
      </w:numPr>
    </w:pPr>
  </w:style>
  <w:style w:type="paragraph" w:styleId="list-level3" w:customStyle="1">
    <w:name w:val="list-level3"/>
    <w:basedOn w:val="list-level1"/>
    <w:qFormat/>
    <w:rsid w:val="00E67DB9"/>
    <w:pPr>
      <w:numPr>
        <w:ilvl w:val="2"/>
      </w:numPr>
    </w:pPr>
  </w:style>
  <w:style w:type="paragraph" w:styleId="list-level4" w:customStyle="1">
    <w:name w:val="list-level4"/>
    <w:basedOn w:val="list-level1"/>
    <w:qFormat/>
    <w:rsid w:val="00E67DB9"/>
    <w:pPr>
      <w:numPr>
        <w:ilvl w:val="3"/>
      </w:numPr>
    </w:pPr>
  </w:style>
  <w:style w:type="paragraph" w:styleId="list-level5" w:customStyle="1">
    <w:name w:val="list-level5"/>
    <w:basedOn w:val="list-level1"/>
    <w:qFormat/>
    <w:rsid w:val="00E67DB9"/>
    <w:pPr>
      <w:numPr>
        <w:ilvl w:val="4"/>
      </w:numPr>
    </w:pPr>
  </w:style>
  <w:style w:type="paragraph" w:styleId="listX-level1" w:customStyle="1">
    <w:name w:val="listX-level1"/>
    <w:basedOn w:val="list-level1"/>
    <w:qFormat/>
    <w:rsid w:val="00E67DB9"/>
  </w:style>
  <w:style w:type="numbering" w:styleId="semanticnumbers" w:customStyle="1">
    <w:name w:val="semantic_numbers"/>
    <w:uiPriority w:val="99"/>
    <w:rsid w:val="00E67DB9"/>
    <w:pPr>
      <w:numPr>
        <w:numId w:val="3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17116317">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680812420">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pol.tasb.org/Policy/Download/361?filename=DH(REGULATION).pdf" TargetMode="Externa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tea.texas.gov/sites/default/files/2016_10_ch247-two.pdf" TargetMode="Externa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7AD57B0C54CC24F934F6B5B683E9FF3" ma:contentTypeVersion="17" ma:contentTypeDescription="Create a new document." ma:contentTypeScope="" ma:versionID="74c475a7f88c09ad26452b08dcff0b32">
  <xsd:schema xmlns:xsd="http://www.w3.org/2001/XMLSchema" xmlns:xs="http://www.w3.org/2001/XMLSchema" xmlns:p="http://schemas.microsoft.com/office/2006/metadata/properties" xmlns:ns2="1a31ff91-fdef-444f-97ac-59e8c717c665" xmlns:ns3="c846d8e3-a298-4df9-941d-031d5a654278" targetNamespace="http://schemas.microsoft.com/office/2006/metadata/properties" ma:root="true" ma:fieldsID="927c3c6b4a17e24bf610af3d477f503d" ns2:_="" ns3:_="">
    <xsd:import namespace="1a31ff91-fdef-444f-97ac-59e8c717c665"/>
    <xsd:import namespace="c846d8e3-a298-4df9-941d-031d5a6542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31ff91-fdef-444f-97ac-59e8c717c6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b7a77b5-e59d-49f3-97a2-3dde868dbe2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46d8e3-a298-4df9-941d-031d5a65427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bacdb30-d662-427e-8aeb-ae7c33e06b0f}" ma:internalName="TaxCatchAll" ma:showField="CatchAllData" ma:web="c846d8e3-a298-4df9-941d-031d5a6542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46d8e3-a298-4df9-941d-031d5a654278" xsi:nil="true"/>
    <lcf76f155ced4ddcb4097134ff3c332f xmlns="1a31ff91-fdef-444f-97ac-59e8c717c66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2.xml><?xml version="1.0" encoding="utf-8"?>
<ds:datastoreItem xmlns:ds="http://schemas.openxmlformats.org/officeDocument/2006/customXml" ds:itemID="{C6A57D41-F247-47F0-8DE8-6CAFBB8EC327}"/>
</file>

<file path=customXml/itemProps3.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C:\Users\mhoeper\AppData\Roaming\Microsoft\Templates\TEA_Working_Template.dotx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Catherine Hart</dc:creator>
  <keywords/>
  <dc:description/>
  <lastModifiedBy>Moody, Cherylynn Jody</lastModifiedBy>
  <revision>16</revision>
  <dcterms:created xsi:type="dcterms:W3CDTF">2022-07-05T16:55:00.0000000Z</dcterms:created>
  <dcterms:modified xsi:type="dcterms:W3CDTF">2025-05-16T18:36:31.8367778Z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0x01010037AD57B0C54CC24F934F6B5B683E9FF3</vt:lpwstr>
  </property>
  <property fmtid="{D5CDD505-2E9C-101B-9397-08002B2CF9AE}" pid="3" name="MediaServiceImageTags">
    <vt:lpwstr/>
  </property>
</Properties>
</file>