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50A6C056" w:rsidR="00B125BD" w:rsidRDefault="001D0A34" w:rsidP="003514CB">
      <w:pPr>
        <w:pStyle w:val="Heading1"/>
        <w:spacing w:after="160"/>
      </w:pPr>
      <w:r>
        <w:t>E</w:t>
      </w:r>
      <w:r w:rsidR="00B125BD">
        <w:t>xit Ticket</w:t>
      </w:r>
    </w:p>
    <w:p w14:paraId="7D5671D7" w14:textId="32855B8C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.0</w:t>
      </w:r>
      <w:r w:rsidR="002F0B1D">
        <w:t>6</w:t>
      </w:r>
      <w:r w:rsidR="002A116A">
        <w:t xml:space="preserve">: </w:t>
      </w:r>
      <w:r w:rsidR="002F0B1D">
        <w:t>Complex Text in Tier 1 Instruction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663F3E37" w14:textId="18825D27" w:rsidR="00181A6D" w:rsidRDefault="00181A6D" w:rsidP="00181A6D">
      <w:pPr>
        <w:pStyle w:val="ListParagraph"/>
        <w:numPr>
          <w:ilvl w:val="0"/>
          <w:numId w:val="36"/>
        </w:numPr>
      </w:pPr>
      <w:r>
        <w:t>What is tier one Instruction?</w:t>
      </w:r>
    </w:p>
    <w:p w14:paraId="10A72253" w14:textId="361ED147" w:rsidR="00181A6D" w:rsidRDefault="00181A6D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574F5E0B" w14:textId="21C6F6A3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68F09970" w14:textId="1728D599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14970AAD" w14:textId="77777777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5F916270" w14:textId="677A3EB3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57C434F7" w14:textId="77777777" w:rsidR="00933433" w:rsidRDefault="00933433" w:rsidP="00181A6D">
      <w:pPr>
        <w:pStyle w:val="ListParagraph"/>
      </w:pPr>
    </w:p>
    <w:p w14:paraId="2342A70A" w14:textId="0A92266C" w:rsidR="00181A6D" w:rsidRDefault="00181A6D" w:rsidP="00181A6D">
      <w:pPr>
        <w:pStyle w:val="ListParagraph"/>
        <w:numPr>
          <w:ilvl w:val="0"/>
          <w:numId w:val="36"/>
        </w:numPr>
      </w:pPr>
      <w:r>
        <w:t>Why is it important to provide students opportunities to access grade-level complex texts during tier one instruction?</w:t>
      </w:r>
    </w:p>
    <w:p w14:paraId="2C386D21" w14:textId="06126F9E" w:rsidR="00181A6D" w:rsidRDefault="00181A6D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0C50B646" w14:textId="0F6D65E9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72EB643F" w14:textId="4B71C577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66B13461" w14:textId="713B4FCD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0B715DD1" w14:textId="77777777" w:rsidR="00933433" w:rsidRDefault="00933433" w:rsidP="00181A6D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47D29E10" w14:textId="77777777" w:rsidR="00933433" w:rsidRDefault="00933433" w:rsidP="00181A6D">
      <w:pPr>
        <w:pStyle w:val="ListParagraph"/>
      </w:pPr>
    </w:p>
    <w:p w14:paraId="4F0EE30E" w14:textId="30280E64" w:rsidR="00181A6D" w:rsidRPr="00985830" w:rsidRDefault="00181A6D" w:rsidP="00181A6D">
      <w:pPr>
        <w:pStyle w:val="ListParagraph"/>
        <w:numPr>
          <w:ilvl w:val="0"/>
          <w:numId w:val="36"/>
        </w:numPr>
        <w:spacing w:after="0" w:line="240" w:lineRule="auto"/>
      </w:pPr>
      <w:r>
        <w:t>What supports and scaffolds can a teacher provide to support students in access</w:t>
      </w:r>
      <w:r w:rsidR="00040917">
        <w:t>ing</w:t>
      </w:r>
      <w:r>
        <w:t xml:space="preserve"> grade-level complex texts?</w:t>
      </w:r>
    </w:p>
    <w:p w14:paraId="61CD13ED" w14:textId="4CAE6CB0" w:rsidR="00A53BBC" w:rsidRDefault="00A53BBC" w:rsidP="00A53BBC">
      <w:pPr>
        <w:pStyle w:val="ListParagraph"/>
        <w:rPr>
          <w:i/>
          <w:iCs/>
        </w:rPr>
      </w:pPr>
    </w:p>
    <w:p w14:paraId="5A8C74A7" w14:textId="596406E7" w:rsidR="00933433" w:rsidRDefault="00933433" w:rsidP="00A53BBC">
      <w:pPr>
        <w:pStyle w:val="ListParagraph"/>
        <w:rPr>
          <w:i/>
          <w:iCs/>
        </w:rPr>
      </w:pPr>
    </w:p>
    <w:p w14:paraId="6D69BCC2" w14:textId="0C7B4D73" w:rsidR="00933433" w:rsidRDefault="00933433" w:rsidP="00A53BBC">
      <w:pPr>
        <w:pStyle w:val="ListParagraph"/>
        <w:rPr>
          <w:i/>
          <w:iCs/>
        </w:rPr>
      </w:pPr>
    </w:p>
    <w:p w14:paraId="7156E8B3" w14:textId="2E2A1683" w:rsidR="00933433" w:rsidRDefault="00933433" w:rsidP="00A53BBC">
      <w:pPr>
        <w:pStyle w:val="ListParagraph"/>
        <w:rPr>
          <w:i/>
          <w:iCs/>
        </w:rPr>
      </w:pPr>
    </w:p>
    <w:p w14:paraId="1FAE6041" w14:textId="7FAF6E15" w:rsidR="00933433" w:rsidRDefault="00933433" w:rsidP="00A53BBC">
      <w:pPr>
        <w:pStyle w:val="ListParagraph"/>
        <w:rPr>
          <w:i/>
          <w:iCs/>
        </w:rPr>
      </w:pPr>
    </w:p>
    <w:p w14:paraId="081F1EFB" w14:textId="2CF446B2" w:rsidR="00933433" w:rsidRDefault="00933433" w:rsidP="00A53BBC">
      <w:pPr>
        <w:pStyle w:val="ListParagraph"/>
        <w:rPr>
          <w:i/>
          <w:iCs/>
        </w:rPr>
      </w:pPr>
    </w:p>
    <w:p w14:paraId="3248E764" w14:textId="77777777" w:rsidR="00933433" w:rsidRPr="00A53BBC" w:rsidRDefault="00933433" w:rsidP="00A53BBC">
      <w:pPr>
        <w:pStyle w:val="ListParagraph"/>
        <w:rPr>
          <w:i/>
          <w:iCs/>
        </w:rPr>
      </w:pPr>
    </w:p>
    <w:p w14:paraId="56900FC1" w14:textId="138255CC" w:rsidR="00A53BBC" w:rsidRPr="00A53BBC" w:rsidRDefault="00A53BBC" w:rsidP="00A53BBC">
      <w:pPr>
        <w:pStyle w:val="ListParagraph"/>
        <w:numPr>
          <w:ilvl w:val="0"/>
          <w:numId w:val="36"/>
        </w:numPr>
        <w:rPr>
          <w:i/>
          <w:iCs/>
        </w:rPr>
      </w:pPr>
      <w:r>
        <w:t>How have you seen complex texts used in your own internship experience?</w:t>
      </w:r>
    </w:p>
    <w:p w14:paraId="0252304B" w14:textId="77777777" w:rsidR="0067002E" w:rsidRPr="0017373B" w:rsidRDefault="0067002E" w:rsidP="00A53BBC">
      <w:pPr>
        <w:rPr>
          <w:i/>
          <w:iCs/>
          <w:color w:val="008000"/>
        </w:rPr>
      </w:pPr>
    </w:p>
    <w:sectPr w:rsidR="0067002E" w:rsidRPr="0017373B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E43DD" w14:textId="77777777" w:rsidR="00DE6270" w:rsidRDefault="00DE6270" w:rsidP="004C62A0">
      <w:pPr>
        <w:spacing w:after="0" w:line="240" w:lineRule="auto"/>
      </w:pPr>
      <w:r>
        <w:separator/>
      </w:r>
    </w:p>
  </w:endnote>
  <w:endnote w:type="continuationSeparator" w:id="0">
    <w:p w14:paraId="7DDF895E" w14:textId="77777777" w:rsidR="00DE6270" w:rsidRDefault="00DE6270" w:rsidP="004C62A0">
      <w:pPr>
        <w:spacing w:after="0" w:line="240" w:lineRule="auto"/>
      </w:pPr>
      <w:r>
        <w:continuationSeparator/>
      </w:r>
    </w:p>
  </w:endnote>
  <w:endnote w:type="continuationNotice" w:id="1">
    <w:p w14:paraId="0AE2F435" w14:textId="77777777" w:rsidR="00DE6270" w:rsidRDefault="00DE62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0FE78B8D" w:rsidR="00485163" w:rsidRPr="00644555" w:rsidRDefault="00644555" w:rsidP="0064455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E0224" w14:textId="77777777" w:rsidR="00DE6270" w:rsidRDefault="00DE6270" w:rsidP="004C62A0">
      <w:pPr>
        <w:spacing w:after="0" w:line="240" w:lineRule="auto"/>
      </w:pPr>
      <w:r>
        <w:separator/>
      </w:r>
    </w:p>
  </w:footnote>
  <w:footnote w:type="continuationSeparator" w:id="0">
    <w:p w14:paraId="5DDE5D1B" w14:textId="77777777" w:rsidR="00DE6270" w:rsidRDefault="00DE6270" w:rsidP="004C62A0">
      <w:pPr>
        <w:spacing w:after="0" w:line="240" w:lineRule="auto"/>
      </w:pPr>
      <w:r>
        <w:continuationSeparator/>
      </w:r>
    </w:p>
  </w:footnote>
  <w:footnote w:type="continuationNotice" w:id="1">
    <w:p w14:paraId="353EB431" w14:textId="77777777" w:rsidR="00DE6270" w:rsidRDefault="00DE62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02F6FCA"/>
    <w:multiLevelType w:val="hybridMultilevel"/>
    <w:tmpl w:val="E94C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54492"/>
    <w:multiLevelType w:val="hybridMultilevel"/>
    <w:tmpl w:val="BCAA76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441F6"/>
    <w:multiLevelType w:val="hybridMultilevel"/>
    <w:tmpl w:val="76528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37AE9"/>
    <w:multiLevelType w:val="hybridMultilevel"/>
    <w:tmpl w:val="3FE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BD4DCB"/>
    <w:multiLevelType w:val="hybridMultilevel"/>
    <w:tmpl w:val="765288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BA6FD6"/>
    <w:multiLevelType w:val="hybridMultilevel"/>
    <w:tmpl w:val="4BB02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121D3"/>
    <w:multiLevelType w:val="hybridMultilevel"/>
    <w:tmpl w:val="52226A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357370"/>
    <w:multiLevelType w:val="hybridMultilevel"/>
    <w:tmpl w:val="DD0CA9A2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EE0C6C"/>
    <w:multiLevelType w:val="hybridMultilevel"/>
    <w:tmpl w:val="68E8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0313D"/>
    <w:multiLevelType w:val="hybridMultilevel"/>
    <w:tmpl w:val="3F76E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465862">
    <w:abstractNumId w:val="4"/>
  </w:num>
  <w:num w:numId="2" w16cid:durableId="1471168720">
    <w:abstractNumId w:val="9"/>
  </w:num>
  <w:num w:numId="3" w16cid:durableId="2082604826">
    <w:abstractNumId w:val="7"/>
  </w:num>
  <w:num w:numId="4" w16cid:durableId="1219127965">
    <w:abstractNumId w:val="30"/>
  </w:num>
  <w:num w:numId="5" w16cid:durableId="529028137">
    <w:abstractNumId w:val="37"/>
  </w:num>
  <w:num w:numId="6" w16cid:durableId="831749895">
    <w:abstractNumId w:val="14"/>
  </w:num>
  <w:num w:numId="7" w16cid:durableId="2024743885">
    <w:abstractNumId w:val="26"/>
  </w:num>
  <w:num w:numId="8" w16cid:durableId="822282623">
    <w:abstractNumId w:val="16"/>
  </w:num>
  <w:num w:numId="9" w16cid:durableId="644698312">
    <w:abstractNumId w:val="17"/>
  </w:num>
  <w:num w:numId="10" w16cid:durableId="1431700364">
    <w:abstractNumId w:val="2"/>
  </w:num>
  <w:num w:numId="11" w16cid:durableId="835799415">
    <w:abstractNumId w:val="21"/>
  </w:num>
  <w:num w:numId="12" w16cid:durableId="1723288328">
    <w:abstractNumId w:val="1"/>
  </w:num>
  <w:num w:numId="13" w16cid:durableId="12191643">
    <w:abstractNumId w:val="36"/>
  </w:num>
  <w:num w:numId="14" w16cid:durableId="1469317204">
    <w:abstractNumId w:val="25"/>
  </w:num>
  <w:num w:numId="15" w16cid:durableId="1610233549">
    <w:abstractNumId w:val="29"/>
  </w:num>
  <w:num w:numId="16" w16cid:durableId="1910118448">
    <w:abstractNumId w:val="5"/>
  </w:num>
  <w:num w:numId="17" w16cid:durableId="923223837">
    <w:abstractNumId w:val="3"/>
  </w:num>
  <w:num w:numId="18" w16cid:durableId="1235895788">
    <w:abstractNumId w:val="34"/>
  </w:num>
  <w:num w:numId="19" w16cid:durableId="672029995">
    <w:abstractNumId w:val="18"/>
  </w:num>
  <w:num w:numId="20" w16cid:durableId="2079787819">
    <w:abstractNumId w:val="0"/>
  </w:num>
  <w:num w:numId="21" w16cid:durableId="1612861086">
    <w:abstractNumId w:val="35"/>
  </w:num>
  <w:num w:numId="22" w16cid:durableId="1967928649">
    <w:abstractNumId w:val="32"/>
  </w:num>
  <w:num w:numId="23" w16cid:durableId="397899757">
    <w:abstractNumId w:val="12"/>
  </w:num>
  <w:num w:numId="24" w16cid:durableId="146097481">
    <w:abstractNumId w:val="33"/>
  </w:num>
  <w:num w:numId="25" w16cid:durableId="253633329">
    <w:abstractNumId w:val="6"/>
  </w:num>
  <w:num w:numId="26" w16cid:durableId="2079205146">
    <w:abstractNumId w:val="22"/>
  </w:num>
  <w:num w:numId="27" w16cid:durableId="664281799">
    <w:abstractNumId w:val="23"/>
  </w:num>
  <w:num w:numId="28" w16cid:durableId="153448840">
    <w:abstractNumId w:val="24"/>
  </w:num>
  <w:num w:numId="29" w16cid:durableId="1665277463">
    <w:abstractNumId w:val="20"/>
  </w:num>
  <w:num w:numId="30" w16cid:durableId="809640309">
    <w:abstractNumId w:val="27"/>
  </w:num>
  <w:num w:numId="31" w16cid:durableId="1162702056">
    <w:abstractNumId w:val="8"/>
  </w:num>
  <w:num w:numId="32" w16cid:durableId="802967934">
    <w:abstractNumId w:val="28"/>
  </w:num>
  <w:num w:numId="33" w16cid:durableId="1816529027">
    <w:abstractNumId w:val="13"/>
  </w:num>
  <w:num w:numId="34" w16cid:durableId="423647442">
    <w:abstractNumId w:val="19"/>
  </w:num>
  <w:num w:numId="35" w16cid:durableId="417218440">
    <w:abstractNumId w:val="11"/>
  </w:num>
  <w:num w:numId="36" w16cid:durableId="508298529">
    <w:abstractNumId w:val="15"/>
  </w:num>
  <w:num w:numId="37" w16cid:durableId="670641113">
    <w:abstractNumId w:val="10"/>
  </w:num>
  <w:num w:numId="38" w16cid:durableId="248078420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65DC"/>
    <w:rsid w:val="000067CE"/>
    <w:rsid w:val="00011E61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4C71"/>
    <w:rsid w:val="0003584E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42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5BAC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90"/>
    <w:rsid w:val="00141862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652A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680"/>
    <w:rsid w:val="0026219B"/>
    <w:rsid w:val="00262683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4FB5"/>
    <w:rsid w:val="002A5281"/>
    <w:rsid w:val="002A6351"/>
    <w:rsid w:val="002A7718"/>
    <w:rsid w:val="002A792F"/>
    <w:rsid w:val="002A7E9C"/>
    <w:rsid w:val="002B03E1"/>
    <w:rsid w:val="002B0512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3407"/>
    <w:rsid w:val="002C3563"/>
    <w:rsid w:val="002C3B11"/>
    <w:rsid w:val="002C3BD0"/>
    <w:rsid w:val="002C4395"/>
    <w:rsid w:val="002C447C"/>
    <w:rsid w:val="002C53FA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7AE"/>
    <w:rsid w:val="0033521B"/>
    <w:rsid w:val="00335B76"/>
    <w:rsid w:val="00335F63"/>
    <w:rsid w:val="00335F8C"/>
    <w:rsid w:val="00336DA7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5210"/>
    <w:rsid w:val="00395EC5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50F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57F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D40"/>
    <w:rsid w:val="00480C2E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6A69"/>
    <w:rsid w:val="00516EF5"/>
    <w:rsid w:val="00516FD2"/>
    <w:rsid w:val="00520304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2D2B"/>
    <w:rsid w:val="00643074"/>
    <w:rsid w:val="006438CB"/>
    <w:rsid w:val="00644555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12D5"/>
    <w:rsid w:val="006514BA"/>
    <w:rsid w:val="00651D36"/>
    <w:rsid w:val="00652BA9"/>
    <w:rsid w:val="00652F88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BBA"/>
    <w:rsid w:val="00740DC2"/>
    <w:rsid w:val="0074143F"/>
    <w:rsid w:val="007423A5"/>
    <w:rsid w:val="00742C21"/>
    <w:rsid w:val="00742EED"/>
    <w:rsid w:val="00743718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351"/>
    <w:rsid w:val="007673BE"/>
    <w:rsid w:val="0076747C"/>
    <w:rsid w:val="00770E79"/>
    <w:rsid w:val="00771F56"/>
    <w:rsid w:val="00772A19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7EB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269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3B9B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40AFD"/>
    <w:rsid w:val="00841122"/>
    <w:rsid w:val="008414BD"/>
    <w:rsid w:val="00841CFA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487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577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898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8EC"/>
    <w:rsid w:val="008F2B81"/>
    <w:rsid w:val="008F3027"/>
    <w:rsid w:val="008F3490"/>
    <w:rsid w:val="008F3B3F"/>
    <w:rsid w:val="008F4F21"/>
    <w:rsid w:val="008F58E1"/>
    <w:rsid w:val="008F5A5F"/>
    <w:rsid w:val="008F60AC"/>
    <w:rsid w:val="008F6A76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F7A"/>
    <w:rsid w:val="009320D2"/>
    <w:rsid w:val="0093235B"/>
    <w:rsid w:val="00933433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CC2"/>
    <w:rsid w:val="009B47A8"/>
    <w:rsid w:val="009B51FE"/>
    <w:rsid w:val="009B6889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9AA"/>
    <w:rsid w:val="00A03D64"/>
    <w:rsid w:val="00A0495A"/>
    <w:rsid w:val="00A04A50"/>
    <w:rsid w:val="00A055D4"/>
    <w:rsid w:val="00A05DED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691"/>
    <w:rsid w:val="00A15AC0"/>
    <w:rsid w:val="00A16E07"/>
    <w:rsid w:val="00A17945"/>
    <w:rsid w:val="00A2091C"/>
    <w:rsid w:val="00A20E0A"/>
    <w:rsid w:val="00A2221A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BC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96A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2091"/>
    <w:rsid w:val="00BF2F39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64C"/>
    <w:rsid w:val="00C136D4"/>
    <w:rsid w:val="00C137C2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4CF"/>
    <w:rsid w:val="00C63F36"/>
    <w:rsid w:val="00C64037"/>
    <w:rsid w:val="00C64A91"/>
    <w:rsid w:val="00C6526F"/>
    <w:rsid w:val="00C65955"/>
    <w:rsid w:val="00C65F56"/>
    <w:rsid w:val="00C660E9"/>
    <w:rsid w:val="00C663D7"/>
    <w:rsid w:val="00C66442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C4D"/>
    <w:rsid w:val="00C97EFE"/>
    <w:rsid w:val="00CA04DC"/>
    <w:rsid w:val="00CA262F"/>
    <w:rsid w:val="00CA2AF0"/>
    <w:rsid w:val="00CA355E"/>
    <w:rsid w:val="00CA3B0B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32AF"/>
    <w:rsid w:val="00D33A8D"/>
    <w:rsid w:val="00D33CA1"/>
    <w:rsid w:val="00D343DF"/>
    <w:rsid w:val="00D36D46"/>
    <w:rsid w:val="00D36E0A"/>
    <w:rsid w:val="00D4085C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692"/>
    <w:rsid w:val="00D45F7E"/>
    <w:rsid w:val="00D466B6"/>
    <w:rsid w:val="00D4737F"/>
    <w:rsid w:val="00D500FE"/>
    <w:rsid w:val="00D505CA"/>
    <w:rsid w:val="00D50ACE"/>
    <w:rsid w:val="00D51785"/>
    <w:rsid w:val="00D51AD6"/>
    <w:rsid w:val="00D52D84"/>
    <w:rsid w:val="00D53379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8D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33D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270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C56"/>
    <w:rsid w:val="00E22DFB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A47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949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6F1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3592"/>
    <w:rsid w:val="00EC3EF5"/>
    <w:rsid w:val="00EC454C"/>
    <w:rsid w:val="00EC4B4D"/>
    <w:rsid w:val="00EC4DFA"/>
    <w:rsid w:val="00EC532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91D"/>
    <w:rsid w:val="00ED2C26"/>
    <w:rsid w:val="00ED3063"/>
    <w:rsid w:val="00ED53E2"/>
    <w:rsid w:val="00ED57A7"/>
    <w:rsid w:val="00ED5A95"/>
    <w:rsid w:val="00ED638D"/>
    <w:rsid w:val="00ED668F"/>
    <w:rsid w:val="00ED6F87"/>
    <w:rsid w:val="00ED71A3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588"/>
    <w:rsid w:val="00F52647"/>
    <w:rsid w:val="00F52B78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644"/>
    <w:rsid w:val="00FE1D17"/>
    <w:rsid w:val="00FE1E7B"/>
    <w:rsid w:val="00FE1FF9"/>
    <w:rsid w:val="00FE2B80"/>
    <w:rsid w:val="00FE38EB"/>
    <w:rsid w:val="00FE4B48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2FBEC4C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3.06: Complex Text in Tier 1 Instruction</dc:title>
  <dc:subject>Lesson 3.06: Complex Text in Tier 1 Instruction</dc:subject>
  <dc:creator>Texas Education Agency</dc:creator>
  <cp:keywords/>
  <dc:description/>
  <cp:lastModifiedBy>White (she/her), Whitney</cp:lastModifiedBy>
  <cp:revision>5</cp:revision>
  <dcterms:created xsi:type="dcterms:W3CDTF">2023-01-05T14:39:00Z</dcterms:created>
  <dcterms:modified xsi:type="dcterms:W3CDTF">2023-08-18T01:16:00Z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