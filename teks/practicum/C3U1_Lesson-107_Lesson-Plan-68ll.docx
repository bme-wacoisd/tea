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A085278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8153DD">
        <w:t>1</w:t>
      </w:r>
      <w:r w:rsidR="00677709">
        <w:t>:</w:t>
      </w:r>
      <w:r w:rsidR="004446FA">
        <w:t xml:space="preserve"> </w:t>
      </w:r>
      <w:r w:rsidR="0007151D" w:rsidRPr="0007151D">
        <w:t>Career Exploration and Awareness</w:t>
      </w:r>
    </w:p>
    <w:p w14:paraId="4ED2FB9F" w14:textId="6D93908A" w:rsidR="007B668D" w:rsidRPr="000E6F6F" w:rsidRDefault="00B40728" w:rsidP="000E6F6F">
      <w:pPr>
        <w:rPr>
          <w:rFonts w:cs="Open Sans"/>
          <w:b/>
          <w:bCs/>
          <w:sz w:val="24"/>
          <w:szCs w:val="20"/>
        </w:rPr>
      </w:pPr>
      <w:r w:rsidRPr="00C54458">
        <w:rPr>
          <w:rFonts w:cs="Open Sans"/>
          <w:b/>
          <w:bCs/>
          <w:sz w:val="24"/>
          <w:szCs w:val="20"/>
        </w:rPr>
        <w:t xml:space="preserve">Lesson </w:t>
      </w:r>
      <w:r w:rsidR="00E37578" w:rsidRPr="00C54458">
        <w:rPr>
          <w:rFonts w:cs="Open Sans"/>
          <w:b/>
          <w:bCs/>
          <w:sz w:val="24"/>
          <w:szCs w:val="20"/>
        </w:rPr>
        <w:t>1.0</w:t>
      </w:r>
      <w:r w:rsidR="000E6F6F" w:rsidRPr="00C54458">
        <w:rPr>
          <w:rFonts w:cs="Open Sans"/>
          <w:b/>
          <w:bCs/>
          <w:sz w:val="24"/>
          <w:szCs w:val="20"/>
        </w:rPr>
        <w:t>7</w:t>
      </w:r>
      <w:r w:rsidRPr="00C54458">
        <w:rPr>
          <w:rFonts w:cs="Open Sans"/>
          <w:b/>
          <w:bCs/>
          <w:sz w:val="24"/>
          <w:szCs w:val="20"/>
        </w:rPr>
        <w:t>:</w:t>
      </w:r>
      <w:r w:rsidRPr="00B40728">
        <w:t xml:space="preserve"> </w:t>
      </w:r>
      <w:r w:rsidR="00C54458">
        <w:rPr>
          <w:rFonts w:cs="Open Sans"/>
          <w:b/>
          <w:bCs/>
          <w:sz w:val="24"/>
          <w:szCs w:val="20"/>
        </w:rPr>
        <w:t>Certification Requirements</w:t>
      </w:r>
      <w:r w:rsidR="00C54458" w:rsidRPr="000E6F6F">
        <w:rPr>
          <w:rFonts w:cs="Open Sans"/>
          <w:b/>
          <w:bCs/>
          <w:sz w:val="24"/>
          <w:szCs w:val="20"/>
        </w:rPr>
        <w:t xml:space="preserve"> for </w:t>
      </w:r>
      <w:r w:rsidR="00C54458">
        <w:rPr>
          <w:rFonts w:cs="Open Sans"/>
          <w:b/>
          <w:bCs/>
          <w:sz w:val="24"/>
          <w:szCs w:val="20"/>
        </w:rPr>
        <w:t>P</w:t>
      </w:r>
      <w:r w:rsidR="00C54458" w:rsidRPr="000E6F6F">
        <w:rPr>
          <w:rFonts w:cs="Open Sans"/>
          <w:b/>
          <w:bCs/>
          <w:sz w:val="24"/>
          <w:szCs w:val="20"/>
        </w:rPr>
        <w:t xml:space="preserve">rofessional </w:t>
      </w:r>
      <w:r w:rsidR="00C54458">
        <w:rPr>
          <w:rFonts w:cs="Open Sans"/>
          <w:b/>
          <w:bCs/>
          <w:sz w:val="24"/>
          <w:szCs w:val="20"/>
        </w:rPr>
        <w:t>E</w:t>
      </w:r>
      <w:r w:rsidR="00C54458" w:rsidRPr="000E6F6F">
        <w:rPr>
          <w:rFonts w:cs="Open Sans"/>
          <w:b/>
          <w:bCs/>
          <w:sz w:val="24"/>
          <w:szCs w:val="20"/>
        </w:rPr>
        <w:t xml:space="preserve">ducators </w:t>
      </w:r>
      <w:r w:rsidR="00C54458">
        <w:rPr>
          <w:rFonts w:cs="Open Sans"/>
          <w:b/>
          <w:bCs/>
          <w:sz w:val="24"/>
          <w:szCs w:val="20"/>
        </w:rPr>
        <w:t>Across School Models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626A132D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670201">
              <w:t>10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6ED6E3B2" w14:textId="39E8041A" w:rsidR="00A969C1" w:rsidRDefault="00BC173C" w:rsidP="00BC79A8">
            <w:pPr>
              <w:pStyle w:val="Tabletextbullet"/>
              <w:numPr>
                <w:ilvl w:val="0"/>
                <w:numId w:val="3"/>
              </w:numPr>
            </w:pPr>
            <w:r>
              <w:t>Bell</w:t>
            </w:r>
            <w:r w:rsidR="007C04A7">
              <w:t>r</w:t>
            </w:r>
            <w:r>
              <w:t>inger</w:t>
            </w:r>
            <w:r w:rsidR="00BC79A8">
              <w:t xml:space="preserve"> (</w:t>
            </w:r>
            <w:r w:rsidR="00C81CCF">
              <w:t xml:space="preserve">10 </w:t>
            </w:r>
            <w:r w:rsidR="00BC79A8">
              <w:t>mins)</w:t>
            </w:r>
          </w:p>
          <w:p w14:paraId="1F81188F" w14:textId="1A7E03F9" w:rsidR="00BC79A8" w:rsidRPr="00E73B64" w:rsidRDefault="00BC79A8" w:rsidP="00F65FAD">
            <w:pPr>
              <w:pStyle w:val="Tabletextbullet"/>
              <w:numPr>
                <w:ilvl w:val="0"/>
                <w:numId w:val="0"/>
              </w:numPr>
              <w:ind w:left="504"/>
            </w:pPr>
          </w:p>
        </w:tc>
        <w:tc>
          <w:tcPr>
            <w:tcW w:w="1733" w:type="pct"/>
          </w:tcPr>
          <w:p w14:paraId="0D3F1410" w14:textId="21C623FE" w:rsidR="00341AE7" w:rsidRPr="008A3F4E" w:rsidRDefault="00C942AC" w:rsidP="00341AE7">
            <w:pPr>
              <w:pStyle w:val="Tabletext"/>
            </w:pPr>
            <w:r>
              <w:t>Instruction</w:t>
            </w:r>
            <w:r w:rsidR="00341AE7" w:rsidRPr="008A3F4E">
              <w:t xml:space="preserve"> </w:t>
            </w:r>
            <w:r w:rsidR="00341AE7">
              <w:t>(</w:t>
            </w:r>
            <w:r w:rsidR="00670201">
              <w:t>1</w:t>
            </w:r>
            <w:r w:rsidR="00975547">
              <w:t>5</w:t>
            </w:r>
            <w:r w:rsidR="00341AE7">
              <w:t xml:space="preserve"> mins)</w:t>
            </w:r>
          </w:p>
          <w:p w14:paraId="612AE5E9" w14:textId="7D311AC2" w:rsidR="00B30C37" w:rsidRDefault="00AD6721" w:rsidP="00707EAA">
            <w:pPr>
              <w:pStyle w:val="Tabletextbullet"/>
            </w:pPr>
            <w:r>
              <w:t>Review:</w:t>
            </w:r>
            <w:r w:rsidR="00E34167">
              <w:t xml:space="preserve"> </w:t>
            </w:r>
            <w:r w:rsidR="00707EAA">
              <w:t xml:space="preserve">School </w:t>
            </w:r>
            <w:r w:rsidR="0029433A">
              <w:t>Models</w:t>
            </w:r>
            <w:r w:rsidR="00BC79A8">
              <w:t xml:space="preserve"> (</w:t>
            </w:r>
            <w:r w:rsidR="00E34167">
              <w:t>5</w:t>
            </w:r>
            <w:r w:rsidR="00BC79A8">
              <w:t xml:space="preserve"> mins)</w:t>
            </w:r>
          </w:p>
          <w:p w14:paraId="1E7AFF28" w14:textId="5FDC75D7" w:rsidR="00E34167" w:rsidRPr="00E34167" w:rsidRDefault="00AD6721" w:rsidP="00707EAA">
            <w:pPr>
              <w:pStyle w:val="Tabletextbullet"/>
            </w:pPr>
            <w:r>
              <w:t>Notes:</w:t>
            </w:r>
            <w:r w:rsidR="00E34167" w:rsidRPr="00E34167">
              <w:t xml:space="preserve"> Teacher Requirements across school models</w:t>
            </w:r>
            <w:r w:rsidR="00E34167">
              <w:t xml:space="preserve"> (</w:t>
            </w:r>
            <w:r w:rsidR="00975547">
              <w:t>10 mins)</w:t>
            </w:r>
          </w:p>
        </w:tc>
        <w:tc>
          <w:tcPr>
            <w:tcW w:w="1730" w:type="pct"/>
          </w:tcPr>
          <w:p w14:paraId="6F9B66EA" w14:textId="2EB0A7F7" w:rsidR="00A969C1" w:rsidRPr="008A3F4E" w:rsidRDefault="00C942AC" w:rsidP="008A3F4E">
            <w:pPr>
              <w:pStyle w:val="Tabletext"/>
            </w:pPr>
            <w:r>
              <w:t>Application (</w:t>
            </w:r>
            <w:r w:rsidR="00670201">
              <w:t>2</w:t>
            </w:r>
            <w:r w:rsidR="000330AC">
              <w:t>0</w:t>
            </w:r>
            <w:r>
              <w:t xml:space="preserve"> mins)</w:t>
            </w:r>
          </w:p>
          <w:p w14:paraId="46D24CB5" w14:textId="4928044B" w:rsidR="00AB76D8" w:rsidRDefault="00975547" w:rsidP="00A72A7F">
            <w:pPr>
              <w:pStyle w:val="Tabletextbullet"/>
            </w:pPr>
            <w:r w:rsidRPr="00975547">
              <w:t>Practice</w:t>
            </w:r>
            <w:r w:rsidR="000330AC">
              <w:t>:</w:t>
            </w:r>
            <w:r w:rsidRPr="00975547">
              <w:t xml:space="preserve"> Teacher Pathway Scenarios </w:t>
            </w:r>
            <w:r w:rsidR="00AB76D8">
              <w:t>(</w:t>
            </w:r>
            <w:r>
              <w:t>10</w:t>
            </w:r>
            <w:r w:rsidR="00AB76D8">
              <w:t xml:space="preserve"> mins)</w:t>
            </w:r>
          </w:p>
          <w:p w14:paraId="5D3D7B59" w14:textId="66E3F88B" w:rsidR="00BC173C" w:rsidRDefault="00C942AC" w:rsidP="00A72A7F">
            <w:pPr>
              <w:pStyle w:val="Tabletextbullet"/>
            </w:pPr>
            <w:r>
              <w:t>Debrief (</w:t>
            </w:r>
            <w:r w:rsidR="00AB76D8">
              <w:t>5</w:t>
            </w:r>
            <w:r w:rsidR="006F421C">
              <w:t xml:space="preserve"> </w:t>
            </w:r>
            <w:r>
              <w:t>min</w:t>
            </w:r>
            <w:r w:rsidR="0037640E">
              <w:t>s</w:t>
            </w:r>
            <w:r>
              <w:t>)</w:t>
            </w:r>
          </w:p>
          <w:p w14:paraId="1B8734F9" w14:textId="10CF91EC" w:rsidR="00BC173C" w:rsidRPr="007113B9" w:rsidRDefault="00BC173C" w:rsidP="00A72A7F">
            <w:pPr>
              <w:pStyle w:val="Tabletextbullet"/>
            </w:pPr>
            <w:r>
              <w:t>Exit Ticket</w:t>
            </w:r>
            <w:r w:rsidR="003412C9">
              <w:t xml:space="preserve"> (</w:t>
            </w:r>
            <w:r w:rsidR="000330AC">
              <w:t>5</w:t>
            </w:r>
            <w:r w:rsidR="003412C9">
              <w:t xml:space="preserve"> min</w:t>
            </w:r>
            <w:r w:rsidR="0037640E">
              <w:t>s</w:t>
            </w:r>
            <w:r w:rsidR="003412C9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4D5CAC" w:rsidRPr="00447D20" w14:paraId="2EC513B2" w14:textId="77777777" w:rsidTr="0086311C">
        <w:trPr>
          <w:cantSplit w:val="0"/>
        </w:trPr>
        <w:tc>
          <w:tcPr>
            <w:tcW w:w="1525" w:type="dxa"/>
          </w:tcPr>
          <w:p w14:paraId="5E03856C" w14:textId="2B805576" w:rsidR="004D5CAC" w:rsidRPr="00A72A7F" w:rsidRDefault="004D5CAC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8227220" w14:textId="40442629" w:rsidR="004D5CAC" w:rsidRPr="0080575A" w:rsidRDefault="0080575A" w:rsidP="0080575A">
            <w:pPr>
              <w:pStyle w:val="Tabletext"/>
            </w:pPr>
            <w:r>
              <w:t>3</w:t>
            </w:r>
          </w:p>
        </w:tc>
        <w:tc>
          <w:tcPr>
            <w:tcW w:w="7381" w:type="dxa"/>
            <w:gridSpan w:val="2"/>
          </w:tcPr>
          <w:p w14:paraId="216D73DD" w14:textId="649F493D" w:rsidR="0080575A" w:rsidRPr="0080575A" w:rsidRDefault="0080575A" w:rsidP="0086311C">
            <w:r w:rsidRPr="0080575A">
              <w:t>The student explores the teaching and training</w:t>
            </w:r>
            <w:r w:rsidR="00DB65D6">
              <w:t xml:space="preserve"> field and</w:t>
            </w:r>
            <w:r w:rsidRPr="0080575A">
              <w:t xml:space="preserve"> profession. The student is expected to:</w:t>
            </w:r>
          </w:p>
          <w:p w14:paraId="6C81130F" w14:textId="65B6C093" w:rsidR="004D5CAC" w:rsidRPr="003D0313" w:rsidRDefault="0080575A" w:rsidP="0086311C">
            <w:pPr>
              <w:pStyle w:val="ListParagraph"/>
              <w:numPr>
                <w:ilvl w:val="0"/>
                <w:numId w:val="34"/>
              </w:numPr>
            </w:pPr>
            <w:r w:rsidRPr="0080575A">
              <w:t>Determine the educational</w:t>
            </w:r>
            <w:r w:rsidR="004C7A70">
              <w:t xml:space="preserve"> and </w:t>
            </w:r>
            <w:r w:rsidRPr="0080575A">
              <w:t>academic requirements and possible degree</w:t>
            </w:r>
            <w:r w:rsidR="004C7A70">
              <w:t xml:space="preserve">s and </w:t>
            </w:r>
            <w:r w:rsidRPr="0080575A">
              <w:t>certifications necessary for a profession of interest in teaching and training</w:t>
            </w:r>
            <w:r w:rsidR="0086311C">
              <w:t>.</w:t>
            </w:r>
          </w:p>
        </w:tc>
      </w:tr>
      <w:tr w:rsidR="00224925" w:rsidRPr="00447D20" w14:paraId="265F69C0" w14:textId="77777777" w:rsidTr="0086311C">
        <w:trPr>
          <w:cantSplit w:val="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6AEE6296" w14:textId="03E68423" w:rsidR="000E5908" w:rsidRDefault="00E309C3" w:rsidP="006F3BE1">
            <w:pPr>
              <w:pStyle w:val="Tabletextbullet"/>
            </w:pPr>
            <w:r>
              <w:t xml:space="preserve">Identify </w:t>
            </w:r>
            <w:r w:rsidR="00701D57">
              <w:t xml:space="preserve">the requirements </w:t>
            </w:r>
            <w:r w:rsidR="003118D4">
              <w:t>to become an educator across school models</w:t>
            </w:r>
            <w:r w:rsidR="00FE28A6">
              <w:t>.</w:t>
            </w:r>
            <w:r w:rsidR="000E5908">
              <w:t xml:space="preserve"> </w:t>
            </w:r>
          </w:p>
          <w:p w14:paraId="7BB725D8" w14:textId="5EF6DE8D" w:rsidR="007875D8" w:rsidRDefault="007875D8" w:rsidP="006F3BE1">
            <w:pPr>
              <w:pStyle w:val="Tabletextbullet"/>
            </w:pPr>
            <w:r>
              <w:t xml:space="preserve">Analyze scenarios to determine </w:t>
            </w:r>
            <w:r w:rsidR="00C71676">
              <w:t>if a teacher meets the requirements to teach in a particular school model.</w:t>
            </w:r>
          </w:p>
          <w:p w14:paraId="260527AC" w14:textId="77777777" w:rsidR="00452381" w:rsidRDefault="00452381" w:rsidP="00452381">
            <w:pPr>
              <w:pStyle w:val="Tabletextbullet"/>
              <w:numPr>
                <w:ilvl w:val="0"/>
                <w:numId w:val="0"/>
              </w:numPr>
              <w:ind w:left="432"/>
            </w:pPr>
          </w:p>
          <w:p w14:paraId="09D0B293" w14:textId="04623B69" w:rsidR="00B57C1B" w:rsidRPr="007113B9" w:rsidRDefault="00B57C1B" w:rsidP="00E75385">
            <w:pPr>
              <w:pStyle w:val="Tabletextbullet"/>
              <w:numPr>
                <w:ilvl w:val="0"/>
                <w:numId w:val="0"/>
              </w:numPr>
              <w:ind w:left="432"/>
            </w:pPr>
          </w:p>
        </w:tc>
      </w:tr>
      <w:tr w:rsidR="00224925" w:rsidRPr="00D00C5A" w14:paraId="24AD592D" w14:textId="77777777" w:rsidTr="0086311C">
        <w:trPr>
          <w:cantSplit w:val="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56C12F0A" w:rsidR="00224925" w:rsidRPr="005E6172" w:rsidRDefault="00E81A0B" w:rsidP="00224925">
            <w:pPr>
              <w:pStyle w:val="Tabletext"/>
            </w:pPr>
            <w:r>
              <w:t xml:space="preserve">While the most prevalent source of K-12 education is the traditional public school, there are other </w:t>
            </w:r>
            <w:r w:rsidR="0096437B">
              <w:t xml:space="preserve">school models that serve students across Texas. </w:t>
            </w:r>
            <w:r w:rsidR="00315B10">
              <w:t>In this lesson, students will explore the</w:t>
            </w:r>
            <w:r w:rsidR="00C71676">
              <w:t xml:space="preserve"> minimum </w:t>
            </w:r>
            <w:r w:rsidR="00991636">
              <w:t xml:space="preserve">certification </w:t>
            </w:r>
            <w:r w:rsidR="00C71676">
              <w:t>requirements</w:t>
            </w:r>
            <w:r w:rsidR="00315B10">
              <w:t xml:space="preserve"> </w:t>
            </w:r>
            <w:r w:rsidR="00991636">
              <w:t>for</w:t>
            </w:r>
            <w:r w:rsidR="00315B10">
              <w:t xml:space="preserve"> </w:t>
            </w:r>
            <w:r w:rsidR="00991636">
              <w:t xml:space="preserve">teachers in </w:t>
            </w:r>
            <w:r w:rsidR="00315B10">
              <w:t xml:space="preserve">different school models </w:t>
            </w:r>
            <w:r w:rsidR="00991636">
              <w:t>across Texas.</w:t>
            </w:r>
          </w:p>
        </w:tc>
      </w:tr>
      <w:tr w:rsidR="00224925" w:rsidRPr="00447D20" w14:paraId="62447C42" w14:textId="77777777" w:rsidTr="0086311C">
        <w:trPr>
          <w:cantSplit w:val="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01A49CD4" w14:textId="407AC69B" w:rsidR="009B44FC" w:rsidRPr="00DC5F8D" w:rsidRDefault="009B44FC" w:rsidP="009B44FC">
            <w:pPr>
              <w:pStyle w:val="Tabletext"/>
              <w:numPr>
                <w:ilvl w:val="0"/>
                <w:numId w:val="20"/>
              </w:numPr>
            </w:pPr>
            <w:r w:rsidRPr="00DC5F8D">
              <w:t>Match the characteristics below to the school models.</w:t>
            </w:r>
            <w:r>
              <w:t xml:space="preserve"> </w:t>
            </w:r>
            <w:proofErr w:type="gramStart"/>
            <w:r>
              <w:t>Some</w:t>
            </w:r>
            <w:proofErr w:type="gramEnd"/>
            <w:r>
              <w:t xml:space="preserve"> may apply to more than one model.</w:t>
            </w:r>
          </w:p>
          <w:p w14:paraId="23210FAA" w14:textId="77777777" w:rsidR="009B44FC" w:rsidRPr="005B4E56" w:rsidRDefault="009B44FC" w:rsidP="009B44FC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</w:rPr>
            </w:pPr>
            <w:r w:rsidRPr="005B4E56">
              <w:rPr>
                <w:rFonts w:cstheme="minorHAnsi"/>
              </w:rPr>
              <w:t>Jia is currently enrolled in a teacher preparation program at Stephen F. Austin State University and will graduate next year. She recently heard about a charter school that is part of the university known as the Stephen F. Austin State University Charter school and found their teacher requirements on their website, shown below:</w:t>
            </w:r>
          </w:p>
          <w:p w14:paraId="4662AB66" w14:textId="77777777" w:rsidR="009B44FC" w:rsidRDefault="009B44FC" w:rsidP="009B44FC">
            <w:pPr>
              <w:ind w:left="720"/>
              <w:rPr>
                <w:rFonts w:cstheme="minorHAnsi"/>
              </w:rPr>
            </w:pPr>
            <w:r w:rsidRPr="00A94CE9">
              <w:rPr>
                <w:rFonts w:cstheme="minorHAnsi"/>
                <w:i/>
                <w:iCs/>
              </w:rPr>
              <w:t>Teachers must have, at minimum, a bachelor's degree with appropriate and valid Texas certification in the area required. A degree emphasis in early childhood education is preferred. Additionally, two years of effective classroom teaching experience is preferred.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  <w:t xml:space="preserve">List the steps Jia must follow to be considered qualified to work at Stephen F. Austin State University Charter School. </w:t>
            </w:r>
          </w:p>
          <w:p w14:paraId="05A6923A" w14:textId="2E352DFA" w:rsidR="00B373C8" w:rsidRPr="00B373C8" w:rsidRDefault="00B373C8" w:rsidP="00776241">
            <w:pPr>
              <w:pStyle w:val="Tabletext"/>
              <w:rPr>
                <w:i/>
                <w:iCs/>
              </w:rPr>
            </w:pPr>
            <w:r w:rsidRPr="00B373C8">
              <w:rPr>
                <w:i/>
                <w:iCs/>
              </w:rPr>
              <w:t>See Exit Ticket Answer Key for exemplar response</w:t>
            </w:r>
            <w:r w:rsidR="0031342F">
              <w:rPr>
                <w:i/>
                <w:iCs/>
              </w:rPr>
              <w:t>s</w:t>
            </w:r>
            <w:r w:rsidRPr="00B373C8">
              <w:rPr>
                <w:i/>
                <w:iCs/>
              </w:rPr>
              <w:t>.</w:t>
            </w:r>
          </w:p>
        </w:tc>
      </w:tr>
      <w:tr w:rsidR="00495EED" w:rsidRPr="00602ABE" w14:paraId="7DCEAEA0" w14:textId="77777777" w:rsidTr="0086311C">
        <w:trPr>
          <w:cantSplit w:val="0"/>
        </w:trPr>
        <w:tc>
          <w:tcPr>
            <w:tcW w:w="1525" w:type="dxa"/>
            <w:vMerge w:val="restart"/>
          </w:tcPr>
          <w:p w14:paraId="4D7BC820" w14:textId="5D955384" w:rsidR="00495EED" w:rsidRPr="00A72A7F" w:rsidRDefault="00495EED" w:rsidP="00495EED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  <w:vAlign w:val="center"/>
          </w:tcPr>
          <w:p w14:paraId="20B95AF4" w14:textId="6CA3FD61" w:rsidR="00495EED" w:rsidRPr="00EF54BD" w:rsidRDefault="00495EED" w:rsidP="00495EED">
            <w:pPr>
              <w:pStyle w:val="Tabletext"/>
              <w:rPr>
                <w:b/>
                <w:bCs/>
              </w:rPr>
            </w:pPr>
            <w:r>
              <w:t>Traditional Public School</w:t>
            </w:r>
          </w:p>
        </w:tc>
        <w:tc>
          <w:tcPr>
            <w:tcW w:w="6121" w:type="dxa"/>
            <w:vAlign w:val="center"/>
          </w:tcPr>
          <w:p w14:paraId="01E308A1" w14:textId="6A3C5C8F" w:rsidR="00495EED" w:rsidRPr="00DB54CD" w:rsidRDefault="00495EED" w:rsidP="00495EED">
            <w:pPr>
              <w:pStyle w:val="Tabletext"/>
            </w:pPr>
            <w:r w:rsidRPr="000265FE">
              <w:t>A school operated and managed by a local district that is publicly funded, is open to all students, and is held to state standards.</w:t>
            </w:r>
          </w:p>
        </w:tc>
      </w:tr>
      <w:tr w:rsidR="00495EED" w:rsidRPr="00602ABE" w14:paraId="1177D05A" w14:textId="77777777" w:rsidTr="0086311C">
        <w:trPr>
          <w:cantSplit w:val="0"/>
        </w:trPr>
        <w:tc>
          <w:tcPr>
            <w:tcW w:w="1525" w:type="dxa"/>
            <w:vMerge/>
          </w:tcPr>
          <w:p w14:paraId="181C558F" w14:textId="77777777" w:rsidR="00495EED" w:rsidRPr="00A72A7F" w:rsidRDefault="00495EED" w:rsidP="00495EED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120B074C" w14:textId="2EC8EC65" w:rsidR="00495EED" w:rsidRDefault="00495EED" w:rsidP="00495EED">
            <w:pPr>
              <w:pStyle w:val="Tabletext"/>
              <w:rPr>
                <w:b/>
                <w:bCs/>
              </w:rPr>
            </w:pPr>
            <w:r>
              <w:t>Charter Schools</w:t>
            </w:r>
          </w:p>
        </w:tc>
        <w:tc>
          <w:tcPr>
            <w:tcW w:w="6121" w:type="dxa"/>
            <w:vAlign w:val="center"/>
          </w:tcPr>
          <w:p w14:paraId="4C23B8DD" w14:textId="7D82EA98" w:rsidR="00495EED" w:rsidRPr="00DB54CD" w:rsidRDefault="00495EED" w:rsidP="00495EED">
            <w:pPr>
              <w:pStyle w:val="Tabletext"/>
            </w:pPr>
            <w:r w:rsidRPr="000265FE">
              <w:t>A publicly funded independent school established under the terms of a charter</w:t>
            </w:r>
            <w:r w:rsidR="00315F6B" w:rsidRPr="000265FE">
              <w:t xml:space="preserve"> (or </w:t>
            </w:r>
            <w:r w:rsidR="00C77B74" w:rsidRPr="000265FE">
              <w:t>contract</w:t>
            </w:r>
            <w:r w:rsidR="00315F6B" w:rsidRPr="000265FE">
              <w:t>)</w:t>
            </w:r>
            <w:r w:rsidRPr="000265FE">
              <w:t xml:space="preserve"> with </w:t>
            </w:r>
            <w:r w:rsidR="00F172A6" w:rsidRPr="000265FE">
              <w:t>the State of Texas</w:t>
            </w:r>
            <w:r w:rsidRPr="000265FE">
              <w:t>.</w:t>
            </w:r>
            <w:r w:rsidR="00BF657C" w:rsidRPr="000265FE">
              <w:t xml:space="preserve"> These </w:t>
            </w:r>
            <w:r w:rsidR="00197A66" w:rsidRPr="000265FE">
              <w:t>schools have increased</w:t>
            </w:r>
            <w:r w:rsidR="00BF657C" w:rsidRPr="000265FE">
              <w:t xml:space="preserve"> flexibility but </w:t>
            </w:r>
            <w:r w:rsidR="00467825" w:rsidRPr="000265FE">
              <w:t xml:space="preserve">can lose their charter </w:t>
            </w:r>
            <w:r w:rsidR="00C053D1" w:rsidRPr="000265FE">
              <w:t>if they do not meet set accountability standards.</w:t>
            </w:r>
          </w:p>
        </w:tc>
      </w:tr>
      <w:tr w:rsidR="00495EED" w:rsidRPr="00602ABE" w14:paraId="4CC58FE1" w14:textId="77777777" w:rsidTr="0086311C">
        <w:trPr>
          <w:cantSplit w:val="0"/>
        </w:trPr>
        <w:tc>
          <w:tcPr>
            <w:tcW w:w="1525" w:type="dxa"/>
            <w:vMerge/>
          </w:tcPr>
          <w:p w14:paraId="4A524790" w14:textId="77777777" w:rsidR="00495EED" w:rsidRPr="00A72A7F" w:rsidRDefault="00495EED" w:rsidP="00495EED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51904956" w14:textId="07276A4F" w:rsidR="00495EED" w:rsidRDefault="00495EED" w:rsidP="00495EED">
            <w:pPr>
              <w:pStyle w:val="Tabletext"/>
              <w:rPr>
                <w:b/>
                <w:bCs/>
              </w:rPr>
            </w:pPr>
            <w:r>
              <w:t>Private Schools</w:t>
            </w:r>
          </w:p>
        </w:tc>
        <w:tc>
          <w:tcPr>
            <w:tcW w:w="6121" w:type="dxa"/>
            <w:vAlign w:val="center"/>
          </w:tcPr>
          <w:p w14:paraId="275A42E8" w14:textId="7EF8BA61" w:rsidR="00495EED" w:rsidRDefault="00495EED" w:rsidP="00495EED">
            <w:pPr>
              <w:pStyle w:val="Tabletext"/>
            </w:pPr>
            <w:r w:rsidRPr="000265FE">
              <w:t xml:space="preserve">Independent schools operated by private groups or individuals that are funded without the assistance of local, </w:t>
            </w:r>
            <w:r w:rsidR="006322A3" w:rsidRPr="000265FE">
              <w:t>state,</w:t>
            </w:r>
            <w:r w:rsidRPr="000265FE">
              <w:t xml:space="preserve"> or federal governments.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0086311C">
        <w:trPr>
          <w:cantSplit w:val="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55B6A" w:rsidRPr="00447D20" w14:paraId="0D32C945" w14:textId="77777777" w:rsidTr="0086311C">
        <w:trPr>
          <w:cantSplit w:val="0"/>
        </w:trPr>
        <w:tc>
          <w:tcPr>
            <w:tcW w:w="2250" w:type="dxa"/>
          </w:tcPr>
          <w:p w14:paraId="3B096FE9" w14:textId="633428A0" w:rsidR="00955B6A" w:rsidRDefault="000719F0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57D50D89" w14:textId="51CB8B71" w:rsidR="00301690" w:rsidRPr="00301690" w:rsidRDefault="00955B6A" w:rsidP="00B02FEA">
            <w:pPr>
              <w:pStyle w:val="Tabletext"/>
              <w:rPr>
                <w:b/>
                <w:bCs/>
              </w:rPr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</w:p>
          <w:p w14:paraId="298253B3" w14:textId="77777777" w:rsidR="00735CED" w:rsidRDefault="00735CED" w:rsidP="00735CED">
            <w:pPr>
              <w:pStyle w:val="Tabletext"/>
              <w:numPr>
                <w:ilvl w:val="0"/>
                <w:numId w:val="32"/>
              </w:numPr>
            </w:pPr>
            <w:r w:rsidRPr="008652BB">
              <w:t>What are t</w:t>
            </w:r>
            <w:r>
              <w:t>he minimum requirements to become a teacher in the state of Texas?</w:t>
            </w:r>
          </w:p>
          <w:p w14:paraId="15135BD8" w14:textId="14855E96" w:rsidR="00735CED" w:rsidRPr="008652BB" w:rsidRDefault="00735CED" w:rsidP="00735CED">
            <w:pPr>
              <w:pStyle w:val="Tabletext"/>
              <w:numPr>
                <w:ilvl w:val="0"/>
                <w:numId w:val="32"/>
              </w:numPr>
            </w:pPr>
            <w:r>
              <w:t xml:space="preserve">Why is it important that there are requirements </w:t>
            </w:r>
            <w:r w:rsidR="00A81421">
              <w:t xml:space="preserve">and standards </w:t>
            </w:r>
            <w:r>
              <w:t>to become a teacher?</w:t>
            </w:r>
          </w:p>
          <w:p w14:paraId="741723D8" w14:textId="66ACF620" w:rsidR="009843F5" w:rsidRPr="00CF3950" w:rsidRDefault="009843F5" w:rsidP="00500872">
            <w:pPr>
              <w:pStyle w:val="Tabletext"/>
            </w:pP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DA4245" w:rsidRPr="00447D20" w14:paraId="68134695" w14:textId="77777777" w:rsidTr="0086311C">
        <w:trPr>
          <w:cantSplit w:val="0"/>
        </w:trPr>
        <w:tc>
          <w:tcPr>
            <w:tcW w:w="2250" w:type="dxa"/>
          </w:tcPr>
          <w:p w14:paraId="1FACA6F8" w14:textId="15A36B98" w:rsidR="00DA4245" w:rsidRDefault="00AB76D8" w:rsidP="00485163">
            <w:pPr>
              <w:pStyle w:val="Tabletext"/>
              <w:jc w:val="center"/>
            </w:pPr>
            <w:r>
              <w:t>5</w:t>
            </w:r>
            <w:r w:rsidR="00D63137">
              <w:t xml:space="preserve"> mins</w:t>
            </w:r>
          </w:p>
        </w:tc>
        <w:tc>
          <w:tcPr>
            <w:tcW w:w="5528" w:type="dxa"/>
          </w:tcPr>
          <w:p w14:paraId="309FE667" w14:textId="68FA06C6" w:rsidR="0078406D" w:rsidRPr="00D63137" w:rsidRDefault="00D63137" w:rsidP="0078406D">
            <w:r>
              <w:rPr>
                <w:b/>
                <w:bCs/>
              </w:rPr>
              <w:t>Bellringer Review</w:t>
            </w:r>
            <w:r w:rsidR="00CE7348">
              <w:rPr>
                <w:b/>
                <w:bCs/>
              </w:rPr>
              <w:br/>
            </w:r>
          </w:p>
          <w:p w14:paraId="050E31CD" w14:textId="70D40E5A" w:rsidR="00041994" w:rsidRDefault="00707EAA" w:rsidP="00E935D9">
            <w:pPr>
              <w:pStyle w:val="Tabletext"/>
            </w:pPr>
            <w:r>
              <w:t xml:space="preserve">T: What are </w:t>
            </w:r>
            <w:r w:rsidR="00D432E7">
              <w:t>the minimum requirements to become a teacher in the state of Texas?</w:t>
            </w:r>
            <w:r w:rsidR="00D432E7" w:rsidDel="00D432E7">
              <w:t xml:space="preserve"> </w:t>
            </w:r>
          </w:p>
          <w:p w14:paraId="6EA32301" w14:textId="77777777" w:rsidR="00FB7B33" w:rsidRDefault="00FB7B33" w:rsidP="00E935D9">
            <w:pPr>
              <w:pStyle w:val="Tabletext"/>
            </w:pPr>
          </w:p>
          <w:p w14:paraId="3F4048D2" w14:textId="77777777" w:rsidR="00500872" w:rsidRDefault="00FB7B33" w:rsidP="00500872">
            <w:pPr>
              <w:pStyle w:val="Tabletext"/>
            </w:pPr>
            <w:r>
              <w:t xml:space="preserve">S: </w:t>
            </w:r>
            <w:r w:rsidR="00500872" w:rsidRPr="00500872">
              <w:t xml:space="preserve">Teachers in Texas must have a bachelor’s degree and must be certified to teach by the state of Texas. </w:t>
            </w:r>
          </w:p>
          <w:p w14:paraId="035B5E26" w14:textId="77777777" w:rsidR="00FB7B33" w:rsidRDefault="00FB7B33" w:rsidP="00E935D9">
            <w:pPr>
              <w:pStyle w:val="Tabletext"/>
            </w:pPr>
          </w:p>
          <w:p w14:paraId="03F62393" w14:textId="6D482D62" w:rsidR="00FB7B33" w:rsidRDefault="00FB7B33" w:rsidP="00E935D9">
            <w:pPr>
              <w:pStyle w:val="Tabletext"/>
            </w:pPr>
            <w:r>
              <w:t>T: Wh</w:t>
            </w:r>
            <w:r w:rsidR="00D432E7">
              <w:t xml:space="preserve">y is it important that there are requirements </w:t>
            </w:r>
            <w:r w:rsidR="00EC697C">
              <w:t xml:space="preserve">and standards </w:t>
            </w:r>
            <w:r w:rsidR="00D432E7">
              <w:t>to become at teacher?</w:t>
            </w:r>
          </w:p>
          <w:p w14:paraId="3DFEAD3B" w14:textId="77777777" w:rsidR="00FD3809" w:rsidRDefault="00FB7B33" w:rsidP="00FB7B33">
            <w:pPr>
              <w:pStyle w:val="Tabletext"/>
            </w:pPr>
            <w:r>
              <w:t xml:space="preserve">S: </w:t>
            </w:r>
            <w:r w:rsidR="00101250">
              <w:t>(Answers will vary</w:t>
            </w:r>
            <w:r w:rsidR="00FD3809">
              <w:t xml:space="preserve">) </w:t>
            </w:r>
          </w:p>
          <w:p w14:paraId="0D55CF60" w14:textId="069597CE" w:rsidR="00FB7B33" w:rsidRDefault="00FD3809" w:rsidP="00FB7B33">
            <w:pPr>
              <w:pStyle w:val="Tabletext"/>
            </w:pPr>
            <w:r>
              <w:t xml:space="preserve">T: </w:t>
            </w:r>
            <w:r w:rsidR="00EC697C">
              <w:t>Standar</w:t>
            </w:r>
            <w:r w:rsidR="00BC5D6A">
              <w:t>ds and r</w:t>
            </w:r>
            <w:r>
              <w:t xml:space="preserve">equirements ensure that students are taught </w:t>
            </w:r>
            <w:r w:rsidR="00E9028D">
              <w:t xml:space="preserve">by individuals who are </w:t>
            </w:r>
            <w:r w:rsidR="00BC5D6A">
              <w:t>knowledgeable and prepared for the work of teaching</w:t>
            </w:r>
            <w:r w:rsidR="0086311C">
              <w:t xml:space="preserve">. </w:t>
            </w:r>
          </w:p>
          <w:p w14:paraId="3D8E4B0A" w14:textId="3081F08D" w:rsidR="00FB7B33" w:rsidRPr="00D63137" w:rsidRDefault="00FB7B33" w:rsidP="00E935D9">
            <w:pPr>
              <w:pStyle w:val="Tabletext"/>
            </w:pPr>
          </w:p>
        </w:tc>
        <w:tc>
          <w:tcPr>
            <w:tcW w:w="1578" w:type="dxa"/>
          </w:tcPr>
          <w:p w14:paraId="16E19B66" w14:textId="77777777" w:rsidR="00DA4245" w:rsidRDefault="00DA4245" w:rsidP="00485163">
            <w:pPr>
              <w:pStyle w:val="Tabletext"/>
              <w:jc w:val="center"/>
            </w:pPr>
          </w:p>
        </w:tc>
      </w:tr>
      <w:tr w:rsidR="00B125BD" w:rsidRPr="00447D20" w14:paraId="028CE406" w14:textId="77777777" w:rsidTr="0086311C">
        <w:trPr>
          <w:cantSplit w:val="0"/>
        </w:trPr>
        <w:tc>
          <w:tcPr>
            <w:tcW w:w="2250" w:type="dxa"/>
          </w:tcPr>
          <w:p w14:paraId="3737C0F3" w14:textId="343CE210" w:rsidR="00B125BD" w:rsidRDefault="000330AC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2C98C29B" w14:textId="5E5EF465" w:rsidR="00500872" w:rsidRDefault="00895264" w:rsidP="0067619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Review</w:t>
            </w:r>
            <w:r w:rsidR="000330AC" w:rsidRPr="000330AC">
              <w:rPr>
                <w:b/>
                <w:bCs/>
              </w:rPr>
              <w:t xml:space="preserve">: School Models </w:t>
            </w:r>
          </w:p>
          <w:p w14:paraId="2BE61C56" w14:textId="351E6421" w:rsidR="00155376" w:rsidRDefault="00155376" w:rsidP="00676193">
            <w:pPr>
              <w:pStyle w:val="Tabletext"/>
            </w:pPr>
            <w:r>
              <w:t xml:space="preserve">T: Today we </w:t>
            </w:r>
            <w:r w:rsidR="00BC5D6A">
              <w:t>will investigate</w:t>
            </w:r>
            <w:r>
              <w:t xml:space="preserve"> </w:t>
            </w:r>
            <w:r w:rsidR="00F70AAE">
              <w:t>the steps to becom</w:t>
            </w:r>
            <w:r w:rsidR="00BC5D6A">
              <w:t>e</w:t>
            </w:r>
            <w:r w:rsidR="00F70AAE">
              <w:t xml:space="preserve"> a teacher in Texas across different school models. </w:t>
            </w:r>
          </w:p>
          <w:p w14:paraId="4F5DC209" w14:textId="24295B4D" w:rsidR="00676193" w:rsidRPr="00846EE3" w:rsidRDefault="00232CC6" w:rsidP="00676193">
            <w:pPr>
              <w:pStyle w:val="Tabletext"/>
            </w:pPr>
            <w:r w:rsidRPr="00846EE3">
              <w:t>T:</w:t>
            </w:r>
            <w:r w:rsidR="00500872">
              <w:t xml:space="preserve"> </w:t>
            </w:r>
            <w:r w:rsidR="0086311C">
              <w:t>Let us</w:t>
            </w:r>
            <w:r w:rsidR="00A70C57">
              <w:t xml:space="preserve"> </w:t>
            </w:r>
            <w:r w:rsidR="000D0F21">
              <w:t xml:space="preserve">review </w:t>
            </w:r>
            <w:r w:rsidR="00A70C57">
              <w:t>the three major types of schools in Texas.</w:t>
            </w:r>
            <w:r w:rsidR="0003597A" w:rsidRPr="00846EE3">
              <w:t xml:space="preserve"> </w:t>
            </w:r>
            <w:r w:rsidR="00676193" w:rsidRPr="00846EE3">
              <w:t xml:space="preserve">Please find the </w:t>
            </w:r>
            <w:r w:rsidR="00A70C57" w:rsidRPr="00A70C57">
              <w:t>School Models Review Notes</w:t>
            </w:r>
            <w:r w:rsidR="00A70C57" w:rsidRPr="000330AC">
              <w:rPr>
                <w:b/>
                <w:bCs/>
              </w:rPr>
              <w:t xml:space="preserve"> </w:t>
            </w:r>
            <w:r w:rsidR="00676193" w:rsidRPr="00846EE3">
              <w:t>section on your student guide.</w:t>
            </w:r>
          </w:p>
          <w:p w14:paraId="5AE9A683" w14:textId="77777777" w:rsidR="00676193" w:rsidRPr="00846EE3" w:rsidRDefault="00676193" w:rsidP="00676193">
            <w:pPr>
              <w:pStyle w:val="Tabletext"/>
            </w:pPr>
          </w:p>
          <w:p w14:paraId="034F79D9" w14:textId="50A5E839" w:rsidR="008138CB" w:rsidRPr="00846EE3" w:rsidRDefault="00676193" w:rsidP="00676193">
            <w:pPr>
              <w:pStyle w:val="Tabletext"/>
            </w:pPr>
            <w:r w:rsidRPr="00846EE3">
              <w:t>S: (Locate the section on student guide.)</w:t>
            </w:r>
          </w:p>
          <w:p w14:paraId="13E4C6EB" w14:textId="77777777" w:rsidR="00676193" w:rsidRDefault="00676193" w:rsidP="006C22DB">
            <w:pPr>
              <w:pStyle w:val="Tabletext"/>
            </w:pPr>
          </w:p>
          <w:p w14:paraId="7FB96E6C" w14:textId="4982BD21" w:rsidR="00A70C57" w:rsidRDefault="00A70C57" w:rsidP="006C22DB">
            <w:pPr>
              <w:pStyle w:val="Tabletext"/>
            </w:pPr>
            <w:r>
              <w:t>T: Can anyone remember what a traditional public school is?</w:t>
            </w:r>
          </w:p>
          <w:p w14:paraId="568448B6" w14:textId="77777777" w:rsidR="00A70C57" w:rsidRDefault="00A70C57" w:rsidP="006C22DB">
            <w:pPr>
              <w:pStyle w:val="Tabletext"/>
            </w:pPr>
          </w:p>
          <w:p w14:paraId="3CB6AFED" w14:textId="65E28F67" w:rsidR="00A70C57" w:rsidRPr="00846EE3" w:rsidRDefault="00A70C57" w:rsidP="006C22DB">
            <w:pPr>
              <w:pStyle w:val="Tabletext"/>
            </w:pPr>
            <w:r>
              <w:t>S:</w:t>
            </w:r>
            <w:r w:rsidR="00E46C60">
              <w:t xml:space="preserve"> </w:t>
            </w:r>
            <w:r w:rsidR="00F65F42">
              <w:t xml:space="preserve">(Answers will vary but may include that </w:t>
            </w:r>
            <w:r w:rsidR="003B58BF">
              <w:t xml:space="preserve">they are </w:t>
            </w:r>
            <w:r w:rsidR="00F73E1C">
              <w:t xml:space="preserve">funded by public money and managed by a school district. </w:t>
            </w:r>
          </w:p>
          <w:p w14:paraId="5FC8B49F" w14:textId="71C7B7BA" w:rsidR="00C31B68" w:rsidRDefault="00676193" w:rsidP="006C22DB">
            <w:pPr>
              <w:pStyle w:val="Tabletext"/>
            </w:pPr>
            <w:r w:rsidRPr="00846EE3">
              <w:t xml:space="preserve">T: </w:t>
            </w:r>
            <w:r w:rsidR="0086311C">
              <w:t>Let us</w:t>
            </w:r>
            <w:r w:rsidR="00E46C60">
              <w:t xml:space="preserve"> use this formal definition: </w:t>
            </w:r>
            <w:r w:rsidRPr="00846EE3">
              <w:t>Traditional Public Schools are</w:t>
            </w:r>
            <w:r w:rsidR="00C31B68">
              <w:t>:</w:t>
            </w:r>
          </w:p>
          <w:p w14:paraId="011EC31A" w14:textId="56EFE7CA" w:rsidR="00846EE3" w:rsidRDefault="00C31B68" w:rsidP="00C31B68">
            <w:pPr>
              <w:pStyle w:val="Tabletext"/>
              <w:ind w:left="720"/>
            </w:pPr>
            <w:r>
              <w:t>S</w:t>
            </w:r>
            <w:r w:rsidR="00676193" w:rsidRPr="00846EE3">
              <w:t xml:space="preserve">chools </w:t>
            </w:r>
            <w:r w:rsidR="0004111C" w:rsidRPr="00846EE3">
              <w:t xml:space="preserve">that are operated and controlled by a local district that is funded by public funding, is open for all students to enroll, and is held to state </w:t>
            </w:r>
            <w:r w:rsidR="00E6195A" w:rsidRPr="00846EE3">
              <w:t>standard</w:t>
            </w:r>
            <w:r w:rsidR="00E6195A">
              <w:t>s</w:t>
            </w:r>
            <w:r w:rsidR="00E6195A" w:rsidRPr="00846EE3">
              <w:t xml:space="preserve"> for</w:t>
            </w:r>
            <w:r w:rsidR="0004111C" w:rsidRPr="00846EE3">
              <w:t xml:space="preserve"> student outcomes.</w:t>
            </w:r>
          </w:p>
          <w:p w14:paraId="72FFA264" w14:textId="2A938A16" w:rsidR="00132660" w:rsidRDefault="00DA5A4C" w:rsidP="006C22DB">
            <w:pPr>
              <w:pStyle w:val="Tabletext"/>
            </w:pPr>
            <w:r>
              <w:t>S: (Write definition in student guide.)</w:t>
            </w:r>
            <w:r w:rsidR="00BD4950">
              <w:t xml:space="preserve"> </w:t>
            </w:r>
          </w:p>
          <w:p w14:paraId="49FADA2A" w14:textId="79253373" w:rsidR="0088309C" w:rsidRPr="0088309C" w:rsidRDefault="00987DA9" w:rsidP="0088309C">
            <w:pPr>
              <w:pStyle w:val="Tabletext"/>
            </w:pPr>
            <w:r>
              <w:t xml:space="preserve">T: </w:t>
            </w:r>
            <w:r w:rsidR="00C76A42">
              <w:t>Another school model is the charter school model</w:t>
            </w:r>
            <w:r w:rsidR="0088309C">
              <w:t xml:space="preserve">. </w:t>
            </w:r>
            <w:r w:rsidR="0088309C" w:rsidRPr="0088309C">
              <w:t xml:space="preserve">Can anyone remember what a </w:t>
            </w:r>
            <w:r w:rsidR="0088309C">
              <w:t>charter school</w:t>
            </w:r>
            <w:r w:rsidR="0088309C" w:rsidRPr="0088309C">
              <w:t xml:space="preserve"> is?</w:t>
            </w:r>
          </w:p>
          <w:p w14:paraId="35E05D79" w14:textId="5DD09B31" w:rsidR="0088309C" w:rsidRPr="0088309C" w:rsidRDefault="0088309C" w:rsidP="0088309C">
            <w:pPr>
              <w:pStyle w:val="Tabletext"/>
            </w:pPr>
            <w:r w:rsidRPr="0088309C">
              <w:t xml:space="preserve">S: </w:t>
            </w:r>
            <w:r w:rsidR="00C76A42">
              <w:t>(Answers will vary)</w:t>
            </w:r>
          </w:p>
          <w:p w14:paraId="7B6EB97B" w14:textId="6909D6E4" w:rsidR="0088309C" w:rsidRPr="0088309C" w:rsidRDefault="0088309C" w:rsidP="0088309C">
            <w:pPr>
              <w:pStyle w:val="Tabletext"/>
            </w:pPr>
            <w:r w:rsidRPr="0088309C">
              <w:t xml:space="preserve">T: </w:t>
            </w:r>
            <w:r w:rsidR="0086311C" w:rsidRPr="0088309C">
              <w:t>Let us</w:t>
            </w:r>
            <w:r w:rsidRPr="0088309C">
              <w:t xml:space="preserve"> use this formal definition: </w:t>
            </w:r>
            <w:r>
              <w:t>Charter schools are</w:t>
            </w:r>
            <w:r w:rsidRPr="0088309C">
              <w:t>:</w:t>
            </w:r>
          </w:p>
          <w:p w14:paraId="77CF6E6D" w14:textId="77777777" w:rsidR="0088309C" w:rsidRPr="0088309C" w:rsidRDefault="0088309C" w:rsidP="0088309C">
            <w:pPr>
              <w:pStyle w:val="Tabletext"/>
              <w:ind w:left="720"/>
            </w:pPr>
            <w:r w:rsidRPr="0088309C">
              <w:t>A publicly funded independent school established under the terms of a charter (or contract) with the State of Texas. These schools have increased flexibility but can lose their charter if they do not meet set accountability standards.</w:t>
            </w:r>
          </w:p>
          <w:p w14:paraId="620397BC" w14:textId="37CABD5D" w:rsidR="008501D6" w:rsidRDefault="0088309C" w:rsidP="0088309C">
            <w:pPr>
              <w:pStyle w:val="Tabletext"/>
            </w:pPr>
            <w:r w:rsidRPr="0088309C">
              <w:t>S: (Write definition in student guide.)</w:t>
            </w:r>
          </w:p>
          <w:p w14:paraId="3B912415" w14:textId="5E3A9778" w:rsidR="00957757" w:rsidRPr="0088309C" w:rsidRDefault="008501D6" w:rsidP="00957757">
            <w:pPr>
              <w:pStyle w:val="Tabletext"/>
            </w:pPr>
            <w:r>
              <w:t xml:space="preserve">T: </w:t>
            </w:r>
            <w:r w:rsidR="00957757">
              <w:t xml:space="preserve">The final school model we will be discussing today is a </w:t>
            </w:r>
            <w:r w:rsidR="00EA3051">
              <w:t>private</w:t>
            </w:r>
            <w:r w:rsidR="00957757">
              <w:t xml:space="preserve"> school. </w:t>
            </w:r>
            <w:r w:rsidR="00957757" w:rsidRPr="0088309C">
              <w:t xml:space="preserve">Can anyone remember what a </w:t>
            </w:r>
            <w:r w:rsidR="00957757">
              <w:t>private school</w:t>
            </w:r>
            <w:r w:rsidR="00957757" w:rsidRPr="0088309C">
              <w:t xml:space="preserve"> is?</w:t>
            </w:r>
          </w:p>
          <w:p w14:paraId="4A2210B2" w14:textId="0385935A" w:rsidR="00957757" w:rsidRPr="0088309C" w:rsidRDefault="00957757" w:rsidP="00957757">
            <w:pPr>
              <w:pStyle w:val="Tabletext"/>
            </w:pPr>
            <w:r w:rsidRPr="0088309C">
              <w:t xml:space="preserve">S: </w:t>
            </w:r>
            <w:r w:rsidR="00F5786B">
              <w:t>(Answers will vary)</w:t>
            </w:r>
          </w:p>
          <w:p w14:paraId="17E7590E" w14:textId="44B9608E" w:rsidR="00957757" w:rsidRPr="0088309C" w:rsidRDefault="00957757" w:rsidP="00957757">
            <w:pPr>
              <w:pStyle w:val="Tabletext"/>
            </w:pPr>
            <w:r w:rsidRPr="0088309C">
              <w:t xml:space="preserve">T: </w:t>
            </w:r>
            <w:r w:rsidR="0086311C" w:rsidRPr="0088309C">
              <w:t>Let us</w:t>
            </w:r>
            <w:r w:rsidRPr="0088309C">
              <w:t xml:space="preserve"> use this formal definition: </w:t>
            </w:r>
            <w:r>
              <w:t>Private schools are</w:t>
            </w:r>
            <w:r w:rsidRPr="0088309C">
              <w:t>:</w:t>
            </w:r>
          </w:p>
          <w:p w14:paraId="21502024" w14:textId="1FDB1345" w:rsidR="00957757" w:rsidRPr="00957757" w:rsidRDefault="00957757" w:rsidP="00957757">
            <w:pPr>
              <w:pStyle w:val="Tabletext"/>
              <w:ind w:left="720"/>
            </w:pPr>
            <w:r w:rsidRPr="00957757">
              <w:t xml:space="preserve">Independent, schools operated by private groups or individuals that are funded without the assistance of local, </w:t>
            </w:r>
            <w:r w:rsidR="006322A3" w:rsidRPr="00957757">
              <w:t>state,</w:t>
            </w:r>
            <w:r w:rsidRPr="00957757">
              <w:t xml:space="preserve"> or federal governments.</w:t>
            </w:r>
          </w:p>
          <w:p w14:paraId="19EDC572" w14:textId="77777777" w:rsidR="00957757" w:rsidRDefault="00957757" w:rsidP="00957757">
            <w:pPr>
              <w:pStyle w:val="Tabletext"/>
            </w:pPr>
            <w:r w:rsidRPr="0088309C">
              <w:t>S: (Write definition in student guide.)</w:t>
            </w:r>
          </w:p>
          <w:p w14:paraId="70F20730" w14:textId="78AE9308" w:rsidR="005D1DF6" w:rsidRPr="00E20DDD" w:rsidRDefault="005D1DF6" w:rsidP="00F70AAE">
            <w:pPr>
              <w:rPr>
                <w:color w:val="000000" w:themeColor="text1"/>
              </w:rPr>
            </w:pPr>
          </w:p>
        </w:tc>
        <w:tc>
          <w:tcPr>
            <w:tcW w:w="1578" w:type="dxa"/>
          </w:tcPr>
          <w:p w14:paraId="3167A34F" w14:textId="0DA19383" w:rsidR="00B125BD" w:rsidRDefault="00D75B01" w:rsidP="00B125BD">
            <w:pPr>
              <w:pStyle w:val="Tabletext"/>
              <w:jc w:val="center"/>
            </w:pPr>
            <w:r>
              <w:lastRenderedPageBreak/>
              <w:t>Student Guide</w:t>
            </w:r>
            <w:r w:rsidR="00766A5A">
              <w:t>, PPT</w:t>
            </w:r>
          </w:p>
          <w:p w14:paraId="100A9F45" w14:textId="0034FD75" w:rsidR="00B614CF" w:rsidRPr="00205E12" w:rsidRDefault="00B614CF" w:rsidP="00F547CF"/>
        </w:tc>
      </w:tr>
      <w:tr w:rsidR="00766A5A" w:rsidRPr="00447D20" w14:paraId="5F933826" w14:textId="77777777" w:rsidTr="0086311C">
        <w:trPr>
          <w:cantSplit w:val="0"/>
        </w:trPr>
        <w:tc>
          <w:tcPr>
            <w:tcW w:w="2250" w:type="dxa"/>
          </w:tcPr>
          <w:p w14:paraId="15B166A0" w14:textId="46D9ECF0" w:rsidR="00766A5A" w:rsidRDefault="000330AC" w:rsidP="00766A5A">
            <w:pPr>
              <w:pStyle w:val="Tabletext"/>
              <w:jc w:val="center"/>
            </w:pPr>
            <w:r>
              <w:t>10</w:t>
            </w:r>
            <w:r w:rsidR="00766A5A">
              <w:t xml:space="preserve"> mins</w:t>
            </w:r>
          </w:p>
        </w:tc>
        <w:tc>
          <w:tcPr>
            <w:tcW w:w="5528" w:type="dxa"/>
          </w:tcPr>
          <w:p w14:paraId="45D52B0D" w14:textId="75A287CA" w:rsidR="00766A5A" w:rsidRDefault="000F6D51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  <w:r w:rsidR="000330AC" w:rsidRPr="000330AC">
              <w:rPr>
                <w:b/>
                <w:bCs/>
              </w:rPr>
              <w:t>: Teacher Requirements across school models</w:t>
            </w:r>
          </w:p>
          <w:p w14:paraId="2DF6C944" w14:textId="77777777" w:rsidR="002A7E2D" w:rsidRDefault="002A7E2D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790266A4" w14:textId="74FB5D71" w:rsidR="002A7E2D" w:rsidRDefault="002A7E2D" w:rsidP="00766A5A">
            <w:pPr>
              <w:pStyle w:val="Tabletextbullet"/>
              <w:numPr>
                <w:ilvl w:val="0"/>
                <w:numId w:val="0"/>
              </w:numPr>
            </w:pPr>
            <w:r w:rsidRPr="002A7E2D">
              <w:lastRenderedPageBreak/>
              <w:t xml:space="preserve">T: Now that we have </w:t>
            </w:r>
            <w:r>
              <w:t xml:space="preserve">working definitions for these different school models, </w:t>
            </w:r>
            <w:r w:rsidR="0086311C">
              <w:t>let us</w:t>
            </w:r>
            <w:r>
              <w:t xml:space="preserve"> dig into how individuals become teachers in each of these schools. Please find the </w:t>
            </w:r>
            <w:r w:rsidR="00C1134E">
              <w:t xml:space="preserve">table titled </w:t>
            </w:r>
            <w:r w:rsidR="00C1134E" w:rsidRPr="000330AC">
              <w:rPr>
                <w:b/>
                <w:bCs/>
              </w:rPr>
              <w:t>Teacher Requirements across school models</w:t>
            </w:r>
            <w:r w:rsidR="00C1134E">
              <w:rPr>
                <w:b/>
                <w:bCs/>
              </w:rPr>
              <w:t xml:space="preserve"> </w:t>
            </w:r>
            <w:r w:rsidR="00C1134E">
              <w:t>in your student guide.</w:t>
            </w:r>
          </w:p>
          <w:p w14:paraId="6BD67E5E" w14:textId="77777777" w:rsidR="00C1134E" w:rsidRDefault="00C1134E" w:rsidP="00766A5A">
            <w:pPr>
              <w:pStyle w:val="Tabletextbullet"/>
              <w:numPr>
                <w:ilvl w:val="0"/>
                <w:numId w:val="0"/>
              </w:numPr>
            </w:pPr>
          </w:p>
          <w:p w14:paraId="0FED105E" w14:textId="77777777" w:rsidR="00C1134E" w:rsidRDefault="00C1134E" w:rsidP="00766A5A">
            <w:pPr>
              <w:pStyle w:val="Tabletextbullet"/>
              <w:numPr>
                <w:ilvl w:val="0"/>
                <w:numId w:val="0"/>
              </w:numPr>
            </w:pPr>
            <w:r>
              <w:t>S: (Locates table)</w:t>
            </w:r>
          </w:p>
          <w:p w14:paraId="661FC458" w14:textId="77777777" w:rsidR="00C1134E" w:rsidRDefault="00C1134E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0DE91CB" w14:textId="74A0B1D5" w:rsidR="00C1134E" w:rsidRDefault="00C1134E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T: Please follow along and complete your table as we </w:t>
            </w:r>
            <w:r w:rsidR="001D1163">
              <w:t>review the requirements of teachers each school model.</w:t>
            </w:r>
            <w:r w:rsidR="008173AA">
              <w:t xml:space="preserve"> (Present information from table in PowerPoint presentation.)</w:t>
            </w:r>
          </w:p>
          <w:p w14:paraId="65423206" w14:textId="77777777" w:rsidR="001D1163" w:rsidRDefault="001D1163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2750494" w14:textId="77777777" w:rsidR="008173AA" w:rsidRDefault="008173AA" w:rsidP="00766A5A">
            <w:pPr>
              <w:pStyle w:val="Tabletextbullet"/>
              <w:numPr>
                <w:ilvl w:val="0"/>
                <w:numId w:val="0"/>
              </w:numPr>
            </w:pPr>
            <w:r>
              <w:t>S: (Completes graphic organizer)</w:t>
            </w:r>
          </w:p>
          <w:p w14:paraId="48BE6F57" w14:textId="77777777" w:rsidR="008173AA" w:rsidRDefault="008173A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9B0DF3D" w14:textId="6E3D8258" w:rsidR="001D1163" w:rsidRDefault="001D1163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4B5B11">
              <w:t>Now that we have completed the organizer, what similarities do we see across all three models?</w:t>
            </w:r>
          </w:p>
          <w:p w14:paraId="6E488254" w14:textId="77777777" w:rsidR="004B5B11" w:rsidRDefault="004B5B11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9613A0A" w14:textId="68B8A340" w:rsidR="004B5B11" w:rsidRDefault="004B5B11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S: All must have bachelor’s </w:t>
            </w:r>
            <w:r w:rsidR="008173AA">
              <w:t>degrees;</w:t>
            </w:r>
            <w:r>
              <w:t xml:space="preserve"> all must have </w:t>
            </w:r>
            <w:proofErr w:type="gramStart"/>
            <w:r>
              <w:t>some</w:t>
            </w:r>
            <w:proofErr w:type="gramEnd"/>
            <w:r>
              <w:t xml:space="preserve"> sort of background check.</w:t>
            </w:r>
          </w:p>
          <w:p w14:paraId="54A7333A" w14:textId="77777777" w:rsidR="004B5B11" w:rsidRDefault="004B5B11" w:rsidP="00766A5A">
            <w:pPr>
              <w:pStyle w:val="Tabletextbullet"/>
              <w:numPr>
                <w:ilvl w:val="0"/>
                <w:numId w:val="0"/>
              </w:numPr>
            </w:pPr>
          </w:p>
          <w:p w14:paraId="18E2EF87" w14:textId="00E09B18" w:rsidR="004B5B11" w:rsidRDefault="004B5B11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8173AA">
              <w:t>W</w:t>
            </w:r>
            <w:r>
              <w:t xml:space="preserve">hat </w:t>
            </w:r>
            <w:r w:rsidR="008173AA">
              <w:t>is</w:t>
            </w:r>
            <w:r>
              <w:t xml:space="preserve"> </w:t>
            </w:r>
            <w:r w:rsidR="008173AA">
              <w:t>t</w:t>
            </w:r>
            <w:r>
              <w:t>he major difference?</w:t>
            </w:r>
          </w:p>
          <w:p w14:paraId="7BA33420" w14:textId="77777777" w:rsidR="004B5B11" w:rsidRDefault="004B5B11" w:rsidP="00766A5A">
            <w:pPr>
              <w:pStyle w:val="Tabletextbullet"/>
              <w:numPr>
                <w:ilvl w:val="0"/>
                <w:numId w:val="0"/>
              </w:numPr>
            </w:pPr>
          </w:p>
          <w:p w14:paraId="6EF744A9" w14:textId="6411D392" w:rsidR="004B5B11" w:rsidRDefault="004B5B11" w:rsidP="00766A5A">
            <w:pPr>
              <w:pStyle w:val="Tabletextbullet"/>
              <w:numPr>
                <w:ilvl w:val="0"/>
                <w:numId w:val="0"/>
              </w:numPr>
            </w:pPr>
            <w:r>
              <w:t>S: Teachers in charter and private schools do not have the same certification requirements as traditional public schools.</w:t>
            </w:r>
          </w:p>
          <w:p w14:paraId="65B39BC7" w14:textId="77777777" w:rsidR="001D1163" w:rsidRDefault="001D1163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1BAC185" w14:textId="79D07442" w:rsidR="000F72A0" w:rsidRPr="00C1134E" w:rsidRDefault="00D73D5F" w:rsidP="00A538D7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A81421">
              <w:t xml:space="preserve"> </w:t>
            </w:r>
            <w:r w:rsidR="000D7D6B">
              <w:t>Correct. The requirements are different to teach in the different school models.</w:t>
            </w:r>
            <w:r w:rsidR="001A4958">
              <w:t xml:space="preserve"> </w:t>
            </w:r>
          </w:p>
        </w:tc>
        <w:tc>
          <w:tcPr>
            <w:tcW w:w="1578" w:type="dxa"/>
          </w:tcPr>
          <w:p w14:paraId="006079EE" w14:textId="658533E7" w:rsidR="00402D09" w:rsidRDefault="00A81421" w:rsidP="00766A5A">
            <w:pPr>
              <w:pStyle w:val="Tabletext"/>
              <w:jc w:val="center"/>
            </w:pPr>
            <w:r>
              <w:lastRenderedPageBreak/>
              <w:t>PPT</w:t>
            </w:r>
          </w:p>
          <w:p w14:paraId="049EEA68" w14:textId="7F4B21E6" w:rsidR="00766A5A" w:rsidRDefault="00766A5A" w:rsidP="00766A5A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766A5A" w:rsidRPr="00447D20" w14:paraId="74ABDA05" w14:textId="77777777" w:rsidTr="0086311C">
        <w:trPr>
          <w:cantSplit w:val="0"/>
        </w:trPr>
        <w:tc>
          <w:tcPr>
            <w:tcW w:w="2250" w:type="dxa"/>
          </w:tcPr>
          <w:p w14:paraId="22C9E52D" w14:textId="3E77C358" w:rsidR="00766A5A" w:rsidRDefault="000330AC" w:rsidP="00766A5A">
            <w:pPr>
              <w:pStyle w:val="Tabletext"/>
              <w:jc w:val="center"/>
            </w:pPr>
            <w:r>
              <w:lastRenderedPageBreak/>
              <w:t>10</w:t>
            </w:r>
            <w:r w:rsidR="00766A5A">
              <w:t xml:space="preserve"> mins</w:t>
            </w:r>
          </w:p>
        </w:tc>
        <w:tc>
          <w:tcPr>
            <w:tcW w:w="5528" w:type="dxa"/>
          </w:tcPr>
          <w:p w14:paraId="1ECE5791" w14:textId="69F2CA96" w:rsidR="00766A5A" w:rsidRDefault="00766A5A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766A5A">
              <w:rPr>
                <w:b/>
                <w:bCs/>
              </w:rPr>
              <w:t>Practice: Teacher Pathway Scenarios</w:t>
            </w:r>
          </w:p>
          <w:p w14:paraId="05CC24D0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DEC3573" w14:textId="196119B2" w:rsidR="00766A5A" w:rsidRDefault="00766A5A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AB6FD5">
              <w:t xml:space="preserve">Now that </w:t>
            </w:r>
            <w:r w:rsidR="00D81169">
              <w:t xml:space="preserve">you have </w:t>
            </w:r>
            <w:r w:rsidR="00AA33FE">
              <w:t>the requirements to teach in different school models</w:t>
            </w:r>
            <w:r w:rsidR="007146E9">
              <w:t xml:space="preserve">, </w:t>
            </w:r>
            <w:r w:rsidR="006E16A3">
              <w:t xml:space="preserve">we will examine different scenarios to determine </w:t>
            </w:r>
            <w:r w:rsidR="006E16A3" w:rsidRPr="006E16A3">
              <w:t>the correct pathway for each aspiring teacher.</w:t>
            </w:r>
          </w:p>
          <w:p w14:paraId="32D04956" w14:textId="77777777" w:rsidR="0028464B" w:rsidRDefault="0028464B" w:rsidP="008173AA">
            <w:pPr>
              <w:pStyle w:val="Tabletextbullet"/>
              <w:numPr>
                <w:ilvl w:val="0"/>
                <w:numId w:val="0"/>
              </w:numPr>
            </w:pPr>
          </w:p>
          <w:p w14:paraId="635CA58C" w14:textId="55C1F7D5" w:rsidR="0028464B" w:rsidRDefault="0028464B" w:rsidP="008173AA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CF6813">
              <w:t xml:space="preserve"> Can I get someone to read the first scenario aloud?</w:t>
            </w:r>
          </w:p>
          <w:p w14:paraId="743673BE" w14:textId="77777777" w:rsidR="00CF6813" w:rsidRDefault="00CF681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5D038293" w14:textId="56AA4389" w:rsidR="00CF6813" w:rsidRDefault="00CF6813" w:rsidP="008173AA">
            <w:pPr>
              <w:pStyle w:val="Tabletextbullet"/>
              <w:numPr>
                <w:ilvl w:val="0"/>
                <w:numId w:val="0"/>
              </w:numPr>
            </w:pPr>
            <w:r>
              <w:t>S: (Reads scenario 1)</w:t>
            </w:r>
          </w:p>
          <w:p w14:paraId="3F5EA11F" w14:textId="77777777" w:rsidR="00CF6813" w:rsidRDefault="00CF681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58D6629A" w14:textId="4D3D4CA7" w:rsidR="00CF6813" w:rsidRDefault="00CF6813" w:rsidP="00CF6813">
            <w:pPr>
              <w:pStyle w:val="Tabletextbullet"/>
              <w:numPr>
                <w:ilvl w:val="0"/>
                <w:numId w:val="0"/>
              </w:numPr>
            </w:pPr>
            <w:r>
              <w:t xml:space="preserve">T: If Dr. Fuller </w:t>
            </w:r>
            <w:r w:rsidR="0086311C">
              <w:t>is not</w:t>
            </w:r>
            <w:r>
              <w:t xml:space="preserve"> certified, where can she teach?</w:t>
            </w:r>
          </w:p>
          <w:p w14:paraId="3391829E" w14:textId="77777777" w:rsidR="00CF6813" w:rsidRDefault="00CF6813" w:rsidP="00CF6813">
            <w:pPr>
              <w:pStyle w:val="Tabletextbullet"/>
              <w:numPr>
                <w:ilvl w:val="0"/>
                <w:numId w:val="0"/>
              </w:numPr>
            </w:pPr>
          </w:p>
          <w:p w14:paraId="704CA49D" w14:textId="35EE4B49" w:rsidR="00CF6813" w:rsidRDefault="00CF6813" w:rsidP="00CF6813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Pr="00FA1FB0">
              <w:t>Dr. Fuller can teach in either a private school or charter school</w:t>
            </w:r>
            <w:r>
              <w:t xml:space="preserve"> because she </w:t>
            </w:r>
            <w:r w:rsidR="0086311C">
              <w:t>is not</w:t>
            </w:r>
            <w:r>
              <w:t xml:space="preserve"> certified.</w:t>
            </w:r>
          </w:p>
          <w:p w14:paraId="06AD3542" w14:textId="77777777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066FEBDA" w14:textId="3C20DAC5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Please take the next </w:t>
            </w:r>
            <w:r w:rsidR="00CF6813">
              <w:t>six</w:t>
            </w:r>
            <w:r>
              <w:t xml:space="preserve"> minutes to examine the </w:t>
            </w:r>
            <w:r w:rsidR="00CF6813">
              <w:t xml:space="preserve">three remaining </w:t>
            </w:r>
            <w:r>
              <w:t>scenarios and respond to their corresponding questions.</w:t>
            </w:r>
          </w:p>
          <w:p w14:paraId="3A3AADFD" w14:textId="77777777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0C5D0571" w14:textId="77777777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  <w:r>
              <w:t>S: (Complete scenario activity)</w:t>
            </w:r>
          </w:p>
          <w:p w14:paraId="77155A70" w14:textId="77777777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14623C0E" w14:textId="583988C8" w:rsidR="00FA1FB0" w:rsidRDefault="006E16A3" w:rsidP="00CF6813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86311C">
              <w:t>Let us</w:t>
            </w:r>
            <w:r w:rsidR="00FA1FB0">
              <w:t xml:space="preserve"> quickly review these scenarios, beginning with Mr. Fuentes</w:t>
            </w:r>
            <w:r w:rsidR="00CF6813">
              <w:t>. Where can he teach?</w:t>
            </w:r>
          </w:p>
          <w:p w14:paraId="6D853A7D" w14:textId="77777777" w:rsidR="00FA1FB0" w:rsidRDefault="00FA1FB0" w:rsidP="008173AA">
            <w:pPr>
              <w:pStyle w:val="Tabletextbullet"/>
              <w:numPr>
                <w:ilvl w:val="0"/>
                <w:numId w:val="0"/>
              </w:numPr>
            </w:pPr>
          </w:p>
          <w:p w14:paraId="063EFE9E" w14:textId="77777777" w:rsidR="00FA1FB0" w:rsidRDefault="00FA1FB0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S: Mr. Fuentes </w:t>
            </w:r>
            <w:r w:rsidRPr="00FA1FB0">
              <w:t>must receive his state certification before he can teach in a charter school</w:t>
            </w:r>
            <w:r>
              <w:t xml:space="preserve"> if he </w:t>
            </w:r>
            <w:r w:rsidRPr="00FA1FB0">
              <w:t>wants to teach ELL students</w:t>
            </w:r>
            <w:r>
              <w:t xml:space="preserve">. </w:t>
            </w:r>
          </w:p>
          <w:p w14:paraId="46DA857B" w14:textId="77777777" w:rsidR="00FA1FB0" w:rsidRDefault="00FA1FB0" w:rsidP="008173AA">
            <w:pPr>
              <w:pStyle w:val="Tabletextbullet"/>
              <w:numPr>
                <w:ilvl w:val="0"/>
                <w:numId w:val="0"/>
              </w:numPr>
            </w:pPr>
          </w:p>
          <w:p w14:paraId="1AD7AB80" w14:textId="77777777" w:rsidR="00FA1FB0" w:rsidRDefault="00FA1FB0" w:rsidP="008173AA">
            <w:pPr>
              <w:pStyle w:val="Tabletextbullet"/>
              <w:numPr>
                <w:ilvl w:val="0"/>
                <w:numId w:val="0"/>
              </w:numPr>
            </w:pPr>
            <w:r>
              <w:t>T: Next is Mr. Massey</w:t>
            </w:r>
            <w:r w:rsidR="00C709CF">
              <w:t>.</w:t>
            </w:r>
          </w:p>
          <w:p w14:paraId="15B5467B" w14:textId="77777777" w:rsidR="00C709CF" w:rsidRDefault="00C709CF" w:rsidP="008173AA">
            <w:pPr>
              <w:pStyle w:val="Tabletextbullet"/>
              <w:numPr>
                <w:ilvl w:val="0"/>
                <w:numId w:val="0"/>
              </w:numPr>
            </w:pPr>
          </w:p>
          <w:p w14:paraId="45849E97" w14:textId="1C7EB1E9" w:rsidR="00C709CF" w:rsidRDefault="00C709CF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Pr="00C709CF">
              <w:t xml:space="preserve">Mr. Massey already has a Texas certification in special education since he has taught in a public school for five years, so he </w:t>
            </w:r>
            <w:r w:rsidR="0086311C" w:rsidRPr="00C709CF">
              <w:t>does not</w:t>
            </w:r>
            <w:r w:rsidRPr="00C709CF">
              <w:t xml:space="preserve"> need any additional certifications to teach in a charter school. </w:t>
            </w:r>
          </w:p>
          <w:p w14:paraId="1B9676B5" w14:textId="77777777" w:rsidR="00C709CF" w:rsidRDefault="00C709CF" w:rsidP="008173AA">
            <w:pPr>
              <w:pStyle w:val="Tabletextbullet"/>
              <w:numPr>
                <w:ilvl w:val="0"/>
                <w:numId w:val="0"/>
              </w:numPr>
            </w:pPr>
          </w:p>
          <w:p w14:paraId="4BAD7988" w14:textId="77777777" w:rsidR="00C709CF" w:rsidRDefault="00C709CF" w:rsidP="008173AA">
            <w:pPr>
              <w:pStyle w:val="Tabletextbullet"/>
              <w:numPr>
                <w:ilvl w:val="0"/>
                <w:numId w:val="0"/>
              </w:numPr>
            </w:pPr>
            <w:r>
              <w:t>T: Finally, what about Ms. Price?</w:t>
            </w:r>
          </w:p>
          <w:p w14:paraId="2A8A8604" w14:textId="77777777" w:rsidR="00C709CF" w:rsidRDefault="00C709CF" w:rsidP="008173AA">
            <w:pPr>
              <w:pStyle w:val="Tabletextbullet"/>
              <w:numPr>
                <w:ilvl w:val="0"/>
                <w:numId w:val="0"/>
              </w:numPr>
            </w:pPr>
          </w:p>
          <w:p w14:paraId="3669B70E" w14:textId="35E54544" w:rsidR="00C709CF" w:rsidRPr="00B3313A" w:rsidRDefault="00C709CF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Pr="00C709CF">
              <w:t>Ms. Price is not currently qualified to teach in a public school because she does not have her Texas teacher certification. She must: to enroll in a preparation program, pass her certification tests, and apply for certification. Once she does that, all he needs to do is pass a background check.</w:t>
            </w:r>
          </w:p>
        </w:tc>
        <w:tc>
          <w:tcPr>
            <w:tcW w:w="1578" w:type="dxa"/>
          </w:tcPr>
          <w:p w14:paraId="10A06769" w14:textId="36C2B255" w:rsidR="00766A5A" w:rsidRPr="00205E12" w:rsidRDefault="00766A5A" w:rsidP="00766A5A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766A5A" w:rsidRPr="00447D20" w14:paraId="0DDA4D06" w14:textId="77777777" w:rsidTr="0086311C">
        <w:trPr>
          <w:cantSplit w:val="0"/>
        </w:trPr>
        <w:tc>
          <w:tcPr>
            <w:tcW w:w="2250" w:type="dxa"/>
          </w:tcPr>
          <w:p w14:paraId="435914CB" w14:textId="24279B3F" w:rsidR="00766A5A" w:rsidRDefault="00766A5A" w:rsidP="00766A5A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05A84210" w14:textId="63734AB4" w:rsidR="00766A5A" w:rsidRDefault="00766A5A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5727AA34" w14:textId="51CECD69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 w:rsidRPr="00762E82">
              <w:t>T:</w:t>
            </w:r>
            <w:r>
              <w:t xml:space="preserve"> Today we talked about different school choice models</w:t>
            </w:r>
            <w:r w:rsidR="00AA1E92">
              <w:t xml:space="preserve"> and how they have different requirements for teachers to work in each</w:t>
            </w:r>
            <w:r>
              <w:t xml:space="preserve">. </w:t>
            </w:r>
            <w:r w:rsidR="00AA1E92">
              <w:t>What are the requirements for teaching in a traditional public school?</w:t>
            </w:r>
            <w:r>
              <w:t xml:space="preserve"> </w:t>
            </w:r>
          </w:p>
          <w:p w14:paraId="11B1E290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0A01E17" w14:textId="4F83EB24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>S: Traditional Public Schools</w:t>
            </w:r>
            <w:r w:rsidR="00AA1E92">
              <w:t xml:space="preserve"> require teachers have a bachelor’s degree, be certified in their subject area, and </w:t>
            </w:r>
            <w:r w:rsidR="00551260">
              <w:t>pass a background check.</w:t>
            </w:r>
            <w:r>
              <w:t xml:space="preserve"> </w:t>
            </w:r>
          </w:p>
          <w:p w14:paraId="42506C63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48F5C7D8" w14:textId="1F79C8F1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T: Who can tell me about another school model </w:t>
            </w:r>
            <w:r w:rsidR="00551260">
              <w:t>and describe their requirements for teachers?</w:t>
            </w:r>
          </w:p>
          <w:p w14:paraId="644A7B6F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7A501E4E" w14:textId="3CB6FB13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S: Charter schools </w:t>
            </w:r>
            <w:r w:rsidR="00551260">
              <w:t xml:space="preserve">require a bachelor’s degree, </w:t>
            </w:r>
            <w:r w:rsidR="00624938">
              <w:t xml:space="preserve">teacher certification for only </w:t>
            </w:r>
            <w:proofErr w:type="gramStart"/>
            <w:r w:rsidR="00624938">
              <w:t>some</w:t>
            </w:r>
            <w:proofErr w:type="gramEnd"/>
            <w:r w:rsidR="00624938">
              <w:t xml:space="preserve"> areas, and a background check.</w:t>
            </w:r>
            <w:r>
              <w:t xml:space="preserve"> </w:t>
            </w:r>
          </w:p>
          <w:p w14:paraId="2C4D14A4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63396FC0" w14:textId="0D4ACEC2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>T: Great, what</w:t>
            </w:r>
            <w:r w:rsidR="00624938">
              <w:t xml:space="preserve"> about the last model</w:t>
            </w:r>
            <w:r>
              <w:t>?</w:t>
            </w:r>
          </w:p>
          <w:p w14:paraId="4A84F2E2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4B7F81CB" w14:textId="0DCCB8C2" w:rsidR="00766A5A" w:rsidRPr="009E28D7" w:rsidRDefault="00766A5A" w:rsidP="00E0654E">
            <w:pPr>
              <w:pStyle w:val="Tabletextbullet"/>
              <w:numPr>
                <w:ilvl w:val="0"/>
                <w:numId w:val="0"/>
              </w:numPr>
            </w:pPr>
            <w:r>
              <w:t xml:space="preserve">S: Private schools </w:t>
            </w:r>
            <w:r w:rsidR="00624938">
              <w:t>require a bachelor</w:t>
            </w:r>
            <w:r w:rsidR="00E0654E">
              <w:t>’</w:t>
            </w:r>
            <w:r w:rsidR="00624938">
              <w:t xml:space="preserve">s degree and background check, but do not require teacher certification. </w:t>
            </w:r>
            <w:proofErr w:type="gramStart"/>
            <w:r w:rsidR="00624938">
              <w:t>Some</w:t>
            </w:r>
            <w:proofErr w:type="gramEnd"/>
            <w:r w:rsidR="00624938">
              <w:t xml:space="preserve"> ask </w:t>
            </w:r>
            <w:r w:rsidR="00E0654E">
              <w:t>for additional requirements, but it varies by school.</w:t>
            </w:r>
          </w:p>
        </w:tc>
        <w:tc>
          <w:tcPr>
            <w:tcW w:w="1578" w:type="dxa"/>
          </w:tcPr>
          <w:p w14:paraId="75A31E9C" w14:textId="77777777" w:rsidR="00766A5A" w:rsidRDefault="00766A5A" w:rsidP="00766A5A">
            <w:pPr>
              <w:pStyle w:val="Tabletext"/>
              <w:jc w:val="center"/>
            </w:pPr>
          </w:p>
        </w:tc>
      </w:tr>
      <w:tr w:rsidR="00766A5A" w:rsidRPr="00447D20" w14:paraId="047CC7AC" w14:textId="77777777" w:rsidTr="0086311C">
        <w:trPr>
          <w:cantSplit w:val="0"/>
        </w:trPr>
        <w:tc>
          <w:tcPr>
            <w:tcW w:w="2250" w:type="dxa"/>
          </w:tcPr>
          <w:p w14:paraId="2BC0BE01" w14:textId="44783275" w:rsidR="00766A5A" w:rsidRDefault="000330AC" w:rsidP="00766A5A">
            <w:pPr>
              <w:pStyle w:val="Tabletext"/>
              <w:jc w:val="center"/>
            </w:pPr>
            <w:r>
              <w:t>5</w:t>
            </w:r>
            <w:r w:rsidR="00766A5A" w:rsidRPr="00205E12">
              <w:t xml:space="preserve"> mins</w:t>
            </w:r>
          </w:p>
        </w:tc>
        <w:tc>
          <w:tcPr>
            <w:tcW w:w="5528" w:type="dxa"/>
          </w:tcPr>
          <w:p w14:paraId="1C45E3F6" w14:textId="131BC9CD" w:rsidR="00766A5A" w:rsidRPr="00A85644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404725AA" w14:textId="24688259" w:rsidR="00766A5A" w:rsidRPr="00205E12" w:rsidRDefault="00F65FAD" w:rsidP="00766A5A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28560D5" w14:textId="62A8CD45" w:rsidR="00072119" w:rsidRDefault="00072119" w:rsidP="00D20D0B"/>
    <w:p w14:paraId="272ADCDA" w14:textId="42651D48" w:rsidR="00900C4A" w:rsidRDefault="00072119" w:rsidP="00AD5D05">
      <w:r>
        <w:br w:type="page"/>
      </w:r>
    </w:p>
    <w:p w14:paraId="5A259B63" w14:textId="545DCBF3" w:rsidR="008C1A0B" w:rsidRPr="00612C20" w:rsidRDefault="008C1A0B" w:rsidP="00DF6540">
      <w:pPr>
        <w:pStyle w:val="Tabletextbullet"/>
        <w:numPr>
          <w:ilvl w:val="0"/>
          <w:numId w:val="0"/>
        </w:numPr>
      </w:pPr>
    </w:p>
    <w:p w14:paraId="58F8E7D7" w14:textId="117CB650" w:rsidR="00CD774A" w:rsidRDefault="00CD774A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4A7ADD78" w14:textId="77777777" w:rsidR="00296D21" w:rsidRDefault="00296D21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6FE9A7AC" w14:textId="77777777" w:rsidR="00863171" w:rsidRDefault="00863171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2CF97162" w14:textId="77777777" w:rsidR="00863171" w:rsidRDefault="00863171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4D996E50" w14:textId="77777777" w:rsidR="00863171" w:rsidRDefault="00863171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696F991A" w14:textId="2E027596" w:rsidR="007A2AE5" w:rsidRDefault="007A2AE5" w:rsidP="00DF6540">
      <w:pPr>
        <w:pStyle w:val="Tabletextbullet"/>
        <w:numPr>
          <w:ilvl w:val="0"/>
          <w:numId w:val="0"/>
        </w:numPr>
        <w:rPr>
          <w:b/>
          <w:bCs/>
        </w:rPr>
      </w:pPr>
    </w:p>
    <w:p w14:paraId="707EDC0B" w14:textId="63A536DD" w:rsidR="002760C5" w:rsidRDefault="002760C5">
      <w:pPr>
        <w:rPr>
          <w:rFonts w:asciiTheme="majorHAnsi" w:hAnsiTheme="majorHAnsi" w:cs="Open Sans"/>
          <w:bCs/>
          <w:sz w:val="28"/>
          <w:szCs w:val="20"/>
        </w:rPr>
      </w:pPr>
    </w:p>
    <w:sectPr w:rsidR="002760C5" w:rsidSect="001E7A0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65B3D" w14:textId="77777777" w:rsidR="00623B4F" w:rsidRDefault="00623B4F" w:rsidP="004C62A0">
      <w:pPr>
        <w:spacing w:after="0" w:line="240" w:lineRule="auto"/>
      </w:pPr>
      <w:r>
        <w:separator/>
      </w:r>
    </w:p>
  </w:endnote>
  <w:endnote w:type="continuationSeparator" w:id="0">
    <w:p w14:paraId="16D72E6D" w14:textId="77777777" w:rsidR="00623B4F" w:rsidRDefault="00623B4F" w:rsidP="004C62A0">
      <w:pPr>
        <w:spacing w:after="0" w:line="240" w:lineRule="auto"/>
      </w:pPr>
      <w:r>
        <w:continuationSeparator/>
      </w:r>
    </w:p>
  </w:endnote>
  <w:endnote w:type="continuationNotice" w:id="1">
    <w:p w14:paraId="627366B8" w14:textId="77777777" w:rsidR="00623B4F" w:rsidRDefault="00623B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3B271" w14:textId="46CA9775" w:rsidR="00F65FAD" w:rsidRPr="00D7769B" w:rsidRDefault="00D7769B" w:rsidP="00D7769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6722E" w14:textId="77777777" w:rsidR="00623B4F" w:rsidRDefault="00623B4F" w:rsidP="004C62A0">
      <w:pPr>
        <w:spacing w:after="0" w:line="240" w:lineRule="auto"/>
      </w:pPr>
      <w:r>
        <w:separator/>
      </w:r>
    </w:p>
  </w:footnote>
  <w:footnote w:type="continuationSeparator" w:id="0">
    <w:p w14:paraId="35391327" w14:textId="77777777" w:rsidR="00623B4F" w:rsidRDefault="00623B4F" w:rsidP="004C62A0">
      <w:pPr>
        <w:spacing w:after="0" w:line="240" w:lineRule="auto"/>
      </w:pPr>
      <w:r>
        <w:continuationSeparator/>
      </w:r>
    </w:p>
  </w:footnote>
  <w:footnote w:type="continuationNotice" w:id="1">
    <w:p w14:paraId="4F79E626" w14:textId="77777777" w:rsidR="00623B4F" w:rsidRDefault="00623B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3" name="Picture 3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3D5F"/>
    <w:multiLevelType w:val="hybridMultilevel"/>
    <w:tmpl w:val="560EB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970B5"/>
    <w:multiLevelType w:val="hybridMultilevel"/>
    <w:tmpl w:val="455AE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56C1E"/>
    <w:multiLevelType w:val="hybridMultilevel"/>
    <w:tmpl w:val="17706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67653"/>
    <w:multiLevelType w:val="hybridMultilevel"/>
    <w:tmpl w:val="957E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321D5"/>
    <w:multiLevelType w:val="hybridMultilevel"/>
    <w:tmpl w:val="1D98C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3728EB"/>
    <w:multiLevelType w:val="hybridMultilevel"/>
    <w:tmpl w:val="4C5601B0"/>
    <w:lvl w:ilvl="0" w:tplc="0740650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1737040"/>
    <w:multiLevelType w:val="hybridMultilevel"/>
    <w:tmpl w:val="06D0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029BC"/>
    <w:multiLevelType w:val="hybridMultilevel"/>
    <w:tmpl w:val="BA1A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928CB"/>
    <w:multiLevelType w:val="hybridMultilevel"/>
    <w:tmpl w:val="61C056D4"/>
    <w:lvl w:ilvl="0" w:tplc="73529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957AC"/>
    <w:multiLevelType w:val="hybridMultilevel"/>
    <w:tmpl w:val="70D8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878D8"/>
    <w:multiLevelType w:val="hybridMultilevel"/>
    <w:tmpl w:val="14A2D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D358C"/>
    <w:multiLevelType w:val="hybridMultilevel"/>
    <w:tmpl w:val="FBEAD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75620"/>
    <w:multiLevelType w:val="hybridMultilevel"/>
    <w:tmpl w:val="98CA03C0"/>
    <w:lvl w:ilvl="0" w:tplc="E8886AA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254B3"/>
    <w:multiLevelType w:val="hybridMultilevel"/>
    <w:tmpl w:val="1EE2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96A1F"/>
    <w:multiLevelType w:val="hybridMultilevel"/>
    <w:tmpl w:val="4A841E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28773E"/>
    <w:multiLevelType w:val="hybridMultilevel"/>
    <w:tmpl w:val="B2A02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961C6"/>
    <w:multiLevelType w:val="hybridMultilevel"/>
    <w:tmpl w:val="06D0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D239B"/>
    <w:multiLevelType w:val="hybridMultilevel"/>
    <w:tmpl w:val="A07AE9C8"/>
    <w:lvl w:ilvl="0" w:tplc="9A2E6A5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D2FF4"/>
    <w:multiLevelType w:val="hybridMultilevel"/>
    <w:tmpl w:val="957E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40A15"/>
    <w:multiLevelType w:val="hybridMultilevel"/>
    <w:tmpl w:val="D1A8C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252255"/>
    <w:multiLevelType w:val="hybridMultilevel"/>
    <w:tmpl w:val="3F10A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B1DA0"/>
    <w:multiLevelType w:val="hybridMultilevel"/>
    <w:tmpl w:val="568A5C76"/>
    <w:lvl w:ilvl="0" w:tplc="C03EA6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C0816"/>
    <w:multiLevelType w:val="hybridMultilevel"/>
    <w:tmpl w:val="12C67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A845A3"/>
    <w:multiLevelType w:val="hybridMultilevel"/>
    <w:tmpl w:val="3E8A90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38482D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A6AF5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885A18"/>
    <w:multiLevelType w:val="hybridMultilevel"/>
    <w:tmpl w:val="E6945392"/>
    <w:lvl w:ilvl="0" w:tplc="76F66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15EAB"/>
    <w:multiLevelType w:val="hybridMultilevel"/>
    <w:tmpl w:val="728CE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31A8C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E5787D"/>
    <w:multiLevelType w:val="hybridMultilevel"/>
    <w:tmpl w:val="1D4C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5971918">
    <w:abstractNumId w:val="3"/>
  </w:num>
  <w:num w:numId="2" w16cid:durableId="1474717317">
    <w:abstractNumId w:val="12"/>
  </w:num>
  <w:num w:numId="3" w16cid:durableId="1357387193">
    <w:abstractNumId w:val="7"/>
  </w:num>
  <w:num w:numId="4" w16cid:durableId="1798835226">
    <w:abstractNumId w:val="30"/>
  </w:num>
  <w:num w:numId="5" w16cid:durableId="497497843">
    <w:abstractNumId w:val="11"/>
  </w:num>
  <w:num w:numId="6" w16cid:durableId="378826069">
    <w:abstractNumId w:val="9"/>
  </w:num>
  <w:num w:numId="7" w16cid:durableId="1163618423">
    <w:abstractNumId w:val="4"/>
  </w:num>
  <w:num w:numId="8" w16cid:durableId="1688367914">
    <w:abstractNumId w:val="19"/>
  </w:num>
  <w:num w:numId="9" w16cid:durableId="1268545285">
    <w:abstractNumId w:val="8"/>
  </w:num>
  <w:num w:numId="10" w16cid:durableId="1285697874">
    <w:abstractNumId w:val="24"/>
  </w:num>
  <w:num w:numId="11" w16cid:durableId="920288636">
    <w:abstractNumId w:val="21"/>
  </w:num>
  <w:num w:numId="12" w16cid:durableId="429551789">
    <w:abstractNumId w:val="10"/>
  </w:num>
  <w:num w:numId="13" w16cid:durableId="759830904">
    <w:abstractNumId w:val="0"/>
  </w:num>
  <w:num w:numId="14" w16cid:durableId="453670668">
    <w:abstractNumId w:val="16"/>
  </w:num>
  <w:num w:numId="15" w16cid:durableId="84113574">
    <w:abstractNumId w:val="14"/>
  </w:num>
  <w:num w:numId="16" w16cid:durableId="41751148">
    <w:abstractNumId w:val="1"/>
  </w:num>
  <w:num w:numId="17" w16cid:durableId="1941909177">
    <w:abstractNumId w:val="15"/>
  </w:num>
  <w:num w:numId="18" w16cid:durableId="799618468">
    <w:abstractNumId w:val="28"/>
  </w:num>
  <w:num w:numId="19" w16cid:durableId="1323584560">
    <w:abstractNumId w:val="18"/>
  </w:num>
  <w:num w:numId="20" w16cid:durableId="363671443">
    <w:abstractNumId w:val="26"/>
  </w:num>
  <w:num w:numId="21" w16cid:durableId="116879234">
    <w:abstractNumId w:val="31"/>
  </w:num>
  <w:num w:numId="22" w16cid:durableId="534777772">
    <w:abstractNumId w:val="20"/>
  </w:num>
  <w:num w:numId="23" w16cid:durableId="1142116601">
    <w:abstractNumId w:val="22"/>
  </w:num>
  <w:num w:numId="24" w16cid:durableId="650519582">
    <w:abstractNumId w:val="32"/>
  </w:num>
  <w:num w:numId="25" w16cid:durableId="1755206125">
    <w:abstractNumId w:val="5"/>
  </w:num>
  <w:num w:numId="26" w16cid:durableId="375157012">
    <w:abstractNumId w:val="3"/>
  </w:num>
  <w:num w:numId="27" w16cid:durableId="2107191292">
    <w:abstractNumId w:val="2"/>
  </w:num>
  <w:num w:numId="28" w16cid:durableId="865172752">
    <w:abstractNumId w:val="13"/>
  </w:num>
  <w:num w:numId="29" w16cid:durableId="240991709">
    <w:abstractNumId w:val="23"/>
  </w:num>
  <w:num w:numId="30" w16cid:durableId="1226378791">
    <w:abstractNumId w:val="25"/>
  </w:num>
  <w:num w:numId="31" w16cid:durableId="161242918">
    <w:abstractNumId w:val="29"/>
  </w:num>
  <w:num w:numId="32" w16cid:durableId="1715960496">
    <w:abstractNumId w:val="27"/>
  </w:num>
  <w:num w:numId="33" w16cid:durableId="995840670">
    <w:abstractNumId w:val="17"/>
  </w:num>
  <w:num w:numId="34" w16cid:durableId="153642197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3D9"/>
    <w:rsid w:val="00000CE3"/>
    <w:rsid w:val="00002EE1"/>
    <w:rsid w:val="00004E17"/>
    <w:rsid w:val="0000581C"/>
    <w:rsid w:val="00006D24"/>
    <w:rsid w:val="00011E61"/>
    <w:rsid w:val="000132EE"/>
    <w:rsid w:val="000133B3"/>
    <w:rsid w:val="000134B4"/>
    <w:rsid w:val="000139CA"/>
    <w:rsid w:val="00013F96"/>
    <w:rsid w:val="000143C6"/>
    <w:rsid w:val="00015EA8"/>
    <w:rsid w:val="00017457"/>
    <w:rsid w:val="000174FC"/>
    <w:rsid w:val="000178A9"/>
    <w:rsid w:val="00021599"/>
    <w:rsid w:val="000229D7"/>
    <w:rsid w:val="00023E0D"/>
    <w:rsid w:val="000251A9"/>
    <w:rsid w:val="00025E27"/>
    <w:rsid w:val="000265FE"/>
    <w:rsid w:val="0002700A"/>
    <w:rsid w:val="00027D08"/>
    <w:rsid w:val="000304FE"/>
    <w:rsid w:val="00031296"/>
    <w:rsid w:val="000330AC"/>
    <w:rsid w:val="0003584E"/>
    <w:rsid w:val="0003597A"/>
    <w:rsid w:val="00040E32"/>
    <w:rsid w:val="00041002"/>
    <w:rsid w:val="0004111C"/>
    <w:rsid w:val="00041994"/>
    <w:rsid w:val="00041EB2"/>
    <w:rsid w:val="0004206A"/>
    <w:rsid w:val="0004215D"/>
    <w:rsid w:val="00042A32"/>
    <w:rsid w:val="00042B65"/>
    <w:rsid w:val="0004313C"/>
    <w:rsid w:val="00043E9C"/>
    <w:rsid w:val="0004463E"/>
    <w:rsid w:val="00045ADB"/>
    <w:rsid w:val="00045B93"/>
    <w:rsid w:val="00045DBD"/>
    <w:rsid w:val="00046E0F"/>
    <w:rsid w:val="00047496"/>
    <w:rsid w:val="00047B92"/>
    <w:rsid w:val="0005242C"/>
    <w:rsid w:val="00053812"/>
    <w:rsid w:val="00053CE9"/>
    <w:rsid w:val="00055408"/>
    <w:rsid w:val="00055D7D"/>
    <w:rsid w:val="00055EFC"/>
    <w:rsid w:val="000565F4"/>
    <w:rsid w:val="00057E53"/>
    <w:rsid w:val="0006004B"/>
    <w:rsid w:val="000606C9"/>
    <w:rsid w:val="000607C0"/>
    <w:rsid w:val="0006189B"/>
    <w:rsid w:val="00061EA3"/>
    <w:rsid w:val="0006308C"/>
    <w:rsid w:val="0006333C"/>
    <w:rsid w:val="000637A6"/>
    <w:rsid w:val="0006380B"/>
    <w:rsid w:val="00064831"/>
    <w:rsid w:val="000649F6"/>
    <w:rsid w:val="00064DA6"/>
    <w:rsid w:val="00064EDE"/>
    <w:rsid w:val="00064F5A"/>
    <w:rsid w:val="000660BD"/>
    <w:rsid w:val="00066339"/>
    <w:rsid w:val="00066AF8"/>
    <w:rsid w:val="00070022"/>
    <w:rsid w:val="00070A64"/>
    <w:rsid w:val="0007112A"/>
    <w:rsid w:val="0007151D"/>
    <w:rsid w:val="000719F0"/>
    <w:rsid w:val="00072119"/>
    <w:rsid w:val="00074E28"/>
    <w:rsid w:val="00074EAB"/>
    <w:rsid w:val="000753D4"/>
    <w:rsid w:val="00075672"/>
    <w:rsid w:val="00075C4F"/>
    <w:rsid w:val="00075CE0"/>
    <w:rsid w:val="00076087"/>
    <w:rsid w:val="00076191"/>
    <w:rsid w:val="00077166"/>
    <w:rsid w:val="0007774F"/>
    <w:rsid w:val="00080068"/>
    <w:rsid w:val="0008021F"/>
    <w:rsid w:val="00080842"/>
    <w:rsid w:val="00080A97"/>
    <w:rsid w:val="00081003"/>
    <w:rsid w:val="00082355"/>
    <w:rsid w:val="00082554"/>
    <w:rsid w:val="000825A5"/>
    <w:rsid w:val="00082711"/>
    <w:rsid w:val="0008357D"/>
    <w:rsid w:val="00083E40"/>
    <w:rsid w:val="000842D0"/>
    <w:rsid w:val="000853C0"/>
    <w:rsid w:val="00085530"/>
    <w:rsid w:val="000855A3"/>
    <w:rsid w:val="00086DFE"/>
    <w:rsid w:val="00087C6A"/>
    <w:rsid w:val="00090A91"/>
    <w:rsid w:val="00090EFF"/>
    <w:rsid w:val="000911DA"/>
    <w:rsid w:val="0009275E"/>
    <w:rsid w:val="00092A9D"/>
    <w:rsid w:val="000933E3"/>
    <w:rsid w:val="00094404"/>
    <w:rsid w:val="00094844"/>
    <w:rsid w:val="000957DE"/>
    <w:rsid w:val="00097D52"/>
    <w:rsid w:val="00097EAA"/>
    <w:rsid w:val="000A0D14"/>
    <w:rsid w:val="000A1841"/>
    <w:rsid w:val="000A24CA"/>
    <w:rsid w:val="000A26C8"/>
    <w:rsid w:val="000A3608"/>
    <w:rsid w:val="000A3B71"/>
    <w:rsid w:val="000A3F32"/>
    <w:rsid w:val="000A5534"/>
    <w:rsid w:val="000A5E66"/>
    <w:rsid w:val="000A6481"/>
    <w:rsid w:val="000A70DF"/>
    <w:rsid w:val="000A7119"/>
    <w:rsid w:val="000A7E0D"/>
    <w:rsid w:val="000A7F61"/>
    <w:rsid w:val="000B0CA2"/>
    <w:rsid w:val="000B103F"/>
    <w:rsid w:val="000B21EA"/>
    <w:rsid w:val="000B26AD"/>
    <w:rsid w:val="000B329C"/>
    <w:rsid w:val="000B35B2"/>
    <w:rsid w:val="000B3848"/>
    <w:rsid w:val="000B38F1"/>
    <w:rsid w:val="000B5088"/>
    <w:rsid w:val="000B5857"/>
    <w:rsid w:val="000B5C9F"/>
    <w:rsid w:val="000B7018"/>
    <w:rsid w:val="000C17A4"/>
    <w:rsid w:val="000C1874"/>
    <w:rsid w:val="000C2CC3"/>
    <w:rsid w:val="000C3037"/>
    <w:rsid w:val="000C386E"/>
    <w:rsid w:val="000C3A78"/>
    <w:rsid w:val="000C3C80"/>
    <w:rsid w:val="000C3EFE"/>
    <w:rsid w:val="000C585C"/>
    <w:rsid w:val="000C5F3E"/>
    <w:rsid w:val="000C6884"/>
    <w:rsid w:val="000C6A78"/>
    <w:rsid w:val="000D0A3B"/>
    <w:rsid w:val="000D0F21"/>
    <w:rsid w:val="000D148B"/>
    <w:rsid w:val="000D1AE1"/>
    <w:rsid w:val="000D1D93"/>
    <w:rsid w:val="000D1F93"/>
    <w:rsid w:val="000D2C97"/>
    <w:rsid w:val="000D2F33"/>
    <w:rsid w:val="000D3361"/>
    <w:rsid w:val="000D3A1C"/>
    <w:rsid w:val="000D3EE1"/>
    <w:rsid w:val="000D3F51"/>
    <w:rsid w:val="000D4412"/>
    <w:rsid w:val="000D5BF4"/>
    <w:rsid w:val="000D5EFC"/>
    <w:rsid w:val="000D7D6B"/>
    <w:rsid w:val="000E1CA6"/>
    <w:rsid w:val="000E2D38"/>
    <w:rsid w:val="000E2DAF"/>
    <w:rsid w:val="000E3BFB"/>
    <w:rsid w:val="000E50B3"/>
    <w:rsid w:val="000E57E5"/>
    <w:rsid w:val="000E5866"/>
    <w:rsid w:val="000E5908"/>
    <w:rsid w:val="000E6F6F"/>
    <w:rsid w:val="000E71C4"/>
    <w:rsid w:val="000E788C"/>
    <w:rsid w:val="000F1007"/>
    <w:rsid w:val="000F128D"/>
    <w:rsid w:val="000F2127"/>
    <w:rsid w:val="000F2682"/>
    <w:rsid w:val="000F2A5E"/>
    <w:rsid w:val="000F2E0A"/>
    <w:rsid w:val="000F3F4A"/>
    <w:rsid w:val="000F483A"/>
    <w:rsid w:val="000F5BAC"/>
    <w:rsid w:val="000F6229"/>
    <w:rsid w:val="000F6967"/>
    <w:rsid w:val="000F69E0"/>
    <w:rsid w:val="000F6D4B"/>
    <w:rsid w:val="000F6D51"/>
    <w:rsid w:val="000F6D93"/>
    <w:rsid w:val="000F72A0"/>
    <w:rsid w:val="000F76EE"/>
    <w:rsid w:val="000F7B0A"/>
    <w:rsid w:val="00101250"/>
    <w:rsid w:val="001015C0"/>
    <w:rsid w:val="00101C02"/>
    <w:rsid w:val="00102C15"/>
    <w:rsid w:val="00103093"/>
    <w:rsid w:val="0010418B"/>
    <w:rsid w:val="001045CF"/>
    <w:rsid w:val="00104876"/>
    <w:rsid w:val="001056A3"/>
    <w:rsid w:val="00107084"/>
    <w:rsid w:val="00107653"/>
    <w:rsid w:val="00107D91"/>
    <w:rsid w:val="001107C2"/>
    <w:rsid w:val="001118C1"/>
    <w:rsid w:val="00111937"/>
    <w:rsid w:val="00112098"/>
    <w:rsid w:val="0011222C"/>
    <w:rsid w:val="0011265A"/>
    <w:rsid w:val="001128C0"/>
    <w:rsid w:val="00112B65"/>
    <w:rsid w:val="001132CC"/>
    <w:rsid w:val="00113D63"/>
    <w:rsid w:val="0011652B"/>
    <w:rsid w:val="0011665E"/>
    <w:rsid w:val="0011717A"/>
    <w:rsid w:val="00121103"/>
    <w:rsid w:val="00122A73"/>
    <w:rsid w:val="00122DA9"/>
    <w:rsid w:val="00123471"/>
    <w:rsid w:val="001241E4"/>
    <w:rsid w:val="00124F90"/>
    <w:rsid w:val="0012574F"/>
    <w:rsid w:val="00125E16"/>
    <w:rsid w:val="00130E7A"/>
    <w:rsid w:val="00131003"/>
    <w:rsid w:val="00132660"/>
    <w:rsid w:val="00132FAB"/>
    <w:rsid w:val="00133493"/>
    <w:rsid w:val="00134362"/>
    <w:rsid w:val="00134F2D"/>
    <w:rsid w:val="001351C6"/>
    <w:rsid w:val="00135237"/>
    <w:rsid w:val="001352D9"/>
    <w:rsid w:val="00137728"/>
    <w:rsid w:val="00137DFB"/>
    <w:rsid w:val="00140C96"/>
    <w:rsid w:val="001411AA"/>
    <w:rsid w:val="00141862"/>
    <w:rsid w:val="00142007"/>
    <w:rsid w:val="00142E61"/>
    <w:rsid w:val="00143C15"/>
    <w:rsid w:val="001449A3"/>
    <w:rsid w:val="00144F5B"/>
    <w:rsid w:val="00145EA2"/>
    <w:rsid w:val="00145ED2"/>
    <w:rsid w:val="00147532"/>
    <w:rsid w:val="001479E6"/>
    <w:rsid w:val="00147FF2"/>
    <w:rsid w:val="001500B2"/>
    <w:rsid w:val="001508E5"/>
    <w:rsid w:val="00151CA7"/>
    <w:rsid w:val="001534B8"/>
    <w:rsid w:val="001537BE"/>
    <w:rsid w:val="00154AB5"/>
    <w:rsid w:val="00154E8A"/>
    <w:rsid w:val="00155376"/>
    <w:rsid w:val="00155BB2"/>
    <w:rsid w:val="00156A15"/>
    <w:rsid w:val="00157457"/>
    <w:rsid w:val="001603E9"/>
    <w:rsid w:val="001613D0"/>
    <w:rsid w:val="00161CA4"/>
    <w:rsid w:val="00162811"/>
    <w:rsid w:val="00162F8C"/>
    <w:rsid w:val="001639FF"/>
    <w:rsid w:val="00163C5D"/>
    <w:rsid w:val="0016406A"/>
    <w:rsid w:val="00164136"/>
    <w:rsid w:val="00164477"/>
    <w:rsid w:val="001650AA"/>
    <w:rsid w:val="00165A9D"/>
    <w:rsid w:val="00165C69"/>
    <w:rsid w:val="00165C7C"/>
    <w:rsid w:val="0016686C"/>
    <w:rsid w:val="0016694A"/>
    <w:rsid w:val="00166A33"/>
    <w:rsid w:val="00166CE0"/>
    <w:rsid w:val="00167350"/>
    <w:rsid w:val="001706F6"/>
    <w:rsid w:val="0017075E"/>
    <w:rsid w:val="00171871"/>
    <w:rsid w:val="00171FAB"/>
    <w:rsid w:val="0017237C"/>
    <w:rsid w:val="00172582"/>
    <w:rsid w:val="0017259E"/>
    <w:rsid w:val="00172DA6"/>
    <w:rsid w:val="0017332A"/>
    <w:rsid w:val="00174340"/>
    <w:rsid w:val="0017501A"/>
    <w:rsid w:val="00175170"/>
    <w:rsid w:val="00175F63"/>
    <w:rsid w:val="00176A90"/>
    <w:rsid w:val="0017723D"/>
    <w:rsid w:val="00180755"/>
    <w:rsid w:val="001808DF"/>
    <w:rsid w:val="001809AE"/>
    <w:rsid w:val="00180C33"/>
    <w:rsid w:val="00182A19"/>
    <w:rsid w:val="001835C3"/>
    <w:rsid w:val="001836E4"/>
    <w:rsid w:val="001838F1"/>
    <w:rsid w:val="00183AE1"/>
    <w:rsid w:val="00183D2F"/>
    <w:rsid w:val="00184896"/>
    <w:rsid w:val="001849B6"/>
    <w:rsid w:val="0018525F"/>
    <w:rsid w:val="0018594B"/>
    <w:rsid w:val="00186913"/>
    <w:rsid w:val="00186D06"/>
    <w:rsid w:val="00186F34"/>
    <w:rsid w:val="001872B4"/>
    <w:rsid w:val="001876A2"/>
    <w:rsid w:val="0019041A"/>
    <w:rsid w:val="00191D90"/>
    <w:rsid w:val="001930A8"/>
    <w:rsid w:val="0019444C"/>
    <w:rsid w:val="00194AD9"/>
    <w:rsid w:val="00196038"/>
    <w:rsid w:val="00196238"/>
    <w:rsid w:val="00197504"/>
    <w:rsid w:val="0019756B"/>
    <w:rsid w:val="00197A66"/>
    <w:rsid w:val="001A018E"/>
    <w:rsid w:val="001A0449"/>
    <w:rsid w:val="001A0EDD"/>
    <w:rsid w:val="001A2E11"/>
    <w:rsid w:val="001A4647"/>
    <w:rsid w:val="001A46AA"/>
    <w:rsid w:val="001A4958"/>
    <w:rsid w:val="001A4B48"/>
    <w:rsid w:val="001A4CF4"/>
    <w:rsid w:val="001A56BA"/>
    <w:rsid w:val="001A5F79"/>
    <w:rsid w:val="001A7ECA"/>
    <w:rsid w:val="001B0051"/>
    <w:rsid w:val="001B0665"/>
    <w:rsid w:val="001B0D63"/>
    <w:rsid w:val="001B14C5"/>
    <w:rsid w:val="001B193C"/>
    <w:rsid w:val="001B23B7"/>
    <w:rsid w:val="001B35DB"/>
    <w:rsid w:val="001B3A38"/>
    <w:rsid w:val="001B3F2B"/>
    <w:rsid w:val="001B5294"/>
    <w:rsid w:val="001B70DA"/>
    <w:rsid w:val="001B7467"/>
    <w:rsid w:val="001B77D1"/>
    <w:rsid w:val="001B7C8D"/>
    <w:rsid w:val="001C0565"/>
    <w:rsid w:val="001C112A"/>
    <w:rsid w:val="001C11F8"/>
    <w:rsid w:val="001C16F1"/>
    <w:rsid w:val="001C2FDC"/>
    <w:rsid w:val="001C33C4"/>
    <w:rsid w:val="001C3AD8"/>
    <w:rsid w:val="001C41AB"/>
    <w:rsid w:val="001C4422"/>
    <w:rsid w:val="001C44B9"/>
    <w:rsid w:val="001C497D"/>
    <w:rsid w:val="001C5FBD"/>
    <w:rsid w:val="001C752A"/>
    <w:rsid w:val="001D0016"/>
    <w:rsid w:val="001D1163"/>
    <w:rsid w:val="001D1402"/>
    <w:rsid w:val="001D1A1B"/>
    <w:rsid w:val="001D21BD"/>
    <w:rsid w:val="001D22DA"/>
    <w:rsid w:val="001D232B"/>
    <w:rsid w:val="001D2B73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46C4"/>
    <w:rsid w:val="001E5465"/>
    <w:rsid w:val="001E72C2"/>
    <w:rsid w:val="001E7A0A"/>
    <w:rsid w:val="001F066E"/>
    <w:rsid w:val="001F0D96"/>
    <w:rsid w:val="001F0FCE"/>
    <w:rsid w:val="001F1D08"/>
    <w:rsid w:val="001F3CE2"/>
    <w:rsid w:val="001F5D25"/>
    <w:rsid w:val="001F6468"/>
    <w:rsid w:val="001F6F49"/>
    <w:rsid w:val="002012F4"/>
    <w:rsid w:val="002028B5"/>
    <w:rsid w:val="002037BB"/>
    <w:rsid w:val="0020456A"/>
    <w:rsid w:val="00204BCE"/>
    <w:rsid w:val="00204F0D"/>
    <w:rsid w:val="0020573E"/>
    <w:rsid w:val="00205E12"/>
    <w:rsid w:val="0020641E"/>
    <w:rsid w:val="00207623"/>
    <w:rsid w:val="002113EC"/>
    <w:rsid w:val="00211940"/>
    <w:rsid w:val="002119A1"/>
    <w:rsid w:val="00211AC4"/>
    <w:rsid w:val="00211C95"/>
    <w:rsid w:val="00212966"/>
    <w:rsid w:val="002133F4"/>
    <w:rsid w:val="00213B34"/>
    <w:rsid w:val="0021416F"/>
    <w:rsid w:val="00215222"/>
    <w:rsid w:val="00215703"/>
    <w:rsid w:val="002166F1"/>
    <w:rsid w:val="002211C1"/>
    <w:rsid w:val="00221984"/>
    <w:rsid w:val="00221AB8"/>
    <w:rsid w:val="002237A8"/>
    <w:rsid w:val="0022441D"/>
    <w:rsid w:val="00224925"/>
    <w:rsid w:val="00225044"/>
    <w:rsid w:val="002259FE"/>
    <w:rsid w:val="00225C03"/>
    <w:rsid w:val="0022637A"/>
    <w:rsid w:val="002264A5"/>
    <w:rsid w:val="002266AF"/>
    <w:rsid w:val="00230643"/>
    <w:rsid w:val="002314C1"/>
    <w:rsid w:val="002321A5"/>
    <w:rsid w:val="00232CC6"/>
    <w:rsid w:val="002337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76E"/>
    <w:rsid w:val="00237EEE"/>
    <w:rsid w:val="00241CB1"/>
    <w:rsid w:val="00241CDC"/>
    <w:rsid w:val="0024439B"/>
    <w:rsid w:val="00245E55"/>
    <w:rsid w:val="0024645F"/>
    <w:rsid w:val="002467ED"/>
    <w:rsid w:val="00246C66"/>
    <w:rsid w:val="00250B95"/>
    <w:rsid w:val="002523BC"/>
    <w:rsid w:val="00254E4E"/>
    <w:rsid w:val="00255974"/>
    <w:rsid w:val="0026052E"/>
    <w:rsid w:val="00260FE8"/>
    <w:rsid w:val="00263A24"/>
    <w:rsid w:val="0026547C"/>
    <w:rsid w:val="00265E1A"/>
    <w:rsid w:val="0026647E"/>
    <w:rsid w:val="00266BCD"/>
    <w:rsid w:val="002706DC"/>
    <w:rsid w:val="0027167A"/>
    <w:rsid w:val="00272202"/>
    <w:rsid w:val="00273A1F"/>
    <w:rsid w:val="00275884"/>
    <w:rsid w:val="00275EC2"/>
    <w:rsid w:val="00275FA4"/>
    <w:rsid w:val="002760C5"/>
    <w:rsid w:val="00277177"/>
    <w:rsid w:val="002808D8"/>
    <w:rsid w:val="00281CD2"/>
    <w:rsid w:val="00282B25"/>
    <w:rsid w:val="00282FF6"/>
    <w:rsid w:val="00283A68"/>
    <w:rsid w:val="00283DF3"/>
    <w:rsid w:val="0028464B"/>
    <w:rsid w:val="002861FB"/>
    <w:rsid w:val="00287F4C"/>
    <w:rsid w:val="00292D25"/>
    <w:rsid w:val="00292F20"/>
    <w:rsid w:val="002938C0"/>
    <w:rsid w:val="00293953"/>
    <w:rsid w:val="00293C6D"/>
    <w:rsid w:val="0029433A"/>
    <w:rsid w:val="0029549E"/>
    <w:rsid w:val="002958C8"/>
    <w:rsid w:val="00295EE5"/>
    <w:rsid w:val="00295FE6"/>
    <w:rsid w:val="00296D21"/>
    <w:rsid w:val="00297AD9"/>
    <w:rsid w:val="002A1BD6"/>
    <w:rsid w:val="002A2D88"/>
    <w:rsid w:val="002A4643"/>
    <w:rsid w:val="002A5281"/>
    <w:rsid w:val="002A7E2D"/>
    <w:rsid w:val="002B0271"/>
    <w:rsid w:val="002B03E1"/>
    <w:rsid w:val="002B0512"/>
    <w:rsid w:val="002B2D4D"/>
    <w:rsid w:val="002B39C4"/>
    <w:rsid w:val="002B584C"/>
    <w:rsid w:val="002B5A55"/>
    <w:rsid w:val="002B755E"/>
    <w:rsid w:val="002C07B3"/>
    <w:rsid w:val="002C08D1"/>
    <w:rsid w:val="002C1815"/>
    <w:rsid w:val="002C3407"/>
    <w:rsid w:val="002C4395"/>
    <w:rsid w:val="002C53FA"/>
    <w:rsid w:val="002C55EB"/>
    <w:rsid w:val="002C6065"/>
    <w:rsid w:val="002D2D9A"/>
    <w:rsid w:val="002D3902"/>
    <w:rsid w:val="002D395F"/>
    <w:rsid w:val="002D4D79"/>
    <w:rsid w:val="002D55BE"/>
    <w:rsid w:val="002D57F9"/>
    <w:rsid w:val="002D6AB9"/>
    <w:rsid w:val="002D7098"/>
    <w:rsid w:val="002D78CA"/>
    <w:rsid w:val="002E14B8"/>
    <w:rsid w:val="002E185D"/>
    <w:rsid w:val="002E2853"/>
    <w:rsid w:val="002E2FB6"/>
    <w:rsid w:val="002E44B2"/>
    <w:rsid w:val="002E4550"/>
    <w:rsid w:val="002E5003"/>
    <w:rsid w:val="002E54FC"/>
    <w:rsid w:val="002E58E1"/>
    <w:rsid w:val="002E5CF1"/>
    <w:rsid w:val="002E68C2"/>
    <w:rsid w:val="002E7AAE"/>
    <w:rsid w:val="002F062C"/>
    <w:rsid w:val="002F102B"/>
    <w:rsid w:val="002F18F6"/>
    <w:rsid w:val="002F2289"/>
    <w:rsid w:val="002F23CD"/>
    <w:rsid w:val="002F3C9C"/>
    <w:rsid w:val="002F4331"/>
    <w:rsid w:val="002F4686"/>
    <w:rsid w:val="002F5299"/>
    <w:rsid w:val="002F5CD7"/>
    <w:rsid w:val="002F5FE4"/>
    <w:rsid w:val="002F751A"/>
    <w:rsid w:val="00300E6E"/>
    <w:rsid w:val="003010A8"/>
    <w:rsid w:val="00301690"/>
    <w:rsid w:val="003024A8"/>
    <w:rsid w:val="00302D49"/>
    <w:rsid w:val="00302F36"/>
    <w:rsid w:val="0030416B"/>
    <w:rsid w:val="0030417C"/>
    <w:rsid w:val="00304572"/>
    <w:rsid w:val="00304604"/>
    <w:rsid w:val="00304C16"/>
    <w:rsid w:val="0030775F"/>
    <w:rsid w:val="00310274"/>
    <w:rsid w:val="003108E8"/>
    <w:rsid w:val="00310EB4"/>
    <w:rsid w:val="003118D4"/>
    <w:rsid w:val="0031342F"/>
    <w:rsid w:val="00315B10"/>
    <w:rsid w:val="00315B3A"/>
    <w:rsid w:val="00315F6B"/>
    <w:rsid w:val="003166E5"/>
    <w:rsid w:val="00316FB7"/>
    <w:rsid w:val="0031757F"/>
    <w:rsid w:val="00321314"/>
    <w:rsid w:val="003215C8"/>
    <w:rsid w:val="003217C0"/>
    <w:rsid w:val="00323E80"/>
    <w:rsid w:val="00324360"/>
    <w:rsid w:val="003245AB"/>
    <w:rsid w:val="0032534F"/>
    <w:rsid w:val="00325587"/>
    <w:rsid w:val="00326382"/>
    <w:rsid w:val="0032795E"/>
    <w:rsid w:val="00327E8C"/>
    <w:rsid w:val="00330991"/>
    <w:rsid w:val="00330D9D"/>
    <w:rsid w:val="003327AE"/>
    <w:rsid w:val="0033521B"/>
    <w:rsid w:val="00336DA7"/>
    <w:rsid w:val="00337388"/>
    <w:rsid w:val="00340073"/>
    <w:rsid w:val="00340126"/>
    <w:rsid w:val="00340F20"/>
    <w:rsid w:val="003412C9"/>
    <w:rsid w:val="00341AE7"/>
    <w:rsid w:val="00341F28"/>
    <w:rsid w:val="00346217"/>
    <w:rsid w:val="00346C0F"/>
    <w:rsid w:val="003472BD"/>
    <w:rsid w:val="00347CEE"/>
    <w:rsid w:val="00347FEC"/>
    <w:rsid w:val="00350A27"/>
    <w:rsid w:val="003514CB"/>
    <w:rsid w:val="003517AC"/>
    <w:rsid w:val="00351AD7"/>
    <w:rsid w:val="003537EB"/>
    <w:rsid w:val="003546B7"/>
    <w:rsid w:val="00354752"/>
    <w:rsid w:val="0035554E"/>
    <w:rsid w:val="00355D45"/>
    <w:rsid w:val="00356660"/>
    <w:rsid w:val="00356B31"/>
    <w:rsid w:val="003570B4"/>
    <w:rsid w:val="00360E31"/>
    <w:rsid w:val="00361752"/>
    <w:rsid w:val="0036181D"/>
    <w:rsid w:val="00363316"/>
    <w:rsid w:val="00363598"/>
    <w:rsid w:val="00364317"/>
    <w:rsid w:val="0036487F"/>
    <w:rsid w:val="00364F19"/>
    <w:rsid w:val="00365052"/>
    <w:rsid w:val="003668B0"/>
    <w:rsid w:val="00367254"/>
    <w:rsid w:val="00367AC8"/>
    <w:rsid w:val="00367DE1"/>
    <w:rsid w:val="00370686"/>
    <w:rsid w:val="00370B68"/>
    <w:rsid w:val="00371368"/>
    <w:rsid w:val="00371A8A"/>
    <w:rsid w:val="00375C1A"/>
    <w:rsid w:val="0037640E"/>
    <w:rsid w:val="0037664D"/>
    <w:rsid w:val="00383788"/>
    <w:rsid w:val="00383A4F"/>
    <w:rsid w:val="00383FDD"/>
    <w:rsid w:val="003849BB"/>
    <w:rsid w:val="00385FA9"/>
    <w:rsid w:val="00386E63"/>
    <w:rsid w:val="00387BEB"/>
    <w:rsid w:val="00387D03"/>
    <w:rsid w:val="00390C06"/>
    <w:rsid w:val="00390F9D"/>
    <w:rsid w:val="00391205"/>
    <w:rsid w:val="003924EB"/>
    <w:rsid w:val="003928AA"/>
    <w:rsid w:val="00393822"/>
    <w:rsid w:val="00395210"/>
    <w:rsid w:val="00395E92"/>
    <w:rsid w:val="003961AC"/>
    <w:rsid w:val="003978B0"/>
    <w:rsid w:val="003A097F"/>
    <w:rsid w:val="003A164E"/>
    <w:rsid w:val="003A1DF9"/>
    <w:rsid w:val="003A1E76"/>
    <w:rsid w:val="003B1BD3"/>
    <w:rsid w:val="003B2408"/>
    <w:rsid w:val="003B49FF"/>
    <w:rsid w:val="003B58BF"/>
    <w:rsid w:val="003B7A7B"/>
    <w:rsid w:val="003B7AAB"/>
    <w:rsid w:val="003C18E8"/>
    <w:rsid w:val="003C1D8C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1CE9"/>
    <w:rsid w:val="003D2564"/>
    <w:rsid w:val="003D3572"/>
    <w:rsid w:val="003D3664"/>
    <w:rsid w:val="003D57F9"/>
    <w:rsid w:val="003D649B"/>
    <w:rsid w:val="003D738D"/>
    <w:rsid w:val="003D73CB"/>
    <w:rsid w:val="003E0A62"/>
    <w:rsid w:val="003E1708"/>
    <w:rsid w:val="003E17DB"/>
    <w:rsid w:val="003E1E46"/>
    <w:rsid w:val="003E259F"/>
    <w:rsid w:val="003E2814"/>
    <w:rsid w:val="003E55E6"/>
    <w:rsid w:val="003E650D"/>
    <w:rsid w:val="003E6C16"/>
    <w:rsid w:val="003E6F84"/>
    <w:rsid w:val="003E7036"/>
    <w:rsid w:val="003E7FC4"/>
    <w:rsid w:val="003F184B"/>
    <w:rsid w:val="003F1871"/>
    <w:rsid w:val="003F3C99"/>
    <w:rsid w:val="003F5F16"/>
    <w:rsid w:val="003F7197"/>
    <w:rsid w:val="003F74A3"/>
    <w:rsid w:val="003F7FA2"/>
    <w:rsid w:val="00400370"/>
    <w:rsid w:val="0040084F"/>
    <w:rsid w:val="00400D60"/>
    <w:rsid w:val="00401AA6"/>
    <w:rsid w:val="0040279E"/>
    <w:rsid w:val="00402D09"/>
    <w:rsid w:val="00403D3E"/>
    <w:rsid w:val="004043FE"/>
    <w:rsid w:val="004045D3"/>
    <w:rsid w:val="004051B0"/>
    <w:rsid w:val="00405535"/>
    <w:rsid w:val="0040726B"/>
    <w:rsid w:val="004073E0"/>
    <w:rsid w:val="004079B1"/>
    <w:rsid w:val="00412D14"/>
    <w:rsid w:val="0041337D"/>
    <w:rsid w:val="0041396B"/>
    <w:rsid w:val="00413B08"/>
    <w:rsid w:val="00413E11"/>
    <w:rsid w:val="00413E82"/>
    <w:rsid w:val="00414184"/>
    <w:rsid w:val="00414875"/>
    <w:rsid w:val="00415856"/>
    <w:rsid w:val="0041594F"/>
    <w:rsid w:val="00417A21"/>
    <w:rsid w:val="00417A56"/>
    <w:rsid w:val="00417DDC"/>
    <w:rsid w:val="004214E5"/>
    <w:rsid w:val="0042156A"/>
    <w:rsid w:val="00421A2A"/>
    <w:rsid w:val="00422192"/>
    <w:rsid w:val="004222EA"/>
    <w:rsid w:val="00422BBA"/>
    <w:rsid w:val="00423F9E"/>
    <w:rsid w:val="00424060"/>
    <w:rsid w:val="0042580A"/>
    <w:rsid w:val="00425AEE"/>
    <w:rsid w:val="004265C2"/>
    <w:rsid w:val="004271F9"/>
    <w:rsid w:val="00427C5A"/>
    <w:rsid w:val="00430910"/>
    <w:rsid w:val="00432BDA"/>
    <w:rsid w:val="00433A59"/>
    <w:rsid w:val="00433E9F"/>
    <w:rsid w:val="00433EE5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AC0"/>
    <w:rsid w:val="00443478"/>
    <w:rsid w:val="004446FA"/>
    <w:rsid w:val="00445B61"/>
    <w:rsid w:val="00447D20"/>
    <w:rsid w:val="00450FE6"/>
    <w:rsid w:val="00452278"/>
    <w:rsid w:val="00452381"/>
    <w:rsid w:val="00454AD2"/>
    <w:rsid w:val="00456262"/>
    <w:rsid w:val="004562FA"/>
    <w:rsid w:val="00456ACE"/>
    <w:rsid w:val="00457758"/>
    <w:rsid w:val="00457FBE"/>
    <w:rsid w:val="00460481"/>
    <w:rsid w:val="004636CF"/>
    <w:rsid w:val="004659AB"/>
    <w:rsid w:val="00465A74"/>
    <w:rsid w:val="00466ABF"/>
    <w:rsid w:val="00467678"/>
    <w:rsid w:val="00467825"/>
    <w:rsid w:val="004679AD"/>
    <w:rsid w:val="00467B99"/>
    <w:rsid w:val="00467D0E"/>
    <w:rsid w:val="004702EA"/>
    <w:rsid w:val="00470CD1"/>
    <w:rsid w:val="00471143"/>
    <w:rsid w:val="00472038"/>
    <w:rsid w:val="00472608"/>
    <w:rsid w:val="004734E3"/>
    <w:rsid w:val="00473664"/>
    <w:rsid w:val="004743A3"/>
    <w:rsid w:val="00475640"/>
    <w:rsid w:val="00477FF5"/>
    <w:rsid w:val="00480C2E"/>
    <w:rsid w:val="004813FB"/>
    <w:rsid w:val="00481666"/>
    <w:rsid w:val="004818DC"/>
    <w:rsid w:val="00483742"/>
    <w:rsid w:val="00483C24"/>
    <w:rsid w:val="00483D4B"/>
    <w:rsid w:val="00485163"/>
    <w:rsid w:val="00486686"/>
    <w:rsid w:val="004868C7"/>
    <w:rsid w:val="00486C8A"/>
    <w:rsid w:val="00487CDE"/>
    <w:rsid w:val="0049054A"/>
    <w:rsid w:val="00490658"/>
    <w:rsid w:val="00490B05"/>
    <w:rsid w:val="004919D8"/>
    <w:rsid w:val="00491F02"/>
    <w:rsid w:val="004939F0"/>
    <w:rsid w:val="00493E8B"/>
    <w:rsid w:val="00495EED"/>
    <w:rsid w:val="004964CB"/>
    <w:rsid w:val="004A0605"/>
    <w:rsid w:val="004A106D"/>
    <w:rsid w:val="004A11D2"/>
    <w:rsid w:val="004A12B4"/>
    <w:rsid w:val="004A1373"/>
    <w:rsid w:val="004A27BE"/>
    <w:rsid w:val="004A320A"/>
    <w:rsid w:val="004A3C06"/>
    <w:rsid w:val="004A3F64"/>
    <w:rsid w:val="004A462D"/>
    <w:rsid w:val="004A4F60"/>
    <w:rsid w:val="004A6FD4"/>
    <w:rsid w:val="004B0223"/>
    <w:rsid w:val="004B0AAC"/>
    <w:rsid w:val="004B1031"/>
    <w:rsid w:val="004B1378"/>
    <w:rsid w:val="004B20C4"/>
    <w:rsid w:val="004B3B25"/>
    <w:rsid w:val="004B4A73"/>
    <w:rsid w:val="004B5B11"/>
    <w:rsid w:val="004B62D6"/>
    <w:rsid w:val="004B6652"/>
    <w:rsid w:val="004B69B4"/>
    <w:rsid w:val="004C0083"/>
    <w:rsid w:val="004C0A48"/>
    <w:rsid w:val="004C100F"/>
    <w:rsid w:val="004C23C3"/>
    <w:rsid w:val="004C3516"/>
    <w:rsid w:val="004C3BD8"/>
    <w:rsid w:val="004C50FE"/>
    <w:rsid w:val="004C5F44"/>
    <w:rsid w:val="004C62A0"/>
    <w:rsid w:val="004C63F6"/>
    <w:rsid w:val="004C69BA"/>
    <w:rsid w:val="004C6CE6"/>
    <w:rsid w:val="004C6E9B"/>
    <w:rsid w:val="004C71BC"/>
    <w:rsid w:val="004C76E8"/>
    <w:rsid w:val="004C7A70"/>
    <w:rsid w:val="004D1E68"/>
    <w:rsid w:val="004D31B6"/>
    <w:rsid w:val="004D5CAC"/>
    <w:rsid w:val="004D6ACE"/>
    <w:rsid w:val="004D6E86"/>
    <w:rsid w:val="004D7588"/>
    <w:rsid w:val="004E24DE"/>
    <w:rsid w:val="004E287B"/>
    <w:rsid w:val="004E3182"/>
    <w:rsid w:val="004F0003"/>
    <w:rsid w:val="004F0F83"/>
    <w:rsid w:val="004F1EAB"/>
    <w:rsid w:val="004F1FB1"/>
    <w:rsid w:val="004F52E7"/>
    <w:rsid w:val="004F5A96"/>
    <w:rsid w:val="004F6CBA"/>
    <w:rsid w:val="004F6E7D"/>
    <w:rsid w:val="004F6E82"/>
    <w:rsid w:val="004F71D8"/>
    <w:rsid w:val="00500534"/>
    <w:rsid w:val="00500872"/>
    <w:rsid w:val="00500A85"/>
    <w:rsid w:val="005035D9"/>
    <w:rsid w:val="00505168"/>
    <w:rsid w:val="005060E8"/>
    <w:rsid w:val="005063B6"/>
    <w:rsid w:val="005063E3"/>
    <w:rsid w:val="00506C50"/>
    <w:rsid w:val="00507FC9"/>
    <w:rsid w:val="00510378"/>
    <w:rsid w:val="005118DB"/>
    <w:rsid w:val="005126A7"/>
    <w:rsid w:val="00512EB0"/>
    <w:rsid w:val="00512EF8"/>
    <w:rsid w:val="00515094"/>
    <w:rsid w:val="00516487"/>
    <w:rsid w:val="00520304"/>
    <w:rsid w:val="0052110B"/>
    <w:rsid w:val="00521702"/>
    <w:rsid w:val="0052197B"/>
    <w:rsid w:val="005219A7"/>
    <w:rsid w:val="00522337"/>
    <w:rsid w:val="0052247D"/>
    <w:rsid w:val="005262BE"/>
    <w:rsid w:val="00526835"/>
    <w:rsid w:val="005274CD"/>
    <w:rsid w:val="00530CFA"/>
    <w:rsid w:val="00530DCD"/>
    <w:rsid w:val="00530F61"/>
    <w:rsid w:val="0053139A"/>
    <w:rsid w:val="00532C8A"/>
    <w:rsid w:val="005337F0"/>
    <w:rsid w:val="00533DDD"/>
    <w:rsid w:val="00533F5C"/>
    <w:rsid w:val="00534A84"/>
    <w:rsid w:val="005352A2"/>
    <w:rsid w:val="00535310"/>
    <w:rsid w:val="00535DCE"/>
    <w:rsid w:val="00535EF1"/>
    <w:rsid w:val="00536D1E"/>
    <w:rsid w:val="00537175"/>
    <w:rsid w:val="00537593"/>
    <w:rsid w:val="00537E56"/>
    <w:rsid w:val="00540C49"/>
    <w:rsid w:val="005411D5"/>
    <w:rsid w:val="00541F5B"/>
    <w:rsid w:val="00542E9D"/>
    <w:rsid w:val="00543E4E"/>
    <w:rsid w:val="0054419D"/>
    <w:rsid w:val="00544C81"/>
    <w:rsid w:val="00544D9E"/>
    <w:rsid w:val="00545A1B"/>
    <w:rsid w:val="00545D35"/>
    <w:rsid w:val="00546452"/>
    <w:rsid w:val="00546537"/>
    <w:rsid w:val="005471D5"/>
    <w:rsid w:val="00550B50"/>
    <w:rsid w:val="00550E52"/>
    <w:rsid w:val="00551096"/>
    <w:rsid w:val="00551260"/>
    <w:rsid w:val="005513E5"/>
    <w:rsid w:val="00551BAB"/>
    <w:rsid w:val="00552487"/>
    <w:rsid w:val="00552734"/>
    <w:rsid w:val="005527B0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4D89"/>
    <w:rsid w:val="005652DC"/>
    <w:rsid w:val="005659CE"/>
    <w:rsid w:val="005667F0"/>
    <w:rsid w:val="00566A5F"/>
    <w:rsid w:val="00567048"/>
    <w:rsid w:val="00567400"/>
    <w:rsid w:val="00567F72"/>
    <w:rsid w:val="005711DA"/>
    <w:rsid w:val="00571854"/>
    <w:rsid w:val="00571DBE"/>
    <w:rsid w:val="00572180"/>
    <w:rsid w:val="005726D9"/>
    <w:rsid w:val="0057276E"/>
    <w:rsid w:val="00572B27"/>
    <w:rsid w:val="005753A0"/>
    <w:rsid w:val="0057568B"/>
    <w:rsid w:val="005774B6"/>
    <w:rsid w:val="00580743"/>
    <w:rsid w:val="00581FFF"/>
    <w:rsid w:val="00584057"/>
    <w:rsid w:val="00584148"/>
    <w:rsid w:val="00584193"/>
    <w:rsid w:val="00584555"/>
    <w:rsid w:val="00584C49"/>
    <w:rsid w:val="00585937"/>
    <w:rsid w:val="0058621E"/>
    <w:rsid w:val="005865F4"/>
    <w:rsid w:val="00586A4A"/>
    <w:rsid w:val="00586F5C"/>
    <w:rsid w:val="005874E6"/>
    <w:rsid w:val="005879DA"/>
    <w:rsid w:val="00591B1E"/>
    <w:rsid w:val="00592050"/>
    <w:rsid w:val="00592082"/>
    <w:rsid w:val="0059280C"/>
    <w:rsid w:val="00592E3D"/>
    <w:rsid w:val="00593CFE"/>
    <w:rsid w:val="00595A3D"/>
    <w:rsid w:val="005962E9"/>
    <w:rsid w:val="00596B70"/>
    <w:rsid w:val="00596EF7"/>
    <w:rsid w:val="005974D0"/>
    <w:rsid w:val="005A02C2"/>
    <w:rsid w:val="005A1AD7"/>
    <w:rsid w:val="005A3EC4"/>
    <w:rsid w:val="005A3FA1"/>
    <w:rsid w:val="005A4567"/>
    <w:rsid w:val="005A47CF"/>
    <w:rsid w:val="005A491F"/>
    <w:rsid w:val="005A5079"/>
    <w:rsid w:val="005A57A2"/>
    <w:rsid w:val="005A5944"/>
    <w:rsid w:val="005A73E1"/>
    <w:rsid w:val="005A783C"/>
    <w:rsid w:val="005B0527"/>
    <w:rsid w:val="005B05D3"/>
    <w:rsid w:val="005B070C"/>
    <w:rsid w:val="005B17D1"/>
    <w:rsid w:val="005B184D"/>
    <w:rsid w:val="005B2B5A"/>
    <w:rsid w:val="005B37CC"/>
    <w:rsid w:val="005B3F29"/>
    <w:rsid w:val="005B4E56"/>
    <w:rsid w:val="005B65FF"/>
    <w:rsid w:val="005B7375"/>
    <w:rsid w:val="005C0334"/>
    <w:rsid w:val="005C1842"/>
    <w:rsid w:val="005C1FC2"/>
    <w:rsid w:val="005C2524"/>
    <w:rsid w:val="005C5B02"/>
    <w:rsid w:val="005C5DB7"/>
    <w:rsid w:val="005C68B4"/>
    <w:rsid w:val="005C6DE4"/>
    <w:rsid w:val="005D0957"/>
    <w:rsid w:val="005D0BBF"/>
    <w:rsid w:val="005D1076"/>
    <w:rsid w:val="005D18D1"/>
    <w:rsid w:val="005D19FF"/>
    <w:rsid w:val="005D1B3B"/>
    <w:rsid w:val="005D1DF6"/>
    <w:rsid w:val="005D2F4A"/>
    <w:rsid w:val="005D34C1"/>
    <w:rsid w:val="005D3DA9"/>
    <w:rsid w:val="005D3F79"/>
    <w:rsid w:val="005D4550"/>
    <w:rsid w:val="005D5BD2"/>
    <w:rsid w:val="005D5F4D"/>
    <w:rsid w:val="005D7748"/>
    <w:rsid w:val="005D7960"/>
    <w:rsid w:val="005D7B62"/>
    <w:rsid w:val="005E0BF7"/>
    <w:rsid w:val="005E0D6D"/>
    <w:rsid w:val="005E27FF"/>
    <w:rsid w:val="005E2900"/>
    <w:rsid w:val="005E2A18"/>
    <w:rsid w:val="005E331A"/>
    <w:rsid w:val="005E6172"/>
    <w:rsid w:val="005E7266"/>
    <w:rsid w:val="005E7CAF"/>
    <w:rsid w:val="005F01DA"/>
    <w:rsid w:val="005F02C0"/>
    <w:rsid w:val="005F0497"/>
    <w:rsid w:val="005F0C5E"/>
    <w:rsid w:val="005F0E7A"/>
    <w:rsid w:val="005F242B"/>
    <w:rsid w:val="005F3FE2"/>
    <w:rsid w:val="005F5393"/>
    <w:rsid w:val="005F67E5"/>
    <w:rsid w:val="005F6C2F"/>
    <w:rsid w:val="005F6E90"/>
    <w:rsid w:val="005F7119"/>
    <w:rsid w:val="006009BE"/>
    <w:rsid w:val="00601309"/>
    <w:rsid w:val="006022DC"/>
    <w:rsid w:val="00602900"/>
    <w:rsid w:val="00602ABE"/>
    <w:rsid w:val="00605006"/>
    <w:rsid w:val="006107E1"/>
    <w:rsid w:val="00611655"/>
    <w:rsid w:val="00612C20"/>
    <w:rsid w:val="00612F06"/>
    <w:rsid w:val="006137EC"/>
    <w:rsid w:val="00614DC8"/>
    <w:rsid w:val="00615838"/>
    <w:rsid w:val="00615AE8"/>
    <w:rsid w:val="00615B39"/>
    <w:rsid w:val="00616B4F"/>
    <w:rsid w:val="00616D7B"/>
    <w:rsid w:val="00617A10"/>
    <w:rsid w:val="006202B4"/>
    <w:rsid w:val="0062030A"/>
    <w:rsid w:val="006217E3"/>
    <w:rsid w:val="00622D8E"/>
    <w:rsid w:val="00623B4F"/>
    <w:rsid w:val="00624938"/>
    <w:rsid w:val="00624D5F"/>
    <w:rsid w:val="00625025"/>
    <w:rsid w:val="00625D12"/>
    <w:rsid w:val="00626532"/>
    <w:rsid w:val="00626ABE"/>
    <w:rsid w:val="00626E5B"/>
    <w:rsid w:val="00627578"/>
    <w:rsid w:val="0062792C"/>
    <w:rsid w:val="006313E1"/>
    <w:rsid w:val="00631F38"/>
    <w:rsid w:val="0063224A"/>
    <w:rsid w:val="006322A3"/>
    <w:rsid w:val="006323C5"/>
    <w:rsid w:val="0063278B"/>
    <w:rsid w:val="00632E8C"/>
    <w:rsid w:val="00633F10"/>
    <w:rsid w:val="00635E03"/>
    <w:rsid w:val="00636749"/>
    <w:rsid w:val="00637663"/>
    <w:rsid w:val="00642142"/>
    <w:rsid w:val="0064300A"/>
    <w:rsid w:val="006433D6"/>
    <w:rsid w:val="006438CB"/>
    <w:rsid w:val="00643BC3"/>
    <w:rsid w:val="00644588"/>
    <w:rsid w:val="00645118"/>
    <w:rsid w:val="0064688E"/>
    <w:rsid w:val="00646F5C"/>
    <w:rsid w:val="0064700A"/>
    <w:rsid w:val="00647596"/>
    <w:rsid w:val="006477DC"/>
    <w:rsid w:val="00647FF9"/>
    <w:rsid w:val="0065012A"/>
    <w:rsid w:val="006506C6"/>
    <w:rsid w:val="006514BA"/>
    <w:rsid w:val="00651D36"/>
    <w:rsid w:val="00652F88"/>
    <w:rsid w:val="00653085"/>
    <w:rsid w:val="00653D69"/>
    <w:rsid w:val="00654E81"/>
    <w:rsid w:val="0065539D"/>
    <w:rsid w:val="006554D9"/>
    <w:rsid w:val="00655AA6"/>
    <w:rsid w:val="00656CCD"/>
    <w:rsid w:val="006602A3"/>
    <w:rsid w:val="006603F8"/>
    <w:rsid w:val="00660FC0"/>
    <w:rsid w:val="00661E8C"/>
    <w:rsid w:val="00662607"/>
    <w:rsid w:val="00663143"/>
    <w:rsid w:val="00664675"/>
    <w:rsid w:val="00664BCD"/>
    <w:rsid w:val="00664C61"/>
    <w:rsid w:val="00665102"/>
    <w:rsid w:val="00665CDC"/>
    <w:rsid w:val="006668FD"/>
    <w:rsid w:val="006679B2"/>
    <w:rsid w:val="00667EF3"/>
    <w:rsid w:val="00670201"/>
    <w:rsid w:val="00670B01"/>
    <w:rsid w:val="00670D45"/>
    <w:rsid w:val="00672F55"/>
    <w:rsid w:val="00674574"/>
    <w:rsid w:val="0067468A"/>
    <w:rsid w:val="00675840"/>
    <w:rsid w:val="00675ED9"/>
    <w:rsid w:val="00676193"/>
    <w:rsid w:val="00677709"/>
    <w:rsid w:val="0068077A"/>
    <w:rsid w:val="00684678"/>
    <w:rsid w:val="00684B24"/>
    <w:rsid w:val="00686966"/>
    <w:rsid w:val="00686A76"/>
    <w:rsid w:val="006873AA"/>
    <w:rsid w:val="00687757"/>
    <w:rsid w:val="00687E23"/>
    <w:rsid w:val="006925A3"/>
    <w:rsid w:val="00694AA2"/>
    <w:rsid w:val="00695397"/>
    <w:rsid w:val="0069601F"/>
    <w:rsid w:val="006966B8"/>
    <w:rsid w:val="006967CA"/>
    <w:rsid w:val="00697A90"/>
    <w:rsid w:val="006A01EE"/>
    <w:rsid w:val="006A12C2"/>
    <w:rsid w:val="006A14A8"/>
    <w:rsid w:val="006A2403"/>
    <w:rsid w:val="006A2E7F"/>
    <w:rsid w:val="006A3493"/>
    <w:rsid w:val="006A4A94"/>
    <w:rsid w:val="006A4B39"/>
    <w:rsid w:val="006A5640"/>
    <w:rsid w:val="006A5B54"/>
    <w:rsid w:val="006A7C46"/>
    <w:rsid w:val="006A7F59"/>
    <w:rsid w:val="006B08C9"/>
    <w:rsid w:val="006B14DE"/>
    <w:rsid w:val="006B257F"/>
    <w:rsid w:val="006B500E"/>
    <w:rsid w:val="006C22DB"/>
    <w:rsid w:val="006C319E"/>
    <w:rsid w:val="006C4522"/>
    <w:rsid w:val="006C5BCD"/>
    <w:rsid w:val="006C6F90"/>
    <w:rsid w:val="006C7BA9"/>
    <w:rsid w:val="006C7F53"/>
    <w:rsid w:val="006C7F59"/>
    <w:rsid w:val="006D0437"/>
    <w:rsid w:val="006D0933"/>
    <w:rsid w:val="006D0E8D"/>
    <w:rsid w:val="006D163A"/>
    <w:rsid w:val="006D4EC7"/>
    <w:rsid w:val="006D532C"/>
    <w:rsid w:val="006D57A9"/>
    <w:rsid w:val="006D656F"/>
    <w:rsid w:val="006D77B1"/>
    <w:rsid w:val="006D7FAB"/>
    <w:rsid w:val="006E0546"/>
    <w:rsid w:val="006E0D0B"/>
    <w:rsid w:val="006E0E48"/>
    <w:rsid w:val="006E1634"/>
    <w:rsid w:val="006E16A3"/>
    <w:rsid w:val="006E175F"/>
    <w:rsid w:val="006E1C81"/>
    <w:rsid w:val="006E2CF6"/>
    <w:rsid w:val="006E32D8"/>
    <w:rsid w:val="006E39FC"/>
    <w:rsid w:val="006E3E73"/>
    <w:rsid w:val="006E4DDE"/>
    <w:rsid w:val="006E4E76"/>
    <w:rsid w:val="006E516D"/>
    <w:rsid w:val="006E7DC3"/>
    <w:rsid w:val="006F0791"/>
    <w:rsid w:val="006F26C8"/>
    <w:rsid w:val="006F3BE1"/>
    <w:rsid w:val="006F3DE2"/>
    <w:rsid w:val="006F421C"/>
    <w:rsid w:val="006F4F8E"/>
    <w:rsid w:val="006F51A6"/>
    <w:rsid w:val="006F5438"/>
    <w:rsid w:val="006F5484"/>
    <w:rsid w:val="006F54E9"/>
    <w:rsid w:val="006F7380"/>
    <w:rsid w:val="006F75D0"/>
    <w:rsid w:val="006F7664"/>
    <w:rsid w:val="006F76E0"/>
    <w:rsid w:val="00701D57"/>
    <w:rsid w:val="00704081"/>
    <w:rsid w:val="007053AA"/>
    <w:rsid w:val="0070554B"/>
    <w:rsid w:val="00705CE7"/>
    <w:rsid w:val="00707C3E"/>
    <w:rsid w:val="00707E56"/>
    <w:rsid w:val="00707EAA"/>
    <w:rsid w:val="00710332"/>
    <w:rsid w:val="00710790"/>
    <w:rsid w:val="007113B9"/>
    <w:rsid w:val="00711565"/>
    <w:rsid w:val="00712EDE"/>
    <w:rsid w:val="007133C7"/>
    <w:rsid w:val="00713C29"/>
    <w:rsid w:val="007141CA"/>
    <w:rsid w:val="007146E9"/>
    <w:rsid w:val="00714D2A"/>
    <w:rsid w:val="00715492"/>
    <w:rsid w:val="00715BF1"/>
    <w:rsid w:val="00715C97"/>
    <w:rsid w:val="007169C3"/>
    <w:rsid w:val="00716C79"/>
    <w:rsid w:val="00717766"/>
    <w:rsid w:val="00720227"/>
    <w:rsid w:val="00720288"/>
    <w:rsid w:val="00720297"/>
    <w:rsid w:val="0072068C"/>
    <w:rsid w:val="00720BEB"/>
    <w:rsid w:val="00721A38"/>
    <w:rsid w:val="00723156"/>
    <w:rsid w:val="007234B8"/>
    <w:rsid w:val="00723CBD"/>
    <w:rsid w:val="0072419E"/>
    <w:rsid w:val="007247E9"/>
    <w:rsid w:val="007253D5"/>
    <w:rsid w:val="00725D47"/>
    <w:rsid w:val="00726B94"/>
    <w:rsid w:val="00726FDF"/>
    <w:rsid w:val="007274B5"/>
    <w:rsid w:val="0072758E"/>
    <w:rsid w:val="00730A1C"/>
    <w:rsid w:val="00731A8C"/>
    <w:rsid w:val="00732BB5"/>
    <w:rsid w:val="007343D0"/>
    <w:rsid w:val="007347B5"/>
    <w:rsid w:val="00735CED"/>
    <w:rsid w:val="00735D98"/>
    <w:rsid w:val="007360F3"/>
    <w:rsid w:val="00736AEF"/>
    <w:rsid w:val="0074143F"/>
    <w:rsid w:val="0074273E"/>
    <w:rsid w:val="00743F27"/>
    <w:rsid w:val="00745353"/>
    <w:rsid w:val="00745AF9"/>
    <w:rsid w:val="00745F6F"/>
    <w:rsid w:val="00746E56"/>
    <w:rsid w:val="00746ECC"/>
    <w:rsid w:val="007471E3"/>
    <w:rsid w:val="00750092"/>
    <w:rsid w:val="00750E96"/>
    <w:rsid w:val="0075177A"/>
    <w:rsid w:val="00751D40"/>
    <w:rsid w:val="0075266C"/>
    <w:rsid w:val="00755DC8"/>
    <w:rsid w:val="00756846"/>
    <w:rsid w:val="00756D72"/>
    <w:rsid w:val="0076018A"/>
    <w:rsid w:val="00760B5C"/>
    <w:rsid w:val="00760C2C"/>
    <w:rsid w:val="00762079"/>
    <w:rsid w:val="007628BF"/>
    <w:rsid w:val="00762E82"/>
    <w:rsid w:val="007643F0"/>
    <w:rsid w:val="00764894"/>
    <w:rsid w:val="0076546C"/>
    <w:rsid w:val="0076649C"/>
    <w:rsid w:val="00766A5A"/>
    <w:rsid w:val="00767351"/>
    <w:rsid w:val="00771F56"/>
    <w:rsid w:val="00772A19"/>
    <w:rsid w:val="0077426E"/>
    <w:rsid w:val="00774454"/>
    <w:rsid w:val="00775998"/>
    <w:rsid w:val="00775BB5"/>
    <w:rsid w:val="00776241"/>
    <w:rsid w:val="0078004A"/>
    <w:rsid w:val="00780ACE"/>
    <w:rsid w:val="007810B3"/>
    <w:rsid w:val="00781C99"/>
    <w:rsid w:val="007821EA"/>
    <w:rsid w:val="0078229C"/>
    <w:rsid w:val="0078324E"/>
    <w:rsid w:val="00784019"/>
    <w:rsid w:val="0078406D"/>
    <w:rsid w:val="007844AF"/>
    <w:rsid w:val="007855F6"/>
    <w:rsid w:val="007860E0"/>
    <w:rsid w:val="00786572"/>
    <w:rsid w:val="00786623"/>
    <w:rsid w:val="00786C04"/>
    <w:rsid w:val="007874F5"/>
    <w:rsid w:val="007875D8"/>
    <w:rsid w:val="00787D90"/>
    <w:rsid w:val="007905FB"/>
    <w:rsid w:val="00791D12"/>
    <w:rsid w:val="00792300"/>
    <w:rsid w:val="00792FCD"/>
    <w:rsid w:val="00793603"/>
    <w:rsid w:val="007944C7"/>
    <w:rsid w:val="00794884"/>
    <w:rsid w:val="00794A3C"/>
    <w:rsid w:val="00795363"/>
    <w:rsid w:val="007955CD"/>
    <w:rsid w:val="00795D9B"/>
    <w:rsid w:val="00797826"/>
    <w:rsid w:val="007A0E38"/>
    <w:rsid w:val="007A1B69"/>
    <w:rsid w:val="007A2779"/>
    <w:rsid w:val="007A2AE5"/>
    <w:rsid w:val="007A4083"/>
    <w:rsid w:val="007A47F2"/>
    <w:rsid w:val="007A499E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E6E"/>
    <w:rsid w:val="007B4C57"/>
    <w:rsid w:val="007B6552"/>
    <w:rsid w:val="007B668D"/>
    <w:rsid w:val="007B796C"/>
    <w:rsid w:val="007C04A7"/>
    <w:rsid w:val="007C050D"/>
    <w:rsid w:val="007C2073"/>
    <w:rsid w:val="007C26A1"/>
    <w:rsid w:val="007C28B2"/>
    <w:rsid w:val="007C30C9"/>
    <w:rsid w:val="007C546D"/>
    <w:rsid w:val="007C5B8C"/>
    <w:rsid w:val="007C60D3"/>
    <w:rsid w:val="007C6813"/>
    <w:rsid w:val="007C6BDE"/>
    <w:rsid w:val="007C6FB4"/>
    <w:rsid w:val="007D2138"/>
    <w:rsid w:val="007D2E0E"/>
    <w:rsid w:val="007D4D32"/>
    <w:rsid w:val="007D4D3F"/>
    <w:rsid w:val="007D4D73"/>
    <w:rsid w:val="007D4DDF"/>
    <w:rsid w:val="007D4FB1"/>
    <w:rsid w:val="007D5856"/>
    <w:rsid w:val="007D59CD"/>
    <w:rsid w:val="007D5CD5"/>
    <w:rsid w:val="007D6243"/>
    <w:rsid w:val="007D6340"/>
    <w:rsid w:val="007D6486"/>
    <w:rsid w:val="007D671F"/>
    <w:rsid w:val="007D69C0"/>
    <w:rsid w:val="007D6F10"/>
    <w:rsid w:val="007D7662"/>
    <w:rsid w:val="007D7F5E"/>
    <w:rsid w:val="007E0660"/>
    <w:rsid w:val="007E11B2"/>
    <w:rsid w:val="007E1874"/>
    <w:rsid w:val="007E2307"/>
    <w:rsid w:val="007E37EB"/>
    <w:rsid w:val="007E3F44"/>
    <w:rsid w:val="007E44ED"/>
    <w:rsid w:val="007E58EA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6F8"/>
    <w:rsid w:val="007F2BC2"/>
    <w:rsid w:val="007F3A88"/>
    <w:rsid w:val="007F4023"/>
    <w:rsid w:val="007F4A8B"/>
    <w:rsid w:val="007F52D3"/>
    <w:rsid w:val="007F58BA"/>
    <w:rsid w:val="007F5E0E"/>
    <w:rsid w:val="007F62CD"/>
    <w:rsid w:val="007F6633"/>
    <w:rsid w:val="007F762C"/>
    <w:rsid w:val="007F7B17"/>
    <w:rsid w:val="00800660"/>
    <w:rsid w:val="00800ECF"/>
    <w:rsid w:val="00802A0E"/>
    <w:rsid w:val="00802A78"/>
    <w:rsid w:val="00803B6C"/>
    <w:rsid w:val="008041DC"/>
    <w:rsid w:val="00804F27"/>
    <w:rsid w:val="008055FB"/>
    <w:rsid w:val="0080575A"/>
    <w:rsid w:val="0080624E"/>
    <w:rsid w:val="00810422"/>
    <w:rsid w:val="00810654"/>
    <w:rsid w:val="00810EF4"/>
    <w:rsid w:val="008115E0"/>
    <w:rsid w:val="0081175C"/>
    <w:rsid w:val="00811FCA"/>
    <w:rsid w:val="008129C6"/>
    <w:rsid w:val="00812B4A"/>
    <w:rsid w:val="008138CB"/>
    <w:rsid w:val="00813C6E"/>
    <w:rsid w:val="0081447C"/>
    <w:rsid w:val="00814B2C"/>
    <w:rsid w:val="008153DD"/>
    <w:rsid w:val="008173AA"/>
    <w:rsid w:val="00817511"/>
    <w:rsid w:val="00817582"/>
    <w:rsid w:val="00817896"/>
    <w:rsid w:val="00817A7D"/>
    <w:rsid w:val="00821102"/>
    <w:rsid w:val="0082173F"/>
    <w:rsid w:val="008218DE"/>
    <w:rsid w:val="008239C0"/>
    <w:rsid w:val="00823B1A"/>
    <w:rsid w:val="00823BC5"/>
    <w:rsid w:val="00824158"/>
    <w:rsid w:val="008242A1"/>
    <w:rsid w:val="008244B8"/>
    <w:rsid w:val="00824534"/>
    <w:rsid w:val="00830627"/>
    <w:rsid w:val="00830CB9"/>
    <w:rsid w:val="0083177A"/>
    <w:rsid w:val="0083197C"/>
    <w:rsid w:val="00831F62"/>
    <w:rsid w:val="008320F5"/>
    <w:rsid w:val="008328BA"/>
    <w:rsid w:val="00833792"/>
    <w:rsid w:val="0083488D"/>
    <w:rsid w:val="00834B85"/>
    <w:rsid w:val="008353B5"/>
    <w:rsid w:val="00835544"/>
    <w:rsid w:val="00836141"/>
    <w:rsid w:val="008367AD"/>
    <w:rsid w:val="00836F24"/>
    <w:rsid w:val="00837AA9"/>
    <w:rsid w:val="0084333F"/>
    <w:rsid w:val="00843A5E"/>
    <w:rsid w:val="00844755"/>
    <w:rsid w:val="00844C35"/>
    <w:rsid w:val="00845594"/>
    <w:rsid w:val="00845AE2"/>
    <w:rsid w:val="00845F88"/>
    <w:rsid w:val="00846EE3"/>
    <w:rsid w:val="008477CB"/>
    <w:rsid w:val="008500C7"/>
    <w:rsid w:val="008501D6"/>
    <w:rsid w:val="00850821"/>
    <w:rsid w:val="00851692"/>
    <w:rsid w:val="00854165"/>
    <w:rsid w:val="0085642A"/>
    <w:rsid w:val="00857725"/>
    <w:rsid w:val="00860A50"/>
    <w:rsid w:val="0086131F"/>
    <w:rsid w:val="008620C1"/>
    <w:rsid w:val="0086220F"/>
    <w:rsid w:val="00862406"/>
    <w:rsid w:val="0086311C"/>
    <w:rsid w:val="00863171"/>
    <w:rsid w:val="00863380"/>
    <w:rsid w:val="0086361A"/>
    <w:rsid w:val="00864199"/>
    <w:rsid w:val="008642C7"/>
    <w:rsid w:val="00865272"/>
    <w:rsid w:val="008652BB"/>
    <w:rsid w:val="008652E6"/>
    <w:rsid w:val="0086555B"/>
    <w:rsid w:val="00865C74"/>
    <w:rsid w:val="00871014"/>
    <w:rsid w:val="0087149A"/>
    <w:rsid w:val="00872088"/>
    <w:rsid w:val="00873A6D"/>
    <w:rsid w:val="0087407C"/>
    <w:rsid w:val="0087455F"/>
    <w:rsid w:val="00874628"/>
    <w:rsid w:val="0087511E"/>
    <w:rsid w:val="00875211"/>
    <w:rsid w:val="00876239"/>
    <w:rsid w:val="008764D3"/>
    <w:rsid w:val="00876644"/>
    <w:rsid w:val="00880091"/>
    <w:rsid w:val="0088183C"/>
    <w:rsid w:val="008819D2"/>
    <w:rsid w:val="00881FBD"/>
    <w:rsid w:val="0088309C"/>
    <w:rsid w:val="008832AA"/>
    <w:rsid w:val="00884D0E"/>
    <w:rsid w:val="00884EB1"/>
    <w:rsid w:val="00885D96"/>
    <w:rsid w:val="00885F97"/>
    <w:rsid w:val="00890473"/>
    <w:rsid w:val="00891175"/>
    <w:rsid w:val="008939E5"/>
    <w:rsid w:val="00893D3E"/>
    <w:rsid w:val="00894773"/>
    <w:rsid w:val="00895264"/>
    <w:rsid w:val="00895CE3"/>
    <w:rsid w:val="0089652D"/>
    <w:rsid w:val="008977E9"/>
    <w:rsid w:val="008A05AF"/>
    <w:rsid w:val="008A21CC"/>
    <w:rsid w:val="008A27F1"/>
    <w:rsid w:val="008A2E9F"/>
    <w:rsid w:val="008A3F4E"/>
    <w:rsid w:val="008A6246"/>
    <w:rsid w:val="008A6E51"/>
    <w:rsid w:val="008A721D"/>
    <w:rsid w:val="008A7A72"/>
    <w:rsid w:val="008B07DE"/>
    <w:rsid w:val="008B099F"/>
    <w:rsid w:val="008B19AE"/>
    <w:rsid w:val="008B1C86"/>
    <w:rsid w:val="008B2A8D"/>
    <w:rsid w:val="008B3392"/>
    <w:rsid w:val="008B3DC7"/>
    <w:rsid w:val="008B434B"/>
    <w:rsid w:val="008B5241"/>
    <w:rsid w:val="008B6A61"/>
    <w:rsid w:val="008B7D88"/>
    <w:rsid w:val="008B7EB2"/>
    <w:rsid w:val="008C0766"/>
    <w:rsid w:val="008C19E4"/>
    <w:rsid w:val="008C1A0B"/>
    <w:rsid w:val="008C1BAE"/>
    <w:rsid w:val="008C2BED"/>
    <w:rsid w:val="008C3836"/>
    <w:rsid w:val="008C3A04"/>
    <w:rsid w:val="008C5133"/>
    <w:rsid w:val="008C5973"/>
    <w:rsid w:val="008C5AD2"/>
    <w:rsid w:val="008C6831"/>
    <w:rsid w:val="008C6A73"/>
    <w:rsid w:val="008C6A83"/>
    <w:rsid w:val="008C7C84"/>
    <w:rsid w:val="008C7EBC"/>
    <w:rsid w:val="008D02CD"/>
    <w:rsid w:val="008D2381"/>
    <w:rsid w:val="008D2662"/>
    <w:rsid w:val="008D4347"/>
    <w:rsid w:val="008D5788"/>
    <w:rsid w:val="008D6550"/>
    <w:rsid w:val="008D70D6"/>
    <w:rsid w:val="008E07AD"/>
    <w:rsid w:val="008E12B7"/>
    <w:rsid w:val="008E204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F0B40"/>
    <w:rsid w:val="008F14E0"/>
    <w:rsid w:val="008F3027"/>
    <w:rsid w:val="008F324C"/>
    <w:rsid w:val="008F3B3F"/>
    <w:rsid w:val="008F463D"/>
    <w:rsid w:val="008F4A24"/>
    <w:rsid w:val="008F4F21"/>
    <w:rsid w:val="008F58E1"/>
    <w:rsid w:val="008F5F11"/>
    <w:rsid w:val="008F72B7"/>
    <w:rsid w:val="00900C4A"/>
    <w:rsid w:val="009013DE"/>
    <w:rsid w:val="009022BC"/>
    <w:rsid w:val="00902DE6"/>
    <w:rsid w:val="0090366E"/>
    <w:rsid w:val="009040BC"/>
    <w:rsid w:val="009077D6"/>
    <w:rsid w:val="00910080"/>
    <w:rsid w:val="00912A17"/>
    <w:rsid w:val="00916B25"/>
    <w:rsid w:val="00916EBF"/>
    <w:rsid w:val="00917A14"/>
    <w:rsid w:val="009226F1"/>
    <w:rsid w:val="009234F8"/>
    <w:rsid w:val="00923A6F"/>
    <w:rsid w:val="009240EE"/>
    <w:rsid w:val="009249B0"/>
    <w:rsid w:val="009252F1"/>
    <w:rsid w:val="0092770C"/>
    <w:rsid w:val="00927A56"/>
    <w:rsid w:val="009309C4"/>
    <w:rsid w:val="00930FA0"/>
    <w:rsid w:val="0093114E"/>
    <w:rsid w:val="009320D2"/>
    <w:rsid w:val="0093235B"/>
    <w:rsid w:val="00932B5B"/>
    <w:rsid w:val="00932DD7"/>
    <w:rsid w:val="00933A3A"/>
    <w:rsid w:val="00934ACD"/>
    <w:rsid w:val="009351B6"/>
    <w:rsid w:val="00937055"/>
    <w:rsid w:val="009404D6"/>
    <w:rsid w:val="00940F25"/>
    <w:rsid w:val="009411D6"/>
    <w:rsid w:val="00941F96"/>
    <w:rsid w:val="00942A11"/>
    <w:rsid w:val="0094482E"/>
    <w:rsid w:val="00944C02"/>
    <w:rsid w:val="00945CA6"/>
    <w:rsid w:val="009461E7"/>
    <w:rsid w:val="0095036B"/>
    <w:rsid w:val="00950917"/>
    <w:rsid w:val="0095192D"/>
    <w:rsid w:val="00952655"/>
    <w:rsid w:val="00953AFA"/>
    <w:rsid w:val="00953ED8"/>
    <w:rsid w:val="009546A7"/>
    <w:rsid w:val="00954F00"/>
    <w:rsid w:val="00955589"/>
    <w:rsid w:val="00955B6A"/>
    <w:rsid w:val="00955DBB"/>
    <w:rsid w:val="00955F98"/>
    <w:rsid w:val="00956647"/>
    <w:rsid w:val="009568C6"/>
    <w:rsid w:val="00956FC7"/>
    <w:rsid w:val="00957208"/>
    <w:rsid w:val="00957757"/>
    <w:rsid w:val="00962547"/>
    <w:rsid w:val="00963751"/>
    <w:rsid w:val="0096437B"/>
    <w:rsid w:val="00964F65"/>
    <w:rsid w:val="00966780"/>
    <w:rsid w:val="00966E84"/>
    <w:rsid w:val="00966ECE"/>
    <w:rsid w:val="00967BF0"/>
    <w:rsid w:val="00970168"/>
    <w:rsid w:val="00971726"/>
    <w:rsid w:val="0097267D"/>
    <w:rsid w:val="00972E0F"/>
    <w:rsid w:val="0097413A"/>
    <w:rsid w:val="00975046"/>
    <w:rsid w:val="00975547"/>
    <w:rsid w:val="009755BB"/>
    <w:rsid w:val="00975957"/>
    <w:rsid w:val="00975BA4"/>
    <w:rsid w:val="00975D60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AD9"/>
    <w:rsid w:val="00983CAE"/>
    <w:rsid w:val="009843F5"/>
    <w:rsid w:val="00985981"/>
    <w:rsid w:val="00985A3C"/>
    <w:rsid w:val="00986129"/>
    <w:rsid w:val="009872E9"/>
    <w:rsid w:val="00987DA9"/>
    <w:rsid w:val="00987DBC"/>
    <w:rsid w:val="009908B9"/>
    <w:rsid w:val="00991636"/>
    <w:rsid w:val="00992634"/>
    <w:rsid w:val="00993220"/>
    <w:rsid w:val="00993612"/>
    <w:rsid w:val="009950B3"/>
    <w:rsid w:val="0099514A"/>
    <w:rsid w:val="00995675"/>
    <w:rsid w:val="0099599C"/>
    <w:rsid w:val="009966F5"/>
    <w:rsid w:val="00996A59"/>
    <w:rsid w:val="00997A06"/>
    <w:rsid w:val="009A08A3"/>
    <w:rsid w:val="009A0B44"/>
    <w:rsid w:val="009A1771"/>
    <w:rsid w:val="009A180E"/>
    <w:rsid w:val="009A2D1D"/>
    <w:rsid w:val="009A607F"/>
    <w:rsid w:val="009A722A"/>
    <w:rsid w:val="009A72D8"/>
    <w:rsid w:val="009A7A3E"/>
    <w:rsid w:val="009A7B5F"/>
    <w:rsid w:val="009B0A2A"/>
    <w:rsid w:val="009B1A84"/>
    <w:rsid w:val="009B1D1B"/>
    <w:rsid w:val="009B31F8"/>
    <w:rsid w:val="009B3206"/>
    <w:rsid w:val="009B3FAD"/>
    <w:rsid w:val="009B44FC"/>
    <w:rsid w:val="009B47A8"/>
    <w:rsid w:val="009B4935"/>
    <w:rsid w:val="009B4F3F"/>
    <w:rsid w:val="009B51FE"/>
    <w:rsid w:val="009B5D09"/>
    <w:rsid w:val="009B6341"/>
    <w:rsid w:val="009B6889"/>
    <w:rsid w:val="009B6892"/>
    <w:rsid w:val="009B711F"/>
    <w:rsid w:val="009C07A5"/>
    <w:rsid w:val="009C0E2B"/>
    <w:rsid w:val="009C1730"/>
    <w:rsid w:val="009C2181"/>
    <w:rsid w:val="009C5671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3B4F"/>
    <w:rsid w:val="009D6276"/>
    <w:rsid w:val="009D6F49"/>
    <w:rsid w:val="009E12DD"/>
    <w:rsid w:val="009E1B48"/>
    <w:rsid w:val="009E28D7"/>
    <w:rsid w:val="009E4364"/>
    <w:rsid w:val="009E599B"/>
    <w:rsid w:val="009E5E17"/>
    <w:rsid w:val="009E73D9"/>
    <w:rsid w:val="009E7A6F"/>
    <w:rsid w:val="009F01D7"/>
    <w:rsid w:val="009F0567"/>
    <w:rsid w:val="009F05F1"/>
    <w:rsid w:val="009F0796"/>
    <w:rsid w:val="009F0857"/>
    <w:rsid w:val="009F20DD"/>
    <w:rsid w:val="009F2C98"/>
    <w:rsid w:val="009F356B"/>
    <w:rsid w:val="009F37D9"/>
    <w:rsid w:val="009F4451"/>
    <w:rsid w:val="009F4589"/>
    <w:rsid w:val="009F4FBF"/>
    <w:rsid w:val="009F54F2"/>
    <w:rsid w:val="009F5F1D"/>
    <w:rsid w:val="009F638A"/>
    <w:rsid w:val="009F68E0"/>
    <w:rsid w:val="009F6EA9"/>
    <w:rsid w:val="009F6F49"/>
    <w:rsid w:val="009F702B"/>
    <w:rsid w:val="009F7E87"/>
    <w:rsid w:val="00A0006B"/>
    <w:rsid w:val="00A003A9"/>
    <w:rsid w:val="00A01A70"/>
    <w:rsid w:val="00A02D65"/>
    <w:rsid w:val="00A0314E"/>
    <w:rsid w:val="00A03CB0"/>
    <w:rsid w:val="00A0495A"/>
    <w:rsid w:val="00A0601E"/>
    <w:rsid w:val="00A0624D"/>
    <w:rsid w:val="00A06478"/>
    <w:rsid w:val="00A0732D"/>
    <w:rsid w:val="00A13691"/>
    <w:rsid w:val="00A14687"/>
    <w:rsid w:val="00A15AC0"/>
    <w:rsid w:val="00A17081"/>
    <w:rsid w:val="00A2091C"/>
    <w:rsid w:val="00A21115"/>
    <w:rsid w:val="00A213A0"/>
    <w:rsid w:val="00A22C56"/>
    <w:rsid w:val="00A233AD"/>
    <w:rsid w:val="00A233D6"/>
    <w:rsid w:val="00A236CB"/>
    <w:rsid w:val="00A24CF9"/>
    <w:rsid w:val="00A24FF8"/>
    <w:rsid w:val="00A25885"/>
    <w:rsid w:val="00A25A10"/>
    <w:rsid w:val="00A264CB"/>
    <w:rsid w:val="00A267B3"/>
    <w:rsid w:val="00A271D3"/>
    <w:rsid w:val="00A275DC"/>
    <w:rsid w:val="00A27D6C"/>
    <w:rsid w:val="00A32D82"/>
    <w:rsid w:val="00A34664"/>
    <w:rsid w:val="00A34EB6"/>
    <w:rsid w:val="00A35598"/>
    <w:rsid w:val="00A368B5"/>
    <w:rsid w:val="00A37F44"/>
    <w:rsid w:val="00A4065D"/>
    <w:rsid w:val="00A41DF7"/>
    <w:rsid w:val="00A4247A"/>
    <w:rsid w:val="00A43288"/>
    <w:rsid w:val="00A4431B"/>
    <w:rsid w:val="00A44EF6"/>
    <w:rsid w:val="00A46BB2"/>
    <w:rsid w:val="00A47F03"/>
    <w:rsid w:val="00A518E7"/>
    <w:rsid w:val="00A51D72"/>
    <w:rsid w:val="00A52659"/>
    <w:rsid w:val="00A52BBA"/>
    <w:rsid w:val="00A536F0"/>
    <w:rsid w:val="00A538D7"/>
    <w:rsid w:val="00A53AAF"/>
    <w:rsid w:val="00A53F01"/>
    <w:rsid w:val="00A53FE7"/>
    <w:rsid w:val="00A546A0"/>
    <w:rsid w:val="00A551A8"/>
    <w:rsid w:val="00A560D0"/>
    <w:rsid w:val="00A56D14"/>
    <w:rsid w:val="00A56FF6"/>
    <w:rsid w:val="00A577FA"/>
    <w:rsid w:val="00A57F31"/>
    <w:rsid w:val="00A60388"/>
    <w:rsid w:val="00A60A38"/>
    <w:rsid w:val="00A612E8"/>
    <w:rsid w:val="00A63106"/>
    <w:rsid w:val="00A666EE"/>
    <w:rsid w:val="00A66C71"/>
    <w:rsid w:val="00A671A4"/>
    <w:rsid w:val="00A67866"/>
    <w:rsid w:val="00A70026"/>
    <w:rsid w:val="00A70395"/>
    <w:rsid w:val="00A70C57"/>
    <w:rsid w:val="00A7219D"/>
    <w:rsid w:val="00A72A7F"/>
    <w:rsid w:val="00A735C1"/>
    <w:rsid w:val="00A74256"/>
    <w:rsid w:val="00A74728"/>
    <w:rsid w:val="00A75780"/>
    <w:rsid w:val="00A80447"/>
    <w:rsid w:val="00A807FF"/>
    <w:rsid w:val="00A80F05"/>
    <w:rsid w:val="00A81421"/>
    <w:rsid w:val="00A821C4"/>
    <w:rsid w:val="00A82553"/>
    <w:rsid w:val="00A829E7"/>
    <w:rsid w:val="00A82AF5"/>
    <w:rsid w:val="00A83765"/>
    <w:rsid w:val="00A83D2C"/>
    <w:rsid w:val="00A8436A"/>
    <w:rsid w:val="00A85644"/>
    <w:rsid w:val="00A864BE"/>
    <w:rsid w:val="00A875C8"/>
    <w:rsid w:val="00A911BE"/>
    <w:rsid w:val="00A9151D"/>
    <w:rsid w:val="00A9239D"/>
    <w:rsid w:val="00A92803"/>
    <w:rsid w:val="00A92AFF"/>
    <w:rsid w:val="00A93FDC"/>
    <w:rsid w:val="00A947AE"/>
    <w:rsid w:val="00A94CE9"/>
    <w:rsid w:val="00A961BD"/>
    <w:rsid w:val="00A969C1"/>
    <w:rsid w:val="00A96E9C"/>
    <w:rsid w:val="00A9714E"/>
    <w:rsid w:val="00A97332"/>
    <w:rsid w:val="00A97914"/>
    <w:rsid w:val="00A97946"/>
    <w:rsid w:val="00AA1703"/>
    <w:rsid w:val="00AA1876"/>
    <w:rsid w:val="00AA1E92"/>
    <w:rsid w:val="00AA2737"/>
    <w:rsid w:val="00AA278F"/>
    <w:rsid w:val="00AA33FE"/>
    <w:rsid w:val="00AA45CC"/>
    <w:rsid w:val="00AA468B"/>
    <w:rsid w:val="00AA4BB0"/>
    <w:rsid w:val="00AA6748"/>
    <w:rsid w:val="00AB210B"/>
    <w:rsid w:val="00AB2238"/>
    <w:rsid w:val="00AB2550"/>
    <w:rsid w:val="00AB346D"/>
    <w:rsid w:val="00AB488D"/>
    <w:rsid w:val="00AB4C94"/>
    <w:rsid w:val="00AB6A77"/>
    <w:rsid w:val="00AB6FD5"/>
    <w:rsid w:val="00AB70E2"/>
    <w:rsid w:val="00AB72F8"/>
    <w:rsid w:val="00AB76D8"/>
    <w:rsid w:val="00AC07DE"/>
    <w:rsid w:val="00AC0876"/>
    <w:rsid w:val="00AC0E7F"/>
    <w:rsid w:val="00AC10B0"/>
    <w:rsid w:val="00AC1578"/>
    <w:rsid w:val="00AC2267"/>
    <w:rsid w:val="00AC2AE5"/>
    <w:rsid w:val="00AC2B47"/>
    <w:rsid w:val="00AC2DF0"/>
    <w:rsid w:val="00AC454F"/>
    <w:rsid w:val="00AC4679"/>
    <w:rsid w:val="00AC5742"/>
    <w:rsid w:val="00AC63BF"/>
    <w:rsid w:val="00AC7DBF"/>
    <w:rsid w:val="00AD06C1"/>
    <w:rsid w:val="00AD0B61"/>
    <w:rsid w:val="00AD0F20"/>
    <w:rsid w:val="00AD1B03"/>
    <w:rsid w:val="00AD4BB4"/>
    <w:rsid w:val="00AD5706"/>
    <w:rsid w:val="00AD5D05"/>
    <w:rsid w:val="00AD5E6D"/>
    <w:rsid w:val="00AD63EC"/>
    <w:rsid w:val="00AD6721"/>
    <w:rsid w:val="00AD6953"/>
    <w:rsid w:val="00AD735B"/>
    <w:rsid w:val="00AD7EA6"/>
    <w:rsid w:val="00AE0699"/>
    <w:rsid w:val="00AE424E"/>
    <w:rsid w:val="00AE5887"/>
    <w:rsid w:val="00AE5A82"/>
    <w:rsid w:val="00AE63E2"/>
    <w:rsid w:val="00AE7618"/>
    <w:rsid w:val="00AF110D"/>
    <w:rsid w:val="00AF2E70"/>
    <w:rsid w:val="00AF3178"/>
    <w:rsid w:val="00AF52F5"/>
    <w:rsid w:val="00AF5B46"/>
    <w:rsid w:val="00AF7312"/>
    <w:rsid w:val="00AF734B"/>
    <w:rsid w:val="00AF7C58"/>
    <w:rsid w:val="00B009C5"/>
    <w:rsid w:val="00B0201C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A43"/>
    <w:rsid w:val="00B12C59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55C"/>
    <w:rsid w:val="00B21FF7"/>
    <w:rsid w:val="00B221D3"/>
    <w:rsid w:val="00B222C7"/>
    <w:rsid w:val="00B227A4"/>
    <w:rsid w:val="00B2487C"/>
    <w:rsid w:val="00B2497B"/>
    <w:rsid w:val="00B251EA"/>
    <w:rsid w:val="00B25708"/>
    <w:rsid w:val="00B264C9"/>
    <w:rsid w:val="00B26A38"/>
    <w:rsid w:val="00B30345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40728"/>
    <w:rsid w:val="00B415E9"/>
    <w:rsid w:val="00B41A04"/>
    <w:rsid w:val="00B422F4"/>
    <w:rsid w:val="00B423AE"/>
    <w:rsid w:val="00B42938"/>
    <w:rsid w:val="00B43CBD"/>
    <w:rsid w:val="00B446BE"/>
    <w:rsid w:val="00B44A1D"/>
    <w:rsid w:val="00B44B0A"/>
    <w:rsid w:val="00B44C2D"/>
    <w:rsid w:val="00B459D2"/>
    <w:rsid w:val="00B4658C"/>
    <w:rsid w:val="00B50571"/>
    <w:rsid w:val="00B52AFB"/>
    <w:rsid w:val="00B54C58"/>
    <w:rsid w:val="00B54DCE"/>
    <w:rsid w:val="00B55061"/>
    <w:rsid w:val="00B55C17"/>
    <w:rsid w:val="00B55C46"/>
    <w:rsid w:val="00B57268"/>
    <w:rsid w:val="00B57C1B"/>
    <w:rsid w:val="00B57C99"/>
    <w:rsid w:val="00B6039A"/>
    <w:rsid w:val="00B614CF"/>
    <w:rsid w:val="00B6196E"/>
    <w:rsid w:val="00B61D10"/>
    <w:rsid w:val="00B62A84"/>
    <w:rsid w:val="00B63E64"/>
    <w:rsid w:val="00B6590D"/>
    <w:rsid w:val="00B65E39"/>
    <w:rsid w:val="00B716B2"/>
    <w:rsid w:val="00B71C17"/>
    <w:rsid w:val="00B7217A"/>
    <w:rsid w:val="00B72568"/>
    <w:rsid w:val="00B73BBE"/>
    <w:rsid w:val="00B744A3"/>
    <w:rsid w:val="00B74ED4"/>
    <w:rsid w:val="00B76E20"/>
    <w:rsid w:val="00B805E5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68DE"/>
    <w:rsid w:val="00B87D62"/>
    <w:rsid w:val="00B9154C"/>
    <w:rsid w:val="00B91716"/>
    <w:rsid w:val="00B9177E"/>
    <w:rsid w:val="00B924AF"/>
    <w:rsid w:val="00B9268B"/>
    <w:rsid w:val="00B92745"/>
    <w:rsid w:val="00B95605"/>
    <w:rsid w:val="00B957A9"/>
    <w:rsid w:val="00B97AF6"/>
    <w:rsid w:val="00B97E3F"/>
    <w:rsid w:val="00BA043D"/>
    <w:rsid w:val="00BA09A5"/>
    <w:rsid w:val="00BA1FDD"/>
    <w:rsid w:val="00BA2B5A"/>
    <w:rsid w:val="00BA3591"/>
    <w:rsid w:val="00BA44AB"/>
    <w:rsid w:val="00BA56BC"/>
    <w:rsid w:val="00BA5CD4"/>
    <w:rsid w:val="00BA5F8A"/>
    <w:rsid w:val="00BA68E6"/>
    <w:rsid w:val="00BA6B06"/>
    <w:rsid w:val="00BA70BF"/>
    <w:rsid w:val="00BA7364"/>
    <w:rsid w:val="00BB12E6"/>
    <w:rsid w:val="00BB24B3"/>
    <w:rsid w:val="00BB3B87"/>
    <w:rsid w:val="00BB3CAE"/>
    <w:rsid w:val="00BB3E24"/>
    <w:rsid w:val="00BB4227"/>
    <w:rsid w:val="00BB449C"/>
    <w:rsid w:val="00BB5211"/>
    <w:rsid w:val="00BB5ECA"/>
    <w:rsid w:val="00BB69EE"/>
    <w:rsid w:val="00BB724B"/>
    <w:rsid w:val="00BB796A"/>
    <w:rsid w:val="00BC0CE9"/>
    <w:rsid w:val="00BC14B2"/>
    <w:rsid w:val="00BC173C"/>
    <w:rsid w:val="00BC1CB2"/>
    <w:rsid w:val="00BC2895"/>
    <w:rsid w:val="00BC3520"/>
    <w:rsid w:val="00BC3A24"/>
    <w:rsid w:val="00BC3E42"/>
    <w:rsid w:val="00BC5D6A"/>
    <w:rsid w:val="00BC5D8A"/>
    <w:rsid w:val="00BC67BD"/>
    <w:rsid w:val="00BC71DD"/>
    <w:rsid w:val="00BC79A8"/>
    <w:rsid w:val="00BC7A40"/>
    <w:rsid w:val="00BC7D3C"/>
    <w:rsid w:val="00BD2715"/>
    <w:rsid w:val="00BD3491"/>
    <w:rsid w:val="00BD3846"/>
    <w:rsid w:val="00BD38DD"/>
    <w:rsid w:val="00BD4282"/>
    <w:rsid w:val="00BD4950"/>
    <w:rsid w:val="00BD5FD7"/>
    <w:rsid w:val="00BD6DF4"/>
    <w:rsid w:val="00BD7D16"/>
    <w:rsid w:val="00BD7FCB"/>
    <w:rsid w:val="00BE0BFD"/>
    <w:rsid w:val="00BE3A00"/>
    <w:rsid w:val="00BE3E8A"/>
    <w:rsid w:val="00BE4207"/>
    <w:rsid w:val="00BE5467"/>
    <w:rsid w:val="00BE5FCB"/>
    <w:rsid w:val="00BE6209"/>
    <w:rsid w:val="00BE72AB"/>
    <w:rsid w:val="00BE7885"/>
    <w:rsid w:val="00BF07EC"/>
    <w:rsid w:val="00BF498C"/>
    <w:rsid w:val="00BF51B4"/>
    <w:rsid w:val="00BF56C1"/>
    <w:rsid w:val="00BF657C"/>
    <w:rsid w:val="00BF6D26"/>
    <w:rsid w:val="00BF6E2E"/>
    <w:rsid w:val="00C00D65"/>
    <w:rsid w:val="00C01083"/>
    <w:rsid w:val="00C011E6"/>
    <w:rsid w:val="00C01B67"/>
    <w:rsid w:val="00C03274"/>
    <w:rsid w:val="00C04294"/>
    <w:rsid w:val="00C0456E"/>
    <w:rsid w:val="00C0511A"/>
    <w:rsid w:val="00C053D1"/>
    <w:rsid w:val="00C055BF"/>
    <w:rsid w:val="00C0664E"/>
    <w:rsid w:val="00C066BD"/>
    <w:rsid w:val="00C068A0"/>
    <w:rsid w:val="00C0721A"/>
    <w:rsid w:val="00C106B8"/>
    <w:rsid w:val="00C10A7A"/>
    <w:rsid w:val="00C1134E"/>
    <w:rsid w:val="00C11EF6"/>
    <w:rsid w:val="00C1364C"/>
    <w:rsid w:val="00C13E8D"/>
    <w:rsid w:val="00C146C3"/>
    <w:rsid w:val="00C1470C"/>
    <w:rsid w:val="00C14F85"/>
    <w:rsid w:val="00C151F2"/>
    <w:rsid w:val="00C15C8E"/>
    <w:rsid w:val="00C15F38"/>
    <w:rsid w:val="00C16E6C"/>
    <w:rsid w:val="00C17430"/>
    <w:rsid w:val="00C174E1"/>
    <w:rsid w:val="00C1751A"/>
    <w:rsid w:val="00C17F9B"/>
    <w:rsid w:val="00C20728"/>
    <w:rsid w:val="00C20A33"/>
    <w:rsid w:val="00C211EB"/>
    <w:rsid w:val="00C21D50"/>
    <w:rsid w:val="00C2233E"/>
    <w:rsid w:val="00C228ED"/>
    <w:rsid w:val="00C22C47"/>
    <w:rsid w:val="00C235FD"/>
    <w:rsid w:val="00C261ED"/>
    <w:rsid w:val="00C26710"/>
    <w:rsid w:val="00C271F8"/>
    <w:rsid w:val="00C27A0F"/>
    <w:rsid w:val="00C30891"/>
    <w:rsid w:val="00C31ABF"/>
    <w:rsid w:val="00C31B68"/>
    <w:rsid w:val="00C3211C"/>
    <w:rsid w:val="00C32257"/>
    <w:rsid w:val="00C32B50"/>
    <w:rsid w:val="00C33AEA"/>
    <w:rsid w:val="00C34680"/>
    <w:rsid w:val="00C352FD"/>
    <w:rsid w:val="00C36A83"/>
    <w:rsid w:val="00C37320"/>
    <w:rsid w:val="00C37995"/>
    <w:rsid w:val="00C37B69"/>
    <w:rsid w:val="00C37BE0"/>
    <w:rsid w:val="00C40359"/>
    <w:rsid w:val="00C403F9"/>
    <w:rsid w:val="00C4040A"/>
    <w:rsid w:val="00C413D0"/>
    <w:rsid w:val="00C417F9"/>
    <w:rsid w:val="00C41E9D"/>
    <w:rsid w:val="00C41ECF"/>
    <w:rsid w:val="00C41FF8"/>
    <w:rsid w:val="00C42339"/>
    <w:rsid w:val="00C42860"/>
    <w:rsid w:val="00C43A46"/>
    <w:rsid w:val="00C43F91"/>
    <w:rsid w:val="00C43FD3"/>
    <w:rsid w:val="00C45005"/>
    <w:rsid w:val="00C47BAC"/>
    <w:rsid w:val="00C506FB"/>
    <w:rsid w:val="00C50ED9"/>
    <w:rsid w:val="00C517B8"/>
    <w:rsid w:val="00C53106"/>
    <w:rsid w:val="00C5343D"/>
    <w:rsid w:val="00C534F0"/>
    <w:rsid w:val="00C535AE"/>
    <w:rsid w:val="00C54458"/>
    <w:rsid w:val="00C54743"/>
    <w:rsid w:val="00C551CA"/>
    <w:rsid w:val="00C55C0D"/>
    <w:rsid w:val="00C55F1C"/>
    <w:rsid w:val="00C56D46"/>
    <w:rsid w:val="00C56FAB"/>
    <w:rsid w:val="00C570EB"/>
    <w:rsid w:val="00C57329"/>
    <w:rsid w:val="00C575C9"/>
    <w:rsid w:val="00C61FB2"/>
    <w:rsid w:val="00C62B9F"/>
    <w:rsid w:val="00C63024"/>
    <w:rsid w:val="00C6303C"/>
    <w:rsid w:val="00C64037"/>
    <w:rsid w:val="00C64A91"/>
    <w:rsid w:val="00C64DEC"/>
    <w:rsid w:val="00C65F56"/>
    <w:rsid w:val="00C67B1D"/>
    <w:rsid w:val="00C67FBB"/>
    <w:rsid w:val="00C7075B"/>
    <w:rsid w:val="00C709CF"/>
    <w:rsid w:val="00C71676"/>
    <w:rsid w:val="00C71BA6"/>
    <w:rsid w:val="00C73552"/>
    <w:rsid w:val="00C73ED4"/>
    <w:rsid w:val="00C743D2"/>
    <w:rsid w:val="00C7529B"/>
    <w:rsid w:val="00C754AB"/>
    <w:rsid w:val="00C75553"/>
    <w:rsid w:val="00C76A42"/>
    <w:rsid w:val="00C76E3D"/>
    <w:rsid w:val="00C7759D"/>
    <w:rsid w:val="00C77B74"/>
    <w:rsid w:val="00C77FB1"/>
    <w:rsid w:val="00C80E7D"/>
    <w:rsid w:val="00C8107E"/>
    <w:rsid w:val="00C8166A"/>
    <w:rsid w:val="00C81CCF"/>
    <w:rsid w:val="00C81E85"/>
    <w:rsid w:val="00C81FAB"/>
    <w:rsid w:val="00C828DE"/>
    <w:rsid w:val="00C8308B"/>
    <w:rsid w:val="00C8382C"/>
    <w:rsid w:val="00C85353"/>
    <w:rsid w:val="00C855F5"/>
    <w:rsid w:val="00C8592A"/>
    <w:rsid w:val="00C86A1A"/>
    <w:rsid w:val="00C86C8B"/>
    <w:rsid w:val="00C87E2C"/>
    <w:rsid w:val="00C90667"/>
    <w:rsid w:val="00C91D74"/>
    <w:rsid w:val="00C92102"/>
    <w:rsid w:val="00C9257A"/>
    <w:rsid w:val="00C936AD"/>
    <w:rsid w:val="00C942AC"/>
    <w:rsid w:val="00C9462D"/>
    <w:rsid w:val="00C9566F"/>
    <w:rsid w:val="00C95DC4"/>
    <w:rsid w:val="00C96C81"/>
    <w:rsid w:val="00C96E36"/>
    <w:rsid w:val="00C97467"/>
    <w:rsid w:val="00C978D9"/>
    <w:rsid w:val="00C97EFE"/>
    <w:rsid w:val="00CA04DC"/>
    <w:rsid w:val="00CA262F"/>
    <w:rsid w:val="00CA2AF0"/>
    <w:rsid w:val="00CA468A"/>
    <w:rsid w:val="00CA5F62"/>
    <w:rsid w:val="00CA6277"/>
    <w:rsid w:val="00CA79A3"/>
    <w:rsid w:val="00CA7B4B"/>
    <w:rsid w:val="00CB0A44"/>
    <w:rsid w:val="00CB2EA3"/>
    <w:rsid w:val="00CB2FFA"/>
    <w:rsid w:val="00CB3520"/>
    <w:rsid w:val="00CB3D3D"/>
    <w:rsid w:val="00CB4A42"/>
    <w:rsid w:val="00CB7F84"/>
    <w:rsid w:val="00CC05D0"/>
    <w:rsid w:val="00CC06B2"/>
    <w:rsid w:val="00CC0C8D"/>
    <w:rsid w:val="00CC10ED"/>
    <w:rsid w:val="00CC3797"/>
    <w:rsid w:val="00CC3C36"/>
    <w:rsid w:val="00CC424F"/>
    <w:rsid w:val="00CC48DD"/>
    <w:rsid w:val="00CC5537"/>
    <w:rsid w:val="00CC599C"/>
    <w:rsid w:val="00CC5FE2"/>
    <w:rsid w:val="00CC6032"/>
    <w:rsid w:val="00CC78AC"/>
    <w:rsid w:val="00CD1B8C"/>
    <w:rsid w:val="00CD55F2"/>
    <w:rsid w:val="00CD57D5"/>
    <w:rsid w:val="00CD5B96"/>
    <w:rsid w:val="00CD774A"/>
    <w:rsid w:val="00CE041A"/>
    <w:rsid w:val="00CE0A3B"/>
    <w:rsid w:val="00CE0B74"/>
    <w:rsid w:val="00CE19E6"/>
    <w:rsid w:val="00CE2508"/>
    <w:rsid w:val="00CE25C4"/>
    <w:rsid w:val="00CE2A6A"/>
    <w:rsid w:val="00CE3FCD"/>
    <w:rsid w:val="00CE43A8"/>
    <w:rsid w:val="00CE495D"/>
    <w:rsid w:val="00CE4E80"/>
    <w:rsid w:val="00CE613B"/>
    <w:rsid w:val="00CE7348"/>
    <w:rsid w:val="00CF1A43"/>
    <w:rsid w:val="00CF1FDE"/>
    <w:rsid w:val="00CF2445"/>
    <w:rsid w:val="00CF3950"/>
    <w:rsid w:val="00CF3DE8"/>
    <w:rsid w:val="00CF46C2"/>
    <w:rsid w:val="00CF5F9F"/>
    <w:rsid w:val="00CF67B0"/>
    <w:rsid w:val="00CF6813"/>
    <w:rsid w:val="00CF6C81"/>
    <w:rsid w:val="00D00825"/>
    <w:rsid w:val="00D00AFC"/>
    <w:rsid w:val="00D00C5A"/>
    <w:rsid w:val="00D0179E"/>
    <w:rsid w:val="00D01CA1"/>
    <w:rsid w:val="00D01DBA"/>
    <w:rsid w:val="00D02016"/>
    <w:rsid w:val="00D02B27"/>
    <w:rsid w:val="00D04385"/>
    <w:rsid w:val="00D045E0"/>
    <w:rsid w:val="00D05CB4"/>
    <w:rsid w:val="00D05DB4"/>
    <w:rsid w:val="00D060D6"/>
    <w:rsid w:val="00D0616A"/>
    <w:rsid w:val="00D0772B"/>
    <w:rsid w:val="00D104B5"/>
    <w:rsid w:val="00D10E6B"/>
    <w:rsid w:val="00D1223C"/>
    <w:rsid w:val="00D12432"/>
    <w:rsid w:val="00D13166"/>
    <w:rsid w:val="00D13F0F"/>
    <w:rsid w:val="00D160CF"/>
    <w:rsid w:val="00D17ADC"/>
    <w:rsid w:val="00D17C77"/>
    <w:rsid w:val="00D20345"/>
    <w:rsid w:val="00D20D0B"/>
    <w:rsid w:val="00D234BA"/>
    <w:rsid w:val="00D246C8"/>
    <w:rsid w:val="00D24A0D"/>
    <w:rsid w:val="00D259FD"/>
    <w:rsid w:val="00D25D2F"/>
    <w:rsid w:val="00D2669A"/>
    <w:rsid w:val="00D268F5"/>
    <w:rsid w:val="00D27DC2"/>
    <w:rsid w:val="00D31424"/>
    <w:rsid w:val="00D331FA"/>
    <w:rsid w:val="00D33CA1"/>
    <w:rsid w:val="00D344C7"/>
    <w:rsid w:val="00D40E9D"/>
    <w:rsid w:val="00D41AF7"/>
    <w:rsid w:val="00D4243D"/>
    <w:rsid w:val="00D425DF"/>
    <w:rsid w:val="00D432E7"/>
    <w:rsid w:val="00D43BD9"/>
    <w:rsid w:val="00D45735"/>
    <w:rsid w:val="00D45F7E"/>
    <w:rsid w:val="00D466D2"/>
    <w:rsid w:val="00D4737F"/>
    <w:rsid w:val="00D500FE"/>
    <w:rsid w:val="00D50ACE"/>
    <w:rsid w:val="00D51AD6"/>
    <w:rsid w:val="00D52D84"/>
    <w:rsid w:val="00D53833"/>
    <w:rsid w:val="00D54B80"/>
    <w:rsid w:val="00D55F55"/>
    <w:rsid w:val="00D56381"/>
    <w:rsid w:val="00D56987"/>
    <w:rsid w:val="00D570F4"/>
    <w:rsid w:val="00D57238"/>
    <w:rsid w:val="00D62E48"/>
    <w:rsid w:val="00D63137"/>
    <w:rsid w:val="00D633EC"/>
    <w:rsid w:val="00D6364D"/>
    <w:rsid w:val="00D63851"/>
    <w:rsid w:val="00D6439D"/>
    <w:rsid w:val="00D64486"/>
    <w:rsid w:val="00D64F73"/>
    <w:rsid w:val="00D66F2A"/>
    <w:rsid w:val="00D671BC"/>
    <w:rsid w:val="00D70133"/>
    <w:rsid w:val="00D70A8D"/>
    <w:rsid w:val="00D7363C"/>
    <w:rsid w:val="00D73D5F"/>
    <w:rsid w:val="00D74216"/>
    <w:rsid w:val="00D746C7"/>
    <w:rsid w:val="00D759D1"/>
    <w:rsid w:val="00D75B01"/>
    <w:rsid w:val="00D75C98"/>
    <w:rsid w:val="00D76CA0"/>
    <w:rsid w:val="00D7769B"/>
    <w:rsid w:val="00D8071C"/>
    <w:rsid w:val="00D80A66"/>
    <w:rsid w:val="00D81169"/>
    <w:rsid w:val="00D81C98"/>
    <w:rsid w:val="00D822C2"/>
    <w:rsid w:val="00D84A5A"/>
    <w:rsid w:val="00D84C2A"/>
    <w:rsid w:val="00D8545C"/>
    <w:rsid w:val="00D86DE8"/>
    <w:rsid w:val="00D874DF"/>
    <w:rsid w:val="00D90258"/>
    <w:rsid w:val="00D90F5F"/>
    <w:rsid w:val="00D91DEC"/>
    <w:rsid w:val="00D92F82"/>
    <w:rsid w:val="00D932A3"/>
    <w:rsid w:val="00D9546F"/>
    <w:rsid w:val="00D96D8A"/>
    <w:rsid w:val="00DA018F"/>
    <w:rsid w:val="00DA053E"/>
    <w:rsid w:val="00DA182B"/>
    <w:rsid w:val="00DA214A"/>
    <w:rsid w:val="00DA282E"/>
    <w:rsid w:val="00DA284F"/>
    <w:rsid w:val="00DA342C"/>
    <w:rsid w:val="00DA3ACF"/>
    <w:rsid w:val="00DA3F06"/>
    <w:rsid w:val="00DA4245"/>
    <w:rsid w:val="00DA44B0"/>
    <w:rsid w:val="00DA5061"/>
    <w:rsid w:val="00DA5A4C"/>
    <w:rsid w:val="00DA5D7E"/>
    <w:rsid w:val="00DA6AE7"/>
    <w:rsid w:val="00DA773C"/>
    <w:rsid w:val="00DA79ED"/>
    <w:rsid w:val="00DA79F8"/>
    <w:rsid w:val="00DB09CC"/>
    <w:rsid w:val="00DB2698"/>
    <w:rsid w:val="00DB30C5"/>
    <w:rsid w:val="00DB33C4"/>
    <w:rsid w:val="00DB3D77"/>
    <w:rsid w:val="00DB54CD"/>
    <w:rsid w:val="00DB5B77"/>
    <w:rsid w:val="00DB65D6"/>
    <w:rsid w:val="00DB68D4"/>
    <w:rsid w:val="00DB6AFA"/>
    <w:rsid w:val="00DB6CE0"/>
    <w:rsid w:val="00DB7FD2"/>
    <w:rsid w:val="00DC0AF0"/>
    <w:rsid w:val="00DC0C6C"/>
    <w:rsid w:val="00DC4A1B"/>
    <w:rsid w:val="00DC4CCD"/>
    <w:rsid w:val="00DC5090"/>
    <w:rsid w:val="00DC5C91"/>
    <w:rsid w:val="00DC5E5F"/>
    <w:rsid w:val="00DC5F8D"/>
    <w:rsid w:val="00DC73C1"/>
    <w:rsid w:val="00DD02FB"/>
    <w:rsid w:val="00DD053D"/>
    <w:rsid w:val="00DD0A83"/>
    <w:rsid w:val="00DD0E25"/>
    <w:rsid w:val="00DD0E43"/>
    <w:rsid w:val="00DD1D05"/>
    <w:rsid w:val="00DD20FB"/>
    <w:rsid w:val="00DD3097"/>
    <w:rsid w:val="00DD3B3F"/>
    <w:rsid w:val="00DD3D30"/>
    <w:rsid w:val="00DD423F"/>
    <w:rsid w:val="00DD4840"/>
    <w:rsid w:val="00DD54FF"/>
    <w:rsid w:val="00DD60FC"/>
    <w:rsid w:val="00DD66B0"/>
    <w:rsid w:val="00DD674D"/>
    <w:rsid w:val="00DE0140"/>
    <w:rsid w:val="00DE115C"/>
    <w:rsid w:val="00DE1205"/>
    <w:rsid w:val="00DE24D5"/>
    <w:rsid w:val="00DE2ACB"/>
    <w:rsid w:val="00DE36BA"/>
    <w:rsid w:val="00DE3B9C"/>
    <w:rsid w:val="00DE3E91"/>
    <w:rsid w:val="00DE45F1"/>
    <w:rsid w:val="00DE460E"/>
    <w:rsid w:val="00DE59D6"/>
    <w:rsid w:val="00DE6539"/>
    <w:rsid w:val="00DE6834"/>
    <w:rsid w:val="00DE6AD2"/>
    <w:rsid w:val="00DF070A"/>
    <w:rsid w:val="00DF0880"/>
    <w:rsid w:val="00DF0B0B"/>
    <w:rsid w:val="00DF0B4F"/>
    <w:rsid w:val="00DF10FE"/>
    <w:rsid w:val="00DF131D"/>
    <w:rsid w:val="00DF19C9"/>
    <w:rsid w:val="00DF2105"/>
    <w:rsid w:val="00DF2D10"/>
    <w:rsid w:val="00DF443A"/>
    <w:rsid w:val="00DF4C71"/>
    <w:rsid w:val="00DF5943"/>
    <w:rsid w:val="00DF6196"/>
    <w:rsid w:val="00DF6540"/>
    <w:rsid w:val="00DF73CC"/>
    <w:rsid w:val="00E00B58"/>
    <w:rsid w:val="00E00F6B"/>
    <w:rsid w:val="00E01736"/>
    <w:rsid w:val="00E01EFE"/>
    <w:rsid w:val="00E0202A"/>
    <w:rsid w:val="00E02A80"/>
    <w:rsid w:val="00E030C6"/>
    <w:rsid w:val="00E03191"/>
    <w:rsid w:val="00E04F16"/>
    <w:rsid w:val="00E05CFB"/>
    <w:rsid w:val="00E0654E"/>
    <w:rsid w:val="00E07585"/>
    <w:rsid w:val="00E10A92"/>
    <w:rsid w:val="00E11528"/>
    <w:rsid w:val="00E118B7"/>
    <w:rsid w:val="00E12A55"/>
    <w:rsid w:val="00E149AC"/>
    <w:rsid w:val="00E1537C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6277"/>
    <w:rsid w:val="00E27679"/>
    <w:rsid w:val="00E278F5"/>
    <w:rsid w:val="00E30168"/>
    <w:rsid w:val="00E30567"/>
    <w:rsid w:val="00E309C3"/>
    <w:rsid w:val="00E312BA"/>
    <w:rsid w:val="00E332FE"/>
    <w:rsid w:val="00E33CA2"/>
    <w:rsid w:val="00E34167"/>
    <w:rsid w:val="00E35480"/>
    <w:rsid w:val="00E35952"/>
    <w:rsid w:val="00E37578"/>
    <w:rsid w:val="00E37626"/>
    <w:rsid w:val="00E41850"/>
    <w:rsid w:val="00E43073"/>
    <w:rsid w:val="00E4470F"/>
    <w:rsid w:val="00E463D7"/>
    <w:rsid w:val="00E46586"/>
    <w:rsid w:val="00E46C60"/>
    <w:rsid w:val="00E47D86"/>
    <w:rsid w:val="00E47FBC"/>
    <w:rsid w:val="00E502F7"/>
    <w:rsid w:val="00E5040A"/>
    <w:rsid w:val="00E50AE3"/>
    <w:rsid w:val="00E51416"/>
    <w:rsid w:val="00E51459"/>
    <w:rsid w:val="00E51FB7"/>
    <w:rsid w:val="00E521B9"/>
    <w:rsid w:val="00E53093"/>
    <w:rsid w:val="00E53BE2"/>
    <w:rsid w:val="00E54D21"/>
    <w:rsid w:val="00E57242"/>
    <w:rsid w:val="00E577F3"/>
    <w:rsid w:val="00E6080F"/>
    <w:rsid w:val="00E60F0B"/>
    <w:rsid w:val="00E60F50"/>
    <w:rsid w:val="00E61448"/>
    <w:rsid w:val="00E61868"/>
    <w:rsid w:val="00E6195A"/>
    <w:rsid w:val="00E62196"/>
    <w:rsid w:val="00E627E1"/>
    <w:rsid w:val="00E62A75"/>
    <w:rsid w:val="00E62F76"/>
    <w:rsid w:val="00E6309F"/>
    <w:rsid w:val="00E6346C"/>
    <w:rsid w:val="00E639AF"/>
    <w:rsid w:val="00E63AEA"/>
    <w:rsid w:val="00E65210"/>
    <w:rsid w:val="00E6585D"/>
    <w:rsid w:val="00E65E81"/>
    <w:rsid w:val="00E662FD"/>
    <w:rsid w:val="00E668D4"/>
    <w:rsid w:val="00E67375"/>
    <w:rsid w:val="00E706A1"/>
    <w:rsid w:val="00E70AA8"/>
    <w:rsid w:val="00E70CBB"/>
    <w:rsid w:val="00E70D2E"/>
    <w:rsid w:val="00E72767"/>
    <w:rsid w:val="00E72987"/>
    <w:rsid w:val="00E732CA"/>
    <w:rsid w:val="00E7380E"/>
    <w:rsid w:val="00E73B64"/>
    <w:rsid w:val="00E74E19"/>
    <w:rsid w:val="00E75385"/>
    <w:rsid w:val="00E76142"/>
    <w:rsid w:val="00E762D5"/>
    <w:rsid w:val="00E76550"/>
    <w:rsid w:val="00E779C8"/>
    <w:rsid w:val="00E77CBF"/>
    <w:rsid w:val="00E8083A"/>
    <w:rsid w:val="00E8125A"/>
    <w:rsid w:val="00E81A0B"/>
    <w:rsid w:val="00E81C73"/>
    <w:rsid w:val="00E84647"/>
    <w:rsid w:val="00E856CC"/>
    <w:rsid w:val="00E85987"/>
    <w:rsid w:val="00E85D4F"/>
    <w:rsid w:val="00E85DD4"/>
    <w:rsid w:val="00E87D19"/>
    <w:rsid w:val="00E87FCB"/>
    <w:rsid w:val="00E9028D"/>
    <w:rsid w:val="00E90CE3"/>
    <w:rsid w:val="00E93006"/>
    <w:rsid w:val="00E935D9"/>
    <w:rsid w:val="00E93601"/>
    <w:rsid w:val="00E9464A"/>
    <w:rsid w:val="00E94D0A"/>
    <w:rsid w:val="00E95407"/>
    <w:rsid w:val="00E95891"/>
    <w:rsid w:val="00E95CEF"/>
    <w:rsid w:val="00E964DC"/>
    <w:rsid w:val="00E97078"/>
    <w:rsid w:val="00E973AE"/>
    <w:rsid w:val="00E9767C"/>
    <w:rsid w:val="00E97F96"/>
    <w:rsid w:val="00EA0D1B"/>
    <w:rsid w:val="00EA102F"/>
    <w:rsid w:val="00EA1929"/>
    <w:rsid w:val="00EA3051"/>
    <w:rsid w:val="00EA3B36"/>
    <w:rsid w:val="00EA4308"/>
    <w:rsid w:val="00EA4E36"/>
    <w:rsid w:val="00EA5C42"/>
    <w:rsid w:val="00EA6C0B"/>
    <w:rsid w:val="00EB08FD"/>
    <w:rsid w:val="00EB1174"/>
    <w:rsid w:val="00EB12F9"/>
    <w:rsid w:val="00EB19F4"/>
    <w:rsid w:val="00EB1B91"/>
    <w:rsid w:val="00EB263A"/>
    <w:rsid w:val="00EB51C5"/>
    <w:rsid w:val="00EB5B61"/>
    <w:rsid w:val="00EB5FB3"/>
    <w:rsid w:val="00EB6C2F"/>
    <w:rsid w:val="00EB6E4C"/>
    <w:rsid w:val="00EC0B79"/>
    <w:rsid w:val="00EC3592"/>
    <w:rsid w:val="00EC3EF5"/>
    <w:rsid w:val="00EC46AC"/>
    <w:rsid w:val="00EC4B4D"/>
    <w:rsid w:val="00EC4DFA"/>
    <w:rsid w:val="00EC5646"/>
    <w:rsid w:val="00EC5EEA"/>
    <w:rsid w:val="00EC62CE"/>
    <w:rsid w:val="00EC6410"/>
    <w:rsid w:val="00EC64D3"/>
    <w:rsid w:val="00EC6544"/>
    <w:rsid w:val="00EC697C"/>
    <w:rsid w:val="00EC6D91"/>
    <w:rsid w:val="00ED0313"/>
    <w:rsid w:val="00ED0375"/>
    <w:rsid w:val="00ED0BFD"/>
    <w:rsid w:val="00ED0DD6"/>
    <w:rsid w:val="00ED174E"/>
    <w:rsid w:val="00ED1A88"/>
    <w:rsid w:val="00ED1BA8"/>
    <w:rsid w:val="00ED291D"/>
    <w:rsid w:val="00ED53E2"/>
    <w:rsid w:val="00ED57A7"/>
    <w:rsid w:val="00ED59D1"/>
    <w:rsid w:val="00ED5A95"/>
    <w:rsid w:val="00ED5D8D"/>
    <w:rsid w:val="00ED6F87"/>
    <w:rsid w:val="00EE0695"/>
    <w:rsid w:val="00EE1C8B"/>
    <w:rsid w:val="00EE254C"/>
    <w:rsid w:val="00EE4BD1"/>
    <w:rsid w:val="00EE5B04"/>
    <w:rsid w:val="00EE7AC3"/>
    <w:rsid w:val="00EF0EC6"/>
    <w:rsid w:val="00EF118C"/>
    <w:rsid w:val="00EF1477"/>
    <w:rsid w:val="00EF15BD"/>
    <w:rsid w:val="00EF1958"/>
    <w:rsid w:val="00EF2572"/>
    <w:rsid w:val="00EF2A79"/>
    <w:rsid w:val="00EF3D7A"/>
    <w:rsid w:val="00EF4816"/>
    <w:rsid w:val="00EF4851"/>
    <w:rsid w:val="00EF498B"/>
    <w:rsid w:val="00EF4FDC"/>
    <w:rsid w:val="00EF54BD"/>
    <w:rsid w:val="00EF5592"/>
    <w:rsid w:val="00EF5A78"/>
    <w:rsid w:val="00F00692"/>
    <w:rsid w:val="00F00ECE"/>
    <w:rsid w:val="00F01558"/>
    <w:rsid w:val="00F02843"/>
    <w:rsid w:val="00F0377B"/>
    <w:rsid w:val="00F04248"/>
    <w:rsid w:val="00F05881"/>
    <w:rsid w:val="00F05F16"/>
    <w:rsid w:val="00F06A66"/>
    <w:rsid w:val="00F077CB"/>
    <w:rsid w:val="00F10930"/>
    <w:rsid w:val="00F11CC2"/>
    <w:rsid w:val="00F12956"/>
    <w:rsid w:val="00F130F5"/>
    <w:rsid w:val="00F1386C"/>
    <w:rsid w:val="00F14311"/>
    <w:rsid w:val="00F15C12"/>
    <w:rsid w:val="00F172A6"/>
    <w:rsid w:val="00F20F09"/>
    <w:rsid w:val="00F23DBC"/>
    <w:rsid w:val="00F24F30"/>
    <w:rsid w:val="00F25560"/>
    <w:rsid w:val="00F26035"/>
    <w:rsid w:val="00F262AA"/>
    <w:rsid w:val="00F26912"/>
    <w:rsid w:val="00F275C4"/>
    <w:rsid w:val="00F30426"/>
    <w:rsid w:val="00F3205D"/>
    <w:rsid w:val="00F3312A"/>
    <w:rsid w:val="00F341D5"/>
    <w:rsid w:val="00F34844"/>
    <w:rsid w:val="00F356F5"/>
    <w:rsid w:val="00F35BC0"/>
    <w:rsid w:val="00F35BC5"/>
    <w:rsid w:val="00F36888"/>
    <w:rsid w:val="00F40642"/>
    <w:rsid w:val="00F408CB"/>
    <w:rsid w:val="00F410A4"/>
    <w:rsid w:val="00F42019"/>
    <w:rsid w:val="00F434FA"/>
    <w:rsid w:val="00F43DF3"/>
    <w:rsid w:val="00F44074"/>
    <w:rsid w:val="00F448F3"/>
    <w:rsid w:val="00F454B8"/>
    <w:rsid w:val="00F45643"/>
    <w:rsid w:val="00F4568E"/>
    <w:rsid w:val="00F45B69"/>
    <w:rsid w:val="00F478D3"/>
    <w:rsid w:val="00F47BBF"/>
    <w:rsid w:val="00F47CBA"/>
    <w:rsid w:val="00F47F61"/>
    <w:rsid w:val="00F51588"/>
    <w:rsid w:val="00F51797"/>
    <w:rsid w:val="00F52647"/>
    <w:rsid w:val="00F54218"/>
    <w:rsid w:val="00F547CF"/>
    <w:rsid w:val="00F548CF"/>
    <w:rsid w:val="00F55C79"/>
    <w:rsid w:val="00F560E7"/>
    <w:rsid w:val="00F57662"/>
    <w:rsid w:val="00F5786B"/>
    <w:rsid w:val="00F60BCD"/>
    <w:rsid w:val="00F61453"/>
    <w:rsid w:val="00F6149A"/>
    <w:rsid w:val="00F61DC2"/>
    <w:rsid w:val="00F62894"/>
    <w:rsid w:val="00F62CD8"/>
    <w:rsid w:val="00F64084"/>
    <w:rsid w:val="00F6423F"/>
    <w:rsid w:val="00F64918"/>
    <w:rsid w:val="00F64E8A"/>
    <w:rsid w:val="00F65F42"/>
    <w:rsid w:val="00F65FAD"/>
    <w:rsid w:val="00F66360"/>
    <w:rsid w:val="00F67277"/>
    <w:rsid w:val="00F70871"/>
    <w:rsid w:val="00F70AAE"/>
    <w:rsid w:val="00F714B4"/>
    <w:rsid w:val="00F721C2"/>
    <w:rsid w:val="00F7276D"/>
    <w:rsid w:val="00F730F8"/>
    <w:rsid w:val="00F73219"/>
    <w:rsid w:val="00F73345"/>
    <w:rsid w:val="00F73E1C"/>
    <w:rsid w:val="00F755A2"/>
    <w:rsid w:val="00F761EC"/>
    <w:rsid w:val="00F7731C"/>
    <w:rsid w:val="00F80B2E"/>
    <w:rsid w:val="00F826BF"/>
    <w:rsid w:val="00F82BD2"/>
    <w:rsid w:val="00F83CF2"/>
    <w:rsid w:val="00F84E18"/>
    <w:rsid w:val="00F856DE"/>
    <w:rsid w:val="00F85D97"/>
    <w:rsid w:val="00F85E75"/>
    <w:rsid w:val="00F87711"/>
    <w:rsid w:val="00F877C6"/>
    <w:rsid w:val="00F87A6C"/>
    <w:rsid w:val="00F87DC3"/>
    <w:rsid w:val="00F90556"/>
    <w:rsid w:val="00F90620"/>
    <w:rsid w:val="00F90F87"/>
    <w:rsid w:val="00F90FB4"/>
    <w:rsid w:val="00F941C8"/>
    <w:rsid w:val="00F9440F"/>
    <w:rsid w:val="00F95D29"/>
    <w:rsid w:val="00F96142"/>
    <w:rsid w:val="00F974C3"/>
    <w:rsid w:val="00F975B3"/>
    <w:rsid w:val="00FA157A"/>
    <w:rsid w:val="00FA1B5F"/>
    <w:rsid w:val="00FA1FB0"/>
    <w:rsid w:val="00FA2095"/>
    <w:rsid w:val="00FA363F"/>
    <w:rsid w:val="00FA48A0"/>
    <w:rsid w:val="00FA4B56"/>
    <w:rsid w:val="00FA612F"/>
    <w:rsid w:val="00FA6253"/>
    <w:rsid w:val="00FA6366"/>
    <w:rsid w:val="00FA7812"/>
    <w:rsid w:val="00FB069C"/>
    <w:rsid w:val="00FB0805"/>
    <w:rsid w:val="00FB0C66"/>
    <w:rsid w:val="00FB0D8E"/>
    <w:rsid w:val="00FB1127"/>
    <w:rsid w:val="00FB142D"/>
    <w:rsid w:val="00FB1A77"/>
    <w:rsid w:val="00FB1EEF"/>
    <w:rsid w:val="00FB2725"/>
    <w:rsid w:val="00FB2DC8"/>
    <w:rsid w:val="00FB3158"/>
    <w:rsid w:val="00FB3170"/>
    <w:rsid w:val="00FB31ED"/>
    <w:rsid w:val="00FB3318"/>
    <w:rsid w:val="00FB459E"/>
    <w:rsid w:val="00FB46DF"/>
    <w:rsid w:val="00FB5AF7"/>
    <w:rsid w:val="00FB73CC"/>
    <w:rsid w:val="00FB7B33"/>
    <w:rsid w:val="00FB7DFB"/>
    <w:rsid w:val="00FC05FD"/>
    <w:rsid w:val="00FC09C1"/>
    <w:rsid w:val="00FC0AB2"/>
    <w:rsid w:val="00FC1212"/>
    <w:rsid w:val="00FC2B3B"/>
    <w:rsid w:val="00FC536A"/>
    <w:rsid w:val="00FC5778"/>
    <w:rsid w:val="00FC5A6E"/>
    <w:rsid w:val="00FC76B6"/>
    <w:rsid w:val="00FC7DCC"/>
    <w:rsid w:val="00FD1782"/>
    <w:rsid w:val="00FD24A5"/>
    <w:rsid w:val="00FD31E4"/>
    <w:rsid w:val="00FD3809"/>
    <w:rsid w:val="00FD38A0"/>
    <w:rsid w:val="00FD497F"/>
    <w:rsid w:val="00FD521C"/>
    <w:rsid w:val="00FD5E69"/>
    <w:rsid w:val="00FD62F5"/>
    <w:rsid w:val="00FD69B7"/>
    <w:rsid w:val="00FE28A6"/>
    <w:rsid w:val="00FE38EB"/>
    <w:rsid w:val="00FE4B48"/>
    <w:rsid w:val="00FE7A61"/>
    <w:rsid w:val="00FE7EC6"/>
    <w:rsid w:val="00FF1657"/>
    <w:rsid w:val="00FF2CBB"/>
    <w:rsid w:val="00FF2D0F"/>
    <w:rsid w:val="00FF2FC2"/>
    <w:rsid w:val="00FF3DE3"/>
    <w:rsid w:val="00FF3F91"/>
    <w:rsid w:val="00FF4045"/>
    <w:rsid w:val="00FF4345"/>
    <w:rsid w:val="00FF5281"/>
    <w:rsid w:val="00FF6779"/>
    <w:rsid w:val="00FF6BED"/>
    <w:rsid w:val="00FF6E50"/>
    <w:rsid w:val="044D7ECC"/>
    <w:rsid w:val="0561FB9D"/>
    <w:rsid w:val="05622D32"/>
    <w:rsid w:val="05C577BE"/>
    <w:rsid w:val="0A31A382"/>
    <w:rsid w:val="0BB28619"/>
    <w:rsid w:val="0DC86A47"/>
    <w:rsid w:val="12EF4AA9"/>
    <w:rsid w:val="1635968C"/>
    <w:rsid w:val="173633A0"/>
    <w:rsid w:val="19475D09"/>
    <w:rsid w:val="1A1EF8AA"/>
    <w:rsid w:val="287F8C3E"/>
    <w:rsid w:val="2B0893CD"/>
    <w:rsid w:val="2C3F5476"/>
    <w:rsid w:val="311A804E"/>
    <w:rsid w:val="3285571E"/>
    <w:rsid w:val="33AA27AF"/>
    <w:rsid w:val="35F6DB16"/>
    <w:rsid w:val="361C1DE3"/>
    <w:rsid w:val="3670576B"/>
    <w:rsid w:val="38B4680B"/>
    <w:rsid w:val="38D9AAD8"/>
    <w:rsid w:val="3BA67A66"/>
    <w:rsid w:val="3C547C21"/>
    <w:rsid w:val="4666F9E4"/>
    <w:rsid w:val="4714FB9F"/>
    <w:rsid w:val="48DF8FEA"/>
    <w:rsid w:val="4A070DFA"/>
    <w:rsid w:val="4AE26841"/>
    <w:rsid w:val="4C351E66"/>
    <w:rsid w:val="4E69EC6D"/>
    <w:rsid w:val="517A83FA"/>
    <w:rsid w:val="54198BBD"/>
    <w:rsid w:val="56A1645C"/>
    <w:rsid w:val="56C1187E"/>
    <w:rsid w:val="5939AE84"/>
    <w:rsid w:val="59C92B0D"/>
    <w:rsid w:val="61CEAD4C"/>
    <w:rsid w:val="61F9E561"/>
    <w:rsid w:val="635CC82D"/>
    <w:rsid w:val="6482ECF0"/>
    <w:rsid w:val="64DCB523"/>
    <w:rsid w:val="6774FF4B"/>
    <w:rsid w:val="6A6711A6"/>
    <w:rsid w:val="6BBBE842"/>
    <w:rsid w:val="6D35781C"/>
    <w:rsid w:val="7025F38F"/>
    <w:rsid w:val="72E38084"/>
    <w:rsid w:val="72F2C31D"/>
    <w:rsid w:val="75279124"/>
    <w:rsid w:val="75F54701"/>
    <w:rsid w:val="7A292EB9"/>
    <w:rsid w:val="7C47FC8C"/>
    <w:rsid w:val="7C7C81F2"/>
    <w:rsid w:val="7D2A8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8EEFBD3-72DA-4C68-94F6-0647A492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835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9</TotalTime>
  <Pages>7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1.07: Certification Requirements for Professional Educators Across School Models</vt:lpstr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1.07: Certification Requirements for Professional Educators Across School Models</dc:title>
  <dc:subject>Lesson 1.07: Certification Requirements for Professional Educators Across School Models</dc:subject>
  <dc:creator>Texas Education Agency</dc:creator>
  <cp:keywords/>
  <dc:description/>
  <cp:lastModifiedBy>White (she/her), Whitney</cp:lastModifiedBy>
  <cp:revision>10</cp:revision>
  <dcterms:created xsi:type="dcterms:W3CDTF">2022-07-27T19:32:00Z</dcterms:created>
  <dcterms:modified xsi:type="dcterms:W3CDTF">2023-08-16T21:03:00Z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