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DC" w14:textId="3D5DB15A" w:rsidR="00B125BD" w:rsidRPr="00856987" w:rsidRDefault="00B125BD" w:rsidP="00856987">
      <w:pPr>
        <w:rPr>
          <w:rFonts w:asciiTheme="majorHAnsi" w:hAnsiTheme="majorHAnsi" w:cstheme="majorHAnsi"/>
          <w:bCs/>
          <w:sz w:val="36"/>
          <w:szCs w:val="24"/>
        </w:rPr>
      </w:pPr>
      <w:r w:rsidRPr="00856987">
        <w:rPr>
          <w:rFonts w:asciiTheme="majorHAnsi" w:hAnsiTheme="majorHAnsi" w:cstheme="majorHAnsi"/>
          <w:sz w:val="28"/>
          <w:szCs w:val="28"/>
        </w:rPr>
        <w:t>Exit Ticket</w:t>
      </w:r>
      <w:r w:rsidR="00C47BAC" w:rsidRPr="00856987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AE74736" w14:textId="77777777" w:rsidR="008327C0" w:rsidRPr="005F5393" w:rsidRDefault="008327C0" w:rsidP="008327C0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4.09: </w:t>
      </w:r>
      <w:r>
        <w:t>Curriculum Embedded Supports</w:t>
      </w:r>
    </w:p>
    <w:p w14:paraId="53358FEC" w14:textId="258D7CAA" w:rsidR="002E30B6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0BC8E44" w14:textId="77777777" w:rsidR="00B337B5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F442926" w14:textId="5DB756DC" w:rsidR="0058336A" w:rsidRDefault="006B40B9" w:rsidP="0058336A">
      <w:pPr>
        <w:pStyle w:val="Tabletext"/>
      </w:pPr>
      <w:r>
        <w:t xml:space="preserve">Consider your own field experience </w:t>
      </w:r>
      <w:r w:rsidR="00B13A1B">
        <w:t>during your classroom visits. What examples of UDL strategies have you seen your teacher (or other teachers) use?</w:t>
      </w:r>
    </w:p>
    <w:p w14:paraId="390AF18D" w14:textId="77777777" w:rsidR="00856987" w:rsidRPr="00856987" w:rsidRDefault="00856987" w:rsidP="00856987">
      <w:pPr>
        <w:rPr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14:paraId="7F0480BC" w14:textId="0CC756C6" w:rsidR="001930F9" w:rsidRDefault="001930F9" w:rsidP="0058336A">
      <w:pPr>
        <w:pStyle w:val="Tabletext"/>
      </w:pPr>
      <w:r>
        <w:t xml:space="preserve">Mr. L is teaching his </w:t>
      </w:r>
      <w:r w:rsidR="00933FE8">
        <w:t xml:space="preserve">fourth-grade </w:t>
      </w:r>
      <w:r>
        <w:t>math students how</w:t>
      </w:r>
      <w:r w:rsidR="00A11891">
        <w:t xml:space="preserve"> to add decimal numbers. </w:t>
      </w:r>
      <w:r w:rsidR="00813F73">
        <w:t xml:space="preserve">The students are doing well with the content. Therefore, as an an in-class activity to show their </w:t>
      </w:r>
      <w:r w:rsidR="0053579D">
        <w:t>understanding</w:t>
      </w:r>
      <w:r w:rsidR="00983CF9">
        <w:t xml:space="preserve">, </w:t>
      </w:r>
      <w:r w:rsidR="00813F73">
        <w:t>Mr. L</w:t>
      </w:r>
      <w:r w:rsidR="00A11891">
        <w:t xml:space="preserve"> asks students to write </w:t>
      </w:r>
      <w:r w:rsidR="00EF0D80">
        <w:t xml:space="preserve">their own word problem using decimals and demonstrate how to solve the problem. </w:t>
      </w:r>
      <w:r w:rsidR="00983CF9">
        <w:t>How does this assignment meet the criteria for UDL guidelines? How does it not? What else could Mr. L do to make this assignment more accessible for all students?</w:t>
      </w:r>
    </w:p>
    <w:sectPr w:rsidR="001930F9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0C6CF" w14:textId="77777777" w:rsidR="000D0FCB" w:rsidRDefault="000D0FCB" w:rsidP="004C62A0">
      <w:pPr>
        <w:spacing w:after="0" w:line="240" w:lineRule="auto"/>
      </w:pPr>
      <w:r>
        <w:separator/>
      </w:r>
    </w:p>
  </w:endnote>
  <w:endnote w:type="continuationSeparator" w:id="0">
    <w:p w14:paraId="1DABBFD9" w14:textId="77777777" w:rsidR="000D0FCB" w:rsidRDefault="000D0FCB" w:rsidP="004C62A0">
      <w:pPr>
        <w:spacing w:after="0" w:line="240" w:lineRule="auto"/>
      </w:pPr>
      <w:r>
        <w:continuationSeparator/>
      </w:r>
    </w:p>
  </w:endnote>
  <w:endnote w:type="continuationNotice" w:id="1">
    <w:p w14:paraId="4C5858DA" w14:textId="77777777" w:rsidR="000D0FCB" w:rsidRDefault="000D0F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686F2291" w:rsidR="00485163" w:rsidRPr="0053579D" w:rsidRDefault="0053579D" w:rsidP="0053579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EDBB5" w14:textId="77777777" w:rsidR="000D0FCB" w:rsidRDefault="000D0FCB" w:rsidP="004C62A0">
      <w:pPr>
        <w:spacing w:after="0" w:line="240" w:lineRule="auto"/>
      </w:pPr>
      <w:r>
        <w:separator/>
      </w:r>
    </w:p>
  </w:footnote>
  <w:footnote w:type="continuationSeparator" w:id="0">
    <w:p w14:paraId="4153DD8B" w14:textId="77777777" w:rsidR="000D0FCB" w:rsidRDefault="000D0FCB" w:rsidP="004C62A0">
      <w:pPr>
        <w:spacing w:after="0" w:line="240" w:lineRule="auto"/>
      </w:pPr>
      <w:r>
        <w:continuationSeparator/>
      </w:r>
    </w:p>
  </w:footnote>
  <w:footnote w:type="continuationNotice" w:id="1">
    <w:p w14:paraId="104D9758" w14:textId="77777777" w:rsidR="000D0FCB" w:rsidRDefault="000D0F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87C39"/>
    <w:multiLevelType w:val="hybridMultilevel"/>
    <w:tmpl w:val="E7E4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252A6A1A"/>
    <w:multiLevelType w:val="hybridMultilevel"/>
    <w:tmpl w:val="7D243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76FA2"/>
    <w:multiLevelType w:val="hybridMultilevel"/>
    <w:tmpl w:val="B236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1795D"/>
    <w:multiLevelType w:val="hybridMultilevel"/>
    <w:tmpl w:val="7DE8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27769"/>
    <w:multiLevelType w:val="hybridMultilevel"/>
    <w:tmpl w:val="96BC467C"/>
    <w:lvl w:ilvl="0" w:tplc="57C6AA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AA12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84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A88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90C4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681F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86B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78D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5451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28215F1"/>
    <w:multiLevelType w:val="hybridMultilevel"/>
    <w:tmpl w:val="F9828AA4"/>
    <w:lvl w:ilvl="0" w:tplc="252C55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244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AC96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36D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C2D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C4D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820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0F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F674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C5AB7"/>
    <w:multiLevelType w:val="hybridMultilevel"/>
    <w:tmpl w:val="BA7A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5F4513"/>
    <w:multiLevelType w:val="hybridMultilevel"/>
    <w:tmpl w:val="F4BECA22"/>
    <w:lvl w:ilvl="0" w:tplc="A7A4D258">
      <w:start w:val="5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FA5AC1"/>
    <w:multiLevelType w:val="hybridMultilevel"/>
    <w:tmpl w:val="A9F822DC"/>
    <w:lvl w:ilvl="0" w:tplc="ABDC97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987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8E0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B2C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58E3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AC4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C6C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080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80CF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E850C5B"/>
    <w:multiLevelType w:val="hybridMultilevel"/>
    <w:tmpl w:val="7ED8B81E"/>
    <w:lvl w:ilvl="0" w:tplc="05E8100A">
      <w:start w:val="2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1"/>
  </w:num>
  <w:num w:numId="2" w16cid:durableId="1135489276">
    <w:abstractNumId w:val="8"/>
  </w:num>
  <w:num w:numId="3" w16cid:durableId="2058581519">
    <w:abstractNumId w:val="4"/>
  </w:num>
  <w:num w:numId="4" w16cid:durableId="282659832">
    <w:abstractNumId w:val="12"/>
  </w:num>
  <w:num w:numId="5" w16cid:durableId="615063329">
    <w:abstractNumId w:val="15"/>
  </w:num>
  <w:num w:numId="6" w16cid:durableId="659502517">
    <w:abstractNumId w:val="23"/>
  </w:num>
  <w:num w:numId="7" w16cid:durableId="166792494">
    <w:abstractNumId w:val="3"/>
  </w:num>
  <w:num w:numId="8" w16cid:durableId="2128112399">
    <w:abstractNumId w:val="19"/>
  </w:num>
  <w:num w:numId="9" w16cid:durableId="1529217214">
    <w:abstractNumId w:val="16"/>
  </w:num>
  <w:num w:numId="10" w16cid:durableId="1533566519">
    <w:abstractNumId w:val="2"/>
  </w:num>
  <w:num w:numId="11" w16cid:durableId="1705522415">
    <w:abstractNumId w:val="7"/>
  </w:num>
  <w:num w:numId="12" w16cid:durableId="1263952878">
    <w:abstractNumId w:val="11"/>
  </w:num>
  <w:num w:numId="13" w16cid:durableId="1449549629">
    <w:abstractNumId w:val="8"/>
  </w:num>
  <w:num w:numId="14" w16cid:durableId="1616597572">
    <w:abstractNumId w:val="6"/>
  </w:num>
  <w:num w:numId="15" w16cid:durableId="441415547">
    <w:abstractNumId w:val="17"/>
  </w:num>
  <w:num w:numId="16" w16cid:durableId="1600408430">
    <w:abstractNumId w:val="20"/>
  </w:num>
  <w:num w:numId="17" w16cid:durableId="1746030536">
    <w:abstractNumId w:val="22"/>
  </w:num>
  <w:num w:numId="18" w16cid:durableId="1478065761">
    <w:abstractNumId w:val="5"/>
  </w:num>
  <w:num w:numId="19" w16cid:durableId="347220105">
    <w:abstractNumId w:val="10"/>
  </w:num>
  <w:num w:numId="20" w16cid:durableId="1618373323">
    <w:abstractNumId w:val="13"/>
  </w:num>
  <w:num w:numId="21" w16cid:durableId="508644933">
    <w:abstractNumId w:val="21"/>
  </w:num>
  <w:num w:numId="22" w16cid:durableId="1410037097">
    <w:abstractNumId w:val="14"/>
  </w:num>
  <w:num w:numId="23" w16cid:durableId="1066756442">
    <w:abstractNumId w:val="18"/>
  </w:num>
  <w:num w:numId="24" w16cid:durableId="73626478">
    <w:abstractNumId w:val="0"/>
  </w:num>
  <w:num w:numId="25" w16cid:durableId="15553693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06FA3"/>
    <w:rsid w:val="00011E61"/>
    <w:rsid w:val="00012DB0"/>
    <w:rsid w:val="00012E34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CB7"/>
    <w:rsid w:val="00025E27"/>
    <w:rsid w:val="00025EDF"/>
    <w:rsid w:val="00026181"/>
    <w:rsid w:val="0002700A"/>
    <w:rsid w:val="000270E1"/>
    <w:rsid w:val="000304FE"/>
    <w:rsid w:val="00031296"/>
    <w:rsid w:val="00032A99"/>
    <w:rsid w:val="0003584E"/>
    <w:rsid w:val="000378F3"/>
    <w:rsid w:val="00037FEC"/>
    <w:rsid w:val="00040126"/>
    <w:rsid w:val="00040E32"/>
    <w:rsid w:val="00041002"/>
    <w:rsid w:val="00041303"/>
    <w:rsid w:val="00041845"/>
    <w:rsid w:val="0004206A"/>
    <w:rsid w:val="0004215D"/>
    <w:rsid w:val="00042A32"/>
    <w:rsid w:val="00043E9C"/>
    <w:rsid w:val="0004463E"/>
    <w:rsid w:val="00045ADB"/>
    <w:rsid w:val="00045DBD"/>
    <w:rsid w:val="00046B7C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55DA"/>
    <w:rsid w:val="00095EC3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1CBB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6724"/>
    <w:rsid w:val="000B7018"/>
    <w:rsid w:val="000C036B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A3B"/>
    <w:rsid w:val="000D0FC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0E7"/>
    <w:rsid w:val="000D54FF"/>
    <w:rsid w:val="000D5BF4"/>
    <w:rsid w:val="000D5EFC"/>
    <w:rsid w:val="000D6B8E"/>
    <w:rsid w:val="000E01B6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0F9A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09B1"/>
    <w:rsid w:val="00121103"/>
    <w:rsid w:val="00121BEB"/>
    <w:rsid w:val="00122DA9"/>
    <w:rsid w:val="00123471"/>
    <w:rsid w:val="001241E4"/>
    <w:rsid w:val="00124F90"/>
    <w:rsid w:val="0012574F"/>
    <w:rsid w:val="00130459"/>
    <w:rsid w:val="00130681"/>
    <w:rsid w:val="00130E7A"/>
    <w:rsid w:val="00131003"/>
    <w:rsid w:val="00131906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592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6C67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6D0B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167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30BF"/>
    <w:rsid w:val="001930F9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5E5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3B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61FB"/>
    <w:rsid w:val="00290A56"/>
    <w:rsid w:val="00290D71"/>
    <w:rsid w:val="00293953"/>
    <w:rsid w:val="00293C6D"/>
    <w:rsid w:val="00293EB1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1B1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6645"/>
    <w:rsid w:val="002E77E2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3745D"/>
    <w:rsid w:val="00340073"/>
    <w:rsid w:val="00340F20"/>
    <w:rsid w:val="003412C9"/>
    <w:rsid w:val="00341AE7"/>
    <w:rsid w:val="00341F28"/>
    <w:rsid w:val="00343B11"/>
    <w:rsid w:val="00343FF9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678E"/>
    <w:rsid w:val="003978B0"/>
    <w:rsid w:val="003A097F"/>
    <w:rsid w:val="003A1DF9"/>
    <w:rsid w:val="003A1E76"/>
    <w:rsid w:val="003B15EA"/>
    <w:rsid w:val="003B2408"/>
    <w:rsid w:val="003B4958"/>
    <w:rsid w:val="003B49FF"/>
    <w:rsid w:val="003B5CFF"/>
    <w:rsid w:val="003B69F8"/>
    <w:rsid w:val="003B75FC"/>
    <w:rsid w:val="003B7A7B"/>
    <w:rsid w:val="003B7AAB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A1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2CB6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5782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634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23A5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1ED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00D5"/>
    <w:rsid w:val="004D1E68"/>
    <w:rsid w:val="004D2BBC"/>
    <w:rsid w:val="004D31B6"/>
    <w:rsid w:val="004D32F8"/>
    <w:rsid w:val="004D357B"/>
    <w:rsid w:val="004D39DC"/>
    <w:rsid w:val="004D4B02"/>
    <w:rsid w:val="004D54B4"/>
    <w:rsid w:val="004D6E86"/>
    <w:rsid w:val="004D7588"/>
    <w:rsid w:val="004D7A05"/>
    <w:rsid w:val="004E24DE"/>
    <w:rsid w:val="004E287B"/>
    <w:rsid w:val="004E3182"/>
    <w:rsid w:val="004E324D"/>
    <w:rsid w:val="004E7055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895"/>
    <w:rsid w:val="0052792C"/>
    <w:rsid w:val="0053046E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79D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6374"/>
    <w:rsid w:val="00556F8A"/>
    <w:rsid w:val="0055755D"/>
    <w:rsid w:val="00560143"/>
    <w:rsid w:val="00560319"/>
    <w:rsid w:val="00560CA9"/>
    <w:rsid w:val="005611FF"/>
    <w:rsid w:val="00562ACB"/>
    <w:rsid w:val="00562FB9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336A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6F92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265F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3234"/>
    <w:rsid w:val="006137EC"/>
    <w:rsid w:val="00614DC8"/>
    <w:rsid w:val="00615838"/>
    <w:rsid w:val="00615AE8"/>
    <w:rsid w:val="00615B39"/>
    <w:rsid w:val="006160F2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69E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44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1FF3"/>
    <w:rsid w:val="00672D20"/>
    <w:rsid w:val="00672F55"/>
    <w:rsid w:val="00674574"/>
    <w:rsid w:val="00674609"/>
    <w:rsid w:val="0067468A"/>
    <w:rsid w:val="006761ED"/>
    <w:rsid w:val="00676560"/>
    <w:rsid w:val="00676B2F"/>
    <w:rsid w:val="00677709"/>
    <w:rsid w:val="006806F5"/>
    <w:rsid w:val="0068077A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6F8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0B9"/>
    <w:rsid w:val="006B4F94"/>
    <w:rsid w:val="006B500E"/>
    <w:rsid w:val="006B59B5"/>
    <w:rsid w:val="006B70E8"/>
    <w:rsid w:val="006C0B05"/>
    <w:rsid w:val="006C3948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1CD5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5E2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41E"/>
    <w:rsid w:val="0075266C"/>
    <w:rsid w:val="007547FA"/>
    <w:rsid w:val="00755D62"/>
    <w:rsid w:val="00756846"/>
    <w:rsid w:val="00756D72"/>
    <w:rsid w:val="00757428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1DF"/>
    <w:rsid w:val="007B02D8"/>
    <w:rsid w:val="007B0E07"/>
    <w:rsid w:val="007B1EE4"/>
    <w:rsid w:val="007B1F0B"/>
    <w:rsid w:val="007B2AC9"/>
    <w:rsid w:val="007B35D0"/>
    <w:rsid w:val="007B3F65"/>
    <w:rsid w:val="007B4361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477E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4607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520"/>
    <w:rsid w:val="007F7B17"/>
    <w:rsid w:val="00800660"/>
    <w:rsid w:val="00800ECF"/>
    <w:rsid w:val="0080130A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3F73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7C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613B"/>
    <w:rsid w:val="00856987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132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65CE"/>
    <w:rsid w:val="00916B25"/>
    <w:rsid w:val="00917A14"/>
    <w:rsid w:val="009226F1"/>
    <w:rsid w:val="009234F8"/>
    <w:rsid w:val="00923A6F"/>
    <w:rsid w:val="009240EE"/>
    <w:rsid w:val="009249B0"/>
    <w:rsid w:val="009252F1"/>
    <w:rsid w:val="0092668B"/>
    <w:rsid w:val="00927441"/>
    <w:rsid w:val="00927A56"/>
    <w:rsid w:val="0093114E"/>
    <w:rsid w:val="009320D2"/>
    <w:rsid w:val="0093235B"/>
    <w:rsid w:val="009327A7"/>
    <w:rsid w:val="00933A3A"/>
    <w:rsid w:val="00933FE8"/>
    <w:rsid w:val="00934A3A"/>
    <w:rsid w:val="00934ACD"/>
    <w:rsid w:val="009351B6"/>
    <w:rsid w:val="00935FFF"/>
    <w:rsid w:val="00940B6C"/>
    <w:rsid w:val="00940F25"/>
    <w:rsid w:val="009411D6"/>
    <w:rsid w:val="00941F96"/>
    <w:rsid w:val="00944153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8B8"/>
    <w:rsid w:val="00964F65"/>
    <w:rsid w:val="00965B36"/>
    <w:rsid w:val="00966ECE"/>
    <w:rsid w:val="00970168"/>
    <w:rsid w:val="00970A7D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3CF9"/>
    <w:rsid w:val="0098414A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886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07F81"/>
    <w:rsid w:val="00A105A2"/>
    <w:rsid w:val="00A11891"/>
    <w:rsid w:val="00A1192D"/>
    <w:rsid w:val="00A13691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85D"/>
    <w:rsid w:val="00A32D82"/>
    <w:rsid w:val="00A34EB6"/>
    <w:rsid w:val="00A35598"/>
    <w:rsid w:val="00A368B5"/>
    <w:rsid w:val="00A368C2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7D5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2F46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3A1B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97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0AD7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87E44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1C3B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43DF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0FAC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4E46"/>
    <w:rsid w:val="00C45C17"/>
    <w:rsid w:val="00C472EB"/>
    <w:rsid w:val="00C473F0"/>
    <w:rsid w:val="00C4745E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058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3F05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2"/>
    <w:rsid w:val="00C9371E"/>
    <w:rsid w:val="00C942AC"/>
    <w:rsid w:val="00C9462D"/>
    <w:rsid w:val="00C947A3"/>
    <w:rsid w:val="00C9566F"/>
    <w:rsid w:val="00C95DC4"/>
    <w:rsid w:val="00C96861"/>
    <w:rsid w:val="00C96C81"/>
    <w:rsid w:val="00C96D4B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3AF9"/>
    <w:rsid w:val="00D0419A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36E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F2A"/>
    <w:rsid w:val="00D6714F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2A49"/>
    <w:rsid w:val="00D84A5A"/>
    <w:rsid w:val="00D84C2A"/>
    <w:rsid w:val="00D856C4"/>
    <w:rsid w:val="00D860C3"/>
    <w:rsid w:val="00D86DE8"/>
    <w:rsid w:val="00D874DF"/>
    <w:rsid w:val="00D876CC"/>
    <w:rsid w:val="00D90258"/>
    <w:rsid w:val="00D90D51"/>
    <w:rsid w:val="00D90DE1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26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C7E3B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6D34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67A1F"/>
    <w:rsid w:val="00E706A1"/>
    <w:rsid w:val="00E70AA8"/>
    <w:rsid w:val="00E70CBB"/>
    <w:rsid w:val="00E7131E"/>
    <w:rsid w:val="00E7194C"/>
    <w:rsid w:val="00E72987"/>
    <w:rsid w:val="00E7380E"/>
    <w:rsid w:val="00E73B64"/>
    <w:rsid w:val="00E74E19"/>
    <w:rsid w:val="00E756F0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811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6D49"/>
    <w:rsid w:val="00EE7AC3"/>
    <w:rsid w:val="00EF0A72"/>
    <w:rsid w:val="00EF0D80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B1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4A43"/>
    <w:rsid w:val="00F45643"/>
    <w:rsid w:val="00F4568E"/>
    <w:rsid w:val="00F4584E"/>
    <w:rsid w:val="00F478D3"/>
    <w:rsid w:val="00F47CBA"/>
    <w:rsid w:val="00F47F61"/>
    <w:rsid w:val="00F51588"/>
    <w:rsid w:val="00F51FC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3386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741"/>
    <w:rsid w:val="00FF3DE3"/>
    <w:rsid w:val="00FF3F49"/>
    <w:rsid w:val="00FF4045"/>
    <w:rsid w:val="00FF4345"/>
    <w:rsid w:val="00FF5AC9"/>
    <w:rsid w:val="00FF605B"/>
    <w:rsid w:val="00FF6168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8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4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54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4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4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9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3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8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4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4.09: Curriculum Embedded Supports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4.09: Curriculum Embedded Supports</dc:title>
  <dc:subject>Lesson 4.09: Curriculum Embedded Supports</dc:subject>
  <dc:creator>Texas Education Agency</dc:creator>
  <cp:keywords/>
  <dc:description/>
  <cp:lastModifiedBy>White (she/her), Whitney</cp:lastModifiedBy>
  <cp:revision>7</cp:revision>
  <dcterms:created xsi:type="dcterms:W3CDTF">2023-04-12T16:54:00Z</dcterms:created>
  <dcterms:modified xsi:type="dcterms:W3CDTF">2023-08-18T06:14:00Z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