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3FB3AEF5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1B657B5B" w:rsidR="00B125BD" w:rsidRPr="003D439C" w:rsidRDefault="00B125BD" w:rsidP="213E352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D439C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E157B5" w:rsidRPr="003D439C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</w:t>
      </w:r>
      <w:r w:rsidR="00BD15DD" w:rsidRPr="003D439C">
        <w:rPr>
          <w:rStyle w:val="eop"/>
          <w:rFonts w:cstheme="minorHAnsi"/>
          <w:color w:val="000000"/>
          <w:szCs w:val="24"/>
          <w:shd w:val="clear" w:color="auto" w:fill="FFFFFF"/>
        </w:rPr>
        <w:t>3.</w:t>
      </w:r>
      <w:r w:rsidR="001D51E6" w:rsidRPr="003D439C">
        <w:rPr>
          <w:rStyle w:val="eop"/>
          <w:rFonts w:cstheme="minorHAnsi"/>
          <w:color w:val="000000"/>
          <w:szCs w:val="24"/>
          <w:shd w:val="clear" w:color="auto" w:fill="FFFFFF"/>
        </w:rPr>
        <w:t>0</w:t>
      </w:r>
      <w:r w:rsidR="002E4542" w:rsidRPr="003D439C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4: Practice </w:t>
      </w:r>
      <w:r w:rsidR="399D11A4" w:rsidRPr="003D439C">
        <w:rPr>
          <w:rStyle w:val="eop"/>
          <w:rFonts w:cstheme="minorHAnsi"/>
          <w:color w:val="000000"/>
          <w:szCs w:val="24"/>
          <w:shd w:val="clear" w:color="auto" w:fill="FFFFFF"/>
        </w:rPr>
        <w:t>in</w:t>
      </w:r>
      <w:r w:rsidR="002E4542" w:rsidRPr="003D439C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and Out of Text</w:t>
      </w:r>
    </w:p>
    <w:p w14:paraId="29EE9F1C" w14:textId="72F8963C" w:rsidR="00B125BD" w:rsidRPr="00E42F34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42F34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E42F34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42F34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EB0B175" w14:textId="23289CB0" w:rsidR="00FC710F" w:rsidRPr="00E42F34" w:rsidRDefault="00695BA9" w:rsidP="00695BA9">
      <w:pPr>
        <w:pStyle w:val="Tabletext"/>
        <w:rPr>
          <w:rFonts w:cstheme="minorHAnsi"/>
        </w:rPr>
      </w:pPr>
      <w:r w:rsidRPr="00E42F34">
        <w:rPr>
          <w:rFonts w:cstheme="minorHAnsi"/>
        </w:rPr>
        <w:t xml:space="preserve">Examine the following lesson plan and </w:t>
      </w:r>
      <w:r w:rsidR="00FC710F" w:rsidRPr="00E42F34">
        <w:rPr>
          <w:rFonts w:cstheme="minorHAnsi"/>
        </w:rPr>
        <w:t>determine how students were asked to practice</w:t>
      </w:r>
      <w:r w:rsidRPr="00E42F34">
        <w:rPr>
          <w:rFonts w:cstheme="minorHAnsi"/>
        </w:rPr>
        <w:t xml:space="preserve">. </w:t>
      </w:r>
    </w:p>
    <w:p w14:paraId="07D148F0" w14:textId="57D5E431" w:rsidR="00CA5E5B" w:rsidRDefault="00504D42" w:rsidP="00504D42">
      <w:pPr>
        <w:pStyle w:val="Tabletext"/>
      </w:pPr>
      <w:r>
        <w:t xml:space="preserve">         </w:t>
      </w:r>
      <w:r>
        <w:rPr>
          <w:noProof/>
        </w:rPr>
        <w:drawing>
          <wp:inline distT="0" distB="0" distL="0" distR="0" wp14:anchorId="160E1347" wp14:editId="20A1415F">
            <wp:extent cx="4099036" cy="762000"/>
            <wp:effectExtent l="0" t="0" r="0" b="0"/>
            <wp:docPr id="5" name="Picture 5" descr="Discovering the letter 'B' instructions and practice sheet." title="Objec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03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9B5" w14:textId="12EEA5AE" w:rsidR="00CA6F99" w:rsidRDefault="006E3F9A" w:rsidP="00C87C47">
      <w:pPr>
        <w:pStyle w:val="Tabletext"/>
        <w:jc w:val="center"/>
        <w:rPr>
          <w:i/>
          <w:color w:val="70AD47" w:themeColor="accent6"/>
        </w:rPr>
      </w:pPr>
      <w:r>
        <w:rPr>
          <w:noProof/>
        </w:rPr>
        <w:drawing>
          <wp:inline distT="0" distB="0" distL="0" distR="0" wp14:anchorId="6856C09A" wp14:editId="071C6099">
            <wp:extent cx="5149055" cy="5415278"/>
            <wp:effectExtent l="0" t="0" r="0" b="0"/>
            <wp:docPr id="4" name="Picture 4" descr="Discovering the letter 'B' instructions and practice sheet." title="Lesson Plan Sample - Intro to the Letter 'B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667"/>
                    <a:stretch/>
                  </pic:blipFill>
                  <pic:spPr bwMode="auto">
                    <a:xfrm>
                      <a:off x="0" y="0"/>
                      <a:ext cx="5149055" cy="541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2B145" w14:textId="77777777" w:rsidR="002D6073" w:rsidRDefault="002D6073" w:rsidP="00C87C47">
      <w:pPr>
        <w:pStyle w:val="Tabletext"/>
        <w:jc w:val="center"/>
        <w:rPr>
          <w:i/>
          <w:color w:val="70AD47" w:themeColor="accent6"/>
        </w:rPr>
      </w:pPr>
    </w:p>
    <w:p w14:paraId="408C6207" w14:textId="77777777" w:rsidR="001A4F19" w:rsidRDefault="001A4F19" w:rsidP="00C87C47">
      <w:pPr>
        <w:pStyle w:val="Tabletext"/>
        <w:jc w:val="center"/>
        <w:rPr>
          <w:i/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C47" w14:paraId="4A5C5803" w14:textId="77777777" w:rsidTr="00356850">
        <w:tc>
          <w:tcPr>
            <w:tcW w:w="4675" w:type="dxa"/>
          </w:tcPr>
          <w:p w14:paraId="2E55D8B4" w14:textId="77777777" w:rsidR="00C87C47" w:rsidRDefault="00C87C47" w:rsidP="00356850">
            <w:r>
              <w:lastRenderedPageBreak/>
              <w:t>Practice Out of Text (Isolation)</w:t>
            </w:r>
          </w:p>
        </w:tc>
        <w:tc>
          <w:tcPr>
            <w:tcW w:w="4675" w:type="dxa"/>
          </w:tcPr>
          <w:p w14:paraId="2E674204" w14:textId="77777777" w:rsidR="00C87C47" w:rsidRDefault="00C87C47" w:rsidP="00356850">
            <w:pPr>
              <w:tabs>
                <w:tab w:val="left" w:pos="1510"/>
              </w:tabs>
            </w:pPr>
            <w:r>
              <w:t>Practice in Text</w:t>
            </w:r>
          </w:p>
        </w:tc>
      </w:tr>
      <w:tr w:rsidR="00C87C47" w14:paraId="5B3F8F92" w14:textId="77777777" w:rsidTr="00356850">
        <w:tc>
          <w:tcPr>
            <w:tcW w:w="4675" w:type="dxa"/>
          </w:tcPr>
          <w:p w14:paraId="27DEC4E6" w14:textId="77777777" w:rsidR="00ED3928" w:rsidRDefault="00ED3928" w:rsidP="00D110D4">
            <w:pPr>
              <w:spacing w:before="120" w:after="120"/>
              <w:rPr>
                <w:i/>
                <w:iCs/>
                <w:color w:val="008000"/>
              </w:rPr>
            </w:pPr>
          </w:p>
          <w:p w14:paraId="7E31106D" w14:textId="77777777" w:rsidR="00ED3928" w:rsidRDefault="00ED3928" w:rsidP="00D110D4">
            <w:pPr>
              <w:spacing w:before="120" w:after="120"/>
              <w:rPr>
                <w:i/>
                <w:iCs/>
                <w:color w:val="008000"/>
              </w:rPr>
            </w:pPr>
          </w:p>
          <w:p w14:paraId="0B656B0E" w14:textId="77777777" w:rsidR="00ED3928" w:rsidRDefault="00ED3928" w:rsidP="00D110D4">
            <w:pPr>
              <w:spacing w:before="120" w:after="120"/>
              <w:rPr>
                <w:i/>
                <w:iCs/>
                <w:color w:val="008000"/>
              </w:rPr>
            </w:pPr>
          </w:p>
          <w:p w14:paraId="4A9297AA" w14:textId="77777777" w:rsidR="00ED3928" w:rsidRDefault="00ED3928" w:rsidP="00D110D4">
            <w:pPr>
              <w:spacing w:before="120" w:after="120"/>
              <w:rPr>
                <w:i/>
                <w:iCs/>
                <w:color w:val="008000"/>
              </w:rPr>
            </w:pPr>
          </w:p>
          <w:p w14:paraId="17855A4D" w14:textId="77777777" w:rsidR="00ED3928" w:rsidRDefault="00ED3928" w:rsidP="00D110D4">
            <w:pPr>
              <w:spacing w:before="120" w:after="120"/>
              <w:rPr>
                <w:i/>
                <w:iCs/>
                <w:color w:val="008000"/>
              </w:rPr>
            </w:pPr>
          </w:p>
          <w:p w14:paraId="17B7FE16" w14:textId="74D12BAC" w:rsidR="00F66C74" w:rsidRPr="00A72748" w:rsidRDefault="009866B2" w:rsidP="00D110D4">
            <w:pPr>
              <w:spacing w:before="120" w:after="120"/>
              <w:rPr>
                <w:i/>
                <w:iCs/>
                <w:color w:val="538135" w:themeColor="accent6" w:themeShade="BF"/>
              </w:rPr>
            </w:pPr>
            <w:r w:rsidRPr="0022473B">
              <w:rPr>
                <w:i/>
                <w:iCs/>
                <w:color w:val="008000"/>
              </w:rPr>
              <w:t xml:space="preserve"> </w:t>
            </w:r>
          </w:p>
        </w:tc>
        <w:tc>
          <w:tcPr>
            <w:tcW w:w="4675" w:type="dxa"/>
          </w:tcPr>
          <w:p w14:paraId="4F13F4A1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4B9C970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15BFABB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  <w:p w14:paraId="50AEC16F" w14:textId="77777777" w:rsidR="00C87C47" w:rsidRPr="00A72748" w:rsidRDefault="00C87C47" w:rsidP="00356850">
            <w:p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7AC1DFDB" w14:textId="77777777" w:rsidR="002D6073" w:rsidRDefault="002D6073" w:rsidP="00F55E26">
      <w:pPr>
        <w:rPr>
          <w:i/>
          <w:iCs/>
          <w:color w:val="538135" w:themeColor="accent6" w:themeShade="BF"/>
        </w:rPr>
      </w:pPr>
    </w:p>
    <w:p w14:paraId="1CDDD75C" w14:textId="6F399555" w:rsidR="002D6073" w:rsidRDefault="00CF3191" w:rsidP="002D6073">
      <w:pPr>
        <w:pStyle w:val="Tabletext"/>
      </w:pPr>
      <w:r>
        <w:t>What are t</w:t>
      </w:r>
      <w:r w:rsidR="00FB6509">
        <w:t>wo</w:t>
      </w:r>
      <w:r>
        <w:t xml:space="preserve"> ways that </w:t>
      </w:r>
      <w:r w:rsidR="002D6073">
        <w:t xml:space="preserve">this practice activity does </w:t>
      </w:r>
      <w:r w:rsidR="002D6073" w:rsidRPr="00CB4B45">
        <w:rPr>
          <w:b/>
          <w:bCs/>
        </w:rPr>
        <w:t xml:space="preserve">not </w:t>
      </w:r>
      <w:r w:rsidR="002D6073">
        <w:t>provide opportunities for deliberate practice of skills in and out of context</w:t>
      </w:r>
      <w:r>
        <w:t>?</w:t>
      </w:r>
    </w:p>
    <w:p w14:paraId="559FF994" w14:textId="77777777" w:rsidR="00ED3928" w:rsidRDefault="00ED3928" w:rsidP="00743D4E">
      <w:pPr>
        <w:rPr>
          <w:i/>
          <w:iCs/>
          <w:color w:val="008000"/>
        </w:rPr>
      </w:pPr>
    </w:p>
    <w:p w14:paraId="45E41D27" w14:textId="77777777" w:rsidR="00ED3928" w:rsidRDefault="00ED3928" w:rsidP="00743D4E">
      <w:pPr>
        <w:rPr>
          <w:i/>
          <w:iCs/>
          <w:color w:val="008000"/>
        </w:rPr>
      </w:pPr>
    </w:p>
    <w:p w14:paraId="75EDCBF0" w14:textId="77777777" w:rsidR="00ED3928" w:rsidRDefault="00ED3928" w:rsidP="00743D4E">
      <w:pPr>
        <w:rPr>
          <w:i/>
          <w:iCs/>
          <w:color w:val="008000"/>
        </w:rPr>
      </w:pPr>
    </w:p>
    <w:p w14:paraId="5CFA8273" w14:textId="77777777" w:rsidR="00ED3928" w:rsidRDefault="00ED3928" w:rsidP="00743D4E">
      <w:pPr>
        <w:rPr>
          <w:i/>
          <w:iCs/>
          <w:color w:val="008000"/>
        </w:rPr>
      </w:pPr>
    </w:p>
    <w:p w14:paraId="5E8C3E8A" w14:textId="77777777" w:rsidR="00ED3928" w:rsidRDefault="00ED3928" w:rsidP="00743D4E">
      <w:pPr>
        <w:rPr>
          <w:i/>
          <w:iCs/>
          <w:color w:val="008000"/>
        </w:rPr>
      </w:pPr>
    </w:p>
    <w:p w14:paraId="2570FA43" w14:textId="77777777" w:rsidR="00ED3928" w:rsidRDefault="00ED3928" w:rsidP="00743D4E">
      <w:pPr>
        <w:rPr>
          <w:i/>
          <w:iCs/>
          <w:color w:val="008000"/>
        </w:rPr>
      </w:pPr>
    </w:p>
    <w:p w14:paraId="78B7A940" w14:textId="5B3F4618" w:rsidR="00B00F1C" w:rsidRPr="00743D4E" w:rsidRDefault="00CF3191" w:rsidP="00743D4E">
      <w:pPr>
        <w:rPr>
          <w:i/>
          <w:iCs/>
          <w:color w:val="538135" w:themeColor="accent6" w:themeShade="BF"/>
        </w:rPr>
      </w:pPr>
      <w:r>
        <w:t xml:space="preserve">What impact might this have on students’ ability to </w:t>
      </w:r>
      <w:r w:rsidR="007D092C">
        <w:t>master</w:t>
      </w:r>
      <w:r>
        <w:t xml:space="preserve"> the objectives</w:t>
      </w:r>
      <w:r w:rsidR="007D092C">
        <w:t>?</w:t>
      </w:r>
    </w:p>
    <w:p w14:paraId="33D28570" w14:textId="7A3D9342" w:rsidR="00C87C47" w:rsidRPr="0022473B" w:rsidRDefault="00C87C47" w:rsidP="00F55E26">
      <w:pPr>
        <w:pStyle w:val="Tabletext"/>
        <w:rPr>
          <w:i/>
          <w:color w:val="008000"/>
        </w:rPr>
      </w:pPr>
    </w:p>
    <w:sectPr w:rsidR="00C87C47" w:rsidRPr="0022473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61B11" w14:textId="77777777" w:rsidR="0056251B" w:rsidRDefault="0056251B" w:rsidP="004C62A0">
      <w:pPr>
        <w:spacing w:after="0" w:line="240" w:lineRule="auto"/>
      </w:pPr>
      <w:r>
        <w:separator/>
      </w:r>
    </w:p>
  </w:endnote>
  <w:endnote w:type="continuationSeparator" w:id="0">
    <w:p w14:paraId="3BEB573B" w14:textId="77777777" w:rsidR="0056251B" w:rsidRDefault="0056251B" w:rsidP="004C62A0">
      <w:pPr>
        <w:spacing w:after="0" w:line="240" w:lineRule="auto"/>
      </w:pPr>
      <w:r>
        <w:continuationSeparator/>
      </w:r>
    </w:p>
  </w:endnote>
  <w:endnote w:type="continuationNotice" w:id="1">
    <w:p w14:paraId="5E8E879C" w14:textId="77777777" w:rsidR="0056251B" w:rsidRDefault="005625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785EA4B" w:rsidR="00D96D8A" w:rsidRPr="003D439C" w:rsidRDefault="003D439C" w:rsidP="003D439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F1F09" w14:textId="77777777" w:rsidR="0056251B" w:rsidRDefault="0056251B" w:rsidP="004C62A0">
      <w:pPr>
        <w:spacing w:after="0" w:line="240" w:lineRule="auto"/>
      </w:pPr>
      <w:r>
        <w:separator/>
      </w:r>
    </w:p>
  </w:footnote>
  <w:footnote w:type="continuationSeparator" w:id="0">
    <w:p w14:paraId="1B48B530" w14:textId="77777777" w:rsidR="0056251B" w:rsidRDefault="0056251B" w:rsidP="004C62A0">
      <w:pPr>
        <w:spacing w:after="0" w:line="240" w:lineRule="auto"/>
      </w:pPr>
      <w:r>
        <w:continuationSeparator/>
      </w:r>
    </w:p>
  </w:footnote>
  <w:footnote w:type="continuationNotice" w:id="1">
    <w:p w14:paraId="0D9F09A7" w14:textId="77777777" w:rsidR="0056251B" w:rsidRDefault="005625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19FE638" w:rsidR="004C62A0" w:rsidRDefault="007C2670" w:rsidP="00D110D4">
    <w:pPr>
      <w:pStyle w:val="Header"/>
      <w:spacing w:after="120"/>
    </w:pPr>
    <w:r>
      <w:rPr>
        <w:noProof/>
      </w:rPr>
      <w:drawing>
        <wp:inline distT="0" distB="0" distL="0" distR="0" wp14:anchorId="2C9CE556" wp14:editId="1A16F248">
          <wp:extent cx="724619" cy="374386"/>
          <wp:effectExtent l="0" t="0" r="0" b="6985"/>
          <wp:docPr id="6" name="Picture 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4C3C0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CCAA5560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D7FA1"/>
    <w:multiLevelType w:val="hybridMultilevel"/>
    <w:tmpl w:val="15D62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2129A"/>
    <w:multiLevelType w:val="hybridMultilevel"/>
    <w:tmpl w:val="73A6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3B79AE"/>
    <w:multiLevelType w:val="hybridMultilevel"/>
    <w:tmpl w:val="1D386C54"/>
    <w:lvl w:ilvl="0" w:tplc="184EB38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327F74"/>
    <w:multiLevelType w:val="hybridMultilevel"/>
    <w:tmpl w:val="A07C3B38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041E2"/>
    <w:multiLevelType w:val="hybridMultilevel"/>
    <w:tmpl w:val="1E920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71D86"/>
    <w:multiLevelType w:val="hybridMultilevel"/>
    <w:tmpl w:val="76260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510029">
    <w:abstractNumId w:val="2"/>
  </w:num>
  <w:num w:numId="2" w16cid:durableId="1886943358">
    <w:abstractNumId w:val="12"/>
  </w:num>
  <w:num w:numId="3" w16cid:durableId="38936967">
    <w:abstractNumId w:val="6"/>
  </w:num>
  <w:num w:numId="4" w16cid:durableId="1562714206">
    <w:abstractNumId w:val="15"/>
  </w:num>
  <w:num w:numId="5" w16cid:durableId="1047027067">
    <w:abstractNumId w:val="5"/>
  </w:num>
  <w:num w:numId="6" w16cid:durableId="2042313766">
    <w:abstractNumId w:val="22"/>
  </w:num>
  <w:num w:numId="7" w16cid:durableId="784009750">
    <w:abstractNumId w:val="11"/>
  </w:num>
  <w:num w:numId="8" w16cid:durableId="2070766626">
    <w:abstractNumId w:val="20"/>
  </w:num>
  <w:num w:numId="9" w16cid:durableId="1481919279">
    <w:abstractNumId w:val="3"/>
  </w:num>
  <w:num w:numId="10" w16cid:durableId="2112772268">
    <w:abstractNumId w:val="8"/>
  </w:num>
  <w:num w:numId="11" w16cid:durableId="2039812525">
    <w:abstractNumId w:val="0"/>
  </w:num>
  <w:num w:numId="12" w16cid:durableId="630329341">
    <w:abstractNumId w:val="7"/>
  </w:num>
  <w:num w:numId="13" w16cid:durableId="13000081">
    <w:abstractNumId w:val="16"/>
  </w:num>
  <w:num w:numId="14" w16cid:durableId="1351028753">
    <w:abstractNumId w:val="4"/>
  </w:num>
  <w:num w:numId="15" w16cid:durableId="779378449">
    <w:abstractNumId w:val="1"/>
  </w:num>
  <w:num w:numId="16" w16cid:durableId="1081753575">
    <w:abstractNumId w:val="18"/>
  </w:num>
  <w:num w:numId="17" w16cid:durableId="1317103398">
    <w:abstractNumId w:val="27"/>
  </w:num>
  <w:num w:numId="18" w16cid:durableId="33045547">
    <w:abstractNumId w:val="12"/>
    <w:lvlOverride w:ilvl="0">
      <w:startOverride w:val="1"/>
    </w:lvlOverride>
  </w:num>
  <w:num w:numId="19" w16cid:durableId="306665423">
    <w:abstractNumId w:val="12"/>
    <w:lvlOverride w:ilvl="0">
      <w:startOverride w:val="1"/>
    </w:lvlOverride>
  </w:num>
  <w:num w:numId="20" w16cid:durableId="2138183013">
    <w:abstractNumId w:val="26"/>
  </w:num>
  <w:num w:numId="21" w16cid:durableId="99419256">
    <w:abstractNumId w:val="29"/>
  </w:num>
  <w:num w:numId="22" w16cid:durableId="362285693">
    <w:abstractNumId w:val="9"/>
  </w:num>
  <w:num w:numId="23" w16cid:durableId="873158997">
    <w:abstractNumId w:val="10"/>
  </w:num>
  <w:num w:numId="24" w16cid:durableId="1823892082">
    <w:abstractNumId w:val="28"/>
  </w:num>
  <w:num w:numId="25" w16cid:durableId="573052560">
    <w:abstractNumId w:val="31"/>
  </w:num>
  <w:num w:numId="26" w16cid:durableId="300548820">
    <w:abstractNumId w:val="14"/>
  </w:num>
  <w:num w:numId="27" w16cid:durableId="437871398">
    <w:abstractNumId w:val="23"/>
  </w:num>
  <w:num w:numId="28" w16cid:durableId="409544996">
    <w:abstractNumId w:val="24"/>
  </w:num>
  <w:num w:numId="29" w16cid:durableId="554856449">
    <w:abstractNumId w:val="30"/>
  </w:num>
  <w:num w:numId="30" w16cid:durableId="31349274">
    <w:abstractNumId w:val="32"/>
  </w:num>
  <w:num w:numId="31" w16cid:durableId="1843809767">
    <w:abstractNumId w:val="17"/>
  </w:num>
  <w:num w:numId="32" w16cid:durableId="1136413484">
    <w:abstractNumId w:val="12"/>
    <w:lvlOverride w:ilvl="0">
      <w:startOverride w:val="5"/>
    </w:lvlOverride>
  </w:num>
  <w:num w:numId="33" w16cid:durableId="2049525785">
    <w:abstractNumId w:val="12"/>
    <w:lvlOverride w:ilvl="0">
      <w:startOverride w:val="5"/>
    </w:lvlOverride>
  </w:num>
  <w:num w:numId="34" w16cid:durableId="862087544">
    <w:abstractNumId w:val="13"/>
  </w:num>
  <w:num w:numId="35" w16cid:durableId="1429738677">
    <w:abstractNumId w:val="21"/>
  </w:num>
  <w:num w:numId="36" w16cid:durableId="2094163811">
    <w:abstractNumId w:val="12"/>
    <w:lvlOverride w:ilvl="0">
      <w:startOverride w:val="6"/>
    </w:lvlOverride>
  </w:num>
  <w:num w:numId="37" w16cid:durableId="784276069">
    <w:abstractNumId w:val="19"/>
  </w:num>
  <w:num w:numId="38" w16cid:durableId="808286936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4EF"/>
    <w:rsid w:val="00013F79"/>
    <w:rsid w:val="00014132"/>
    <w:rsid w:val="0001557D"/>
    <w:rsid w:val="00015EA8"/>
    <w:rsid w:val="000173BE"/>
    <w:rsid w:val="00017457"/>
    <w:rsid w:val="000174FC"/>
    <w:rsid w:val="000178A9"/>
    <w:rsid w:val="0002142B"/>
    <w:rsid w:val="000229D7"/>
    <w:rsid w:val="000244E6"/>
    <w:rsid w:val="00024960"/>
    <w:rsid w:val="00025206"/>
    <w:rsid w:val="00025E27"/>
    <w:rsid w:val="00025F14"/>
    <w:rsid w:val="0002700A"/>
    <w:rsid w:val="00027292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B4C"/>
    <w:rsid w:val="00042C2F"/>
    <w:rsid w:val="00044083"/>
    <w:rsid w:val="0004463E"/>
    <w:rsid w:val="0004470E"/>
    <w:rsid w:val="00044876"/>
    <w:rsid w:val="00045ADB"/>
    <w:rsid w:val="00045B46"/>
    <w:rsid w:val="00045D0B"/>
    <w:rsid w:val="00045DBD"/>
    <w:rsid w:val="00047406"/>
    <w:rsid w:val="00047496"/>
    <w:rsid w:val="000477EF"/>
    <w:rsid w:val="00050249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5A"/>
    <w:rsid w:val="00061EA3"/>
    <w:rsid w:val="00061FAA"/>
    <w:rsid w:val="000625FA"/>
    <w:rsid w:val="0006308C"/>
    <w:rsid w:val="000637A6"/>
    <w:rsid w:val="00063805"/>
    <w:rsid w:val="0006380B"/>
    <w:rsid w:val="00063AB7"/>
    <w:rsid w:val="00063B88"/>
    <w:rsid w:val="0006418D"/>
    <w:rsid w:val="00064C3F"/>
    <w:rsid w:val="00064C78"/>
    <w:rsid w:val="00064F5A"/>
    <w:rsid w:val="000660BD"/>
    <w:rsid w:val="000665A4"/>
    <w:rsid w:val="00067E95"/>
    <w:rsid w:val="00070022"/>
    <w:rsid w:val="00070A64"/>
    <w:rsid w:val="00071019"/>
    <w:rsid w:val="00071185"/>
    <w:rsid w:val="00071E1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D97"/>
    <w:rsid w:val="00082029"/>
    <w:rsid w:val="00082554"/>
    <w:rsid w:val="00082711"/>
    <w:rsid w:val="00083CFD"/>
    <w:rsid w:val="0008402C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F1"/>
    <w:rsid w:val="000A2BA8"/>
    <w:rsid w:val="000A30B5"/>
    <w:rsid w:val="000A3608"/>
    <w:rsid w:val="000A4498"/>
    <w:rsid w:val="000A5534"/>
    <w:rsid w:val="000A55AB"/>
    <w:rsid w:val="000A686C"/>
    <w:rsid w:val="000A6A37"/>
    <w:rsid w:val="000A6BF4"/>
    <w:rsid w:val="000A6CB8"/>
    <w:rsid w:val="000A70DF"/>
    <w:rsid w:val="000A7119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3037"/>
    <w:rsid w:val="000C585C"/>
    <w:rsid w:val="000C6884"/>
    <w:rsid w:val="000C6A01"/>
    <w:rsid w:val="000C6AA3"/>
    <w:rsid w:val="000D0A3B"/>
    <w:rsid w:val="000D148B"/>
    <w:rsid w:val="000D2097"/>
    <w:rsid w:val="000D2348"/>
    <w:rsid w:val="000D29EC"/>
    <w:rsid w:val="000D2F33"/>
    <w:rsid w:val="000D3F22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00A3"/>
    <w:rsid w:val="000E1430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2ED5"/>
    <w:rsid w:val="0010418B"/>
    <w:rsid w:val="001049F1"/>
    <w:rsid w:val="001107C2"/>
    <w:rsid w:val="00111937"/>
    <w:rsid w:val="00112098"/>
    <w:rsid w:val="0011222C"/>
    <w:rsid w:val="0011265A"/>
    <w:rsid w:val="00112975"/>
    <w:rsid w:val="001165FA"/>
    <w:rsid w:val="0011665E"/>
    <w:rsid w:val="0011688C"/>
    <w:rsid w:val="001174C6"/>
    <w:rsid w:val="001175F7"/>
    <w:rsid w:val="00121103"/>
    <w:rsid w:val="001213ED"/>
    <w:rsid w:val="00121B32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5B4"/>
    <w:rsid w:val="0012574F"/>
    <w:rsid w:val="00126AD8"/>
    <w:rsid w:val="00127898"/>
    <w:rsid w:val="00127B85"/>
    <w:rsid w:val="001306B2"/>
    <w:rsid w:val="00130757"/>
    <w:rsid w:val="001307A9"/>
    <w:rsid w:val="00130D44"/>
    <w:rsid w:val="00130E1E"/>
    <w:rsid w:val="00131003"/>
    <w:rsid w:val="00131E84"/>
    <w:rsid w:val="00132FAB"/>
    <w:rsid w:val="0013389A"/>
    <w:rsid w:val="001351C6"/>
    <w:rsid w:val="00135237"/>
    <w:rsid w:val="00136669"/>
    <w:rsid w:val="00136A4C"/>
    <w:rsid w:val="00136FC1"/>
    <w:rsid w:val="00137018"/>
    <w:rsid w:val="00137728"/>
    <w:rsid w:val="0014091D"/>
    <w:rsid w:val="00140C96"/>
    <w:rsid w:val="00141737"/>
    <w:rsid w:val="001417F3"/>
    <w:rsid w:val="001420BD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4C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3174"/>
    <w:rsid w:val="001639FF"/>
    <w:rsid w:val="00164477"/>
    <w:rsid w:val="00164AC5"/>
    <w:rsid w:val="001653E7"/>
    <w:rsid w:val="001656AC"/>
    <w:rsid w:val="00166CE0"/>
    <w:rsid w:val="00167350"/>
    <w:rsid w:val="00167E28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1F97"/>
    <w:rsid w:val="0018260C"/>
    <w:rsid w:val="001826AA"/>
    <w:rsid w:val="0018354C"/>
    <w:rsid w:val="001835C3"/>
    <w:rsid w:val="001838F1"/>
    <w:rsid w:val="00183D2F"/>
    <w:rsid w:val="00184662"/>
    <w:rsid w:val="001848C3"/>
    <w:rsid w:val="001849B6"/>
    <w:rsid w:val="0018594B"/>
    <w:rsid w:val="00185C4A"/>
    <w:rsid w:val="00186F34"/>
    <w:rsid w:val="001872F1"/>
    <w:rsid w:val="00187440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8EE"/>
    <w:rsid w:val="00197F2C"/>
    <w:rsid w:val="001A0024"/>
    <w:rsid w:val="001A0449"/>
    <w:rsid w:val="001A0577"/>
    <w:rsid w:val="001A0D80"/>
    <w:rsid w:val="001A0EDD"/>
    <w:rsid w:val="001A2E11"/>
    <w:rsid w:val="001A45F8"/>
    <w:rsid w:val="001A4CF4"/>
    <w:rsid w:val="001A4F19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55"/>
    <w:rsid w:val="001C16F1"/>
    <w:rsid w:val="001C2FDC"/>
    <w:rsid w:val="001C31DA"/>
    <w:rsid w:val="001C33C4"/>
    <w:rsid w:val="001C4F84"/>
    <w:rsid w:val="001C4FBA"/>
    <w:rsid w:val="001C5155"/>
    <w:rsid w:val="001C625F"/>
    <w:rsid w:val="001C6D70"/>
    <w:rsid w:val="001D05A0"/>
    <w:rsid w:val="001D067F"/>
    <w:rsid w:val="001D143B"/>
    <w:rsid w:val="001D1532"/>
    <w:rsid w:val="001D1606"/>
    <w:rsid w:val="001D21BD"/>
    <w:rsid w:val="001D251F"/>
    <w:rsid w:val="001D4194"/>
    <w:rsid w:val="001D51E6"/>
    <w:rsid w:val="001D594C"/>
    <w:rsid w:val="001D5968"/>
    <w:rsid w:val="001D608C"/>
    <w:rsid w:val="001D697B"/>
    <w:rsid w:val="001D707F"/>
    <w:rsid w:val="001D725C"/>
    <w:rsid w:val="001D73D5"/>
    <w:rsid w:val="001D7B5E"/>
    <w:rsid w:val="001E05B0"/>
    <w:rsid w:val="001E0DBE"/>
    <w:rsid w:val="001E1ECA"/>
    <w:rsid w:val="001E20D6"/>
    <w:rsid w:val="001E233E"/>
    <w:rsid w:val="001E2B58"/>
    <w:rsid w:val="001E2C4F"/>
    <w:rsid w:val="001E2F4E"/>
    <w:rsid w:val="001E33CB"/>
    <w:rsid w:val="001E5CAA"/>
    <w:rsid w:val="001E6538"/>
    <w:rsid w:val="001E6E00"/>
    <w:rsid w:val="001E72C2"/>
    <w:rsid w:val="001E7678"/>
    <w:rsid w:val="001F066E"/>
    <w:rsid w:val="001F0FCE"/>
    <w:rsid w:val="001F1D08"/>
    <w:rsid w:val="001F3521"/>
    <w:rsid w:val="001F3CE2"/>
    <w:rsid w:val="001F44B7"/>
    <w:rsid w:val="001F4996"/>
    <w:rsid w:val="001F4AD8"/>
    <w:rsid w:val="001F5599"/>
    <w:rsid w:val="001F5A69"/>
    <w:rsid w:val="001F6B75"/>
    <w:rsid w:val="001F6C4B"/>
    <w:rsid w:val="001F735A"/>
    <w:rsid w:val="001F7FEC"/>
    <w:rsid w:val="00202300"/>
    <w:rsid w:val="002028B5"/>
    <w:rsid w:val="00203417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11C1"/>
    <w:rsid w:val="00221747"/>
    <w:rsid w:val="0022196D"/>
    <w:rsid w:val="00221D99"/>
    <w:rsid w:val="00221FFC"/>
    <w:rsid w:val="002220E3"/>
    <w:rsid w:val="00223B83"/>
    <w:rsid w:val="0022473B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6EB6"/>
    <w:rsid w:val="0023723D"/>
    <w:rsid w:val="002372BB"/>
    <w:rsid w:val="00237EEE"/>
    <w:rsid w:val="00237F44"/>
    <w:rsid w:val="00240F25"/>
    <w:rsid w:val="00241CB1"/>
    <w:rsid w:val="0024439B"/>
    <w:rsid w:val="00244629"/>
    <w:rsid w:val="00244648"/>
    <w:rsid w:val="0024645F"/>
    <w:rsid w:val="002467ED"/>
    <w:rsid w:val="00246A92"/>
    <w:rsid w:val="00246C66"/>
    <w:rsid w:val="00250B95"/>
    <w:rsid w:val="002513EE"/>
    <w:rsid w:val="0025303C"/>
    <w:rsid w:val="00254121"/>
    <w:rsid w:val="00254B97"/>
    <w:rsid w:val="0025520A"/>
    <w:rsid w:val="00257A9A"/>
    <w:rsid w:val="00257E7A"/>
    <w:rsid w:val="00257FE0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469"/>
    <w:rsid w:val="00266813"/>
    <w:rsid w:val="00266BCD"/>
    <w:rsid w:val="0026711F"/>
    <w:rsid w:val="00270491"/>
    <w:rsid w:val="002706DC"/>
    <w:rsid w:val="00271BAB"/>
    <w:rsid w:val="002721F1"/>
    <w:rsid w:val="00272CDA"/>
    <w:rsid w:val="00273874"/>
    <w:rsid w:val="00274BBD"/>
    <w:rsid w:val="0027530C"/>
    <w:rsid w:val="00275726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5D77"/>
    <w:rsid w:val="002861FB"/>
    <w:rsid w:val="0028667D"/>
    <w:rsid w:val="00286E16"/>
    <w:rsid w:val="00287D19"/>
    <w:rsid w:val="0029178B"/>
    <w:rsid w:val="00291F1C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420"/>
    <w:rsid w:val="002A281E"/>
    <w:rsid w:val="002A2D88"/>
    <w:rsid w:val="002A365A"/>
    <w:rsid w:val="002A37AB"/>
    <w:rsid w:val="002A37CF"/>
    <w:rsid w:val="002A3F5B"/>
    <w:rsid w:val="002A419D"/>
    <w:rsid w:val="002A5281"/>
    <w:rsid w:val="002A712F"/>
    <w:rsid w:val="002B0564"/>
    <w:rsid w:val="002B15FC"/>
    <w:rsid w:val="002B2211"/>
    <w:rsid w:val="002B283F"/>
    <w:rsid w:val="002B432C"/>
    <w:rsid w:val="002B4655"/>
    <w:rsid w:val="002B5038"/>
    <w:rsid w:val="002B589B"/>
    <w:rsid w:val="002B5A55"/>
    <w:rsid w:val="002B5FF9"/>
    <w:rsid w:val="002C07B3"/>
    <w:rsid w:val="002C08D1"/>
    <w:rsid w:val="002C12B8"/>
    <w:rsid w:val="002C170B"/>
    <w:rsid w:val="002C2C31"/>
    <w:rsid w:val="002C3407"/>
    <w:rsid w:val="002C3418"/>
    <w:rsid w:val="002C3FD9"/>
    <w:rsid w:val="002C43C9"/>
    <w:rsid w:val="002C53FA"/>
    <w:rsid w:val="002C55EB"/>
    <w:rsid w:val="002C574F"/>
    <w:rsid w:val="002C628D"/>
    <w:rsid w:val="002C684D"/>
    <w:rsid w:val="002C6BDA"/>
    <w:rsid w:val="002C7102"/>
    <w:rsid w:val="002C7EE5"/>
    <w:rsid w:val="002D20BB"/>
    <w:rsid w:val="002D23D7"/>
    <w:rsid w:val="002D2D9A"/>
    <w:rsid w:val="002D352B"/>
    <w:rsid w:val="002D395F"/>
    <w:rsid w:val="002D3D0B"/>
    <w:rsid w:val="002D4D79"/>
    <w:rsid w:val="002D55BE"/>
    <w:rsid w:val="002D5DF6"/>
    <w:rsid w:val="002D6073"/>
    <w:rsid w:val="002D68E9"/>
    <w:rsid w:val="002D68F7"/>
    <w:rsid w:val="002D6AB9"/>
    <w:rsid w:val="002D78EF"/>
    <w:rsid w:val="002E0735"/>
    <w:rsid w:val="002E185D"/>
    <w:rsid w:val="002E2853"/>
    <w:rsid w:val="002E4112"/>
    <w:rsid w:val="002E4542"/>
    <w:rsid w:val="002E4550"/>
    <w:rsid w:val="002E58E1"/>
    <w:rsid w:val="002E5DFC"/>
    <w:rsid w:val="002F0985"/>
    <w:rsid w:val="002F0DC9"/>
    <w:rsid w:val="002F18F6"/>
    <w:rsid w:val="002F1D55"/>
    <w:rsid w:val="002F1F4E"/>
    <w:rsid w:val="002F51DA"/>
    <w:rsid w:val="002F5A4B"/>
    <w:rsid w:val="002F5CD7"/>
    <w:rsid w:val="002F5FE4"/>
    <w:rsid w:val="002F6394"/>
    <w:rsid w:val="002F70D7"/>
    <w:rsid w:val="002F71DA"/>
    <w:rsid w:val="003001D8"/>
    <w:rsid w:val="003003A6"/>
    <w:rsid w:val="00300FCD"/>
    <w:rsid w:val="0030186F"/>
    <w:rsid w:val="003024A8"/>
    <w:rsid w:val="00302944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6DD2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66A"/>
    <w:rsid w:val="0032179C"/>
    <w:rsid w:val="00321C7B"/>
    <w:rsid w:val="00322468"/>
    <w:rsid w:val="0032298B"/>
    <w:rsid w:val="00322FCB"/>
    <w:rsid w:val="00323E80"/>
    <w:rsid w:val="00324134"/>
    <w:rsid w:val="003245AB"/>
    <w:rsid w:val="0032534F"/>
    <w:rsid w:val="00325573"/>
    <w:rsid w:val="00325908"/>
    <w:rsid w:val="00326101"/>
    <w:rsid w:val="00326382"/>
    <w:rsid w:val="0032646C"/>
    <w:rsid w:val="0032795E"/>
    <w:rsid w:val="00327E8C"/>
    <w:rsid w:val="00330580"/>
    <w:rsid w:val="003307A7"/>
    <w:rsid w:val="00330D9D"/>
    <w:rsid w:val="003327AE"/>
    <w:rsid w:val="00332BAD"/>
    <w:rsid w:val="0033521B"/>
    <w:rsid w:val="00335662"/>
    <w:rsid w:val="0033581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43F7"/>
    <w:rsid w:val="00344D4C"/>
    <w:rsid w:val="003450BB"/>
    <w:rsid w:val="0034614E"/>
    <w:rsid w:val="00346B71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78D"/>
    <w:rsid w:val="00354A44"/>
    <w:rsid w:val="00354A6D"/>
    <w:rsid w:val="0035554E"/>
    <w:rsid w:val="00356660"/>
    <w:rsid w:val="00356850"/>
    <w:rsid w:val="00356A02"/>
    <w:rsid w:val="003570B4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505"/>
    <w:rsid w:val="00367C22"/>
    <w:rsid w:val="00370686"/>
    <w:rsid w:val="00371A8A"/>
    <w:rsid w:val="00371E11"/>
    <w:rsid w:val="00371EB2"/>
    <w:rsid w:val="00372044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195C"/>
    <w:rsid w:val="003924EB"/>
    <w:rsid w:val="00393EE1"/>
    <w:rsid w:val="00394359"/>
    <w:rsid w:val="00395210"/>
    <w:rsid w:val="003956AA"/>
    <w:rsid w:val="003959BC"/>
    <w:rsid w:val="0039779D"/>
    <w:rsid w:val="003978B0"/>
    <w:rsid w:val="003A097F"/>
    <w:rsid w:val="003A1188"/>
    <w:rsid w:val="003A14A4"/>
    <w:rsid w:val="003A1988"/>
    <w:rsid w:val="003A28E6"/>
    <w:rsid w:val="003A4773"/>
    <w:rsid w:val="003A5563"/>
    <w:rsid w:val="003A5ACF"/>
    <w:rsid w:val="003B078C"/>
    <w:rsid w:val="003B148C"/>
    <w:rsid w:val="003B1C73"/>
    <w:rsid w:val="003B2408"/>
    <w:rsid w:val="003B3AD7"/>
    <w:rsid w:val="003B4548"/>
    <w:rsid w:val="003B5134"/>
    <w:rsid w:val="003B51E9"/>
    <w:rsid w:val="003B5E3A"/>
    <w:rsid w:val="003B609B"/>
    <w:rsid w:val="003B76CF"/>
    <w:rsid w:val="003B7A7B"/>
    <w:rsid w:val="003B7AAB"/>
    <w:rsid w:val="003C0765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C7B32"/>
    <w:rsid w:val="003D0313"/>
    <w:rsid w:val="003D0436"/>
    <w:rsid w:val="003D14FE"/>
    <w:rsid w:val="003D1D9A"/>
    <w:rsid w:val="003D1DE7"/>
    <w:rsid w:val="003D235B"/>
    <w:rsid w:val="003D2940"/>
    <w:rsid w:val="003D3572"/>
    <w:rsid w:val="003D363A"/>
    <w:rsid w:val="003D37EE"/>
    <w:rsid w:val="003D439C"/>
    <w:rsid w:val="003D4BB2"/>
    <w:rsid w:val="003D4D2C"/>
    <w:rsid w:val="003D57F9"/>
    <w:rsid w:val="003D683D"/>
    <w:rsid w:val="003D71AB"/>
    <w:rsid w:val="003E0539"/>
    <w:rsid w:val="003E17DB"/>
    <w:rsid w:val="003E1E46"/>
    <w:rsid w:val="003E3D25"/>
    <w:rsid w:val="003E4434"/>
    <w:rsid w:val="003E5FF8"/>
    <w:rsid w:val="003E60DF"/>
    <w:rsid w:val="003E650D"/>
    <w:rsid w:val="003E6C16"/>
    <w:rsid w:val="003E7E29"/>
    <w:rsid w:val="003F079F"/>
    <w:rsid w:val="003F10B1"/>
    <w:rsid w:val="003F184B"/>
    <w:rsid w:val="003F1871"/>
    <w:rsid w:val="003F22F1"/>
    <w:rsid w:val="003F3C99"/>
    <w:rsid w:val="003F4BD8"/>
    <w:rsid w:val="003F567D"/>
    <w:rsid w:val="003F5F69"/>
    <w:rsid w:val="003F7197"/>
    <w:rsid w:val="003F74A3"/>
    <w:rsid w:val="003F793C"/>
    <w:rsid w:val="00400AA8"/>
    <w:rsid w:val="00400D60"/>
    <w:rsid w:val="00402834"/>
    <w:rsid w:val="00403D3E"/>
    <w:rsid w:val="004043FE"/>
    <w:rsid w:val="00404546"/>
    <w:rsid w:val="004045D3"/>
    <w:rsid w:val="00404714"/>
    <w:rsid w:val="00404B06"/>
    <w:rsid w:val="00404C9D"/>
    <w:rsid w:val="00404F3A"/>
    <w:rsid w:val="00405092"/>
    <w:rsid w:val="004051B0"/>
    <w:rsid w:val="00405535"/>
    <w:rsid w:val="00405C30"/>
    <w:rsid w:val="00405FBB"/>
    <w:rsid w:val="00406D27"/>
    <w:rsid w:val="004077A2"/>
    <w:rsid w:val="004079B1"/>
    <w:rsid w:val="00407D2D"/>
    <w:rsid w:val="00413B08"/>
    <w:rsid w:val="00413BC4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BBD"/>
    <w:rsid w:val="00423F9E"/>
    <w:rsid w:val="004243BB"/>
    <w:rsid w:val="00425733"/>
    <w:rsid w:val="0042580A"/>
    <w:rsid w:val="004259F6"/>
    <w:rsid w:val="004271F9"/>
    <w:rsid w:val="00427C5A"/>
    <w:rsid w:val="0043007E"/>
    <w:rsid w:val="004302E4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782A"/>
    <w:rsid w:val="00437AC0"/>
    <w:rsid w:val="00437B68"/>
    <w:rsid w:val="00437F51"/>
    <w:rsid w:val="004409F8"/>
    <w:rsid w:val="00440E4D"/>
    <w:rsid w:val="00441862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D20"/>
    <w:rsid w:val="004507E7"/>
    <w:rsid w:val="00450D66"/>
    <w:rsid w:val="00450FE6"/>
    <w:rsid w:val="00453279"/>
    <w:rsid w:val="00453716"/>
    <w:rsid w:val="00453A6C"/>
    <w:rsid w:val="004542AD"/>
    <w:rsid w:val="00454580"/>
    <w:rsid w:val="004553BA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B39"/>
    <w:rsid w:val="00474DFB"/>
    <w:rsid w:val="00480C2E"/>
    <w:rsid w:val="00481111"/>
    <w:rsid w:val="004811C8"/>
    <w:rsid w:val="00483D4B"/>
    <w:rsid w:val="00484CD2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4231"/>
    <w:rsid w:val="004959DA"/>
    <w:rsid w:val="00495CC6"/>
    <w:rsid w:val="00495E16"/>
    <w:rsid w:val="004A07F0"/>
    <w:rsid w:val="004A0E1A"/>
    <w:rsid w:val="004A0E3D"/>
    <w:rsid w:val="004A27BE"/>
    <w:rsid w:val="004A2F29"/>
    <w:rsid w:val="004A3C06"/>
    <w:rsid w:val="004A462D"/>
    <w:rsid w:val="004A630F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979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4A63"/>
    <w:rsid w:val="004D53AE"/>
    <w:rsid w:val="004D552A"/>
    <w:rsid w:val="004D6E86"/>
    <w:rsid w:val="004E0832"/>
    <w:rsid w:val="004E1F6F"/>
    <w:rsid w:val="004E2690"/>
    <w:rsid w:val="004E2FF1"/>
    <w:rsid w:val="004E3F15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2E16"/>
    <w:rsid w:val="00503585"/>
    <w:rsid w:val="00503F39"/>
    <w:rsid w:val="005042C4"/>
    <w:rsid w:val="00504A81"/>
    <w:rsid w:val="00504D09"/>
    <w:rsid w:val="00504D42"/>
    <w:rsid w:val="00505168"/>
    <w:rsid w:val="005055AA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6FC6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5B12"/>
    <w:rsid w:val="005262BE"/>
    <w:rsid w:val="005270D9"/>
    <w:rsid w:val="005274CD"/>
    <w:rsid w:val="00530CFA"/>
    <w:rsid w:val="00530F61"/>
    <w:rsid w:val="0053139A"/>
    <w:rsid w:val="0053331F"/>
    <w:rsid w:val="00534FEE"/>
    <w:rsid w:val="00535CDF"/>
    <w:rsid w:val="00535DCE"/>
    <w:rsid w:val="00535EF1"/>
    <w:rsid w:val="00535EFA"/>
    <w:rsid w:val="00536493"/>
    <w:rsid w:val="00537175"/>
    <w:rsid w:val="00537593"/>
    <w:rsid w:val="00537C2E"/>
    <w:rsid w:val="005404D1"/>
    <w:rsid w:val="00540D3C"/>
    <w:rsid w:val="0054419D"/>
    <w:rsid w:val="00544D9E"/>
    <w:rsid w:val="005457AF"/>
    <w:rsid w:val="00545A1B"/>
    <w:rsid w:val="00545EE3"/>
    <w:rsid w:val="00547007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51B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679"/>
    <w:rsid w:val="00586DCA"/>
    <w:rsid w:val="005874E6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7A7"/>
    <w:rsid w:val="005A4291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0B49"/>
    <w:rsid w:val="005B1560"/>
    <w:rsid w:val="005B345F"/>
    <w:rsid w:val="005B3682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334"/>
    <w:rsid w:val="005C0778"/>
    <w:rsid w:val="005C1DF7"/>
    <w:rsid w:val="005C1FC2"/>
    <w:rsid w:val="005C2889"/>
    <w:rsid w:val="005C2E74"/>
    <w:rsid w:val="005C3D65"/>
    <w:rsid w:val="005C4D63"/>
    <w:rsid w:val="005C5887"/>
    <w:rsid w:val="005C5DB7"/>
    <w:rsid w:val="005C6064"/>
    <w:rsid w:val="005C68B4"/>
    <w:rsid w:val="005C7942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263E"/>
    <w:rsid w:val="005E3B19"/>
    <w:rsid w:val="005E3D05"/>
    <w:rsid w:val="005E4B7E"/>
    <w:rsid w:val="005E6172"/>
    <w:rsid w:val="005E7A91"/>
    <w:rsid w:val="005F01DA"/>
    <w:rsid w:val="005F02C0"/>
    <w:rsid w:val="005F0497"/>
    <w:rsid w:val="005F0E7A"/>
    <w:rsid w:val="005F42F4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5025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CC5"/>
    <w:rsid w:val="00637663"/>
    <w:rsid w:val="0064024C"/>
    <w:rsid w:val="00641381"/>
    <w:rsid w:val="00641C1A"/>
    <w:rsid w:val="006429CF"/>
    <w:rsid w:val="00642E3C"/>
    <w:rsid w:val="00644588"/>
    <w:rsid w:val="00645118"/>
    <w:rsid w:val="0064700A"/>
    <w:rsid w:val="00647596"/>
    <w:rsid w:val="0065012A"/>
    <w:rsid w:val="006506F1"/>
    <w:rsid w:val="00650E59"/>
    <w:rsid w:val="00652F88"/>
    <w:rsid w:val="00654450"/>
    <w:rsid w:val="00654E81"/>
    <w:rsid w:val="0065539D"/>
    <w:rsid w:val="006554D9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02A"/>
    <w:rsid w:val="006679B2"/>
    <w:rsid w:val="00670D45"/>
    <w:rsid w:val="00671719"/>
    <w:rsid w:val="006723EE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F35"/>
    <w:rsid w:val="006841AA"/>
    <w:rsid w:val="0068512B"/>
    <w:rsid w:val="006856CD"/>
    <w:rsid w:val="00686966"/>
    <w:rsid w:val="00686C18"/>
    <w:rsid w:val="006873AA"/>
    <w:rsid w:val="00690F1E"/>
    <w:rsid w:val="006920F9"/>
    <w:rsid w:val="00692459"/>
    <w:rsid w:val="00692FC0"/>
    <w:rsid w:val="00693AC2"/>
    <w:rsid w:val="00694516"/>
    <w:rsid w:val="00694D8E"/>
    <w:rsid w:val="00695397"/>
    <w:rsid w:val="00695BA9"/>
    <w:rsid w:val="006966B8"/>
    <w:rsid w:val="006A00B4"/>
    <w:rsid w:val="006A0F97"/>
    <w:rsid w:val="006A12C2"/>
    <w:rsid w:val="006A14A8"/>
    <w:rsid w:val="006A1650"/>
    <w:rsid w:val="006A1E73"/>
    <w:rsid w:val="006A2CD2"/>
    <w:rsid w:val="006A3493"/>
    <w:rsid w:val="006A4B39"/>
    <w:rsid w:val="006A56F0"/>
    <w:rsid w:val="006A5B54"/>
    <w:rsid w:val="006A5BA1"/>
    <w:rsid w:val="006A776B"/>
    <w:rsid w:val="006A7F59"/>
    <w:rsid w:val="006B08C9"/>
    <w:rsid w:val="006B116C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10F3"/>
    <w:rsid w:val="006C21AF"/>
    <w:rsid w:val="006C3BCA"/>
    <w:rsid w:val="006C4522"/>
    <w:rsid w:val="006C4A1B"/>
    <w:rsid w:val="006C5AE1"/>
    <w:rsid w:val="006C5B47"/>
    <w:rsid w:val="006C5EF5"/>
    <w:rsid w:val="006C60E7"/>
    <w:rsid w:val="006C65E4"/>
    <w:rsid w:val="006C74B6"/>
    <w:rsid w:val="006C7BA9"/>
    <w:rsid w:val="006C7E9F"/>
    <w:rsid w:val="006C7F53"/>
    <w:rsid w:val="006D0E8D"/>
    <w:rsid w:val="006D134F"/>
    <w:rsid w:val="006D2EC2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AAC"/>
    <w:rsid w:val="006E2D34"/>
    <w:rsid w:val="006E30B2"/>
    <w:rsid w:val="006E32D8"/>
    <w:rsid w:val="006E35E0"/>
    <w:rsid w:val="006E3E73"/>
    <w:rsid w:val="006E3F9A"/>
    <w:rsid w:val="006E43EC"/>
    <w:rsid w:val="006E44C4"/>
    <w:rsid w:val="006E4DDE"/>
    <w:rsid w:val="006E60B1"/>
    <w:rsid w:val="006E67E4"/>
    <w:rsid w:val="006E7DC3"/>
    <w:rsid w:val="006F1619"/>
    <w:rsid w:val="006F172B"/>
    <w:rsid w:val="006F17EA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CBF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063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2AB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451"/>
    <w:rsid w:val="00736827"/>
    <w:rsid w:val="00736AEF"/>
    <w:rsid w:val="007408A7"/>
    <w:rsid w:val="00740B27"/>
    <w:rsid w:val="0074143F"/>
    <w:rsid w:val="00743D4E"/>
    <w:rsid w:val="00743F98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30BF"/>
    <w:rsid w:val="007836B0"/>
    <w:rsid w:val="00783B9E"/>
    <w:rsid w:val="00784019"/>
    <w:rsid w:val="007844AF"/>
    <w:rsid w:val="0078497A"/>
    <w:rsid w:val="007855F6"/>
    <w:rsid w:val="00786572"/>
    <w:rsid w:val="00786623"/>
    <w:rsid w:val="00786A68"/>
    <w:rsid w:val="00786BC5"/>
    <w:rsid w:val="00787905"/>
    <w:rsid w:val="0079014B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1351"/>
    <w:rsid w:val="007C2073"/>
    <w:rsid w:val="007C2670"/>
    <w:rsid w:val="007C28B2"/>
    <w:rsid w:val="007C3291"/>
    <w:rsid w:val="007C348B"/>
    <w:rsid w:val="007C3CF9"/>
    <w:rsid w:val="007C43FB"/>
    <w:rsid w:val="007C546D"/>
    <w:rsid w:val="007C7991"/>
    <w:rsid w:val="007C7D6F"/>
    <w:rsid w:val="007D0332"/>
    <w:rsid w:val="007D092C"/>
    <w:rsid w:val="007D1018"/>
    <w:rsid w:val="007D228E"/>
    <w:rsid w:val="007D2D1A"/>
    <w:rsid w:val="007D2E0E"/>
    <w:rsid w:val="007D3FBD"/>
    <w:rsid w:val="007D4DDF"/>
    <w:rsid w:val="007D51F0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493"/>
    <w:rsid w:val="007F0515"/>
    <w:rsid w:val="007F072A"/>
    <w:rsid w:val="007F089A"/>
    <w:rsid w:val="007F08ED"/>
    <w:rsid w:val="007F0BA1"/>
    <w:rsid w:val="007F0E3C"/>
    <w:rsid w:val="007F118F"/>
    <w:rsid w:val="007F13D8"/>
    <w:rsid w:val="007F1DC8"/>
    <w:rsid w:val="007F20E7"/>
    <w:rsid w:val="007F2443"/>
    <w:rsid w:val="007F26EF"/>
    <w:rsid w:val="007F2BC2"/>
    <w:rsid w:val="007F2FE6"/>
    <w:rsid w:val="007F33BA"/>
    <w:rsid w:val="007F3A88"/>
    <w:rsid w:val="007F3B04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369A"/>
    <w:rsid w:val="00803B6C"/>
    <w:rsid w:val="00803D89"/>
    <w:rsid w:val="00804D2F"/>
    <w:rsid w:val="00805D5D"/>
    <w:rsid w:val="008067ED"/>
    <w:rsid w:val="00806CA3"/>
    <w:rsid w:val="008075D9"/>
    <w:rsid w:val="008079FF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21F4"/>
    <w:rsid w:val="00824158"/>
    <w:rsid w:val="00824534"/>
    <w:rsid w:val="008248A1"/>
    <w:rsid w:val="0082580B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F14"/>
    <w:rsid w:val="00841E5B"/>
    <w:rsid w:val="00841F95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161"/>
    <w:rsid w:val="00856FD6"/>
    <w:rsid w:val="00857E4F"/>
    <w:rsid w:val="00860A50"/>
    <w:rsid w:val="0086131F"/>
    <w:rsid w:val="008615DD"/>
    <w:rsid w:val="00861D3B"/>
    <w:rsid w:val="008620C1"/>
    <w:rsid w:val="0086220F"/>
    <w:rsid w:val="008623BD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67C9C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76CD2"/>
    <w:rsid w:val="00880528"/>
    <w:rsid w:val="00881460"/>
    <w:rsid w:val="0088183C"/>
    <w:rsid w:val="008819D2"/>
    <w:rsid w:val="00881FBD"/>
    <w:rsid w:val="008832AA"/>
    <w:rsid w:val="00884572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C7D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59C"/>
    <w:rsid w:val="008B6640"/>
    <w:rsid w:val="008B6887"/>
    <w:rsid w:val="008B7075"/>
    <w:rsid w:val="008B76F6"/>
    <w:rsid w:val="008B7D2C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5957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3144"/>
    <w:rsid w:val="008D4659"/>
    <w:rsid w:val="008D565F"/>
    <w:rsid w:val="008D5973"/>
    <w:rsid w:val="008D5A0B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67FF"/>
    <w:rsid w:val="008E731C"/>
    <w:rsid w:val="008E7378"/>
    <w:rsid w:val="008F0E9F"/>
    <w:rsid w:val="008F217F"/>
    <w:rsid w:val="008F28C2"/>
    <w:rsid w:val="008F3027"/>
    <w:rsid w:val="008F397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7B9"/>
    <w:rsid w:val="00902ABC"/>
    <w:rsid w:val="0090366E"/>
    <w:rsid w:val="00903FE3"/>
    <w:rsid w:val="009040BC"/>
    <w:rsid w:val="00907471"/>
    <w:rsid w:val="00907ED9"/>
    <w:rsid w:val="0091081B"/>
    <w:rsid w:val="00911485"/>
    <w:rsid w:val="00912DB4"/>
    <w:rsid w:val="009137E3"/>
    <w:rsid w:val="009140C2"/>
    <w:rsid w:val="00914111"/>
    <w:rsid w:val="0091413E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6F0"/>
    <w:rsid w:val="00923A6F"/>
    <w:rsid w:val="009241B4"/>
    <w:rsid w:val="009249B0"/>
    <w:rsid w:val="009251D4"/>
    <w:rsid w:val="009252F1"/>
    <w:rsid w:val="00925DD3"/>
    <w:rsid w:val="00926239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37443"/>
    <w:rsid w:val="00940F63"/>
    <w:rsid w:val="00941125"/>
    <w:rsid w:val="009411D6"/>
    <w:rsid w:val="00941F96"/>
    <w:rsid w:val="009420F1"/>
    <w:rsid w:val="00943794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2C3B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29FB"/>
    <w:rsid w:val="00963751"/>
    <w:rsid w:val="00964226"/>
    <w:rsid w:val="00964F12"/>
    <w:rsid w:val="00966CDB"/>
    <w:rsid w:val="0096730C"/>
    <w:rsid w:val="00967AB8"/>
    <w:rsid w:val="00967FF7"/>
    <w:rsid w:val="0097267D"/>
    <w:rsid w:val="00972E0B"/>
    <w:rsid w:val="00973052"/>
    <w:rsid w:val="00973614"/>
    <w:rsid w:val="00973E34"/>
    <w:rsid w:val="00975957"/>
    <w:rsid w:val="00975EC8"/>
    <w:rsid w:val="00976362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66B2"/>
    <w:rsid w:val="009872E9"/>
    <w:rsid w:val="00987B9C"/>
    <w:rsid w:val="00987D12"/>
    <w:rsid w:val="0099001D"/>
    <w:rsid w:val="009908B9"/>
    <w:rsid w:val="009918B2"/>
    <w:rsid w:val="00992443"/>
    <w:rsid w:val="00992634"/>
    <w:rsid w:val="00993050"/>
    <w:rsid w:val="00993BE2"/>
    <w:rsid w:val="0099435A"/>
    <w:rsid w:val="0099474F"/>
    <w:rsid w:val="00995675"/>
    <w:rsid w:val="0099599C"/>
    <w:rsid w:val="00996AB9"/>
    <w:rsid w:val="009A0DC9"/>
    <w:rsid w:val="009A1771"/>
    <w:rsid w:val="009A180E"/>
    <w:rsid w:val="009A2D1D"/>
    <w:rsid w:val="009A3130"/>
    <w:rsid w:val="009A4217"/>
    <w:rsid w:val="009A4F7C"/>
    <w:rsid w:val="009A502F"/>
    <w:rsid w:val="009A66D2"/>
    <w:rsid w:val="009A7B5F"/>
    <w:rsid w:val="009A7F73"/>
    <w:rsid w:val="009B0A2A"/>
    <w:rsid w:val="009B1F5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A33"/>
    <w:rsid w:val="009C0E2B"/>
    <w:rsid w:val="009C1730"/>
    <w:rsid w:val="009C1C98"/>
    <w:rsid w:val="009C3630"/>
    <w:rsid w:val="009C5193"/>
    <w:rsid w:val="009C7163"/>
    <w:rsid w:val="009C783E"/>
    <w:rsid w:val="009C79AB"/>
    <w:rsid w:val="009C7BF6"/>
    <w:rsid w:val="009D00B7"/>
    <w:rsid w:val="009D0993"/>
    <w:rsid w:val="009D0A06"/>
    <w:rsid w:val="009D0A12"/>
    <w:rsid w:val="009D0DD8"/>
    <w:rsid w:val="009D1D77"/>
    <w:rsid w:val="009D2965"/>
    <w:rsid w:val="009D319E"/>
    <w:rsid w:val="009D33E2"/>
    <w:rsid w:val="009D3595"/>
    <w:rsid w:val="009D39D2"/>
    <w:rsid w:val="009D431B"/>
    <w:rsid w:val="009D4A8E"/>
    <w:rsid w:val="009D5E37"/>
    <w:rsid w:val="009D6705"/>
    <w:rsid w:val="009D7619"/>
    <w:rsid w:val="009E0053"/>
    <w:rsid w:val="009E0C0D"/>
    <w:rsid w:val="009E0CFA"/>
    <w:rsid w:val="009E12DD"/>
    <w:rsid w:val="009E2932"/>
    <w:rsid w:val="009E302D"/>
    <w:rsid w:val="009E33A0"/>
    <w:rsid w:val="009E4364"/>
    <w:rsid w:val="009E477E"/>
    <w:rsid w:val="009E48EF"/>
    <w:rsid w:val="009E5281"/>
    <w:rsid w:val="009E659A"/>
    <w:rsid w:val="009E68E1"/>
    <w:rsid w:val="009E7284"/>
    <w:rsid w:val="009E7454"/>
    <w:rsid w:val="009E7A6F"/>
    <w:rsid w:val="009F01D7"/>
    <w:rsid w:val="009F0359"/>
    <w:rsid w:val="009F0796"/>
    <w:rsid w:val="009F1152"/>
    <w:rsid w:val="009F4FBF"/>
    <w:rsid w:val="009F54F2"/>
    <w:rsid w:val="009F5A63"/>
    <w:rsid w:val="009F637B"/>
    <w:rsid w:val="009F6DA9"/>
    <w:rsid w:val="009F6F15"/>
    <w:rsid w:val="009F6F9F"/>
    <w:rsid w:val="009F702B"/>
    <w:rsid w:val="009F7E87"/>
    <w:rsid w:val="00A0006B"/>
    <w:rsid w:val="00A00147"/>
    <w:rsid w:val="00A003A9"/>
    <w:rsid w:val="00A00435"/>
    <w:rsid w:val="00A0107C"/>
    <w:rsid w:val="00A0156E"/>
    <w:rsid w:val="00A019A6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5798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ED6"/>
    <w:rsid w:val="00A27EDD"/>
    <w:rsid w:val="00A30599"/>
    <w:rsid w:val="00A30DCD"/>
    <w:rsid w:val="00A323A3"/>
    <w:rsid w:val="00A32A69"/>
    <w:rsid w:val="00A32D82"/>
    <w:rsid w:val="00A33022"/>
    <w:rsid w:val="00A34EB6"/>
    <w:rsid w:val="00A368B5"/>
    <w:rsid w:val="00A377A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318"/>
    <w:rsid w:val="00A46891"/>
    <w:rsid w:val="00A46BB2"/>
    <w:rsid w:val="00A47F03"/>
    <w:rsid w:val="00A51458"/>
    <w:rsid w:val="00A52659"/>
    <w:rsid w:val="00A52B65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2748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C4"/>
    <w:rsid w:val="00A825BB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AB1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F22"/>
    <w:rsid w:val="00AB4C94"/>
    <w:rsid w:val="00AB4E0D"/>
    <w:rsid w:val="00AB5EB9"/>
    <w:rsid w:val="00AB6A77"/>
    <w:rsid w:val="00AB6C28"/>
    <w:rsid w:val="00AB70E2"/>
    <w:rsid w:val="00AB776E"/>
    <w:rsid w:val="00AB7E17"/>
    <w:rsid w:val="00AC0729"/>
    <w:rsid w:val="00AC07DE"/>
    <w:rsid w:val="00AC0F80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A2A"/>
    <w:rsid w:val="00AC5742"/>
    <w:rsid w:val="00AC5C37"/>
    <w:rsid w:val="00AC63BF"/>
    <w:rsid w:val="00AC7DBF"/>
    <w:rsid w:val="00AD06C1"/>
    <w:rsid w:val="00AD071F"/>
    <w:rsid w:val="00AD0EDA"/>
    <w:rsid w:val="00AD43ED"/>
    <w:rsid w:val="00AD5706"/>
    <w:rsid w:val="00AD5920"/>
    <w:rsid w:val="00AD5E6D"/>
    <w:rsid w:val="00AD5FF1"/>
    <w:rsid w:val="00AD6EFD"/>
    <w:rsid w:val="00AD735B"/>
    <w:rsid w:val="00AD7EA6"/>
    <w:rsid w:val="00AE0071"/>
    <w:rsid w:val="00AE0531"/>
    <w:rsid w:val="00AE0699"/>
    <w:rsid w:val="00AE1467"/>
    <w:rsid w:val="00AE1F1A"/>
    <w:rsid w:val="00AE26EE"/>
    <w:rsid w:val="00AE3DEB"/>
    <w:rsid w:val="00AE3F17"/>
    <w:rsid w:val="00AE5FC9"/>
    <w:rsid w:val="00AE71C1"/>
    <w:rsid w:val="00AF0EED"/>
    <w:rsid w:val="00AF110D"/>
    <w:rsid w:val="00AF17E0"/>
    <w:rsid w:val="00AF2E70"/>
    <w:rsid w:val="00AF3855"/>
    <w:rsid w:val="00AF4309"/>
    <w:rsid w:val="00AF7312"/>
    <w:rsid w:val="00B00387"/>
    <w:rsid w:val="00B00851"/>
    <w:rsid w:val="00B00ADE"/>
    <w:rsid w:val="00B00F1C"/>
    <w:rsid w:val="00B01650"/>
    <w:rsid w:val="00B0201C"/>
    <w:rsid w:val="00B0262C"/>
    <w:rsid w:val="00B02E3C"/>
    <w:rsid w:val="00B03C58"/>
    <w:rsid w:val="00B03D83"/>
    <w:rsid w:val="00B03F36"/>
    <w:rsid w:val="00B0415C"/>
    <w:rsid w:val="00B047B7"/>
    <w:rsid w:val="00B0508F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FF7"/>
    <w:rsid w:val="00B227A4"/>
    <w:rsid w:val="00B23FB0"/>
    <w:rsid w:val="00B25112"/>
    <w:rsid w:val="00B251EA"/>
    <w:rsid w:val="00B25708"/>
    <w:rsid w:val="00B26B6B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1303"/>
    <w:rsid w:val="00B41582"/>
    <w:rsid w:val="00B41A04"/>
    <w:rsid w:val="00B422F4"/>
    <w:rsid w:val="00B423AE"/>
    <w:rsid w:val="00B425CB"/>
    <w:rsid w:val="00B44B0A"/>
    <w:rsid w:val="00B44C2D"/>
    <w:rsid w:val="00B455EF"/>
    <w:rsid w:val="00B462F5"/>
    <w:rsid w:val="00B47086"/>
    <w:rsid w:val="00B50571"/>
    <w:rsid w:val="00B50F6B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2CDA"/>
    <w:rsid w:val="00B73187"/>
    <w:rsid w:val="00B73992"/>
    <w:rsid w:val="00B739DC"/>
    <w:rsid w:val="00B744A3"/>
    <w:rsid w:val="00B74A75"/>
    <w:rsid w:val="00B75691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5EA3"/>
    <w:rsid w:val="00B86052"/>
    <w:rsid w:val="00B90732"/>
    <w:rsid w:val="00B908B4"/>
    <w:rsid w:val="00B91716"/>
    <w:rsid w:val="00B9177E"/>
    <w:rsid w:val="00B91FE7"/>
    <w:rsid w:val="00B93697"/>
    <w:rsid w:val="00B9388B"/>
    <w:rsid w:val="00B93C70"/>
    <w:rsid w:val="00B93FE5"/>
    <w:rsid w:val="00B957A9"/>
    <w:rsid w:val="00B9595C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200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C23"/>
    <w:rsid w:val="00BD15DD"/>
    <w:rsid w:val="00BD1B2F"/>
    <w:rsid w:val="00BD1E8D"/>
    <w:rsid w:val="00BD26E4"/>
    <w:rsid w:val="00BD29F6"/>
    <w:rsid w:val="00BD2C91"/>
    <w:rsid w:val="00BD30F1"/>
    <w:rsid w:val="00BD3491"/>
    <w:rsid w:val="00BD3846"/>
    <w:rsid w:val="00BD38DD"/>
    <w:rsid w:val="00BD3BE3"/>
    <w:rsid w:val="00BD5820"/>
    <w:rsid w:val="00BD5B99"/>
    <w:rsid w:val="00BD5D39"/>
    <w:rsid w:val="00BD77E2"/>
    <w:rsid w:val="00BD7BEC"/>
    <w:rsid w:val="00BD7CA3"/>
    <w:rsid w:val="00BD7CF0"/>
    <w:rsid w:val="00BE0142"/>
    <w:rsid w:val="00BE03D8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34E"/>
    <w:rsid w:val="00C0492D"/>
    <w:rsid w:val="00C04DC9"/>
    <w:rsid w:val="00C05223"/>
    <w:rsid w:val="00C055BF"/>
    <w:rsid w:val="00C0666D"/>
    <w:rsid w:val="00C066BD"/>
    <w:rsid w:val="00C06ACF"/>
    <w:rsid w:val="00C0721A"/>
    <w:rsid w:val="00C075AB"/>
    <w:rsid w:val="00C106B8"/>
    <w:rsid w:val="00C11887"/>
    <w:rsid w:val="00C123F4"/>
    <w:rsid w:val="00C13302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71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5DC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C07"/>
    <w:rsid w:val="00C47BAC"/>
    <w:rsid w:val="00C47DC9"/>
    <w:rsid w:val="00C47E59"/>
    <w:rsid w:val="00C506FB"/>
    <w:rsid w:val="00C512D1"/>
    <w:rsid w:val="00C517B8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DB7"/>
    <w:rsid w:val="00C56FAB"/>
    <w:rsid w:val="00C57329"/>
    <w:rsid w:val="00C57CBB"/>
    <w:rsid w:val="00C60DF8"/>
    <w:rsid w:val="00C61A14"/>
    <w:rsid w:val="00C62B9F"/>
    <w:rsid w:val="00C6303C"/>
    <w:rsid w:val="00C636DC"/>
    <w:rsid w:val="00C63ED9"/>
    <w:rsid w:val="00C64037"/>
    <w:rsid w:val="00C64A67"/>
    <w:rsid w:val="00C64A91"/>
    <w:rsid w:val="00C65328"/>
    <w:rsid w:val="00C65601"/>
    <w:rsid w:val="00C659B4"/>
    <w:rsid w:val="00C659EB"/>
    <w:rsid w:val="00C65F56"/>
    <w:rsid w:val="00C67FBB"/>
    <w:rsid w:val="00C7056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87C47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283E"/>
    <w:rsid w:val="00CA2AF0"/>
    <w:rsid w:val="00CA3D61"/>
    <w:rsid w:val="00CA468A"/>
    <w:rsid w:val="00CA4C92"/>
    <w:rsid w:val="00CA5991"/>
    <w:rsid w:val="00CA5E5B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0F82"/>
    <w:rsid w:val="00CB0F8C"/>
    <w:rsid w:val="00CB1940"/>
    <w:rsid w:val="00CB22E2"/>
    <w:rsid w:val="00CB2749"/>
    <w:rsid w:val="00CB2973"/>
    <w:rsid w:val="00CB2EA3"/>
    <w:rsid w:val="00CB3600"/>
    <w:rsid w:val="00CB38A5"/>
    <w:rsid w:val="00CB3D3D"/>
    <w:rsid w:val="00CB4B45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503E"/>
    <w:rsid w:val="00CC5537"/>
    <w:rsid w:val="00CC599C"/>
    <w:rsid w:val="00CC69B1"/>
    <w:rsid w:val="00CC6BF5"/>
    <w:rsid w:val="00CD0413"/>
    <w:rsid w:val="00CD04AC"/>
    <w:rsid w:val="00CD05DB"/>
    <w:rsid w:val="00CD1A94"/>
    <w:rsid w:val="00CD1B8C"/>
    <w:rsid w:val="00CD46B9"/>
    <w:rsid w:val="00CD4BD4"/>
    <w:rsid w:val="00CD55F2"/>
    <w:rsid w:val="00CD5CF5"/>
    <w:rsid w:val="00CD7F01"/>
    <w:rsid w:val="00CD7F06"/>
    <w:rsid w:val="00CE009A"/>
    <w:rsid w:val="00CE041A"/>
    <w:rsid w:val="00CE1513"/>
    <w:rsid w:val="00CE17A8"/>
    <w:rsid w:val="00CE19E6"/>
    <w:rsid w:val="00CE218B"/>
    <w:rsid w:val="00CE39F1"/>
    <w:rsid w:val="00CE40A8"/>
    <w:rsid w:val="00CE43A8"/>
    <w:rsid w:val="00CE4FA1"/>
    <w:rsid w:val="00CE5181"/>
    <w:rsid w:val="00CE541E"/>
    <w:rsid w:val="00CE5623"/>
    <w:rsid w:val="00CE5A23"/>
    <w:rsid w:val="00CE61B7"/>
    <w:rsid w:val="00CE62D8"/>
    <w:rsid w:val="00CF17E2"/>
    <w:rsid w:val="00CF1D6A"/>
    <w:rsid w:val="00CF2445"/>
    <w:rsid w:val="00CF3191"/>
    <w:rsid w:val="00CF3950"/>
    <w:rsid w:val="00CF4693"/>
    <w:rsid w:val="00CF480B"/>
    <w:rsid w:val="00CF54F5"/>
    <w:rsid w:val="00CF5E4A"/>
    <w:rsid w:val="00CF5E9C"/>
    <w:rsid w:val="00CF5F9F"/>
    <w:rsid w:val="00CF61E5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B2F"/>
    <w:rsid w:val="00D07571"/>
    <w:rsid w:val="00D0772B"/>
    <w:rsid w:val="00D10E6B"/>
    <w:rsid w:val="00D110D4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4404"/>
    <w:rsid w:val="00D24505"/>
    <w:rsid w:val="00D25172"/>
    <w:rsid w:val="00D254FF"/>
    <w:rsid w:val="00D259FD"/>
    <w:rsid w:val="00D26189"/>
    <w:rsid w:val="00D268F5"/>
    <w:rsid w:val="00D273BF"/>
    <w:rsid w:val="00D27DC2"/>
    <w:rsid w:val="00D31C97"/>
    <w:rsid w:val="00D33467"/>
    <w:rsid w:val="00D33599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116E"/>
    <w:rsid w:val="00D51473"/>
    <w:rsid w:val="00D51F61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56AF"/>
    <w:rsid w:val="00D66F2A"/>
    <w:rsid w:val="00D70133"/>
    <w:rsid w:val="00D70213"/>
    <w:rsid w:val="00D7024D"/>
    <w:rsid w:val="00D70856"/>
    <w:rsid w:val="00D724DE"/>
    <w:rsid w:val="00D7270E"/>
    <w:rsid w:val="00D7297F"/>
    <w:rsid w:val="00D7305C"/>
    <w:rsid w:val="00D740F0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06"/>
    <w:rsid w:val="00D90F5F"/>
    <w:rsid w:val="00D91217"/>
    <w:rsid w:val="00D915F0"/>
    <w:rsid w:val="00D91C5C"/>
    <w:rsid w:val="00D91F5F"/>
    <w:rsid w:val="00D920EC"/>
    <w:rsid w:val="00D929D0"/>
    <w:rsid w:val="00D935F9"/>
    <w:rsid w:val="00D9415D"/>
    <w:rsid w:val="00D947A1"/>
    <w:rsid w:val="00D94A82"/>
    <w:rsid w:val="00D94CA7"/>
    <w:rsid w:val="00D94F3A"/>
    <w:rsid w:val="00D9546F"/>
    <w:rsid w:val="00D96A2B"/>
    <w:rsid w:val="00D96D8A"/>
    <w:rsid w:val="00D9709B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9AF"/>
    <w:rsid w:val="00DB137D"/>
    <w:rsid w:val="00DB1656"/>
    <w:rsid w:val="00DB1F06"/>
    <w:rsid w:val="00DB2291"/>
    <w:rsid w:val="00DB2BB8"/>
    <w:rsid w:val="00DB30C5"/>
    <w:rsid w:val="00DB5376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5A4"/>
    <w:rsid w:val="00DD2ED9"/>
    <w:rsid w:val="00DD3D30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7CC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2E4"/>
    <w:rsid w:val="00E27D0E"/>
    <w:rsid w:val="00E32401"/>
    <w:rsid w:val="00E3261D"/>
    <w:rsid w:val="00E332FE"/>
    <w:rsid w:val="00E35480"/>
    <w:rsid w:val="00E355D8"/>
    <w:rsid w:val="00E35779"/>
    <w:rsid w:val="00E37E81"/>
    <w:rsid w:val="00E40F89"/>
    <w:rsid w:val="00E41157"/>
    <w:rsid w:val="00E41414"/>
    <w:rsid w:val="00E41896"/>
    <w:rsid w:val="00E41C05"/>
    <w:rsid w:val="00E42F34"/>
    <w:rsid w:val="00E4348F"/>
    <w:rsid w:val="00E43BDC"/>
    <w:rsid w:val="00E4470F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2C90"/>
    <w:rsid w:val="00E5302A"/>
    <w:rsid w:val="00E53410"/>
    <w:rsid w:val="00E53FE6"/>
    <w:rsid w:val="00E56F4D"/>
    <w:rsid w:val="00E57242"/>
    <w:rsid w:val="00E573DE"/>
    <w:rsid w:val="00E57D69"/>
    <w:rsid w:val="00E6080F"/>
    <w:rsid w:val="00E60F0B"/>
    <w:rsid w:val="00E60F50"/>
    <w:rsid w:val="00E6135F"/>
    <w:rsid w:val="00E62196"/>
    <w:rsid w:val="00E627E1"/>
    <w:rsid w:val="00E63626"/>
    <w:rsid w:val="00E662FD"/>
    <w:rsid w:val="00E6704A"/>
    <w:rsid w:val="00E67B5B"/>
    <w:rsid w:val="00E67D48"/>
    <w:rsid w:val="00E7012A"/>
    <w:rsid w:val="00E70CBB"/>
    <w:rsid w:val="00E71037"/>
    <w:rsid w:val="00E712FD"/>
    <w:rsid w:val="00E71828"/>
    <w:rsid w:val="00E720C0"/>
    <w:rsid w:val="00E72987"/>
    <w:rsid w:val="00E7380E"/>
    <w:rsid w:val="00E73B64"/>
    <w:rsid w:val="00E74E19"/>
    <w:rsid w:val="00E74EE1"/>
    <w:rsid w:val="00E757A3"/>
    <w:rsid w:val="00E7619C"/>
    <w:rsid w:val="00E761BA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6A0"/>
    <w:rsid w:val="00E83FAE"/>
    <w:rsid w:val="00E84886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452C"/>
    <w:rsid w:val="00E95407"/>
    <w:rsid w:val="00E95891"/>
    <w:rsid w:val="00E964DC"/>
    <w:rsid w:val="00E973AE"/>
    <w:rsid w:val="00E9767C"/>
    <w:rsid w:val="00E976C5"/>
    <w:rsid w:val="00E97F96"/>
    <w:rsid w:val="00EA0E7A"/>
    <w:rsid w:val="00EA102F"/>
    <w:rsid w:val="00EA1738"/>
    <w:rsid w:val="00EA1929"/>
    <w:rsid w:val="00EA31C5"/>
    <w:rsid w:val="00EA3502"/>
    <w:rsid w:val="00EA3B36"/>
    <w:rsid w:val="00EA541F"/>
    <w:rsid w:val="00EA5C42"/>
    <w:rsid w:val="00EA6910"/>
    <w:rsid w:val="00EA7435"/>
    <w:rsid w:val="00EB08FD"/>
    <w:rsid w:val="00EB1174"/>
    <w:rsid w:val="00EB19F4"/>
    <w:rsid w:val="00EB2849"/>
    <w:rsid w:val="00EB2DD3"/>
    <w:rsid w:val="00EB51C5"/>
    <w:rsid w:val="00EB51C7"/>
    <w:rsid w:val="00EB5791"/>
    <w:rsid w:val="00EB5AAC"/>
    <w:rsid w:val="00EB69FE"/>
    <w:rsid w:val="00EC053E"/>
    <w:rsid w:val="00EC0B79"/>
    <w:rsid w:val="00EC0C85"/>
    <w:rsid w:val="00EC1C39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0"/>
    <w:rsid w:val="00EC62CE"/>
    <w:rsid w:val="00EC6410"/>
    <w:rsid w:val="00EC6544"/>
    <w:rsid w:val="00EC77F8"/>
    <w:rsid w:val="00ED0313"/>
    <w:rsid w:val="00ED0375"/>
    <w:rsid w:val="00ED0D8B"/>
    <w:rsid w:val="00ED0DE7"/>
    <w:rsid w:val="00ED174E"/>
    <w:rsid w:val="00ED1A88"/>
    <w:rsid w:val="00ED291D"/>
    <w:rsid w:val="00ED3928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2E22"/>
    <w:rsid w:val="00EF4726"/>
    <w:rsid w:val="00EF498B"/>
    <w:rsid w:val="00EF49EE"/>
    <w:rsid w:val="00EF62E7"/>
    <w:rsid w:val="00EF683C"/>
    <w:rsid w:val="00F00ECE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12E3"/>
    <w:rsid w:val="00F11434"/>
    <w:rsid w:val="00F11DB8"/>
    <w:rsid w:val="00F12548"/>
    <w:rsid w:val="00F12D84"/>
    <w:rsid w:val="00F1386C"/>
    <w:rsid w:val="00F13A73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1E47"/>
    <w:rsid w:val="00F22DBD"/>
    <w:rsid w:val="00F24068"/>
    <w:rsid w:val="00F24385"/>
    <w:rsid w:val="00F246A6"/>
    <w:rsid w:val="00F2583F"/>
    <w:rsid w:val="00F25848"/>
    <w:rsid w:val="00F25BD9"/>
    <w:rsid w:val="00F26035"/>
    <w:rsid w:val="00F2767A"/>
    <w:rsid w:val="00F27D93"/>
    <w:rsid w:val="00F30426"/>
    <w:rsid w:val="00F30602"/>
    <w:rsid w:val="00F31A44"/>
    <w:rsid w:val="00F33236"/>
    <w:rsid w:val="00F338EF"/>
    <w:rsid w:val="00F33BEA"/>
    <w:rsid w:val="00F341D5"/>
    <w:rsid w:val="00F344E3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2BA1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26FD"/>
    <w:rsid w:val="00F537CA"/>
    <w:rsid w:val="00F54218"/>
    <w:rsid w:val="00F548CF"/>
    <w:rsid w:val="00F54FC4"/>
    <w:rsid w:val="00F5514B"/>
    <w:rsid w:val="00F555DF"/>
    <w:rsid w:val="00F55C79"/>
    <w:rsid w:val="00F55E26"/>
    <w:rsid w:val="00F560E7"/>
    <w:rsid w:val="00F60622"/>
    <w:rsid w:val="00F60A49"/>
    <w:rsid w:val="00F60BCD"/>
    <w:rsid w:val="00F61453"/>
    <w:rsid w:val="00F61DC2"/>
    <w:rsid w:val="00F61E6A"/>
    <w:rsid w:val="00F62A32"/>
    <w:rsid w:val="00F6329D"/>
    <w:rsid w:val="00F63533"/>
    <w:rsid w:val="00F640F1"/>
    <w:rsid w:val="00F642BD"/>
    <w:rsid w:val="00F66C74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81E"/>
    <w:rsid w:val="00FA0BBE"/>
    <w:rsid w:val="00FA10B1"/>
    <w:rsid w:val="00FA157A"/>
    <w:rsid w:val="00FA15DB"/>
    <w:rsid w:val="00FA1B5F"/>
    <w:rsid w:val="00FA2095"/>
    <w:rsid w:val="00FA2369"/>
    <w:rsid w:val="00FA3473"/>
    <w:rsid w:val="00FA451A"/>
    <w:rsid w:val="00FA48A0"/>
    <w:rsid w:val="00FA54CD"/>
    <w:rsid w:val="00FA5BB5"/>
    <w:rsid w:val="00FA5EC1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3F4A"/>
    <w:rsid w:val="00FB44F7"/>
    <w:rsid w:val="00FB459E"/>
    <w:rsid w:val="00FB46D2"/>
    <w:rsid w:val="00FB49D3"/>
    <w:rsid w:val="00FB51BC"/>
    <w:rsid w:val="00FB5AF7"/>
    <w:rsid w:val="00FB6209"/>
    <w:rsid w:val="00FB6509"/>
    <w:rsid w:val="00FB71BF"/>
    <w:rsid w:val="00FB73CC"/>
    <w:rsid w:val="00FB7DFB"/>
    <w:rsid w:val="00FC082D"/>
    <w:rsid w:val="00FC09C1"/>
    <w:rsid w:val="00FC1212"/>
    <w:rsid w:val="00FC1292"/>
    <w:rsid w:val="00FC19A2"/>
    <w:rsid w:val="00FC1BA4"/>
    <w:rsid w:val="00FC2B3B"/>
    <w:rsid w:val="00FC536A"/>
    <w:rsid w:val="00FC5778"/>
    <w:rsid w:val="00FC596A"/>
    <w:rsid w:val="00FC5A6E"/>
    <w:rsid w:val="00FC5D0C"/>
    <w:rsid w:val="00FC710F"/>
    <w:rsid w:val="00FC7D61"/>
    <w:rsid w:val="00FD13BF"/>
    <w:rsid w:val="00FD1782"/>
    <w:rsid w:val="00FD3431"/>
    <w:rsid w:val="00FD38A0"/>
    <w:rsid w:val="00FD497F"/>
    <w:rsid w:val="00FD521C"/>
    <w:rsid w:val="00FD536B"/>
    <w:rsid w:val="00FD5E69"/>
    <w:rsid w:val="00FD64E9"/>
    <w:rsid w:val="00FD69B7"/>
    <w:rsid w:val="00FD74FA"/>
    <w:rsid w:val="00FE1DB3"/>
    <w:rsid w:val="00FE38EB"/>
    <w:rsid w:val="00FE4339"/>
    <w:rsid w:val="00FE4B48"/>
    <w:rsid w:val="00FE60AA"/>
    <w:rsid w:val="00FE61C7"/>
    <w:rsid w:val="00FE6B85"/>
    <w:rsid w:val="00FE71BA"/>
    <w:rsid w:val="00FE7A61"/>
    <w:rsid w:val="00FF1FEA"/>
    <w:rsid w:val="00FF35F1"/>
    <w:rsid w:val="00FF3AB1"/>
    <w:rsid w:val="00FF3DE3"/>
    <w:rsid w:val="00FF4045"/>
    <w:rsid w:val="00FF411F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1369A225"/>
    <w:rsid w:val="16905AB0"/>
    <w:rsid w:val="1815C196"/>
    <w:rsid w:val="1A80E19E"/>
    <w:rsid w:val="213E352A"/>
    <w:rsid w:val="30A298F5"/>
    <w:rsid w:val="30E7BD09"/>
    <w:rsid w:val="33AA27AF"/>
    <w:rsid w:val="399D11A4"/>
    <w:rsid w:val="4BDEE7FA"/>
    <w:rsid w:val="573EF0E3"/>
    <w:rsid w:val="5F8DCAC7"/>
    <w:rsid w:val="635CC82D"/>
    <w:rsid w:val="680F5F39"/>
    <w:rsid w:val="6D35781C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22D72F8E-24F8-429A-A93E-603D8899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D1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C915B-435D-4840-BF39-5001AC9AE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Practice In and Out of Text</dc:title>
  <dc:subject>Lesson 3.04: Practice In and Out of Text</dc:subject>
  <dc:creator>Texas Education Agency</dc:creator>
  <cp:keywords/>
  <dc:description/>
  <cp:lastModifiedBy>White (she/her), Whitney</cp:lastModifiedBy>
  <cp:revision>8</cp:revision>
  <dcterms:created xsi:type="dcterms:W3CDTF">2022-12-02T20:06:00Z</dcterms:created>
  <dcterms:modified xsi:type="dcterms:W3CDTF">2023-08-17T03:27:00Z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