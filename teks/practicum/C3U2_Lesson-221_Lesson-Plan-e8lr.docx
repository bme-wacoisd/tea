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192C17" w14:textId="376C9CBE" w:rsidR="00E71828" w:rsidRDefault="007B668D" w:rsidP="002133F4">
      <w:pPr>
        <w:pStyle w:val="Heading1"/>
      </w:pPr>
      <w:r w:rsidRPr="002133F4">
        <w:t>Unit</w:t>
      </w:r>
      <w:r w:rsidR="00677709">
        <w:t xml:space="preserve"> </w:t>
      </w:r>
      <w:r w:rsidR="00C97F73">
        <w:t>2</w:t>
      </w:r>
      <w:r w:rsidR="00677709">
        <w:t xml:space="preserve">: </w:t>
      </w:r>
      <w:r w:rsidR="00C97F73">
        <w:t>The Professional Educator</w:t>
      </w:r>
      <w:r w:rsidR="00061864">
        <w:t xml:space="preserve"> </w:t>
      </w:r>
    </w:p>
    <w:p w14:paraId="4ED2FB9F" w14:textId="08B0FC67" w:rsidR="007B668D" w:rsidRDefault="007B668D" w:rsidP="00A72A7F">
      <w:pPr>
        <w:pStyle w:val="Heading2"/>
        <w:spacing w:after="360"/>
      </w:pPr>
      <w:r w:rsidRPr="003B566B">
        <w:t>Lesson</w:t>
      </w:r>
      <w:r>
        <w:t xml:space="preserve"> </w:t>
      </w:r>
      <w:r w:rsidR="006208D4">
        <w:t>2</w:t>
      </w:r>
      <w:r w:rsidR="00E71828">
        <w:t>.</w:t>
      </w:r>
      <w:r w:rsidR="00A8421D">
        <w:t>2</w:t>
      </w:r>
      <w:r w:rsidR="00165996">
        <w:t>1: Developing a Plan for Professional Growth</w:t>
      </w:r>
      <w:r w:rsidR="009C1D43">
        <w:t>, Part 1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874"/>
        <w:gridCol w:w="3241"/>
        <w:gridCol w:w="3235"/>
      </w:tblGrid>
      <w:tr w:rsidR="00D66F2A" w:rsidRPr="009D319E" w14:paraId="14D670DB" w14:textId="77777777" w:rsidTr="00AC5742">
        <w:trPr>
          <w:trHeight w:val="420"/>
          <w:tblHeader/>
        </w:trPr>
        <w:tc>
          <w:tcPr>
            <w:tcW w:w="5000" w:type="pct"/>
            <w:gridSpan w:val="3"/>
            <w:vAlign w:val="center"/>
          </w:tcPr>
          <w:p w14:paraId="1D710B97" w14:textId="053D7B40" w:rsidR="00D66F2A" w:rsidRPr="009D319E" w:rsidRDefault="00D66F2A" w:rsidP="004D6E86">
            <w:pPr>
              <w:pStyle w:val="Heading2"/>
              <w:spacing w:before="60" w:after="60" w:line="259" w:lineRule="auto"/>
              <w:jc w:val="center"/>
            </w:pPr>
            <w:r w:rsidRPr="009D319E">
              <w:t>Lesson at Glance</w:t>
            </w:r>
          </w:p>
        </w:tc>
      </w:tr>
      <w:tr w:rsidR="00A969C1" w:rsidRPr="00447D20" w14:paraId="2D07FE6A" w14:textId="77777777" w:rsidTr="006E0546">
        <w:trPr>
          <w:trHeight w:val="420"/>
        </w:trPr>
        <w:tc>
          <w:tcPr>
            <w:tcW w:w="1537" w:type="pct"/>
          </w:tcPr>
          <w:p w14:paraId="7B6BB488" w14:textId="22C87836" w:rsidR="00A969C1" w:rsidRPr="00D268F5" w:rsidRDefault="00A969C1" w:rsidP="00D268F5">
            <w:pPr>
              <w:pStyle w:val="Tabletext"/>
            </w:pPr>
            <w:r w:rsidRPr="00D268F5">
              <w:t>Warm-Up (</w:t>
            </w:r>
            <w:r w:rsidR="00FD02D4">
              <w:t>6</w:t>
            </w:r>
            <w:r w:rsidR="00BC71DF">
              <w:t xml:space="preserve"> </w:t>
            </w:r>
            <w:r w:rsidRPr="00D268F5">
              <w:t>mins)</w:t>
            </w:r>
            <w:r w:rsidR="00B057A4">
              <w:t xml:space="preserve"> </w:t>
            </w:r>
          </w:p>
          <w:p w14:paraId="1F81188F" w14:textId="6073793E" w:rsidR="00A969C1" w:rsidRPr="00E73B64" w:rsidRDefault="00BC173C" w:rsidP="001C0565">
            <w:pPr>
              <w:pStyle w:val="Tabletextbullet"/>
              <w:numPr>
                <w:ilvl w:val="0"/>
                <w:numId w:val="3"/>
              </w:numPr>
            </w:pPr>
            <w:r>
              <w:t>Bell Ringer</w:t>
            </w:r>
            <w:r w:rsidR="00EA7435">
              <w:t xml:space="preserve"> </w:t>
            </w:r>
            <w:r w:rsidR="006208D4">
              <w:t>(</w:t>
            </w:r>
            <w:r w:rsidR="00FD02D4">
              <w:t>6</w:t>
            </w:r>
            <w:r w:rsidR="00EA7435">
              <w:t>)</w:t>
            </w:r>
          </w:p>
        </w:tc>
        <w:tc>
          <w:tcPr>
            <w:tcW w:w="1733" w:type="pct"/>
          </w:tcPr>
          <w:p w14:paraId="3697D814" w14:textId="16DC5CFB" w:rsidR="00A969C1" w:rsidRPr="008A3F4E" w:rsidRDefault="00A969C1" w:rsidP="008A3F4E">
            <w:pPr>
              <w:pStyle w:val="Tabletext"/>
            </w:pPr>
            <w:r w:rsidRPr="008A3F4E">
              <w:t xml:space="preserve">Instruction </w:t>
            </w:r>
            <w:r w:rsidR="003E6C16">
              <w:t>(</w:t>
            </w:r>
            <w:r w:rsidR="008570D2">
              <w:t>2</w:t>
            </w:r>
            <w:r w:rsidR="00BF74D5">
              <w:t>1</w:t>
            </w:r>
            <w:r w:rsidR="00851692">
              <w:t xml:space="preserve"> mins</w:t>
            </w:r>
            <w:r w:rsidR="003E6C16">
              <w:t>)</w:t>
            </w:r>
          </w:p>
          <w:p w14:paraId="521A259F" w14:textId="5777A92E" w:rsidR="005E3D05" w:rsidRDefault="00DD79C0" w:rsidP="005E3D05">
            <w:pPr>
              <w:pStyle w:val="Tabletextbullet"/>
            </w:pPr>
            <w:r w:rsidRPr="00DD79C0">
              <w:t>Introduction to Professional Growth Plans</w:t>
            </w:r>
            <w:r w:rsidR="001011D3" w:rsidRPr="001011D3">
              <w:t xml:space="preserve"> </w:t>
            </w:r>
            <w:r w:rsidR="00EA7435">
              <w:t>(</w:t>
            </w:r>
            <w:r>
              <w:t>5</w:t>
            </w:r>
            <w:r w:rsidR="00EA7435">
              <w:t>)</w:t>
            </w:r>
            <w:r w:rsidR="005E3D05">
              <w:t xml:space="preserve"> </w:t>
            </w:r>
          </w:p>
          <w:p w14:paraId="7D03B554" w14:textId="148C9518" w:rsidR="00DD79C0" w:rsidRDefault="00C80521" w:rsidP="005E3D05">
            <w:pPr>
              <w:pStyle w:val="Tabletextbullet"/>
            </w:pPr>
            <w:r w:rsidRPr="00C80521">
              <w:t xml:space="preserve">Personal Trajectory </w:t>
            </w:r>
            <w:r w:rsidR="00DD79C0">
              <w:t>(</w:t>
            </w:r>
            <w:r>
              <w:t>10</w:t>
            </w:r>
            <w:r w:rsidR="00DD79C0">
              <w:t>)</w:t>
            </w:r>
          </w:p>
          <w:p w14:paraId="1E7AFF28" w14:textId="6BE86A6C" w:rsidR="00BC71DF" w:rsidRPr="007113B9" w:rsidRDefault="00DD79C0" w:rsidP="00C80521">
            <w:pPr>
              <w:pStyle w:val="Tabletextbullet"/>
            </w:pPr>
            <w:r w:rsidRPr="00DD79C0">
              <w:t>Goal Development</w:t>
            </w:r>
            <w:r>
              <w:t xml:space="preserve"> (</w:t>
            </w:r>
            <w:r w:rsidR="00BF74D5">
              <w:t>6</w:t>
            </w:r>
            <w:r>
              <w:t>)</w:t>
            </w:r>
          </w:p>
        </w:tc>
        <w:tc>
          <w:tcPr>
            <w:tcW w:w="1730" w:type="pct"/>
          </w:tcPr>
          <w:p w14:paraId="6F9B66EA" w14:textId="1599C8EA" w:rsidR="00A969C1" w:rsidRPr="008A3F4E" w:rsidRDefault="00A969C1" w:rsidP="008A3F4E">
            <w:pPr>
              <w:pStyle w:val="Tabletext"/>
            </w:pPr>
            <w:r w:rsidRPr="008A3F4E">
              <w:t xml:space="preserve">Application </w:t>
            </w:r>
            <w:r w:rsidR="003E6C16">
              <w:t>(</w:t>
            </w:r>
            <w:r w:rsidR="00470024">
              <w:t>18</w:t>
            </w:r>
            <w:r w:rsidR="006F62F7">
              <w:t xml:space="preserve"> </w:t>
            </w:r>
            <w:r w:rsidR="00851692">
              <w:t>mins</w:t>
            </w:r>
            <w:r w:rsidR="003E6C16">
              <w:t>)</w:t>
            </w:r>
          </w:p>
          <w:p w14:paraId="5D3D7B59" w14:textId="2CB93731" w:rsidR="00BC173C" w:rsidRDefault="009D51CC" w:rsidP="00A72A7F">
            <w:pPr>
              <w:pStyle w:val="Tabletextbullet"/>
            </w:pPr>
            <w:r w:rsidRPr="009D51CC">
              <w:t xml:space="preserve">Practice </w:t>
            </w:r>
            <w:r w:rsidR="00C80521">
              <w:t xml:space="preserve">1 </w:t>
            </w:r>
            <w:r w:rsidR="0076526C">
              <w:t>(</w:t>
            </w:r>
            <w:r w:rsidR="00DD79C0">
              <w:t>1</w:t>
            </w:r>
            <w:r w:rsidR="00470024">
              <w:t>0</w:t>
            </w:r>
            <w:r w:rsidR="006060CF">
              <w:t>)</w:t>
            </w:r>
          </w:p>
          <w:p w14:paraId="7401B3C7" w14:textId="7C8209C5" w:rsidR="000F1BC3" w:rsidRDefault="000F1BC3" w:rsidP="00A72A7F">
            <w:pPr>
              <w:pStyle w:val="Tabletextbullet"/>
            </w:pPr>
            <w:r>
              <w:t xml:space="preserve">Debrief </w:t>
            </w:r>
            <w:r w:rsidR="00DE3AB5">
              <w:t>(</w:t>
            </w:r>
            <w:r w:rsidR="00DD79C0">
              <w:t>3</w:t>
            </w:r>
            <w:r w:rsidR="00DE3AB5">
              <w:t>)</w:t>
            </w:r>
          </w:p>
          <w:p w14:paraId="1B8734F9" w14:textId="64E9E84F" w:rsidR="00BC173C" w:rsidRPr="007113B9" w:rsidRDefault="00BC173C" w:rsidP="00A72A7F">
            <w:pPr>
              <w:pStyle w:val="Tabletextbullet"/>
            </w:pPr>
            <w:r>
              <w:t>Exit Ticket</w:t>
            </w:r>
            <w:r w:rsidR="00DE3AB5">
              <w:t xml:space="preserve"> (</w:t>
            </w:r>
            <w:r w:rsidR="00DD79C0">
              <w:t>5</w:t>
            </w:r>
            <w:r w:rsidR="00EA7435">
              <w:t>)</w:t>
            </w:r>
          </w:p>
        </w:tc>
      </w:tr>
    </w:tbl>
    <w:p w14:paraId="2574043E" w14:textId="43C20A96" w:rsidR="006966B8" w:rsidRPr="009D319E" w:rsidRDefault="006966B8"/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525"/>
        <w:gridCol w:w="1620"/>
        <w:gridCol w:w="90"/>
        <w:gridCol w:w="6115"/>
      </w:tblGrid>
      <w:tr w:rsidR="00B07E1F" w:rsidRPr="00447D20" w14:paraId="2EC513B2" w14:textId="77777777" w:rsidTr="00203516">
        <w:trPr>
          <w:cantSplit w:val="0"/>
          <w:trHeight w:val="420"/>
        </w:trPr>
        <w:tc>
          <w:tcPr>
            <w:tcW w:w="1525" w:type="dxa"/>
            <w:tcBorders>
              <w:bottom w:val="single" w:sz="4" w:space="0" w:color="FFFFFF" w:themeColor="background1"/>
            </w:tcBorders>
          </w:tcPr>
          <w:p w14:paraId="5E03856C" w14:textId="2B805576" w:rsidR="00B07E1F" w:rsidRPr="00A72A7F" w:rsidRDefault="00B07E1F" w:rsidP="00AC5742">
            <w:pPr>
              <w:pStyle w:val="Tabletext"/>
              <w:rPr>
                <w:b/>
                <w:bCs/>
                <w:sz w:val="24"/>
                <w:szCs w:val="24"/>
              </w:rPr>
            </w:pPr>
            <w:r w:rsidRPr="00A72A7F">
              <w:rPr>
                <w:b/>
                <w:bCs/>
                <w:sz w:val="24"/>
                <w:szCs w:val="24"/>
              </w:rPr>
              <w:t>TEKS</w:t>
            </w:r>
            <w:r w:rsidR="00B057A4"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620" w:type="dxa"/>
          </w:tcPr>
          <w:p w14:paraId="48227220" w14:textId="61D16283" w:rsidR="00B07E1F" w:rsidRPr="00447D20" w:rsidRDefault="00CB3796" w:rsidP="00B057A4">
            <w:pPr>
              <w:pStyle w:val="Tabletext"/>
              <w:ind w:right="-105"/>
              <w:rPr>
                <w:rFonts w:eastAsia="Times New Roman"/>
                <w:color w:val="70AD47" w:themeColor="accent6"/>
              </w:rPr>
            </w:pPr>
            <w:r>
              <w:t>1</w:t>
            </w:r>
            <w:r w:rsidR="009A032B">
              <w:t>2</w:t>
            </w:r>
            <w:r w:rsidR="00B057A4">
              <w:br/>
            </w:r>
          </w:p>
        </w:tc>
        <w:tc>
          <w:tcPr>
            <w:tcW w:w="6205" w:type="dxa"/>
            <w:gridSpan w:val="2"/>
          </w:tcPr>
          <w:p w14:paraId="5D2345B0" w14:textId="6FC6E67D" w:rsidR="005310DE" w:rsidRDefault="005310DE" w:rsidP="005310DE">
            <w:pPr>
              <w:pStyle w:val="ListAlphaparens"/>
              <w:numPr>
                <w:ilvl w:val="0"/>
                <w:numId w:val="0"/>
              </w:numPr>
            </w:pPr>
            <w:r>
              <w:t>The student explores the need and opportunities for continued professional development for educators and trainers. The student is expected to:</w:t>
            </w:r>
          </w:p>
          <w:p w14:paraId="7145FD2B" w14:textId="589E4329" w:rsidR="005310DE" w:rsidRDefault="005310DE" w:rsidP="005310DE">
            <w:pPr>
              <w:pStyle w:val="ListAlphaparens"/>
            </w:pPr>
            <w:r>
              <w:t>identify strategies and resources for the professional development of educators or trainers such as research and assessment;</w:t>
            </w:r>
          </w:p>
          <w:p w14:paraId="69000846" w14:textId="77777777" w:rsidR="005310DE" w:rsidRDefault="005310DE" w:rsidP="005310DE">
            <w:pPr>
              <w:pStyle w:val="ListAlphaparens"/>
            </w:pPr>
            <w:r>
              <w:t>demonstrate teacher or trainer characteristics that promote ongoing professional development and lifelong learning; and</w:t>
            </w:r>
          </w:p>
          <w:p w14:paraId="6C81130F" w14:textId="755F6DB1" w:rsidR="00CB3796" w:rsidRPr="003D0313" w:rsidRDefault="005310DE" w:rsidP="005310DE">
            <w:pPr>
              <w:pStyle w:val="ListAlphaparens"/>
            </w:pPr>
            <w:r>
              <w:t>plan for professional growth.</w:t>
            </w:r>
          </w:p>
        </w:tc>
      </w:tr>
      <w:tr w:rsidR="0097768C" w:rsidRPr="00447D20" w14:paraId="567D3D99" w14:textId="77777777" w:rsidTr="00203516">
        <w:trPr>
          <w:cantSplit w:val="0"/>
          <w:trHeight w:val="420"/>
        </w:trPr>
        <w:tc>
          <w:tcPr>
            <w:tcW w:w="1525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533CD3E6" w14:textId="77777777" w:rsidR="0097768C" w:rsidRPr="00A72A7F" w:rsidRDefault="0097768C" w:rsidP="00224925">
            <w:pPr>
              <w:pStyle w:val="Tabletext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5F99FC37" w14:textId="2791ED75" w:rsidR="0097768C" w:rsidRDefault="009A032B" w:rsidP="00224925">
            <w:pPr>
              <w:pStyle w:val="Tabletext"/>
              <w:ind w:right="-105"/>
            </w:pPr>
            <w:r>
              <w:t>3</w:t>
            </w:r>
          </w:p>
        </w:tc>
        <w:tc>
          <w:tcPr>
            <w:tcW w:w="6205" w:type="dxa"/>
            <w:gridSpan w:val="2"/>
          </w:tcPr>
          <w:p w14:paraId="154609F9" w14:textId="77777777" w:rsidR="00BB1564" w:rsidRDefault="00074308" w:rsidP="009A032B">
            <w:pPr>
              <w:pStyle w:val="ListAlphaparens"/>
              <w:numPr>
                <w:ilvl w:val="0"/>
                <w:numId w:val="0"/>
              </w:numPr>
            </w:pPr>
            <w:r w:rsidRPr="00074308">
              <w:t>The student explores the teaching and training profession. The student is expected to:</w:t>
            </w:r>
          </w:p>
          <w:p w14:paraId="316DA5C5" w14:textId="19BB15A0" w:rsidR="00074308" w:rsidRPr="00732BB5" w:rsidRDefault="00074308" w:rsidP="00150197">
            <w:pPr>
              <w:pStyle w:val="ListAlphaparens"/>
            </w:pPr>
            <w:r w:rsidRPr="00074308">
              <w:t>refine personal career plan in preparation for a career in the field of education or training;</w:t>
            </w:r>
          </w:p>
        </w:tc>
      </w:tr>
      <w:tr w:rsidR="00224925" w:rsidRPr="00447D20" w14:paraId="265F69C0" w14:textId="77777777" w:rsidTr="00203516">
        <w:trPr>
          <w:cantSplit w:val="0"/>
          <w:trHeight w:val="420"/>
        </w:trPr>
        <w:tc>
          <w:tcPr>
            <w:tcW w:w="1525" w:type="dxa"/>
            <w:hideMark/>
          </w:tcPr>
          <w:p w14:paraId="2C8F7ABE" w14:textId="63823AAD" w:rsidR="00224925" w:rsidRPr="00A72A7F" w:rsidRDefault="00224925" w:rsidP="00224925">
            <w:pPr>
              <w:pStyle w:val="Tabletext"/>
              <w:rPr>
                <w:b/>
                <w:bCs/>
                <w:sz w:val="24"/>
                <w:szCs w:val="24"/>
              </w:rPr>
            </w:pPr>
            <w:r w:rsidRPr="00A72A7F">
              <w:rPr>
                <w:b/>
                <w:bCs/>
                <w:sz w:val="24"/>
                <w:szCs w:val="24"/>
              </w:rPr>
              <w:t>Objectives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7825" w:type="dxa"/>
            <w:gridSpan w:val="3"/>
            <w:hideMark/>
          </w:tcPr>
          <w:p w14:paraId="09D0B293" w14:textId="004190AE" w:rsidR="00AF61CD" w:rsidRPr="00F2767A" w:rsidRDefault="00015766" w:rsidP="00F75851">
            <w:pPr>
              <w:pStyle w:val="paragraph"/>
              <w:numPr>
                <w:ilvl w:val="0"/>
                <w:numId w:val="8"/>
              </w:numPr>
              <w:spacing w:before="120" w:beforeAutospacing="0" w:after="120" w:afterAutospacing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Identify and develop goals for </w:t>
            </w:r>
            <w:r w:rsidR="00F75851">
              <w:rPr>
                <w:rFonts w:asciiTheme="minorHAnsi" w:hAnsiTheme="minorHAnsi" w:cstheme="minorHAnsi"/>
                <w:sz w:val="22"/>
                <w:szCs w:val="22"/>
              </w:rPr>
              <w:t>growth in a career in education.</w:t>
            </w:r>
          </w:p>
        </w:tc>
      </w:tr>
      <w:tr w:rsidR="00224925" w:rsidRPr="00D00C5A" w14:paraId="24AD592D" w14:textId="77777777" w:rsidTr="00203516">
        <w:trPr>
          <w:cantSplit w:val="0"/>
          <w:trHeight w:val="420"/>
        </w:trPr>
        <w:tc>
          <w:tcPr>
            <w:tcW w:w="1525" w:type="dxa"/>
          </w:tcPr>
          <w:p w14:paraId="3568B501" w14:textId="177A489F" w:rsidR="00224925" w:rsidRPr="00A72A7F" w:rsidRDefault="00224925" w:rsidP="00224925">
            <w:pPr>
              <w:pStyle w:val="Tabletext"/>
              <w:rPr>
                <w:b/>
                <w:bCs/>
                <w:sz w:val="24"/>
                <w:szCs w:val="24"/>
              </w:rPr>
            </w:pPr>
            <w:r w:rsidRPr="00A72A7F">
              <w:rPr>
                <w:b/>
                <w:bCs/>
                <w:sz w:val="24"/>
                <w:szCs w:val="24"/>
              </w:rPr>
              <w:t>Rationale</w:t>
            </w:r>
            <w:r>
              <w:rPr>
                <w:b/>
                <w:bCs/>
                <w:sz w:val="24"/>
                <w:szCs w:val="24"/>
              </w:rPr>
              <w:t>/</w:t>
            </w:r>
            <w:r>
              <w:rPr>
                <w:b/>
                <w:bCs/>
                <w:sz w:val="24"/>
                <w:szCs w:val="24"/>
              </w:rPr>
              <w:br/>
              <w:t xml:space="preserve">Summary </w:t>
            </w:r>
          </w:p>
        </w:tc>
        <w:tc>
          <w:tcPr>
            <w:tcW w:w="7825" w:type="dxa"/>
            <w:gridSpan w:val="3"/>
          </w:tcPr>
          <w:p w14:paraId="0CF4C16E" w14:textId="3AD0A3D9" w:rsidR="00A2355E" w:rsidRPr="00A86446" w:rsidRDefault="006F6399" w:rsidP="001A3783">
            <w:pPr>
              <w:spacing w:before="120" w:after="120"/>
            </w:pPr>
            <w:r w:rsidRPr="006F6399">
              <w:t xml:space="preserve">A key part of professionalism is a commitment to continuous education. In this </w:t>
            </w:r>
            <w:r w:rsidR="002F51F3">
              <w:t xml:space="preserve">lesson, students will </w:t>
            </w:r>
            <w:r w:rsidR="0086478B">
              <w:t xml:space="preserve">explore why </w:t>
            </w:r>
            <w:r w:rsidR="00CF245F">
              <w:t>goal setting and</w:t>
            </w:r>
            <w:r w:rsidR="00EC6453">
              <w:t xml:space="preserve"> </w:t>
            </w:r>
            <w:r w:rsidR="0086478B">
              <w:t xml:space="preserve">professional </w:t>
            </w:r>
            <w:r w:rsidR="00CF245F">
              <w:t xml:space="preserve">development </w:t>
            </w:r>
            <w:r w:rsidR="0086478B">
              <w:t xml:space="preserve">plans are important for a successful career as an educator </w:t>
            </w:r>
            <w:r w:rsidR="004D3DBF">
              <w:t xml:space="preserve">and develop </w:t>
            </w:r>
            <w:r w:rsidR="004F34C9">
              <w:t xml:space="preserve">goals </w:t>
            </w:r>
            <w:r w:rsidR="004D3DBF">
              <w:t xml:space="preserve">for professional growth throughout their career. </w:t>
            </w:r>
          </w:p>
        </w:tc>
      </w:tr>
      <w:tr w:rsidR="00224925" w:rsidRPr="00447D20" w14:paraId="62447C42" w14:textId="77777777" w:rsidTr="00203516">
        <w:trPr>
          <w:cantSplit w:val="0"/>
          <w:trHeight w:val="420"/>
        </w:trPr>
        <w:tc>
          <w:tcPr>
            <w:tcW w:w="1525" w:type="dxa"/>
          </w:tcPr>
          <w:p w14:paraId="2942E060" w14:textId="76275283" w:rsidR="00224925" w:rsidRPr="00A72A7F" w:rsidRDefault="00224925" w:rsidP="00224925">
            <w:pPr>
              <w:pStyle w:val="Tabletext"/>
              <w:rPr>
                <w:b/>
                <w:bCs/>
                <w:sz w:val="24"/>
                <w:szCs w:val="24"/>
              </w:rPr>
            </w:pPr>
            <w:r w:rsidRPr="00A72A7F">
              <w:rPr>
                <w:b/>
                <w:bCs/>
                <w:sz w:val="24"/>
                <w:szCs w:val="24"/>
              </w:rPr>
              <w:t>Formative Assessment and Exemplar Response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7825" w:type="dxa"/>
            <w:gridSpan w:val="3"/>
          </w:tcPr>
          <w:p w14:paraId="5E3A23FF" w14:textId="5BA0F4EF" w:rsidR="0085141C" w:rsidRDefault="0085141C" w:rsidP="0085141C">
            <w:pPr>
              <w:pStyle w:val="Tabletextbullet"/>
              <w:numPr>
                <w:ilvl w:val="0"/>
                <w:numId w:val="0"/>
              </w:numPr>
            </w:pPr>
            <w:r>
              <w:t>Students will respond to the following questions:</w:t>
            </w:r>
          </w:p>
          <w:p w14:paraId="1809BECB" w14:textId="579B0CAD" w:rsidR="002F3733" w:rsidRPr="002F3733" w:rsidRDefault="002F3733" w:rsidP="002F3733">
            <w:pPr>
              <w:pStyle w:val="ListParagraph"/>
              <w:numPr>
                <w:ilvl w:val="0"/>
                <w:numId w:val="36"/>
              </w:numPr>
            </w:pPr>
            <w:r w:rsidRPr="002F3733">
              <w:t xml:space="preserve">Why is the </w:t>
            </w:r>
            <w:r>
              <w:t xml:space="preserve">goal-setting and professional development process </w:t>
            </w:r>
            <w:r w:rsidRPr="002F3733">
              <w:t>important for a successful career as an educator?</w:t>
            </w:r>
          </w:p>
          <w:p w14:paraId="004A23D3" w14:textId="4C0104B6" w:rsidR="0085141C" w:rsidRDefault="0085141C" w:rsidP="0085141C">
            <w:pPr>
              <w:pStyle w:val="Tabletextbullet"/>
              <w:numPr>
                <w:ilvl w:val="0"/>
                <w:numId w:val="36"/>
              </w:numPr>
            </w:pPr>
            <w:r>
              <w:t>Share</w:t>
            </w:r>
            <w:r w:rsidR="003816F7">
              <w:t xml:space="preserve"> the </w:t>
            </w:r>
            <w:r>
              <w:t xml:space="preserve">two goals </w:t>
            </w:r>
            <w:r w:rsidR="003816F7">
              <w:t xml:space="preserve">you developed. </w:t>
            </w:r>
            <w:r>
              <w:t>How will th</w:t>
            </w:r>
            <w:r w:rsidR="003816F7">
              <w:t>e</w:t>
            </w:r>
            <w:r>
              <w:t>se goals contribute to your growth toward becoming a successful teacher?</w:t>
            </w:r>
          </w:p>
          <w:p w14:paraId="61DB22A9" w14:textId="77777777" w:rsidR="0085141C" w:rsidRDefault="0085141C" w:rsidP="002D3CE0">
            <w:pPr>
              <w:pStyle w:val="Tabletextbullet"/>
              <w:numPr>
                <w:ilvl w:val="0"/>
                <w:numId w:val="0"/>
              </w:numPr>
            </w:pPr>
          </w:p>
          <w:p w14:paraId="05A6923A" w14:textId="54448970" w:rsidR="00E24C35" w:rsidRPr="00E24C35" w:rsidRDefault="00E24C35" w:rsidP="002D3CE0">
            <w:pPr>
              <w:pStyle w:val="Tabletextbullet"/>
              <w:numPr>
                <w:ilvl w:val="0"/>
                <w:numId w:val="0"/>
              </w:numPr>
              <w:rPr>
                <w:i/>
                <w:iCs/>
              </w:rPr>
            </w:pPr>
            <w:r w:rsidRPr="00E24C35">
              <w:rPr>
                <w:i/>
                <w:iCs/>
              </w:rPr>
              <w:t>See Exit Ticket Answer Key for exemplar response</w:t>
            </w:r>
            <w:r w:rsidR="00AC1099">
              <w:rPr>
                <w:i/>
                <w:iCs/>
              </w:rPr>
              <w:t>.</w:t>
            </w:r>
          </w:p>
        </w:tc>
      </w:tr>
      <w:tr w:rsidR="005D7ACF" w:rsidRPr="00602ABE" w14:paraId="7DCEAEA0" w14:textId="77777777" w:rsidTr="00203516">
        <w:trPr>
          <w:cantSplit w:val="0"/>
          <w:trHeight w:val="420"/>
        </w:trPr>
        <w:tc>
          <w:tcPr>
            <w:tcW w:w="1525" w:type="dxa"/>
            <w:vMerge w:val="restart"/>
          </w:tcPr>
          <w:p w14:paraId="4D7BC820" w14:textId="5D955384" w:rsidR="005D7ACF" w:rsidRPr="00A72A7F" w:rsidRDefault="005D7ACF" w:rsidP="00C136C9">
            <w:pPr>
              <w:pStyle w:val="Tabletext"/>
              <w:rPr>
                <w:b/>
                <w:bCs/>
                <w:sz w:val="24"/>
                <w:szCs w:val="24"/>
              </w:rPr>
            </w:pPr>
            <w:r w:rsidRPr="00A72A7F">
              <w:rPr>
                <w:b/>
                <w:bCs/>
                <w:sz w:val="24"/>
                <w:szCs w:val="24"/>
              </w:rPr>
              <w:lastRenderedPageBreak/>
              <w:t xml:space="preserve">Vocabulary </w:t>
            </w:r>
          </w:p>
        </w:tc>
        <w:tc>
          <w:tcPr>
            <w:tcW w:w="1710" w:type="dxa"/>
            <w:gridSpan w:val="2"/>
          </w:tcPr>
          <w:p w14:paraId="20B95AF4" w14:textId="63A28817" w:rsidR="005D7ACF" w:rsidRPr="00A42918" w:rsidRDefault="00945AA8" w:rsidP="00C136C9">
            <w:pPr>
              <w:pStyle w:val="Tabletext"/>
            </w:pPr>
            <w:r>
              <w:t>Goal-Setting and Professional Development (GSPD) Process</w:t>
            </w:r>
          </w:p>
        </w:tc>
        <w:tc>
          <w:tcPr>
            <w:tcW w:w="6115" w:type="dxa"/>
          </w:tcPr>
          <w:p w14:paraId="01E308A1" w14:textId="2C33242C" w:rsidR="005D7ACF" w:rsidRPr="00DB54CD" w:rsidRDefault="0084363C" w:rsidP="00C136C9">
            <w:pPr>
              <w:pStyle w:val="Tabletext"/>
            </w:pPr>
            <w:r>
              <w:t>A</w:t>
            </w:r>
            <w:r w:rsidR="00945AA8">
              <w:t xml:space="preserve">n on-going, recursive process where teachers reflect on current professional practices, identify professional growth goals, establish a professional development plan to attain those goals, </w:t>
            </w:r>
            <w:r w:rsidR="002E6BA1">
              <w:t xml:space="preserve">and reflect on goal attainment. </w:t>
            </w:r>
            <w:r>
              <w:t xml:space="preserve"> </w:t>
            </w:r>
          </w:p>
        </w:tc>
      </w:tr>
      <w:tr w:rsidR="00BC5971" w:rsidRPr="00602ABE" w14:paraId="51474E70" w14:textId="77777777" w:rsidTr="00203516">
        <w:trPr>
          <w:cantSplit w:val="0"/>
          <w:trHeight w:val="420"/>
        </w:trPr>
        <w:tc>
          <w:tcPr>
            <w:tcW w:w="1525" w:type="dxa"/>
            <w:vMerge/>
          </w:tcPr>
          <w:p w14:paraId="37E8FBEA" w14:textId="77777777" w:rsidR="00BC5971" w:rsidRPr="00A72A7F" w:rsidRDefault="00BC5971" w:rsidP="00C136C9">
            <w:pPr>
              <w:pStyle w:val="Tabletext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10" w:type="dxa"/>
            <w:gridSpan w:val="2"/>
          </w:tcPr>
          <w:p w14:paraId="0015138F" w14:textId="0A0ECB46" w:rsidR="00BC5971" w:rsidRDefault="00BC5971" w:rsidP="00C136C9">
            <w:pPr>
              <w:pStyle w:val="Tabletext"/>
            </w:pPr>
            <w:r>
              <w:t>Professional Development Plan</w:t>
            </w:r>
          </w:p>
        </w:tc>
        <w:tc>
          <w:tcPr>
            <w:tcW w:w="6115" w:type="dxa"/>
          </w:tcPr>
          <w:p w14:paraId="439BF65E" w14:textId="2211D65E" w:rsidR="00BC5971" w:rsidRPr="001D036E" w:rsidRDefault="00BC5971" w:rsidP="00C136C9">
            <w:pPr>
              <w:pStyle w:val="Tabletext"/>
            </w:pPr>
            <w:r>
              <w:t>A detailed plan for how a teacher will attain their professional growth goals and track their progress toward the goals over the course of the year.</w:t>
            </w:r>
          </w:p>
        </w:tc>
      </w:tr>
      <w:tr w:rsidR="001D036E" w:rsidRPr="00602ABE" w14:paraId="7A360942" w14:textId="77777777" w:rsidTr="00203516">
        <w:trPr>
          <w:cantSplit w:val="0"/>
          <w:trHeight w:val="420"/>
        </w:trPr>
        <w:tc>
          <w:tcPr>
            <w:tcW w:w="1525" w:type="dxa"/>
            <w:vMerge/>
          </w:tcPr>
          <w:p w14:paraId="30C3BD00" w14:textId="77777777" w:rsidR="001D036E" w:rsidRPr="00A72A7F" w:rsidRDefault="001D036E" w:rsidP="00C136C9">
            <w:pPr>
              <w:pStyle w:val="Tabletext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10" w:type="dxa"/>
            <w:gridSpan w:val="2"/>
          </w:tcPr>
          <w:p w14:paraId="603683E3" w14:textId="4241FEA8" w:rsidR="001D036E" w:rsidRDefault="001D036E" w:rsidP="00C136C9">
            <w:pPr>
              <w:pStyle w:val="Tabletext"/>
            </w:pPr>
            <w:r>
              <w:t>SMART Goal</w:t>
            </w:r>
          </w:p>
        </w:tc>
        <w:tc>
          <w:tcPr>
            <w:tcW w:w="6115" w:type="dxa"/>
          </w:tcPr>
          <w:p w14:paraId="266E8D78" w14:textId="3A9E3B34" w:rsidR="001D036E" w:rsidRDefault="001D036E" w:rsidP="00C136C9">
            <w:pPr>
              <w:pStyle w:val="Tabletext"/>
            </w:pPr>
            <w:r w:rsidRPr="001D036E">
              <w:t>An</w:t>
            </w:r>
            <w:r>
              <w:rPr>
                <w:b/>
                <w:bCs/>
              </w:rPr>
              <w:t xml:space="preserve"> </w:t>
            </w:r>
            <w:r>
              <w:t xml:space="preserve">acronym for goal setting that </w:t>
            </w:r>
            <w:r w:rsidRPr="00786EF3">
              <w:t>stands for Specific, Measurable, Achievable, Re</w:t>
            </w:r>
            <w:r>
              <w:t>levant</w:t>
            </w:r>
            <w:r w:rsidRPr="00786EF3">
              <w:t>, and Timely</w:t>
            </w:r>
          </w:p>
        </w:tc>
      </w:tr>
    </w:tbl>
    <w:p w14:paraId="1B26D53A" w14:textId="3BCEE205" w:rsidR="00DB54CD" w:rsidRDefault="00DB54CD" w:rsidP="00DB54CD"/>
    <w:tbl>
      <w:tblPr>
        <w:tblStyle w:val="TableGrid"/>
        <w:tblW w:w="5048" w:type="pct"/>
        <w:tblLayout w:type="fixed"/>
        <w:tblLook w:val="04A0" w:firstRow="1" w:lastRow="0" w:firstColumn="1" w:lastColumn="0" w:noHBand="0" w:noVBand="1"/>
      </w:tblPr>
      <w:tblGrid>
        <w:gridCol w:w="895"/>
        <w:gridCol w:w="6967"/>
        <w:gridCol w:w="1578"/>
      </w:tblGrid>
      <w:tr w:rsidR="00413E82" w:rsidRPr="00DB54CD" w14:paraId="65762ACA" w14:textId="77777777" w:rsidTr="00203516">
        <w:trPr>
          <w:cantSplit w:val="0"/>
          <w:trHeight w:val="420"/>
          <w:tblHeader/>
        </w:trPr>
        <w:tc>
          <w:tcPr>
            <w:tcW w:w="895" w:type="dxa"/>
            <w:vAlign w:val="center"/>
            <w:hideMark/>
          </w:tcPr>
          <w:p w14:paraId="5DD0FD98" w14:textId="554EF67E" w:rsidR="00413E82" w:rsidRPr="00205E12" w:rsidRDefault="00413E82" w:rsidP="00205E12">
            <w:pPr>
              <w:pStyle w:val="Tabletext"/>
              <w:jc w:val="center"/>
              <w:rPr>
                <w:b/>
                <w:bCs/>
              </w:rPr>
            </w:pPr>
            <w:r w:rsidRPr="00205E12">
              <w:rPr>
                <w:b/>
                <w:bCs/>
              </w:rPr>
              <w:t>Est</w:t>
            </w:r>
            <w:r w:rsidR="00DB54CD" w:rsidRPr="00205E12">
              <w:rPr>
                <w:b/>
                <w:bCs/>
              </w:rPr>
              <w:t xml:space="preserve"> </w:t>
            </w:r>
            <w:r w:rsidRPr="00205E12">
              <w:rPr>
                <w:b/>
                <w:bCs/>
              </w:rPr>
              <w:t>Time</w:t>
            </w:r>
          </w:p>
        </w:tc>
        <w:tc>
          <w:tcPr>
            <w:tcW w:w="6967" w:type="dxa"/>
            <w:vAlign w:val="center"/>
          </w:tcPr>
          <w:p w14:paraId="359DA76E" w14:textId="42524366" w:rsidR="00413E82" w:rsidRPr="00DB54CD" w:rsidRDefault="00413E82" w:rsidP="00DB54CD">
            <w:pPr>
              <w:pStyle w:val="Tabletext"/>
              <w:jc w:val="center"/>
              <w:rPr>
                <w:b/>
                <w:bCs/>
              </w:rPr>
            </w:pPr>
            <w:r w:rsidRPr="00DB54CD">
              <w:rPr>
                <w:b/>
                <w:bCs/>
              </w:rPr>
              <w:t>Instructional Activities (including formative assessments)</w:t>
            </w:r>
          </w:p>
        </w:tc>
        <w:tc>
          <w:tcPr>
            <w:tcW w:w="1578" w:type="dxa"/>
            <w:vAlign w:val="center"/>
            <w:hideMark/>
          </w:tcPr>
          <w:p w14:paraId="7C2D006C" w14:textId="77777777" w:rsidR="00413E82" w:rsidRPr="00DB54CD" w:rsidRDefault="00413E82" w:rsidP="00FD5E69">
            <w:pPr>
              <w:pStyle w:val="Tabletext"/>
              <w:jc w:val="center"/>
              <w:rPr>
                <w:b/>
                <w:bCs/>
              </w:rPr>
            </w:pPr>
            <w:r w:rsidRPr="00DB54CD">
              <w:rPr>
                <w:b/>
                <w:bCs/>
              </w:rPr>
              <w:t>Materials</w:t>
            </w:r>
          </w:p>
        </w:tc>
      </w:tr>
      <w:tr w:rsidR="00836689" w:rsidRPr="00447D20" w14:paraId="20356B69" w14:textId="77777777" w:rsidTr="00203516">
        <w:trPr>
          <w:cantSplit w:val="0"/>
          <w:trHeight w:val="420"/>
        </w:trPr>
        <w:tc>
          <w:tcPr>
            <w:tcW w:w="895" w:type="dxa"/>
          </w:tcPr>
          <w:p w14:paraId="0C2175C9" w14:textId="70899A0A" w:rsidR="00836689" w:rsidRDefault="00EA577F" w:rsidP="00205E12">
            <w:pPr>
              <w:pStyle w:val="Tabletext"/>
              <w:jc w:val="center"/>
            </w:pPr>
            <w:r>
              <w:t>4</w:t>
            </w:r>
            <w:r w:rsidR="00F33BEA">
              <w:t xml:space="preserve"> mins</w:t>
            </w:r>
          </w:p>
        </w:tc>
        <w:tc>
          <w:tcPr>
            <w:tcW w:w="6967" w:type="dxa"/>
          </w:tcPr>
          <w:p w14:paraId="4ACEBFEA" w14:textId="41F4C7AE" w:rsidR="008531E2" w:rsidRDefault="0034195E" w:rsidP="001C0792">
            <w:pPr>
              <w:spacing w:before="120" w:after="120"/>
            </w:pPr>
            <w:r>
              <w:t xml:space="preserve">Bellringer: </w:t>
            </w:r>
            <w:r w:rsidR="00671BEC">
              <w:t xml:space="preserve">Complete the anticipation guide to assess your knowledge </w:t>
            </w:r>
            <w:r w:rsidR="003A40BD">
              <w:t xml:space="preserve">of the </w:t>
            </w:r>
            <w:r w:rsidR="00671BEC">
              <w:t xml:space="preserve">professional </w:t>
            </w:r>
            <w:r w:rsidR="000B6795">
              <w:t xml:space="preserve">growth </w:t>
            </w:r>
            <w:r w:rsidR="003A40BD">
              <w:t xml:space="preserve">process for </w:t>
            </w:r>
            <w:r w:rsidR="00330694">
              <w:t>teachers</w:t>
            </w:r>
            <w:r w:rsidR="00A671DB">
              <w:t>.</w:t>
            </w:r>
          </w:p>
          <w:p w14:paraId="7AB064CD" w14:textId="24E6F196" w:rsidR="008531E2" w:rsidRPr="00CF3950" w:rsidRDefault="008531E2" w:rsidP="00DA1836"/>
        </w:tc>
        <w:tc>
          <w:tcPr>
            <w:tcW w:w="1578" w:type="dxa"/>
          </w:tcPr>
          <w:p w14:paraId="5C1802EF" w14:textId="0067FA18" w:rsidR="00F20BB1" w:rsidRDefault="00F20BB1" w:rsidP="00F20BB1">
            <w:pPr>
              <w:pStyle w:val="Tabletext"/>
              <w:jc w:val="center"/>
            </w:pPr>
            <w:r>
              <w:t>Student Guide</w:t>
            </w:r>
          </w:p>
        </w:tc>
      </w:tr>
      <w:tr w:rsidR="005177CC" w:rsidRPr="00447D20" w14:paraId="34829627" w14:textId="77777777" w:rsidTr="00203516">
        <w:trPr>
          <w:cantSplit w:val="0"/>
          <w:trHeight w:val="420"/>
        </w:trPr>
        <w:tc>
          <w:tcPr>
            <w:tcW w:w="895" w:type="dxa"/>
          </w:tcPr>
          <w:p w14:paraId="0436DEF2" w14:textId="7AAEFEBE" w:rsidR="005177CC" w:rsidRDefault="00FD02D4" w:rsidP="00205E12">
            <w:pPr>
              <w:pStyle w:val="Tabletext"/>
              <w:jc w:val="center"/>
            </w:pPr>
            <w:r>
              <w:t>2</w:t>
            </w:r>
            <w:r w:rsidR="005177CC">
              <w:t xml:space="preserve"> mins</w:t>
            </w:r>
          </w:p>
        </w:tc>
        <w:tc>
          <w:tcPr>
            <w:tcW w:w="6967" w:type="dxa"/>
          </w:tcPr>
          <w:p w14:paraId="3C87AF58" w14:textId="0666C9A4" w:rsidR="00B559F7" w:rsidRDefault="00B559F7" w:rsidP="00B559F7">
            <w:pPr>
              <w:pStyle w:val="Tabletextbullet"/>
              <w:numPr>
                <w:ilvl w:val="0"/>
                <w:numId w:val="0"/>
              </w:numPr>
            </w:pPr>
            <w:r>
              <w:t xml:space="preserve">T: Turn and talk with a neighbor. Share your response for each statement. If you are in an even row, your partner is the person in front of you. </w:t>
            </w:r>
          </w:p>
          <w:p w14:paraId="3C5EA760" w14:textId="77777777" w:rsidR="00B559F7" w:rsidRDefault="00B559F7" w:rsidP="00B559F7">
            <w:pPr>
              <w:pStyle w:val="Tabletextbullet"/>
              <w:numPr>
                <w:ilvl w:val="0"/>
                <w:numId w:val="0"/>
              </w:numPr>
            </w:pPr>
          </w:p>
          <w:p w14:paraId="1647D0A4" w14:textId="77777777" w:rsidR="00B559F7" w:rsidRDefault="00B559F7" w:rsidP="00B559F7">
            <w:pPr>
              <w:pStyle w:val="Tabletextbullet"/>
              <w:numPr>
                <w:ilvl w:val="0"/>
                <w:numId w:val="0"/>
              </w:numPr>
            </w:pPr>
            <w:r>
              <w:t>S: (Turn and talk.)</w:t>
            </w:r>
          </w:p>
          <w:p w14:paraId="5C1BD0FC" w14:textId="77777777" w:rsidR="00B559F7" w:rsidRDefault="00B559F7" w:rsidP="00B559F7">
            <w:pPr>
              <w:pStyle w:val="Tabletextbullet"/>
              <w:numPr>
                <w:ilvl w:val="0"/>
                <w:numId w:val="0"/>
              </w:numPr>
            </w:pPr>
          </w:p>
          <w:p w14:paraId="48139812" w14:textId="48CD3280" w:rsidR="00E37A80" w:rsidRPr="00CF3950" w:rsidRDefault="00B559F7" w:rsidP="00B559F7">
            <w:pPr>
              <w:pStyle w:val="Tabletextbullet"/>
              <w:numPr>
                <w:ilvl w:val="0"/>
                <w:numId w:val="0"/>
              </w:numPr>
            </w:pPr>
            <w:r>
              <w:t>T: (Quickly review responses to anticipation guide</w:t>
            </w:r>
            <w:r w:rsidR="00AB208E">
              <w:t>.</w:t>
            </w:r>
            <w:r>
              <w:t>)</w:t>
            </w:r>
          </w:p>
        </w:tc>
        <w:tc>
          <w:tcPr>
            <w:tcW w:w="1578" w:type="dxa"/>
          </w:tcPr>
          <w:p w14:paraId="32BDC02F" w14:textId="77777777" w:rsidR="005177CC" w:rsidRDefault="005177CC" w:rsidP="00F20BB1">
            <w:pPr>
              <w:pStyle w:val="Tabletext"/>
              <w:jc w:val="center"/>
            </w:pPr>
          </w:p>
        </w:tc>
      </w:tr>
      <w:tr w:rsidR="00A2106E" w:rsidRPr="00447D20" w14:paraId="32DCF1B0" w14:textId="77777777" w:rsidTr="00203516">
        <w:trPr>
          <w:cantSplit w:val="0"/>
          <w:trHeight w:val="70"/>
        </w:trPr>
        <w:tc>
          <w:tcPr>
            <w:tcW w:w="895" w:type="dxa"/>
          </w:tcPr>
          <w:p w14:paraId="1238EFAB" w14:textId="4C8A463B" w:rsidR="00A2106E" w:rsidRDefault="008C72A7" w:rsidP="00B125BD">
            <w:pPr>
              <w:pStyle w:val="Tabletext"/>
              <w:jc w:val="center"/>
            </w:pPr>
            <w:r>
              <w:t>5</w:t>
            </w:r>
            <w:r w:rsidR="00A46891">
              <w:t xml:space="preserve"> mins</w:t>
            </w:r>
          </w:p>
        </w:tc>
        <w:tc>
          <w:tcPr>
            <w:tcW w:w="6967" w:type="dxa"/>
          </w:tcPr>
          <w:p w14:paraId="1A322384" w14:textId="1B7B0ACA" w:rsidR="00500614" w:rsidRDefault="00EA577F" w:rsidP="00B125BD">
            <w:pPr>
              <w:pStyle w:val="Tabletextbullet"/>
              <w:numPr>
                <w:ilvl w:val="0"/>
                <w:numId w:val="0"/>
              </w:numPr>
              <w:rPr>
                <w:b/>
                <w:bCs/>
              </w:rPr>
            </w:pPr>
            <w:r>
              <w:rPr>
                <w:b/>
                <w:bCs/>
              </w:rPr>
              <w:t xml:space="preserve">Introduction to </w:t>
            </w:r>
            <w:r w:rsidR="00501723">
              <w:rPr>
                <w:b/>
                <w:bCs/>
              </w:rPr>
              <w:t>the Goal-Setting and</w:t>
            </w:r>
            <w:r>
              <w:rPr>
                <w:b/>
                <w:bCs/>
              </w:rPr>
              <w:t xml:space="preserve"> </w:t>
            </w:r>
            <w:r w:rsidR="006C2A52">
              <w:rPr>
                <w:b/>
                <w:bCs/>
              </w:rPr>
              <w:t xml:space="preserve">Professional </w:t>
            </w:r>
            <w:r w:rsidR="00501723">
              <w:rPr>
                <w:b/>
                <w:bCs/>
              </w:rPr>
              <w:t>Development (GSPD) Process</w:t>
            </w:r>
          </w:p>
          <w:p w14:paraId="7B3E0AB6" w14:textId="77777777" w:rsidR="0050415F" w:rsidRDefault="0050415F" w:rsidP="00B125BD">
            <w:pPr>
              <w:pStyle w:val="Tabletextbullet"/>
              <w:numPr>
                <w:ilvl w:val="0"/>
                <w:numId w:val="0"/>
              </w:numPr>
              <w:rPr>
                <w:b/>
                <w:bCs/>
              </w:rPr>
            </w:pPr>
          </w:p>
          <w:p w14:paraId="67400C42" w14:textId="7C0BCBC1" w:rsidR="00B41B74" w:rsidRPr="007D1B8F" w:rsidRDefault="00B41B74" w:rsidP="00B125BD">
            <w:pPr>
              <w:pStyle w:val="Tabletextbullet"/>
              <w:numPr>
                <w:ilvl w:val="0"/>
                <w:numId w:val="0"/>
              </w:numPr>
            </w:pPr>
            <w:r w:rsidRPr="007D1B8F">
              <w:t>T: (Share the following definitions via PPT</w:t>
            </w:r>
            <w:r>
              <w:t xml:space="preserve"> as students record notes in student guide</w:t>
            </w:r>
            <w:r w:rsidRPr="007D1B8F">
              <w:t>)</w:t>
            </w:r>
          </w:p>
          <w:p w14:paraId="6407C8F6" w14:textId="77777777" w:rsidR="00B41B74" w:rsidRDefault="00B41B74" w:rsidP="00B125BD">
            <w:pPr>
              <w:pStyle w:val="Tabletextbullet"/>
              <w:numPr>
                <w:ilvl w:val="0"/>
                <w:numId w:val="0"/>
              </w:numPr>
              <w:rPr>
                <w:b/>
                <w:bCs/>
              </w:rPr>
            </w:pPr>
          </w:p>
          <w:p w14:paraId="3C6AA192" w14:textId="56B973F5" w:rsidR="001A5DDF" w:rsidRDefault="00E40DA3" w:rsidP="00E4279D">
            <w:pPr>
              <w:pStyle w:val="Tabletextbullet"/>
              <w:numPr>
                <w:ilvl w:val="0"/>
                <w:numId w:val="0"/>
              </w:numPr>
            </w:pPr>
            <w:r>
              <w:t xml:space="preserve">T: </w:t>
            </w:r>
            <w:r w:rsidR="00644C3C">
              <w:t xml:space="preserve"> </w:t>
            </w:r>
            <w:r w:rsidR="001A5DDF">
              <w:t xml:space="preserve">The </w:t>
            </w:r>
            <w:r w:rsidR="001A5DDF">
              <w:rPr>
                <w:b/>
                <w:bCs/>
              </w:rPr>
              <w:t xml:space="preserve">Goal-Setting and Professional Development (GSPD) Process </w:t>
            </w:r>
            <w:r w:rsidR="007F7744">
              <w:t>is a</w:t>
            </w:r>
            <w:r w:rsidR="001A5DDF">
              <w:t xml:space="preserve">n on-going, recursive process where teachers reflect on current professional practices, identify professional growth goals, establish a professional development plan to attain those goals, and reflect on goal attainment.  </w:t>
            </w:r>
          </w:p>
          <w:p w14:paraId="2E179BAB" w14:textId="77777777" w:rsidR="001A5DDF" w:rsidRDefault="001A5DDF" w:rsidP="00E4279D">
            <w:pPr>
              <w:pStyle w:val="Tabletextbullet"/>
              <w:numPr>
                <w:ilvl w:val="0"/>
                <w:numId w:val="0"/>
              </w:numPr>
            </w:pPr>
          </w:p>
          <w:p w14:paraId="5F0E132D" w14:textId="4A77B520" w:rsidR="00936BEE" w:rsidRDefault="00936BEE" w:rsidP="00936BEE">
            <w:pPr>
              <w:pStyle w:val="Tabletextbullet"/>
              <w:numPr>
                <w:ilvl w:val="0"/>
                <w:numId w:val="0"/>
              </w:numPr>
            </w:pPr>
            <w:r>
              <w:t xml:space="preserve">T: </w:t>
            </w:r>
            <w:r w:rsidR="000A3B87">
              <w:t xml:space="preserve">This process is designed to help teachers: </w:t>
            </w:r>
            <w:r>
              <w:t xml:space="preserve"> </w:t>
            </w:r>
          </w:p>
          <w:p w14:paraId="3A02A16E" w14:textId="77777777" w:rsidR="00936BEE" w:rsidRDefault="00936BEE" w:rsidP="00936BEE">
            <w:pPr>
              <w:pStyle w:val="Tabletextbullet"/>
              <w:numPr>
                <w:ilvl w:val="0"/>
                <w:numId w:val="0"/>
              </w:numPr>
              <w:ind w:left="144"/>
            </w:pPr>
          </w:p>
          <w:p w14:paraId="11F7CB03" w14:textId="4A5AEC29" w:rsidR="00936BEE" w:rsidRDefault="00936BEE" w:rsidP="00936BEE">
            <w:pPr>
              <w:pStyle w:val="Tabletextbullet"/>
            </w:pPr>
            <w:r>
              <w:t xml:space="preserve">reflect on </w:t>
            </w:r>
            <w:r w:rsidR="001A3783">
              <w:t>their</w:t>
            </w:r>
            <w:r>
              <w:t xml:space="preserve"> current professional practices</w:t>
            </w:r>
          </w:p>
          <w:p w14:paraId="6A33E198" w14:textId="1D22CF7E" w:rsidR="00936BEE" w:rsidRDefault="00936BEE" w:rsidP="00936BEE">
            <w:pPr>
              <w:pStyle w:val="Tabletextbullet"/>
            </w:pPr>
            <w:r>
              <w:t xml:space="preserve">identify </w:t>
            </w:r>
            <w:r w:rsidR="001A3783">
              <w:t>their</w:t>
            </w:r>
            <w:r>
              <w:t xml:space="preserve"> professional growth goals</w:t>
            </w:r>
          </w:p>
          <w:p w14:paraId="63626433" w14:textId="5B7ECC25" w:rsidR="00936BEE" w:rsidRDefault="00936BEE" w:rsidP="00936BEE">
            <w:pPr>
              <w:pStyle w:val="Tabletextbullet"/>
            </w:pPr>
            <w:r>
              <w:t xml:space="preserve">build </w:t>
            </w:r>
            <w:r w:rsidR="001A3783">
              <w:t>their</w:t>
            </w:r>
            <w:r>
              <w:t xml:space="preserve"> professional development plan to attain those goals </w:t>
            </w:r>
          </w:p>
          <w:p w14:paraId="50AAEC84" w14:textId="265BCDE0" w:rsidR="00936BEE" w:rsidRDefault="00936BEE" w:rsidP="00936BEE">
            <w:pPr>
              <w:pStyle w:val="Tabletextbullet"/>
            </w:pPr>
            <w:r>
              <w:t xml:space="preserve">track </w:t>
            </w:r>
            <w:r w:rsidR="001A3783">
              <w:t>their</w:t>
            </w:r>
            <w:r>
              <w:t xml:space="preserve"> progress toward </w:t>
            </w:r>
            <w:r w:rsidR="001A3783">
              <w:t>their</w:t>
            </w:r>
            <w:r>
              <w:t xml:space="preserve"> goals over the course of the year</w:t>
            </w:r>
          </w:p>
          <w:p w14:paraId="0BF6DABF" w14:textId="77777777" w:rsidR="000A3B87" w:rsidRDefault="000A3B87" w:rsidP="00B41C4B">
            <w:pPr>
              <w:pStyle w:val="Tabletextbullet"/>
              <w:numPr>
                <w:ilvl w:val="0"/>
                <w:numId w:val="0"/>
              </w:numPr>
              <w:ind w:left="432" w:hanging="288"/>
            </w:pPr>
          </w:p>
          <w:p w14:paraId="6B72F3C3" w14:textId="58AA6C22" w:rsidR="00127898" w:rsidRDefault="00BC5971" w:rsidP="00842AA1">
            <w:pPr>
              <w:pStyle w:val="Tabletextbullet"/>
              <w:numPr>
                <w:ilvl w:val="0"/>
                <w:numId w:val="0"/>
              </w:numPr>
            </w:pPr>
            <w:r>
              <w:lastRenderedPageBreak/>
              <w:t xml:space="preserve">T: </w:t>
            </w:r>
            <w:r w:rsidR="007E7450">
              <w:t>D</w:t>
            </w:r>
            <w:r w:rsidR="000A3B87">
              <w:t>evelop</w:t>
            </w:r>
            <w:r w:rsidR="00957C5F">
              <w:t>ing</w:t>
            </w:r>
            <w:r w:rsidR="000A3B87">
              <w:t xml:space="preserve"> a</w:t>
            </w:r>
            <w:r w:rsidR="007E7450">
              <w:t xml:space="preserve"> quality</w:t>
            </w:r>
            <w:r w:rsidR="000A3B87">
              <w:t xml:space="preserve"> </w:t>
            </w:r>
            <w:r w:rsidR="000A3B87">
              <w:rPr>
                <w:b/>
                <w:bCs/>
              </w:rPr>
              <w:t>professional development plan</w:t>
            </w:r>
            <w:r w:rsidR="004E3FCF">
              <w:rPr>
                <w:b/>
                <w:bCs/>
              </w:rPr>
              <w:t xml:space="preserve"> (PDP)</w:t>
            </w:r>
            <w:r w:rsidR="000A3B87">
              <w:t xml:space="preserve"> is </w:t>
            </w:r>
            <w:r w:rsidR="005631D4">
              <w:t>an importan</w:t>
            </w:r>
            <w:r w:rsidR="007E7450">
              <w:t xml:space="preserve">t part of this process. </w:t>
            </w:r>
            <w:r w:rsidR="004E3FCF">
              <w:t xml:space="preserve"> A PDP is a detailed plan for how a teacher will attain their professional growth goals and track their progress toward the goals over the course of the year. </w:t>
            </w:r>
          </w:p>
          <w:p w14:paraId="44BCA0BE" w14:textId="77777777" w:rsidR="004E3FCF" w:rsidRDefault="004E3FCF" w:rsidP="00842AA1">
            <w:pPr>
              <w:pStyle w:val="Tabletextbullet"/>
              <w:numPr>
                <w:ilvl w:val="0"/>
                <w:numId w:val="0"/>
              </w:numPr>
            </w:pPr>
          </w:p>
          <w:p w14:paraId="64A18398" w14:textId="2D94106A" w:rsidR="004E3FCF" w:rsidRDefault="00BC5971" w:rsidP="004E3FCF">
            <w:pPr>
              <w:pStyle w:val="Tabletextbullet"/>
              <w:numPr>
                <w:ilvl w:val="0"/>
                <w:numId w:val="0"/>
              </w:numPr>
            </w:pPr>
            <w:r>
              <w:t xml:space="preserve">T: </w:t>
            </w:r>
            <w:r w:rsidR="004E3FCF">
              <w:t>Quality growth plans are developed using various data sources, such as classroom observations, performance measures, discussions from professional learning communities, lesson plans, etc.</w:t>
            </w:r>
          </w:p>
          <w:p w14:paraId="24467A84" w14:textId="71B4480B" w:rsidR="00855D93" w:rsidRDefault="00855D93" w:rsidP="004E3FCF">
            <w:pPr>
              <w:pStyle w:val="Tabletextbullet"/>
              <w:numPr>
                <w:ilvl w:val="0"/>
                <w:numId w:val="0"/>
              </w:numPr>
            </w:pPr>
          </w:p>
          <w:p w14:paraId="2C3CCDE6" w14:textId="1377D164" w:rsidR="00855D93" w:rsidRDefault="00855D93" w:rsidP="004E3FCF">
            <w:pPr>
              <w:pStyle w:val="Tabletextbullet"/>
              <w:numPr>
                <w:ilvl w:val="0"/>
                <w:numId w:val="0"/>
              </w:numPr>
            </w:pPr>
            <w:r>
              <w:t xml:space="preserve">T: Today, you are going to consider </w:t>
            </w:r>
            <w:r w:rsidR="00BC3F71">
              <w:t xml:space="preserve">what it is you would like to do in the next five to ten years and learn more about what it might take to get to that point. </w:t>
            </w:r>
          </w:p>
          <w:p w14:paraId="2D4F3A01" w14:textId="33FE7AE0" w:rsidR="00127898" w:rsidRPr="00EE21E7" w:rsidRDefault="00127898" w:rsidP="00842AA1">
            <w:pPr>
              <w:pStyle w:val="Tabletextbullet"/>
              <w:numPr>
                <w:ilvl w:val="0"/>
                <w:numId w:val="0"/>
              </w:numPr>
            </w:pPr>
          </w:p>
        </w:tc>
        <w:tc>
          <w:tcPr>
            <w:tcW w:w="1578" w:type="dxa"/>
          </w:tcPr>
          <w:p w14:paraId="226BDCA6" w14:textId="77777777" w:rsidR="00A2106E" w:rsidRDefault="00825919" w:rsidP="00B125BD">
            <w:pPr>
              <w:pStyle w:val="Tabletext"/>
              <w:jc w:val="center"/>
            </w:pPr>
            <w:r>
              <w:lastRenderedPageBreak/>
              <w:t>Student Guide</w:t>
            </w:r>
          </w:p>
          <w:p w14:paraId="4D5DA7B1" w14:textId="3A2CA852" w:rsidR="00584B7E" w:rsidRDefault="00584B7E" w:rsidP="00B125BD">
            <w:pPr>
              <w:pStyle w:val="Tabletext"/>
              <w:jc w:val="center"/>
            </w:pPr>
            <w:r>
              <w:t>PPT</w:t>
            </w:r>
          </w:p>
          <w:p w14:paraId="53710BC2" w14:textId="3F37DBFE" w:rsidR="00F6102B" w:rsidRPr="00205E12" w:rsidRDefault="00000000" w:rsidP="007D1B8F">
            <w:pPr>
              <w:pStyle w:val="Tabletext"/>
              <w:jc w:val="center"/>
            </w:pPr>
            <w:hyperlink r:id="rId11" w:history="1">
              <w:r w:rsidR="00AF691C" w:rsidRPr="00AF691C">
                <w:rPr>
                  <w:rStyle w:val="Hyperlink"/>
                </w:rPr>
                <w:t>Information ab</w:t>
              </w:r>
              <w:r w:rsidR="00AF691C" w:rsidRPr="00AF691C">
                <w:rPr>
                  <w:rStyle w:val="Hyperlink"/>
                </w:rPr>
                <w:t>o</w:t>
              </w:r>
              <w:r w:rsidR="00AF691C" w:rsidRPr="00AF691C">
                <w:rPr>
                  <w:rStyle w:val="Hyperlink"/>
                </w:rPr>
                <w:t>ut GSPD Process</w:t>
              </w:r>
            </w:hyperlink>
          </w:p>
        </w:tc>
      </w:tr>
      <w:tr w:rsidR="00E751DE" w:rsidRPr="00447D20" w14:paraId="1637208A" w14:textId="77777777" w:rsidTr="00203516">
        <w:trPr>
          <w:cantSplit w:val="0"/>
          <w:trHeight w:val="70"/>
        </w:trPr>
        <w:tc>
          <w:tcPr>
            <w:tcW w:w="895" w:type="dxa"/>
          </w:tcPr>
          <w:p w14:paraId="2D8D5246" w14:textId="12FC67F8" w:rsidR="00E751DE" w:rsidRDefault="00483358" w:rsidP="00B125BD">
            <w:pPr>
              <w:pStyle w:val="Tabletext"/>
              <w:jc w:val="center"/>
            </w:pPr>
            <w:r>
              <w:t>10</w:t>
            </w:r>
            <w:r w:rsidR="008F1ACB">
              <w:t xml:space="preserve"> mins</w:t>
            </w:r>
          </w:p>
        </w:tc>
        <w:tc>
          <w:tcPr>
            <w:tcW w:w="6967" w:type="dxa"/>
          </w:tcPr>
          <w:p w14:paraId="1DFB0A5A" w14:textId="667F29F2" w:rsidR="00E751DE" w:rsidRDefault="003D6027" w:rsidP="00E751DE">
            <w:pPr>
              <w:pStyle w:val="Tabletextbullet"/>
              <w:numPr>
                <w:ilvl w:val="0"/>
                <w:numId w:val="0"/>
              </w:numPr>
              <w:rPr>
                <w:b/>
                <w:bCs/>
              </w:rPr>
            </w:pPr>
            <w:r>
              <w:rPr>
                <w:b/>
                <w:bCs/>
              </w:rPr>
              <w:t>Personal</w:t>
            </w:r>
            <w:r w:rsidR="00F30251">
              <w:rPr>
                <w:b/>
                <w:bCs/>
              </w:rPr>
              <w:t xml:space="preserve"> Trajectory  </w:t>
            </w:r>
          </w:p>
          <w:p w14:paraId="1F0FEB48" w14:textId="77777777" w:rsidR="00842AA1" w:rsidRDefault="00842AA1" w:rsidP="00E751DE">
            <w:pPr>
              <w:pStyle w:val="Tabletextbullet"/>
              <w:numPr>
                <w:ilvl w:val="0"/>
                <w:numId w:val="0"/>
              </w:numPr>
              <w:rPr>
                <w:b/>
                <w:bCs/>
              </w:rPr>
            </w:pPr>
          </w:p>
          <w:p w14:paraId="2405BAFD" w14:textId="5DEC51A1" w:rsidR="00842AA1" w:rsidRDefault="00842AA1" w:rsidP="00842AA1">
            <w:pPr>
              <w:pStyle w:val="Tabletextbullet"/>
              <w:numPr>
                <w:ilvl w:val="0"/>
                <w:numId w:val="0"/>
              </w:numPr>
            </w:pPr>
            <w:r>
              <w:t xml:space="preserve">T: </w:t>
            </w:r>
            <w:r w:rsidR="00B97958">
              <w:t>What do you believe about education and the purpose of education?</w:t>
            </w:r>
            <w:r>
              <w:t xml:space="preserve"> </w:t>
            </w:r>
            <w:r w:rsidR="000B6EF0">
              <w:t xml:space="preserve">Take a few minutes to write down your philosophy in your student </w:t>
            </w:r>
            <w:r w:rsidR="006917B5">
              <w:t>guide.</w:t>
            </w:r>
            <w:r w:rsidR="008763CE">
              <w:t xml:space="preserve"> Use the following sentence starters to help guide your thinking.</w:t>
            </w:r>
          </w:p>
          <w:p w14:paraId="4E04873F" w14:textId="1EC55C19" w:rsidR="008763CE" w:rsidRDefault="008763CE" w:rsidP="00842AA1">
            <w:pPr>
              <w:pStyle w:val="Tabletextbullet"/>
              <w:numPr>
                <w:ilvl w:val="0"/>
                <w:numId w:val="0"/>
              </w:numPr>
            </w:pPr>
          </w:p>
          <w:p w14:paraId="424E549E" w14:textId="28A9290D" w:rsidR="008763CE" w:rsidRDefault="008763CE" w:rsidP="008763CE">
            <w:pPr>
              <w:pStyle w:val="Tabletextbullet"/>
            </w:pPr>
            <w:r>
              <w:t>To me, the most important role of a teacher is to…</w:t>
            </w:r>
          </w:p>
          <w:p w14:paraId="521119C6" w14:textId="77777777" w:rsidR="008763CE" w:rsidRDefault="008763CE" w:rsidP="008763CE">
            <w:pPr>
              <w:pStyle w:val="Tabletextbullet"/>
            </w:pPr>
            <w:r>
              <w:t>I believe an important purpose of education is to…</w:t>
            </w:r>
          </w:p>
          <w:p w14:paraId="2D15E8BC" w14:textId="4ADC2A0B" w:rsidR="006917B5" w:rsidRDefault="006917B5" w:rsidP="008763CE">
            <w:pPr>
              <w:pStyle w:val="Tabletextbullet"/>
              <w:numPr>
                <w:ilvl w:val="0"/>
                <w:numId w:val="0"/>
              </w:numPr>
              <w:ind w:left="432" w:hanging="288"/>
            </w:pPr>
          </w:p>
          <w:p w14:paraId="7B45B77E" w14:textId="79B86A6B" w:rsidR="006917B5" w:rsidRDefault="006917B5" w:rsidP="00842AA1">
            <w:pPr>
              <w:pStyle w:val="Tabletextbullet"/>
              <w:numPr>
                <w:ilvl w:val="0"/>
                <w:numId w:val="0"/>
              </w:numPr>
            </w:pPr>
            <w:r>
              <w:t>S: (complete philosophy of education)</w:t>
            </w:r>
            <w:r w:rsidR="00B92F26">
              <w:t>.</w:t>
            </w:r>
          </w:p>
          <w:p w14:paraId="047864B6" w14:textId="19BC48E0" w:rsidR="00436F16" w:rsidRDefault="00436F16" w:rsidP="00842AA1">
            <w:pPr>
              <w:pStyle w:val="Tabletextbullet"/>
              <w:numPr>
                <w:ilvl w:val="0"/>
                <w:numId w:val="0"/>
              </w:numPr>
            </w:pPr>
          </w:p>
          <w:p w14:paraId="3E1AE3BA" w14:textId="5A5F4545" w:rsidR="00C63348" w:rsidRDefault="00436F16" w:rsidP="00842AA1">
            <w:pPr>
              <w:pStyle w:val="Tabletextbullet"/>
              <w:numPr>
                <w:ilvl w:val="0"/>
                <w:numId w:val="0"/>
              </w:numPr>
            </w:pPr>
            <w:r>
              <w:t xml:space="preserve">T: </w:t>
            </w:r>
            <w:r w:rsidR="00A951B7">
              <w:t xml:space="preserve">Now, think about where you see yourself in </w:t>
            </w:r>
            <w:r w:rsidR="00996B16">
              <w:t>two to five</w:t>
            </w:r>
            <w:r w:rsidR="00A951B7">
              <w:t xml:space="preserve"> years. </w:t>
            </w:r>
            <w:r w:rsidR="00B72CAD">
              <w:t>W</w:t>
            </w:r>
            <w:r>
              <w:t xml:space="preserve">hat you would like to teach. What age group would you like to work with? Is there a particular subject you want to teach? </w:t>
            </w:r>
            <w:r w:rsidR="00AF2CD9" w:rsidRPr="00AF2CD9">
              <w:t xml:space="preserve">Do </w:t>
            </w:r>
            <w:r w:rsidR="00AF2CD9">
              <w:t>you</w:t>
            </w:r>
            <w:r w:rsidR="00AF2CD9" w:rsidRPr="00AF2CD9">
              <w:t xml:space="preserve"> want to pursue a specialization like high-needs special education, literacy specialist, math specialist, bilingual specialist</w:t>
            </w:r>
            <w:r w:rsidR="00B859D8">
              <w:t>?</w:t>
            </w:r>
            <w:r w:rsidR="00AF2CD9" w:rsidRPr="00AF2CD9">
              <w:t xml:space="preserve"> </w:t>
            </w:r>
            <w:r w:rsidR="00C63348">
              <w:t xml:space="preserve">Take a few minutes to consider what you are interested in teaching and record those thoughts in your student guide. </w:t>
            </w:r>
            <w:r w:rsidR="008763CE">
              <w:t>Use the following sentence starters to help guide your thinking.</w:t>
            </w:r>
          </w:p>
          <w:p w14:paraId="13F14D13" w14:textId="2B267FAF" w:rsidR="008763CE" w:rsidRDefault="008763CE" w:rsidP="00842AA1">
            <w:pPr>
              <w:pStyle w:val="Tabletextbullet"/>
              <w:numPr>
                <w:ilvl w:val="0"/>
                <w:numId w:val="0"/>
              </w:numPr>
            </w:pPr>
          </w:p>
          <w:p w14:paraId="466CCF29" w14:textId="56110FB3" w:rsidR="008763CE" w:rsidRDefault="008763CE" w:rsidP="008763CE">
            <w:pPr>
              <w:pStyle w:val="Tabletextbullet"/>
            </w:pPr>
            <w:r>
              <w:t>I am best suited to work with students who… because…</w:t>
            </w:r>
          </w:p>
          <w:p w14:paraId="52D138CE" w14:textId="49C24051" w:rsidR="008763CE" w:rsidRDefault="008763CE" w:rsidP="008763CE">
            <w:pPr>
              <w:pStyle w:val="Tabletextbullet"/>
            </w:pPr>
            <w:r>
              <w:t>I am best suited to work in a school that values… because…</w:t>
            </w:r>
          </w:p>
          <w:p w14:paraId="3EBB8E94" w14:textId="239193B7" w:rsidR="008763CE" w:rsidRDefault="008763CE" w:rsidP="008763CE">
            <w:pPr>
              <w:pStyle w:val="Tabletextbullet"/>
            </w:pPr>
            <w:r>
              <w:t>I am most interested in teaching (subject and/or grade level) because…</w:t>
            </w:r>
          </w:p>
          <w:p w14:paraId="51DE1910" w14:textId="66C72DB1" w:rsidR="008763CE" w:rsidRDefault="008763CE" w:rsidP="008763CE">
            <w:pPr>
              <w:pStyle w:val="Tabletextbullet"/>
            </w:pPr>
            <w:r>
              <w:t>In five years, I want to be/have…</w:t>
            </w:r>
          </w:p>
          <w:p w14:paraId="7EFD35BC" w14:textId="77777777" w:rsidR="008763CE" w:rsidRDefault="008763CE" w:rsidP="00842AA1">
            <w:pPr>
              <w:pStyle w:val="Tabletextbullet"/>
              <w:numPr>
                <w:ilvl w:val="0"/>
                <w:numId w:val="0"/>
              </w:numPr>
            </w:pPr>
          </w:p>
          <w:p w14:paraId="71331F3E" w14:textId="4E066CC8" w:rsidR="00E751DE" w:rsidRDefault="00F73EBB" w:rsidP="00463546">
            <w:pPr>
              <w:pStyle w:val="Tabletextbullet"/>
              <w:numPr>
                <w:ilvl w:val="0"/>
                <w:numId w:val="0"/>
              </w:numPr>
            </w:pPr>
            <w:r>
              <w:t>S:</w:t>
            </w:r>
            <w:r w:rsidR="00B92F26">
              <w:t xml:space="preserve"> (</w:t>
            </w:r>
            <w:r w:rsidR="00C63348">
              <w:t>R</w:t>
            </w:r>
            <w:r w:rsidR="001D5391">
              <w:t>ecord thoughts in student guide</w:t>
            </w:r>
            <w:r w:rsidR="00AF2CD9">
              <w:t>)</w:t>
            </w:r>
            <w:r w:rsidR="007973A0">
              <w:t>.</w:t>
            </w:r>
          </w:p>
          <w:p w14:paraId="1E67E06B" w14:textId="77777777" w:rsidR="006B7848" w:rsidRDefault="006B7848" w:rsidP="00463546">
            <w:pPr>
              <w:pStyle w:val="Tabletextbullet"/>
              <w:numPr>
                <w:ilvl w:val="0"/>
                <w:numId w:val="0"/>
              </w:numPr>
            </w:pPr>
          </w:p>
          <w:p w14:paraId="7D360F44" w14:textId="1FE27D57" w:rsidR="006B7848" w:rsidRDefault="006B7848" w:rsidP="00463546">
            <w:pPr>
              <w:pStyle w:val="Tabletextbullet"/>
              <w:numPr>
                <w:ilvl w:val="0"/>
                <w:numId w:val="0"/>
              </w:numPr>
            </w:pPr>
            <w:r>
              <w:t xml:space="preserve">T: Lastly, I want you to think </w:t>
            </w:r>
            <w:r w:rsidR="00215AB8">
              <w:t xml:space="preserve">about your role in education </w:t>
            </w:r>
            <w:r w:rsidR="00401F44">
              <w:t xml:space="preserve">beyond five years. Do you want to pursue a master’s or doctorate degree? Are you interested in teaching in college or outside of the country? Do you want to </w:t>
            </w:r>
            <w:r w:rsidR="00401F44">
              <w:lastRenderedPageBreak/>
              <w:t>be a principal someday or work at the district office?</w:t>
            </w:r>
            <w:r w:rsidR="007973A0">
              <w:t xml:space="preserve"> Take a few minutes to consider where you might want to be in ten years from now and record those thoughts in your student guide.</w:t>
            </w:r>
            <w:r w:rsidR="008763CE">
              <w:t xml:space="preserve"> Use the following sentence starter to guide your thinking.</w:t>
            </w:r>
          </w:p>
          <w:p w14:paraId="4EEF2FD2" w14:textId="490A747D" w:rsidR="008763CE" w:rsidRDefault="008763CE" w:rsidP="00463546">
            <w:pPr>
              <w:pStyle w:val="Tabletextbullet"/>
              <w:numPr>
                <w:ilvl w:val="0"/>
                <w:numId w:val="0"/>
              </w:numPr>
            </w:pPr>
          </w:p>
          <w:p w14:paraId="42A91C5F" w14:textId="77777777" w:rsidR="008763CE" w:rsidRDefault="008763CE" w:rsidP="008763CE">
            <w:pPr>
              <w:pStyle w:val="Tabletextbullet"/>
              <w:numPr>
                <w:ilvl w:val="0"/>
                <w:numId w:val="8"/>
              </w:numPr>
              <w:ind w:left="648"/>
            </w:pPr>
            <w:r>
              <w:t>In ten years, I want to be/have...</w:t>
            </w:r>
          </w:p>
          <w:p w14:paraId="0CCB8C66" w14:textId="77777777" w:rsidR="007973A0" w:rsidRDefault="007973A0" w:rsidP="00463546">
            <w:pPr>
              <w:pStyle w:val="Tabletextbullet"/>
              <w:numPr>
                <w:ilvl w:val="0"/>
                <w:numId w:val="0"/>
              </w:numPr>
            </w:pPr>
          </w:p>
          <w:p w14:paraId="1465EE8F" w14:textId="77777777" w:rsidR="007973A0" w:rsidRDefault="007973A0" w:rsidP="00463546">
            <w:pPr>
              <w:pStyle w:val="Tabletextbullet"/>
              <w:numPr>
                <w:ilvl w:val="0"/>
                <w:numId w:val="0"/>
              </w:numPr>
            </w:pPr>
            <w:r>
              <w:t>S: (Record thoughts in student guide).</w:t>
            </w:r>
          </w:p>
          <w:p w14:paraId="50B5B548" w14:textId="77777777" w:rsidR="0099378E" w:rsidRDefault="0099378E" w:rsidP="00463546">
            <w:pPr>
              <w:pStyle w:val="Tabletextbullet"/>
              <w:numPr>
                <w:ilvl w:val="0"/>
                <w:numId w:val="0"/>
              </w:numPr>
            </w:pPr>
          </w:p>
          <w:p w14:paraId="20362B79" w14:textId="77777777" w:rsidR="0099378E" w:rsidRDefault="0099378E" w:rsidP="0099378E">
            <w:pPr>
              <w:pStyle w:val="Tabletextbullet"/>
              <w:numPr>
                <w:ilvl w:val="0"/>
                <w:numId w:val="0"/>
              </w:numPr>
            </w:pPr>
            <w:r>
              <w:t>T: Why is it important for an educator to consider what they want to accomplish long-term and short-term?</w:t>
            </w:r>
          </w:p>
          <w:p w14:paraId="592E82E5" w14:textId="77777777" w:rsidR="0099378E" w:rsidRDefault="0099378E" w:rsidP="0099378E">
            <w:pPr>
              <w:pStyle w:val="Tabletextbullet"/>
              <w:numPr>
                <w:ilvl w:val="0"/>
                <w:numId w:val="0"/>
              </w:numPr>
            </w:pPr>
          </w:p>
          <w:p w14:paraId="68605F09" w14:textId="77777777" w:rsidR="0099378E" w:rsidRDefault="0099378E" w:rsidP="0099378E">
            <w:pPr>
              <w:pStyle w:val="Tabletextbullet"/>
              <w:numPr>
                <w:ilvl w:val="0"/>
                <w:numId w:val="0"/>
              </w:numPr>
            </w:pPr>
            <w:r>
              <w:t>S: It helps you plan how you can continue to grow in those areas and what you need to do to get to that point.</w:t>
            </w:r>
          </w:p>
          <w:p w14:paraId="542ABFEC" w14:textId="77777777" w:rsidR="0099378E" w:rsidRDefault="0099378E" w:rsidP="0099378E">
            <w:pPr>
              <w:pStyle w:val="Tabletextbullet"/>
              <w:numPr>
                <w:ilvl w:val="0"/>
                <w:numId w:val="0"/>
              </w:numPr>
            </w:pPr>
          </w:p>
          <w:p w14:paraId="219A22FF" w14:textId="2231A256" w:rsidR="0099378E" w:rsidRPr="00A54B91" w:rsidRDefault="0099378E" w:rsidP="00463546">
            <w:pPr>
              <w:pStyle w:val="Tabletextbullet"/>
              <w:numPr>
                <w:ilvl w:val="0"/>
                <w:numId w:val="0"/>
              </w:numPr>
            </w:pPr>
            <w:r>
              <w:t xml:space="preserve">T: Right – </w:t>
            </w:r>
            <w:r w:rsidRPr="006D30CE">
              <w:t>teachers continue to learn and grow well after they are certified</w:t>
            </w:r>
            <w:r>
              <w:t>. T</w:t>
            </w:r>
            <w:r w:rsidRPr="006D30CE">
              <w:t>here are many and varied opportunities to improve your knowledge and practice</w:t>
            </w:r>
            <w:r>
              <w:t xml:space="preserve"> and</w:t>
            </w:r>
            <w:r w:rsidRPr="006D30CE">
              <w:t xml:space="preserve"> having goals and a plan will help </w:t>
            </w:r>
            <w:r>
              <w:t>you</w:t>
            </w:r>
            <w:r w:rsidRPr="006D30CE">
              <w:t xml:space="preserve"> continue to improve and grow throughout </w:t>
            </w:r>
            <w:r>
              <w:t>your</w:t>
            </w:r>
            <w:r w:rsidRPr="006D30CE">
              <w:t xml:space="preserve"> career.</w:t>
            </w:r>
          </w:p>
        </w:tc>
        <w:tc>
          <w:tcPr>
            <w:tcW w:w="1578" w:type="dxa"/>
          </w:tcPr>
          <w:p w14:paraId="313D42C4" w14:textId="3620B5C5" w:rsidR="00AE2E8D" w:rsidRDefault="00AE2E8D" w:rsidP="00B125BD">
            <w:pPr>
              <w:pStyle w:val="Tabletext"/>
              <w:jc w:val="center"/>
            </w:pPr>
            <w:r>
              <w:lastRenderedPageBreak/>
              <w:t>Student Guide</w:t>
            </w:r>
          </w:p>
        </w:tc>
      </w:tr>
      <w:tr w:rsidR="002E1671" w:rsidRPr="00447D20" w14:paraId="5904FC20" w14:textId="77777777" w:rsidTr="00203516">
        <w:trPr>
          <w:cantSplit w:val="0"/>
          <w:trHeight w:val="70"/>
        </w:trPr>
        <w:tc>
          <w:tcPr>
            <w:tcW w:w="895" w:type="dxa"/>
          </w:tcPr>
          <w:p w14:paraId="36C426C1" w14:textId="4C89E83F" w:rsidR="002E1671" w:rsidRDefault="00174C48" w:rsidP="00B125BD">
            <w:pPr>
              <w:pStyle w:val="Tabletext"/>
              <w:jc w:val="center"/>
            </w:pPr>
            <w:r>
              <w:t>8</w:t>
            </w:r>
            <w:r w:rsidR="00782377">
              <w:t xml:space="preserve"> </w:t>
            </w:r>
            <w:r w:rsidR="00BE6DB9">
              <w:t>mins</w:t>
            </w:r>
          </w:p>
        </w:tc>
        <w:tc>
          <w:tcPr>
            <w:tcW w:w="6967" w:type="dxa"/>
          </w:tcPr>
          <w:p w14:paraId="77C829F6" w14:textId="77777777" w:rsidR="002E1671" w:rsidRPr="00CD094F" w:rsidRDefault="002E1671" w:rsidP="002E1671">
            <w:pPr>
              <w:pStyle w:val="Tabletextbullet"/>
              <w:numPr>
                <w:ilvl w:val="0"/>
                <w:numId w:val="0"/>
              </w:numPr>
              <w:rPr>
                <w:b/>
                <w:bCs/>
              </w:rPr>
            </w:pPr>
            <w:r w:rsidRPr="00CD094F">
              <w:rPr>
                <w:b/>
                <w:bCs/>
              </w:rPr>
              <w:t>Goal Development</w:t>
            </w:r>
          </w:p>
          <w:p w14:paraId="54FEA858" w14:textId="77777777" w:rsidR="002E1671" w:rsidRDefault="002E1671" w:rsidP="002E1671">
            <w:pPr>
              <w:pStyle w:val="Tabletextbullet"/>
              <w:numPr>
                <w:ilvl w:val="0"/>
                <w:numId w:val="0"/>
              </w:numPr>
            </w:pPr>
          </w:p>
          <w:p w14:paraId="488D1A0D" w14:textId="30246BEA" w:rsidR="002E1671" w:rsidRDefault="002E1671" w:rsidP="002E1671">
            <w:pPr>
              <w:pStyle w:val="Tabletextbullet"/>
              <w:numPr>
                <w:ilvl w:val="0"/>
                <w:numId w:val="0"/>
              </w:numPr>
            </w:pPr>
            <w:r>
              <w:t xml:space="preserve">T: Now that you’ve </w:t>
            </w:r>
            <w:r w:rsidR="00D72BE7">
              <w:t xml:space="preserve">identified what you would like to </w:t>
            </w:r>
            <w:r w:rsidR="0099378E">
              <w:t xml:space="preserve">do in the field of education over the course of the next </w:t>
            </w:r>
            <w:r w:rsidR="00EE79FB">
              <w:t>five</w:t>
            </w:r>
            <w:r w:rsidR="00DD7F73">
              <w:t xml:space="preserve"> to ten years, </w:t>
            </w:r>
            <w:r w:rsidR="00947546">
              <w:t>we are going to</w:t>
            </w:r>
            <w:r>
              <w:t xml:space="preserve"> use the information to draft </w:t>
            </w:r>
            <w:r w:rsidR="001A096E">
              <w:t xml:space="preserve">SMART </w:t>
            </w:r>
            <w:r>
              <w:t xml:space="preserve">goals. </w:t>
            </w:r>
          </w:p>
          <w:p w14:paraId="1373D598" w14:textId="77777777" w:rsidR="001A096E" w:rsidRDefault="001A096E" w:rsidP="002E1671">
            <w:pPr>
              <w:pStyle w:val="Tabletextbullet"/>
              <w:numPr>
                <w:ilvl w:val="0"/>
                <w:numId w:val="0"/>
              </w:numPr>
            </w:pPr>
          </w:p>
          <w:p w14:paraId="73D2455F" w14:textId="00F87E94" w:rsidR="001A096E" w:rsidRDefault="001A096E" w:rsidP="002E1671">
            <w:pPr>
              <w:pStyle w:val="Tabletextbullet"/>
              <w:numPr>
                <w:ilvl w:val="0"/>
                <w:numId w:val="0"/>
              </w:numPr>
            </w:pPr>
            <w:r>
              <w:t>T:</w:t>
            </w:r>
            <w:r w:rsidR="00786EF3">
              <w:t xml:space="preserve"> </w:t>
            </w:r>
            <w:r w:rsidR="00786EF3" w:rsidRPr="001D036E">
              <w:rPr>
                <w:b/>
                <w:bCs/>
              </w:rPr>
              <w:t>SMART</w:t>
            </w:r>
            <w:r w:rsidR="00786EF3">
              <w:t xml:space="preserve"> is a</w:t>
            </w:r>
            <w:r w:rsidR="001D036E">
              <w:t>n</w:t>
            </w:r>
            <w:r w:rsidR="00786EF3">
              <w:t xml:space="preserve"> acronym</w:t>
            </w:r>
            <w:r w:rsidR="00D75525">
              <w:t xml:space="preserve"> for goal setting that </w:t>
            </w:r>
            <w:r w:rsidR="00786EF3" w:rsidRPr="00786EF3">
              <w:t>stands for Specific, Measurable, Achievable, Re</w:t>
            </w:r>
            <w:r w:rsidR="00D75525">
              <w:t>levant</w:t>
            </w:r>
            <w:r w:rsidR="00786EF3" w:rsidRPr="00786EF3">
              <w:t>, and Timely.</w:t>
            </w:r>
            <w:r w:rsidR="00DD0F45">
              <w:t xml:space="preserve"> To create a SMART goal, a teacher must consider the following questions:</w:t>
            </w:r>
          </w:p>
          <w:p w14:paraId="2648FCDF" w14:textId="77777777" w:rsidR="00DD0F45" w:rsidRDefault="00DD0F45" w:rsidP="002E1671">
            <w:pPr>
              <w:pStyle w:val="Tabletextbullet"/>
              <w:numPr>
                <w:ilvl w:val="0"/>
                <w:numId w:val="0"/>
              </w:numPr>
            </w:pPr>
          </w:p>
          <w:p w14:paraId="79C10B5A" w14:textId="4E93A1A6" w:rsidR="00DD0F45" w:rsidRDefault="00DD0F45" w:rsidP="00DD0F45">
            <w:pPr>
              <w:pStyle w:val="Tabletextbullet"/>
            </w:pPr>
            <w:r>
              <w:t>Specific - What do you want to accomplish?</w:t>
            </w:r>
          </w:p>
          <w:p w14:paraId="315AC084" w14:textId="26149A84" w:rsidR="00DD0F45" w:rsidRDefault="00DD0F45" w:rsidP="00DD0F45">
            <w:pPr>
              <w:pStyle w:val="Tabletextbullet"/>
            </w:pPr>
            <w:r>
              <w:t>Measurable - How will you know when you</w:t>
            </w:r>
            <w:r w:rsidR="00755F82">
              <w:t>r</w:t>
            </w:r>
            <w:r>
              <w:t xml:space="preserve"> goal is met?</w:t>
            </w:r>
          </w:p>
          <w:p w14:paraId="4BCBB552" w14:textId="0FCF70E4" w:rsidR="00DD0F45" w:rsidRDefault="00DD0F45" w:rsidP="00DD0F45">
            <w:pPr>
              <w:pStyle w:val="Tabletextbullet"/>
            </w:pPr>
            <w:r>
              <w:t>Achievable</w:t>
            </w:r>
            <w:r>
              <w:tab/>
              <w:t>- What steps can you take to reach your goal?</w:t>
            </w:r>
          </w:p>
          <w:p w14:paraId="691953D0" w14:textId="274D7B7E" w:rsidR="00DD0F45" w:rsidRDefault="00DD0F45" w:rsidP="000464B6">
            <w:pPr>
              <w:pStyle w:val="Tabletextbullet"/>
            </w:pPr>
            <w:r>
              <w:t xml:space="preserve">Relevant - How will meeting this goal </w:t>
            </w:r>
            <w:r w:rsidR="00FC6C19">
              <w:t>benefit</w:t>
            </w:r>
            <w:r>
              <w:t xml:space="preserve"> you</w:t>
            </w:r>
            <w:r w:rsidR="00FC6C19">
              <w:t xml:space="preserve"> and your students</w:t>
            </w:r>
            <w:r>
              <w:t>?</w:t>
            </w:r>
          </w:p>
          <w:p w14:paraId="03A735A7" w14:textId="32E5FB15" w:rsidR="00DD0F45" w:rsidRDefault="00DD0F45" w:rsidP="000464B6">
            <w:pPr>
              <w:pStyle w:val="Tabletextbullet"/>
            </w:pPr>
            <w:r>
              <w:t>Timely – What is the end date for your goal?</w:t>
            </w:r>
          </w:p>
          <w:p w14:paraId="4D00FD4B" w14:textId="77777777" w:rsidR="00DD0F45" w:rsidRDefault="00DD0F45" w:rsidP="002E1671">
            <w:pPr>
              <w:pStyle w:val="Tabletextbullet"/>
              <w:numPr>
                <w:ilvl w:val="0"/>
                <w:numId w:val="0"/>
              </w:numPr>
            </w:pPr>
          </w:p>
          <w:p w14:paraId="296FDB60" w14:textId="6044EDCE" w:rsidR="002E1671" w:rsidRDefault="002E1671" w:rsidP="002E1671">
            <w:pPr>
              <w:pStyle w:val="Tabletextbullet"/>
              <w:numPr>
                <w:ilvl w:val="0"/>
                <w:numId w:val="0"/>
              </w:numPr>
            </w:pPr>
            <w:r>
              <w:t>T: Let’s look at an example.</w:t>
            </w:r>
          </w:p>
          <w:p w14:paraId="433FC2F3" w14:textId="77777777" w:rsidR="002E1671" w:rsidRDefault="002E1671" w:rsidP="002E1671">
            <w:pPr>
              <w:pStyle w:val="Tabletextbullet"/>
              <w:numPr>
                <w:ilvl w:val="0"/>
                <w:numId w:val="0"/>
              </w:numPr>
            </w:pPr>
          </w:p>
          <w:p w14:paraId="0026AC4A" w14:textId="6F315767" w:rsidR="002E1671" w:rsidRDefault="002E1671" w:rsidP="002E1671">
            <w:pPr>
              <w:pStyle w:val="Tabletextbullet"/>
              <w:numPr>
                <w:ilvl w:val="0"/>
                <w:numId w:val="0"/>
              </w:numPr>
            </w:pPr>
            <w:r>
              <w:t xml:space="preserve">T: Kia </w:t>
            </w:r>
            <w:r w:rsidR="00465703">
              <w:t xml:space="preserve">has been teaching for </w:t>
            </w:r>
            <w:r w:rsidR="00DE46C2">
              <w:t xml:space="preserve">five years. She frequently uses cooperative learning in her </w:t>
            </w:r>
            <w:r w:rsidR="00EB7B6F">
              <w:t>classroom but</w:t>
            </w:r>
            <w:r w:rsidR="00DE46C2">
              <w:t xml:space="preserve"> would love to learn some </w:t>
            </w:r>
            <w:r w:rsidR="00B6543E">
              <w:t>new strategies</w:t>
            </w:r>
            <w:r w:rsidR="00462996">
              <w:t xml:space="preserve"> to</w:t>
            </w:r>
            <w:r w:rsidR="00B6543E">
              <w:t xml:space="preserve"> effectively manage groups.</w:t>
            </w:r>
            <w:r>
              <w:t xml:space="preserve"> Kia develops </w:t>
            </w:r>
            <w:r w:rsidR="00512E5B">
              <w:t>two draft</w:t>
            </w:r>
            <w:r w:rsidR="00717D96">
              <w:t>s</w:t>
            </w:r>
            <w:r w:rsidR="00512E5B">
              <w:t xml:space="preserve"> of a goal to address this need. </w:t>
            </w:r>
          </w:p>
          <w:p w14:paraId="7B0291D8" w14:textId="77777777" w:rsidR="00512E5B" w:rsidRDefault="00512E5B" w:rsidP="002E1671">
            <w:pPr>
              <w:pStyle w:val="Tabletextbullet"/>
              <w:numPr>
                <w:ilvl w:val="0"/>
                <w:numId w:val="0"/>
              </w:num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370"/>
              <w:gridCol w:w="3371"/>
            </w:tblGrid>
            <w:tr w:rsidR="00512E5B" w14:paraId="493DC905" w14:textId="77777777" w:rsidTr="00512E5B">
              <w:tc>
                <w:tcPr>
                  <w:tcW w:w="3370" w:type="dxa"/>
                </w:tcPr>
                <w:p w14:paraId="6A8D57C9" w14:textId="3792DB2A" w:rsidR="00512E5B" w:rsidRDefault="00717D96" w:rsidP="002E1671">
                  <w:pPr>
                    <w:pStyle w:val="Tabletextbullet"/>
                    <w:numPr>
                      <w:ilvl w:val="0"/>
                      <w:numId w:val="0"/>
                    </w:numPr>
                  </w:pPr>
                  <w:r>
                    <w:lastRenderedPageBreak/>
                    <w:t xml:space="preserve">I will learn about </w:t>
                  </w:r>
                  <w:r w:rsidR="00B6543E">
                    <w:t>cooperative learning.</w:t>
                  </w:r>
                </w:p>
              </w:tc>
              <w:tc>
                <w:tcPr>
                  <w:tcW w:w="3371" w:type="dxa"/>
                </w:tcPr>
                <w:p w14:paraId="4B6DAAC9" w14:textId="7B4E7A81" w:rsidR="00512E5B" w:rsidRDefault="00512E5B" w:rsidP="002E1671">
                  <w:pPr>
                    <w:pStyle w:val="Tabletextbullet"/>
                    <w:numPr>
                      <w:ilvl w:val="0"/>
                      <w:numId w:val="0"/>
                    </w:numPr>
                  </w:pPr>
                  <w:r>
                    <w:t>I will</w:t>
                  </w:r>
                  <w:r w:rsidR="00AE630A">
                    <w:t xml:space="preserve"> learn new </w:t>
                  </w:r>
                  <w:r w:rsidR="00E910F4">
                    <w:t xml:space="preserve">ways to </w:t>
                  </w:r>
                  <w:r w:rsidR="00AE630A">
                    <w:t>effectively manage collaborative groups</w:t>
                  </w:r>
                  <w:r w:rsidR="000F6B97">
                    <w:t xml:space="preserve"> </w:t>
                  </w:r>
                  <w:r w:rsidR="00AE630A">
                    <w:t xml:space="preserve">to increase student productivity and learning. </w:t>
                  </w:r>
                </w:p>
              </w:tc>
            </w:tr>
          </w:tbl>
          <w:p w14:paraId="0465CD40" w14:textId="77777777" w:rsidR="00512E5B" w:rsidRDefault="00512E5B" w:rsidP="002E1671">
            <w:pPr>
              <w:pStyle w:val="Tabletextbullet"/>
              <w:numPr>
                <w:ilvl w:val="0"/>
                <w:numId w:val="0"/>
              </w:numPr>
            </w:pPr>
          </w:p>
          <w:p w14:paraId="66AC3559" w14:textId="2BA2E74C" w:rsidR="002E1671" w:rsidRDefault="00717D96" w:rsidP="002E1671">
            <w:pPr>
              <w:pStyle w:val="Tabletextbullet"/>
              <w:numPr>
                <w:ilvl w:val="0"/>
                <w:numId w:val="0"/>
              </w:numPr>
            </w:pPr>
            <w:r>
              <w:t xml:space="preserve">T: Which </w:t>
            </w:r>
            <w:r w:rsidR="00CF4716">
              <w:t>goal represents a SMART goal?</w:t>
            </w:r>
          </w:p>
          <w:p w14:paraId="7463FB28" w14:textId="77777777" w:rsidR="00CF4716" w:rsidRDefault="00CF4716" w:rsidP="002E1671">
            <w:pPr>
              <w:pStyle w:val="Tabletextbullet"/>
              <w:numPr>
                <w:ilvl w:val="0"/>
                <w:numId w:val="0"/>
              </w:numPr>
            </w:pPr>
          </w:p>
          <w:p w14:paraId="39EB9E8C" w14:textId="2487692D" w:rsidR="00CF4716" w:rsidRDefault="00CF4716" w:rsidP="002E1671">
            <w:pPr>
              <w:pStyle w:val="Tabletextbullet"/>
              <w:numPr>
                <w:ilvl w:val="0"/>
                <w:numId w:val="0"/>
              </w:numPr>
            </w:pPr>
            <w:r>
              <w:t>S: The second goal because it provides more detail about what Kia wants to accomplish, how she will achieve the goal</w:t>
            </w:r>
            <w:r w:rsidR="00FC6C19">
              <w:t>,</w:t>
            </w:r>
            <w:r w:rsidR="00B11C4F">
              <w:t xml:space="preserve"> and</w:t>
            </w:r>
            <w:r w:rsidR="00FC6C19">
              <w:t xml:space="preserve"> how this goal will help her and her students. </w:t>
            </w:r>
          </w:p>
          <w:p w14:paraId="77878673" w14:textId="4D411A0B" w:rsidR="002E1671" w:rsidRDefault="002E1671" w:rsidP="002E1671">
            <w:pPr>
              <w:pStyle w:val="Tabletextbullet"/>
              <w:numPr>
                <w:ilvl w:val="0"/>
                <w:numId w:val="0"/>
              </w:numPr>
              <w:ind w:left="720"/>
            </w:pPr>
          </w:p>
          <w:p w14:paraId="253DE051" w14:textId="081EF928" w:rsidR="009B40C7" w:rsidRDefault="002E1671" w:rsidP="009B40C7">
            <w:pPr>
              <w:pStyle w:val="Tabletextbullet"/>
              <w:numPr>
                <w:ilvl w:val="0"/>
                <w:numId w:val="0"/>
              </w:numPr>
            </w:pPr>
            <w:r>
              <w:t xml:space="preserve">T: </w:t>
            </w:r>
            <w:r w:rsidR="009B40C7">
              <w:t>Let’s look at a few more examples of SMART goals</w:t>
            </w:r>
            <w:r w:rsidR="00965671">
              <w:t>.</w:t>
            </w:r>
          </w:p>
          <w:p w14:paraId="3E1F35BE" w14:textId="77777777" w:rsidR="00965671" w:rsidRPr="00CD094F" w:rsidRDefault="00965671" w:rsidP="009B40C7">
            <w:pPr>
              <w:pStyle w:val="Tabletextbullet"/>
              <w:numPr>
                <w:ilvl w:val="0"/>
                <w:numId w:val="0"/>
              </w:numPr>
              <w:rPr>
                <w:b/>
                <w:bCs/>
              </w:rPr>
            </w:pPr>
          </w:p>
          <w:p w14:paraId="107D56B4" w14:textId="3197A0E8" w:rsidR="002E1671" w:rsidRDefault="000920B3" w:rsidP="00F17168">
            <w:pPr>
              <w:pStyle w:val="Tabletextbullet"/>
              <w:numPr>
                <w:ilvl w:val="0"/>
                <w:numId w:val="0"/>
              </w:numPr>
              <w:ind w:left="144"/>
            </w:pPr>
            <w:r>
              <w:t xml:space="preserve">Goal: </w:t>
            </w:r>
            <w:r w:rsidR="00F17168" w:rsidRPr="00F17168">
              <w:t xml:space="preserve">I will </w:t>
            </w:r>
            <w:r w:rsidR="007549E1">
              <w:t>obtain my digital teaching and learning certificate</w:t>
            </w:r>
            <w:r w:rsidR="00862FE1">
              <w:t xml:space="preserve"> by the end of the school year</w:t>
            </w:r>
            <w:r w:rsidR="007549E1">
              <w:t xml:space="preserve"> </w:t>
            </w:r>
            <w:r w:rsidR="00E96979">
              <w:t xml:space="preserve">to </w:t>
            </w:r>
            <w:r w:rsidR="00862FE1">
              <w:t>explore new</w:t>
            </w:r>
            <w:r w:rsidR="008C09FE">
              <w:t xml:space="preserve"> instructional strategies</w:t>
            </w:r>
            <w:r w:rsidR="00862FE1">
              <w:t xml:space="preserve"> to </w:t>
            </w:r>
            <w:r w:rsidR="008C09FE" w:rsidRPr="008C09FE">
              <w:t>enhance</w:t>
            </w:r>
            <w:r w:rsidR="008C09FE">
              <w:t xml:space="preserve"> </w:t>
            </w:r>
            <w:r w:rsidR="008C09FE" w:rsidRPr="008C09FE">
              <w:t>teaching and learning through a more personalized and flexible approach.</w:t>
            </w:r>
          </w:p>
          <w:p w14:paraId="021CEBC8" w14:textId="77777777" w:rsidR="00585A42" w:rsidRDefault="00585A42" w:rsidP="00F17168">
            <w:pPr>
              <w:pStyle w:val="Tabletextbullet"/>
              <w:numPr>
                <w:ilvl w:val="0"/>
                <w:numId w:val="0"/>
              </w:numPr>
              <w:ind w:left="144"/>
            </w:pPr>
          </w:p>
          <w:p w14:paraId="04A57DB8" w14:textId="77777777" w:rsidR="000A0764" w:rsidRDefault="00585A42" w:rsidP="00B41C4B">
            <w:pPr>
              <w:pStyle w:val="Tabletextbullet"/>
              <w:numPr>
                <w:ilvl w:val="0"/>
                <w:numId w:val="0"/>
              </w:numPr>
              <w:ind w:left="-14"/>
            </w:pPr>
            <w:r>
              <w:t xml:space="preserve">T: Is this a SMART goal? How do you know? </w:t>
            </w:r>
          </w:p>
          <w:p w14:paraId="090911F5" w14:textId="77777777" w:rsidR="000A0764" w:rsidRDefault="000A0764" w:rsidP="00B41C4B">
            <w:pPr>
              <w:pStyle w:val="Tabletextbullet"/>
              <w:numPr>
                <w:ilvl w:val="0"/>
                <w:numId w:val="0"/>
              </w:numPr>
              <w:ind w:left="-14"/>
            </w:pPr>
          </w:p>
          <w:p w14:paraId="4B49D1DE" w14:textId="3A19B311" w:rsidR="00003AA7" w:rsidRDefault="000A0764" w:rsidP="00B41C4B">
            <w:pPr>
              <w:pStyle w:val="Tabletextbullet"/>
              <w:numPr>
                <w:ilvl w:val="0"/>
                <w:numId w:val="0"/>
              </w:numPr>
              <w:ind w:left="-14"/>
            </w:pPr>
            <w:r>
              <w:t>S: Yes – the goal is specific</w:t>
            </w:r>
            <w:r w:rsidR="00916443">
              <w:t xml:space="preserve"> and detailed. The goal can be attained and measured. The goal is relevant </w:t>
            </w:r>
            <w:r w:rsidR="008F1E6E">
              <w:t>and provides a timeframe</w:t>
            </w:r>
            <w:r>
              <w:t xml:space="preserve">. </w:t>
            </w:r>
          </w:p>
          <w:p w14:paraId="600C3B45" w14:textId="77777777" w:rsidR="00003AA7" w:rsidRDefault="00003AA7" w:rsidP="00B41C4B">
            <w:pPr>
              <w:pStyle w:val="Tabletextbullet"/>
              <w:numPr>
                <w:ilvl w:val="0"/>
                <w:numId w:val="0"/>
              </w:numPr>
              <w:ind w:left="-14"/>
            </w:pPr>
          </w:p>
          <w:p w14:paraId="737C7D49" w14:textId="77777777" w:rsidR="00003AA7" w:rsidRDefault="00003AA7" w:rsidP="00B41C4B">
            <w:pPr>
              <w:pStyle w:val="Tabletextbullet"/>
              <w:numPr>
                <w:ilvl w:val="0"/>
                <w:numId w:val="0"/>
              </w:numPr>
              <w:ind w:left="-14"/>
            </w:pPr>
            <w:r>
              <w:t>T: Let’s look at another goal.</w:t>
            </w:r>
          </w:p>
          <w:p w14:paraId="1CCBE753" w14:textId="77777777" w:rsidR="00003AA7" w:rsidRDefault="00003AA7" w:rsidP="00F17168">
            <w:pPr>
              <w:pStyle w:val="Tabletextbullet"/>
              <w:numPr>
                <w:ilvl w:val="0"/>
                <w:numId w:val="0"/>
              </w:numPr>
              <w:ind w:left="144"/>
            </w:pPr>
          </w:p>
          <w:p w14:paraId="43BB537B" w14:textId="66EBB408" w:rsidR="00003AA7" w:rsidRDefault="004E54F9" w:rsidP="00F17168">
            <w:pPr>
              <w:pStyle w:val="Tabletextbullet"/>
              <w:numPr>
                <w:ilvl w:val="0"/>
                <w:numId w:val="0"/>
              </w:numPr>
              <w:ind w:left="144"/>
            </w:pPr>
            <w:r>
              <w:t xml:space="preserve">Goal: </w:t>
            </w:r>
            <w:r w:rsidR="00003AA7">
              <w:t>I will learn new teaching strategies.</w:t>
            </w:r>
          </w:p>
          <w:p w14:paraId="02720EE1" w14:textId="77777777" w:rsidR="00003AA7" w:rsidRDefault="00003AA7" w:rsidP="00F17168">
            <w:pPr>
              <w:pStyle w:val="Tabletextbullet"/>
              <w:numPr>
                <w:ilvl w:val="0"/>
                <w:numId w:val="0"/>
              </w:numPr>
              <w:ind w:left="144"/>
            </w:pPr>
          </w:p>
          <w:p w14:paraId="1415D760" w14:textId="77777777" w:rsidR="00003AA7" w:rsidRDefault="00003AA7" w:rsidP="00B41C4B">
            <w:pPr>
              <w:pStyle w:val="Tabletextbullet"/>
              <w:numPr>
                <w:ilvl w:val="0"/>
                <w:numId w:val="0"/>
              </w:numPr>
            </w:pPr>
            <w:r>
              <w:t>T: Is this a SMART goal?</w:t>
            </w:r>
          </w:p>
          <w:p w14:paraId="4B070DF9" w14:textId="77777777" w:rsidR="00003AA7" w:rsidRDefault="00003AA7" w:rsidP="00B41C4B">
            <w:pPr>
              <w:pStyle w:val="Tabletextbullet"/>
              <w:numPr>
                <w:ilvl w:val="0"/>
                <w:numId w:val="0"/>
              </w:numPr>
            </w:pPr>
          </w:p>
          <w:p w14:paraId="1D524874" w14:textId="6A30954F" w:rsidR="00E04161" w:rsidRDefault="00003AA7" w:rsidP="00B41C4B">
            <w:pPr>
              <w:pStyle w:val="Tabletextbullet"/>
              <w:numPr>
                <w:ilvl w:val="0"/>
                <w:numId w:val="0"/>
              </w:numPr>
            </w:pPr>
            <w:r>
              <w:t xml:space="preserve">S: No – the goal is not very detailed about what type of strategies the teacher wants to learn. </w:t>
            </w:r>
            <w:r w:rsidR="00916443">
              <w:t xml:space="preserve">It doesn’t provide insight into how the strategies will be used and doesn’t indicate a timeframe. </w:t>
            </w:r>
            <w:r w:rsidR="00585A42">
              <w:t xml:space="preserve"> </w:t>
            </w:r>
          </w:p>
          <w:p w14:paraId="64DCF461" w14:textId="7B300CF7" w:rsidR="00DD7F73" w:rsidRDefault="00DD7F73" w:rsidP="00B41C4B">
            <w:pPr>
              <w:pStyle w:val="Tabletextbullet"/>
              <w:numPr>
                <w:ilvl w:val="0"/>
                <w:numId w:val="0"/>
              </w:numPr>
            </w:pPr>
          </w:p>
          <w:p w14:paraId="7D6E6433" w14:textId="6949347F" w:rsidR="00DD7F73" w:rsidRDefault="00DD7F73" w:rsidP="00B41C4B">
            <w:pPr>
              <w:pStyle w:val="Tabletextbullet"/>
              <w:numPr>
                <w:ilvl w:val="0"/>
                <w:numId w:val="0"/>
              </w:numPr>
            </w:pPr>
            <w:r>
              <w:t xml:space="preserve">T: It is important that we develop </w:t>
            </w:r>
            <w:r w:rsidR="00295A76">
              <w:t xml:space="preserve">goals that are SMART </w:t>
            </w:r>
            <w:r w:rsidR="00F14ECE">
              <w:t>to ensure that goals are focused and to</w:t>
            </w:r>
            <w:r w:rsidR="00295A76">
              <w:t xml:space="preserve"> increase the likelihood that they will be achieve</w:t>
            </w:r>
            <w:r w:rsidR="00F14ECE">
              <w:t>d.</w:t>
            </w:r>
          </w:p>
          <w:p w14:paraId="1E0F7815" w14:textId="5C900D12" w:rsidR="00EF3837" w:rsidRPr="00F17168" w:rsidRDefault="00EF3837" w:rsidP="00B41C4B">
            <w:pPr>
              <w:pStyle w:val="Tabletextbullet"/>
              <w:numPr>
                <w:ilvl w:val="0"/>
                <w:numId w:val="0"/>
              </w:numPr>
            </w:pPr>
          </w:p>
        </w:tc>
        <w:tc>
          <w:tcPr>
            <w:tcW w:w="1578" w:type="dxa"/>
          </w:tcPr>
          <w:p w14:paraId="527E796C" w14:textId="454505D1" w:rsidR="002E1671" w:rsidRDefault="002E1671" w:rsidP="001D62BF">
            <w:pPr>
              <w:pStyle w:val="Tabletext"/>
            </w:pPr>
          </w:p>
        </w:tc>
      </w:tr>
      <w:tr w:rsidR="008F5029" w:rsidRPr="00447D20" w14:paraId="012A9DD8" w14:textId="77777777" w:rsidTr="00203516">
        <w:trPr>
          <w:cantSplit w:val="0"/>
          <w:trHeight w:val="70"/>
        </w:trPr>
        <w:tc>
          <w:tcPr>
            <w:tcW w:w="895" w:type="dxa"/>
          </w:tcPr>
          <w:p w14:paraId="2C4D2210" w14:textId="545892AB" w:rsidR="008F5029" w:rsidRDefault="0076526C" w:rsidP="00B125BD">
            <w:pPr>
              <w:pStyle w:val="Tabletext"/>
              <w:jc w:val="center"/>
            </w:pPr>
            <w:r>
              <w:t>10 mins</w:t>
            </w:r>
          </w:p>
        </w:tc>
        <w:tc>
          <w:tcPr>
            <w:tcW w:w="6967" w:type="dxa"/>
          </w:tcPr>
          <w:p w14:paraId="77F3372D" w14:textId="030E5FCA" w:rsidR="00AB3F22" w:rsidRDefault="00D06F74" w:rsidP="00B125BD">
            <w:pPr>
              <w:pStyle w:val="Tabletextbullet"/>
              <w:numPr>
                <w:ilvl w:val="0"/>
                <w:numId w:val="0"/>
              </w:numPr>
              <w:rPr>
                <w:b/>
                <w:bCs/>
              </w:rPr>
            </w:pPr>
            <w:r w:rsidRPr="00540226">
              <w:rPr>
                <w:b/>
                <w:bCs/>
              </w:rPr>
              <w:t xml:space="preserve">Practice </w:t>
            </w:r>
          </w:p>
          <w:p w14:paraId="3859B030" w14:textId="5293F98F" w:rsidR="00EB5DAF" w:rsidRDefault="00EB5DAF" w:rsidP="00B125BD">
            <w:pPr>
              <w:pStyle w:val="Tabletextbullet"/>
              <w:numPr>
                <w:ilvl w:val="0"/>
                <w:numId w:val="0"/>
              </w:numPr>
              <w:rPr>
                <w:b/>
                <w:bCs/>
              </w:rPr>
            </w:pPr>
          </w:p>
          <w:p w14:paraId="460C81F5" w14:textId="462BC2B0" w:rsidR="00EB5DAF" w:rsidRDefault="00EB5DAF" w:rsidP="00EB5DAF">
            <w:pPr>
              <w:pStyle w:val="Tabletextbullet"/>
              <w:numPr>
                <w:ilvl w:val="0"/>
                <w:numId w:val="0"/>
              </w:numPr>
            </w:pPr>
            <w:r>
              <w:t xml:space="preserve">T: </w:t>
            </w:r>
            <w:r w:rsidR="00174C48">
              <w:t>Think back to what you said you wanted to teach and where you wanted to be in the next five to ten years. D</w:t>
            </w:r>
            <w:r>
              <w:t xml:space="preserve">evelop two professional learning goals that will help </w:t>
            </w:r>
            <w:r w:rsidR="00A42B53">
              <w:t>get you to where you said you wanted to be</w:t>
            </w:r>
            <w:r>
              <w:t xml:space="preserve">. </w:t>
            </w:r>
          </w:p>
          <w:p w14:paraId="68E266CC" w14:textId="77777777" w:rsidR="00EB5DAF" w:rsidRDefault="00EB5DAF" w:rsidP="00EB5DAF">
            <w:pPr>
              <w:pStyle w:val="Tabletextbullet"/>
              <w:numPr>
                <w:ilvl w:val="0"/>
                <w:numId w:val="0"/>
              </w:numPr>
            </w:pPr>
          </w:p>
          <w:p w14:paraId="11D9CC60" w14:textId="6D1D51FB" w:rsidR="00EB5DAF" w:rsidRDefault="00EB5DAF" w:rsidP="00EB5DAF">
            <w:pPr>
              <w:pStyle w:val="Tabletextbullet"/>
              <w:numPr>
                <w:ilvl w:val="0"/>
                <w:numId w:val="0"/>
              </w:numPr>
            </w:pPr>
            <w:r>
              <w:t>S: (Students draft two SMART goals).</w:t>
            </w:r>
          </w:p>
          <w:p w14:paraId="18DEEBD1" w14:textId="7645E815" w:rsidR="0015057B" w:rsidRDefault="0015057B" w:rsidP="00EB5DAF">
            <w:pPr>
              <w:pStyle w:val="Tabletextbullet"/>
              <w:numPr>
                <w:ilvl w:val="0"/>
                <w:numId w:val="0"/>
              </w:numPr>
            </w:pPr>
          </w:p>
          <w:p w14:paraId="72E55EB1" w14:textId="42DE8532" w:rsidR="0015057B" w:rsidRDefault="0015057B" w:rsidP="00EB5DAF">
            <w:pPr>
              <w:pStyle w:val="Tabletextbullet"/>
              <w:numPr>
                <w:ilvl w:val="0"/>
                <w:numId w:val="0"/>
              </w:numPr>
            </w:pPr>
            <w:r>
              <w:t xml:space="preserve">T: On a sticky note, I would like for you to write down one of your goals and place it on your desk. </w:t>
            </w:r>
          </w:p>
          <w:p w14:paraId="371A1187" w14:textId="7E1F39F0" w:rsidR="0015057B" w:rsidRDefault="0015057B" w:rsidP="00EB5DAF">
            <w:pPr>
              <w:pStyle w:val="Tabletextbullet"/>
              <w:numPr>
                <w:ilvl w:val="0"/>
                <w:numId w:val="0"/>
              </w:numPr>
            </w:pPr>
          </w:p>
          <w:p w14:paraId="0EFE9A7C" w14:textId="0A2E48C5" w:rsidR="0015057B" w:rsidRDefault="0015057B" w:rsidP="00EB5DAF">
            <w:pPr>
              <w:pStyle w:val="Tabletextbullet"/>
              <w:numPr>
                <w:ilvl w:val="0"/>
                <w:numId w:val="0"/>
              </w:numPr>
            </w:pPr>
            <w:r>
              <w:t>S: (Write one goal on a sticky note).</w:t>
            </w:r>
          </w:p>
          <w:p w14:paraId="2CAA7653" w14:textId="228A0FF1" w:rsidR="0015057B" w:rsidRDefault="0015057B" w:rsidP="00EB5DAF">
            <w:pPr>
              <w:pStyle w:val="Tabletextbullet"/>
              <w:numPr>
                <w:ilvl w:val="0"/>
                <w:numId w:val="0"/>
              </w:numPr>
            </w:pPr>
          </w:p>
          <w:p w14:paraId="25925676" w14:textId="6297F2DA" w:rsidR="0015057B" w:rsidRDefault="0015057B" w:rsidP="00EB5DAF">
            <w:pPr>
              <w:pStyle w:val="Tabletextbullet"/>
              <w:numPr>
                <w:ilvl w:val="0"/>
                <w:numId w:val="0"/>
              </w:numPr>
            </w:pPr>
            <w:r>
              <w:t>T: You are now going to engage in a gallery walk to discover your classmates’ goals.</w:t>
            </w:r>
          </w:p>
          <w:p w14:paraId="31BE1FB9" w14:textId="65D3D78B" w:rsidR="0015057B" w:rsidRDefault="0015057B" w:rsidP="00EB5DAF">
            <w:pPr>
              <w:pStyle w:val="Tabletextbullet"/>
              <w:numPr>
                <w:ilvl w:val="0"/>
                <w:numId w:val="0"/>
              </w:numPr>
            </w:pPr>
          </w:p>
          <w:p w14:paraId="0B00D973" w14:textId="45B3A94E" w:rsidR="0015057B" w:rsidRDefault="0015057B" w:rsidP="00EB5DAF">
            <w:pPr>
              <w:pStyle w:val="Tabletextbullet"/>
              <w:numPr>
                <w:ilvl w:val="0"/>
                <w:numId w:val="0"/>
              </w:numPr>
            </w:pPr>
            <w:r>
              <w:t>S: (Gallery Walk)</w:t>
            </w:r>
          </w:p>
          <w:p w14:paraId="18730236" w14:textId="0F28822D" w:rsidR="0015057B" w:rsidRDefault="0015057B" w:rsidP="00EB5DAF">
            <w:pPr>
              <w:pStyle w:val="Tabletextbullet"/>
              <w:numPr>
                <w:ilvl w:val="0"/>
                <w:numId w:val="0"/>
              </w:numPr>
            </w:pPr>
          </w:p>
          <w:p w14:paraId="2016A070" w14:textId="43C01305" w:rsidR="0015057B" w:rsidRDefault="0015057B" w:rsidP="00EB5DAF">
            <w:pPr>
              <w:pStyle w:val="Tabletextbullet"/>
              <w:numPr>
                <w:ilvl w:val="0"/>
                <w:numId w:val="0"/>
              </w:numPr>
            </w:pPr>
            <w:r>
              <w:t>T: Did you notice any goals that were similar to yours? How can you support one another in reaching your goals?</w:t>
            </w:r>
          </w:p>
          <w:p w14:paraId="3A152863" w14:textId="58BB3841" w:rsidR="0015057B" w:rsidRDefault="0015057B" w:rsidP="00EB5DAF">
            <w:pPr>
              <w:pStyle w:val="Tabletextbullet"/>
              <w:numPr>
                <w:ilvl w:val="0"/>
                <w:numId w:val="0"/>
              </w:numPr>
            </w:pPr>
          </w:p>
          <w:p w14:paraId="2169EABC" w14:textId="47F9EE24" w:rsidR="0015057B" w:rsidRDefault="0015057B" w:rsidP="00EB5DAF">
            <w:pPr>
              <w:pStyle w:val="Tabletextbullet"/>
              <w:numPr>
                <w:ilvl w:val="0"/>
                <w:numId w:val="0"/>
              </w:numPr>
            </w:pPr>
            <w:r>
              <w:t>S: Student responses will vary.</w:t>
            </w:r>
          </w:p>
          <w:p w14:paraId="26207B9B" w14:textId="69380807" w:rsidR="005D552D" w:rsidRPr="008F5029" w:rsidRDefault="005D552D" w:rsidP="00C85E03">
            <w:pPr>
              <w:pStyle w:val="Tabletextbullet"/>
              <w:numPr>
                <w:ilvl w:val="0"/>
                <w:numId w:val="0"/>
              </w:numPr>
            </w:pPr>
          </w:p>
        </w:tc>
        <w:tc>
          <w:tcPr>
            <w:tcW w:w="1578" w:type="dxa"/>
          </w:tcPr>
          <w:p w14:paraId="7DDBC33F" w14:textId="708E5E53" w:rsidR="0009518B" w:rsidRDefault="0009518B" w:rsidP="0009518B">
            <w:pPr>
              <w:pStyle w:val="Tabletext"/>
              <w:jc w:val="center"/>
            </w:pPr>
            <w:r>
              <w:lastRenderedPageBreak/>
              <w:t>Student Guide</w:t>
            </w:r>
          </w:p>
          <w:p w14:paraId="20C59934" w14:textId="5049CA45" w:rsidR="0015057B" w:rsidRDefault="0015057B" w:rsidP="0009518B">
            <w:pPr>
              <w:pStyle w:val="Tabletext"/>
              <w:jc w:val="center"/>
            </w:pPr>
            <w:r>
              <w:t>Sticky Notes</w:t>
            </w:r>
          </w:p>
          <w:p w14:paraId="39E19707" w14:textId="4F326E13" w:rsidR="0015057B" w:rsidRDefault="0015057B" w:rsidP="0009518B">
            <w:pPr>
              <w:pStyle w:val="Tabletext"/>
              <w:jc w:val="center"/>
            </w:pPr>
            <w:r>
              <w:t>Chart Paper</w:t>
            </w:r>
          </w:p>
          <w:p w14:paraId="4732C133" w14:textId="3B61A1D6" w:rsidR="0097688F" w:rsidRDefault="0097688F" w:rsidP="0097688F">
            <w:pPr>
              <w:pStyle w:val="Tabletext"/>
              <w:jc w:val="center"/>
            </w:pPr>
          </w:p>
        </w:tc>
      </w:tr>
      <w:tr w:rsidR="00B125BD" w:rsidRPr="00447D20" w14:paraId="567CF707" w14:textId="77777777" w:rsidTr="00203516">
        <w:trPr>
          <w:cantSplit w:val="0"/>
          <w:trHeight w:val="420"/>
        </w:trPr>
        <w:tc>
          <w:tcPr>
            <w:tcW w:w="895" w:type="dxa"/>
          </w:tcPr>
          <w:p w14:paraId="3880BC35" w14:textId="0A822B0C" w:rsidR="00B125BD" w:rsidRDefault="00C0492D" w:rsidP="00B125BD">
            <w:pPr>
              <w:pStyle w:val="Tabletext"/>
              <w:jc w:val="center"/>
            </w:pPr>
            <w:r>
              <w:lastRenderedPageBreak/>
              <w:t>3</w:t>
            </w:r>
            <w:r w:rsidR="00B125BD" w:rsidRPr="00205E12">
              <w:t xml:space="preserve"> mins</w:t>
            </w:r>
          </w:p>
        </w:tc>
        <w:tc>
          <w:tcPr>
            <w:tcW w:w="6967" w:type="dxa"/>
          </w:tcPr>
          <w:p w14:paraId="221024F6" w14:textId="3598CDE7" w:rsidR="00FB73CC" w:rsidRPr="0069151F" w:rsidRDefault="00FB73CC" w:rsidP="00B125BD">
            <w:pPr>
              <w:pStyle w:val="Tabletextbullet"/>
              <w:numPr>
                <w:ilvl w:val="0"/>
                <w:numId w:val="0"/>
              </w:numPr>
              <w:rPr>
                <w:b/>
                <w:bCs/>
              </w:rPr>
            </w:pPr>
            <w:r w:rsidRPr="0069151F">
              <w:rPr>
                <w:b/>
                <w:bCs/>
              </w:rPr>
              <w:t>Debrief</w:t>
            </w:r>
          </w:p>
          <w:p w14:paraId="76D997FD" w14:textId="77777777" w:rsidR="009B6B0E" w:rsidRDefault="009B6B0E" w:rsidP="009B6B0E">
            <w:pPr>
              <w:pStyle w:val="Tabletextbullet"/>
              <w:numPr>
                <w:ilvl w:val="0"/>
                <w:numId w:val="0"/>
              </w:numPr>
            </w:pPr>
          </w:p>
          <w:p w14:paraId="4F05D525" w14:textId="0F12DE6B" w:rsidR="0039323C" w:rsidRDefault="00BE132A" w:rsidP="00165996">
            <w:pPr>
              <w:pStyle w:val="Tabletextbullet"/>
              <w:numPr>
                <w:ilvl w:val="0"/>
                <w:numId w:val="0"/>
              </w:numPr>
            </w:pPr>
            <w:r>
              <w:t>T</w:t>
            </w:r>
            <w:r w:rsidR="00165996">
              <w:t>:</w:t>
            </w:r>
            <w:r w:rsidR="00206D68">
              <w:t xml:space="preserve"> </w:t>
            </w:r>
            <w:r w:rsidR="0039323C">
              <w:t xml:space="preserve">What was challenging about developing your own </w:t>
            </w:r>
            <w:r w:rsidR="00BC10CD">
              <w:t>goals</w:t>
            </w:r>
            <w:r w:rsidR="0039323C">
              <w:t>?</w:t>
            </w:r>
          </w:p>
          <w:p w14:paraId="713D6274" w14:textId="77777777" w:rsidR="0039323C" w:rsidRDefault="0039323C" w:rsidP="00165996">
            <w:pPr>
              <w:pStyle w:val="Tabletextbullet"/>
              <w:numPr>
                <w:ilvl w:val="0"/>
                <w:numId w:val="0"/>
              </w:numPr>
            </w:pPr>
          </w:p>
          <w:p w14:paraId="582D4A76" w14:textId="5A4940EC" w:rsidR="0039323C" w:rsidRDefault="0039323C" w:rsidP="00165996">
            <w:pPr>
              <w:pStyle w:val="Tabletextbullet"/>
              <w:numPr>
                <w:ilvl w:val="0"/>
                <w:numId w:val="0"/>
              </w:numPr>
            </w:pPr>
            <w:r>
              <w:t>S: Student responses will vary</w:t>
            </w:r>
            <w:r w:rsidR="00A61D02">
              <w:t>.</w:t>
            </w:r>
          </w:p>
          <w:p w14:paraId="5F302CF5" w14:textId="77777777" w:rsidR="0039323C" w:rsidRDefault="0039323C" w:rsidP="00165996">
            <w:pPr>
              <w:pStyle w:val="Tabletextbullet"/>
              <w:numPr>
                <w:ilvl w:val="0"/>
                <w:numId w:val="0"/>
              </w:numPr>
            </w:pPr>
          </w:p>
          <w:p w14:paraId="43617478" w14:textId="23520366" w:rsidR="00DA10E1" w:rsidRDefault="0039323C" w:rsidP="00165996">
            <w:pPr>
              <w:pStyle w:val="Tabletextbullet"/>
              <w:numPr>
                <w:ilvl w:val="0"/>
                <w:numId w:val="0"/>
              </w:numPr>
            </w:pPr>
            <w:r>
              <w:t xml:space="preserve">T: </w:t>
            </w:r>
            <w:r w:rsidR="00206D68">
              <w:t xml:space="preserve">Why is it important for educators to </w:t>
            </w:r>
            <w:r w:rsidR="00BB18E2">
              <w:t>engage in the Goal-Setting and Professional Development process?</w:t>
            </w:r>
          </w:p>
          <w:p w14:paraId="6FA6A287" w14:textId="77777777" w:rsidR="00DA10E1" w:rsidRDefault="00DA10E1" w:rsidP="00165996">
            <w:pPr>
              <w:pStyle w:val="Tabletextbullet"/>
              <w:numPr>
                <w:ilvl w:val="0"/>
                <w:numId w:val="0"/>
              </w:numPr>
            </w:pPr>
          </w:p>
          <w:p w14:paraId="3DC11166" w14:textId="1FF0D617" w:rsidR="004A7DF5" w:rsidRPr="00A85644" w:rsidRDefault="00DA10E1" w:rsidP="00DA10E1">
            <w:pPr>
              <w:pStyle w:val="Tabletextbullet"/>
              <w:numPr>
                <w:ilvl w:val="0"/>
                <w:numId w:val="0"/>
              </w:numPr>
            </w:pPr>
            <w:r>
              <w:t xml:space="preserve">S: </w:t>
            </w:r>
            <w:r w:rsidR="00206D68">
              <w:t xml:space="preserve"> </w:t>
            </w:r>
            <w:r w:rsidR="00BB18E2">
              <w:t>The process</w:t>
            </w:r>
            <w:r w:rsidRPr="00DA10E1">
              <w:t xml:space="preserve"> allows the educator to work on improving in areas of their interest or need.  </w:t>
            </w:r>
            <w:r w:rsidR="00243BCA">
              <w:t xml:space="preserve">Teachers continue to learn and grow well after they are certified. </w:t>
            </w:r>
            <w:r w:rsidRPr="00DA10E1">
              <w:t>By allowing educators to develop their own plans, they are more likely to be invested in completing them because they can control the learning, timeframe, and outcomes.</w:t>
            </w:r>
            <w:r w:rsidR="00243BCA">
              <w:t xml:space="preserve"> Having goals and a plan will help them continue to improve and grow throughout their career.</w:t>
            </w:r>
          </w:p>
        </w:tc>
        <w:tc>
          <w:tcPr>
            <w:tcW w:w="1578" w:type="dxa"/>
          </w:tcPr>
          <w:p w14:paraId="32C54F38" w14:textId="77777777" w:rsidR="00B125BD" w:rsidRPr="00205E12" w:rsidRDefault="00B125BD" w:rsidP="00B125BD">
            <w:pPr>
              <w:pStyle w:val="Tabletext"/>
              <w:jc w:val="center"/>
            </w:pPr>
          </w:p>
        </w:tc>
      </w:tr>
      <w:tr w:rsidR="00B125BD" w:rsidRPr="00447D20" w14:paraId="047CC7AC" w14:textId="77777777" w:rsidTr="00203516">
        <w:trPr>
          <w:cantSplit w:val="0"/>
          <w:trHeight w:val="420"/>
        </w:trPr>
        <w:tc>
          <w:tcPr>
            <w:tcW w:w="895" w:type="dxa"/>
          </w:tcPr>
          <w:p w14:paraId="2BC0BE01" w14:textId="306AC6B1" w:rsidR="00B125BD" w:rsidRDefault="00DF4C71" w:rsidP="00B125BD">
            <w:pPr>
              <w:pStyle w:val="Tabletext"/>
              <w:jc w:val="center"/>
            </w:pPr>
            <w:r>
              <w:t>5</w:t>
            </w:r>
            <w:r w:rsidR="00B125BD" w:rsidRPr="00205E12">
              <w:t xml:space="preserve"> mins</w:t>
            </w:r>
          </w:p>
        </w:tc>
        <w:tc>
          <w:tcPr>
            <w:tcW w:w="6967" w:type="dxa"/>
          </w:tcPr>
          <w:p w14:paraId="1C45E3F6" w14:textId="6966AAF1" w:rsidR="00B125BD" w:rsidRPr="00A85644" w:rsidRDefault="00E04F16" w:rsidP="00B125BD">
            <w:pPr>
              <w:pStyle w:val="Tabletextbullet"/>
              <w:numPr>
                <w:ilvl w:val="0"/>
                <w:numId w:val="0"/>
              </w:numPr>
            </w:pPr>
            <w:r>
              <w:t xml:space="preserve">(Students complete </w:t>
            </w:r>
            <w:r w:rsidR="00A6091A">
              <w:t xml:space="preserve">the </w:t>
            </w:r>
            <w:r>
              <w:t>exit ticket</w:t>
            </w:r>
            <w:r w:rsidR="00A6091A">
              <w:t>.</w:t>
            </w:r>
            <w:r>
              <w:t>)</w:t>
            </w:r>
          </w:p>
        </w:tc>
        <w:tc>
          <w:tcPr>
            <w:tcW w:w="1578" w:type="dxa"/>
          </w:tcPr>
          <w:p w14:paraId="404725AA" w14:textId="7043FC01" w:rsidR="00B125BD" w:rsidRPr="00205E12" w:rsidRDefault="00885269" w:rsidP="00B125BD">
            <w:pPr>
              <w:pStyle w:val="Tabletext"/>
              <w:jc w:val="center"/>
            </w:pPr>
            <w:r>
              <w:t>Exit Ticket</w:t>
            </w:r>
          </w:p>
        </w:tc>
      </w:tr>
    </w:tbl>
    <w:p w14:paraId="58C31494" w14:textId="77777777" w:rsidR="00332EA5" w:rsidRDefault="00332EA5" w:rsidP="00D20D0B"/>
    <w:p w14:paraId="190E99E1" w14:textId="40D4A085" w:rsidR="00E30F5A" w:rsidRDefault="00E30F5A" w:rsidP="00D20D0B"/>
    <w:sectPr w:rsidR="00E30F5A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846F06" w14:textId="77777777" w:rsidR="00F263A7" w:rsidRDefault="00F263A7" w:rsidP="004C62A0">
      <w:pPr>
        <w:spacing w:after="0" w:line="240" w:lineRule="auto"/>
      </w:pPr>
      <w:r>
        <w:separator/>
      </w:r>
    </w:p>
  </w:endnote>
  <w:endnote w:type="continuationSeparator" w:id="0">
    <w:p w14:paraId="4B27F5CA" w14:textId="77777777" w:rsidR="00F263A7" w:rsidRDefault="00F263A7" w:rsidP="004C62A0">
      <w:pPr>
        <w:spacing w:after="0" w:line="240" w:lineRule="auto"/>
      </w:pPr>
      <w:r>
        <w:continuationSeparator/>
      </w:r>
    </w:p>
  </w:endnote>
  <w:endnote w:type="continuationNotice" w:id="1">
    <w:p w14:paraId="2D100297" w14:textId="77777777" w:rsidR="00F263A7" w:rsidRDefault="00F263A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2C3FA" w14:textId="35D395B2" w:rsidR="00D96D8A" w:rsidRPr="00716B7D" w:rsidRDefault="00716B7D" w:rsidP="00716B7D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8423E4" w14:textId="77777777" w:rsidR="00F263A7" w:rsidRDefault="00F263A7" w:rsidP="004C62A0">
      <w:pPr>
        <w:spacing w:after="0" w:line="240" w:lineRule="auto"/>
      </w:pPr>
      <w:r>
        <w:separator/>
      </w:r>
    </w:p>
  </w:footnote>
  <w:footnote w:type="continuationSeparator" w:id="0">
    <w:p w14:paraId="59F38618" w14:textId="77777777" w:rsidR="00F263A7" w:rsidRDefault="00F263A7" w:rsidP="004C62A0">
      <w:pPr>
        <w:spacing w:after="0" w:line="240" w:lineRule="auto"/>
      </w:pPr>
      <w:r>
        <w:continuationSeparator/>
      </w:r>
    </w:p>
  </w:footnote>
  <w:footnote w:type="continuationNotice" w:id="1">
    <w:p w14:paraId="476BA5A0" w14:textId="77777777" w:rsidR="00F263A7" w:rsidRDefault="00F263A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F12571" w14:textId="77777777" w:rsidR="00CC04FE" w:rsidRDefault="00CC04FE" w:rsidP="00CC04FE">
    <w:pPr>
      <w:pStyle w:val="Header"/>
      <w:spacing w:after="120"/>
    </w:pPr>
    <w:r>
      <w:rPr>
        <w:noProof/>
      </w:rPr>
      <w:drawing>
        <wp:inline distT="0" distB="0" distL="0" distR="0" wp14:anchorId="7F363E9B" wp14:editId="5F0CC95A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AC7B0C3" w14:textId="52482CF2" w:rsidR="004C62A0" w:rsidRPr="00CC04FE" w:rsidRDefault="004C62A0" w:rsidP="00CC04F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03525"/>
    <w:multiLevelType w:val="hybridMultilevel"/>
    <w:tmpl w:val="5768C5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6D788B"/>
    <w:multiLevelType w:val="hybridMultilevel"/>
    <w:tmpl w:val="9A8EE3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C926B5"/>
    <w:multiLevelType w:val="hybridMultilevel"/>
    <w:tmpl w:val="41EE91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D466BDE"/>
    <w:multiLevelType w:val="hybridMultilevel"/>
    <w:tmpl w:val="059A50C8"/>
    <w:lvl w:ilvl="0" w:tplc="9FC24386">
      <w:start w:val="1"/>
      <w:numFmt w:val="bullet"/>
      <w:lvlText w:val=""/>
      <w:lvlJc w:val="left"/>
      <w:pPr>
        <w:ind w:left="504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4" w15:restartNumberingAfterBreak="0">
    <w:nsid w:val="0FE02A24"/>
    <w:multiLevelType w:val="hybridMultilevel"/>
    <w:tmpl w:val="C16CC5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0E25510"/>
    <w:multiLevelType w:val="hybridMultilevel"/>
    <w:tmpl w:val="FA5C2D82"/>
    <w:lvl w:ilvl="0" w:tplc="88ACD710">
      <w:start w:val="1"/>
      <w:numFmt w:val="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E067CF"/>
    <w:multiLevelType w:val="hybridMultilevel"/>
    <w:tmpl w:val="1338AAE6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7073B9"/>
    <w:multiLevelType w:val="hybridMultilevel"/>
    <w:tmpl w:val="5066B8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251C83"/>
    <w:multiLevelType w:val="hybridMultilevel"/>
    <w:tmpl w:val="A4B8C8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8E70410"/>
    <w:multiLevelType w:val="hybridMultilevel"/>
    <w:tmpl w:val="B93004FA"/>
    <w:lvl w:ilvl="0" w:tplc="218EC3F2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0" w15:restartNumberingAfterBreak="0">
    <w:nsid w:val="1CAD5257"/>
    <w:multiLevelType w:val="hybridMultilevel"/>
    <w:tmpl w:val="22E87A08"/>
    <w:lvl w:ilvl="0" w:tplc="F43A125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182CB6"/>
    <w:multiLevelType w:val="hybridMultilevel"/>
    <w:tmpl w:val="17B860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540675"/>
    <w:multiLevelType w:val="hybridMultilevel"/>
    <w:tmpl w:val="76CC0964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3" w15:restartNumberingAfterBreak="0">
    <w:nsid w:val="20785088"/>
    <w:multiLevelType w:val="hybridMultilevel"/>
    <w:tmpl w:val="B93004FA"/>
    <w:lvl w:ilvl="0" w:tplc="218EC3F2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4" w15:restartNumberingAfterBreak="0">
    <w:nsid w:val="21D22372"/>
    <w:multiLevelType w:val="hybridMultilevel"/>
    <w:tmpl w:val="F2DC74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58A4C6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26140A1C"/>
    <w:multiLevelType w:val="hybridMultilevel"/>
    <w:tmpl w:val="E5FC760A"/>
    <w:lvl w:ilvl="0" w:tplc="D44621F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75E0125"/>
    <w:multiLevelType w:val="hybridMultilevel"/>
    <w:tmpl w:val="0DEA4F8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788578A"/>
    <w:multiLevelType w:val="hybridMultilevel"/>
    <w:tmpl w:val="021AE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79B105C"/>
    <w:multiLevelType w:val="hybridMultilevel"/>
    <w:tmpl w:val="799E0D20"/>
    <w:lvl w:ilvl="0" w:tplc="E75C6A52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95A202E"/>
    <w:multiLevelType w:val="hybridMultilevel"/>
    <w:tmpl w:val="CCAA5560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EA24B03"/>
    <w:multiLevelType w:val="hybridMultilevel"/>
    <w:tmpl w:val="0A4432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5F2483E"/>
    <w:multiLevelType w:val="hybridMultilevel"/>
    <w:tmpl w:val="1B8086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60E060E"/>
    <w:multiLevelType w:val="hybridMultilevel"/>
    <w:tmpl w:val="24285A72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E063EFF"/>
    <w:multiLevelType w:val="hybridMultilevel"/>
    <w:tmpl w:val="E84C39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3E0D4232"/>
    <w:multiLevelType w:val="hybridMultilevel"/>
    <w:tmpl w:val="43FA59F6"/>
    <w:lvl w:ilvl="0" w:tplc="4E5E016E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FE575BC"/>
    <w:multiLevelType w:val="hybridMultilevel"/>
    <w:tmpl w:val="EF287D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0746E82"/>
    <w:multiLevelType w:val="hybridMultilevel"/>
    <w:tmpl w:val="5768C5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4105AD8"/>
    <w:multiLevelType w:val="hybridMultilevel"/>
    <w:tmpl w:val="9D10F6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D1F54F7"/>
    <w:multiLevelType w:val="hybridMultilevel"/>
    <w:tmpl w:val="7102CC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D3E0FE4"/>
    <w:multiLevelType w:val="hybridMultilevel"/>
    <w:tmpl w:val="D96217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0F2204D"/>
    <w:multiLevelType w:val="hybridMultilevel"/>
    <w:tmpl w:val="760898D0"/>
    <w:lvl w:ilvl="0" w:tplc="0E84199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31D3FFC"/>
    <w:multiLevelType w:val="hybridMultilevel"/>
    <w:tmpl w:val="CDC45B7E"/>
    <w:lvl w:ilvl="0" w:tplc="2E74A6C6">
      <w:start w:val="4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93A3C9C"/>
    <w:multiLevelType w:val="hybridMultilevel"/>
    <w:tmpl w:val="1B8086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9B706B9"/>
    <w:multiLevelType w:val="hybridMultilevel"/>
    <w:tmpl w:val="1B7253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FD41730"/>
    <w:multiLevelType w:val="hybridMultilevel"/>
    <w:tmpl w:val="A7CA89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0D21114"/>
    <w:multiLevelType w:val="hybridMultilevel"/>
    <w:tmpl w:val="AD2034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A964426"/>
    <w:multiLevelType w:val="hybridMultilevel"/>
    <w:tmpl w:val="6EA07E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DD01B44"/>
    <w:multiLevelType w:val="hybridMultilevel"/>
    <w:tmpl w:val="67C6B15C"/>
    <w:lvl w:ilvl="0" w:tplc="D27A0E5A">
      <w:start w:val="2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27C45CB"/>
    <w:multiLevelType w:val="hybridMultilevel"/>
    <w:tmpl w:val="233E8B88"/>
    <w:lvl w:ilvl="0" w:tplc="33E65DDC">
      <w:start w:val="9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6E158CE"/>
    <w:multiLevelType w:val="hybridMultilevel"/>
    <w:tmpl w:val="552010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E45332"/>
    <w:multiLevelType w:val="hybridMultilevel"/>
    <w:tmpl w:val="185E1B5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563F5D"/>
    <w:multiLevelType w:val="hybridMultilevel"/>
    <w:tmpl w:val="05A265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8E244CC"/>
    <w:multiLevelType w:val="hybridMultilevel"/>
    <w:tmpl w:val="0D8E7C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F2A3D9E"/>
    <w:multiLevelType w:val="hybridMultilevel"/>
    <w:tmpl w:val="467A062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230385629">
    <w:abstractNumId w:val="6"/>
  </w:num>
  <w:num w:numId="2" w16cid:durableId="1856263268">
    <w:abstractNumId w:val="20"/>
  </w:num>
  <w:num w:numId="3" w16cid:durableId="1099717501">
    <w:abstractNumId w:val="12"/>
  </w:num>
  <w:num w:numId="4" w16cid:durableId="199326050">
    <w:abstractNumId w:val="25"/>
  </w:num>
  <w:num w:numId="5" w16cid:durableId="1463576550">
    <w:abstractNumId w:val="10"/>
  </w:num>
  <w:num w:numId="6" w16cid:durableId="1203791622">
    <w:abstractNumId w:val="32"/>
  </w:num>
  <w:num w:numId="7" w16cid:durableId="2126151062">
    <w:abstractNumId w:val="19"/>
  </w:num>
  <w:num w:numId="8" w16cid:durableId="1201362920">
    <w:abstractNumId w:val="30"/>
  </w:num>
  <w:num w:numId="9" w16cid:durableId="1618677243">
    <w:abstractNumId w:val="8"/>
  </w:num>
  <w:num w:numId="10" w16cid:durableId="1546217570">
    <w:abstractNumId w:val="14"/>
  </w:num>
  <w:num w:numId="11" w16cid:durableId="1077632626">
    <w:abstractNumId w:val="0"/>
  </w:num>
  <w:num w:numId="12" w16cid:durableId="473254497">
    <w:abstractNumId w:val="13"/>
  </w:num>
  <w:num w:numId="13" w16cid:durableId="991257365">
    <w:abstractNumId w:val="27"/>
  </w:num>
  <w:num w:numId="14" w16cid:durableId="1680742064">
    <w:abstractNumId w:val="9"/>
  </w:num>
  <w:num w:numId="15" w16cid:durableId="1535577869">
    <w:abstractNumId w:val="3"/>
  </w:num>
  <w:num w:numId="16" w16cid:durableId="930088891">
    <w:abstractNumId w:val="29"/>
  </w:num>
  <w:num w:numId="17" w16cid:durableId="788546067">
    <w:abstractNumId w:val="38"/>
  </w:num>
  <w:num w:numId="18" w16cid:durableId="690647300">
    <w:abstractNumId w:val="20"/>
    <w:lvlOverride w:ilvl="0">
      <w:startOverride w:val="1"/>
    </w:lvlOverride>
  </w:num>
  <w:num w:numId="19" w16cid:durableId="1665818362">
    <w:abstractNumId w:val="20"/>
    <w:lvlOverride w:ilvl="0">
      <w:startOverride w:val="1"/>
    </w:lvlOverride>
  </w:num>
  <w:num w:numId="20" w16cid:durableId="1696036560">
    <w:abstractNumId w:val="37"/>
  </w:num>
  <w:num w:numId="21" w16cid:durableId="1996298208">
    <w:abstractNumId w:val="41"/>
  </w:num>
  <w:num w:numId="22" w16cid:durableId="1752777825">
    <w:abstractNumId w:val="17"/>
  </w:num>
  <w:num w:numId="23" w16cid:durableId="950286651">
    <w:abstractNumId w:val="18"/>
  </w:num>
  <w:num w:numId="24" w16cid:durableId="1744177372">
    <w:abstractNumId w:val="40"/>
  </w:num>
  <w:num w:numId="25" w16cid:durableId="1530989585">
    <w:abstractNumId w:val="42"/>
  </w:num>
  <w:num w:numId="26" w16cid:durableId="480007064">
    <w:abstractNumId w:val="36"/>
  </w:num>
  <w:num w:numId="27" w16cid:durableId="1912886000">
    <w:abstractNumId w:val="15"/>
  </w:num>
  <w:num w:numId="28" w16cid:durableId="4094661">
    <w:abstractNumId w:val="2"/>
  </w:num>
  <w:num w:numId="29" w16cid:durableId="1854419779">
    <w:abstractNumId w:val="39"/>
  </w:num>
  <w:num w:numId="30" w16cid:durableId="1864707195">
    <w:abstractNumId w:val="11"/>
  </w:num>
  <w:num w:numId="31" w16cid:durableId="42875694">
    <w:abstractNumId w:val="43"/>
  </w:num>
  <w:num w:numId="32" w16cid:durableId="2080865091">
    <w:abstractNumId w:val="31"/>
  </w:num>
  <w:num w:numId="33" w16cid:durableId="789400029">
    <w:abstractNumId w:val="16"/>
  </w:num>
  <w:num w:numId="34" w16cid:durableId="300044705">
    <w:abstractNumId w:val="22"/>
  </w:num>
  <w:num w:numId="35" w16cid:durableId="1517383062">
    <w:abstractNumId w:val="21"/>
  </w:num>
  <w:num w:numId="36" w16cid:durableId="134954194">
    <w:abstractNumId w:val="33"/>
  </w:num>
  <w:num w:numId="37" w16cid:durableId="1278214779">
    <w:abstractNumId w:val="7"/>
  </w:num>
  <w:num w:numId="38" w16cid:durableId="1210336649">
    <w:abstractNumId w:val="23"/>
  </w:num>
  <w:num w:numId="39" w16cid:durableId="1556433017">
    <w:abstractNumId w:val="1"/>
  </w:num>
  <w:num w:numId="40" w16cid:durableId="1980189664">
    <w:abstractNumId w:val="28"/>
  </w:num>
  <w:num w:numId="41" w16cid:durableId="1404523020">
    <w:abstractNumId w:val="34"/>
  </w:num>
  <w:num w:numId="42" w16cid:durableId="533230529">
    <w:abstractNumId w:val="4"/>
  </w:num>
  <w:num w:numId="43" w16cid:durableId="1244484188">
    <w:abstractNumId w:val="5"/>
  </w:num>
  <w:num w:numId="44" w16cid:durableId="1385719157">
    <w:abstractNumId w:val="24"/>
  </w:num>
  <w:num w:numId="45" w16cid:durableId="1036811873">
    <w:abstractNumId w:val="44"/>
  </w:num>
  <w:num w:numId="46" w16cid:durableId="724572026">
    <w:abstractNumId w:val="35"/>
  </w:num>
  <w:num w:numId="47" w16cid:durableId="58333918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F88"/>
    <w:rsid w:val="00000210"/>
    <w:rsid w:val="00003AA7"/>
    <w:rsid w:val="00004E17"/>
    <w:rsid w:val="0000567A"/>
    <w:rsid w:val="00006D23"/>
    <w:rsid w:val="00006DE2"/>
    <w:rsid w:val="000077AB"/>
    <w:rsid w:val="000102A3"/>
    <w:rsid w:val="00010AA5"/>
    <w:rsid w:val="00011E61"/>
    <w:rsid w:val="00012965"/>
    <w:rsid w:val="00012A1E"/>
    <w:rsid w:val="000133B3"/>
    <w:rsid w:val="00013F79"/>
    <w:rsid w:val="00014132"/>
    <w:rsid w:val="0001435A"/>
    <w:rsid w:val="00015140"/>
    <w:rsid w:val="0001557D"/>
    <w:rsid w:val="00015766"/>
    <w:rsid w:val="00015EA8"/>
    <w:rsid w:val="00016445"/>
    <w:rsid w:val="000173BE"/>
    <w:rsid w:val="00017457"/>
    <w:rsid w:val="000174FC"/>
    <w:rsid w:val="000178A9"/>
    <w:rsid w:val="000221C5"/>
    <w:rsid w:val="000229D7"/>
    <w:rsid w:val="000244E6"/>
    <w:rsid w:val="00024960"/>
    <w:rsid w:val="00024EF7"/>
    <w:rsid w:val="00025E27"/>
    <w:rsid w:val="00025F14"/>
    <w:rsid w:val="0002700A"/>
    <w:rsid w:val="00027E9E"/>
    <w:rsid w:val="00030266"/>
    <w:rsid w:val="00030B42"/>
    <w:rsid w:val="00031251"/>
    <w:rsid w:val="00031404"/>
    <w:rsid w:val="0003195C"/>
    <w:rsid w:val="000329DD"/>
    <w:rsid w:val="00035302"/>
    <w:rsid w:val="00040E32"/>
    <w:rsid w:val="00041002"/>
    <w:rsid w:val="000413CC"/>
    <w:rsid w:val="0004147F"/>
    <w:rsid w:val="0004206A"/>
    <w:rsid w:val="0004215D"/>
    <w:rsid w:val="00042A32"/>
    <w:rsid w:val="00042C2F"/>
    <w:rsid w:val="00044083"/>
    <w:rsid w:val="0004463E"/>
    <w:rsid w:val="0004470E"/>
    <w:rsid w:val="00044876"/>
    <w:rsid w:val="00045ADB"/>
    <w:rsid w:val="00045D0B"/>
    <w:rsid w:val="00045DBD"/>
    <w:rsid w:val="00045F03"/>
    <w:rsid w:val="000464B6"/>
    <w:rsid w:val="00047406"/>
    <w:rsid w:val="00047496"/>
    <w:rsid w:val="000477EF"/>
    <w:rsid w:val="0005217A"/>
    <w:rsid w:val="0005242C"/>
    <w:rsid w:val="00052D18"/>
    <w:rsid w:val="00053447"/>
    <w:rsid w:val="00054718"/>
    <w:rsid w:val="00054A5F"/>
    <w:rsid w:val="0005503B"/>
    <w:rsid w:val="0005516F"/>
    <w:rsid w:val="00055228"/>
    <w:rsid w:val="00055408"/>
    <w:rsid w:val="000557FD"/>
    <w:rsid w:val="00055CA6"/>
    <w:rsid w:val="00055EFC"/>
    <w:rsid w:val="00056C77"/>
    <w:rsid w:val="0006004B"/>
    <w:rsid w:val="000606C9"/>
    <w:rsid w:val="000607C0"/>
    <w:rsid w:val="00061864"/>
    <w:rsid w:val="00061EA3"/>
    <w:rsid w:val="00061FAA"/>
    <w:rsid w:val="000621A7"/>
    <w:rsid w:val="000625FA"/>
    <w:rsid w:val="0006308C"/>
    <w:rsid w:val="00063594"/>
    <w:rsid w:val="000637A6"/>
    <w:rsid w:val="00063805"/>
    <w:rsid w:val="0006380B"/>
    <w:rsid w:val="00063B88"/>
    <w:rsid w:val="0006418D"/>
    <w:rsid w:val="00064C3F"/>
    <w:rsid w:val="00064C78"/>
    <w:rsid w:val="00064F5A"/>
    <w:rsid w:val="000660BD"/>
    <w:rsid w:val="0006629C"/>
    <w:rsid w:val="000664D0"/>
    <w:rsid w:val="00067E95"/>
    <w:rsid w:val="00070022"/>
    <w:rsid w:val="000700A3"/>
    <w:rsid w:val="00070A64"/>
    <w:rsid w:val="00071019"/>
    <w:rsid w:val="00071185"/>
    <w:rsid w:val="000715A2"/>
    <w:rsid w:val="00073871"/>
    <w:rsid w:val="000741B3"/>
    <w:rsid w:val="00074285"/>
    <w:rsid w:val="00074308"/>
    <w:rsid w:val="00074E28"/>
    <w:rsid w:val="000752FB"/>
    <w:rsid w:val="00076087"/>
    <w:rsid w:val="00076191"/>
    <w:rsid w:val="00076F9B"/>
    <w:rsid w:val="000776C3"/>
    <w:rsid w:val="00080842"/>
    <w:rsid w:val="00080925"/>
    <w:rsid w:val="00080A97"/>
    <w:rsid w:val="00080D53"/>
    <w:rsid w:val="00080ECF"/>
    <w:rsid w:val="00081D97"/>
    <w:rsid w:val="00082029"/>
    <w:rsid w:val="00082554"/>
    <w:rsid w:val="00082711"/>
    <w:rsid w:val="000853C0"/>
    <w:rsid w:val="0008603F"/>
    <w:rsid w:val="00086DFE"/>
    <w:rsid w:val="000872A7"/>
    <w:rsid w:val="00087859"/>
    <w:rsid w:val="00087C6A"/>
    <w:rsid w:val="00090127"/>
    <w:rsid w:val="00090AFF"/>
    <w:rsid w:val="00090EFF"/>
    <w:rsid w:val="00091289"/>
    <w:rsid w:val="00091C4B"/>
    <w:rsid w:val="00091E2C"/>
    <w:rsid w:val="0009207B"/>
    <w:rsid w:val="000920B3"/>
    <w:rsid w:val="00092250"/>
    <w:rsid w:val="00092DBF"/>
    <w:rsid w:val="0009375F"/>
    <w:rsid w:val="00094909"/>
    <w:rsid w:val="0009518B"/>
    <w:rsid w:val="000955EE"/>
    <w:rsid w:val="00095A6C"/>
    <w:rsid w:val="00096CD4"/>
    <w:rsid w:val="00097D52"/>
    <w:rsid w:val="00097EAA"/>
    <w:rsid w:val="000A016F"/>
    <w:rsid w:val="000A0552"/>
    <w:rsid w:val="000A0764"/>
    <w:rsid w:val="000A0D14"/>
    <w:rsid w:val="000A0D7C"/>
    <w:rsid w:val="000A1841"/>
    <w:rsid w:val="000A1882"/>
    <w:rsid w:val="000A26DB"/>
    <w:rsid w:val="000A2BA8"/>
    <w:rsid w:val="000A30B5"/>
    <w:rsid w:val="000A3608"/>
    <w:rsid w:val="000A3B87"/>
    <w:rsid w:val="000A4498"/>
    <w:rsid w:val="000A5534"/>
    <w:rsid w:val="000A55AB"/>
    <w:rsid w:val="000A5850"/>
    <w:rsid w:val="000A5CC2"/>
    <w:rsid w:val="000A6A37"/>
    <w:rsid w:val="000A6BF4"/>
    <w:rsid w:val="000A70DF"/>
    <w:rsid w:val="000A7119"/>
    <w:rsid w:val="000A7147"/>
    <w:rsid w:val="000A7912"/>
    <w:rsid w:val="000A7C69"/>
    <w:rsid w:val="000B077E"/>
    <w:rsid w:val="000B103F"/>
    <w:rsid w:val="000B26AD"/>
    <w:rsid w:val="000B30FC"/>
    <w:rsid w:val="000B31CD"/>
    <w:rsid w:val="000B3848"/>
    <w:rsid w:val="000B5088"/>
    <w:rsid w:val="000B5091"/>
    <w:rsid w:val="000B5C9F"/>
    <w:rsid w:val="000B6795"/>
    <w:rsid w:val="000B6EF0"/>
    <w:rsid w:val="000B762E"/>
    <w:rsid w:val="000C0070"/>
    <w:rsid w:val="000C04F7"/>
    <w:rsid w:val="000C0A85"/>
    <w:rsid w:val="000C13A7"/>
    <w:rsid w:val="000C17A4"/>
    <w:rsid w:val="000C1849"/>
    <w:rsid w:val="000C1C22"/>
    <w:rsid w:val="000C1FF2"/>
    <w:rsid w:val="000C25C0"/>
    <w:rsid w:val="000C29BD"/>
    <w:rsid w:val="000C3037"/>
    <w:rsid w:val="000C30F0"/>
    <w:rsid w:val="000C585C"/>
    <w:rsid w:val="000C6884"/>
    <w:rsid w:val="000C6AA3"/>
    <w:rsid w:val="000D071C"/>
    <w:rsid w:val="000D0A3B"/>
    <w:rsid w:val="000D148B"/>
    <w:rsid w:val="000D2097"/>
    <w:rsid w:val="000D29EC"/>
    <w:rsid w:val="000D2F33"/>
    <w:rsid w:val="000D4412"/>
    <w:rsid w:val="000D46A2"/>
    <w:rsid w:val="000D49E5"/>
    <w:rsid w:val="000D5650"/>
    <w:rsid w:val="000D5836"/>
    <w:rsid w:val="000D6029"/>
    <w:rsid w:val="000D6193"/>
    <w:rsid w:val="000D651B"/>
    <w:rsid w:val="000D7A28"/>
    <w:rsid w:val="000D7EB3"/>
    <w:rsid w:val="000E1CA6"/>
    <w:rsid w:val="000E258C"/>
    <w:rsid w:val="000E2644"/>
    <w:rsid w:val="000E26EE"/>
    <w:rsid w:val="000E2CC8"/>
    <w:rsid w:val="000E2D38"/>
    <w:rsid w:val="000E3BFB"/>
    <w:rsid w:val="000E3E1A"/>
    <w:rsid w:val="000E50B3"/>
    <w:rsid w:val="000E5866"/>
    <w:rsid w:val="000E5C28"/>
    <w:rsid w:val="000E6047"/>
    <w:rsid w:val="000E7509"/>
    <w:rsid w:val="000E788C"/>
    <w:rsid w:val="000E7C2F"/>
    <w:rsid w:val="000F039A"/>
    <w:rsid w:val="000F0D89"/>
    <w:rsid w:val="000F1007"/>
    <w:rsid w:val="000F1BC3"/>
    <w:rsid w:val="000F26C4"/>
    <w:rsid w:val="000F2B10"/>
    <w:rsid w:val="000F2E0A"/>
    <w:rsid w:val="000F364B"/>
    <w:rsid w:val="000F3988"/>
    <w:rsid w:val="000F3F4A"/>
    <w:rsid w:val="000F5BAC"/>
    <w:rsid w:val="000F6967"/>
    <w:rsid w:val="000F6B97"/>
    <w:rsid w:val="000F6D4B"/>
    <w:rsid w:val="000F6EB2"/>
    <w:rsid w:val="000F76B5"/>
    <w:rsid w:val="000F7B0A"/>
    <w:rsid w:val="001009DA"/>
    <w:rsid w:val="00100CA9"/>
    <w:rsid w:val="001011D3"/>
    <w:rsid w:val="0010418B"/>
    <w:rsid w:val="001049F1"/>
    <w:rsid w:val="001107C2"/>
    <w:rsid w:val="00111937"/>
    <w:rsid w:val="00112098"/>
    <w:rsid w:val="0011222C"/>
    <w:rsid w:val="0011265A"/>
    <w:rsid w:val="00113A1F"/>
    <w:rsid w:val="00113F1A"/>
    <w:rsid w:val="001165FA"/>
    <w:rsid w:val="0011665E"/>
    <w:rsid w:val="0011688C"/>
    <w:rsid w:val="001175F7"/>
    <w:rsid w:val="00121103"/>
    <w:rsid w:val="001213ED"/>
    <w:rsid w:val="00121B32"/>
    <w:rsid w:val="00122D6B"/>
    <w:rsid w:val="00122DA9"/>
    <w:rsid w:val="00122E73"/>
    <w:rsid w:val="00122FEB"/>
    <w:rsid w:val="001236DA"/>
    <w:rsid w:val="00123C49"/>
    <w:rsid w:val="001241E4"/>
    <w:rsid w:val="0012455D"/>
    <w:rsid w:val="00124F90"/>
    <w:rsid w:val="001253F4"/>
    <w:rsid w:val="0012574F"/>
    <w:rsid w:val="0012690E"/>
    <w:rsid w:val="00126AD8"/>
    <w:rsid w:val="00127898"/>
    <w:rsid w:val="00127B85"/>
    <w:rsid w:val="001306B2"/>
    <w:rsid w:val="00130757"/>
    <w:rsid w:val="00130D44"/>
    <w:rsid w:val="00130E1E"/>
    <w:rsid w:val="00131003"/>
    <w:rsid w:val="00132FAB"/>
    <w:rsid w:val="0013488F"/>
    <w:rsid w:val="001351C6"/>
    <w:rsid w:val="00135237"/>
    <w:rsid w:val="00136FC1"/>
    <w:rsid w:val="00137018"/>
    <w:rsid w:val="00137225"/>
    <w:rsid w:val="00137728"/>
    <w:rsid w:val="001377FB"/>
    <w:rsid w:val="0014091D"/>
    <w:rsid w:val="00140C96"/>
    <w:rsid w:val="00141737"/>
    <w:rsid w:val="001417F3"/>
    <w:rsid w:val="001431B2"/>
    <w:rsid w:val="00144982"/>
    <w:rsid w:val="001449A3"/>
    <w:rsid w:val="00144D7D"/>
    <w:rsid w:val="00144E48"/>
    <w:rsid w:val="00144F5B"/>
    <w:rsid w:val="001455BD"/>
    <w:rsid w:val="0014582C"/>
    <w:rsid w:val="00145EA2"/>
    <w:rsid w:val="00146E12"/>
    <w:rsid w:val="00147532"/>
    <w:rsid w:val="001479E6"/>
    <w:rsid w:val="00150197"/>
    <w:rsid w:val="0015031D"/>
    <w:rsid w:val="0015057B"/>
    <w:rsid w:val="001508E5"/>
    <w:rsid w:val="00151884"/>
    <w:rsid w:val="00151F5A"/>
    <w:rsid w:val="0015310C"/>
    <w:rsid w:val="001531DA"/>
    <w:rsid w:val="00153345"/>
    <w:rsid w:val="00153E77"/>
    <w:rsid w:val="00154139"/>
    <w:rsid w:val="00154998"/>
    <w:rsid w:val="00154AB5"/>
    <w:rsid w:val="00154E8A"/>
    <w:rsid w:val="00155BB2"/>
    <w:rsid w:val="00155DB3"/>
    <w:rsid w:val="00157188"/>
    <w:rsid w:val="001573DA"/>
    <w:rsid w:val="00157457"/>
    <w:rsid w:val="00157609"/>
    <w:rsid w:val="00157F63"/>
    <w:rsid w:val="00161CA4"/>
    <w:rsid w:val="001621DF"/>
    <w:rsid w:val="00162811"/>
    <w:rsid w:val="00163174"/>
    <w:rsid w:val="001639FF"/>
    <w:rsid w:val="00164477"/>
    <w:rsid w:val="001653E7"/>
    <w:rsid w:val="00165996"/>
    <w:rsid w:val="00166CE0"/>
    <w:rsid w:val="00167350"/>
    <w:rsid w:val="00170566"/>
    <w:rsid w:val="001706F6"/>
    <w:rsid w:val="0017075E"/>
    <w:rsid w:val="00172582"/>
    <w:rsid w:val="00172593"/>
    <w:rsid w:val="00172BF3"/>
    <w:rsid w:val="00172DA6"/>
    <w:rsid w:val="0017332A"/>
    <w:rsid w:val="00173584"/>
    <w:rsid w:val="00173B2A"/>
    <w:rsid w:val="00173B30"/>
    <w:rsid w:val="00174340"/>
    <w:rsid w:val="00174C48"/>
    <w:rsid w:val="0017501A"/>
    <w:rsid w:val="00175F63"/>
    <w:rsid w:val="00176A90"/>
    <w:rsid w:val="001770C1"/>
    <w:rsid w:val="0017723D"/>
    <w:rsid w:val="001809AE"/>
    <w:rsid w:val="00180C33"/>
    <w:rsid w:val="00181627"/>
    <w:rsid w:val="0018260C"/>
    <w:rsid w:val="001826AA"/>
    <w:rsid w:val="00183450"/>
    <w:rsid w:val="0018354C"/>
    <w:rsid w:val="001835C3"/>
    <w:rsid w:val="001838F1"/>
    <w:rsid w:val="001839E6"/>
    <w:rsid w:val="00183D2F"/>
    <w:rsid w:val="001849B6"/>
    <w:rsid w:val="00184CD9"/>
    <w:rsid w:val="0018594B"/>
    <w:rsid w:val="00185C4A"/>
    <w:rsid w:val="00186F34"/>
    <w:rsid w:val="001872F1"/>
    <w:rsid w:val="00187880"/>
    <w:rsid w:val="00187AB4"/>
    <w:rsid w:val="001902B2"/>
    <w:rsid w:val="001903E6"/>
    <w:rsid w:val="001917CA"/>
    <w:rsid w:val="00191A31"/>
    <w:rsid w:val="00191D83"/>
    <w:rsid w:val="00191D90"/>
    <w:rsid w:val="00191DE3"/>
    <w:rsid w:val="001934A6"/>
    <w:rsid w:val="001937C2"/>
    <w:rsid w:val="001938E5"/>
    <w:rsid w:val="00193D9B"/>
    <w:rsid w:val="00194384"/>
    <w:rsid w:val="0019444C"/>
    <w:rsid w:val="0019565B"/>
    <w:rsid w:val="00195B02"/>
    <w:rsid w:val="00196038"/>
    <w:rsid w:val="00196238"/>
    <w:rsid w:val="00197504"/>
    <w:rsid w:val="00197F2C"/>
    <w:rsid w:val="001A0024"/>
    <w:rsid w:val="001A0449"/>
    <w:rsid w:val="001A096E"/>
    <w:rsid w:val="001A0D80"/>
    <w:rsid w:val="001A0EDD"/>
    <w:rsid w:val="001A2E11"/>
    <w:rsid w:val="001A3783"/>
    <w:rsid w:val="001A45F8"/>
    <w:rsid w:val="001A4BE6"/>
    <w:rsid w:val="001A4CF4"/>
    <w:rsid w:val="001A55A5"/>
    <w:rsid w:val="001A5DDF"/>
    <w:rsid w:val="001A7C68"/>
    <w:rsid w:val="001A7ECA"/>
    <w:rsid w:val="001A7EE0"/>
    <w:rsid w:val="001B0665"/>
    <w:rsid w:val="001B193C"/>
    <w:rsid w:val="001B1FB8"/>
    <w:rsid w:val="001B37C0"/>
    <w:rsid w:val="001B37DB"/>
    <w:rsid w:val="001B3D1D"/>
    <w:rsid w:val="001B3D7C"/>
    <w:rsid w:val="001B3F2B"/>
    <w:rsid w:val="001B5294"/>
    <w:rsid w:val="001B57B4"/>
    <w:rsid w:val="001B7467"/>
    <w:rsid w:val="001C0565"/>
    <w:rsid w:val="001C0792"/>
    <w:rsid w:val="001C096D"/>
    <w:rsid w:val="001C0AA2"/>
    <w:rsid w:val="001C0C30"/>
    <w:rsid w:val="001C0E05"/>
    <w:rsid w:val="001C11F8"/>
    <w:rsid w:val="001C16F1"/>
    <w:rsid w:val="001C2FDC"/>
    <w:rsid w:val="001C33C4"/>
    <w:rsid w:val="001C4F84"/>
    <w:rsid w:val="001C4FBA"/>
    <w:rsid w:val="001C5155"/>
    <w:rsid w:val="001C625F"/>
    <w:rsid w:val="001C6D70"/>
    <w:rsid w:val="001D036E"/>
    <w:rsid w:val="001D067F"/>
    <w:rsid w:val="001D1532"/>
    <w:rsid w:val="001D1606"/>
    <w:rsid w:val="001D21BD"/>
    <w:rsid w:val="001D251F"/>
    <w:rsid w:val="001D4194"/>
    <w:rsid w:val="001D5391"/>
    <w:rsid w:val="001D594C"/>
    <w:rsid w:val="001D5968"/>
    <w:rsid w:val="001D608C"/>
    <w:rsid w:val="001D62BF"/>
    <w:rsid w:val="001D697B"/>
    <w:rsid w:val="001D707F"/>
    <w:rsid w:val="001D7160"/>
    <w:rsid w:val="001D725C"/>
    <w:rsid w:val="001D73C0"/>
    <w:rsid w:val="001D7B5E"/>
    <w:rsid w:val="001E05B0"/>
    <w:rsid w:val="001E0C1B"/>
    <w:rsid w:val="001E1ECA"/>
    <w:rsid w:val="001E20D6"/>
    <w:rsid w:val="001E233E"/>
    <w:rsid w:val="001E2C4F"/>
    <w:rsid w:val="001E2F4E"/>
    <w:rsid w:val="001E5CAA"/>
    <w:rsid w:val="001E6538"/>
    <w:rsid w:val="001E6850"/>
    <w:rsid w:val="001E6E00"/>
    <w:rsid w:val="001E72C2"/>
    <w:rsid w:val="001E7678"/>
    <w:rsid w:val="001F054D"/>
    <w:rsid w:val="001F066E"/>
    <w:rsid w:val="001F0FCE"/>
    <w:rsid w:val="001F1D08"/>
    <w:rsid w:val="001F2A1E"/>
    <w:rsid w:val="001F3521"/>
    <w:rsid w:val="001F3CE2"/>
    <w:rsid w:val="001F44B7"/>
    <w:rsid w:val="001F4AD8"/>
    <w:rsid w:val="001F5599"/>
    <w:rsid w:val="001F5A69"/>
    <w:rsid w:val="001F6B75"/>
    <w:rsid w:val="001F735A"/>
    <w:rsid w:val="001F7E21"/>
    <w:rsid w:val="001F7FEC"/>
    <w:rsid w:val="00202300"/>
    <w:rsid w:val="002028B5"/>
    <w:rsid w:val="002032FE"/>
    <w:rsid w:val="00203516"/>
    <w:rsid w:val="00203606"/>
    <w:rsid w:val="00204F0D"/>
    <w:rsid w:val="0020573E"/>
    <w:rsid w:val="00205E12"/>
    <w:rsid w:val="002064AE"/>
    <w:rsid w:val="00206D68"/>
    <w:rsid w:val="00206EB3"/>
    <w:rsid w:val="00206FDC"/>
    <w:rsid w:val="00210933"/>
    <w:rsid w:val="00210B97"/>
    <w:rsid w:val="002113EC"/>
    <w:rsid w:val="00211940"/>
    <w:rsid w:val="00211AC4"/>
    <w:rsid w:val="00211C95"/>
    <w:rsid w:val="00212771"/>
    <w:rsid w:val="002133F4"/>
    <w:rsid w:val="00213458"/>
    <w:rsid w:val="00213B34"/>
    <w:rsid w:val="00213E47"/>
    <w:rsid w:val="00213E55"/>
    <w:rsid w:val="0021416F"/>
    <w:rsid w:val="00215899"/>
    <w:rsid w:val="002159D7"/>
    <w:rsid w:val="00215AB8"/>
    <w:rsid w:val="002211C1"/>
    <w:rsid w:val="00221614"/>
    <w:rsid w:val="00221747"/>
    <w:rsid w:val="0022196D"/>
    <w:rsid w:val="00221D99"/>
    <w:rsid w:val="00221FFC"/>
    <w:rsid w:val="002220E3"/>
    <w:rsid w:val="00223B83"/>
    <w:rsid w:val="00224925"/>
    <w:rsid w:val="002255C4"/>
    <w:rsid w:val="0022584B"/>
    <w:rsid w:val="00225C03"/>
    <w:rsid w:val="0022637A"/>
    <w:rsid w:val="00230643"/>
    <w:rsid w:val="002308D0"/>
    <w:rsid w:val="00230B46"/>
    <w:rsid w:val="00231493"/>
    <w:rsid w:val="002314C1"/>
    <w:rsid w:val="002330C3"/>
    <w:rsid w:val="00233605"/>
    <w:rsid w:val="002336DA"/>
    <w:rsid w:val="002338A9"/>
    <w:rsid w:val="00234611"/>
    <w:rsid w:val="002348D5"/>
    <w:rsid w:val="00235E51"/>
    <w:rsid w:val="002361D1"/>
    <w:rsid w:val="00236418"/>
    <w:rsid w:val="00236467"/>
    <w:rsid w:val="00236971"/>
    <w:rsid w:val="00236D4F"/>
    <w:rsid w:val="0023723D"/>
    <w:rsid w:val="002372BB"/>
    <w:rsid w:val="00237EEE"/>
    <w:rsid w:val="00237F44"/>
    <w:rsid w:val="00240F25"/>
    <w:rsid w:val="00241CB1"/>
    <w:rsid w:val="00243BCA"/>
    <w:rsid w:val="0024439B"/>
    <w:rsid w:val="00244648"/>
    <w:rsid w:val="0024645F"/>
    <w:rsid w:val="002467ED"/>
    <w:rsid w:val="00246A92"/>
    <w:rsid w:val="00246C66"/>
    <w:rsid w:val="00250B95"/>
    <w:rsid w:val="00250DEB"/>
    <w:rsid w:val="002513EE"/>
    <w:rsid w:val="0025303C"/>
    <w:rsid w:val="00254A3D"/>
    <w:rsid w:val="00254B97"/>
    <w:rsid w:val="00257E7A"/>
    <w:rsid w:val="00257FE0"/>
    <w:rsid w:val="00260BC3"/>
    <w:rsid w:val="00260BE8"/>
    <w:rsid w:val="002613E7"/>
    <w:rsid w:val="00262321"/>
    <w:rsid w:val="00262461"/>
    <w:rsid w:val="0026354D"/>
    <w:rsid w:val="00263A24"/>
    <w:rsid w:val="0026413C"/>
    <w:rsid w:val="0026497D"/>
    <w:rsid w:val="00264A38"/>
    <w:rsid w:val="00264C2C"/>
    <w:rsid w:val="0026502C"/>
    <w:rsid w:val="00265848"/>
    <w:rsid w:val="002659B4"/>
    <w:rsid w:val="00265E1A"/>
    <w:rsid w:val="00266BCD"/>
    <w:rsid w:val="0026711F"/>
    <w:rsid w:val="00267AAA"/>
    <w:rsid w:val="002706DC"/>
    <w:rsid w:val="002721F1"/>
    <w:rsid w:val="00273874"/>
    <w:rsid w:val="00273EDC"/>
    <w:rsid w:val="00274BBD"/>
    <w:rsid w:val="0027530C"/>
    <w:rsid w:val="00275EC2"/>
    <w:rsid w:val="00275FA4"/>
    <w:rsid w:val="00276608"/>
    <w:rsid w:val="00276690"/>
    <w:rsid w:val="002767CD"/>
    <w:rsid w:val="00277A35"/>
    <w:rsid w:val="002800C7"/>
    <w:rsid w:val="002808D8"/>
    <w:rsid w:val="00280D3E"/>
    <w:rsid w:val="00282342"/>
    <w:rsid w:val="00282B25"/>
    <w:rsid w:val="002830FE"/>
    <w:rsid w:val="002836A6"/>
    <w:rsid w:val="00284AF3"/>
    <w:rsid w:val="00284E9F"/>
    <w:rsid w:val="0028524E"/>
    <w:rsid w:val="00285317"/>
    <w:rsid w:val="0028598A"/>
    <w:rsid w:val="002861FB"/>
    <w:rsid w:val="00286E16"/>
    <w:rsid w:val="00287D19"/>
    <w:rsid w:val="0029178B"/>
    <w:rsid w:val="002938CD"/>
    <w:rsid w:val="00293953"/>
    <w:rsid w:val="00293C6D"/>
    <w:rsid w:val="002945C9"/>
    <w:rsid w:val="0029560B"/>
    <w:rsid w:val="002958C8"/>
    <w:rsid w:val="00295A76"/>
    <w:rsid w:val="00295EE5"/>
    <w:rsid w:val="002979E3"/>
    <w:rsid w:val="002A046E"/>
    <w:rsid w:val="002A071C"/>
    <w:rsid w:val="002A14F0"/>
    <w:rsid w:val="002A1BD6"/>
    <w:rsid w:val="002A2137"/>
    <w:rsid w:val="002A27F1"/>
    <w:rsid w:val="002A281E"/>
    <w:rsid w:val="002A2D88"/>
    <w:rsid w:val="002A365A"/>
    <w:rsid w:val="002A37AB"/>
    <w:rsid w:val="002A37CF"/>
    <w:rsid w:val="002A3F5B"/>
    <w:rsid w:val="002A419D"/>
    <w:rsid w:val="002A45CF"/>
    <w:rsid w:val="002A5281"/>
    <w:rsid w:val="002A56FE"/>
    <w:rsid w:val="002A573E"/>
    <w:rsid w:val="002A712F"/>
    <w:rsid w:val="002A7708"/>
    <w:rsid w:val="002B15FC"/>
    <w:rsid w:val="002B2211"/>
    <w:rsid w:val="002B283F"/>
    <w:rsid w:val="002B432C"/>
    <w:rsid w:val="002B4655"/>
    <w:rsid w:val="002B5038"/>
    <w:rsid w:val="002B589B"/>
    <w:rsid w:val="002B5A55"/>
    <w:rsid w:val="002C07B3"/>
    <w:rsid w:val="002C08D1"/>
    <w:rsid w:val="002C12B8"/>
    <w:rsid w:val="002C170B"/>
    <w:rsid w:val="002C2C31"/>
    <w:rsid w:val="002C319C"/>
    <w:rsid w:val="002C3407"/>
    <w:rsid w:val="002C3FD9"/>
    <w:rsid w:val="002C43C9"/>
    <w:rsid w:val="002C53FA"/>
    <w:rsid w:val="002C55EB"/>
    <w:rsid w:val="002C628D"/>
    <w:rsid w:val="002C684D"/>
    <w:rsid w:val="002C6BDA"/>
    <w:rsid w:val="002C6FBD"/>
    <w:rsid w:val="002C7102"/>
    <w:rsid w:val="002C7D00"/>
    <w:rsid w:val="002C7EE5"/>
    <w:rsid w:val="002D0F92"/>
    <w:rsid w:val="002D20BB"/>
    <w:rsid w:val="002D23D7"/>
    <w:rsid w:val="002D2D9A"/>
    <w:rsid w:val="002D352B"/>
    <w:rsid w:val="002D395F"/>
    <w:rsid w:val="002D3CE0"/>
    <w:rsid w:val="002D3D0B"/>
    <w:rsid w:val="002D4D79"/>
    <w:rsid w:val="002D55BE"/>
    <w:rsid w:val="002D5DF6"/>
    <w:rsid w:val="002D68E9"/>
    <w:rsid w:val="002D68F7"/>
    <w:rsid w:val="002D6AB9"/>
    <w:rsid w:val="002D6C8C"/>
    <w:rsid w:val="002D78EF"/>
    <w:rsid w:val="002E0735"/>
    <w:rsid w:val="002E1671"/>
    <w:rsid w:val="002E185D"/>
    <w:rsid w:val="002E2853"/>
    <w:rsid w:val="002E396C"/>
    <w:rsid w:val="002E4112"/>
    <w:rsid w:val="002E4550"/>
    <w:rsid w:val="002E50E6"/>
    <w:rsid w:val="002E58E1"/>
    <w:rsid w:val="002E5DFC"/>
    <w:rsid w:val="002E6BA1"/>
    <w:rsid w:val="002F0682"/>
    <w:rsid w:val="002F0DC9"/>
    <w:rsid w:val="002F18F6"/>
    <w:rsid w:val="002F1D55"/>
    <w:rsid w:val="002F3733"/>
    <w:rsid w:val="002F515C"/>
    <w:rsid w:val="002F51DA"/>
    <w:rsid w:val="002F51F3"/>
    <w:rsid w:val="002F5A4B"/>
    <w:rsid w:val="002F5CD7"/>
    <w:rsid w:val="002F5FE4"/>
    <w:rsid w:val="002F6394"/>
    <w:rsid w:val="002F68B9"/>
    <w:rsid w:val="002F71DA"/>
    <w:rsid w:val="003001D8"/>
    <w:rsid w:val="003002C6"/>
    <w:rsid w:val="003003A6"/>
    <w:rsid w:val="00300FCD"/>
    <w:rsid w:val="0030156A"/>
    <w:rsid w:val="0030186F"/>
    <w:rsid w:val="003024A8"/>
    <w:rsid w:val="00302C9E"/>
    <w:rsid w:val="00302D49"/>
    <w:rsid w:val="00302F36"/>
    <w:rsid w:val="00302F88"/>
    <w:rsid w:val="00303D6B"/>
    <w:rsid w:val="0030416B"/>
    <w:rsid w:val="00304B2C"/>
    <w:rsid w:val="00305466"/>
    <w:rsid w:val="003054D7"/>
    <w:rsid w:val="00305851"/>
    <w:rsid w:val="003066AF"/>
    <w:rsid w:val="003070F5"/>
    <w:rsid w:val="0030739A"/>
    <w:rsid w:val="00307A34"/>
    <w:rsid w:val="0031000D"/>
    <w:rsid w:val="00310274"/>
    <w:rsid w:val="003108E8"/>
    <w:rsid w:val="00310EB4"/>
    <w:rsid w:val="00312199"/>
    <w:rsid w:val="003127D6"/>
    <w:rsid w:val="00313502"/>
    <w:rsid w:val="0031380A"/>
    <w:rsid w:val="003164D8"/>
    <w:rsid w:val="00320698"/>
    <w:rsid w:val="0032179C"/>
    <w:rsid w:val="00321C7B"/>
    <w:rsid w:val="00322468"/>
    <w:rsid w:val="00322FCB"/>
    <w:rsid w:val="00323E80"/>
    <w:rsid w:val="00324134"/>
    <w:rsid w:val="003245AB"/>
    <w:rsid w:val="0032534F"/>
    <w:rsid w:val="00325573"/>
    <w:rsid w:val="00326101"/>
    <w:rsid w:val="00326382"/>
    <w:rsid w:val="0032646C"/>
    <w:rsid w:val="0032795E"/>
    <w:rsid w:val="00327E8C"/>
    <w:rsid w:val="00330694"/>
    <w:rsid w:val="003307A7"/>
    <w:rsid w:val="00330D9D"/>
    <w:rsid w:val="003327AE"/>
    <w:rsid w:val="00332A79"/>
    <w:rsid w:val="00332BAD"/>
    <w:rsid w:val="00332EA5"/>
    <w:rsid w:val="0033521B"/>
    <w:rsid w:val="003358D3"/>
    <w:rsid w:val="00335D75"/>
    <w:rsid w:val="003362C7"/>
    <w:rsid w:val="00336F0F"/>
    <w:rsid w:val="00337318"/>
    <w:rsid w:val="00340073"/>
    <w:rsid w:val="0034087D"/>
    <w:rsid w:val="00340C2C"/>
    <w:rsid w:val="00340D9D"/>
    <w:rsid w:val="00340F20"/>
    <w:rsid w:val="0034195E"/>
    <w:rsid w:val="00341F28"/>
    <w:rsid w:val="003445C4"/>
    <w:rsid w:val="003450BB"/>
    <w:rsid w:val="0034614E"/>
    <w:rsid w:val="00346F7D"/>
    <w:rsid w:val="003472BD"/>
    <w:rsid w:val="00347721"/>
    <w:rsid w:val="00347CEE"/>
    <w:rsid w:val="00350A27"/>
    <w:rsid w:val="003514CB"/>
    <w:rsid w:val="00351AD7"/>
    <w:rsid w:val="0035233D"/>
    <w:rsid w:val="003537EB"/>
    <w:rsid w:val="00353BBC"/>
    <w:rsid w:val="00354A6D"/>
    <w:rsid w:val="0035554E"/>
    <w:rsid w:val="00356660"/>
    <w:rsid w:val="00356DA4"/>
    <w:rsid w:val="003570B4"/>
    <w:rsid w:val="00357E60"/>
    <w:rsid w:val="00361752"/>
    <w:rsid w:val="00362862"/>
    <w:rsid w:val="003631BB"/>
    <w:rsid w:val="00364244"/>
    <w:rsid w:val="00364317"/>
    <w:rsid w:val="00364F19"/>
    <w:rsid w:val="00365165"/>
    <w:rsid w:val="00365C44"/>
    <w:rsid w:val="0036686F"/>
    <w:rsid w:val="00367254"/>
    <w:rsid w:val="00367404"/>
    <w:rsid w:val="00367505"/>
    <w:rsid w:val="00367C22"/>
    <w:rsid w:val="00370686"/>
    <w:rsid w:val="00371A8A"/>
    <w:rsid w:val="00371EB2"/>
    <w:rsid w:val="0037238E"/>
    <w:rsid w:val="0037257A"/>
    <w:rsid w:val="003733C8"/>
    <w:rsid w:val="00373D1C"/>
    <w:rsid w:val="0037473C"/>
    <w:rsid w:val="00374EEB"/>
    <w:rsid w:val="003772E6"/>
    <w:rsid w:val="003800A5"/>
    <w:rsid w:val="003800B9"/>
    <w:rsid w:val="003813C4"/>
    <w:rsid w:val="003816F7"/>
    <w:rsid w:val="00383497"/>
    <w:rsid w:val="003848AB"/>
    <w:rsid w:val="003848E9"/>
    <w:rsid w:val="003849BB"/>
    <w:rsid w:val="00384A06"/>
    <w:rsid w:val="00385C3C"/>
    <w:rsid w:val="0038615C"/>
    <w:rsid w:val="00386E63"/>
    <w:rsid w:val="00390171"/>
    <w:rsid w:val="0039096E"/>
    <w:rsid w:val="00390C58"/>
    <w:rsid w:val="00390F9D"/>
    <w:rsid w:val="003924EB"/>
    <w:rsid w:val="0039323C"/>
    <w:rsid w:val="00393EE1"/>
    <w:rsid w:val="00394359"/>
    <w:rsid w:val="003943E3"/>
    <w:rsid w:val="003945BF"/>
    <w:rsid w:val="00395210"/>
    <w:rsid w:val="003952A8"/>
    <w:rsid w:val="0039599E"/>
    <w:rsid w:val="003959BC"/>
    <w:rsid w:val="00397172"/>
    <w:rsid w:val="0039779D"/>
    <w:rsid w:val="003978B0"/>
    <w:rsid w:val="00397E03"/>
    <w:rsid w:val="003A0792"/>
    <w:rsid w:val="003A097F"/>
    <w:rsid w:val="003A1188"/>
    <w:rsid w:val="003A14A4"/>
    <w:rsid w:val="003A1988"/>
    <w:rsid w:val="003A2B71"/>
    <w:rsid w:val="003A3BEF"/>
    <w:rsid w:val="003A3C49"/>
    <w:rsid w:val="003A40BD"/>
    <w:rsid w:val="003A4773"/>
    <w:rsid w:val="003A5ACF"/>
    <w:rsid w:val="003B028E"/>
    <w:rsid w:val="003B11C8"/>
    <w:rsid w:val="003B128C"/>
    <w:rsid w:val="003B148C"/>
    <w:rsid w:val="003B1C73"/>
    <w:rsid w:val="003B2408"/>
    <w:rsid w:val="003B3AD7"/>
    <w:rsid w:val="003B4548"/>
    <w:rsid w:val="003B5134"/>
    <w:rsid w:val="003B5E3A"/>
    <w:rsid w:val="003B609B"/>
    <w:rsid w:val="003B6DAE"/>
    <w:rsid w:val="003B76CF"/>
    <w:rsid w:val="003B7A7B"/>
    <w:rsid w:val="003B7AAB"/>
    <w:rsid w:val="003C0F2D"/>
    <w:rsid w:val="003C2434"/>
    <w:rsid w:val="003C282E"/>
    <w:rsid w:val="003C2F8B"/>
    <w:rsid w:val="003C34D2"/>
    <w:rsid w:val="003C3DAC"/>
    <w:rsid w:val="003C48F3"/>
    <w:rsid w:val="003C48FB"/>
    <w:rsid w:val="003C4C0B"/>
    <w:rsid w:val="003C53E5"/>
    <w:rsid w:val="003C5AD1"/>
    <w:rsid w:val="003C63C0"/>
    <w:rsid w:val="003C662A"/>
    <w:rsid w:val="003C75BB"/>
    <w:rsid w:val="003C7A74"/>
    <w:rsid w:val="003D0313"/>
    <w:rsid w:val="003D0436"/>
    <w:rsid w:val="003D0A2A"/>
    <w:rsid w:val="003D0B62"/>
    <w:rsid w:val="003D14FE"/>
    <w:rsid w:val="003D1D9A"/>
    <w:rsid w:val="003D1DE7"/>
    <w:rsid w:val="003D235B"/>
    <w:rsid w:val="003D2940"/>
    <w:rsid w:val="003D3572"/>
    <w:rsid w:val="003D363A"/>
    <w:rsid w:val="003D3BF9"/>
    <w:rsid w:val="003D4BB2"/>
    <w:rsid w:val="003D4D2C"/>
    <w:rsid w:val="003D4E9D"/>
    <w:rsid w:val="003D57F9"/>
    <w:rsid w:val="003D6027"/>
    <w:rsid w:val="003D683D"/>
    <w:rsid w:val="003D71AB"/>
    <w:rsid w:val="003D7AF5"/>
    <w:rsid w:val="003E17DB"/>
    <w:rsid w:val="003E1E46"/>
    <w:rsid w:val="003E3D25"/>
    <w:rsid w:val="003E4434"/>
    <w:rsid w:val="003E5FF8"/>
    <w:rsid w:val="003E60DF"/>
    <w:rsid w:val="003E650D"/>
    <w:rsid w:val="003E6C16"/>
    <w:rsid w:val="003F10B1"/>
    <w:rsid w:val="003F184B"/>
    <w:rsid w:val="003F1871"/>
    <w:rsid w:val="003F22F1"/>
    <w:rsid w:val="003F359C"/>
    <w:rsid w:val="003F3C99"/>
    <w:rsid w:val="003F4BD8"/>
    <w:rsid w:val="003F567D"/>
    <w:rsid w:val="003F5F69"/>
    <w:rsid w:val="003F6111"/>
    <w:rsid w:val="003F7197"/>
    <w:rsid w:val="003F74A3"/>
    <w:rsid w:val="00400AA8"/>
    <w:rsid w:val="00400D60"/>
    <w:rsid w:val="00401F44"/>
    <w:rsid w:val="00402834"/>
    <w:rsid w:val="00403714"/>
    <w:rsid w:val="00403D3E"/>
    <w:rsid w:val="00403F2B"/>
    <w:rsid w:val="004043FE"/>
    <w:rsid w:val="00404546"/>
    <w:rsid w:val="004045D3"/>
    <w:rsid w:val="00404714"/>
    <w:rsid w:val="00404F3A"/>
    <w:rsid w:val="004051B0"/>
    <w:rsid w:val="00405535"/>
    <w:rsid w:val="00405C30"/>
    <w:rsid w:val="00405FBB"/>
    <w:rsid w:val="00406D27"/>
    <w:rsid w:val="004079B1"/>
    <w:rsid w:val="00407D2D"/>
    <w:rsid w:val="00410002"/>
    <w:rsid w:val="00413B08"/>
    <w:rsid w:val="00413E82"/>
    <w:rsid w:val="004150A0"/>
    <w:rsid w:val="00415607"/>
    <w:rsid w:val="0041594F"/>
    <w:rsid w:val="004163E7"/>
    <w:rsid w:val="00417A56"/>
    <w:rsid w:val="00417F7E"/>
    <w:rsid w:val="004207F1"/>
    <w:rsid w:val="004211A1"/>
    <w:rsid w:val="004214E5"/>
    <w:rsid w:val="0042156A"/>
    <w:rsid w:val="00421A2A"/>
    <w:rsid w:val="00421D2F"/>
    <w:rsid w:val="00422439"/>
    <w:rsid w:val="00422B65"/>
    <w:rsid w:val="00422BBA"/>
    <w:rsid w:val="00423F9E"/>
    <w:rsid w:val="004243BB"/>
    <w:rsid w:val="00425733"/>
    <w:rsid w:val="0042580A"/>
    <w:rsid w:val="004259F6"/>
    <w:rsid w:val="004271F9"/>
    <w:rsid w:val="00427C5A"/>
    <w:rsid w:val="0043007E"/>
    <w:rsid w:val="004303C7"/>
    <w:rsid w:val="00431423"/>
    <w:rsid w:val="0043150E"/>
    <w:rsid w:val="00431AED"/>
    <w:rsid w:val="004327E7"/>
    <w:rsid w:val="00433A59"/>
    <w:rsid w:val="00433CE4"/>
    <w:rsid w:val="00433E9F"/>
    <w:rsid w:val="00434C03"/>
    <w:rsid w:val="00434CE0"/>
    <w:rsid w:val="00434F27"/>
    <w:rsid w:val="00434F2A"/>
    <w:rsid w:val="004350E9"/>
    <w:rsid w:val="00435C73"/>
    <w:rsid w:val="00435D9B"/>
    <w:rsid w:val="0043631E"/>
    <w:rsid w:val="00436F16"/>
    <w:rsid w:val="0043782A"/>
    <w:rsid w:val="00437AC0"/>
    <w:rsid w:val="00437C75"/>
    <w:rsid w:val="00437F51"/>
    <w:rsid w:val="004409F8"/>
    <w:rsid w:val="00440E4D"/>
    <w:rsid w:val="004419B2"/>
    <w:rsid w:val="004419E6"/>
    <w:rsid w:val="00441A8A"/>
    <w:rsid w:val="00441AC0"/>
    <w:rsid w:val="00441FBF"/>
    <w:rsid w:val="004420CF"/>
    <w:rsid w:val="00445B61"/>
    <w:rsid w:val="00445BAB"/>
    <w:rsid w:val="0044770B"/>
    <w:rsid w:val="00447847"/>
    <w:rsid w:val="00447D20"/>
    <w:rsid w:val="004507E7"/>
    <w:rsid w:val="00450D66"/>
    <w:rsid w:val="00450ED4"/>
    <w:rsid w:val="00450FE6"/>
    <w:rsid w:val="004514EB"/>
    <w:rsid w:val="0045156D"/>
    <w:rsid w:val="00453716"/>
    <w:rsid w:val="004542AD"/>
    <w:rsid w:val="00454580"/>
    <w:rsid w:val="004553BA"/>
    <w:rsid w:val="00455899"/>
    <w:rsid w:val="00455E17"/>
    <w:rsid w:val="00456ACE"/>
    <w:rsid w:val="00460887"/>
    <w:rsid w:val="00460BE5"/>
    <w:rsid w:val="00461BD6"/>
    <w:rsid w:val="00462996"/>
    <w:rsid w:val="00462B74"/>
    <w:rsid w:val="00463546"/>
    <w:rsid w:val="004636CF"/>
    <w:rsid w:val="00464C3F"/>
    <w:rsid w:val="00465703"/>
    <w:rsid w:val="004659AB"/>
    <w:rsid w:val="00465A74"/>
    <w:rsid w:val="00465E8D"/>
    <w:rsid w:val="00466ABF"/>
    <w:rsid w:val="00466D09"/>
    <w:rsid w:val="00467302"/>
    <w:rsid w:val="00467678"/>
    <w:rsid w:val="00467B99"/>
    <w:rsid w:val="00470024"/>
    <w:rsid w:val="00470A3C"/>
    <w:rsid w:val="004712B6"/>
    <w:rsid w:val="00472608"/>
    <w:rsid w:val="00473664"/>
    <w:rsid w:val="00474B39"/>
    <w:rsid w:val="00474DFB"/>
    <w:rsid w:val="00474EC6"/>
    <w:rsid w:val="00476596"/>
    <w:rsid w:val="00480C2E"/>
    <w:rsid w:val="00481111"/>
    <w:rsid w:val="004811C8"/>
    <w:rsid w:val="00483358"/>
    <w:rsid w:val="00483D4B"/>
    <w:rsid w:val="00484F53"/>
    <w:rsid w:val="004861FE"/>
    <w:rsid w:val="00486686"/>
    <w:rsid w:val="004868C7"/>
    <w:rsid w:val="00486B25"/>
    <w:rsid w:val="004870D3"/>
    <w:rsid w:val="004873CA"/>
    <w:rsid w:val="00487467"/>
    <w:rsid w:val="004874B9"/>
    <w:rsid w:val="00487D02"/>
    <w:rsid w:val="00490082"/>
    <w:rsid w:val="00490658"/>
    <w:rsid w:val="0049159D"/>
    <w:rsid w:val="00491710"/>
    <w:rsid w:val="004919D8"/>
    <w:rsid w:val="00491F02"/>
    <w:rsid w:val="00493278"/>
    <w:rsid w:val="0049368C"/>
    <w:rsid w:val="004939F0"/>
    <w:rsid w:val="00493E8B"/>
    <w:rsid w:val="0049503C"/>
    <w:rsid w:val="004959DA"/>
    <w:rsid w:val="00495CC6"/>
    <w:rsid w:val="004A07F0"/>
    <w:rsid w:val="004A0E1A"/>
    <w:rsid w:val="004A0E3D"/>
    <w:rsid w:val="004A1EDA"/>
    <w:rsid w:val="004A223B"/>
    <w:rsid w:val="004A27BE"/>
    <w:rsid w:val="004A2F29"/>
    <w:rsid w:val="004A3C06"/>
    <w:rsid w:val="004A462D"/>
    <w:rsid w:val="004A4FD1"/>
    <w:rsid w:val="004A6565"/>
    <w:rsid w:val="004A6601"/>
    <w:rsid w:val="004A696A"/>
    <w:rsid w:val="004A6C30"/>
    <w:rsid w:val="004A6FA5"/>
    <w:rsid w:val="004A6FD4"/>
    <w:rsid w:val="004A710A"/>
    <w:rsid w:val="004A7DF5"/>
    <w:rsid w:val="004B01A5"/>
    <w:rsid w:val="004B0223"/>
    <w:rsid w:val="004B0AAC"/>
    <w:rsid w:val="004B1356"/>
    <w:rsid w:val="004B1378"/>
    <w:rsid w:val="004B149D"/>
    <w:rsid w:val="004B21B0"/>
    <w:rsid w:val="004B29D6"/>
    <w:rsid w:val="004B3B25"/>
    <w:rsid w:val="004B41C8"/>
    <w:rsid w:val="004B4A73"/>
    <w:rsid w:val="004B62D6"/>
    <w:rsid w:val="004B62EA"/>
    <w:rsid w:val="004B6652"/>
    <w:rsid w:val="004B69B4"/>
    <w:rsid w:val="004B6BC7"/>
    <w:rsid w:val="004B7BAB"/>
    <w:rsid w:val="004B7FD7"/>
    <w:rsid w:val="004C0A48"/>
    <w:rsid w:val="004C100F"/>
    <w:rsid w:val="004C1B76"/>
    <w:rsid w:val="004C23C3"/>
    <w:rsid w:val="004C2702"/>
    <w:rsid w:val="004C2D80"/>
    <w:rsid w:val="004C399B"/>
    <w:rsid w:val="004C5F44"/>
    <w:rsid w:val="004C62A0"/>
    <w:rsid w:val="004C63F6"/>
    <w:rsid w:val="004C69BA"/>
    <w:rsid w:val="004C71BC"/>
    <w:rsid w:val="004C7F01"/>
    <w:rsid w:val="004D00A1"/>
    <w:rsid w:val="004D0114"/>
    <w:rsid w:val="004D0555"/>
    <w:rsid w:val="004D1276"/>
    <w:rsid w:val="004D268F"/>
    <w:rsid w:val="004D32A9"/>
    <w:rsid w:val="004D3DBF"/>
    <w:rsid w:val="004D3E3C"/>
    <w:rsid w:val="004D47B1"/>
    <w:rsid w:val="004D53AE"/>
    <w:rsid w:val="004D552A"/>
    <w:rsid w:val="004D6E86"/>
    <w:rsid w:val="004E0832"/>
    <w:rsid w:val="004E11A2"/>
    <w:rsid w:val="004E2690"/>
    <w:rsid w:val="004E2FF1"/>
    <w:rsid w:val="004E3FCF"/>
    <w:rsid w:val="004E54F9"/>
    <w:rsid w:val="004E7EED"/>
    <w:rsid w:val="004F0003"/>
    <w:rsid w:val="004F01E6"/>
    <w:rsid w:val="004F0713"/>
    <w:rsid w:val="004F0AF3"/>
    <w:rsid w:val="004F0F83"/>
    <w:rsid w:val="004F1EAB"/>
    <w:rsid w:val="004F1FB1"/>
    <w:rsid w:val="004F34C9"/>
    <w:rsid w:val="004F46DA"/>
    <w:rsid w:val="004F4785"/>
    <w:rsid w:val="004F52E7"/>
    <w:rsid w:val="004F6FBD"/>
    <w:rsid w:val="004F77B6"/>
    <w:rsid w:val="004F7DA9"/>
    <w:rsid w:val="005002A1"/>
    <w:rsid w:val="00500534"/>
    <w:rsid w:val="00500614"/>
    <w:rsid w:val="00500959"/>
    <w:rsid w:val="00500A85"/>
    <w:rsid w:val="00501723"/>
    <w:rsid w:val="00501A53"/>
    <w:rsid w:val="00502430"/>
    <w:rsid w:val="00502BDC"/>
    <w:rsid w:val="00502C75"/>
    <w:rsid w:val="00503585"/>
    <w:rsid w:val="00503F39"/>
    <w:rsid w:val="0050415F"/>
    <w:rsid w:val="005042C4"/>
    <w:rsid w:val="00504D09"/>
    <w:rsid w:val="00505168"/>
    <w:rsid w:val="00505573"/>
    <w:rsid w:val="005056BF"/>
    <w:rsid w:val="0050586A"/>
    <w:rsid w:val="005060E8"/>
    <w:rsid w:val="005062C2"/>
    <w:rsid w:val="005063B6"/>
    <w:rsid w:val="005063E3"/>
    <w:rsid w:val="00506A7A"/>
    <w:rsid w:val="00506C50"/>
    <w:rsid w:val="00507FC9"/>
    <w:rsid w:val="00510378"/>
    <w:rsid w:val="00510BE6"/>
    <w:rsid w:val="00511433"/>
    <w:rsid w:val="005118DB"/>
    <w:rsid w:val="00511F4C"/>
    <w:rsid w:val="00511F5C"/>
    <w:rsid w:val="00512E5B"/>
    <w:rsid w:val="00514586"/>
    <w:rsid w:val="0051647D"/>
    <w:rsid w:val="00516883"/>
    <w:rsid w:val="00516A21"/>
    <w:rsid w:val="00516F79"/>
    <w:rsid w:val="00517607"/>
    <w:rsid w:val="005177CC"/>
    <w:rsid w:val="00517B4B"/>
    <w:rsid w:val="00517C45"/>
    <w:rsid w:val="00517DC5"/>
    <w:rsid w:val="00520304"/>
    <w:rsid w:val="00520492"/>
    <w:rsid w:val="00521811"/>
    <w:rsid w:val="0052197B"/>
    <w:rsid w:val="00522337"/>
    <w:rsid w:val="00522617"/>
    <w:rsid w:val="00522A78"/>
    <w:rsid w:val="00522B71"/>
    <w:rsid w:val="00522FB3"/>
    <w:rsid w:val="005262BE"/>
    <w:rsid w:val="005270D9"/>
    <w:rsid w:val="005274CD"/>
    <w:rsid w:val="0053064A"/>
    <w:rsid w:val="00530CFA"/>
    <w:rsid w:val="00530F61"/>
    <w:rsid w:val="005310DE"/>
    <w:rsid w:val="0053139A"/>
    <w:rsid w:val="0053331F"/>
    <w:rsid w:val="00534FEE"/>
    <w:rsid w:val="00535931"/>
    <w:rsid w:val="00535C24"/>
    <w:rsid w:val="00535C8F"/>
    <w:rsid w:val="00535CDF"/>
    <w:rsid w:val="00535DCE"/>
    <w:rsid w:val="00535EF1"/>
    <w:rsid w:val="00536493"/>
    <w:rsid w:val="00537175"/>
    <w:rsid w:val="005371F3"/>
    <w:rsid w:val="00537593"/>
    <w:rsid w:val="00537C2E"/>
    <w:rsid w:val="00540226"/>
    <w:rsid w:val="00540C58"/>
    <w:rsid w:val="00540D3C"/>
    <w:rsid w:val="00542132"/>
    <w:rsid w:val="0054268D"/>
    <w:rsid w:val="0054419D"/>
    <w:rsid w:val="00544938"/>
    <w:rsid w:val="00544D9E"/>
    <w:rsid w:val="005457AF"/>
    <w:rsid w:val="00545A1B"/>
    <w:rsid w:val="00547172"/>
    <w:rsid w:val="005471D5"/>
    <w:rsid w:val="00547597"/>
    <w:rsid w:val="00551096"/>
    <w:rsid w:val="005512F2"/>
    <w:rsid w:val="00551BB7"/>
    <w:rsid w:val="00551E60"/>
    <w:rsid w:val="00552487"/>
    <w:rsid w:val="00553C1F"/>
    <w:rsid w:val="00553E01"/>
    <w:rsid w:val="0055448C"/>
    <w:rsid w:val="00554A30"/>
    <w:rsid w:val="00556F8A"/>
    <w:rsid w:val="00557287"/>
    <w:rsid w:val="00557701"/>
    <w:rsid w:val="005579EA"/>
    <w:rsid w:val="00560143"/>
    <w:rsid w:val="005601E8"/>
    <w:rsid w:val="00560288"/>
    <w:rsid w:val="00560B98"/>
    <w:rsid w:val="00560CA9"/>
    <w:rsid w:val="00562ACB"/>
    <w:rsid w:val="005631D4"/>
    <w:rsid w:val="005634C2"/>
    <w:rsid w:val="0056353A"/>
    <w:rsid w:val="00563847"/>
    <w:rsid w:val="005639E6"/>
    <w:rsid w:val="005642AC"/>
    <w:rsid w:val="005652DC"/>
    <w:rsid w:val="00565C36"/>
    <w:rsid w:val="0056609D"/>
    <w:rsid w:val="00566818"/>
    <w:rsid w:val="00566C76"/>
    <w:rsid w:val="00567529"/>
    <w:rsid w:val="00567BB0"/>
    <w:rsid w:val="005708DD"/>
    <w:rsid w:val="005711DA"/>
    <w:rsid w:val="00571DBE"/>
    <w:rsid w:val="00571FDD"/>
    <w:rsid w:val="00571FEA"/>
    <w:rsid w:val="005726D9"/>
    <w:rsid w:val="0057276E"/>
    <w:rsid w:val="0057306A"/>
    <w:rsid w:val="00574FD6"/>
    <w:rsid w:val="00575067"/>
    <w:rsid w:val="00575765"/>
    <w:rsid w:val="00575811"/>
    <w:rsid w:val="00576F76"/>
    <w:rsid w:val="005778E6"/>
    <w:rsid w:val="00580743"/>
    <w:rsid w:val="00580DFF"/>
    <w:rsid w:val="00581FFF"/>
    <w:rsid w:val="00582848"/>
    <w:rsid w:val="005830EF"/>
    <w:rsid w:val="00583BA7"/>
    <w:rsid w:val="00584148"/>
    <w:rsid w:val="00584B7E"/>
    <w:rsid w:val="00584C49"/>
    <w:rsid w:val="00585937"/>
    <w:rsid w:val="00585A42"/>
    <w:rsid w:val="0058621E"/>
    <w:rsid w:val="005865F4"/>
    <w:rsid w:val="00586DCA"/>
    <w:rsid w:val="00586DFB"/>
    <w:rsid w:val="00586E31"/>
    <w:rsid w:val="005874E6"/>
    <w:rsid w:val="00591ACF"/>
    <w:rsid w:val="00591D24"/>
    <w:rsid w:val="0059280C"/>
    <w:rsid w:val="005940EB"/>
    <w:rsid w:val="00594204"/>
    <w:rsid w:val="005944FA"/>
    <w:rsid w:val="00594C20"/>
    <w:rsid w:val="00594CFD"/>
    <w:rsid w:val="005952FB"/>
    <w:rsid w:val="005962C9"/>
    <w:rsid w:val="0059651C"/>
    <w:rsid w:val="00596EF7"/>
    <w:rsid w:val="00596FF1"/>
    <w:rsid w:val="005974D0"/>
    <w:rsid w:val="00597920"/>
    <w:rsid w:val="005A1145"/>
    <w:rsid w:val="005A1D0F"/>
    <w:rsid w:val="005A24EA"/>
    <w:rsid w:val="005A2C34"/>
    <w:rsid w:val="005A2DF2"/>
    <w:rsid w:val="005A37A7"/>
    <w:rsid w:val="005A491F"/>
    <w:rsid w:val="005A5079"/>
    <w:rsid w:val="005A5684"/>
    <w:rsid w:val="005A5800"/>
    <w:rsid w:val="005A5944"/>
    <w:rsid w:val="005A5FD0"/>
    <w:rsid w:val="005A6265"/>
    <w:rsid w:val="005A63F1"/>
    <w:rsid w:val="005A6D8D"/>
    <w:rsid w:val="005A70B8"/>
    <w:rsid w:val="005A73E1"/>
    <w:rsid w:val="005A783C"/>
    <w:rsid w:val="005B049D"/>
    <w:rsid w:val="005B0527"/>
    <w:rsid w:val="005B05D3"/>
    <w:rsid w:val="005B070C"/>
    <w:rsid w:val="005B07DE"/>
    <w:rsid w:val="005B1560"/>
    <w:rsid w:val="005B345F"/>
    <w:rsid w:val="005B3682"/>
    <w:rsid w:val="005B402B"/>
    <w:rsid w:val="005B429F"/>
    <w:rsid w:val="005B482E"/>
    <w:rsid w:val="005B4FF9"/>
    <w:rsid w:val="005B5800"/>
    <w:rsid w:val="005B5E87"/>
    <w:rsid w:val="005B65FF"/>
    <w:rsid w:val="005B6872"/>
    <w:rsid w:val="005B6AD4"/>
    <w:rsid w:val="005B7375"/>
    <w:rsid w:val="005B7587"/>
    <w:rsid w:val="005B7633"/>
    <w:rsid w:val="005C014B"/>
    <w:rsid w:val="005C0334"/>
    <w:rsid w:val="005C1DF7"/>
    <w:rsid w:val="005C1FC2"/>
    <w:rsid w:val="005C2889"/>
    <w:rsid w:val="005C2E74"/>
    <w:rsid w:val="005C4D63"/>
    <w:rsid w:val="005C5DB7"/>
    <w:rsid w:val="005C6064"/>
    <w:rsid w:val="005C68B4"/>
    <w:rsid w:val="005C6A17"/>
    <w:rsid w:val="005D0957"/>
    <w:rsid w:val="005D198E"/>
    <w:rsid w:val="005D19FF"/>
    <w:rsid w:val="005D2F1D"/>
    <w:rsid w:val="005D315A"/>
    <w:rsid w:val="005D31FE"/>
    <w:rsid w:val="005D34C1"/>
    <w:rsid w:val="005D51F6"/>
    <w:rsid w:val="005D552D"/>
    <w:rsid w:val="005D5BD2"/>
    <w:rsid w:val="005D5D19"/>
    <w:rsid w:val="005D5F4D"/>
    <w:rsid w:val="005D6580"/>
    <w:rsid w:val="005D695A"/>
    <w:rsid w:val="005D6E51"/>
    <w:rsid w:val="005D7748"/>
    <w:rsid w:val="005D7ACF"/>
    <w:rsid w:val="005E0D6D"/>
    <w:rsid w:val="005E0F83"/>
    <w:rsid w:val="005E129A"/>
    <w:rsid w:val="005E1723"/>
    <w:rsid w:val="005E1F57"/>
    <w:rsid w:val="005E2482"/>
    <w:rsid w:val="005E2976"/>
    <w:rsid w:val="005E33E2"/>
    <w:rsid w:val="005E3A97"/>
    <w:rsid w:val="005E3B19"/>
    <w:rsid w:val="005E3D05"/>
    <w:rsid w:val="005E6172"/>
    <w:rsid w:val="005E6D99"/>
    <w:rsid w:val="005F01DA"/>
    <w:rsid w:val="005F02C0"/>
    <w:rsid w:val="005F0497"/>
    <w:rsid w:val="005F0E7A"/>
    <w:rsid w:val="005F11B8"/>
    <w:rsid w:val="005F51E5"/>
    <w:rsid w:val="005F5393"/>
    <w:rsid w:val="005F67E5"/>
    <w:rsid w:val="005F731C"/>
    <w:rsid w:val="005F798D"/>
    <w:rsid w:val="005F7B69"/>
    <w:rsid w:val="005F7C90"/>
    <w:rsid w:val="00600391"/>
    <w:rsid w:val="006009BE"/>
    <w:rsid w:val="00600AEC"/>
    <w:rsid w:val="00601A2F"/>
    <w:rsid w:val="00601EE6"/>
    <w:rsid w:val="0060216C"/>
    <w:rsid w:val="00602ABE"/>
    <w:rsid w:val="00604148"/>
    <w:rsid w:val="00605006"/>
    <w:rsid w:val="00605B2A"/>
    <w:rsid w:val="00605C66"/>
    <w:rsid w:val="006060CF"/>
    <w:rsid w:val="006068C6"/>
    <w:rsid w:val="0061030A"/>
    <w:rsid w:val="00611166"/>
    <w:rsid w:val="0061133D"/>
    <w:rsid w:val="00611655"/>
    <w:rsid w:val="006118B0"/>
    <w:rsid w:val="00613B7A"/>
    <w:rsid w:val="00613F70"/>
    <w:rsid w:val="00614F3D"/>
    <w:rsid w:val="00615749"/>
    <w:rsid w:val="00615838"/>
    <w:rsid w:val="00616B4F"/>
    <w:rsid w:val="0061704A"/>
    <w:rsid w:val="00617A10"/>
    <w:rsid w:val="006202B0"/>
    <w:rsid w:val="006208D4"/>
    <w:rsid w:val="00620A3F"/>
    <w:rsid w:val="00620AA5"/>
    <w:rsid w:val="006215A2"/>
    <w:rsid w:val="006216CA"/>
    <w:rsid w:val="0062191B"/>
    <w:rsid w:val="0062210C"/>
    <w:rsid w:val="00622C41"/>
    <w:rsid w:val="006230AC"/>
    <w:rsid w:val="00623C73"/>
    <w:rsid w:val="0062412C"/>
    <w:rsid w:val="00625025"/>
    <w:rsid w:val="00626532"/>
    <w:rsid w:val="00626ABE"/>
    <w:rsid w:val="006300DF"/>
    <w:rsid w:val="0063053D"/>
    <w:rsid w:val="006315DC"/>
    <w:rsid w:val="006318AC"/>
    <w:rsid w:val="00632E8C"/>
    <w:rsid w:val="0063336B"/>
    <w:rsid w:val="00633D38"/>
    <w:rsid w:val="0063434E"/>
    <w:rsid w:val="00634DFF"/>
    <w:rsid w:val="00635387"/>
    <w:rsid w:val="00635CC5"/>
    <w:rsid w:val="00637663"/>
    <w:rsid w:val="006401A4"/>
    <w:rsid w:val="0064024C"/>
    <w:rsid w:val="006405C3"/>
    <w:rsid w:val="006406D9"/>
    <w:rsid w:val="006406F8"/>
    <w:rsid w:val="00640923"/>
    <w:rsid w:val="00641381"/>
    <w:rsid w:val="00641A63"/>
    <w:rsid w:val="00641C1A"/>
    <w:rsid w:val="006429CF"/>
    <w:rsid w:val="00642E3C"/>
    <w:rsid w:val="0064355B"/>
    <w:rsid w:val="00644588"/>
    <w:rsid w:val="00644C3C"/>
    <w:rsid w:val="00645118"/>
    <w:rsid w:val="00645E39"/>
    <w:rsid w:val="00646BAB"/>
    <w:rsid w:val="0064700A"/>
    <w:rsid w:val="00647596"/>
    <w:rsid w:val="00647EFC"/>
    <w:rsid w:val="0065012A"/>
    <w:rsid w:val="006506F1"/>
    <w:rsid w:val="00650E59"/>
    <w:rsid w:val="00652F88"/>
    <w:rsid w:val="00654E81"/>
    <w:rsid w:val="0065539D"/>
    <w:rsid w:val="006554D9"/>
    <w:rsid w:val="00655AA6"/>
    <w:rsid w:val="00656447"/>
    <w:rsid w:val="00656CCD"/>
    <w:rsid w:val="0066025C"/>
    <w:rsid w:val="006603F8"/>
    <w:rsid w:val="00660528"/>
    <w:rsid w:val="00660DD4"/>
    <w:rsid w:val="00660FC0"/>
    <w:rsid w:val="00661E8C"/>
    <w:rsid w:val="00662607"/>
    <w:rsid w:val="00663143"/>
    <w:rsid w:val="00664BCD"/>
    <w:rsid w:val="00665996"/>
    <w:rsid w:val="00666A5B"/>
    <w:rsid w:val="006679B2"/>
    <w:rsid w:val="006701B7"/>
    <w:rsid w:val="00670D45"/>
    <w:rsid w:val="00671BEC"/>
    <w:rsid w:val="00672F55"/>
    <w:rsid w:val="00673902"/>
    <w:rsid w:val="00673D29"/>
    <w:rsid w:val="00673F86"/>
    <w:rsid w:val="00674574"/>
    <w:rsid w:val="0067468A"/>
    <w:rsid w:val="00674850"/>
    <w:rsid w:val="006762D9"/>
    <w:rsid w:val="0067654C"/>
    <w:rsid w:val="00677709"/>
    <w:rsid w:val="00677981"/>
    <w:rsid w:val="0068008A"/>
    <w:rsid w:val="006811DB"/>
    <w:rsid w:val="0068163A"/>
    <w:rsid w:val="0068290E"/>
    <w:rsid w:val="00683A6D"/>
    <w:rsid w:val="006841AA"/>
    <w:rsid w:val="00684987"/>
    <w:rsid w:val="006856CD"/>
    <w:rsid w:val="00686966"/>
    <w:rsid w:val="00686BF5"/>
    <w:rsid w:val="00686C18"/>
    <w:rsid w:val="00686F03"/>
    <w:rsid w:val="006873AA"/>
    <w:rsid w:val="00690B40"/>
    <w:rsid w:val="00690F1E"/>
    <w:rsid w:val="0069151F"/>
    <w:rsid w:val="006917B5"/>
    <w:rsid w:val="00692459"/>
    <w:rsid w:val="00692FC0"/>
    <w:rsid w:val="00693AC2"/>
    <w:rsid w:val="00694D8E"/>
    <w:rsid w:val="00695397"/>
    <w:rsid w:val="006964CC"/>
    <w:rsid w:val="006966B8"/>
    <w:rsid w:val="006975B0"/>
    <w:rsid w:val="006A00B4"/>
    <w:rsid w:val="006A0F97"/>
    <w:rsid w:val="006A12C2"/>
    <w:rsid w:val="006A14A8"/>
    <w:rsid w:val="006A1650"/>
    <w:rsid w:val="006A2CD2"/>
    <w:rsid w:val="006A3493"/>
    <w:rsid w:val="006A3E44"/>
    <w:rsid w:val="006A46F2"/>
    <w:rsid w:val="006A47E4"/>
    <w:rsid w:val="006A4B39"/>
    <w:rsid w:val="006A56F0"/>
    <w:rsid w:val="006A5B54"/>
    <w:rsid w:val="006A5BA1"/>
    <w:rsid w:val="006A6751"/>
    <w:rsid w:val="006A776B"/>
    <w:rsid w:val="006A7F59"/>
    <w:rsid w:val="006B08C9"/>
    <w:rsid w:val="006B311D"/>
    <w:rsid w:val="006B3D9A"/>
    <w:rsid w:val="006B3E50"/>
    <w:rsid w:val="006B4112"/>
    <w:rsid w:val="006B500E"/>
    <w:rsid w:val="006B6242"/>
    <w:rsid w:val="006B680A"/>
    <w:rsid w:val="006B6F95"/>
    <w:rsid w:val="006B7848"/>
    <w:rsid w:val="006C0022"/>
    <w:rsid w:val="006C0B55"/>
    <w:rsid w:val="006C10F3"/>
    <w:rsid w:val="006C160E"/>
    <w:rsid w:val="006C21AF"/>
    <w:rsid w:val="006C2A52"/>
    <w:rsid w:val="006C3BCA"/>
    <w:rsid w:val="006C4522"/>
    <w:rsid w:val="006C5AE1"/>
    <w:rsid w:val="006C5B47"/>
    <w:rsid w:val="006C5CD3"/>
    <w:rsid w:val="006C60E7"/>
    <w:rsid w:val="006C65E4"/>
    <w:rsid w:val="006C7318"/>
    <w:rsid w:val="006C74B6"/>
    <w:rsid w:val="006C7BA9"/>
    <w:rsid w:val="006C7E9F"/>
    <w:rsid w:val="006C7F53"/>
    <w:rsid w:val="006D0E8D"/>
    <w:rsid w:val="006D134F"/>
    <w:rsid w:val="006D30CE"/>
    <w:rsid w:val="006D4E5B"/>
    <w:rsid w:val="006D4EC7"/>
    <w:rsid w:val="006D532C"/>
    <w:rsid w:val="006D5CDC"/>
    <w:rsid w:val="006D656F"/>
    <w:rsid w:val="006D6913"/>
    <w:rsid w:val="006D6E1C"/>
    <w:rsid w:val="006D7A03"/>
    <w:rsid w:val="006D7BFF"/>
    <w:rsid w:val="006D7FAB"/>
    <w:rsid w:val="006E0546"/>
    <w:rsid w:val="006E079D"/>
    <w:rsid w:val="006E0932"/>
    <w:rsid w:val="006E0D0B"/>
    <w:rsid w:val="006E121B"/>
    <w:rsid w:val="006E175F"/>
    <w:rsid w:val="006E25EE"/>
    <w:rsid w:val="006E2D34"/>
    <w:rsid w:val="006E30B2"/>
    <w:rsid w:val="006E32D8"/>
    <w:rsid w:val="006E3747"/>
    <w:rsid w:val="006E3E73"/>
    <w:rsid w:val="006E4418"/>
    <w:rsid w:val="006E44C4"/>
    <w:rsid w:val="006E4DDE"/>
    <w:rsid w:val="006E5642"/>
    <w:rsid w:val="006E60B1"/>
    <w:rsid w:val="006E67E4"/>
    <w:rsid w:val="006E7DC3"/>
    <w:rsid w:val="006F02EE"/>
    <w:rsid w:val="006F1319"/>
    <w:rsid w:val="006F17EA"/>
    <w:rsid w:val="006F3120"/>
    <w:rsid w:val="006F3D7C"/>
    <w:rsid w:val="006F431C"/>
    <w:rsid w:val="006F4F8E"/>
    <w:rsid w:val="006F51A6"/>
    <w:rsid w:val="006F5438"/>
    <w:rsid w:val="006F5484"/>
    <w:rsid w:val="006F5942"/>
    <w:rsid w:val="006F5B3D"/>
    <w:rsid w:val="006F62F7"/>
    <w:rsid w:val="006F6399"/>
    <w:rsid w:val="006F6D4A"/>
    <w:rsid w:val="006F7664"/>
    <w:rsid w:val="006F76E0"/>
    <w:rsid w:val="0070002F"/>
    <w:rsid w:val="00701AF6"/>
    <w:rsid w:val="00703120"/>
    <w:rsid w:val="00703376"/>
    <w:rsid w:val="00704081"/>
    <w:rsid w:val="007053AA"/>
    <w:rsid w:val="00707116"/>
    <w:rsid w:val="00707C3E"/>
    <w:rsid w:val="00710332"/>
    <w:rsid w:val="007113B9"/>
    <w:rsid w:val="00711565"/>
    <w:rsid w:val="007126AD"/>
    <w:rsid w:val="007133C7"/>
    <w:rsid w:val="00713509"/>
    <w:rsid w:val="00715BF1"/>
    <w:rsid w:val="00715D73"/>
    <w:rsid w:val="00716389"/>
    <w:rsid w:val="007169C3"/>
    <w:rsid w:val="00716B7D"/>
    <w:rsid w:val="00717D96"/>
    <w:rsid w:val="00717F74"/>
    <w:rsid w:val="00720297"/>
    <w:rsid w:val="00721302"/>
    <w:rsid w:val="00721358"/>
    <w:rsid w:val="00721364"/>
    <w:rsid w:val="007216BB"/>
    <w:rsid w:val="00721A38"/>
    <w:rsid w:val="00721A5F"/>
    <w:rsid w:val="00721EA2"/>
    <w:rsid w:val="00723156"/>
    <w:rsid w:val="007243A6"/>
    <w:rsid w:val="00725BA8"/>
    <w:rsid w:val="00726FDF"/>
    <w:rsid w:val="0072748B"/>
    <w:rsid w:val="0072758E"/>
    <w:rsid w:val="007275E9"/>
    <w:rsid w:val="0073022F"/>
    <w:rsid w:val="00730DE2"/>
    <w:rsid w:val="00730FDD"/>
    <w:rsid w:val="00731A8C"/>
    <w:rsid w:val="007326FF"/>
    <w:rsid w:val="00732BB5"/>
    <w:rsid w:val="00733E0C"/>
    <w:rsid w:val="007347B5"/>
    <w:rsid w:val="00735006"/>
    <w:rsid w:val="00735D98"/>
    <w:rsid w:val="00735E37"/>
    <w:rsid w:val="00736493"/>
    <w:rsid w:val="00736827"/>
    <w:rsid w:val="00736AEF"/>
    <w:rsid w:val="007377AB"/>
    <w:rsid w:val="007408A7"/>
    <w:rsid w:val="007410CE"/>
    <w:rsid w:val="0074143F"/>
    <w:rsid w:val="0074594D"/>
    <w:rsid w:val="00745AF9"/>
    <w:rsid w:val="00745EEF"/>
    <w:rsid w:val="00745F6F"/>
    <w:rsid w:val="00746D8A"/>
    <w:rsid w:val="00746E56"/>
    <w:rsid w:val="00746ECC"/>
    <w:rsid w:val="00746FF4"/>
    <w:rsid w:val="007471E3"/>
    <w:rsid w:val="00747246"/>
    <w:rsid w:val="007478A6"/>
    <w:rsid w:val="007507C7"/>
    <w:rsid w:val="0075266C"/>
    <w:rsid w:val="00752FEB"/>
    <w:rsid w:val="007549E1"/>
    <w:rsid w:val="007556B1"/>
    <w:rsid w:val="00755739"/>
    <w:rsid w:val="00755F82"/>
    <w:rsid w:val="0075633F"/>
    <w:rsid w:val="007567B8"/>
    <w:rsid w:val="00756846"/>
    <w:rsid w:val="00756D72"/>
    <w:rsid w:val="007572A3"/>
    <w:rsid w:val="0076018A"/>
    <w:rsid w:val="0076067E"/>
    <w:rsid w:val="00761F26"/>
    <w:rsid w:val="007628BF"/>
    <w:rsid w:val="00762F2D"/>
    <w:rsid w:val="00762F8E"/>
    <w:rsid w:val="00763C33"/>
    <w:rsid w:val="0076495F"/>
    <w:rsid w:val="00764DD2"/>
    <w:rsid w:val="00764EC7"/>
    <w:rsid w:val="0076526C"/>
    <w:rsid w:val="00765C62"/>
    <w:rsid w:val="00765DE8"/>
    <w:rsid w:val="007660EA"/>
    <w:rsid w:val="00766288"/>
    <w:rsid w:val="0076649C"/>
    <w:rsid w:val="00767005"/>
    <w:rsid w:val="00767351"/>
    <w:rsid w:val="00767469"/>
    <w:rsid w:val="00767564"/>
    <w:rsid w:val="007675A9"/>
    <w:rsid w:val="00767709"/>
    <w:rsid w:val="00767B62"/>
    <w:rsid w:val="007703C6"/>
    <w:rsid w:val="0077059A"/>
    <w:rsid w:val="0077131E"/>
    <w:rsid w:val="0077137F"/>
    <w:rsid w:val="00771F14"/>
    <w:rsid w:val="00771F56"/>
    <w:rsid w:val="00772857"/>
    <w:rsid w:val="00772A19"/>
    <w:rsid w:val="0077426E"/>
    <w:rsid w:val="00774278"/>
    <w:rsid w:val="007746F0"/>
    <w:rsid w:val="00774EC5"/>
    <w:rsid w:val="007761A1"/>
    <w:rsid w:val="007766D1"/>
    <w:rsid w:val="0077672D"/>
    <w:rsid w:val="007779B4"/>
    <w:rsid w:val="0078004A"/>
    <w:rsid w:val="00780ACE"/>
    <w:rsid w:val="00781043"/>
    <w:rsid w:val="007810B3"/>
    <w:rsid w:val="00781C99"/>
    <w:rsid w:val="00781DD8"/>
    <w:rsid w:val="0078229C"/>
    <w:rsid w:val="00782377"/>
    <w:rsid w:val="007836B0"/>
    <w:rsid w:val="00783B9E"/>
    <w:rsid w:val="00784019"/>
    <w:rsid w:val="00784210"/>
    <w:rsid w:val="007844AF"/>
    <w:rsid w:val="0078497A"/>
    <w:rsid w:val="007855F6"/>
    <w:rsid w:val="00786572"/>
    <w:rsid w:val="00786623"/>
    <w:rsid w:val="00786BC5"/>
    <w:rsid w:val="00786EF3"/>
    <w:rsid w:val="00787509"/>
    <w:rsid w:val="00787905"/>
    <w:rsid w:val="00787E2C"/>
    <w:rsid w:val="007905FB"/>
    <w:rsid w:val="00790A9B"/>
    <w:rsid w:val="00791066"/>
    <w:rsid w:val="00791674"/>
    <w:rsid w:val="00792300"/>
    <w:rsid w:val="00792970"/>
    <w:rsid w:val="0079312B"/>
    <w:rsid w:val="00793D18"/>
    <w:rsid w:val="00793EC3"/>
    <w:rsid w:val="00794100"/>
    <w:rsid w:val="00795363"/>
    <w:rsid w:val="00795D9B"/>
    <w:rsid w:val="00796B8F"/>
    <w:rsid w:val="007971FB"/>
    <w:rsid w:val="007973A0"/>
    <w:rsid w:val="00797826"/>
    <w:rsid w:val="00797E12"/>
    <w:rsid w:val="007A0E38"/>
    <w:rsid w:val="007A2295"/>
    <w:rsid w:val="007A2801"/>
    <w:rsid w:val="007A2B12"/>
    <w:rsid w:val="007A2C89"/>
    <w:rsid w:val="007A3523"/>
    <w:rsid w:val="007A3CE1"/>
    <w:rsid w:val="007A455C"/>
    <w:rsid w:val="007A499E"/>
    <w:rsid w:val="007A6AF6"/>
    <w:rsid w:val="007A6F99"/>
    <w:rsid w:val="007A718A"/>
    <w:rsid w:val="007B0121"/>
    <w:rsid w:val="007B0645"/>
    <w:rsid w:val="007B0939"/>
    <w:rsid w:val="007B0C65"/>
    <w:rsid w:val="007B0E07"/>
    <w:rsid w:val="007B1EE4"/>
    <w:rsid w:val="007B1F0B"/>
    <w:rsid w:val="007B208D"/>
    <w:rsid w:val="007B214D"/>
    <w:rsid w:val="007B21A7"/>
    <w:rsid w:val="007B235A"/>
    <w:rsid w:val="007B2687"/>
    <w:rsid w:val="007B2C73"/>
    <w:rsid w:val="007B32E9"/>
    <w:rsid w:val="007B48FA"/>
    <w:rsid w:val="007B4C57"/>
    <w:rsid w:val="007B55D3"/>
    <w:rsid w:val="007B60DA"/>
    <w:rsid w:val="007B6552"/>
    <w:rsid w:val="007B668D"/>
    <w:rsid w:val="007B796C"/>
    <w:rsid w:val="007C1661"/>
    <w:rsid w:val="007C2073"/>
    <w:rsid w:val="007C28B2"/>
    <w:rsid w:val="007C3291"/>
    <w:rsid w:val="007C348B"/>
    <w:rsid w:val="007C3CF9"/>
    <w:rsid w:val="007C43FB"/>
    <w:rsid w:val="007C4A14"/>
    <w:rsid w:val="007C546D"/>
    <w:rsid w:val="007C6B46"/>
    <w:rsid w:val="007C7991"/>
    <w:rsid w:val="007D0332"/>
    <w:rsid w:val="007D1018"/>
    <w:rsid w:val="007D1B8F"/>
    <w:rsid w:val="007D228E"/>
    <w:rsid w:val="007D2D1A"/>
    <w:rsid w:val="007D2E0E"/>
    <w:rsid w:val="007D3FBD"/>
    <w:rsid w:val="007D4DDF"/>
    <w:rsid w:val="007D51F0"/>
    <w:rsid w:val="007D531D"/>
    <w:rsid w:val="007D5856"/>
    <w:rsid w:val="007D5908"/>
    <w:rsid w:val="007D6243"/>
    <w:rsid w:val="007D6340"/>
    <w:rsid w:val="007D6486"/>
    <w:rsid w:val="007D65A7"/>
    <w:rsid w:val="007D687F"/>
    <w:rsid w:val="007D6F10"/>
    <w:rsid w:val="007D6FCD"/>
    <w:rsid w:val="007E0660"/>
    <w:rsid w:val="007E11B2"/>
    <w:rsid w:val="007E2E57"/>
    <w:rsid w:val="007E3309"/>
    <w:rsid w:val="007E3733"/>
    <w:rsid w:val="007E3886"/>
    <w:rsid w:val="007E3F44"/>
    <w:rsid w:val="007E4BA3"/>
    <w:rsid w:val="007E5531"/>
    <w:rsid w:val="007E7323"/>
    <w:rsid w:val="007E7450"/>
    <w:rsid w:val="007E77AA"/>
    <w:rsid w:val="007E7CFD"/>
    <w:rsid w:val="007F0515"/>
    <w:rsid w:val="007F072A"/>
    <w:rsid w:val="007F0BA1"/>
    <w:rsid w:val="007F0E3C"/>
    <w:rsid w:val="007F118F"/>
    <w:rsid w:val="007F13D8"/>
    <w:rsid w:val="007F1DC8"/>
    <w:rsid w:val="007F20E7"/>
    <w:rsid w:val="007F22D2"/>
    <w:rsid w:val="007F2443"/>
    <w:rsid w:val="007F25A3"/>
    <w:rsid w:val="007F2BC2"/>
    <w:rsid w:val="007F2F3D"/>
    <w:rsid w:val="007F2FE6"/>
    <w:rsid w:val="007F33BA"/>
    <w:rsid w:val="007F3A88"/>
    <w:rsid w:val="007F3D8F"/>
    <w:rsid w:val="007F4688"/>
    <w:rsid w:val="007F52D3"/>
    <w:rsid w:val="007F58BA"/>
    <w:rsid w:val="007F5EEE"/>
    <w:rsid w:val="007F76D0"/>
    <w:rsid w:val="007F7744"/>
    <w:rsid w:val="007F7B17"/>
    <w:rsid w:val="007F7F5E"/>
    <w:rsid w:val="007F7FB1"/>
    <w:rsid w:val="00800A23"/>
    <w:rsid w:val="00800ECF"/>
    <w:rsid w:val="00802A78"/>
    <w:rsid w:val="00802FC6"/>
    <w:rsid w:val="0080369A"/>
    <w:rsid w:val="00803B6C"/>
    <w:rsid w:val="00803D89"/>
    <w:rsid w:val="00805C41"/>
    <w:rsid w:val="00805D5D"/>
    <w:rsid w:val="008067ED"/>
    <w:rsid w:val="00806CA3"/>
    <w:rsid w:val="008079FF"/>
    <w:rsid w:val="00810654"/>
    <w:rsid w:val="008113F0"/>
    <w:rsid w:val="008115E0"/>
    <w:rsid w:val="008118A4"/>
    <w:rsid w:val="00811FCA"/>
    <w:rsid w:val="008129C6"/>
    <w:rsid w:val="00813881"/>
    <w:rsid w:val="00813C6E"/>
    <w:rsid w:val="0081447C"/>
    <w:rsid w:val="00814B2C"/>
    <w:rsid w:val="00814B8D"/>
    <w:rsid w:val="0081503F"/>
    <w:rsid w:val="00815742"/>
    <w:rsid w:val="008164D7"/>
    <w:rsid w:val="00816D91"/>
    <w:rsid w:val="00817582"/>
    <w:rsid w:val="00817896"/>
    <w:rsid w:val="00817A7D"/>
    <w:rsid w:val="00820316"/>
    <w:rsid w:val="0082173F"/>
    <w:rsid w:val="008218DE"/>
    <w:rsid w:val="008219CA"/>
    <w:rsid w:val="00822673"/>
    <w:rsid w:val="00824158"/>
    <w:rsid w:val="00824534"/>
    <w:rsid w:val="008248A1"/>
    <w:rsid w:val="0082580B"/>
    <w:rsid w:val="00825919"/>
    <w:rsid w:val="0082673F"/>
    <w:rsid w:val="00826BCC"/>
    <w:rsid w:val="0082725C"/>
    <w:rsid w:val="0082741B"/>
    <w:rsid w:val="00830627"/>
    <w:rsid w:val="00830EFD"/>
    <w:rsid w:val="00831D06"/>
    <w:rsid w:val="008328BA"/>
    <w:rsid w:val="00833156"/>
    <w:rsid w:val="0083385C"/>
    <w:rsid w:val="00834717"/>
    <w:rsid w:val="0083488D"/>
    <w:rsid w:val="008348D9"/>
    <w:rsid w:val="00834B77"/>
    <w:rsid w:val="0083521D"/>
    <w:rsid w:val="00835544"/>
    <w:rsid w:val="0083564B"/>
    <w:rsid w:val="00835A7A"/>
    <w:rsid w:val="00836689"/>
    <w:rsid w:val="008369C4"/>
    <w:rsid w:val="00836AF1"/>
    <w:rsid w:val="00837188"/>
    <w:rsid w:val="00837757"/>
    <w:rsid w:val="00837AA9"/>
    <w:rsid w:val="00840F14"/>
    <w:rsid w:val="0084139B"/>
    <w:rsid w:val="00841E5B"/>
    <w:rsid w:val="00841F95"/>
    <w:rsid w:val="008429FF"/>
    <w:rsid w:val="00842AA1"/>
    <w:rsid w:val="00842CE7"/>
    <w:rsid w:val="0084363C"/>
    <w:rsid w:val="00844755"/>
    <w:rsid w:val="00845AE2"/>
    <w:rsid w:val="00845F88"/>
    <w:rsid w:val="00846DD7"/>
    <w:rsid w:val="00846F76"/>
    <w:rsid w:val="008470F1"/>
    <w:rsid w:val="008477CB"/>
    <w:rsid w:val="0085101A"/>
    <w:rsid w:val="0085141C"/>
    <w:rsid w:val="00851692"/>
    <w:rsid w:val="008519E4"/>
    <w:rsid w:val="00851FEB"/>
    <w:rsid w:val="0085241C"/>
    <w:rsid w:val="00852751"/>
    <w:rsid w:val="0085315F"/>
    <w:rsid w:val="008531E2"/>
    <w:rsid w:val="0085381B"/>
    <w:rsid w:val="00853CB5"/>
    <w:rsid w:val="008547FE"/>
    <w:rsid w:val="00855D93"/>
    <w:rsid w:val="00856FD6"/>
    <w:rsid w:val="008570D2"/>
    <w:rsid w:val="00857E4F"/>
    <w:rsid w:val="00860A50"/>
    <w:rsid w:val="0086131F"/>
    <w:rsid w:val="008615DD"/>
    <w:rsid w:val="00861D3B"/>
    <w:rsid w:val="00861E7D"/>
    <w:rsid w:val="008620C1"/>
    <w:rsid w:val="0086220F"/>
    <w:rsid w:val="008629C2"/>
    <w:rsid w:val="00862FE1"/>
    <w:rsid w:val="0086361A"/>
    <w:rsid w:val="008642C7"/>
    <w:rsid w:val="0086478B"/>
    <w:rsid w:val="00865272"/>
    <w:rsid w:val="0086555B"/>
    <w:rsid w:val="008657AD"/>
    <w:rsid w:val="0086685F"/>
    <w:rsid w:val="00866AB9"/>
    <w:rsid w:val="00866D23"/>
    <w:rsid w:val="0086741B"/>
    <w:rsid w:val="00871109"/>
    <w:rsid w:val="0087149A"/>
    <w:rsid w:val="00872088"/>
    <w:rsid w:val="00872288"/>
    <w:rsid w:val="0087407C"/>
    <w:rsid w:val="0087455F"/>
    <w:rsid w:val="00874628"/>
    <w:rsid w:val="00875211"/>
    <w:rsid w:val="00875687"/>
    <w:rsid w:val="00875861"/>
    <w:rsid w:val="00875B84"/>
    <w:rsid w:val="008763CE"/>
    <w:rsid w:val="008764D3"/>
    <w:rsid w:val="00880528"/>
    <w:rsid w:val="00880B87"/>
    <w:rsid w:val="00881460"/>
    <w:rsid w:val="0088183C"/>
    <w:rsid w:val="008819D2"/>
    <w:rsid w:val="00881FBD"/>
    <w:rsid w:val="008832AA"/>
    <w:rsid w:val="00884DEA"/>
    <w:rsid w:val="00884EB1"/>
    <w:rsid w:val="00885269"/>
    <w:rsid w:val="00885686"/>
    <w:rsid w:val="00885D96"/>
    <w:rsid w:val="00886696"/>
    <w:rsid w:val="008867C4"/>
    <w:rsid w:val="00886BE5"/>
    <w:rsid w:val="0088712E"/>
    <w:rsid w:val="0088777B"/>
    <w:rsid w:val="00887B3B"/>
    <w:rsid w:val="00890C8C"/>
    <w:rsid w:val="0089320F"/>
    <w:rsid w:val="008939E5"/>
    <w:rsid w:val="0089578E"/>
    <w:rsid w:val="00895CE3"/>
    <w:rsid w:val="00895D3A"/>
    <w:rsid w:val="008960D5"/>
    <w:rsid w:val="0089652D"/>
    <w:rsid w:val="008966D6"/>
    <w:rsid w:val="00897231"/>
    <w:rsid w:val="008976D2"/>
    <w:rsid w:val="008A0D7E"/>
    <w:rsid w:val="008A0E1F"/>
    <w:rsid w:val="008A10AB"/>
    <w:rsid w:val="008A14D3"/>
    <w:rsid w:val="008A21CC"/>
    <w:rsid w:val="008A30B6"/>
    <w:rsid w:val="008A31F6"/>
    <w:rsid w:val="008A3F4E"/>
    <w:rsid w:val="008A62F7"/>
    <w:rsid w:val="008A709A"/>
    <w:rsid w:val="008A7A72"/>
    <w:rsid w:val="008A7C29"/>
    <w:rsid w:val="008B034E"/>
    <w:rsid w:val="008B0667"/>
    <w:rsid w:val="008B07DE"/>
    <w:rsid w:val="008B0967"/>
    <w:rsid w:val="008B099F"/>
    <w:rsid w:val="008B19AE"/>
    <w:rsid w:val="008B1D98"/>
    <w:rsid w:val="008B2389"/>
    <w:rsid w:val="008B2985"/>
    <w:rsid w:val="008B3DC7"/>
    <w:rsid w:val="008B434B"/>
    <w:rsid w:val="008B5241"/>
    <w:rsid w:val="008B55D2"/>
    <w:rsid w:val="008B6640"/>
    <w:rsid w:val="008B6887"/>
    <w:rsid w:val="008B6CCF"/>
    <w:rsid w:val="008B7075"/>
    <w:rsid w:val="008B76F6"/>
    <w:rsid w:val="008B7D88"/>
    <w:rsid w:val="008C0410"/>
    <w:rsid w:val="008C05DC"/>
    <w:rsid w:val="008C09FE"/>
    <w:rsid w:val="008C19E4"/>
    <w:rsid w:val="008C1A8D"/>
    <w:rsid w:val="008C201A"/>
    <w:rsid w:val="008C2193"/>
    <w:rsid w:val="008C2708"/>
    <w:rsid w:val="008C2FAB"/>
    <w:rsid w:val="008C323B"/>
    <w:rsid w:val="008C3A04"/>
    <w:rsid w:val="008C58BF"/>
    <w:rsid w:val="008C63B0"/>
    <w:rsid w:val="008C6A83"/>
    <w:rsid w:val="008C72A7"/>
    <w:rsid w:val="008C7C84"/>
    <w:rsid w:val="008C7EBC"/>
    <w:rsid w:val="008D02CD"/>
    <w:rsid w:val="008D1245"/>
    <w:rsid w:val="008D1971"/>
    <w:rsid w:val="008D1AF1"/>
    <w:rsid w:val="008D2381"/>
    <w:rsid w:val="008D565F"/>
    <w:rsid w:val="008D5973"/>
    <w:rsid w:val="008D5A0B"/>
    <w:rsid w:val="008D70D6"/>
    <w:rsid w:val="008E085D"/>
    <w:rsid w:val="008E095B"/>
    <w:rsid w:val="008E12B7"/>
    <w:rsid w:val="008E15F8"/>
    <w:rsid w:val="008E1D89"/>
    <w:rsid w:val="008E2086"/>
    <w:rsid w:val="008E3252"/>
    <w:rsid w:val="008E4442"/>
    <w:rsid w:val="008E46C9"/>
    <w:rsid w:val="008E4873"/>
    <w:rsid w:val="008E4B23"/>
    <w:rsid w:val="008E5148"/>
    <w:rsid w:val="008E53DD"/>
    <w:rsid w:val="008E553B"/>
    <w:rsid w:val="008E55A3"/>
    <w:rsid w:val="008E59AF"/>
    <w:rsid w:val="008E677F"/>
    <w:rsid w:val="008E731C"/>
    <w:rsid w:val="008E7378"/>
    <w:rsid w:val="008F0527"/>
    <w:rsid w:val="008F1ACB"/>
    <w:rsid w:val="008F1E6E"/>
    <w:rsid w:val="008F28C2"/>
    <w:rsid w:val="008F3027"/>
    <w:rsid w:val="008F3AE1"/>
    <w:rsid w:val="008F3B3F"/>
    <w:rsid w:val="008F3C82"/>
    <w:rsid w:val="008F47D3"/>
    <w:rsid w:val="008F4DD1"/>
    <w:rsid w:val="008F4F21"/>
    <w:rsid w:val="008F5029"/>
    <w:rsid w:val="008F58E1"/>
    <w:rsid w:val="008F67A6"/>
    <w:rsid w:val="008F6875"/>
    <w:rsid w:val="008F7A67"/>
    <w:rsid w:val="008F7D3F"/>
    <w:rsid w:val="0090020F"/>
    <w:rsid w:val="00900A35"/>
    <w:rsid w:val="00900D05"/>
    <w:rsid w:val="009013DE"/>
    <w:rsid w:val="00901F92"/>
    <w:rsid w:val="00902ABC"/>
    <w:rsid w:val="0090366E"/>
    <w:rsid w:val="009040BC"/>
    <w:rsid w:val="00907471"/>
    <w:rsid w:val="0090789A"/>
    <w:rsid w:val="0091081B"/>
    <w:rsid w:val="00911177"/>
    <w:rsid w:val="00911485"/>
    <w:rsid w:val="009118B5"/>
    <w:rsid w:val="00912DB4"/>
    <w:rsid w:val="009137E3"/>
    <w:rsid w:val="00914FFE"/>
    <w:rsid w:val="00915B1E"/>
    <w:rsid w:val="00915F12"/>
    <w:rsid w:val="00916443"/>
    <w:rsid w:val="00917A14"/>
    <w:rsid w:val="009211E3"/>
    <w:rsid w:val="0092198C"/>
    <w:rsid w:val="009226F1"/>
    <w:rsid w:val="009227FC"/>
    <w:rsid w:val="00922E73"/>
    <w:rsid w:val="00922F43"/>
    <w:rsid w:val="009234F8"/>
    <w:rsid w:val="00923A6F"/>
    <w:rsid w:val="009249B0"/>
    <w:rsid w:val="009251D4"/>
    <w:rsid w:val="009252F1"/>
    <w:rsid w:val="00925DD3"/>
    <w:rsid w:val="00926CA7"/>
    <w:rsid w:val="00927A56"/>
    <w:rsid w:val="009304FB"/>
    <w:rsid w:val="00930B57"/>
    <w:rsid w:val="0093114E"/>
    <w:rsid w:val="009320EF"/>
    <w:rsid w:val="00932538"/>
    <w:rsid w:val="00933673"/>
    <w:rsid w:val="00933A3A"/>
    <w:rsid w:val="00933A42"/>
    <w:rsid w:val="00934218"/>
    <w:rsid w:val="00934ACD"/>
    <w:rsid w:val="009351B6"/>
    <w:rsid w:val="0093564D"/>
    <w:rsid w:val="009360E4"/>
    <w:rsid w:val="00936BEE"/>
    <w:rsid w:val="009411D6"/>
    <w:rsid w:val="00941F96"/>
    <w:rsid w:val="009420F1"/>
    <w:rsid w:val="00943BA6"/>
    <w:rsid w:val="00943CE9"/>
    <w:rsid w:val="009441BF"/>
    <w:rsid w:val="00944C02"/>
    <w:rsid w:val="00945AA8"/>
    <w:rsid w:val="009461E7"/>
    <w:rsid w:val="00946421"/>
    <w:rsid w:val="00947546"/>
    <w:rsid w:val="0095036B"/>
    <w:rsid w:val="00950917"/>
    <w:rsid w:val="0095192D"/>
    <w:rsid w:val="00951BD3"/>
    <w:rsid w:val="00952C3B"/>
    <w:rsid w:val="0095356D"/>
    <w:rsid w:val="009536AD"/>
    <w:rsid w:val="00953EB2"/>
    <w:rsid w:val="00953ED8"/>
    <w:rsid w:val="009543CB"/>
    <w:rsid w:val="0095443C"/>
    <w:rsid w:val="00955589"/>
    <w:rsid w:val="00955DBB"/>
    <w:rsid w:val="00955E8B"/>
    <w:rsid w:val="009568C6"/>
    <w:rsid w:val="00957208"/>
    <w:rsid w:val="00957C5F"/>
    <w:rsid w:val="00960168"/>
    <w:rsid w:val="009603AB"/>
    <w:rsid w:val="009604B8"/>
    <w:rsid w:val="00961283"/>
    <w:rsid w:val="009619CF"/>
    <w:rsid w:val="009620C7"/>
    <w:rsid w:val="00963751"/>
    <w:rsid w:val="00964226"/>
    <w:rsid w:val="00964F12"/>
    <w:rsid w:val="00965671"/>
    <w:rsid w:val="00966B6D"/>
    <w:rsid w:val="00966CDB"/>
    <w:rsid w:val="00967AB8"/>
    <w:rsid w:val="00967FF7"/>
    <w:rsid w:val="00970827"/>
    <w:rsid w:val="00970B60"/>
    <w:rsid w:val="00970D3A"/>
    <w:rsid w:val="0097267D"/>
    <w:rsid w:val="00972E0B"/>
    <w:rsid w:val="00973614"/>
    <w:rsid w:val="00973E34"/>
    <w:rsid w:val="00974C3C"/>
    <w:rsid w:val="00975957"/>
    <w:rsid w:val="00975EC8"/>
    <w:rsid w:val="00976362"/>
    <w:rsid w:val="0097688F"/>
    <w:rsid w:val="00976A43"/>
    <w:rsid w:val="0097768C"/>
    <w:rsid w:val="0098002F"/>
    <w:rsid w:val="00980990"/>
    <w:rsid w:val="00980F09"/>
    <w:rsid w:val="00980F82"/>
    <w:rsid w:val="00980FF3"/>
    <w:rsid w:val="00981E0A"/>
    <w:rsid w:val="00981F5D"/>
    <w:rsid w:val="00982DE6"/>
    <w:rsid w:val="009838A0"/>
    <w:rsid w:val="00983CAE"/>
    <w:rsid w:val="00984DD9"/>
    <w:rsid w:val="009851D6"/>
    <w:rsid w:val="00985A3C"/>
    <w:rsid w:val="00986129"/>
    <w:rsid w:val="0098618E"/>
    <w:rsid w:val="009872E9"/>
    <w:rsid w:val="00987B9C"/>
    <w:rsid w:val="00987D12"/>
    <w:rsid w:val="0099001D"/>
    <w:rsid w:val="009908B9"/>
    <w:rsid w:val="009918B2"/>
    <w:rsid w:val="00992443"/>
    <w:rsid w:val="00992634"/>
    <w:rsid w:val="0099378E"/>
    <w:rsid w:val="0099474F"/>
    <w:rsid w:val="0099518D"/>
    <w:rsid w:val="00995675"/>
    <w:rsid w:val="0099599C"/>
    <w:rsid w:val="00996AB9"/>
    <w:rsid w:val="00996B16"/>
    <w:rsid w:val="009A032B"/>
    <w:rsid w:val="009A1771"/>
    <w:rsid w:val="009A180E"/>
    <w:rsid w:val="009A226D"/>
    <w:rsid w:val="009A2403"/>
    <w:rsid w:val="009A2D1D"/>
    <w:rsid w:val="009A3130"/>
    <w:rsid w:val="009A4217"/>
    <w:rsid w:val="009A4803"/>
    <w:rsid w:val="009A4F7C"/>
    <w:rsid w:val="009A502F"/>
    <w:rsid w:val="009A5C2C"/>
    <w:rsid w:val="009A6664"/>
    <w:rsid w:val="009A66D2"/>
    <w:rsid w:val="009A7B5F"/>
    <w:rsid w:val="009A7F73"/>
    <w:rsid w:val="009B0A2A"/>
    <w:rsid w:val="009B1FC3"/>
    <w:rsid w:val="009B285D"/>
    <w:rsid w:val="009B3206"/>
    <w:rsid w:val="009B325C"/>
    <w:rsid w:val="009B3328"/>
    <w:rsid w:val="009B40C7"/>
    <w:rsid w:val="009B45CA"/>
    <w:rsid w:val="009B47A8"/>
    <w:rsid w:val="009B51FE"/>
    <w:rsid w:val="009B5653"/>
    <w:rsid w:val="009B60BE"/>
    <w:rsid w:val="009B6889"/>
    <w:rsid w:val="009B6B0E"/>
    <w:rsid w:val="009B6C35"/>
    <w:rsid w:val="009B711F"/>
    <w:rsid w:val="009B7DBC"/>
    <w:rsid w:val="009C07A5"/>
    <w:rsid w:val="009C0D09"/>
    <w:rsid w:val="009C0D94"/>
    <w:rsid w:val="009C0E2B"/>
    <w:rsid w:val="009C1730"/>
    <w:rsid w:val="009C1C98"/>
    <w:rsid w:val="009C1D43"/>
    <w:rsid w:val="009C23E2"/>
    <w:rsid w:val="009C3630"/>
    <w:rsid w:val="009C4D7C"/>
    <w:rsid w:val="009C5193"/>
    <w:rsid w:val="009C5D0E"/>
    <w:rsid w:val="009C7163"/>
    <w:rsid w:val="009C783E"/>
    <w:rsid w:val="009D00B7"/>
    <w:rsid w:val="009D0993"/>
    <w:rsid w:val="009D0A06"/>
    <w:rsid w:val="009D0DD8"/>
    <w:rsid w:val="009D1D38"/>
    <w:rsid w:val="009D1D77"/>
    <w:rsid w:val="009D2965"/>
    <w:rsid w:val="009D319E"/>
    <w:rsid w:val="009D33E2"/>
    <w:rsid w:val="009D3595"/>
    <w:rsid w:val="009D4A8E"/>
    <w:rsid w:val="009D51CC"/>
    <w:rsid w:val="009D5E37"/>
    <w:rsid w:val="009D7619"/>
    <w:rsid w:val="009E0053"/>
    <w:rsid w:val="009E0C0D"/>
    <w:rsid w:val="009E12DD"/>
    <w:rsid w:val="009E1F35"/>
    <w:rsid w:val="009E302D"/>
    <w:rsid w:val="009E33A0"/>
    <w:rsid w:val="009E4364"/>
    <w:rsid w:val="009E477E"/>
    <w:rsid w:val="009E48EF"/>
    <w:rsid w:val="009E5281"/>
    <w:rsid w:val="009E659A"/>
    <w:rsid w:val="009E68E1"/>
    <w:rsid w:val="009E7454"/>
    <w:rsid w:val="009E7A6F"/>
    <w:rsid w:val="009F01D7"/>
    <w:rsid w:val="009F0359"/>
    <w:rsid w:val="009F0796"/>
    <w:rsid w:val="009F07E8"/>
    <w:rsid w:val="009F1152"/>
    <w:rsid w:val="009F3ACE"/>
    <w:rsid w:val="009F4FBF"/>
    <w:rsid w:val="009F54F2"/>
    <w:rsid w:val="009F5A63"/>
    <w:rsid w:val="009F637B"/>
    <w:rsid w:val="009F6741"/>
    <w:rsid w:val="009F6DA9"/>
    <w:rsid w:val="009F6F9F"/>
    <w:rsid w:val="009F702B"/>
    <w:rsid w:val="009F7E87"/>
    <w:rsid w:val="00A0006B"/>
    <w:rsid w:val="00A00147"/>
    <w:rsid w:val="00A003A9"/>
    <w:rsid w:val="00A0107C"/>
    <w:rsid w:val="00A02313"/>
    <w:rsid w:val="00A028A7"/>
    <w:rsid w:val="00A02A7E"/>
    <w:rsid w:val="00A02C5B"/>
    <w:rsid w:val="00A02DF8"/>
    <w:rsid w:val="00A0314E"/>
    <w:rsid w:val="00A03530"/>
    <w:rsid w:val="00A03CBE"/>
    <w:rsid w:val="00A04081"/>
    <w:rsid w:val="00A054CE"/>
    <w:rsid w:val="00A06109"/>
    <w:rsid w:val="00A0624D"/>
    <w:rsid w:val="00A06685"/>
    <w:rsid w:val="00A06956"/>
    <w:rsid w:val="00A07F5B"/>
    <w:rsid w:val="00A104AB"/>
    <w:rsid w:val="00A12669"/>
    <w:rsid w:val="00A1279F"/>
    <w:rsid w:val="00A13229"/>
    <w:rsid w:val="00A13250"/>
    <w:rsid w:val="00A1330A"/>
    <w:rsid w:val="00A13691"/>
    <w:rsid w:val="00A1370B"/>
    <w:rsid w:val="00A1393D"/>
    <w:rsid w:val="00A13D7E"/>
    <w:rsid w:val="00A14560"/>
    <w:rsid w:val="00A14BD1"/>
    <w:rsid w:val="00A15AC0"/>
    <w:rsid w:val="00A17D7A"/>
    <w:rsid w:val="00A2106E"/>
    <w:rsid w:val="00A21657"/>
    <w:rsid w:val="00A21F57"/>
    <w:rsid w:val="00A22DFD"/>
    <w:rsid w:val="00A233D6"/>
    <w:rsid w:val="00A2355E"/>
    <w:rsid w:val="00A23868"/>
    <w:rsid w:val="00A24999"/>
    <w:rsid w:val="00A24F51"/>
    <w:rsid w:val="00A24FF8"/>
    <w:rsid w:val="00A25885"/>
    <w:rsid w:val="00A25A10"/>
    <w:rsid w:val="00A266B9"/>
    <w:rsid w:val="00A267B3"/>
    <w:rsid w:val="00A271D3"/>
    <w:rsid w:val="00A275DC"/>
    <w:rsid w:val="00A27ED6"/>
    <w:rsid w:val="00A27EDD"/>
    <w:rsid w:val="00A30599"/>
    <w:rsid w:val="00A306D1"/>
    <w:rsid w:val="00A323A3"/>
    <w:rsid w:val="00A329C7"/>
    <w:rsid w:val="00A32A69"/>
    <w:rsid w:val="00A32D82"/>
    <w:rsid w:val="00A34C83"/>
    <w:rsid w:val="00A34EB6"/>
    <w:rsid w:val="00A368B5"/>
    <w:rsid w:val="00A37D6F"/>
    <w:rsid w:val="00A37F44"/>
    <w:rsid w:val="00A40635"/>
    <w:rsid w:val="00A41DF7"/>
    <w:rsid w:val="00A42918"/>
    <w:rsid w:val="00A42B53"/>
    <w:rsid w:val="00A42CD3"/>
    <w:rsid w:val="00A42D24"/>
    <w:rsid w:val="00A42D39"/>
    <w:rsid w:val="00A43F65"/>
    <w:rsid w:val="00A44165"/>
    <w:rsid w:val="00A4431B"/>
    <w:rsid w:val="00A44EF6"/>
    <w:rsid w:val="00A46891"/>
    <w:rsid w:val="00A46BB2"/>
    <w:rsid w:val="00A46F96"/>
    <w:rsid w:val="00A47F03"/>
    <w:rsid w:val="00A51458"/>
    <w:rsid w:val="00A52659"/>
    <w:rsid w:val="00A52B65"/>
    <w:rsid w:val="00A52F69"/>
    <w:rsid w:val="00A533A4"/>
    <w:rsid w:val="00A53AAF"/>
    <w:rsid w:val="00A540EC"/>
    <w:rsid w:val="00A546A0"/>
    <w:rsid w:val="00A54AF8"/>
    <w:rsid w:val="00A54B91"/>
    <w:rsid w:val="00A551A8"/>
    <w:rsid w:val="00A55212"/>
    <w:rsid w:val="00A560D0"/>
    <w:rsid w:val="00A56D14"/>
    <w:rsid w:val="00A56E95"/>
    <w:rsid w:val="00A60388"/>
    <w:rsid w:val="00A6091A"/>
    <w:rsid w:val="00A60A38"/>
    <w:rsid w:val="00A615D4"/>
    <w:rsid w:val="00A61D02"/>
    <w:rsid w:val="00A620CD"/>
    <w:rsid w:val="00A6275A"/>
    <w:rsid w:val="00A62812"/>
    <w:rsid w:val="00A63106"/>
    <w:rsid w:val="00A635A8"/>
    <w:rsid w:val="00A6404F"/>
    <w:rsid w:val="00A65C4A"/>
    <w:rsid w:val="00A666EE"/>
    <w:rsid w:val="00A66943"/>
    <w:rsid w:val="00A66BDC"/>
    <w:rsid w:val="00A66C71"/>
    <w:rsid w:val="00A6716B"/>
    <w:rsid w:val="00A671DB"/>
    <w:rsid w:val="00A6791A"/>
    <w:rsid w:val="00A72A7F"/>
    <w:rsid w:val="00A72B3D"/>
    <w:rsid w:val="00A746B8"/>
    <w:rsid w:val="00A74728"/>
    <w:rsid w:val="00A747B3"/>
    <w:rsid w:val="00A7494A"/>
    <w:rsid w:val="00A753A8"/>
    <w:rsid w:val="00A75780"/>
    <w:rsid w:val="00A758CE"/>
    <w:rsid w:val="00A762CC"/>
    <w:rsid w:val="00A773D5"/>
    <w:rsid w:val="00A7771F"/>
    <w:rsid w:val="00A77D5A"/>
    <w:rsid w:val="00A80447"/>
    <w:rsid w:val="00A807FF"/>
    <w:rsid w:val="00A80F05"/>
    <w:rsid w:val="00A81362"/>
    <w:rsid w:val="00A8142A"/>
    <w:rsid w:val="00A821C4"/>
    <w:rsid w:val="00A826E5"/>
    <w:rsid w:val="00A82909"/>
    <w:rsid w:val="00A829E7"/>
    <w:rsid w:val="00A82B4C"/>
    <w:rsid w:val="00A83830"/>
    <w:rsid w:val="00A8395A"/>
    <w:rsid w:val="00A83D2C"/>
    <w:rsid w:val="00A8421D"/>
    <w:rsid w:val="00A85644"/>
    <w:rsid w:val="00A86446"/>
    <w:rsid w:val="00A864BE"/>
    <w:rsid w:val="00A86FDD"/>
    <w:rsid w:val="00A875C8"/>
    <w:rsid w:val="00A900AC"/>
    <w:rsid w:val="00A90C95"/>
    <w:rsid w:val="00A911BE"/>
    <w:rsid w:val="00A9151D"/>
    <w:rsid w:val="00A91C47"/>
    <w:rsid w:val="00A91FE2"/>
    <w:rsid w:val="00A942D1"/>
    <w:rsid w:val="00A947AE"/>
    <w:rsid w:val="00A94CCC"/>
    <w:rsid w:val="00A951B7"/>
    <w:rsid w:val="00A96186"/>
    <w:rsid w:val="00A969C1"/>
    <w:rsid w:val="00A96E9C"/>
    <w:rsid w:val="00A9714E"/>
    <w:rsid w:val="00A97332"/>
    <w:rsid w:val="00A97456"/>
    <w:rsid w:val="00AA0443"/>
    <w:rsid w:val="00AA1370"/>
    <w:rsid w:val="00AA1876"/>
    <w:rsid w:val="00AA1B8A"/>
    <w:rsid w:val="00AA2737"/>
    <w:rsid w:val="00AA278F"/>
    <w:rsid w:val="00AA3F3B"/>
    <w:rsid w:val="00AA4BB0"/>
    <w:rsid w:val="00AA500E"/>
    <w:rsid w:val="00AA5FC3"/>
    <w:rsid w:val="00AA6033"/>
    <w:rsid w:val="00AA60BB"/>
    <w:rsid w:val="00AA6748"/>
    <w:rsid w:val="00AA71F4"/>
    <w:rsid w:val="00AB208E"/>
    <w:rsid w:val="00AB22F0"/>
    <w:rsid w:val="00AB2550"/>
    <w:rsid w:val="00AB346D"/>
    <w:rsid w:val="00AB3EA6"/>
    <w:rsid w:val="00AB3F22"/>
    <w:rsid w:val="00AB44AB"/>
    <w:rsid w:val="00AB4C94"/>
    <w:rsid w:val="00AB4E0D"/>
    <w:rsid w:val="00AB6A77"/>
    <w:rsid w:val="00AB6C28"/>
    <w:rsid w:val="00AB70E2"/>
    <w:rsid w:val="00AB776E"/>
    <w:rsid w:val="00AC0729"/>
    <w:rsid w:val="00AC07DE"/>
    <w:rsid w:val="00AC1099"/>
    <w:rsid w:val="00AC1578"/>
    <w:rsid w:val="00AC1EEB"/>
    <w:rsid w:val="00AC2A21"/>
    <w:rsid w:val="00AC2AE5"/>
    <w:rsid w:val="00AC2B47"/>
    <w:rsid w:val="00AC4278"/>
    <w:rsid w:val="00AC454F"/>
    <w:rsid w:val="00AC45E6"/>
    <w:rsid w:val="00AC4621"/>
    <w:rsid w:val="00AC4E1F"/>
    <w:rsid w:val="00AC5742"/>
    <w:rsid w:val="00AC5C37"/>
    <w:rsid w:val="00AC63BF"/>
    <w:rsid w:val="00AC7DBF"/>
    <w:rsid w:val="00AD06C1"/>
    <w:rsid w:val="00AD071F"/>
    <w:rsid w:val="00AD0EDA"/>
    <w:rsid w:val="00AD43ED"/>
    <w:rsid w:val="00AD5706"/>
    <w:rsid w:val="00AD5920"/>
    <w:rsid w:val="00AD5E6D"/>
    <w:rsid w:val="00AD5FF1"/>
    <w:rsid w:val="00AD6EFD"/>
    <w:rsid w:val="00AD735B"/>
    <w:rsid w:val="00AD7EA6"/>
    <w:rsid w:val="00AE0531"/>
    <w:rsid w:val="00AE0699"/>
    <w:rsid w:val="00AE1A83"/>
    <w:rsid w:val="00AE1AAE"/>
    <w:rsid w:val="00AE2E8D"/>
    <w:rsid w:val="00AE3F17"/>
    <w:rsid w:val="00AE3F30"/>
    <w:rsid w:val="00AE57E9"/>
    <w:rsid w:val="00AE5FC9"/>
    <w:rsid w:val="00AE630A"/>
    <w:rsid w:val="00AE6933"/>
    <w:rsid w:val="00AE7D2C"/>
    <w:rsid w:val="00AF110D"/>
    <w:rsid w:val="00AF17E0"/>
    <w:rsid w:val="00AF2CD9"/>
    <w:rsid w:val="00AF2E70"/>
    <w:rsid w:val="00AF3855"/>
    <w:rsid w:val="00AF4309"/>
    <w:rsid w:val="00AF61CD"/>
    <w:rsid w:val="00AF63AB"/>
    <w:rsid w:val="00AF6769"/>
    <w:rsid w:val="00AF691C"/>
    <w:rsid w:val="00AF7312"/>
    <w:rsid w:val="00B00ADE"/>
    <w:rsid w:val="00B01650"/>
    <w:rsid w:val="00B01B88"/>
    <w:rsid w:val="00B0201C"/>
    <w:rsid w:val="00B023EB"/>
    <w:rsid w:val="00B0262C"/>
    <w:rsid w:val="00B03C58"/>
    <w:rsid w:val="00B03D83"/>
    <w:rsid w:val="00B03F36"/>
    <w:rsid w:val="00B0415C"/>
    <w:rsid w:val="00B047B7"/>
    <w:rsid w:val="00B057A4"/>
    <w:rsid w:val="00B06529"/>
    <w:rsid w:val="00B065F6"/>
    <w:rsid w:val="00B07B8E"/>
    <w:rsid w:val="00B07E1F"/>
    <w:rsid w:val="00B11406"/>
    <w:rsid w:val="00B11C4F"/>
    <w:rsid w:val="00B120AB"/>
    <w:rsid w:val="00B125BD"/>
    <w:rsid w:val="00B12951"/>
    <w:rsid w:val="00B12A24"/>
    <w:rsid w:val="00B12D8E"/>
    <w:rsid w:val="00B13509"/>
    <w:rsid w:val="00B13533"/>
    <w:rsid w:val="00B13769"/>
    <w:rsid w:val="00B13993"/>
    <w:rsid w:val="00B14671"/>
    <w:rsid w:val="00B150A4"/>
    <w:rsid w:val="00B15845"/>
    <w:rsid w:val="00B16C96"/>
    <w:rsid w:val="00B16F93"/>
    <w:rsid w:val="00B17391"/>
    <w:rsid w:val="00B179E5"/>
    <w:rsid w:val="00B201E9"/>
    <w:rsid w:val="00B2040F"/>
    <w:rsid w:val="00B20684"/>
    <w:rsid w:val="00B20D26"/>
    <w:rsid w:val="00B2121E"/>
    <w:rsid w:val="00B21FF7"/>
    <w:rsid w:val="00B22545"/>
    <w:rsid w:val="00B227A4"/>
    <w:rsid w:val="00B25112"/>
    <w:rsid w:val="00B251EA"/>
    <w:rsid w:val="00B252A4"/>
    <w:rsid w:val="00B25708"/>
    <w:rsid w:val="00B3095E"/>
    <w:rsid w:val="00B30D0A"/>
    <w:rsid w:val="00B3165A"/>
    <w:rsid w:val="00B318C3"/>
    <w:rsid w:val="00B31BBF"/>
    <w:rsid w:val="00B3338F"/>
    <w:rsid w:val="00B333FC"/>
    <w:rsid w:val="00B33782"/>
    <w:rsid w:val="00B33846"/>
    <w:rsid w:val="00B34752"/>
    <w:rsid w:val="00B34934"/>
    <w:rsid w:val="00B36AA4"/>
    <w:rsid w:val="00B373DD"/>
    <w:rsid w:val="00B375B3"/>
    <w:rsid w:val="00B406B8"/>
    <w:rsid w:val="00B41582"/>
    <w:rsid w:val="00B416A6"/>
    <w:rsid w:val="00B41A04"/>
    <w:rsid w:val="00B41B74"/>
    <w:rsid w:val="00B41C4B"/>
    <w:rsid w:val="00B422F4"/>
    <w:rsid w:val="00B423AE"/>
    <w:rsid w:val="00B4481B"/>
    <w:rsid w:val="00B44B0A"/>
    <w:rsid w:val="00B44C2D"/>
    <w:rsid w:val="00B455EF"/>
    <w:rsid w:val="00B460A2"/>
    <w:rsid w:val="00B47086"/>
    <w:rsid w:val="00B50571"/>
    <w:rsid w:val="00B5062B"/>
    <w:rsid w:val="00B50DF6"/>
    <w:rsid w:val="00B50E93"/>
    <w:rsid w:val="00B50F6B"/>
    <w:rsid w:val="00B518AA"/>
    <w:rsid w:val="00B51AA2"/>
    <w:rsid w:val="00B52AFB"/>
    <w:rsid w:val="00B5371F"/>
    <w:rsid w:val="00B54364"/>
    <w:rsid w:val="00B548AE"/>
    <w:rsid w:val="00B551F6"/>
    <w:rsid w:val="00B55243"/>
    <w:rsid w:val="00B556BE"/>
    <w:rsid w:val="00B559F7"/>
    <w:rsid w:val="00B55BA5"/>
    <w:rsid w:val="00B55EC7"/>
    <w:rsid w:val="00B5630B"/>
    <w:rsid w:val="00B602FF"/>
    <w:rsid w:val="00B6039A"/>
    <w:rsid w:val="00B62A84"/>
    <w:rsid w:val="00B63BA8"/>
    <w:rsid w:val="00B64939"/>
    <w:rsid w:val="00B6543E"/>
    <w:rsid w:val="00B662B2"/>
    <w:rsid w:val="00B70019"/>
    <w:rsid w:val="00B70AE9"/>
    <w:rsid w:val="00B71C17"/>
    <w:rsid w:val="00B72568"/>
    <w:rsid w:val="00B725D9"/>
    <w:rsid w:val="00B726D9"/>
    <w:rsid w:val="00B72CAD"/>
    <w:rsid w:val="00B73187"/>
    <w:rsid w:val="00B73992"/>
    <w:rsid w:val="00B744A3"/>
    <w:rsid w:val="00B74A75"/>
    <w:rsid w:val="00B75A63"/>
    <w:rsid w:val="00B767D6"/>
    <w:rsid w:val="00B767FE"/>
    <w:rsid w:val="00B772FD"/>
    <w:rsid w:val="00B80F37"/>
    <w:rsid w:val="00B819A4"/>
    <w:rsid w:val="00B81EAC"/>
    <w:rsid w:val="00B82031"/>
    <w:rsid w:val="00B82102"/>
    <w:rsid w:val="00B8254C"/>
    <w:rsid w:val="00B82D5C"/>
    <w:rsid w:val="00B84132"/>
    <w:rsid w:val="00B84542"/>
    <w:rsid w:val="00B84C8D"/>
    <w:rsid w:val="00B851B4"/>
    <w:rsid w:val="00B8525B"/>
    <w:rsid w:val="00B855C3"/>
    <w:rsid w:val="00B859D8"/>
    <w:rsid w:val="00B86052"/>
    <w:rsid w:val="00B90732"/>
    <w:rsid w:val="00B908B4"/>
    <w:rsid w:val="00B90B36"/>
    <w:rsid w:val="00B91716"/>
    <w:rsid w:val="00B9177E"/>
    <w:rsid w:val="00B91FE7"/>
    <w:rsid w:val="00B92F26"/>
    <w:rsid w:val="00B93697"/>
    <w:rsid w:val="00B9388B"/>
    <w:rsid w:val="00B93C70"/>
    <w:rsid w:val="00B93FE5"/>
    <w:rsid w:val="00B9521F"/>
    <w:rsid w:val="00B957A9"/>
    <w:rsid w:val="00B96523"/>
    <w:rsid w:val="00B968D0"/>
    <w:rsid w:val="00B97958"/>
    <w:rsid w:val="00B97AF6"/>
    <w:rsid w:val="00BA043D"/>
    <w:rsid w:val="00BA0F2C"/>
    <w:rsid w:val="00BA2B1F"/>
    <w:rsid w:val="00BA44AB"/>
    <w:rsid w:val="00BA503E"/>
    <w:rsid w:val="00BA5CD4"/>
    <w:rsid w:val="00BA5EA0"/>
    <w:rsid w:val="00BA6BDB"/>
    <w:rsid w:val="00BB00E3"/>
    <w:rsid w:val="00BB01BF"/>
    <w:rsid w:val="00BB1564"/>
    <w:rsid w:val="00BB18E2"/>
    <w:rsid w:val="00BB2D03"/>
    <w:rsid w:val="00BB369C"/>
    <w:rsid w:val="00BB3A40"/>
    <w:rsid w:val="00BB3A5D"/>
    <w:rsid w:val="00BB4227"/>
    <w:rsid w:val="00BB507C"/>
    <w:rsid w:val="00BB5211"/>
    <w:rsid w:val="00BB5294"/>
    <w:rsid w:val="00BB56D7"/>
    <w:rsid w:val="00BB5ECA"/>
    <w:rsid w:val="00BC0025"/>
    <w:rsid w:val="00BC0381"/>
    <w:rsid w:val="00BC078B"/>
    <w:rsid w:val="00BC10CD"/>
    <w:rsid w:val="00BC173C"/>
    <w:rsid w:val="00BC2784"/>
    <w:rsid w:val="00BC3275"/>
    <w:rsid w:val="00BC3520"/>
    <w:rsid w:val="00BC39F0"/>
    <w:rsid w:val="00BC3F71"/>
    <w:rsid w:val="00BC5971"/>
    <w:rsid w:val="00BC5D5E"/>
    <w:rsid w:val="00BC71DF"/>
    <w:rsid w:val="00BD0C23"/>
    <w:rsid w:val="00BD1B2F"/>
    <w:rsid w:val="00BD1E8D"/>
    <w:rsid w:val="00BD26E4"/>
    <w:rsid w:val="00BD291D"/>
    <w:rsid w:val="00BD2C91"/>
    <w:rsid w:val="00BD30F1"/>
    <w:rsid w:val="00BD3491"/>
    <w:rsid w:val="00BD3846"/>
    <w:rsid w:val="00BD38DD"/>
    <w:rsid w:val="00BD5820"/>
    <w:rsid w:val="00BD5D39"/>
    <w:rsid w:val="00BD783D"/>
    <w:rsid w:val="00BE0142"/>
    <w:rsid w:val="00BE092F"/>
    <w:rsid w:val="00BE0B55"/>
    <w:rsid w:val="00BE132A"/>
    <w:rsid w:val="00BE13AD"/>
    <w:rsid w:val="00BE33D3"/>
    <w:rsid w:val="00BE3767"/>
    <w:rsid w:val="00BE40C9"/>
    <w:rsid w:val="00BE4465"/>
    <w:rsid w:val="00BE46D9"/>
    <w:rsid w:val="00BE4E41"/>
    <w:rsid w:val="00BE50E4"/>
    <w:rsid w:val="00BE52E8"/>
    <w:rsid w:val="00BE586B"/>
    <w:rsid w:val="00BE58E4"/>
    <w:rsid w:val="00BE5FCB"/>
    <w:rsid w:val="00BE6A51"/>
    <w:rsid w:val="00BE6DB9"/>
    <w:rsid w:val="00BE6F55"/>
    <w:rsid w:val="00BE7037"/>
    <w:rsid w:val="00BE7885"/>
    <w:rsid w:val="00BF132A"/>
    <w:rsid w:val="00BF1C82"/>
    <w:rsid w:val="00BF2F6E"/>
    <w:rsid w:val="00BF349B"/>
    <w:rsid w:val="00BF3735"/>
    <w:rsid w:val="00BF3E73"/>
    <w:rsid w:val="00BF3FFA"/>
    <w:rsid w:val="00BF4C46"/>
    <w:rsid w:val="00BF6AD6"/>
    <w:rsid w:val="00BF6D26"/>
    <w:rsid w:val="00BF6DB3"/>
    <w:rsid w:val="00BF6E2E"/>
    <w:rsid w:val="00BF74C1"/>
    <w:rsid w:val="00BF74D5"/>
    <w:rsid w:val="00BF7671"/>
    <w:rsid w:val="00C004DB"/>
    <w:rsid w:val="00C01083"/>
    <w:rsid w:val="00C011AA"/>
    <w:rsid w:val="00C03274"/>
    <w:rsid w:val="00C0492D"/>
    <w:rsid w:val="00C05223"/>
    <w:rsid w:val="00C055BF"/>
    <w:rsid w:val="00C066BD"/>
    <w:rsid w:val="00C06ACF"/>
    <w:rsid w:val="00C0721A"/>
    <w:rsid w:val="00C075AB"/>
    <w:rsid w:val="00C07CA3"/>
    <w:rsid w:val="00C10163"/>
    <w:rsid w:val="00C106B8"/>
    <w:rsid w:val="00C123F4"/>
    <w:rsid w:val="00C136C9"/>
    <w:rsid w:val="00C1388C"/>
    <w:rsid w:val="00C13A85"/>
    <w:rsid w:val="00C1470C"/>
    <w:rsid w:val="00C14AE1"/>
    <w:rsid w:val="00C16B86"/>
    <w:rsid w:val="00C16E6C"/>
    <w:rsid w:val="00C17430"/>
    <w:rsid w:val="00C17F9B"/>
    <w:rsid w:val="00C210CD"/>
    <w:rsid w:val="00C21D9E"/>
    <w:rsid w:val="00C22417"/>
    <w:rsid w:val="00C228ED"/>
    <w:rsid w:val="00C253F3"/>
    <w:rsid w:val="00C258F2"/>
    <w:rsid w:val="00C25B2E"/>
    <w:rsid w:val="00C261E3"/>
    <w:rsid w:val="00C261ED"/>
    <w:rsid w:val="00C2676E"/>
    <w:rsid w:val="00C26C17"/>
    <w:rsid w:val="00C271F8"/>
    <w:rsid w:val="00C272E3"/>
    <w:rsid w:val="00C2782B"/>
    <w:rsid w:val="00C27A0F"/>
    <w:rsid w:val="00C30891"/>
    <w:rsid w:val="00C315F0"/>
    <w:rsid w:val="00C31ABF"/>
    <w:rsid w:val="00C32257"/>
    <w:rsid w:val="00C36E80"/>
    <w:rsid w:val="00C37B69"/>
    <w:rsid w:val="00C40359"/>
    <w:rsid w:val="00C403F9"/>
    <w:rsid w:val="00C40BE0"/>
    <w:rsid w:val="00C40C62"/>
    <w:rsid w:val="00C40CB9"/>
    <w:rsid w:val="00C411BB"/>
    <w:rsid w:val="00C417F9"/>
    <w:rsid w:val="00C41E9D"/>
    <w:rsid w:val="00C41FF8"/>
    <w:rsid w:val="00C42548"/>
    <w:rsid w:val="00C42564"/>
    <w:rsid w:val="00C434D0"/>
    <w:rsid w:val="00C46C07"/>
    <w:rsid w:val="00C47400"/>
    <w:rsid w:val="00C479A8"/>
    <w:rsid w:val="00C47BAC"/>
    <w:rsid w:val="00C47DC9"/>
    <w:rsid w:val="00C47E59"/>
    <w:rsid w:val="00C506FB"/>
    <w:rsid w:val="00C512D1"/>
    <w:rsid w:val="00C517B8"/>
    <w:rsid w:val="00C522CB"/>
    <w:rsid w:val="00C529C4"/>
    <w:rsid w:val="00C52E99"/>
    <w:rsid w:val="00C5343D"/>
    <w:rsid w:val="00C534F0"/>
    <w:rsid w:val="00C535AE"/>
    <w:rsid w:val="00C54743"/>
    <w:rsid w:val="00C54C12"/>
    <w:rsid w:val="00C551CA"/>
    <w:rsid w:val="00C56D46"/>
    <w:rsid w:val="00C56FAB"/>
    <w:rsid w:val="00C57329"/>
    <w:rsid w:val="00C57CBB"/>
    <w:rsid w:val="00C61A14"/>
    <w:rsid w:val="00C62B9F"/>
    <w:rsid w:val="00C62E8F"/>
    <w:rsid w:val="00C6303C"/>
    <w:rsid w:val="00C63348"/>
    <w:rsid w:val="00C64037"/>
    <w:rsid w:val="00C64A67"/>
    <w:rsid w:val="00C64A91"/>
    <w:rsid w:val="00C65601"/>
    <w:rsid w:val="00C659B4"/>
    <w:rsid w:val="00C65F56"/>
    <w:rsid w:val="00C67FBB"/>
    <w:rsid w:val="00C704F8"/>
    <w:rsid w:val="00C7075B"/>
    <w:rsid w:val="00C7175C"/>
    <w:rsid w:val="00C724B8"/>
    <w:rsid w:val="00C73552"/>
    <w:rsid w:val="00C73A37"/>
    <w:rsid w:val="00C73CE7"/>
    <w:rsid w:val="00C73D4C"/>
    <w:rsid w:val="00C743D2"/>
    <w:rsid w:val="00C74B82"/>
    <w:rsid w:val="00C754AB"/>
    <w:rsid w:val="00C7557F"/>
    <w:rsid w:val="00C75F47"/>
    <w:rsid w:val="00C76993"/>
    <w:rsid w:val="00C7759D"/>
    <w:rsid w:val="00C77EA0"/>
    <w:rsid w:val="00C80521"/>
    <w:rsid w:val="00C8166A"/>
    <w:rsid w:val="00C81CAB"/>
    <w:rsid w:val="00C81DE0"/>
    <w:rsid w:val="00C81E85"/>
    <w:rsid w:val="00C81FAB"/>
    <w:rsid w:val="00C8308B"/>
    <w:rsid w:val="00C836BD"/>
    <w:rsid w:val="00C83718"/>
    <w:rsid w:val="00C8382C"/>
    <w:rsid w:val="00C847BB"/>
    <w:rsid w:val="00C85353"/>
    <w:rsid w:val="00C8548A"/>
    <w:rsid w:val="00C855F5"/>
    <w:rsid w:val="00C85DE5"/>
    <w:rsid w:val="00C85E03"/>
    <w:rsid w:val="00C86396"/>
    <w:rsid w:val="00C86A1A"/>
    <w:rsid w:val="00C90667"/>
    <w:rsid w:val="00C9236D"/>
    <w:rsid w:val="00C92848"/>
    <w:rsid w:val="00C928EA"/>
    <w:rsid w:val="00C92F64"/>
    <w:rsid w:val="00C931C4"/>
    <w:rsid w:val="00C932D8"/>
    <w:rsid w:val="00C93392"/>
    <w:rsid w:val="00C936AD"/>
    <w:rsid w:val="00C93889"/>
    <w:rsid w:val="00C93AED"/>
    <w:rsid w:val="00C93F48"/>
    <w:rsid w:val="00C94EA0"/>
    <w:rsid w:val="00C95AED"/>
    <w:rsid w:val="00C96AA4"/>
    <w:rsid w:val="00C96E36"/>
    <w:rsid w:val="00C9797D"/>
    <w:rsid w:val="00C97EFE"/>
    <w:rsid w:val="00C97F73"/>
    <w:rsid w:val="00CA283E"/>
    <w:rsid w:val="00CA2AF0"/>
    <w:rsid w:val="00CA3D61"/>
    <w:rsid w:val="00CA468A"/>
    <w:rsid w:val="00CA4A35"/>
    <w:rsid w:val="00CA4C92"/>
    <w:rsid w:val="00CA4E36"/>
    <w:rsid w:val="00CA5991"/>
    <w:rsid w:val="00CA5F62"/>
    <w:rsid w:val="00CA612E"/>
    <w:rsid w:val="00CA6277"/>
    <w:rsid w:val="00CA6685"/>
    <w:rsid w:val="00CA6A32"/>
    <w:rsid w:val="00CA6F4C"/>
    <w:rsid w:val="00CA7B4B"/>
    <w:rsid w:val="00CB0207"/>
    <w:rsid w:val="00CB035E"/>
    <w:rsid w:val="00CB0FD0"/>
    <w:rsid w:val="00CB150D"/>
    <w:rsid w:val="00CB1940"/>
    <w:rsid w:val="00CB22E2"/>
    <w:rsid w:val="00CB2749"/>
    <w:rsid w:val="00CB2973"/>
    <w:rsid w:val="00CB2EA3"/>
    <w:rsid w:val="00CB3796"/>
    <w:rsid w:val="00CB38A5"/>
    <w:rsid w:val="00CB3D3D"/>
    <w:rsid w:val="00CB6245"/>
    <w:rsid w:val="00CB6923"/>
    <w:rsid w:val="00CB692E"/>
    <w:rsid w:val="00CB712A"/>
    <w:rsid w:val="00CB73EC"/>
    <w:rsid w:val="00CB7F84"/>
    <w:rsid w:val="00CC04FE"/>
    <w:rsid w:val="00CC0643"/>
    <w:rsid w:val="00CC10ED"/>
    <w:rsid w:val="00CC19B1"/>
    <w:rsid w:val="00CC377C"/>
    <w:rsid w:val="00CC48DD"/>
    <w:rsid w:val="00CC503E"/>
    <w:rsid w:val="00CC5537"/>
    <w:rsid w:val="00CC599C"/>
    <w:rsid w:val="00CC652A"/>
    <w:rsid w:val="00CC69B1"/>
    <w:rsid w:val="00CC6BF5"/>
    <w:rsid w:val="00CD0413"/>
    <w:rsid w:val="00CD05DB"/>
    <w:rsid w:val="00CD094F"/>
    <w:rsid w:val="00CD1090"/>
    <w:rsid w:val="00CD1B8C"/>
    <w:rsid w:val="00CD46B9"/>
    <w:rsid w:val="00CD4BD4"/>
    <w:rsid w:val="00CD55F2"/>
    <w:rsid w:val="00CD5CF5"/>
    <w:rsid w:val="00CD7F06"/>
    <w:rsid w:val="00CE009A"/>
    <w:rsid w:val="00CE041A"/>
    <w:rsid w:val="00CE17A8"/>
    <w:rsid w:val="00CE19E6"/>
    <w:rsid w:val="00CE218B"/>
    <w:rsid w:val="00CE31AD"/>
    <w:rsid w:val="00CE39F1"/>
    <w:rsid w:val="00CE40A8"/>
    <w:rsid w:val="00CE43A8"/>
    <w:rsid w:val="00CE4FA1"/>
    <w:rsid w:val="00CE541E"/>
    <w:rsid w:val="00CE5623"/>
    <w:rsid w:val="00CE5A23"/>
    <w:rsid w:val="00CE61B7"/>
    <w:rsid w:val="00CE62D8"/>
    <w:rsid w:val="00CF1D6A"/>
    <w:rsid w:val="00CF1D76"/>
    <w:rsid w:val="00CF2445"/>
    <w:rsid w:val="00CF245F"/>
    <w:rsid w:val="00CF2FDE"/>
    <w:rsid w:val="00CF3950"/>
    <w:rsid w:val="00CF4716"/>
    <w:rsid w:val="00CF480B"/>
    <w:rsid w:val="00CF54F5"/>
    <w:rsid w:val="00CF5BEF"/>
    <w:rsid w:val="00CF5D68"/>
    <w:rsid w:val="00CF5E9C"/>
    <w:rsid w:val="00CF5F9F"/>
    <w:rsid w:val="00CF6C81"/>
    <w:rsid w:val="00CF7011"/>
    <w:rsid w:val="00CF7359"/>
    <w:rsid w:val="00D00AFC"/>
    <w:rsid w:val="00D00C5A"/>
    <w:rsid w:val="00D01CA1"/>
    <w:rsid w:val="00D01DBA"/>
    <w:rsid w:val="00D02016"/>
    <w:rsid w:val="00D02128"/>
    <w:rsid w:val="00D0282C"/>
    <w:rsid w:val="00D02B27"/>
    <w:rsid w:val="00D04086"/>
    <w:rsid w:val="00D04385"/>
    <w:rsid w:val="00D060D6"/>
    <w:rsid w:val="00D0616A"/>
    <w:rsid w:val="00D06AFD"/>
    <w:rsid w:val="00D06F74"/>
    <w:rsid w:val="00D07571"/>
    <w:rsid w:val="00D0772B"/>
    <w:rsid w:val="00D107F1"/>
    <w:rsid w:val="00D10E6B"/>
    <w:rsid w:val="00D1223C"/>
    <w:rsid w:val="00D12432"/>
    <w:rsid w:val="00D127D9"/>
    <w:rsid w:val="00D12DD1"/>
    <w:rsid w:val="00D13C09"/>
    <w:rsid w:val="00D13D3E"/>
    <w:rsid w:val="00D13F75"/>
    <w:rsid w:val="00D14224"/>
    <w:rsid w:val="00D14244"/>
    <w:rsid w:val="00D1576B"/>
    <w:rsid w:val="00D157D9"/>
    <w:rsid w:val="00D17102"/>
    <w:rsid w:val="00D17ADC"/>
    <w:rsid w:val="00D20345"/>
    <w:rsid w:val="00D20D0B"/>
    <w:rsid w:val="00D20FEA"/>
    <w:rsid w:val="00D21630"/>
    <w:rsid w:val="00D23338"/>
    <w:rsid w:val="00D23374"/>
    <w:rsid w:val="00D24404"/>
    <w:rsid w:val="00D254FF"/>
    <w:rsid w:val="00D259FD"/>
    <w:rsid w:val="00D26189"/>
    <w:rsid w:val="00D268F5"/>
    <w:rsid w:val="00D27041"/>
    <w:rsid w:val="00D273BF"/>
    <w:rsid w:val="00D27DC2"/>
    <w:rsid w:val="00D27DD1"/>
    <w:rsid w:val="00D30438"/>
    <w:rsid w:val="00D31C97"/>
    <w:rsid w:val="00D33467"/>
    <w:rsid w:val="00D33CA1"/>
    <w:rsid w:val="00D35BF2"/>
    <w:rsid w:val="00D35E4F"/>
    <w:rsid w:val="00D35EBE"/>
    <w:rsid w:val="00D36830"/>
    <w:rsid w:val="00D36E5E"/>
    <w:rsid w:val="00D37710"/>
    <w:rsid w:val="00D405AF"/>
    <w:rsid w:val="00D40E9D"/>
    <w:rsid w:val="00D41054"/>
    <w:rsid w:val="00D41AF7"/>
    <w:rsid w:val="00D41DF7"/>
    <w:rsid w:val="00D4202B"/>
    <w:rsid w:val="00D4243D"/>
    <w:rsid w:val="00D425DF"/>
    <w:rsid w:val="00D428C6"/>
    <w:rsid w:val="00D43034"/>
    <w:rsid w:val="00D4308D"/>
    <w:rsid w:val="00D45F7E"/>
    <w:rsid w:val="00D46031"/>
    <w:rsid w:val="00D46E74"/>
    <w:rsid w:val="00D4737F"/>
    <w:rsid w:val="00D47E41"/>
    <w:rsid w:val="00D50ACE"/>
    <w:rsid w:val="00D5116E"/>
    <w:rsid w:val="00D51585"/>
    <w:rsid w:val="00D52048"/>
    <w:rsid w:val="00D5228C"/>
    <w:rsid w:val="00D52D84"/>
    <w:rsid w:val="00D534B9"/>
    <w:rsid w:val="00D534BA"/>
    <w:rsid w:val="00D56381"/>
    <w:rsid w:val="00D569BE"/>
    <w:rsid w:val="00D56FEC"/>
    <w:rsid w:val="00D57016"/>
    <w:rsid w:val="00D57238"/>
    <w:rsid w:val="00D61723"/>
    <w:rsid w:val="00D61FC2"/>
    <w:rsid w:val="00D61FED"/>
    <w:rsid w:val="00D620E3"/>
    <w:rsid w:val="00D62E48"/>
    <w:rsid w:val="00D634DF"/>
    <w:rsid w:val="00D6391E"/>
    <w:rsid w:val="00D63F43"/>
    <w:rsid w:val="00D64486"/>
    <w:rsid w:val="00D64EEC"/>
    <w:rsid w:val="00D66F2A"/>
    <w:rsid w:val="00D70133"/>
    <w:rsid w:val="00D7024D"/>
    <w:rsid w:val="00D70856"/>
    <w:rsid w:val="00D724DE"/>
    <w:rsid w:val="00D7297F"/>
    <w:rsid w:val="00D72BE7"/>
    <w:rsid w:val="00D7384B"/>
    <w:rsid w:val="00D74216"/>
    <w:rsid w:val="00D746C7"/>
    <w:rsid w:val="00D74D6B"/>
    <w:rsid w:val="00D7504A"/>
    <w:rsid w:val="00D75525"/>
    <w:rsid w:val="00D75E28"/>
    <w:rsid w:val="00D80C73"/>
    <w:rsid w:val="00D81484"/>
    <w:rsid w:val="00D8158C"/>
    <w:rsid w:val="00D81BD4"/>
    <w:rsid w:val="00D81C98"/>
    <w:rsid w:val="00D822C2"/>
    <w:rsid w:val="00D82C8E"/>
    <w:rsid w:val="00D82EAE"/>
    <w:rsid w:val="00D84BF7"/>
    <w:rsid w:val="00D85119"/>
    <w:rsid w:val="00D851EE"/>
    <w:rsid w:val="00D85D0D"/>
    <w:rsid w:val="00D86915"/>
    <w:rsid w:val="00D86DE8"/>
    <w:rsid w:val="00D86E44"/>
    <w:rsid w:val="00D874DF"/>
    <w:rsid w:val="00D8796C"/>
    <w:rsid w:val="00D90258"/>
    <w:rsid w:val="00D90C71"/>
    <w:rsid w:val="00D90F5F"/>
    <w:rsid w:val="00D91217"/>
    <w:rsid w:val="00D91C5C"/>
    <w:rsid w:val="00D91F5F"/>
    <w:rsid w:val="00D929D0"/>
    <w:rsid w:val="00D947A1"/>
    <w:rsid w:val="00D94A82"/>
    <w:rsid w:val="00D94CA7"/>
    <w:rsid w:val="00D94F3A"/>
    <w:rsid w:val="00D9546F"/>
    <w:rsid w:val="00D96A2B"/>
    <w:rsid w:val="00D96D8A"/>
    <w:rsid w:val="00D978CE"/>
    <w:rsid w:val="00DA0036"/>
    <w:rsid w:val="00DA018F"/>
    <w:rsid w:val="00DA053E"/>
    <w:rsid w:val="00DA10E1"/>
    <w:rsid w:val="00DA182B"/>
    <w:rsid w:val="00DA1836"/>
    <w:rsid w:val="00DA22E8"/>
    <w:rsid w:val="00DA2867"/>
    <w:rsid w:val="00DA3F06"/>
    <w:rsid w:val="00DA4374"/>
    <w:rsid w:val="00DA5061"/>
    <w:rsid w:val="00DA5A75"/>
    <w:rsid w:val="00DA5D7E"/>
    <w:rsid w:val="00DA5DB8"/>
    <w:rsid w:val="00DA6931"/>
    <w:rsid w:val="00DA6AE7"/>
    <w:rsid w:val="00DA74B5"/>
    <w:rsid w:val="00DA79ED"/>
    <w:rsid w:val="00DA79F8"/>
    <w:rsid w:val="00DB0104"/>
    <w:rsid w:val="00DB078F"/>
    <w:rsid w:val="00DB09AF"/>
    <w:rsid w:val="00DB137D"/>
    <w:rsid w:val="00DB2291"/>
    <w:rsid w:val="00DB2BB8"/>
    <w:rsid w:val="00DB30C5"/>
    <w:rsid w:val="00DB42A2"/>
    <w:rsid w:val="00DB53E6"/>
    <w:rsid w:val="00DB54CD"/>
    <w:rsid w:val="00DB5AEC"/>
    <w:rsid w:val="00DB5B77"/>
    <w:rsid w:val="00DB5BB4"/>
    <w:rsid w:val="00DB6AFA"/>
    <w:rsid w:val="00DB6CE0"/>
    <w:rsid w:val="00DB70C4"/>
    <w:rsid w:val="00DB77F9"/>
    <w:rsid w:val="00DB7FD2"/>
    <w:rsid w:val="00DC03D1"/>
    <w:rsid w:val="00DC0AF0"/>
    <w:rsid w:val="00DC0C6C"/>
    <w:rsid w:val="00DC1008"/>
    <w:rsid w:val="00DC1628"/>
    <w:rsid w:val="00DC1C60"/>
    <w:rsid w:val="00DC272E"/>
    <w:rsid w:val="00DC34F1"/>
    <w:rsid w:val="00DC3859"/>
    <w:rsid w:val="00DC444F"/>
    <w:rsid w:val="00DC4640"/>
    <w:rsid w:val="00DC4A1B"/>
    <w:rsid w:val="00DC4CCD"/>
    <w:rsid w:val="00DC5090"/>
    <w:rsid w:val="00DC5C91"/>
    <w:rsid w:val="00DC659F"/>
    <w:rsid w:val="00DC6E16"/>
    <w:rsid w:val="00DC73C1"/>
    <w:rsid w:val="00DC7AF1"/>
    <w:rsid w:val="00DC7CBC"/>
    <w:rsid w:val="00DD00CA"/>
    <w:rsid w:val="00DD053D"/>
    <w:rsid w:val="00DD07C4"/>
    <w:rsid w:val="00DD0A83"/>
    <w:rsid w:val="00DD0E25"/>
    <w:rsid w:val="00DD0E43"/>
    <w:rsid w:val="00DD0F45"/>
    <w:rsid w:val="00DD1D05"/>
    <w:rsid w:val="00DD20FB"/>
    <w:rsid w:val="00DD2ED9"/>
    <w:rsid w:val="00DD3D30"/>
    <w:rsid w:val="00DD54FF"/>
    <w:rsid w:val="00DD5E9E"/>
    <w:rsid w:val="00DD674D"/>
    <w:rsid w:val="00DD6904"/>
    <w:rsid w:val="00DD79C0"/>
    <w:rsid w:val="00DD7F73"/>
    <w:rsid w:val="00DE0D63"/>
    <w:rsid w:val="00DE115C"/>
    <w:rsid w:val="00DE24D5"/>
    <w:rsid w:val="00DE3AB5"/>
    <w:rsid w:val="00DE3BEE"/>
    <w:rsid w:val="00DE3D4D"/>
    <w:rsid w:val="00DE4639"/>
    <w:rsid w:val="00DE46C2"/>
    <w:rsid w:val="00DE4AB5"/>
    <w:rsid w:val="00DE59D6"/>
    <w:rsid w:val="00DE5B7D"/>
    <w:rsid w:val="00DE61BD"/>
    <w:rsid w:val="00DE6539"/>
    <w:rsid w:val="00DE67F5"/>
    <w:rsid w:val="00DE6834"/>
    <w:rsid w:val="00DE6AD2"/>
    <w:rsid w:val="00DF2105"/>
    <w:rsid w:val="00DF228C"/>
    <w:rsid w:val="00DF2841"/>
    <w:rsid w:val="00DF2D10"/>
    <w:rsid w:val="00DF3498"/>
    <w:rsid w:val="00DF4C71"/>
    <w:rsid w:val="00DF5107"/>
    <w:rsid w:val="00DF5943"/>
    <w:rsid w:val="00DF5B7B"/>
    <w:rsid w:val="00DF5F7A"/>
    <w:rsid w:val="00DF61CE"/>
    <w:rsid w:val="00DF73CC"/>
    <w:rsid w:val="00DF748E"/>
    <w:rsid w:val="00E00F6B"/>
    <w:rsid w:val="00E01BF2"/>
    <w:rsid w:val="00E01CDE"/>
    <w:rsid w:val="00E01D37"/>
    <w:rsid w:val="00E02A8F"/>
    <w:rsid w:val="00E02D62"/>
    <w:rsid w:val="00E0300E"/>
    <w:rsid w:val="00E04161"/>
    <w:rsid w:val="00E049D3"/>
    <w:rsid w:val="00E04F16"/>
    <w:rsid w:val="00E05CFB"/>
    <w:rsid w:val="00E05D85"/>
    <w:rsid w:val="00E07585"/>
    <w:rsid w:val="00E07FAB"/>
    <w:rsid w:val="00E102D0"/>
    <w:rsid w:val="00E10A92"/>
    <w:rsid w:val="00E11261"/>
    <w:rsid w:val="00E11528"/>
    <w:rsid w:val="00E12552"/>
    <w:rsid w:val="00E12A55"/>
    <w:rsid w:val="00E1537C"/>
    <w:rsid w:val="00E157B5"/>
    <w:rsid w:val="00E15B05"/>
    <w:rsid w:val="00E16164"/>
    <w:rsid w:val="00E16AF9"/>
    <w:rsid w:val="00E171B2"/>
    <w:rsid w:val="00E1798F"/>
    <w:rsid w:val="00E17B59"/>
    <w:rsid w:val="00E20089"/>
    <w:rsid w:val="00E20141"/>
    <w:rsid w:val="00E20AB1"/>
    <w:rsid w:val="00E21A33"/>
    <w:rsid w:val="00E22490"/>
    <w:rsid w:val="00E228D7"/>
    <w:rsid w:val="00E228F4"/>
    <w:rsid w:val="00E22B3E"/>
    <w:rsid w:val="00E22BAA"/>
    <w:rsid w:val="00E248C1"/>
    <w:rsid w:val="00E24C35"/>
    <w:rsid w:val="00E250EF"/>
    <w:rsid w:val="00E25DAA"/>
    <w:rsid w:val="00E2626B"/>
    <w:rsid w:val="00E30539"/>
    <w:rsid w:val="00E30F5A"/>
    <w:rsid w:val="00E32401"/>
    <w:rsid w:val="00E3261D"/>
    <w:rsid w:val="00E332FE"/>
    <w:rsid w:val="00E35480"/>
    <w:rsid w:val="00E355D8"/>
    <w:rsid w:val="00E37A80"/>
    <w:rsid w:val="00E37E81"/>
    <w:rsid w:val="00E40DA3"/>
    <w:rsid w:val="00E41157"/>
    <w:rsid w:val="00E41414"/>
    <w:rsid w:val="00E41896"/>
    <w:rsid w:val="00E41C05"/>
    <w:rsid w:val="00E4279D"/>
    <w:rsid w:val="00E4348F"/>
    <w:rsid w:val="00E43BDC"/>
    <w:rsid w:val="00E4470F"/>
    <w:rsid w:val="00E45C15"/>
    <w:rsid w:val="00E4640B"/>
    <w:rsid w:val="00E46CF2"/>
    <w:rsid w:val="00E47188"/>
    <w:rsid w:val="00E5022D"/>
    <w:rsid w:val="00E50906"/>
    <w:rsid w:val="00E51416"/>
    <w:rsid w:val="00E51459"/>
    <w:rsid w:val="00E51690"/>
    <w:rsid w:val="00E51B9B"/>
    <w:rsid w:val="00E51BBD"/>
    <w:rsid w:val="00E521B9"/>
    <w:rsid w:val="00E527CF"/>
    <w:rsid w:val="00E5302A"/>
    <w:rsid w:val="00E53FE6"/>
    <w:rsid w:val="00E560F9"/>
    <w:rsid w:val="00E56F4D"/>
    <w:rsid w:val="00E57242"/>
    <w:rsid w:val="00E573DE"/>
    <w:rsid w:val="00E6080F"/>
    <w:rsid w:val="00E60F0B"/>
    <w:rsid w:val="00E60F50"/>
    <w:rsid w:val="00E6135F"/>
    <w:rsid w:val="00E62196"/>
    <w:rsid w:val="00E627E1"/>
    <w:rsid w:val="00E62F31"/>
    <w:rsid w:val="00E662FD"/>
    <w:rsid w:val="00E6677A"/>
    <w:rsid w:val="00E6704A"/>
    <w:rsid w:val="00E67B5B"/>
    <w:rsid w:val="00E67D48"/>
    <w:rsid w:val="00E7012A"/>
    <w:rsid w:val="00E70CBB"/>
    <w:rsid w:val="00E71037"/>
    <w:rsid w:val="00E712FD"/>
    <w:rsid w:val="00E71828"/>
    <w:rsid w:val="00E72987"/>
    <w:rsid w:val="00E731E7"/>
    <w:rsid w:val="00E7380E"/>
    <w:rsid w:val="00E73B64"/>
    <w:rsid w:val="00E7441F"/>
    <w:rsid w:val="00E744C5"/>
    <w:rsid w:val="00E74E19"/>
    <w:rsid w:val="00E751DE"/>
    <w:rsid w:val="00E757A3"/>
    <w:rsid w:val="00E7619C"/>
    <w:rsid w:val="00E76602"/>
    <w:rsid w:val="00E777E7"/>
    <w:rsid w:val="00E779C8"/>
    <w:rsid w:val="00E77CBF"/>
    <w:rsid w:val="00E805E3"/>
    <w:rsid w:val="00E8083A"/>
    <w:rsid w:val="00E80CBE"/>
    <w:rsid w:val="00E8125A"/>
    <w:rsid w:val="00E81C73"/>
    <w:rsid w:val="00E81CD5"/>
    <w:rsid w:val="00E8218F"/>
    <w:rsid w:val="00E82A09"/>
    <w:rsid w:val="00E832D9"/>
    <w:rsid w:val="00E83FAE"/>
    <w:rsid w:val="00E84BC4"/>
    <w:rsid w:val="00E856C5"/>
    <w:rsid w:val="00E85D2D"/>
    <w:rsid w:val="00E85D4F"/>
    <w:rsid w:val="00E85EF4"/>
    <w:rsid w:val="00E8632E"/>
    <w:rsid w:val="00E86DC7"/>
    <w:rsid w:val="00E87C4F"/>
    <w:rsid w:val="00E90CE3"/>
    <w:rsid w:val="00E910F4"/>
    <w:rsid w:val="00E913E7"/>
    <w:rsid w:val="00E9205E"/>
    <w:rsid w:val="00E9220A"/>
    <w:rsid w:val="00E92B04"/>
    <w:rsid w:val="00E93006"/>
    <w:rsid w:val="00E93601"/>
    <w:rsid w:val="00E9417F"/>
    <w:rsid w:val="00E945C9"/>
    <w:rsid w:val="00E95407"/>
    <w:rsid w:val="00E95891"/>
    <w:rsid w:val="00E964DC"/>
    <w:rsid w:val="00E96979"/>
    <w:rsid w:val="00E973AE"/>
    <w:rsid w:val="00E9767C"/>
    <w:rsid w:val="00E976C5"/>
    <w:rsid w:val="00E97F96"/>
    <w:rsid w:val="00EA03EF"/>
    <w:rsid w:val="00EA04FA"/>
    <w:rsid w:val="00EA102F"/>
    <w:rsid w:val="00EA1738"/>
    <w:rsid w:val="00EA1929"/>
    <w:rsid w:val="00EA3B36"/>
    <w:rsid w:val="00EA504C"/>
    <w:rsid w:val="00EA577F"/>
    <w:rsid w:val="00EA5C42"/>
    <w:rsid w:val="00EA6910"/>
    <w:rsid w:val="00EA7435"/>
    <w:rsid w:val="00EA7BFC"/>
    <w:rsid w:val="00EB08FD"/>
    <w:rsid w:val="00EB1174"/>
    <w:rsid w:val="00EB19F4"/>
    <w:rsid w:val="00EB2849"/>
    <w:rsid w:val="00EB51C5"/>
    <w:rsid w:val="00EB51C7"/>
    <w:rsid w:val="00EB5791"/>
    <w:rsid w:val="00EB5AAC"/>
    <w:rsid w:val="00EB5DAF"/>
    <w:rsid w:val="00EB69FE"/>
    <w:rsid w:val="00EB6DB1"/>
    <w:rsid w:val="00EB7B6F"/>
    <w:rsid w:val="00EC04CF"/>
    <w:rsid w:val="00EC053E"/>
    <w:rsid w:val="00EC0B79"/>
    <w:rsid w:val="00EC0C85"/>
    <w:rsid w:val="00EC2373"/>
    <w:rsid w:val="00EC29DF"/>
    <w:rsid w:val="00EC2E95"/>
    <w:rsid w:val="00EC3592"/>
    <w:rsid w:val="00EC396C"/>
    <w:rsid w:val="00EC3EF5"/>
    <w:rsid w:val="00EC4DFA"/>
    <w:rsid w:val="00EC5134"/>
    <w:rsid w:val="00EC59F8"/>
    <w:rsid w:val="00EC5B5D"/>
    <w:rsid w:val="00EC5EEA"/>
    <w:rsid w:val="00EC624D"/>
    <w:rsid w:val="00EC62CE"/>
    <w:rsid w:val="00EC6410"/>
    <w:rsid w:val="00EC6453"/>
    <w:rsid w:val="00EC6544"/>
    <w:rsid w:val="00EC77F8"/>
    <w:rsid w:val="00EC7AF3"/>
    <w:rsid w:val="00ED0313"/>
    <w:rsid w:val="00ED0375"/>
    <w:rsid w:val="00ED0D8B"/>
    <w:rsid w:val="00ED174E"/>
    <w:rsid w:val="00ED1A88"/>
    <w:rsid w:val="00ED291D"/>
    <w:rsid w:val="00ED4032"/>
    <w:rsid w:val="00ED4278"/>
    <w:rsid w:val="00ED4AF0"/>
    <w:rsid w:val="00ED53E2"/>
    <w:rsid w:val="00ED5A95"/>
    <w:rsid w:val="00ED5D2D"/>
    <w:rsid w:val="00ED6F87"/>
    <w:rsid w:val="00ED7136"/>
    <w:rsid w:val="00EE039E"/>
    <w:rsid w:val="00EE1456"/>
    <w:rsid w:val="00EE175D"/>
    <w:rsid w:val="00EE1A5F"/>
    <w:rsid w:val="00EE1D06"/>
    <w:rsid w:val="00EE1E6E"/>
    <w:rsid w:val="00EE21E7"/>
    <w:rsid w:val="00EE323A"/>
    <w:rsid w:val="00EE3536"/>
    <w:rsid w:val="00EE4BD1"/>
    <w:rsid w:val="00EE5CEC"/>
    <w:rsid w:val="00EE74B2"/>
    <w:rsid w:val="00EE785F"/>
    <w:rsid w:val="00EE791B"/>
    <w:rsid w:val="00EE79FB"/>
    <w:rsid w:val="00EF025B"/>
    <w:rsid w:val="00EF15BD"/>
    <w:rsid w:val="00EF1AC8"/>
    <w:rsid w:val="00EF1BF4"/>
    <w:rsid w:val="00EF2572"/>
    <w:rsid w:val="00EF2E83"/>
    <w:rsid w:val="00EF3837"/>
    <w:rsid w:val="00EF4726"/>
    <w:rsid w:val="00EF498B"/>
    <w:rsid w:val="00EF62E7"/>
    <w:rsid w:val="00EF683C"/>
    <w:rsid w:val="00F00ECE"/>
    <w:rsid w:val="00F00F8A"/>
    <w:rsid w:val="00F017FD"/>
    <w:rsid w:val="00F02843"/>
    <w:rsid w:val="00F032BA"/>
    <w:rsid w:val="00F03962"/>
    <w:rsid w:val="00F03CF5"/>
    <w:rsid w:val="00F04621"/>
    <w:rsid w:val="00F05881"/>
    <w:rsid w:val="00F05CEE"/>
    <w:rsid w:val="00F05DD8"/>
    <w:rsid w:val="00F06839"/>
    <w:rsid w:val="00F06A8F"/>
    <w:rsid w:val="00F107EE"/>
    <w:rsid w:val="00F112E3"/>
    <w:rsid w:val="00F11434"/>
    <w:rsid w:val="00F11DB8"/>
    <w:rsid w:val="00F12548"/>
    <w:rsid w:val="00F12D84"/>
    <w:rsid w:val="00F1386C"/>
    <w:rsid w:val="00F13A8D"/>
    <w:rsid w:val="00F13F8F"/>
    <w:rsid w:val="00F14223"/>
    <w:rsid w:val="00F14311"/>
    <w:rsid w:val="00F147D4"/>
    <w:rsid w:val="00F14ECE"/>
    <w:rsid w:val="00F15597"/>
    <w:rsid w:val="00F15F52"/>
    <w:rsid w:val="00F16D53"/>
    <w:rsid w:val="00F17168"/>
    <w:rsid w:val="00F17F78"/>
    <w:rsid w:val="00F2025F"/>
    <w:rsid w:val="00F20BB1"/>
    <w:rsid w:val="00F20F09"/>
    <w:rsid w:val="00F22DBD"/>
    <w:rsid w:val="00F238FC"/>
    <w:rsid w:val="00F24385"/>
    <w:rsid w:val="00F246A6"/>
    <w:rsid w:val="00F252FC"/>
    <w:rsid w:val="00F2583F"/>
    <w:rsid w:val="00F25BD9"/>
    <w:rsid w:val="00F26035"/>
    <w:rsid w:val="00F263A7"/>
    <w:rsid w:val="00F26B85"/>
    <w:rsid w:val="00F2767A"/>
    <w:rsid w:val="00F27D93"/>
    <w:rsid w:val="00F30251"/>
    <w:rsid w:val="00F30426"/>
    <w:rsid w:val="00F30602"/>
    <w:rsid w:val="00F311EF"/>
    <w:rsid w:val="00F31A44"/>
    <w:rsid w:val="00F33BEA"/>
    <w:rsid w:val="00F341D5"/>
    <w:rsid w:val="00F34607"/>
    <w:rsid w:val="00F34926"/>
    <w:rsid w:val="00F34B8B"/>
    <w:rsid w:val="00F34C1C"/>
    <w:rsid w:val="00F34CB6"/>
    <w:rsid w:val="00F34D98"/>
    <w:rsid w:val="00F359DB"/>
    <w:rsid w:val="00F35BC0"/>
    <w:rsid w:val="00F35BC5"/>
    <w:rsid w:val="00F35DF5"/>
    <w:rsid w:val="00F36888"/>
    <w:rsid w:val="00F36897"/>
    <w:rsid w:val="00F3750C"/>
    <w:rsid w:val="00F40642"/>
    <w:rsid w:val="00F408CB"/>
    <w:rsid w:val="00F40B44"/>
    <w:rsid w:val="00F40F99"/>
    <w:rsid w:val="00F40FD8"/>
    <w:rsid w:val="00F4102E"/>
    <w:rsid w:val="00F410A4"/>
    <w:rsid w:val="00F41B1A"/>
    <w:rsid w:val="00F41F03"/>
    <w:rsid w:val="00F42019"/>
    <w:rsid w:val="00F434FA"/>
    <w:rsid w:val="00F448F3"/>
    <w:rsid w:val="00F44DF2"/>
    <w:rsid w:val="00F4568E"/>
    <w:rsid w:val="00F45E1D"/>
    <w:rsid w:val="00F460AE"/>
    <w:rsid w:val="00F4740B"/>
    <w:rsid w:val="00F478D3"/>
    <w:rsid w:val="00F47F61"/>
    <w:rsid w:val="00F51295"/>
    <w:rsid w:val="00F51317"/>
    <w:rsid w:val="00F51C43"/>
    <w:rsid w:val="00F524E4"/>
    <w:rsid w:val="00F5251B"/>
    <w:rsid w:val="00F52592"/>
    <w:rsid w:val="00F52645"/>
    <w:rsid w:val="00F52647"/>
    <w:rsid w:val="00F5267C"/>
    <w:rsid w:val="00F537CA"/>
    <w:rsid w:val="00F54218"/>
    <w:rsid w:val="00F548CF"/>
    <w:rsid w:val="00F54FC4"/>
    <w:rsid w:val="00F5514B"/>
    <w:rsid w:val="00F555DF"/>
    <w:rsid w:val="00F55C79"/>
    <w:rsid w:val="00F560E7"/>
    <w:rsid w:val="00F566D0"/>
    <w:rsid w:val="00F60A49"/>
    <w:rsid w:val="00F60BCD"/>
    <w:rsid w:val="00F6102B"/>
    <w:rsid w:val="00F61453"/>
    <w:rsid w:val="00F61DC2"/>
    <w:rsid w:val="00F61E6A"/>
    <w:rsid w:val="00F62A32"/>
    <w:rsid w:val="00F6348F"/>
    <w:rsid w:val="00F63533"/>
    <w:rsid w:val="00F640F1"/>
    <w:rsid w:val="00F642BD"/>
    <w:rsid w:val="00F646ED"/>
    <w:rsid w:val="00F656AC"/>
    <w:rsid w:val="00F65918"/>
    <w:rsid w:val="00F67E92"/>
    <w:rsid w:val="00F706F4"/>
    <w:rsid w:val="00F714B4"/>
    <w:rsid w:val="00F71815"/>
    <w:rsid w:val="00F7276D"/>
    <w:rsid w:val="00F72995"/>
    <w:rsid w:val="00F730F8"/>
    <w:rsid w:val="00F73345"/>
    <w:rsid w:val="00F738DB"/>
    <w:rsid w:val="00F73A5F"/>
    <w:rsid w:val="00F73EBB"/>
    <w:rsid w:val="00F746BB"/>
    <w:rsid w:val="00F74D92"/>
    <w:rsid w:val="00F74DD2"/>
    <w:rsid w:val="00F75851"/>
    <w:rsid w:val="00F75A8F"/>
    <w:rsid w:val="00F75E9B"/>
    <w:rsid w:val="00F761EC"/>
    <w:rsid w:val="00F7648A"/>
    <w:rsid w:val="00F76D9C"/>
    <w:rsid w:val="00F76E57"/>
    <w:rsid w:val="00F7731C"/>
    <w:rsid w:val="00F77CA9"/>
    <w:rsid w:val="00F80463"/>
    <w:rsid w:val="00F80678"/>
    <w:rsid w:val="00F80B2E"/>
    <w:rsid w:val="00F815D9"/>
    <w:rsid w:val="00F823FB"/>
    <w:rsid w:val="00F826BF"/>
    <w:rsid w:val="00F82AED"/>
    <w:rsid w:val="00F82BD2"/>
    <w:rsid w:val="00F82C24"/>
    <w:rsid w:val="00F83CBA"/>
    <w:rsid w:val="00F83CF2"/>
    <w:rsid w:val="00F843E0"/>
    <w:rsid w:val="00F84E18"/>
    <w:rsid w:val="00F856DE"/>
    <w:rsid w:val="00F85E75"/>
    <w:rsid w:val="00F87711"/>
    <w:rsid w:val="00F87A6C"/>
    <w:rsid w:val="00F87D5C"/>
    <w:rsid w:val="00F87F03"/>
    <w:rsid w:val="00F90556"/>
    <w:rsid w:val="00F90FB4"/>
    <w:rsid w:val="00F9144B"/>
    <w:rsid w:val="00F918C0"/>
    <w:rsid w:val="00F91938"/>
    <w:rsid w:val="00F92AEF"/>
    <w:rsid w:val="00F9440F"/>
    <w:rsid w:val="00F9595F"/>
    <w:rsid w:val="00F96142"/>
    <w:rsid w:val="00F97040"/>
    <w:rsid w:val="00F97BCC"/>
    <w:rsid w:val="00F97ED3"/>
    <w:rsid w:val="00FA015D"/>
    <w:rsid w:val="00FA0BBE"/>
    <w:rsid w:val="00FA10B1"/>
    <w:rsid w:val="00FA157A"/>
    <w:rsid w:val="00FA15DB"/>
    <w:rsid w:val="00FA1B5F"/>
    <w:rsid w:val="00FA2095"/>
    <w:rsid w:val="00FA314E"/>
    <w:rsid w:val="00FA32C9"/>
    <w:rsid w:val="00FA3473"/>
    <w:rsid w:val="00FA48A0"/>
    <w:rsid w:val="00FA54CD"/>
    <w:rsid w:val="00FA5BB5"/>
    <w:rsid w:val="00FA6253"/>
    <w:rsid w:val="00FA6366"/>
    <w:rsid w:val="00FA6525"/>
    <w:rsid w:val="00FA6652"/>
    <w:rsid w:val="00FA7657"/>
    <w:rsid w:val="00FA7812"/>
    <w:rsid w:val="00FA7A91"/>
    <w:rsid w:val="00FB0367"/>
    <w:rsid w:val="00FB0805"/>
    <w:rsid w:val="00FB0C66"/>
    <w:rsid w:val="00FB1127"/>
    <w:rsid w:val="00FB1782"/>
    <w:rsid w:val="00FB3170"/>
    <w:rsid w:val="00FB31ED"/>
    <w:rsid w:val="00FB3410"/>
    <w:rsid w:val="00FB3C76"/>
    <w:rsid w:val="00FB44F7"/>
    <w:rsid w:val="00FB459E"/>
    <w:rsid w:val="00FB49D3"/>
    <w:rsid w:val="00FB51BC"/>
    <w:rsid w:val="00FB5AF7"/>
    <w:rsid w:val="00FB6209"/>
    <w:rsid w:val="00FB71BF"/>
    <w:rsid w:val="00FB73CC"/>
    <w:rsid w:val="00FB7DFB"/>
    <w:rsid w:val="00FC082D"/>
    <w:rsid w:val="00FC09C1"/>
    <w:rsid w:val="00FC1212"/>
    <w:rsid w:val="00FC19A2"/>
    <w:rsid w:val="00FC2B3B"/>
    <w:rsid w:val="00FC3730"/>
    <w:rsid w:val="00FC536A"/>
    <w:rsid w:val="00FC5778"/>
    <w:rsid w:val="00FC5A6E"/>
    <w:rsid w:val="00FC5D0C"/>
    <w:rsid w:val="00FC6C19"/>
    <w:rsid w:val="00FD02D4"/>
    <w:rsid w:val="00FD1782"/>
    <w:rsid w:val="00FD1B47"/>
    <w:rsid w:val="00FD38A0"/>
    <w:rsid w:val="00FD497F"/>
    <w:rsid w:val="00FD521C"/>
    <w:rsid w:val="00FD536B"/>
    <w:rsid w:val="00FD5E69"/>
    <w:rsid w:val="00FD5EC6"/>
    <w:rsid w:val="00FD69B7"/>
    <w:rsid w:val="00FD74FA"/>
    <w:rsid w:val="00FE1DB3"/>
    <w:rsid w:val="00FE35AC"/>
    <w:rsid w:val="00FE38EB"/>
    <w:rsid w:val="00FE4339"/>
    <w:rsid w:val="00FE4B48"/>
    <w:rsid w:val="00FE5D99"/>
    <w:rsid w:val="00FE60AA"/>
    <w:rsid w:val="00FE682C"/>
    <w:rsid w:val="00FE7A61"/>
    <w:rsid w:val="00FE7B88"/>
    <w:rsid w:val="00FF1FEA"/>
    <w:rsid w:val="00FF3DE3"/>
    <w:rsid w:val="00FF4045"/>
    <w:rsid w:val="00FF4345"/>
    <w:rsid w:val="00FF47E1"/>
    <w:rsid w:val="00FF5A1A"/>
    <w:rsid w:val="00FF5B00"/>
    <w:rsid w:val="00FF6779"/>
    <w:rsid w:val="00FF6BED"/>
    <w:rsid w:val="00FF700A"/>
    <w:rsid w:val="00FF7015"/>
    <w:rsid w:val="00FF7279"/>
    <w:rsid w:val="00FF7C7D"/>
    <w:rsid w:val="05622D32"/>
    <w:rsid w:val="1369A225"/>
    <w:rsid w:val="16905AB0"/>
    <w:rsid w:val="1815C196"/>
    <w:rsid w:val="1A80E19E"/>
    <w:rsid w:val="30A298F5"/>
    <w:rsid w:val="30E7BD09"/>
    <w:rsid w:val="33AA27AF"/>
    <w:rsid w:val="635CC82D"/>
    <w:rsid w:val="680F5F39"/>
    <w:rsid w:val="6D35781C"/>
    <w:rsid w:val="77A44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5A6472"/>
  <w15:chartTrackingRefBased/>
  <w15:docId w15:val="{415140AF-E6B5-42E9-9EA9-6D56CA296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565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unhideWhenUsed/>
    <w:rsid w:val="008622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22F4"/>
    <w:rPr>
      <w:color w:val="954F72" w:themeColor="followedHyperlink"/>
      <w:u w:val="single"/>
    </w:rPr>
  </w:style>
  <w:style w:type="character" w:styleId="Mention">
    <w:name w:val="Mention"/>
    <w:basedOn w:val="DefaultParagraphFont"/>
    <w:uiPriority w:val="99"/>
    <w:unhideWhenUsed/>
    <w:rsid w:val="00833156"/>
    <w:rPr>
      <w:color w:val="2B579A"/>
      <w:shd w:val="clear" w:color="auto" w:fill="E1DFDD"/>
    </w:rPr>
  </w:style>
  <w:style w:type="paragraph" w:customStyle="1" w:styleId="paragraph">
    <w:name w:val="paragraph"/>
    <w:basedOn w:val="Normal"/>
    <w:rsid w:val="000547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4E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4E48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144E48"/>
  </w:style>
  <w:style w:type="character" w:customStyle="1" w:styleId="cf01">
    <w:name w:val="cf01"/>
    <w:basedOn w:val="DefaultParagraphFont"/>
    <w:rsid w:val="00F359DB"/>
    <w:rPr>
      <w:rFonts w:ascii="Segoe UI" w:hAnsi="Segoe UI" w:cs="Segoe UI" w:hint="default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4259F6"/>
    <w:rPr>
      <w:color w:val="808080"/>
    </w:rPr>
  </w:style>
  <w:style w:type="table" w:customStyle="1" w:styleId="TableGrid1">
    <w:name w:val="Table Grid1"/>
    <w:basedOn w:val="TableNormal"/>
    <w:next w:val="TableGrid"/>
    <w:uiPriority w:val="39"/>
    <w:rsid w:val="00010A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Revision">
    <w:name w:val="Revision"/>
    <w:hidden/>
    <w:uiPriority w:val="99"/>
    <w:semiHidden/>
    <w:rsid w:val="005E3A9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85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teachfortexas.org/Resource_Files/Evaluation_Process/GSPD_Sample_Document.pdf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hoeper\AppData\Roaming\Microsoft\Templates\TEA_Working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248AFD8-67D2-4A9F-8DE2-2C8CE7A3EE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C:\Users\mhoeper\AppData\Roaming\Microsoft\Templates\TEA_Working_Template.dotx</Template>
  <TotalTime>13</TotalTime>
  <Pages>6</Pages>
  <Words>1493</Words>
  <Characters>8512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2.21: Developing a Plan for Professional Growth, Part 1</vt:lpstr>
    </vt:vector>
  </TitlesOfParts>
  <Company/>
  <LinksUpToDate>false</LinksUpToDate>
  <CharactersWithSpaces>9986</CharactersWithSpaces>
  <SharedDoc>false</SharedDoc>
  <HLinks>
    <vt:vector size="30" baseType="variant">
      <vt:variant>
        <vt:i4>6029332</vt:i4>
      </vt:variant>
      <vt:variant>
        <vt:i4>6</vt:i4>
      </vt:variant>
      <vt:variant>
        <vt:i4>0</vt:i4>
      </vt:variant>
      <vt:variant>
        <vt:i4>5</vt:i4>
      </vt:variant>
      <vt:variant>
        <vt:lpwstr>https://teachfortexas.org/Resource_Files/Guides/T-TESS_Rubric.pdf</vt:lpwstr>
      </vt:variant>
      <vt:variant>
        <vt:lpwstr/>
      </vt:variant>
      <vt:variant>
        <vt:i4>5177417</vt:i4>
      </vt:variant>
      <vt:variant>
        <vt:i4>3</vt:i4>
      </vt:variant>
      <vt:variant>
        <vt:i4>0</vt:i4>
      </vt:variant>
      <vt:variant>
        <vt:i4>5</vt:i4>
      </vt:variant>
      <vt:variant>
        <vt:lpwstr>https://teachfortexas.org/Resource_Files/Evaluation_Process/GSPD_Sample_Document.pdf</vt:lpwstr>
      </vt:variant>
      <vt:variant>
        <vt:lpwstr/>
      </vt:variant>
      <vt:variant>
        <vt:i4>1966081</vt:i4>
      </vt:variant>
      <vt:variant>
        <vt:i4>0</vt:i4>
      </vt:variant>
      <vt:variant>
        <vt:i4>0</vt:i4>
      </vt:variant>
      <vt:variant>
        <vt:i4>5</vt:i4>
      </vt:variant>
      <vt:variant>
        <vt:lpwstr>https://futureready.org/implementation-guide/professional-growth-plan-for-educators/</vt:lpwstr>
      </vt:variant>
      <vt:variant>
        <vt:lpwstr/>
      </vt:variant>
      <vt:variant>
        <vt:i4>6029332</vt:i4>
      </vt:variant>
      <vt:variant>
        <vt:i4>3</vt:i4>
      </vt:variant>
      <vt:variant>
        <vt:i4>0</vt:i4>
      </vt:variant>
      <vt:variant>
        <vt:i4>5</vt:i4>
      </vt:variant>
      <vt:variant>
        <vt:lpwstr>https://teachfortexas.org/Resource_Files/Guides/T-TESS_Rubric.pdf</vt:lpwstr>
      </vt:variant>
      <vt:variant>
        <vt:lpwstr/>
      </vt:variant>
      <vt:variant>
        <vt:i4>6029332</vt:i4>
      </vt:variant>
      <vt:variant>
        <vt:i4>0</vt:i4>
      </vt:variant>
      <vt:variant>
        <vt:i4>0</vt:i4>
      </vt:variant>
      <vt:variant>
        <vt:i4>5</vt:i4>
      </vt:variant>
      <vt:variant>
        <vt:lpwstr>https://teachfortexas.org/Resource_Files/Guides/T-TESS_Rubric.pdf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2.21: Developing a Plan for Professional Growth, Part 1</dc:title>
  <dc:subject>Lesson 2.21: Developing a Plan for Professional Growth, Part 1</dc:subject>
  <dc:creator>Texas Education Agency</dc:creator>
  <cp:keywords/>
  <dc:description/>
  <cp:lastModifiedBy>Kailey Rose Rea</cp:lastModifiedBy>
  <cp:revision>9</cp:revision>
  <dcterms:created xsi:type="dcterms:W3CDTF">2022-07-28T00:11:00Z</dcterms:created>
  <dcterms:modified xsi:type="dcterms:W3CDTF">2023-08-18T02:36:00Z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