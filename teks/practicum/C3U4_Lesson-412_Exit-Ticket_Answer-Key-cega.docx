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42080E22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579E990B" w14:textId="077102D3" w:rsidR="00B11FE0" w:rsidRDefault="00B22106" w:rsidP="00B11FE0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B22106">
        <w:rPr>
          <w:shd w:val="clear" w:color="auto" w:fill="FFFFFF"/>
        </w:rPr>
        <w:t>Lesson 4.1</w:t>
      </w:r>
      <w:r w:rsidR="00CE6267">
        <w:rPr>
          <w:shd w:val="clear" w:color="auto" w:fill="FFFFFF"/>
        </w:rPr>
        <w:t>2</w:t>
      </w:r>
      <w:r w:rsidRPr="00B22106">
        <w:rPr>
          <w:shd w:val="clear" w:color="auto" w:fill="FFFFFF"/>
        </w:rPr>
        <w:t xml:space="preserve">: Common Pitfalls in Math Instruction 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467C6AAF" w14:textId="77777777" w:rsidR="004E591E" w:rsidRDefault="004E591E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</w:p>
    <w:p w14:paraId="496FF780" w14:textId="532FFD1D" w:rsidR="004E591E" w:rsidRDefault="004C2705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>
        <w:rPr>
          <w:rStyle w:val="eop"/>
          <w:rFonts w:asciiTheme="majorHAnsi" w:hAnsiTheme="majorHAnsi" w:cstheme="majorHAnsi"/>
          <w:color w:val="000000"/>
          <w:shd w:val="clear" w:color="auto" w:fill="FFFFFF"/>
        </w:rPr>
        <w:t>Match the teacher mindset with the common pitfalls in math instruction.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0"/>
        <w:gridCol w:w="3022"/>
        <w:gridCol w:w="4828"/>
      </w:tblGrid>
      <w:tr w:rsidR="0060276F" w14:paraId="66DC5FF0" w14:textId="77777777" w:rsidTr="004E591E">
        <w:trPr>
          <w:trHeight w:val="1296"/>
        </w:trPr>
        <w:tc>
          <w:tcPr>
            <w:tcW w:w="1165" w:type="dxa"/>
          </w:tcPr>
          <w:p w14:paraId="6242CF14" w14:textId="18B05C34" w:rsidR="001E78B7" w:rsidRPr="00F26B5D" w:rsidRDefault="00F26B5D" w:rsidP="00F26B5D">
            <w:pPr>
              <w:pStyle w:val="ListParagraph"/>
              <w:numPr>
                <w:ilvl w:val="0"/>
                <w:numId w:val="37"/>
              </w:num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  <w:r w:rsidR="0028454E"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  <w:t>B</w:t>
            </w: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</w:p>
        </w:tc>
        <w:tc>
          <w:tcPr>
            <w:tcW w:w="3150" w:type="dxa"/>
          </w:tcPr>
          <w:p w14:paraId="380F1938" w14:textId="61093C75" w:rsidR="001E78B7" w:rsidRDefault="0011204D" w:rsidP="00B337B5">
            <w:p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 xml:space="preserve">Too Much </w:t>
            </w:r>
            <w:r w:rsidR="004C2705"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Remediation</w:t>
            </w:r>
          </w:p>
        </w:tc>
        <w:tc>
          <w:tcPr>
            <w:tcW w:w="5035" w:type="dxa"/>
          </w:tcPr>
          <w:p w14:paraId="364742D9" w14:textId="68082558" w:rsidR="001E78B7" w:rsidRPr="00F26B5D" w:rsidRDefault="001E78B7" w:rsidP="004E591E">
            <w:pPr>
              <w:pStyle w:val="ListParagraph"/>
              <w:numPr>
                <w:ilvl w:val="0"/>
                <w:numId w:val="36"/>
              </w:numPr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</w:pP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“Students did not quite master the previous lesson. If I reteach that lesson and provide more at-bats, students will achieve mastery and then we can move</w:t>
            </w:r>
            <w:r w:rsid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</w:t>
            </w:r>
            <w:r w:rsidR="006A1EE0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on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."</w:t>
            </w:r>
          </w:p>
        </w:tc>
      </w:tr>
      <w:tr w:rsidR="0060276F" w14:paraId="505781E9" w14:textId="77777777" w:rsidTr="004E591E">
        <w:trPr>
          <w:trHeight w:val="1296"/>
        </w:trPr>
        <w:tc>
          <w:tcPr>
            <w:tcW w:w="1165" w:type="dxa"/>
          </w:tcPr>
          <w:p w14:paraId="2F59639D" w14:textId="590BAA9D" w:rsidR="001E78B7" w:rsidRPr="00F26B5D" w:rsidRDefault="0028454E" w:rsidP="00F26B5D">
            <w:pPr>
              <w:pStyle w:val="ListParagraph"/>
              <w:numPr>
                <w:ilvl w:val="0"/>
                <w:numId w:val="37"/>
              </w:num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  <w:r w:rsidR="0060276F"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  <w:t>D</w:t>
            </w: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</w:p>
        </w:tc>
        <w:tc>
          <w:tcPr>
            <w:tcW w:w="3150" w:type="dxa"/>
          </w:tcPr>
          <w:p w14:paraId="134F4751" w14:textId="0D903715" w:rsidR="001E78B7" w:rsidRDefault="004C2705" w:rsidP="00B337B5">
            <w:p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Procedural Instruction</w:t>
            </w:r>
          </w:p>
        </w:tc>
        <w:tc>
          <w:tcPr>
            <w:tcW w:w="5035" w:type="dxa"/>
          </w:tcPr>
          <w:p w14:paraId="636FBAA0" w14:textId="3BAEE487" w:rsidR="001E78B7" w:rsidRPr="00F26B5D" w:rsidRDefault="006A1EE0" w:rsidP="004E591E">
            <w:pPr>
              <w:pStyle w:val="ListParagraph"/>
              <w:numPr>
                <w:ilvl w:val="0"/>
                <w:numId w:val="36"/>
              </w:numPr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</w:pP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“I can’t teach this third-grade lesson until I know my students have mastered all of the second-grade content.”</w:t>
            </w:r>
          </w:p>
        </w:tc>
      </w:tr>
      <w:tr w:rsidR="0060276F" w14:paraId="6C6EBAFC" w14:textId="77777777" w:rsidTr="004E591E">
        <w:trPr>
          <w:trHeight w:val="1458"/>
        </w:trPr>
        <w:tc>
          <w:tcPr>
            <w:tcW w:w="1165" w:type="dxa"/>
          </w:tcPr>
          <w:p w14:paraId="481FB62A" w14:textId="39CE62DE" w:rsidR="001E78B7" w:rsidRPr="00F26B5D" w:rsidRDefault="0028454E" w:rsidP="00F26B5D">
            <w:pPr>
              <w:pStyle w:val="ListParagraph"/>
              <w:numPr>
                <w:ilvl w:val="0"/>
                <w:numId w:val="37"/>
              </w:num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  <w:r w:rsidR="0060276F"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  <w:t>C</w:t>
            </w: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</w:p>
        </w:tc>
        <w:tc>
          <w:tcPr>
            <w:tcW w:w="3150" w:type="dxa"/>
          </w:tcPr>
          <w:p w14:paraId="039C4007" w14:textId="6782818A" w:rsidR="001E78B7" w:rsidRDefault="004C2705" w:rsidP="00B337B5">
            <w:p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Prioritizing Fluency Practice</w:t>
            </w:r>
          </w:p>
        </w:tc>
        <w:tc>
          <w:tcPr>
            <w:tcW w:w="5035" w:type="dxa"/>
          </w:tcPr>
          <w:p w14:paraId="1C510D0F" w14:textId="3CE09F5D" w:rsidR="001E78B7" w:rsidRPr="00F26B5D" w:rsidRDefault="00764E3B" w:rsidP="004E591E">
            <w:pPr>
              <w:pStyle w:val="ListParagraph"/>
              <w:numPr>
                <w:ilvl w:val="0"/>
                <w:numId w:val="36"/>
              </w:numPr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</w:pP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Students </w:t>
            </w:r>
            <w:r w:rsidR="00CB7C6C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do not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know their math facts yet</w:t>
            </w:r>
            <w:r w:rsidR="00F26B5D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,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so </w:t>
            </w:r>
            <w:r w:rsidR="00CB7C6C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they are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not ready for this grade-level instruction. We need to get caught up on math facts so we can prevent mistakes and get to grade level content.</w:t>
            </w:r>
          </w:p>
        </w:tc>
      </w:tr>
      <w:tr w:rsidR="0060276F" w14:paraId="7C8D691D" w14:textId="77777777" w:rsidTr="004E591E">
        <w:trPr>
          <w:trHeight w:val="1296"/>
        </w:trPr>
        <w:tc>
          <w:tcPr>
            <w:tcW w:w="1165" w:type="dxa"/>
          </w:tcPr>
          <w:p w14:paraId="6F083AC6" w14:textId="1CA084A5" w:rsidR="001E78B7" w:rsidRPr="00F26B5D" w:rsidRDefault="0028454E" w:rsidP="00F26B5D">
            <w:pPr>
              <w:pStyle w:val="ListParagraph"/>
              <w:numPr>
                <w:ilvl w:val="0"/>
                <w:numId w:val="37"/>
              </w:num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  <w:r w:rsidR="0060276F"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  <w:t>A</w:t>
            </w: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</w:p>
        </w:tc>
        <w:tc>
          <w:tcPr>
            <w:tcW w:w="3150" w:type="dxa"/>
          </w:tcPr>
          <w:p w14:paraId="29C3A70E" w14:textId="7D323619" w:rsidR="001E78B7" w:rsidRDefault="004C2705" w:rsidP="00B337B5">
            <w:p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Repeating the First Teach</w:t>
            </w:r>
          </w:p>
        </w:tc>
        <w:tc>
          <w:tcPr>
            <w:tcW w:w="5035" w:type="dxa"/>
          </w:tcPr>
          <w:p w14:paraId="51EC97EE" w14:textId="7D46CA8A" w:rsidR="001E78B7" w:rsidRPr="00F26B5D" w:rsidRDefault="00764E3B" w:rsidP="004E591E">
            <w:pPr>
              <w:pStyle w:val="ListParagraph"/>
              <w:numPr>
                <w:ilvl w:val="0"/>
                <w:numId w:val="36"/>
              </w:numPr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</w:pP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I </w:t>
            </w:r>
            <w:r w:rsidR="00CB7C6C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do not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have enough time to teach conceptually. I need to model the quickest, easiest way to complete the problem so we can get through the content.</w:t>
            </w:r>
          </w:p>
        </w:tc>
      </w:tr>
    </w:tbl>
    <w:p w14:paraId="341DD50B" w14:textId="77777777" w:rsidR="00182235" w:rsidRDefault="00182235" w:rsidP="00182235"/>
    <w:p w14:paraId="2A5A83B2" w14:textId="53E2F195" w:rsidR="00F627E6" w:rsidRPr="00182235" w:rsidRDefault="004C2705" w:rsidP="00182235">
      <w:pPr>
        <w:pStyle w:val="ListParagraph"/>
        <w:numPr>
          <w:ilvl w:val="0"/>
          <w:numId w:val="37"/>
        </w:numPr>
        <w:rPr>
          <w:i/>
          <w:iCs/>
          <w:color w:val="008000"/>
        </w:rPr>
      </w:pPr>
      <w:r>
        <w:t>Select one of the teacher</w:t>
      </w:r>
      <w:r w:rsidR="004E591E">
        <w:t xml:space="preserve"> comments from the table above and explain why th</w:t>
      </w:r>
      <w:r w:rsidR="00476A06">
        <w:t>e pitfall they are expressing can negative impact student success. Then, provide an alternative for how they can</w:t>
      </w:r>
      <w:r w:rsidR="009B2BF9">
        <w:t xml:space="preserve"> still address these needs while providing grade-level instruction.</w:t>
      </w:r>
    </w:p>
    <w:p w14:paraId="3A40CBC7" w14:textId="6D7B1183" w:rsidR="00F627E6" w:rsidRDefault="00F627E6" w:rsidP="00F627E6">
      <w:pPr>
        <w:pStyle w:val="Tabletext"/>
        <w:spacing w:before="0" w:after="0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7352D86F" w14:textId="06712673" w:rsidR="001E78B7" w:rsidRPr="000D09CB" w:rsidRDefault="00F81AE8" w:rsidP="00CB7C6C">
      <w:pPr>
        <w:pStyle w:val="Tabletext"/>
        <w:spacing w:before="0" w:after="0"/>
        <w:ind w:left="720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Responses will vary. </w:t>
      </w:r>
    </w:p>
    <w:sectPr w:rsidR="001E78B7" w:rsidRPr="000D09CB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E268B" w14:textId="77777777" w:rsidR="00696195" w:rsidRDefault="00696195" w:rsidP="004C62A0">
      <w:pPr>
        <w:spacing w:after="0" w:line="240" w:lineRule="auto"/>
      </w:pPr>
      <w:r>
        <w:separator/>
      </w:r>
    </w:p>
  </w:endnote>
  <w:endnote w:type="continuationSeparator" w:id="0">
    <w:p w14:paraId="4B2FA7F8" w14:textId="77777777" w:rsidR="00696195" w:rsidRDefault="00696195" w:rsidP="004C62A0">
      <w:pPr>
        <w:spacing w:after="0" w:line="240" w:lineRule="auto"/>
      </w:pPr>
      <w:r>
        <w:continuationSeparator/>
      </w:r>
    </w:p>
  </w:endnote>
  <w:endnote w:type="continuationNotice" w:id="1">
    <w:p w14:paraId="3AFB3C0C" w14:textId="77777777" w:rsidR="00696195" w:rsidRDefault="006961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741E93E9" w:rsidR="00485163" w:rsidRPr="00CB7C6C" w:rsidRDefault="00CB7C6C" w:rsidP="00CB7C6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BFF79" w14:textId="77777777" w:rsidR="00696195" w:rsidRDefault="00696195" w:rsidP="004C62A0">
      <w:pPr>
        <w:spacing w:after="0" w:line="240" w:lineRule="auto"/>
      </w:pPr>
      <w:r>
        <w:separator/>
      </w:r>
    </w:p>
  </w:footnote>
  <w:footnote w:type="continuationSeparator" w:id="0">
    <w:p w14:paraId="1BEA664B" w14:textId="77777777" w:rsidR="00696195" w:rsidRDefault="00696195" w:rsidP="004C62A0">
      <w:pPr>
        <w:spacing w:after="0" w:line="240" w:lineRule="auto"/>
      </w:pPr>
      <w:r>
        <w:continuationSeparator/>
      </w:r>
    </w:p>
  </w:footnote>
  <w:footnote w:type="continuationNotice" w:id="1">
    <w:p w14:paraId="13570AEF" w14:textId="77777777" w:rsidR="00696195" w:rsidRDefault="006961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423C"/>
    <w:multiLevelType w:val="hybridMultilevel"/>
    <w:tmpl w:val="6D6899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33174"/>
    <w:multiLevelType w:val="hybridMultilevel"/>
    <w:tmpl w:val="690A2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078B6"/>
    <w:multiLevelType w:val="hybridMultilevel"/>
    <w:tmpl w:val="06484618"/>
    <w:lvl w:ilvl="0" w:tplc="13365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17A96"/>
    <w:multiLevelType w:val="hybridMultilevel"/>
    <w:tmpl w:val="20026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3703A"/>
    <w:multiLevelType w:val="hybridMultilevel"/>
    <w:tmpl w:val="86CCD14E"/>
    <w:lvl w:ilvl="0" w:tplc="EBE092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44CBD"/>
    <w:multiLevelType w:val="hybridMultilevel"/>
    <w:tmpl w:val="E55C7BAE"/>
    <w:lvl w:ilvl="0" w:tplc="EE9089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01A7D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AC5407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3E1802"/>
    <w:multiLevelType w:val="hybridMultilevel"/>
    <w:tmpl w:val="690A2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54B61"/>
    <w:multiLevelType w:val="hybridMultilevel"/>
    <w:tmpl w:val="7C68008E"/>
    <w:lvl w:ilvl="0" w:tplc="9F1A27C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7" w15:restartNumberingAfterBreak="0">
    <w:nsid w:val="745A04A2"/>
    <w:multiLevelType w:val="hybridMultilevel"/>
    <w:tmpl w:val="33B405FC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3E6D1F"/>
    <w:multiLevelType w:val="hybridMultilevel"/>
    <w:tmpl w:val="7F404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87563">
    <w:abstractNumId w:val="2"/>
  </w:num>
  <w:num w:numId="2" w16cid:durableId="1805731072">
    <w:abstractNumId w:val="9"/>
  </w:num>
  <w:num w:numId="3" w16cid:durableId="384262176">
    <w:abstractNumId w:val="6"/>
  </w:num>
  <w:num w:numId="4" w16cid:durableId="1659264200">
    <w:abstractNumId w:val="20"/>
  </w:num>
  <w:num w:numId="5" w16cid:durableId="267856281">
    <w:abstractNumId w:val="22"/>
  </w:num>
  <w:num w:numId="6" w16cid:durableId="895506003">
    <w:abstractNumId w:val="40"/>
  </w:num>
  <w:num w:numId="7" w16cid:durableId="1195579061">
    <w:abstractNumId w:val="5"/>
  </w:num>
  <w:num w:numId="8" w16cid:durableId="562329491">
    <w:abstractNumId w:val="35"/>
  </w:num>
  <w:num w:numId="9" w16cid:durableId="821891641">
    <w:abstractNumId w:val="26"/>
  </w:num>
  <w:num w:numId="10" w16cid:durableId="1277519542">
    <w:abstractNumId w:val="4"/>
  </w:num>
  <w:num w:numId="11" w16cid:durableId="789520457">
    <w:abstractNumId w:val="8"/>
  </w:num>
  <w:num w:numId="12" w16cid:durableId="1467164778">
    <w:abstractNumId w:val="18"/>
  </w:num>
  <w:num w:numId="13" w16cid:durableId="1444302204">
    <w:abstractNumId w:val="9"/>
  </w:num>
  <w:num w:numId="14" w16cid:durableId="1184636094">
    <w:abstractNumId w:val="7"/>
  </w:num>
  <w:num w:numId="15" w16cid:durableId="1218322969">
    <w:abstractNumId w:val="30"/>
  </w:num>
  <w:num w:numId="16" w16cid:durableId="386681179">
    <w:abstractNumId w:val="33"/>
  </w:num>
  <w:num w:numId="17" w16cid:durableId="932250246">
    <w:abstractNumId w:val="38"/>
  </w:num>
  <w:num w:numId="18" w16cid:durableId="1090279095">
    <w:abstractNumId w:val="11"/>
  </w:num>
  <w:num w:numId="19" w16cid:durableId="1425421781">
    <w:abstractNumId w:val="13"/>
  </w:num>
  <w:num w:numId="20" w16cid:durableId="700664177">
    <w:abstractNumId w:val="21"/>
  </w:num>
  <w:num w:numId="21" w16cid:durableId="533731228">
    <w:abstractNumId w:val="15"/>
  </w:num>
  <w:num w:numId="22" w16cid:durableId="828907332">
    <w:abstractNumId w:val="16"/>
  </w:num>
  <w:num w:numId="23" w16cid:durableId="114644918">
    <w:abstractNumId w:val="0"/>
  </w:num>
  <w:num w:numId="24" w16cid:durableId="933393072">
    <w:abstractNumId w:val="36"/>
  </w:num>
  <w:num w:numId="25" w16cid:durableId="1055394172">
    <w:abstractNumId w:val="34"/>
  </w:num>
  <w:num w:numId="26" w16cid:durableId="2077506203">
    <w:abstractNumId w:val="25"/>
  </w:num>
  <w:num w:numId="27" w16cid:durableId="1632663010">
    <w:abstractNumId w:val="19"/>
  </w:num>
  <w:num w:numId="28" w16cid:durableId="2106684863">
    <w:abstractNumId w:val="29"/>
  </w:num>
  <w:num w:numId="29" w16cid:durableId="950168644">
    <w:abstractNumId w:val="31"/>
  </w:num>
  <w:num w:numId="30" w16cid:durableId="1962375578">
    <w:abstractNumId w:val="28"/>
  </w:num>
  <w:num w:numId="31" w16cid:durableId="1485507508">
    <w:abstractNumId w:val="37"/>
  </w:num>
  <w:num w:numId="32" w16cid:durableId="1369333942">
    <w:abstractNumId w:val="27"/>
  </w:num>
  <w:num w:numId="33" w16cid:durableId="1603611804">
    <w:abstractNumId w:val="3"/>
  </w:num>
  <w:num w:numId="34" w16cid:durableId="1922181961">
    <w:abstractNumId w:val="23"/>
  </w:num>
  <w:num w:numId="35" w16cid:durableId="183251947">
    <w:abstractNumId w:val="12"/>
  </w:num>
  <w:num w:numId="36" w16cid:durableId="1020277019">
    <w:abstractNumId w:val="1"/>
  </w:num>
  <w:num w:numId="37" w16cid:durableId="275603117">
    <w:abstractNumId w:val="32"/>
  </w:num>
  <w:num w:numId="38" w16cid:durableId="481045878">
    <w:abstractNumId w:val="39"/>
  </w:num>
  <w:num w:numId="39" w16cid:durableId="617294153">
    <w:abstractNumId w:val="10"/>
  </w:num>
  <w:num w:numId="40" w16cid:durableId="1514680967">
    <w:abstractNumId w:val="24"/>
  </w:num>
  <w:num w:numId="41" w16cid:durableId="199782587">
    <w:abstractNumId w:val="17"/>
  </w:num>
  <w:num w:numId="42" w16cid:durableId="1826192581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2FBA"/>
    <w:rsid w:val="000133B3"/>
    <w:rsid w:val="000136B4"/>
    <w:rsid w:val="000138FB"/>
    <w:rsid w:val="00013CD3"/>
    <w:rsid w:val="00013F96"/>
    <w:rsid w:val="000158B9"/>
    <w:rsid w:val="00015EA8"/>
    <w:rsid w:val="00016C0A"/>
    <w:rsid w:val="00016CFD"/>
    <w:rsid w:val="00017457"/>
    <w:rsid w:val="000174FC"/>
    <w:rsid w:val="000178A9"/>
    <w:rsid w:val="00020529"/>
    <w:rsid w:val="0002061A"/>
    <w:rsid w:val="00021143"/>
    <w:rsid w:val="000229D7"/>
    <w:rsid w:val="000251A9"/>
    <w:rsid w:val="00025DF3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3F21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1B18"/>
    <w:rsid w:val="0004206A"/>
    <w:rsid w:val="0004215D"/>
    <w:rsid w:val="00042A32"/>
    <w:rsid w:val="00043E9C"/>
    <w:rsid w:val="000445A3"/>
    <w:rsid w:val="0004463E"/>
    <w:rsid w:val="00045ADB"/>
    <w:rsid w:val="00045DBD"/>
    <w:rsid w:val="00047496"/>
    <w:rsid w:val="0004789B"/>
    <w:rsid w:val="00047B92"/>
    <w:rsid w:val="00050ECF"/>
    <w:rsid w:val="000522A1"/>
    <w:rsid w:val="0005242C"/>
    <w:rsid w:val="00052983"/>
    <w:rsid w:val="0005329C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3D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2FB1"/>
    <w:rsid w:val="00095485"/>
    <w:rsid w:val="000955DA"/>
    <w:rsid w:val="00097D52"/>
    <w:rsid w:val="00097EAA"/>
    <w:rsid w:val="000A0D14"/>
    <w:rsid w:val="000A1841"/>
    <w:rsid w:val="000A1A1C"/>
    <w:rsid w:val="000A24CA"/>
    <w:rsid w:val="000A2538"/>
    <w:rsid w:val="000A26C8"/>
    <w:rsid w:val="000A3608"/>
    <w:rsid w:val="000A3B71"/>
    <w:rsid w:val="000A3CAF"/>
    <w:rsid w:val="000A3F32"/>
    <w:rsid w:val="000A5534"/>
    <w:rsid w:val="000A629C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5B2"/>
    <w:rsid w:val="000B35E7"/>
    <w:rsid w:val="000B3848"/>
    <w:rsid w:val="000B38F1"/>
    <w:rsid w:val="000B43F1"/>
    <w:rsid w:val="000B4C1E"/>
    <w:rsid w:val="000B5088"/>
    <w:rsid w:val="000B57C5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585C"/>
    <w:rsid w:val="000C6884"/>
    <w:rsid w:val="000C6A78"/>
    <w:rsid w:val="000C7C67"/>
    <w:rsid w:val="000D09CB"/>
    <w:rsid w:val="000D0A3B"/>
    <w:rsid w:val="000D0F68"/>
    <w:rsid w:val="000D148B"/>
    <w:rsid w:val="000D1F93"/>
    <w:rsid w:val="000D286C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1CE1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24A"/>
    <w:rsid w:val="001118C1"/>
    <w:rsid w:val="00111937"/>
    <w:rsid w:val="0011204D"/>
    <w:rsid w:val="00112098"/>
    <w:rsid w:val="0011222C"/>
    <w:rsid w:val="001122C2"/>
    <w:rsid w:val="0011265A"/>
    <w:rsid w:val="001128C0"/>
    <w:rsid w:val="00112B67"/>
    <w:rsid w:val="00113025"/>
    <w:rsid w:val="00114640"/>
    <w:rsid w:val="00114CFA"/>
    <w:rsid w:val="00115649"/>
    <w:rsid w:val="0011665E"/>
    <w:rsid w:val="00116B53"/>
    <w:rsid w:val="0011717A"/>
    <w:rsid w:val="00121103"/>
    <w:rsid w:val="00121BEB"/>
    <w:rsid w:val="00122C08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1BD9"/>
    <w:rsid w:val="00132FAB"/>
    <w:rsid w:val="001331B2"/>
    <w:rsid w:val="00133210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2193"/>
    <w:rsid w:val="00143568"/>
    <w:rsid w:val="00143C15"/>
    <w:rsid w:val="00144022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0BB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235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6F6A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5BF"/>
    <w:rsid w:val="001D393C"/>
    <w:rsid w:val="001D3E37"/>
    <w:rsid w:val="001D43C4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E78B7"/>
    <w:rsid w:val="001F066E"/>
    <w:rsid w:val="001F0D96"/>
    <w:rsid w:val="001F0FCE"/>
    <w:rsid w:val="001F133F"/>
    <w:rsid w:val="001F1B30"/>
    <w:rsid w:val="001F1D08"/>
    <w:rsid w:val="001F2A59"/>
    <w:rsid w:val="001F3CE2"/>
    <w:rsid w:val="001F4473"/>
    <w:rsid w:val="001F690D"/>
    <w:rsid w:val="001F6F49"/>
    <w:rsid w:val="002008EA"/>
    <w:rsid w:val="002012F4"/>
    <w:rsid w:val="00201DB3"/>
    <w:rsid w:val="002028B5"/>
    <w:rsid w:val="00202BC3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22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4752"/>
    <w:rsid w:val="00214EF6"/>
    <w:rsid w:val="00215503"/>
    <w:rsid w:val="00215D9E"/>
    <w:rsid w:val="0021678F"/>
    <w:rsid w:val="0021713D"/>
    <w:rsid w:val="00217759"/>
    <w:rsid w:val="002211C1"/>
    <w:rsid w:val="00221323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533"/>
    <w:rsid w:val="002305AC"/>
    <w:rsid w:val="00230643"/>
    <w:rsid w:val="00231459"/>
    <w:rsid w:val="002314C1"/>
    <w:rsid w:val="002321A5"/>
    <w:rsid w:val="00232BBE"/>
    <w:rsid w:val="002336C5"/>
    <w:rsid w:val="002348D5"/>
    <w:rsid w:val="00234F27"/>
    <w:rsid w:val="00235E51"/>
    <w:rsid w:val="002361D1"/>
    <w:rsid w:val="002362B5"/>
    <w:rsid w:val="00236467"/>
    <w:rsid w:val="00236971"/>
    <w:rsid w:val="00236D4F"/>
    <w:rsid w:val="0023723B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7BA"/>
    <w:rsid w:val="002458F8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454E"/>
    <w:rsid w:val="00285670"/>
    <w:rsid w:val="002861FB"/>
    <w:rsid w:val="00290A56"/>
    <w:rsid w:val="00290D71"/>
    <w:rsid w:val="00291DAF"/>
    <w:rsid w:val="00292259"/>
    <w:rsid w:val="002925D7"/>
    <w:rsid w:val="00293953"/>
    <w:rsid w:val="00293C6D"/>
    <w:rsid w:val="002954EB"/>
    <w:rsid w:val="002958C8"/>
    <w:rsid w:val="00295EE5"/>
    <w:rsid w:val="002964EA"/>
    <w:rsid w:val="00297AD9"/>
    <w:rsid w:val="00297C89"/>
    <w:rsid w:val="00297EC2"/>
    <w:rsid w:val="002A081E"/>
    <w:rsid w:val="002A09A2"/>
    <w:rsid w:val="002A0AAB"/>
    <w:rsid w:val="002A1BD6"/>
    <w:rsid w:val="002A2D88"/>
    <w:rsid w:val="002A2F7F"/>
    <w:rsid w:val="002A354F"/>
    <w:rsid w:val="002A5281"/>
    <w:rsid w:val="002A55DE"/>
    <w:rsid w:val="002A6A39"/>
    <w:rsid w:val="002A6A9C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EB6"/>
    <w:rsid w:val="002C0FE5"/>
    <w:rsid w:val="002C1DE7"/>
    <w:rsid w:val="002C3407"/>
    <w:rsid w:val="002C3563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6CC8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0DBE"/>
    <w:rsid w:val="002F18F6"/>
    <w:rsid w:val="002F21DF"/>
    <w:rsid w:val="002F22EE"/>
    <w:rsid w:val="002F3C9C"/>
    <w:rsid w:val="002F42C6"/>
    <w:rsid w:val="002F4686"/>
    <w:rsid w:val="002F5A37"/>
    <w:rsid w:val="002F5CD7"/>
    <w:rsid w:val="002F5FC1"/>
    <w:rsid w:val="002F5FE4"/>
    <w:rsid w:val="002F6FF1"/>
    <w:rsid w:val="00300403"/>
    <w:rsid w:val="00300BAE"/>
    <w:rsid w:val="00300E6E"/>
    <w:rsid w:val="0030101E"/>
    <w:rsid w:val="003010A8"/>
    <w:rsid w:val="00301690"/>
    <w:rsid w:val="003024A8"/>
    <w:rsid w:val="00302CCD"/>
    <w:rsid w:val="00302D49"/>
    <w:rsid w:val="00302F36"/>
    <w:rsid w:val="00303B6E"/>
    <w:rsid w:val="0030416B"/>
    <w:rsid w:val="0030417C"/>
    <w:rsid w:val="00304366"/>
    <w:rsid w:val="00304604"/>
    <w:rsid w:val="00304C16"/>
    <w:rsid w:val="00306F22"/>
    <w:rsid w:val="0030775F"/>
    <w:rsid w:val="00310274"/>
    <w:rsid w:val="003108E8"/>
    <w:rsid w:val="00310EB4"/>
    <w:rsid w:val="00311740"/>
    <w:rsid w:val="003132D2"/>
    <w:rsid w:val="0031342F"/>
    <w:rsid w:val="00315B3A"/>
    <w:rsid w:val="003166E5"/>
    <w:rsid w:val="00316FB7"/>
    <w:rsid w:val="00317BD3"/>
    <w:rsid w:val="00321201"/>
    <w:rsid w:val="003215C8"/>
    <w:rsid w:val="00321753"/>
    <w:rsid w:val="003217C0"/>
    <w:rsid w:val="003232FF"/>
    <w:rsid w:val="00323E80"/>
    <w:rsid w:val="00323EEF"/>
    <w:rsid w:val="00324360"/>
    <w:rsid w:val="0032448C"/>
    <w:rsid w:val="003245AB"/>
    <w:rsid w:val="0032534F"/>
    <w:rsid w:val="00325587"/>
    <w:rsid w:val="00326382"/>
    <w:rsid w:val="0032795E"/>
    <w:rsid w:val="00327E8C"/>
    <w:rsid w:val="00327FC6"/>
    <w:rsid w:val="00330D9D"/>
    <w:rsid w:val="00332332"/>
    <w:rsid w:val="0033248E"/>
    <w:rsid w:val="003327AE"/>
    <w:rsid w:val="0033308D"/>
    <w:rsid w:val="0033374A"/>
    <w:rsid w:val="00333BB2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3F17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4CBC"/>
    <w:rsid w:val="003551DA"/>
    <w:rsid w:val="00355391"/>
    <w:rsid w:val="003554E0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079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24B2"/>
    <w:rsid w:val="003924EB"/>
    <w:rsid w:val="003928AA"/>
    <w:rsid w:val="00392C5C"/>
    <w:rsid w:val="00393458"/>
    <w:rsid w:val="00395210"/>
    <w:rsid w:val="00396168"/>
    <w:rsid w:val="003978B0"/>
    <w:rsid w:val="003A097F"/>
    <w:rsid w:val="003A16B0"/>
    <w:rsid w:val="003A1DF9"/>
    <w:rsid w:val="003A1E76"/>
    <w:rsid w:val="003A26EF"/>
    <w:rsid w:val="003A690B"/>
    <w:rsid w:val="003B15EA"/>
    <w:rsid w:val="003B1990"/>
    <w:rsid w:val="003B2408"/>
    <w:rsid w:val="003B4958"/>
    <w:rsid w:val="003B49FF"/>
    <w:rsid w:val="003B69F8"/>
    <w:rsid w:val="003B75FC"/>
    <w:rsid w:val="003B7A7B"/>
    <w:rsid w:val="003B7AAB"/>
    <w:rsid w:val="003C2349"/>
    <w:rsid w:val="003C2728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2FE"/>
    <w:rsid w:val="003D3572"/>
    <w:rsid w:val="003D3BAB"/>
    <w:rsid w:val="003D55F7"/>
    <w:rsid w:val="003D57C6"/>
    <w:rsid w:val="003D57F9"/>
    <w:rsid w:val="003D649B"/>
    <w:rsid w:val="003D738D"/>
    <w:rsid w:val="003D73CB"/>
    <w:rsid w:val="003E01A4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3EDD"/>
    <w:rsid w:val="003F41DD"/>
    <w:rsid w:val="003F7197"/>
    <w:rsid w:val="003F74A3"/>
    <w:rsid w:val="003F7FA2"/>
    <w:rsid w:val="00400D60"/>
    <w:rsid w:val="00402242"/>
    <w:rsid w:val="004028AF"/>
    <w:rsid w:val="004029F7"/>
    <w:rsid w:val="00402EEA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5B1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A14"/>
    <w:rsid w:val="00423F9E"/>
    <w:rsid w:val="00424138"/>
    <w:rsid w:val="004252DD"/>
    <w:rsid w:val="0042580A"/>
    <w:rsid w:val="004265C2"/>
    <w:rsid w:val="004267BE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7D20"/>
    <w:rsid w:val="00450352"/>
    <w:rsid w:val="00450FE6"/>
    <w:rsid w:val="00452278"/>
    <w:rsid w:val="004523CB"/>
    <w:rsid w:val="00454642"/>
    <w:rsid w:val="00456ACE"/>
    <w:rsid w:val="00457758"/>
    <w:rsid w:val="00457C5F"/>
    <w:rsid w:val="004601A1"/>
    <w:rsid w:val="004626AC"/>
    <w:rsid w:val="004631A8"/>
    <w:rsid w:val="004633AF"/>
    <w:rsid w:val="004636CF"/>
    <w:rsid w:val="004641A4"/>
    <w:rsid w:val="004641D8"/>
    <w:rsid w:val="00464380"/>
    <w:rsid w:val="004645D2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2D37"/>
    <w:rsid w:val="004734E3"/>
    <w:rsid w:val="00473664"/>
    <w:rsid w:val="00473964"/>
    <w:rsid w:val="004743A3"/>
    <w:rsid w:val="00475640"/>
    <w:rsid w:val="00476A06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87A04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A7A94"/>
    <w:rsid w:val="004B0223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311"/>
    <w:rsid w:val="004C0A48"/>
    <w:rsid w:val="004C100F"/>
    <w:rsid w:val="004C23C3"/>
    <w:rsid w:val="004C2705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588"/>
    <w:rsid w:val="004E1DD9"/>
    <w:rsid w:val="004E24DE"/>
    <w:rsid w:val="004E287B"/>
    <w:rsid w:val="004E3182"/>
    <w:rsid w:val="004E324D"/>
    <w:rsid w:val="004E591E"/>
    <w:rsid w:val="004E74BC"/>
    <w:rsid w:val="004F0003"/>
    <w:rsid w:val="004F01EC"/>
    <w:rsid w:val="004F0540"/>
    <w:rsid w:val="004F0F83"/>
    <w:rsid w:val="004F1EAB"/>
    <w:rsid w:val="004F1FB1"/>
    <w:rsid w:val="004F296D"/>
    <w:rsid w:val="004F2C97"/>
    <w:rsid w:val="004F2FAD"/>
    <w:rsid w:val="004F52E7"/>
    <w:rsid w:val="004F63D8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43E"/>
    <w:rsid w:val="00514B9A"/>
    <w:rsid w:val="0051525E"/>
    <w:rsid w:val="00516A69"/>
    <w:rsid w:val="00520304"/>
    <w:rsid w:val="0052110B"/>
    <w:rsid w:val="00521782"/>
    <w:rsid w:val="0052197B"/>
    <w:rsid w:val="00522306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B30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47E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18A2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15F9"/>
    <w:rsid w:val="00562ACB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12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41D4"/>
    <w:rsid w:val="0057420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71"/>
    <w:rsid w:val="00594ED8"/>
    <w:rsid w:val="005966E4"/>
    <w:rsid w:val="00596B70"/>
    <w:rsid w:val="00596E19"/>
    <w:rsid w:val="00596EF7"/>
    <w:rsid w:val="005974D0"/>
    <w:rsid w:val="005A01EC"/>
    <w:rsid w:val="005A0BB1"/>
    <w:rsid w:val="005A114E"/>
    <w:rsid w:val="005A21E6"/>
    <w:rsid w:val="005A2204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2F09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06B8"/>
    <w:rsid w:val="005C1842"/>
    <w:rsid w:val="005C1FC2"/>
    <w:rsid w:val="005C5AB6"/>
    <w:rsid w:val="005C5CF6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3A06"/>
    <w:rsid w:val="005E5010"/>
    <w:rsid w:val="005E6172"/>
    <w:rsid w:val="005E6FA4"/>
    <w:rsid w:val="005E7084"/>
    <w:rsid w:val="005E7266"/>
    <w:rsid w:val="005E7374"/>
    <w:rsid w:val="005E7568"/>
    <w:rsid w:val="005E7AEB"/>
    <w:rsid w:val="005E7CAF"/>
    <w:rsid w:val="005F01DA"/>
    <w:rsid w:val="005F02C0"/>
    <w:rsid w:val="005F0497"/>
    <w:rsid w:val="005F0947"/>
    <w:rsid w:val="005F0C5E"/>
    <w:rsid w:val="005F0E7A"/>
    <w:rsid w:val="005F2B06"/>
    <w:rsid w:val="005F2E62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276F"/>
    <w:rsid w:val="00602900"/>
    <w:rsid w:val="00602ABE"/>
    <w:rsid w:val="006035BA"/>
    <w:rsid w:val="006038C7"/>
    <w:rsid w:val="00604705"/>
    <w:rsid w:val="00605006"/>
    <w:rsid w:val="00606E50"/>
    <w:rsid w:val="00607460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245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1563"/>
    <w:rsid w:val="00631D66"/>
    <w:rsid w:val="0063224A"/>
    <w:rsid w:val="00632B9B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AA6"/>
    <w:rsid w:val="00655B3B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1FC3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BF6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195"/>
    <w:rsid w:val="006966B8"/>
    <w:rsid w:val="006967CA"/>
    <w:rsid w:val="00697B59"/>
    <w:rsid w:val="006A0B9A"/>
    <w:rsid w:val="006A12C2"/>
    <w:rsid w:val="006A14A8"/>
    <w:rsid w:val="006A1EE0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142D"/>
    <w:rsid w:val="006C27AF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675"/>
    <w:rsid w:val="006D4A6F"/>
    <w:rsid w:val="006D4EC7"/>
    <w:rsid w:val="006D532C"/>
    <w:rsid w:val="006D5F6F"/>
    <w:rsid w:val="006D656F"/>
    <w:rsid w:val="006D7B57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BAF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567"/>
    <w:rsid w:val="006F679D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D00"/>
    <w:rsid w:val="00715F6B"/>
    <w:rsid w:val="007169C3"/>
    <w:rsid w:val="00716BB0"/>
    <w:rsid w:val="00717766"/>
    <w:rsid w:val="007179CA"/>
    <w:rsid w:val="00717BA2"/>
    <w:rsid w:val="00717D22"/>
    <w:rsid w:val="00720297"/>
    <w:rsid w:val="00721390"/>
    <w:rsid w:val="00721A38"/>
    <w:rsid w:val="00721E68"/>
    <w:rsid w:val="00723156"/>
    <w:rsid w:val="0072419E"/>
    <w:rsid w:val="00724277"/>
    <w:rsid w:val="007253D5"/>
    <w:rsid w:val="007255BE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47FA"/>
    <w:rsid w:val="00755D62"/>
    <w:rsid w:val="007563F4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82F"/>
    <w:rsid w:val="00763F63"/>
    <w:rsid w:val="007647B1"/>
    <w:rsid w:val="00764E3B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F73"/>
    <w:rsid w:val="0078004A"/>
    <w:rsid w:val="00780ACE"/>
    <w:rsid w:val="00780FFC"/>
    <w:rsid w:val="007810B3"/>
    <w:rsid w:val="00781C99"/>
    <w:rsid w:val="007821EA"/>
    <w:rsid w:val="00782289"/>
    <w:rsid w:val="0078229C"/>
    <w:rsid w:val="00784019"/>
    <w:rsid w:val="007844AF"/>
    <w:rsid w:val="00784EF1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36E0"/>
    <w:rsid w:val="007A4083"/>
    <w:rsid w:val="007A47F2"/>
    <w:rsid w:val="007A499E"/>
    <w:rsid w:val="007A4FAD"/>
    <w:rsid w:val="007A4FE0"/>
    <w:rsid w:val="007A656A"/>
    <w:rsid w:val="007A67B2"/>
    <w:rsid w:val="007A6912"/>
    <w:rsid w:val="007A6EF0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41F8"/>
    <w:rsid w:val="007C546D"/>
    <w:rsid w:val="007C5A1B"/>
    <w:rsid w:val="007C5B8C"/>
    <w:rsid w:val="007C60D3"/>
    <w:rsid w:val="007C6813"/>
    <w:rsid w:val="007C6BDE"/>
    <w:rsid w:val="007C6FB4"/>
    <w:rsid w:val="007C73B2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D76BE"/>
    <w:rsid w:val="007E0660"/>
    <w:rsid w:val="007E11B2"/>
    <w:rsid w:val="007E1E20"/>
    <w:rsid w:val="007E3F44"/>
    <w:rsid w:val="007E6AE2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7B4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078E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AA9"/>
    <w:rsid w:val="0084098F"/>
    <w:rsid w:val="00841122"/>
    <w:rsid w:val="00844755"/>
    <w:rsid w:val="00844D33"/>
    <w:rsid w:val="00845594"/>
    <w:rsid w:val="00845AE2"/>
    <w:rsid w:val="00845F88"/>
    <w:rsid w:val="00846C1B"/>
    <w:rsid w:val="008477CB"/>
    <w:rsid w:val="00847BCE"/>
    <w:rsid w:val="00850821"/>
    <w:rsid w:val="0085086A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144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124"/>
    <w:rsid w:val="008832AA"/>
    <w:rsid w:val="008847CA"/>
    <w:rsid w:val="00884EB1"/>
    <w:rsid w:val="00885694"/>
    <w:rsid w:val="00885D96"/>
    <w:rsid w:val="0088672D"/>
    <w:rsid w:val="00886968"/>
    <w:rsid w:val="00890110"/>
    <w:rsid w:val="008905CD"/>
    <w:rsid w:val="00890C4A"/>
    <w:rsid w:val="008932B8"/>
    <w:rsid w:val="008939E5"/>
    <w:rsid w:val="00893D3E"/>
    <w:rsid w:val="00893E95"/>
    <w:rsid w:val="008943AF"/>
    <w:rsid w:val="00894773"/>
    <w:rsid w:val="00895840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347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4D75"/>
    <w:rsid w:val="008C5AD2"/>
    <w:rsid w:val="008C5C60"/>
    <w:rsid w:val="008C62BB"/>
    <w:rsid w:val="008C6A73"/>
    <w:rsid w:val="008C6A83"/>
    <w:rsid w:val="008C7C84"/>
    <w:rsid w:val="008C7EBC"/>
    <w:rsid w:val="008C7ED6"/>
    <w:rsid w:val="008D010D"/>
    <w:rsid w:val="008D02CD"/>
    <w:rsid w:val="008D2381"/>
    <w:rsid w:val="008D25F3"/>
    <w:rsid w:val="008D2662"/>
    <w:rsid w:val="008D4347"/>
    <w:rsid w:val="008D4ED6"/>
    <w:rsid w:val="008D68B5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DCE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02D2"/>
    <w:rsid w:val="00911391"/>
    <w:rsid w:val="00912C69"/>
    <w:rsid w:val="009140CD"/>
    <w:rsid w:val="009142FF"/>
    <w:rsid w:val="00916B25"/>
    <w:rsid w:val="009172D4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2C65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2C14"/>
    <w:rsid w:val="009430D4"/>
    <w:rsid w:val="00944C02"/>
    <w:rsid w:val="00945CA6"/>
    <w:rsid w:val="009461E7"/>
    <w:rsid w:val="00947F7F"/>
    <w:rsid w:val="0095036B"/>
    <w:rsid w:val="00950917"/>
    <w:rsid w:val="00951136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578FF"/>
    <w:rsid w:val="00957942"/>
    <w:rsid w:val="00961D64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E0A"/>
    <w:rsid w:val="00981E5B"/>
    <w:rsid w:val="00981F5D"/>
    <w:rsid w:val="00982BA7"/>
    <w:rsid w:val="0098330D"/>
    <w:rsid w:val="009838A0"/>
    <w:rsid w:val="00983CAE"/>
    <w:rsid w:val="00985A3C"/>
    <w:rsid w:val="00986129"/>
    <w:rsid w:val="009872E9"/>
    <w:rsid w:val="00987512"/>
    <w:rsid w:val="0099082B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2BF9"/>
    <w:rsid w:val="009B3206"/>
    <w:rsid w:val="009B47A8"/>
    <w:rsid w:val="009B51FE"/>
    <w:rsid w:val="009B634F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2BEC"/>
    <w:rsid w:val="00A0314E"/>
    <w:rsid w:val="00A03D64"/>
    <w:rsid w:val="00A0495A"/>
    <w:rsid w:val="00A055D4"/>
    <w:rsid w:val="00A0601E"/>
    <w:rsid w:val="00A0624D"/>
    <w:rsid w:val="00A07A1A"/>
    <w:rsid w:val="00A1037D"/>
    <w:rsid w:val="00A105A2"/>
    <w:rsid w:val="00A1192D"/>
    <w:rsid w:val="00A13691"/>
    <w:rsid w:val="00A13C5D"/>
    <w:rsid w:val="00A15AC0"/>
    <w:rsid w:val="00A16E07"/>
    <w:rsid w:val="00A16E8B"/>
    <w:rsid w:val="00A17945"/>
    <w:rsid w:val="00A2091C"/>
    <w:rsid w:val="00A22C56"/>
    <w:rsid w:val="00A233D6"/>
    <w:rsid w:val="00A24B94"/>
    <w:rsid w:val="00A24BE3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1EE6"/>
    <w:rsid w:val="00A32D82"/>
    <w:rsid w:val="00A341E1"/>
    <w:rsid w:val="00A3479E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B63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A6799"/>
    <w:rsid w:val="00AA7EFD"/>
    <w:rsid w:val="00AB19A3"/>
    <w:rsid w:val="00AB1A2C"/>
    <w:rsid w:val="00AB2238"/>
    <w:rsid w:val="00AB2550"/>
    <w:rsid w:val="00AB32DB"/>
    <w:rsid w:val="00AB346D"/>
    <w:rsid w:val="00AB34CC"/>
    <w:rsid w:val="00AB4416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24D3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FEA"/>
    <w:rsid w:val="00B03D83"/>
    <w:rsid w:val="00B040B0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02DE"/>
    <w:rsid w:val="00B11684"/>
    <w:rsid w:val="00B11FE0"/>
    <w:rsid w:val="00B120AD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C42"/>
    <w:rsid w:val="00B21FF7"/>
    <w:rsid w:val="00B220BF"/>
    <w:rsid w:val="00B22106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B72"/>
    <w:rsid w:val="00B33E21"/>
    <w:rsid w:val="00B34580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DA"/>
    <w:rsid w:val="00B422F4"/>
    <w:rsid w:val="00B423AE"/>
    <w:rsid w:val="00B42938"/>
    <w:rsid w:val="00B437AC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600E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6E4C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403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418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6E9A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14BE"/>
    <w:rsid w:val="00BB24B3"/>
    <w:rsid w:val="00BB3110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51B"/>
    <w:rsid w:val="00BC3181"/>
    <w:rsid w:val="00BC3520"/>
    <w:rsid w:val="00BC3E42"/>
    <w:rsid w:val="00BC5D8A"/>
    <w:rsid w:val="00BC67BD"/>
    <w:rsid w:val="00BC77A4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ACA"/>
    <w:rsid w:val="00BD7FCB"/>
    <w:rsid w:val="00BE3E8A"/>
    <w:rsid w:val="00BE5467"/>
    <w:rsid w:val="00BE5FCB"/>
    <w:rsid w:val="00BE60FB"/>
    <w:rsid w:val="00BE7885"/>
    <w:rsid w:val="00BF07EC"/>
    <w:rsid w:val="00BF08B4"/>
    <w:rsid w:val="00BF24E9"/>
    <w:rsid w:val="00BF4867"/>
    <w:rsid w:val="00BF498C"/>
    <w:rsid w:val="00BF4C8F"/>
    <w:rsid w:val="00BF4D8A"/>
    <w:rsid w:val="00BF4DCD"/>
    <w:rsid w:val="00BF501F"/>
    <w:rsid w:val="00BF6D26"/>
    <w:rsid w:val="00BF6E2E"/>
    <w:rsid w:val="00BF7ED6"/>
    <w:rsid w:val="00C003B3"/>
    <w:rsid w:val="00C00D65"/>
    <w:rsid w:val="00C00D74"/>
    <w:rsid w:val="00C01083"/>
    <w:rsid w:val="00C011E6"/>
    <w:rsid w:val="00C03274"/>
    <w:rsid w:val="00C0382A"/>
    <w:rsid w:val="00C03899"/>
    <w:rsid w:val="00C03FF4"/>
    <w:rsid w:val="00C0511A"/>
    <w:rsid w:val="00C055BF"/>
    <w:rsid w:val="00C060A5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37C9"/>
    <w:rsid w:val="00C146C3"/>
    <w:rsid w:val="00C1470C"/>
    <w:rsid w:val="00C147A2"/>
    <w:rsid w:val="00C14F85"/>
    <w:rsid w:val="00C151F2"/>
    <w:rsid w:val="00C15C8E"/>
    <w:rsid w:val="00C15F38"/>
    <w:rsid w:val="00C16E6C"/>
    <w:rsid w:val="00C17430"/>
    <w:rsid w:val="00C1752A"/>
    <w:rsid w:val="00C17886"/>
    <w:rsid w:val="00C17F9B"/>
    <w:rsid w:val="00C20A33"/>
    <w:rsid w:val="00C215FA"/>
    <w:rsid w:val="00C21D50"/>
    <w:rsid w:val="00C21FB2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A0F"/>
    <w:rsid w:val="00C30891"/>
    <w:rsid w:val="00C3147F"/>
    <w:rsid w:val="00C317CE"/>
    <w:rsid w:val="00C31ABF"/>
    <w:rsid w:val="00C32257"/>
    <w:rsid w:val="00C32C99"/>
    <w:rsid w:val="00C34680"/>
    <w:rsid w:val="00C352FD"/>
    <w:rsid w:val="00C35A27"/>
    <w:rsid w:val="00C36A83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4AD9"/>
    <w:rsid w:val="00C45C17"/>
    <w:rsid w:val="00C472EB"/>
    <w:rsid w:val="00C473F0"/>
    <w:rsid w:val="00C47BAC"/>
    <w:rsid w:val="00C506FB"/>
    <w:rsid w:val="00C50D81"/>
    <w:rsid w:val="00C517B8"/>
    <w:rsid w:val="00C51CA3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174"/>
    <w:rsid w:val="00C9257A"/>
    <w:rsid w:val="00C92C3B"/>
    <w:rsid w:val="00C936AD"/>
    <w:rsid w:val="00C9371E"/>
    <w:rsid w:val="00C93B46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47C2"/>
    <w:rsid w:val="00CA5F62"/>
    <w:rsid w:val="00CA6277"/>
    <w:rsid w:val="00CA79A3"/>
    <w:rsid w:val="00CA7B4B"/>
    <w:rsid w:val="00CA7C4F"/>
    <w:rsid w:val="00CA7DF3"/>
    <w:rsid w:val="00CA7E8E"/>
    <w:rsid w:val="00CB121E"/>
    <w:rsid w:val="00CB1309"/>
    <w:rsid w:val="00CB1FA6"/>
    <w:rsid w:val="00CB2EA3"/>
    <w:rsid w:val="00CB2FFA"/>
    <w:rsid w:val="00CB31DA"/>
    <w:rsid w:val="00CB3D3D"/>
    <w:rsid w:val="00CB4A42"/>
    <w:rsid w:val="00CB6CC8"/>
    <w:rsid w:val="00CB76E0"/>
    <w:rsid w:val="00CB7C6C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54B"/>
    <w:rsid w:val="00CC7705"/>
    <w:rsid w:val="00CC78AC"/>
    <w:rsid w:val="00CD06C8"/>
    <w:rsid w:val="00CD0AEA"/>
    <w:rsid w:val="00CD1B8C"/>
    <w:rsid w:val="00CD2A59"/>
    <w:rsid w:val="00CD2D12"/>
    <w:rsid w:val="00CD2D68"/>
    <w:rsid w:val="00CD444F"/>
    <w:rsid w:val="00CD55F2"/>
    <w:rsid w:val="00CD57D5"/>
    <w:rsid w:val="00CD60A2"/>
    <w:rsid w:val="00CD6468"/>
    <w:rsid w:val="00CD6EA9"/>
    <w:rsid w:val="00CD6FDC"/>
    <w:rsid w:val="00CD78B4"/>
    <w:rsid w:val="00CD7EF7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267"/>
    <w:rsid w:val="00CE68CE"/>
    <w:rsid w:val="00CF0138"/>
    <w:rsid w:val="00CF1A43"/>
    <w:rsid w:val="00CF2445"/>
    <w:rsid w:val="00CF3950"/>
    <w:rsid w:val="00CF4379"/>
    <w:rsid w:val="00CF5F9F"/>
    <w:rsid w:val="00CF6098"/>
    <w:rsid w:val="00CF6C81"/>
    <w:rsid w:val="00CF76BE"/>
    <w:rsid w:val="00CF7FC0"/>
    <w:rsid w:val="00D001D7"/>
    <w:rsid w:val="00D0066F"/>
    <w:rsid w:val="00D00A0F"/>
    <w:rsid w:val="00D00AFC"/>
    <w:rsid w:val="00D00C5A"/>
    <w:rsid w:val="00D01A5F"/>
    <w:rsid w:val="00D01CA1"/>
    <w:rsid w:val="00D01DBA"/>
    <w:rsid w:val="00D01EF2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6861"/>
    <w:rsid w:val="00D0772B"/>
    <w:rsid w:val="00D10C57"/>
    <w:rsid w:val="00D10E0D"/>
    <w:rsid w:val="00D10E6B"/>
    <w:rsid w:val="00D1223C"/>
    <w:rsid w:val="00D12432"/>
    <w:rsid w:val="00D1294E"/>
    <w:rsid w:val="00D12C03"/>
    <w:rsid w:val="00D13F0F"/>
    <w:rsid w:val="00D14206"/>
    <w:rsid w:val="00D15FEE"/>
    <w:rsid w:val="00D16A98"/>
    <w:rsid w:val="00D17ADC"/>
    <w:rsid w:val="00D17C77"/>
    <w:rsid w:val="00D20345"/>
    <w:rsid w:val="00D20D0B"/>
    <w:rsid w:val="00D23F39"/>
    <w:rsid w:val="00D246C8"/>
    <w:rsid w:val="00D259FD"/>
    <w:rsid w:val="00D25D2F"/>
    <w:rsid w:val="00D2688C"/>
    <w:rsid w:val="00D268F5"/>
    <w:rsid w:val="00D26E0C"/>
    <w:rsid w:val="00D26E6C"/>
    <w:rsid w:val="00D27DC2"/>
    <w:rsid w:val="00D3116A"/>
    <w:rsid w:val="00D312FE"/>
    <w:rsid w:val="00D31424"/>
    <w:rsid w:val="00D32EDA"/>
    <w:rsid w:val="00D333E9"/>
    <w:rsid w:val="00D33865"/>
    <w:rsid w:val="00D33CA1"/>
    <w:rsid w:val="00D34BBB"/>
    <w:rsid w:val="00D35489"/>
    <w:rsid w:val="00D35526"/>
    <w:rsid w:val="00D40162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6F6"/>
    <w:rsid w:val="00D54B80"/>
    <w:rsid w:val="00D54E5F"/>
    <w:rsid w:val="00D5623C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5DA5"/>
    <w:rsid w:val="00D66F2A"/>
    <w:rsid w:val="00D671BC"/>
    <w:rsid w:val="00D67B27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65A8"/>
    <w:rsid w:val="00D77681"/>
    <w:rsid w:val="00D8071C"/>
    <w:rsid w:val="00D81C98"/>
    <w:rsid w:val="00D822C2"/>
    <w:rsid w:val="00D82A49"/>
    <w:rsid w:val="00D83A01"/>
    <w:rsid w:val="00D84929"/>
    <w:rsid w:val="00D84A5A"/>
    <w:rsid w:val="00D84C2A"/>
    <w:rsid w:val="00D856C4"/>
    <w:rsid w:val="00D85BF1"/>
    <w:rsid w:val="00D860C3"/>
    <w:rsid w:val="00D86DE8"/>
    <w:rsid w:val="00D874DF"/>
    <w:rsid w:val="00D87705"/>
    <w:rsid w:val="00D87F3A"/>
    <w:rsid w:val="00D90258"/>
    <w:rsid w:val="00D90F5F"/>
    <w:rsid w:val="00D932A3"/>
    <w:rsid w:val="00D93797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5F8A"/>
    <w:rsid w:val="00DA6AE7"/>
    <w:rsid w:val="00DA773C"/>
    <w:rsid w:val="00DA79ED"/>
    <w:rsid w:val="00DA79F8"/>
    <w:rsid w:val="00DB0359"/>
    <w:rsid w:val="00DB09CC"/>
    <w:rsid w:val="00DB18FA"/>
    <w:rsid w:val="00DB30C5"/>
    <w:rsid w:val="00DB403A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0FC"/>
    <w:rsid w:val="00DE0140"/>
    <w:rsid w:val="00DE0F31"/>
    <w:rsid w:val="00DE115C"/>
    <w:rsid w:val="00DE24D5"/>
    <w:rsid w:val="00DE2A3A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06"/>
    <w:rsid w:val="00DF2D10"/>
    <w:rsid w:val="00DF4C71"/>
    <w:rsid w:val="00DF5551"/>
    <w:rsid w:val="00DF5943"/>
    <w:rsid w:val="00DF6066"/>
    <w:rsid w:val="00DF6196"/>
    <w:rsid w:val="00DF6540"/>
    <w:rsid w:val="00DF65A2"/>
    <w:rsid w:val="00DF6CE8"/>
    <w:rsid w:val="00DF7083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6B6"/>
    <w:rsid w:val="00E07F93"/>
    <w:rsid w:val="00E10A92"/>
    <w:rsid w:val="00E11528"/>
    <w:rsid w:val="00E12718"/>
    <w:rsid w:val="00E12A55"/>
    <w:rsid w:val="00E13C34"/>
    <w:rsid w:val="00E149AC"/>
    <w:rsid w:val="00E1537C"/>
    <w:rsid w:val="00E15B05"/>
    <w:rsid w:val="00E15D9A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15AC"/>
    <w:rsid w:val="00E219D8"/>
    <w:rsid w:val="00E22165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38D"/>
    <w:rsid w:val="00E41C90"/>
    <w:rsid w:val="00E43073"/>
    <w:rsid w:val="00E44056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585D"/>
    <w:rsid w:val="00E65928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4C1"/>
    <w:rsid w:val="00E76550"/>
    <w:rsid w:val="00E779C8"/>
    <w:rsid w:val="00E77CBF"/>
    <w:rsid w:val="00E77CC4"/>
    <w:rsid w:val="00E77E45"/>
    <w:rsid w:val="00E8010F"/>
    <w:rsid w:val="00E8083A"/>
    <w:rsid w:val="00E8125A"/>
    <w:rsid w:val="00E8185E"/>
    <w:rsid w:val="00E81C73"/>
    <w:rsid w:val="00E85165"/>
    <w:rsid w:val="00E8537C"/>
    <w:rsid w:val="00E856CC"/>
    <w:rsid w:val="00E8580A"/>
    <w:rsid w:val="00E85987"/>
    <w:rsid w:val="00E85D4F"/>
    <w:rsid w:val="00E85DD4"/>
    <w:rsid w:val="00E86C3E"/>
    <w:rsid w:val="00E87723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9B1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D5C"/>
    <w:rsid w:val="00ED6F87"/>
    <w:rsid w:val="00ED7C19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3C5"/>
    <w:rsid w:val="00F00692"/>
    <w:rsid w:val="00F00ECE"/>
    <w:rsid w:val="00F014BA"/>
    <w:rsid w:val="00F01BAF"/>
    <w:rsid w:val="00F02843"/>
    <w:rsid w:val="00F04248"/>
    <w:rsid w:val="00F04A78"/>
    <w:rsid w:val="00F0578B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968"/>
    <w:rsid w:val="00F20C6F"/>
    <w:rsid w:val="00F20F09"/>
    <w:rsid w:val="00F21470"/>
    <w:rsid w:val="00F220B3"/>
    <w:rsid w:val="00F22F3C"/>
    <w:rsid w:val="00F23AA2"/>
    <w:rsid w:val="00F23DBC"/>
    <w:rsid w:val="00F255ED"/>
    <w:rsid w:val="00F2581B"/>
    <w:rsid w:val="00F26035"/>
    <w:rsid w:val="00F262AA"/>
    <w:rsid w:val="00F26B5D"/>
    <w:rsid w:val="00F274C1"/>
    <w:rsid w:val="00F275C4"/>
    <w:rsid w:val="00F30426"/>
    <w:rsid w:val="00F307DB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19BF"/>
    <w:rsid w:val="00F519FE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A2"/>
    <w:rsid w:val="00F60BCD"/>
    <w:rsid w:val="00F61453"/>
    <w:rsid w:val="00F61DC2"/>
    <w:rsid w:val="00F627E6"/>
    <w:rsid w:val="00F62F21"/>
    <w:rsid w:val="00F639EE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5E59"/>
    <w:rsid w:val="00F761EC"/>
    <w:rsid w:val="00F7731C"/>
    <w:rsid w:val="00F80695"/>
    <w:rsid w:val="00F80806"/>
    <w:rsid w:val="00F80B2E"/>
    <w:rsid w:val="00F80B4A"/>
    <w:rsid w:val="00F815F7"/>
    <w:rsid w:val="00F81AE8"/>
    <w:rsid w:val="00F826BF"/>
    <w:rsid w:val="00F82A80"/>
    <w:rsid w:val="00F82BD2"/>
    <w:rsid w:val="00F83878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63EA"/>
    <w:rsid w:val="00F876F6"/>
    <w:rsid w:val="00F87711"/>
    <w:rsid w:val="00F877C6"/>
    <w:rsid w:val="00F87A6C"/>
    <w:rsid w:val="00F87DC3"/>
    <w:rsid w:val="00F90556"/>
    <w:rsid w:val="00F90FB4"/>
    <w:rsid w:val="00F92689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3C22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99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075D"/>
    <w:rsid w:val="00FD1185"/>
    <w:rsid w:val="00FD1782"/>
    <w:rsid w:val="00FD18C7"/>
    <w:rsid w:val="00FD32EB"/>
    <w:rsid w:val="00FD3579"/>
    <w:rsid w:val="00FD38A0"/>
    <w:rsid w:val="00FD497F"/>
    <w:rsid w:val="00FD4B14"/>
    <w:rsid w:val="00FD521C"/>
    <w:rsid w:val="00FD5E69"/>
    <w:rsid w:val="00FD62E6"/>
    <w:rsid w:val="00FD69B7"/>
    <w:rsid w:val="00FE0789"/>
    <w:rsid w:val="00FE2B5F"/>
    <w:rsid w:val="00FE38EB"/>
    <w:rsid w:val="00FE3943"/>
    <w:rsid w:val="00FE4B48"/>
    <w:rsid w:val="00FE5AC3"/>
    <w:rsid w:val="00FE69E4"/>
    <w:rsid w:val="00FE7A61"/>
    <w:rsid w:val="00FE7EC6"/>
    <w:rsid w:val="00FF0B4D"/>
    <w:rsid w:val="00FF1657"/>
    <w:rsid w:val="00FF2CBB"/>
    <w:rsid w:val="00FF2D0F"/>
    <w:rsid w:val="00FF2FC2"/>
    <w:rsid w:val="00FF3DE3"/>
    <w:rsid w:val="00FF4045"/>
    <w:rsid w:val="00FF4345"/>
    <w:rsid w:val="00FF4965"/>
    <w:rsid w:val="00FF4D69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F7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17ad0721-24bc-4efd-a663-50a5116860f0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4.12: Common Pitfalls in Math Instruction</vt:lpstr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4.12: Common Pitfalls in Math Instruction</dc:title>
  <dc:subject>Lesson 4.12: Common Pitfalls in Math Instruction</dc:subject>
  <dc:creator>Texas Education Agency</dc:creator>
  <cp:keywords/>
  <dc:description/>
  <cp:lastModifiedBy>White (she/her), Whitney</cp:lastModifiedBy>
  <cp:revision>5</cp:revision>
  <dcterms:created xsi:type="dcterms:W3CDTF">2023-03-15T17:48:00Z</dcterms:created>
  <dcterms:modified xsi:type="dcterms:W3CDTF">2023-08-18T06:41:00Z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