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729AC" w14:textId="43B98489" w:rsidR="00B125BD" w:rsidRDefault="001D0A34" w:rsidP="003514CB">
      <w:pPr>
        <w:pStyle w:val="Heading1"/>
        <w:spacing w:after="160"/>
      </w:pPr>
      <w:r>
        <w:t>E</w:t>
      </w:r>
      <w:r w:rsidR="00B125BD">
        <w:t>xit Ticket</w:t>
      </w:r>
      <w:r w:rsidR="00C47BAC">
        <w:t xml:space="preserve"> - Answer Key</w:t>
      </w:r>
    </w:p>
    <w:p w14:paraId="7D5671D7" w14:textId="4634456D" w:rsidR="00B125BD" w:rsidRPr="00C65955" w:rsidRDefault="007D175F" w:rsidP="003514CB">
      <w:pPr>
        <w:pStyle w:val="Heading2"/>
        <w:pBdr>
          <w:bottom w:val="single" w:sz="6" w:space="1" w:color="auto"/>
        </w:pBdr>
        <w:spacing w:after="160"/>
        <w:rPr>
          <w:rStyle w:val="eop"/>
          <w:shd w:val="clear" w:color="auto" w:fill="FFFFFF"/>
        </w:rPr>
      </w:pPr>
      <w:r w:rsidRPr="007D175F">
        <w:t xml:space="preserve">Lesson </w:t>
      </w:r>
      <w:r w:rsidR="002F0B1D">
        <w:t>3</w:t>
      </w:r>
      <w:r w:rsidR="002A116A">
        <w:t>.</w:t>
      </w:r>
      <w:r w:rsidR="00C3757A">
        <w:t>13</w:t>
      </w:r>
      <w:r w:rsidR="0021783F">
        <w:t xml:space="preserve">: </w:t>
      </w:r>
      <w:r w:rsidR="00C3757A">
        <w:t>Curriculum Embedded Supports</w:t>
      </w:r>
    </w:p>
    <w:p w14:paraId="785A3472" w14:textId="77777777" w:rsidR="00B125BD" w:rsidRPr="00607460" w:rsidRDefault="00B125BD" w:rsidP="003514CB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Name:</w:t>
      </w:r>
    </w:p>
    <w:p w14:paraId="4D0C0476" w14:textId="36FC9A34" w:rsidR="00AD7653" w:rsidRDefault="00B125BD" w:rsidP="00B074C3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Date:</w:t>
      </w:r>
    </w:p>
    <w:p w14:paraId="0252304B" w14:textId="545FB6D9" w:rsidR="0067002E" w:rsidRPr="00692CC5" w:rsidRDefault="00692CC5" w:rsidP="008D1B2A">
      <w:pPr>
        <w:pStyle w:val="ListParagraph"/>
        <w:numPr>
          <w:ilvl w:val="0"/>
          <w:numId w:val="19"/>
        </w:numPr>
        <w:rPr>
          <w:color w:val="008000"/>
        </w:rPr>
      </w:pPr>
      <w:r>
        <w:rPr>
          <w:i/>
          <w:iCs/>
          <w:color w:val="008000"/>
        </w:rPr>
        <w:t xml:space="preserve"> </w:t>
      </w:r>
      <w:r w:rsidRPr="00692CC5">
        <w:t>What is the importance of planning with both HQIM and UDL? How can this approach support learning for all students?</w:t>
      </w:r>
    </w:p>
    <w:p w14:paraId="1C720D0F" w14:textId="13A1C7D4" w:rsidR="006C0F0A" w:rsidRDefault="00692CC5" w:rsidP="006C0F0A">
      <w:pPr>
        <w:pStyle w:val="ListParagraph"/>
        <w:rPr>
          <w:i/>
          <w:iCs/>
          <w:color w:val="008000"/>
        </w:rPr>
      </w:pPr>
      <w:r w:rsidRPr="402050B0">
        <w:rPr>
          <w:i/>
          <w:iCs/>
          <w:color w:val="008000"/>
        </w:rPr>
        <w:t xml:space="preserve">UDL anticipates the challenges for students and includes </w:t>
      </w:r>
      <w:r w:rsidR="37D176CC" w:rsidRPr="402050B0">
        <w:rPr>
          <w:i/>
          <w:iCs/>
          <w:color w:val="008000"/>
        </w:rPr>
        <w:t>support</w:t>
      </w:r>
      <w:r w:rsidRPr="402050B0">
        <w:rPr>
          <w:i/>
          <w:iCs/>
          <w:color w:val="008000"/>
        </w:rPr>
        <w:t xml:space="preserve"> so that all students can have challenging and rigorous learning experiences</w:t>
      </w:r>
      <w:r w:rsidR="00485B3F" w:rsidRPr="402050B0">
        <w:rPr>
          <w:i/>
          <w:iCs/>
          <w:color w:val="008000"/>
        </w:rPr>
        <w:t xml:space="preserve">. </w:t>
      </w:r>
      <w:r w:rsidRPr="402050B0">
        <w:rPr>
          <w:i/>
          <w:iCs/>
          <w:color w:val="008000"/>
        </w:rPr>
        <w:t>HQIM is important because it embeds these necessary supports into the curriculum to ensure that teachers have what they need to help every student learn.</w:t>
      </w:r>
    </w:p>
    <w:p w14:paraId="67D23681" w14:textId="77777777" w:rsidR="006C0F0A" w:rsidRDefault="006C0F0A" w:rsidP="006C0F0A">
      <w:pPr>
        <w:pStyle w:val="ListParagraph"/>
        <w:rPr>
          <w:i/>
          <w:iCs/>
          <w:color w:val="008000"/>
        </w:rPr>
      </w:pPr>
    </w:p>
    <w:p w14:paraId="3EBBEE5D" w14:textId="77777777" w:rsidR="006C0F0A" w:rsidRPr="006C0F0A" w:rsidRDefault="006C0F0A" w:rsidP="006C0F0A">
      <w:pPr>
        <w:pStyle w:val="ListParagraph"/>
        <w:rPr>
          <w:i/>
          <w:iCs/>
          <w:color w:val="008000"/>
        </w:rPr>
      </w:pPr>
    </w:p>
    <w:p w14:paraId="5C501395" w14:textId="2FD9B09D" w:rsidR="009D6918" w:rsidRDefault="009D6918" w:rsidP="008D1B2A">
      <w:pPr>
        <w:pStyle w:val="ListParagraph"/>
        <w:numPr>
          <w:ilvl w:val="0"/>
          <w:numId w:val="19"/>
        </w:numPr>
        <w:spacing w:after="0" w:line="240" w:lineRule="auto"/>
      </w:pPr>
      <w:r>
        <w:t xml:space="preserve">Examine the HQIM </w:t>
      </w:r>
      <w:r w:rsidR="00C1257A">
        <w:t>provided</w:t>
      </w:r>
      <w:r w:rsidR="4E4445F3">
        <w:t xml:space="preserve">. </w:t>
      </w:r>
      <w:r>
        <w:t xml:space="preserve">Identify at least one example of where </w:t>
      </w:r>
      <w:r w:rsidR="00C1257A">
        <w:t>the HQIM</w:t>
      </w:r>
      <w:r>
        <w:t xml:space="preserve"> aligns to </w:t>
      </w:r>
      <w:r w:rsidR="00C1257A">
        <w:t>each</w:t>
      </w:r>
      <w:r>
        <w:t xml:space="preserve"> UDL </w:t>
      </w:r>
      <w:r w:rsidR="00C1257A">
        <w:t>guideline</w:t>
      </w:r>
      <w:r>
        <w:t>.</w:t>
      </w:r>
    </w:p>
    <w:p w14:paraId="4404485C" w14:textId="77777777" w:rsidR="00E061F0" w:rsidRPr="00362A69" w:rsidRDefault="00E061F0" w:rsidP="00E061F0">
      <w:pPr>
        <w:pStyle w:val="ListParagraph"/>
        <w:spacing w:after="0" w:line="240" w:lineRule="auto"/>
      </w:pPr>
    </w:p>
    <w:p w14:paraId="20384F84" w14:textId="62D76324" w:rsidR="006C0F0A" w:rsidRDefault="002C0B11" w:rsidP="006C0F0A">
      <w:pPr>
        <w:ind w:left="360"/>
        <w:rPr>
          <w:i/>
          <w:iCs/>
          <w:color w:val="008000"/>
        </w:rPr>
      </w:pPr>
      <w:r>
        <w:rPr>
          <w:noProof/>
        </w:rPr>
        <w:drawing>
          <wp:inline distT="0" distB="0" distL="0" distR="0" wp14:anchorId="7F8488DC" wp14:editId="5A301AC6">
            <wp:extent cx="4314825" cy="4746308"/>
            <wp:effectExtent l="0" t="0" r="0" b="0"/>
            <wp:docPr id="2" name="Picture 2" descr="Introduction to /oi/ sound excerpt from a first grade lesson plan. Accessible with educator login from: https://elementaryliteracyprogram.amplify.com/assets/m/5564946b888d3951/original/G1_U03_TG_TXED21.pdf?7115C16B-4B55-449F-BAA0ED5842FAAB68&amp;client_id=elementary-ela-core&amp;redirect_uri=https%3A%2F%2Felementaryliteracyprogram.amplify.com%2F&amp;state=0e110ea4-f3e3-4a9f-8960-e224d8ca97bb&amp;response_mode=fragment&amp;response_type=code&amp;scope=openid&amp;nonce=c18ec0a7-f2f2-4e4d-8654-c7d3e685e7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ntroduction to /oi/ sound excerpt from a first grade lesson plan. Accessible with educator login from: https://elementaryliteracyprogram.amplify.com/assets/m/5564946b888d3951/original/G1_U03_TG_TXED21.pdf?7115C16B-4B55-449F-BAA0ED5842FAAB68&amp;client_id=elementary-ela-core&amp;redirect_uri=https%3A%2F%2Felementaryliteracyprogram.amplify.com%2F&amp;state=0e110ea4-f3e3-4a9f-8960-e224d8ca97bb&amp;response_mode=fragment&amp;response_type=code&amp;scope=openid&amp;nonce=c18ec0a7-f2f2-4e4d-8654-c7d3e685e74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474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515"/>
        <w:gridCol w:w="6475"/>
      </w:tblGrid>
      <w:tr w:rsidR="002C0B11" w14:paraId="08FD22B0" w14:textId="77777777" w:rsidTr="002C0B11">
        <w:tc>
          <w:tcPr>
            <w:tcW w:w="2515" w:type="dxa"/>
          </w:tcPr>
          <w:p w14:paraId="1CB21E93" w14:textId="44F5CEE3" w:rsidR="002C0B11" w:rsidRPr="002C0B11" w:rsidRDefault="002C0B11" w:rsidP="009D6918">
            <w:pPr>
              <w:rPr>
                <w:b/>
                <w:bCs/>
              </w:rPr>
            </w:pPr>
            <w:r w:rsidRPr="002C0B11">
              <w:rPr>
                <w:b/>
                <w:bCs/>
              </w:rPr>
              <w:lastRenderedPageBreak/>
              <w:t>UDL Guideline</w:t>
            </w:r>
          </w:p>
        </w:tc>
        <w:tc>
          <w:tcPr>
            <w:tcW w:w="6475" w:type="dxa"/>
          </w:tcPr>
          <w:p w14:paraId="784BA4C5" w14:textId="055ECFDC" w:rsidR="002C0B11" w:rsidRPr="002C0B11" w:rsidRDefault="002C0B11" w:rsidP="009D6918">
            <w:pPr>
              <w:rPr>
                <w:b/>
                <w:bCs/>
              </w:rPr>
            </w:pPr>
            <w:r w:rsidRPr="002C0B11">
              <w:rPr>
                <w:b/>
                <w:bCs/>
              </w:rPr>
              <w:t>Example found in HQIM</w:t>
            </w:r>
          </w:p>
        </w:tc>
      </w:tr>
      <w:tr w:rsidR="002C0B11" w14:paraId="1DA5C083" w14:textId="77777777" w:rsidTr="002C0B11">
        <w:tc>
          <w:tcPr>
            <w:tcW w:w="2515" w:type="dxa"/>
          </w:tcPr>
          <w:p w14:paraId="72287CFF" w14:textId="0D4B2868" w:rsidR="002C0B11" w:rsidRPr="002C0B11" w:rsidRDefault="002C0B11" w:rsidP="009D6918">
            <w:r w:rsidRPr="002C0B11">
              <w:t>Engagement</w:t>
            </w:r>
          </w:p>
        </w:tc>
        <w:tc>
          <w:tcPr>
            <w:tcW w:w="6475" w:type="dxa"/>
          </w:tcPr>
          <w:p w14:paraId="5A0AF815" w14:textId="7C033C22" w:rsidR="002C0B11" w:rsidRDefault="00BE2CB8" w:rsidP="008D1B2A">
            <w:pPr>
              <w:pStyle w:val="ListParagraph"/>
              <w:numPr>
                <w:ilvl w:val="0"/>
                <w:numId w:val="21"/>
              </w:numPr>
              <w:rPr>
                <w:i/>
                <w:iCs/>
                <w:color w:val="008000"/>
              </w:rPr>
            </w:pPr>
            <w:r>
              <w:rPr>
                <w:i/>
                <w:iCs/>
                <w:color w:val="008000"/>
              </w:rPr>
              <w:t xml:space="preserve">Using relevant pictures and materials that support the words </w:t>
            </w:r>
            <w:r w:rsidR="00825773">
              <w:rPr>
                <w:i/>
                <w:iCs/>
                <w:color w:val="008000"/>
              </w:rPr>
              <w:t>taught</w:t>
            </w:r>
            <w:r w:rsidR="006C0F0A">
              <w:rPr>
                <w:i/>
                <w:iCs/>
                <w:color w:val="008000"/>
              </w:rPr>
              <w:t>.</w:t>
            </w:r>
          </w:p>
          <w:p w14:paraId="16503248" w14:textId="5313FE21" w:rsidR="00825773" w:rsidRPr="00BE2CB8" w:rsidRDefault="00825773" w:rsidP="008D1B2A">
            <w:pPr>
              <w:pStyle w:val="ListParagraph"/>
              <w:numPr>
                <w:ilvl w:val="0"/>
                <w:numId w:val="21"/>
              </w:numPr>
              <w:rPr>
                <w:i/>
                <w:iCs/>
                <w:color w:val="008000"/>
              </w:rPr>
            </w:pPr>
            <w:r>
              <w:rPr>
                <w:i/>
                <w:iCs/>
                <w:color w:val="008000"/>
              </w:rPr>
              <w:t>Introducing the sound before the spelling is an example of supporting persistence and increased effort</w:t>
            </w:r>
            <w:r w:rsidR="00485B3F">
              <w:rPr>
                <w:i/>
                <w:iCs/>
                <w:color w:val="008000"/>
              </w:rPr>
              <w:t>.</w:t>
            </w:r>
          </w:p>
        </w:tc>
      </w:tr>
      <w:tr w:rsidR="002C0B11" w14:paraId="5EDE1528" w14:textId="77777777" w:rsidTr="002C0B11">
        <w:tc>
          <w:tcPr>
            <w:tcW w:w="2515" w:type="dxa"/>
          </w:tcPr>
          <w:p w14:paraId="7AD71895" w14:textId="10689295" w:rsidR="002C0B11" w:rsidRPr="002C0B11" w:rsidRDefault="002C0B11" w:rsidP="009D6918">
            <w:r w:rsidRPr="002C0B11">
              <w:t>Representation</w:t>
            </w:r>
          </w:p>
        </w:tc>
        <w:tc>
          <w:tcPr>
            <w:tcW w:w="6475" w:type="dxa"/>
          </w:tcPr>
          <w:p w14:paraId="57CD61E9" w14:textId="2326DF50" w:rsidR="002C0B11" w:rsidRDefault="00FF1326" w:rsidP="008D1B2A">
            <w:pPr>
              <w:pStyle w:val="ListParagraph"/>
              <w:numPr>
                <w:ilvl w:val="0"/>
                <w:numId w:val="20"/>
              </w:numPr>
              <w:rPr>
                <w:i/>
                <w:iCs/>
                <w:color w:val="008000"/>
              </w:rPr>
            </w:pPr>
            <w:r>
              <w:rPr>
                <w:i/>
                <w:iCs/>
                <w:color w:val="008000"/>
              </w:rPr>
              <w:t>Showing pictures of the words as they are said</w:t>
            </w:r>
            <w:r w:rsidR="006C0F0A">
              <w:rPr>
                <w:i/>
                <w:iCs/>
                <w:color w:val="008000"/>
              </w:rPr>
              <w:t>.</w:t>
            </w:r>
          </w:p>
          <w:p w14:paraId="28D718C5" w14:textId="797D32D5" w:rsidR="00FF1326" w:rsidRPr="00FF1326" w:rsidRDefault="00056DA2" w:rsidP="008D1B2A">
            <w:pPr>
              <w:pStyle w:val="ListParagraph"/>
              <w:numPr>
                <w:ilvl w:val="0"/>
                <w:numId w:val="20"/>
              </w:numPr>
              <w:rPr>
                <w:i/>
                <w:iCs/>
                <w:color w:val="008000"/>
              </w:rPr>
            </w:pPr>
            <w:r>
              <w:rPr>
                <w:i/>
                <w:iCs/>
                <w:color w:val="008000"/>
              </w:rPr>
              <w:t xml:space="preserve">Demonstrating </w:t>
            </w:r>
            <w:r w:rsidR="00AC26CE">
              <w:rPr>
                <w:i/>
                <w:iCs/>
                <w:color w:val="008000"/>
              </w:rPr>
              <w:t>how</w:t>
            </w:r>
            <w:r>
              <w:rPr>
                <w:i/>
                <w:iCs/>
                <w:color w:val="008000"/>
              </w:rPr>
              <w:t xml:space="preserve"> </w:t>
            </w:r>
            <w:r w:rsidR="004C2CB2">
              <w:rPr>
                <w:i/>
                <w:iCs/>
                <w:color w:val="008000"/>
              </w:rPr>
              <w:t xml:space="preserve">a vowel sound is made while </w:t>
            </w:r>
            <w:r w:rsidR="00BE2CB8">
              <w:rPr>
                <w:i/>
                <w:iCs/>
                <w:color w:val="008000"/>
              </w:rPr>
              <w:t>making it</w:t>
            </w:r>
            <w:r w:rsidR="00485B3F">
              <w:rPr>
                <w:i/>
                <w:iCs/>
                <w:color w:val="008000"/>
              </w:rPr>
              <w:t>.</w:t>
            </w:r>
          </w:p>
        </w:tc>
      </w:tr>
      <w:tr w:rsidR="002C0B11" w14:paraId="7A938A8C" w14:textId="77777777" w:rsidTr="002C0B11">
        <w:tc>
          <w:tcPr>
            <w:tcW w:w="2515" w:type="dxa"/>
          </w:tcPr>
          <w:p w14:paraId="08DE8656" w14:textId="096D420C" w:rsidR="002C0B11" w:rsidRPr="002C0B11" w:rsidRDefault="002C0B11" w:rsidP="009D6918">
            <w:r w:rsidRPr="002C0B11">
              <w:t>Action &amp; Expression</w:t>
            </w:r>
          </w:p>
        </w:tc>
        <w:tc>
          <w:tcPr>
            <w:tcW w:w="6475" w:type="dxa"/>
          </w:tcPr>
          <w:p w14:paraId="0AF30035" w14:textId="2551B663" w:rsidR="002C0B11" w:rsidRDefault="0084180A" w:rsidP="008D1B2A">
            <w:pPr>
              <w:pStyle w:val="ListParagraph"/>
              <w:numPr>
                <w:ilvl w:val="0"/>
                <w:numId w:val="22"/>
              </w:numPr>
              <w:rPr>
                <w:i/>
                <w:iCs/>
                <w:color w:val="008000"/>
              </w:rPr>
            </w:pPr>
            <w:r>
              <w:rPr>
                <w:i/>
                <w:iCs/>
                <w:color w:val="008000"/>
              </w:rPr>
              <w:t>Modeling the sound and then asking students to complete an example is progress monitoring</w:t>
            </w:r>
            <w:r w:rsidR="006C0F0A">
              <w:rPr>
                <w:i/>
                <w:iCs/>
                <w:color w:val="008000"/>
              </w:rPr>
              <w:t>.</w:t>
            </w:r>
          </w:p>
          <w:p w14:paraId="215C57DD" w14:textId="4ACEC1E4" w:rsidR="0084180A" w:rsidRDefault="004C2A5E" w:rsidP="008D1B2A">
            <w:pPr>
              <w:pStyle w:val="ListParagraph"/>
              <w:numPr>
                <w:ilvl w:val="0"/>
                <w:numId w:val="22"/>
              </w:numPr>
              <w:rPr>
                <w:i/>
                <w:iCs/>
                <w:color w:val="008000"/>
              </w:rPr>
            </w:pPr>
            <w:r>
              <w:rPr>
                <w:i/>
                <w:iCs/>
                <w:color w:val="008000"/>
              </w:rPr>
              <w:t>Having students observe the shape of their own mouth as they are making the sound is graduated levels of support</w:t>
            </w:r>
            <w:r w:rsidR="006C0F0A">
              <w:rPr>
                <w:i/>
                <w:iCs/>
                <w:color w:val="008000"/>
              </w:rPr>
              <w:t>.</w:t>
            </w:r>
          </w:p>
          <w:p w14:paraId="5BD44CCF" w14:textId="3E0C509B" w:rsidR="004C2A5E" w:rsidRPr="0084180A" w:rsidRDefault="00AC26CE" w:rsidP="008D1B2A">
            <w:pPr>
              <w:pStyle w:val="ListParagraph"/>
              <w:numPr>
                <w:ilvl w:val="0"/>
                <w:numId w:val="22"/>
              </w:numPr>
              <w:rPr>
                <w:i/>
                <w:iCs/>
                <w:color w:val="008000"/>
              </w:rPr>
            </w:pPr>
            <w:r>
              <w:rPr>
                <w:i/>
                <w:iCs/>
                <w:color w:val="008000"/>
              </w:rPr>
              <w:t>Having the students to trace the spelling with pointed finger before writing it is graduated levels of support</w:t>
            </w:r>
            <w:r w:rsidR="00485B3F">
              <w:rPr>
                <w:i/>
                <w:iCs/>
                <w:color w:val="008000"/>
              </w:rPr>
              <w:t>.</w:t>
            </w:r>
          </w:p>
        </w:tc>
      </w:tr>
    </w:tbl>
    <w:p w14:paraId="27A5B800" w14:textId="77777777" w:rsidR="002C0B11" w:rsidRPr="009D6918" w:rsidRDefault="002C0B11" w:rsidP="009D6918">
      <w:pPr>
        <w:ind w:left="360"/>
        <w:rPr>
          <w:i/>
          <w:iCs/>
          <w:color w:val="008000"/>
        </w:rPr>
      </w:pPr>
    </w:p>
    <w:sectPr w:rsidR="002C0B11" w:rsidRPr="009D6918" w:rsidSect="00AF789B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6236C2" w14:textId="77777777" w:rsidR="0050701E" w:rsidRDefault="0050701E" w:rsidP="004C62A0">
      <w:pPr>
        <w:spacing w:after="0" w:line="240" w:lineRule="auto"/>
      </w:pPr>
      <w:r>
        <w:separator/>
      </w:r>
    </w:p>
  </w:endnote>
  <w:endnote w:type="continuationSeparator" w:id="0">
    <w:p w14:paraId="786C9388" w14:textId="77777777" w:rsidR="0050701E" w:rsidRDefault="0050701E" w:rsidP="004C62A0">
      <w:pPr>
        <w:spacing w:after="0" w:line="240" w:lineRule="auto"/>
      </w:pPr>
      <w:r>
        <w:continuationSeparator/>
      </w:r>
    </w:p>
  </w:endnote>
  <w:endnote w:type="continuationNotice" w:id="1">
    <w:p w14:paraId="4A435EF1" w14:textId="77777777" w:rsidR="0050701E" w:rsidRDefault="0050701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AF5122" w14:textId="4FC43B54" w:rsidR="00485163" w:rsidRPr="006C0F0A" w:rsidRDefault="006C0F0A" w:rsidP="006C0F0A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6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D80E1E" w14:textId="77777777" w:rsidR="0050701E" w:rsidRDefault="0050701E" w:rsidP="004C62A0">
      <w:pPr>
        <w:spacing w:after="0" w:line="240" w:lineRule="auto"/>
      </w:pPr>
      <w:r>
        <w:separator/>
      </w:r>
    </w:p>
  </w:footnote>
  <w:footnote w:type="continuationSeparator" w:id="0">
    <w:p w14:paraId="01C98007" w14:textId="77777777" w:rsidR="0050701E" w:rsidRDefault="0050701E" w:rsidP="004C62A0">
      <w:pPr>
        <w:spacing w:after="0" w:line="240" w:lineRule="auto"/>
      </w:pPr>
      <w:r>
        <w:continuationSeparator/>
      </w:r>
    </w:p>
  </w:footnote>
  <w:footnote w:type="continuationNotice" w:id="1">
    <w:p w14:paraId="25BD406C" w14:textId="77777777" w:rsidR="0050701E" w:rsidRDefault="0050701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5107D" w14:textId="77777777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7FD9FBF2" wp14:editId="68A36AF2">
          <wp:extent cx="724619" cy="374386"/>
          <wp:effectExtent l="0" t="0" r="0" b="6985"/>
          <wp:docPr id="17" name="Picture 17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C754A"/>
    <w:multiLevelType w:val="hybridMultilevel"/>
    <w:tmpl w:val="B0308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3E2A45"/>
    <w:multiLevelType w:val="hybridMultilevel"/>
    <w:tmpl w:val="B9243C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EA2E32"/>
    <w:multiLevelType w:val="hybridMultilevel"/>
    <w:tmpl w:val="DFA43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902E84"/>
    <w:multiLevelType w:val="hybridMultilevel"/>
    <w:tmpl w:val="589A6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426A8C"/>
    <w:multiLevelType w:val="hybridMultilevel"/>
    <w:tmpl w:val="9D100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CD5EF1"/>
    <w:multiLevelType w:val="hybridMultilevel"/>
    <w:tmpl w:val="277ACA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F540675"/>
    <w:multiLevelType w:val="hybridMultilevel"/>
    <w:tmpl w:val="DDEEAB3A"/>
    <w:lvl w:ilvl="0" w:tplc="531E2BA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color w:val="auto"/>
      </w:rPr>
    </w:lvl>
    <w:lvl w:ilvl="1" w:tplc="44FA9D56">
      <w:start w:val="3"/>
      <w:numFmt w:val="bullet"/>
      <w:lvlText w:val="-"/>
      <w:lvlJc w:val="left"/>
      <w:pPr>
        <w:ind w:left="1584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8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347563"/>
    <w:multiLevelType w:val="hybridMultilevel"/>
    <w:tmpl w:val="5BDC6F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2687885"/>
    <w:multiLevelType w:val="hybridMultilevel"/>
    <w:tmpl w:val="8F148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750CB4"/>
    <w:multiLevelType w:val="hybridMultilevel"/>
    <w:tmpl w:val="203878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12C63CE"/>
    <w:multiLevelType w:val="hybridMultilevel"/>
    <w:tmpl w:val="F690B4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B071FE"/>
    <w:multiLevelType w:val="hybridMultilevel"/>
    <w:tmpl w:val="FDCAD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A92C5C"/>
    <w:multiLevelType w:val="hybridMultilevel"/>
    <w:tmpl w:val="032870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0B4C04"/>
    <w:multiLevelType w:val="hybridMultilevel"/>
    <w:tmpl w:val="FB3A9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327F74"/>
    <w:multiLevelType w:val="hybridMultilevel"/>
    <w:tmpl w:val="D430ED30"/>
    <w:lvl w:ilvl="0" w:tplc="18C23DA8">
      <w:start w:val="5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1D033C"/>
    <w:multiLevelType w:val="hybridMultilevel"/>
    <w:tmpl w:val="A09C021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33416A"/>
    <w:multiLevelType w:val="hybridMultilevel"/>
    <w:tmpl w:val="9D020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6B0F45"/>
    <w:multiLevelType w:val="hybridMultilevel"/>
    <w:tmpl w:val="D47AC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C03824"/>
    <w:multiLevelType w:val="hybridMultilevel"/>
    <w:tmpl w:val="0CC8C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8F258F"/>
    <w:multiLevelType w:val="hybridMultilevel"/>
    <w:tmpl w:val="19509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BD738D"/>
    <w:multiLevelType w:val="hybridMultilevel"/>
    <w:tmpl w:val="2E42F0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BC0451D"/>
    <w:multiLevelType w:val="hybridMultilevel"/>
    <w:tmpl w:val="2E42F0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0000181">
    <w:abstractNumId w:val="3"/>
  </w:num>
  <w:num w:numId="2" w16cid:durableId="2078361774">
    <w:abstractNumId w:val="8"/>
  </w:num>
  <w:num w:numId="3" w16cid:durableId="31929646">
    <w:abstractNumId w:val="7"/>
  </w:num>
  <w:num w:numId="4" w16cid:durableId="2024475213">
    <w:abstractNumId w:val="16"/>
  </w:num>
  <w:num w:numId="5" w16cid:durableId="556866241">
    <w:abstractNumId w:val="0"/>
  </w:num>
  <w:num w:numId="6" w16cid:durableId="1577859922">
    <w:abstractNumId w:val="22"/>
  </w:num>
  <w:num w:numId="7" w16cid:durableId="483158362">
    <w:abstractNumId w:val="23"/>
  </w:num>
  <w:num w:numId="8" w16cid:durableId="1774593790">
    <w:abstractNumId w:val="13"/>
  </w:num>
  <w:num w:numId="9" w16cid:durableId="80876470">
    <w:abstractNumId w:val="1"/>
  </w:num>
  <w:num w:numId="10" w16cid:durableId="1592815136">
    <w:abstractNumId w:val="19"/>
  </w:num>
  <w:num w:numId="11" w16cid:durableId="594169286">
    <w:abstractNumId w:val="18"/>
  </w:num>
  <w:num w:numId="12" w16cid:durableId="2102870653">
    <w:abstractNumId w:val="12"/>
  </w:num>
  <w:num w:numId="13" w16cid:durableId="62604930">
    <w:abstractNumId w:val="20"/>
  </w:num>
  <w:num w:numId="14" w16cid:durableId="889875952">
    <w:abstractNumId w:val="21"/>
  </w:num>
  <w:num w:numId="15" w16cid:durableId="1649237436">
    <w:abstractNumId w:val="4"/>
  </w:num>
  <w:num w:numId="16" w16cid:durableId="1145972891">
    <w:abstractNumId w:val="2"/>
  </w:num>
  <w:num w:numId="17" w16cid:durableId="57561430">
    <w:abstractNumId w:val="15"/>
  </w:num>
  <w:num w:numId="18" w16cid:durableId="372968626">
    <w:abstractNumId w:val="5"/>
  </w:num>
  <w:num w:numId="19" w16cid:durableId="1762022140">
    <w:abstractNumId w:val="14"/>
  </w:num>
  <w:num w:numId="20" w16cid:durableId="892039025">
    <w:abstractNumId w:val="11"/>
  </w:num>
  <w:num w:numId="21" w16cid:durableId="981613689">
    <w:abstractNumId w:val="9"/>
  </w:num>
  <w:num w:numId="22" w16cid:durableId="1745910999">
    <w:abstractNumId w:val="6"/>
  </w:num>
  <w:num w:numId="23" w16cid:durableId="1233080467">
    <w:abstractNumId w:val="10"/>
  </w:num>
  <w:num w:numId="24" w16cid:durableId="1021203691">
    <w:abstractNumId w:val="17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312"/>
    <w:rsid w:val="000007A3"/>
    <w:rsid w:val="00000F3F"/>
    <w:rsid w:val="000011F1"/>
    <w:rsid w:val="00001608"/>
    <w:rsid w:val="00001DF1"/>
    <w:rsid w:val="00002EE1"/>
    <w:rsid w:val="00004534"/>
    <w:rsid w:val="00004E17"/>
    <w:rsid w:val="000065DC"/>
    <w:rsid w:val="00011E61"/>
    <w:rsid w:val="00012DB0"/>
    <w:rsid w:val="000133B3"/>
    <w:rsid w:val="000136B4"/>
    <w:rsid w:val="000138FB"/>
    <w:rsid w:val="00013CD3"/>
    <w:rsid w:val="00013F96"/>
    <w:rsid w:val="000148E7"/>
    <w:rsid w:val="00014F61"/>
    <w:rsid w:val="00014F95"/>
    <w:rsid w:val="00015519"/>
    <w:rsid w:val="000157E3"/>
    <w:rsid w:val="000158B9"/>
    <w:rsid w:val="00015BC9"/>
    <w:rsid w:val="00015EA8"/>
    <w:rsid w:val="000163DC"/>
    <w:rsid w:val="000173A7"/>
    <w:rsid w:val="00017457"/>
    <w:rsid w:val="000174FC"/>
    <w:rsid w:val="000178A9"/>
    <w:rsid w:val="00020529"/>
    <w:rsid w:val="0002061A"/>
    <w:rsid w:val="000208F1"/>
    <w:rsid w:val="000229D7"/>
    <w:rsid w:val="00022BB9"/>
    <w:rsid w:val="00023AD9"/>
    <w:rsid w:val="00024474"/>
    <w:rsid w:val="000251A9"/>
    <w:rsid w:val="00025E27"/>
    <w:rsid w:val="00025E34"/>
    <w:rsid w:val="00025EDF"/>
    <w:rsid w:val="0002687D"/>
    <w:rsid w:val="00026FF6"/>
    <w:rsid w:val="0002700A"/>
    <w:rsid w:val="000270E1"/>
    <w:rsid w:val="000304FE"/>
    <w:rsid w:val="000305DF"/>
    <w:rsid w:val="00031296"/>
    <w:rsid w:val="00034C71"/>
    <w:rsid w:val="0003584E"/>
    <w:rsid w:val="00036CE6"/>
    <w:rsid w:val="000378F3"/>
    <w:rsid w:val="00037FEC"/>
    <w:rsid w:val="00040126"/>
    <w:rsid w:val="00040486"/>
    <w:rsid w:val="00040E32"/>
    <w:rsid w:val="00041002"/>
    <w:rsid w:val="0004206A"/>
    <w:rsid w:val="0004215D"/>
    <w:rsid w:val="000424D7"/>
    <w:rsid w:val="00042787"/>
    <w:rsid w:val="00042A32"/>
    <w:rsid w:val="00043875"/>
    <w:rsid w:val="00043BA5"/>
    <w:rsid w:val="00043E9C"/>
    <w:rsid w:val="0004463E"/>
    <w:rsid w:val="00045ADB"/>
    <w:rsid w:val="00045DBD"/>
    <w:rsid w:val="0004746F"/>
    <w:rsid w:val="00047496"/>
    <w:rsid w:val="0004789B"/>
    <w:rsid w:val="00047B92"/>
    <w:rsid w:val="00047DB3"/>
    <w:rsid w:val="000502CD"/>
    <w:rsid w:val="0005060E"/>
    <w:rsid w:val="00051F7B"/>
    <w:rsid w:val="0005242C"/>
    <w:rsid w:val="0005286D"/>
    <w:rsid w:val="000536A9"/>
    <w:rsid w:val="00053812"/>
    <w:rsid w:val="00053ACB"/>
    <w:rsid w:val="00053CE9"/>
    <w:rsid w:val="00054047"/>
    <w:rsid w:val="00055408"/>
    <w:rsid w:val="00055EFC"/>
    <w:rsid w:val="00056550"/>
    <w:rsid w:val="00056C55"/>
    <w:rsid w:val="00056CBE"/>
    <w:rsid w:val="00056DA2"/>
    <w:rsid w:val="00057E53"/>
    <w:rsid w:val="0006004B"/>
    <w:rsid w:val="000603DF"/>
    <w:rsid w:val="000606C9"/>
    <w:rsid w:val="000607C0"/>
    <w:rsid w:val="00060AFB"/>
    <w:rsid w:val="00060EC2"/>
    <w:rsid w:val="0006189B"/>
    <w:rsid w:val="000619A2"/>
    <w:rsid w:val="00061EA3"/>
    <w:rsid w:val="00062648"/>
    <w:rsid w:val="000628BD"/>
    <w:rsid w:val="0006308C"/>
    <w:rsid w:val="000630C6"/>
    <w:rsid w:val="000637A6"/>
    <w:rsid w:val="0006380B"/>
    <w:rsid w:val="000649F6"/>
    <w:rsid w:val="00064DA6"/>
    <w:rsid w:val="00064EDE"/>
    <w:rsid w:val="00064F5A"/>
    <w:rsid w:val="0006502B"/>
    <w:rsid w:val="000660BD"/>
    <w:rsid w:val="00066203"/>
    <w:rsid w:val="00066339"/>
    <w:rsid w:val="00066750"/>
    <w:rsid w:val="00066AF8"/>
    <w:rsid w:val="00067502"/>
    <w:rsid w:val="000676B3"/>
    <w:rsid w:val="00067A68"/>
    <w:rsid w:val="00067C04"/>
    <w:rsid w:val="00067C3B"/>
    <w:rsid w:val="00070022"/>
    <w:rsid w:val="00070A64"/>
    <w:rsid w:val="00070B68"/>
    <w:rsid w:val="00070D12"/>
    <w:rsid w:val="00070D16"/>
    <w:rsid w:val="00073363"/>
    <w:rsid w:val="0007486C"/>
    <w:rsid w:val="00074978"/>
    <w:rsid w:val="00074C3E"/>
    <w:rsid w:val="00074E28"/>
    <w:rsid w:val="00075672"/>
    <w:rsid w:val="00075901"/>
    <w:rsid w:val="00075C4F"/>
    <w:rsid w:val="00075D1E"/>
    <w:rsid w:val="00076087"/>
    <w:rsid w:val="00076191"/>
    <w:rsid w:val="00077166"/>
    <w:rsid w:val="00077358"/>
    <w:rsid w:val="0007774F"/>
    <w:rsid w:val="00077CE2"/>
    <w:rsid w:val="00080068"/>
    <w:rsid w:val="00080842"/>
    <w:rsid w:val="00080A97"/>
    <w:rsid w:val="00080FD8"/>
    <w:rsid w:val="0008120E"/>
    <w:rsid w:val="00081315"/>
    <w:rsid w:val="000813F3"/>
    <w:rsid w:val="000817C0"/>
    <w:rsid w:val="000819C4"/>
    <w:rsid w:val="00081A86"/>
    <w:rsid w:val="0008200A"/>
    <w:rsid w:val="00082554"/>
    <w:rsid w:val="00082711"/>
    <w:rsid w:val="00082ED1"/>
    <w:rsid w:val="000830CF"/>
    <w:rsid w:val="00083DDA"/>
    <w:rsid w:val="00084A15"/>
    <w:rsid w:val="000853C0"/>
    <w:rsid w:val="00085530"/>
    <w:rsid w:val="000855A3"/>
    <w:rsid w:val="00085D51"/>
    <w:rsid w:val="00086DFE"/>
    <w:rsid w:val="0008740E"/>
    <w:rsid w:val="00087942"/>
    <w:rsid w:val="00087C6A"/>
    <w:rsid w:val="00090C42"/>
    <w:rsid w:val="00090D41"/>
    <w:rsid w:val="00090EFF"/>
    <w:rsid w:val="000911DA"/>
    <w:rsid w:val="000917E7"/>
    <w:rsid w:val="0009275E"/>
    <w:rsid w:val="00092A9D"/>
    <w:rsid w:val="000952BF"/>
    <w:rsid w:val="000959A3"/>
    <w:rsid w:val="00096A4E"/>
    <w:rsid w:val="000978D5"/>
    <w:rsid w:val="00097D52"/>
    <w:rsid w:val="00097EAA"/>
    <w:rsid w:val="000A0D14"/>
    <w:rsid w:val="000A1841"/>
    <w:rsid w:val="000A1F04"/>
    <w:rsid w:val="000A24CA"/>
    <w:rsid w:val="000A26C8"/>
    <w:rsid w:val="000A3608"/>
    <w:rsid w:val="000A3B71"/>
    <w:rsid w:val="000A3CAF"/>
    <w:rsid w:val="000A3F32"/>
    <w:rsid w:val="000A4AFF"/>
    <w:rsid w:val="000A5139"/>
    <w:rsid w:val="000A5534"/>
    <w:rsid w:val="000A61C3"/>
    <w:rsid w:val="000A6B32"/>
    <w:rsid w:val="000A70DF"/>
    <w:rsid w:val="000A7119"/>
    <w:rsid w:val="000A7F61"/>
    <w:rsid w:val="000B02E4"/>
    <w:rsid w:val="000B036C"/>
    <w:rsid w:val="000B0B50"/>
    <w:rsid w:val="000B103F"/>
    <w:rsid w:val="000B14DD"/>
    <w:rsid w:val="000B21EA"/>
    <w:rsid w:val="000B26AD"/>
    <w:rsid w:val="000B35B2"/>
    <w:rsid w:val="000B35E7"/>
    <w:rsid w:val="000B3848"/>
    <w:rsid w:val="000B3865"/>
    <w:rsid w:val="000B38F1"/>
    <w:rsid w:val="000B3D3F"/>
    <w:rsid w:val="000B42C7"/>
    <w:rsid w:val="000B49E5"/>
    <w:rsid w:val="000B5088"/>
    <w:rsid w:val="000B5C9F"/>
    <w:rsid w:val="000B6128"/>
    <w:rsid w:val="000B664E"/>
    <w:rsid w:val="000B6E13"/>
    <w:rsid w:val="000B7018"/>
    <w:rsid w:val="000B78B2"/>
    <w:rsid w:val="000C0036"/>
    <w:rsid w:val="000C0122"/>
    <w:rsid w:val="000C0EE7"/>
    <w:rsid w:val="000C17A4"/>
    <w:rsid w:val="000C1AB3"/>
    <w:rsid w:val="000C256B"/>
    <w:rsid w:val="000C25CC"/>
    <w:rsid w:val="000C28C0"/>
    <w:rsid w:val="000C2A62"/>
    <w:rsid w:val="000C2CC3"/>
    <w:rsid w:val="000C3037"/>
    <w:rsid w:val="000C3A78"/>
    <w:rsid w:val="000C3C80"/>
    <w:rsid w:val="000C5443"/>
    <w:rsid w:val="000C585C"/>
    <w:rsid w:val="000C6884"/>
    <w:rsid w:val="000C6A78"/>
    <w:rsid w:val="000C6DD2"/>
    <w:rsid w:val="000C7FC2"/>
    <w:rsid w:val="000D0690"/>
    <w:rsid w:val="000D0A3B"/>
    <w:rsid w:val="000D148B"/>
    <w:rsid w:val="000D1F93"/>
    <w:rsid w:val="000D26F2"/>
    <w:rsid w:val="000D2C97"/>
    <w:rsid w:val="000D2F33"/>
    <w:rsid w:val="000D39AC"/>
    <w:rsid w:val="000D3A1C"/>
    <w:rsid w:val="000D3EE1"/>
    <w:rsid w:val="000D3F51"/>
    <w:rsid w:val="000D4412"/>
    <w:rsid w:val="000D54FF"/>
    <w:rsid w:val="000D5BF4"/>
    <w:rsid w:val="000D5EFC"/>
    <w:rsid w:val="000D6B8E"/>
    <w:rsid w:val="000D6B96"/>
    <w:rsid w:val="000D7525"/>
    <w:rsid w:val="000D773E"/>
    <w:rsid w:val="000D7D32"/>
    <w:rsid w:val="000D7DE7"/>
    <w:rsid w:val="000E00D7"/>
    <w:rsid w:val="000E1CA6"/>
    <w:rsid w:val="000E2601"/>
    <w:rsid w:val="000E2D38"/>
    <w:rsid w:val="000E2DAF"/>
    <w:rsid w:val="000E3BFB"/>
    <w:rsid w:val="000E50B3"/>
    <w:rsid w:val="000E5600"/>
    <w:rsid w:val="000E5866"/>
    <w:rsid w:val="000E5FCE"/>
    <w:rsid w:val="000E6B33"/>
    <w:rsid w:val="000E71C4"/>
    <w:rsid w:val="000E788C"/>
    <w:rsid w:val="000F0221"/>
    <w:rsid w:val="000F1007"/>
    <w:rsid w:val="000F128D"/>
    <w:rsid w:val="000F234D"/>
    <w:rsid w:val="000F2682"/>
    <w:rsid w:val="000F2E0A"/>
    <w:rsid w:val="000F30C7"/>
    <w:rsid w:val="000F3229"/>
    <w:rsid w:val="000F3F4A"/>
    <w:rsid w:val="000F5BAC"/>
    <w:rsid w:val="000F6042"/>
    <w:rsid w:val="000F616A"/>
    <w:rsid w:val="000F6272"/>
    <w:rsid w:val="000F6967"/>
    <w:rsid w:val="000F6B6F"/>
    <w:rsid w:val="000F6D4B"/>
    <w:rsid w:val="000F6FDB"/>
    <w:rsid w:val="000F7B0A"/>
    <w:rsid w:val="001012CD"/>
    <w:rsid w:val="00101C02"/>
    <w:rsid w:val="0010245F"/>
    <w:rsid w:val="00102857"/>
    <w:rsid w:val="00102C15"/>
    <w:rsid w:val="0010418B"/>
    <w:rsid w:val="00104876"/>
    <w:rsid w:val="0010498F"/>
    <w:rsid w:val="00104C31"/>
    <w:rsid w:val="00104C5D"/>
    <w:rsid w:val="001050FF"/>
    <w:rsid w:val="00107653"/>
    <w:rsid w:val="00107767"/>
    <w:rsid w:val="00107D91"/>
    <w:rsid w:val="00107E8A"/>
    <w:rsid w:val="001107C2"/>
    <w:rsid w:val="001118C1"/>
    <w:rsid w:val="00111937"/>
    <w:rsid w:val="00112098"/>
    <w:rsid w:val="0011222C"/>
    <w:rsid w:val="001122C2"/>
    <w:rsid w:val="0011265A"/>
    <w:rsid w:val="001128C0"/>
    <w:rsid w:val="00112B67"/>
    <w:rsid w:val="00112BCE"/>
    <w:rsid w:val="001136AC"/>
    <w:rsid w:val="00114819"/>
    <w:rsid w:val="0011486C"/>
    <w:rsid w:val="00115649"/>
    <w:rsid w:val="00116657"/>
    <w:rsid w:val="0011665E"/>
    <w:rsid w:val="0011717A"/>
    <w:rsid w:val="001173F0"/>
    <w:rsid w:val="00117B8A"/>
    <w:rsid w:val="001202C9"/>
    <w:rsid w:val="001204EE"/>
    <w:rsid w:val="00120554"/>
    <w:rsid w:val="00120F0D"/>
    <w:rsid w:val="00121103"/>
    <w:rsid w:val="0012198C"/>
    <w:rsid w:val="00121BEB"/>
    <w:rsid w:val="00122DA9"/>
    <w:rsid w:val="001230C0"/>
    <w:rsid w:val="00123471"/>
    <w:rsid w:val="00123F10"/>
    <w:rsid w:val="001241E4"/>
    <w:rsid w:val="00124D7B"/>
    <w:rsid w:val="00124F90"/>
    <w:rsid w:val="0012574F"/>
    <w:rsid w:val="00126EC6"/>
    <w:rsid w:val="00127269"/>
    <w:rsid w:val="0013021D"/>
    <w:rsid w:val="00130412"/>
    <w:rsid w:val="00130681"/>
    <w:rsid w:val="00130E7A"/>
    <w:rsid w:val="00131003"/>
    <w:rsid w:val="00131E72"/>
    <w:rsid w:val="00132094"/>
    <w:rsid w:val="00132FAB"/>
    <w:rsid w:val="00133341"/>
    <w:rsid w:val="001349B4"/>
    <w:rsid w:val="001349E6"/>
    <w:rsid w:val="00134D65"/>
    <w:rsid w:val="00134F2D"/>
    <w:rsid w:val="001351C6"/>
    <w:rsid w:val="00135237"/>
    <w:rsid w:val="001352D9"/>
    <w:rsid w:val="00135A88"/>
    <w:rsid w:val="001371CA"/>
    <w:rsid w:val="00137728"/>
    <w:rsid w:val="00137908"/>
    <w:rsid w:val="001379C9"/>
    <w:rsid w:val="00137AE2"/>
    <w:rsid w:val="00137D12"/>
    <w:rsid w:val="00137DFB"/>
    <w:rsid w:val="00140107"/>
    <w:rsid w:val="00140C96"/>
    <w:rsid w:val="001410FE"/>
    <w:rsid w:val="001411AA"/>
    <w:rsid w:val="00141862"/>
    <w:rsid w:val="001421B7"/>
    <w:rsid w:val="0014245C"/>
    <w:rsid w:val="00142748"/>
    <w:rsid w:val="0014286A"/>
    <w:rsid w:val="00142A6B"/>
    <w:rsid w:val="00143568"/>
    <w:rsid w:val="001436FE"/>
    <w:rsid w:val="00143C15"/>
    <w:rsid w:val="00143D6B"/>
    <w:rsid w:val="00144770"/>
    <w:rsid w:val="001449A3"/>
    <w:rsid w:val="00144F5B"/>
    <w:rsid w:val="00145779"/>
    <w:rsid w:val="00145EA2"/>
    <w:rsid w:val="001460E4"/>
    <w:rsid w:val="0014651F"/>
    <w:rsid w:val="001469F5"/>
    <w:rsid w:val="00146E87"/>
    <w:rsid w:val="00147532"/>
    <w:rsid w:val="001479E6"/>
    <w:rsid w:val="00147AE9"/>
    <w:rsid w:val="0015024C"/>
    <w:rsid w:val="001508E5"/>
    <w:rsid w:val="00151B0B"/>
    <w:rsid w:val="00154AB5"/>
    <w:rsid w:val="00154E8A"/>
    <w:rsid w:val="001556BF"/>
    <w:rsid w:val="00155BB2"/>
    <w:rsid w:val="00156A15"/>
    <w:rsid w:val="00157457"/>
    <w:rsid w:val="00160BB1"/>
    <w:rsid w:val="001613D0"/>
    <w:rsid w:val="00161CA4"/>
    <w:rsid w:val="00162811"/>
    <w:rsid w:val="001630AD"/>
    <w:rsid w:val="00163887"/>
    <w:rsid w:val="001639FF"/>
    <w:rsid w:val="00164477"/>
    <w:rsid w:val="00164568"/>
    <w:rsid w:val="00164724"/>
    <w:rsid w:val="001650AA"/>
    <w:rsid w:val="001651BB"/>
    <w:rsid w:val="00165A9D"/>
    <w:rsid w:val="00165C69"/>
    <w:rsid w:val="00165C7C"/>
    <w:rsid w:val="00166CE0"/>
    <w:rsid w:val="00167350"/>
    <w:rsid w:val="001677F7"/>
    <w:rsid w:val="001706F6"/>
    <w:rsid w:val="0017075E"/>
    <w:rsid w:val="00171871"/>
    <w:rsid w:val="00171A23"/>
    <w:rsid w:val="00171FAB"/>
    <w:rsid w:val="001722C6"/>
    <w:rsid w:val="0017237C"/>
    <w:rsid w:val="00172582"/>
    <w:rsid w:val="0017259E"/>
    <w:rsid w:val="001728E4"/>
    <w:rsid w:val="00172DA6"/>
    <w:rsid w:val="0017332A"/>
    <w:rsid w:val="00173384"/>
    <w:rsid w:val="0017373B"/>
    <w:rsid w:val="00174340"/>
    <w:rsid w:val="0017501A"/>
    <w:rsid w:val="00175F63"/>
    <w:rsid w:val="00176A90"/>
    <w:rsid w:val="00176DFC"/>
    <w:rsid w:val="0017723D"/>
    <w:rsid w:val="00180111"/>
    <w:rsid w:val="00180755"/>
    <w:rsid w:val="001809AE"/>
    <w:rsid w:val="00180C33"/>
    <w:rsid w:val="001810F4"/>
    <w:rsid w:val="00181A63"/>
    <w:rsid w:val="00181A6D"/>
    <w:rsid w:val="001824FE"/>
    <w:rsid w:val="00182B00"/>
    <w:rsid w:val="001835C3"/>
    <w:rsid w:val="001838F1"/>
    <w:rsid w:val="00183AE1"/>
    <w:rsid w:val="00183D2F"/>
    <w:rsid w:val="001849B6"/>
    <w:rsid w:val="00184BE1"/>
    <w:rsid w:val="00184F98"/>
    <w:rsid w:val="001855A5"/>
    <w:rsid w:val="0018594B"/>
    <w:rsid w:val="00185D0B"/>
    <w:rsid w:val="00185FE6"/>
    <w:rsid w:val="001867C1"/>
    <w:rsid w:val="00186913"/>
    <w:rsid w:val="00186D06"/>
    <w:rsid w:val="00186F34"/>
    <w:rsid w:val="00187B3F"/>
    <w:rsid w:val="00187EE0"/>
    <w:rsid w:val="001903B7"/>
    <w:rsid w:val="00190BE0"/>
    <w:rsid w:val="00190D93"/>
    <w:rsid w:val="001910A8"/>
    <w:rsid w:val="00191751"/>
    <w:rsid w:val="00191D90"/>
    <w:rsid w:val="00192C9B"/>
    <w:rsid w:val="0019436F"/>
    <w:rsid w:val="0019444C"/>
    <w:rsid w:val="00194684"/>
    <w:rsid w:val="001948AB"/>
    <w:rsid w:val="00194C00"/>
    <w:rsid w:val="00195511"/>
    <w:rsid w:val="00195621"/>
    <w:rsid w:val="001959A0"/>
    <w:rsid w:val="00196038"/>
    <w:rsid w:val="00196238"/>
    <w:rsid w:val="00197504"/>
    <w:rsid w:val="00197680"/>
    <w:rsid w:val="001A018E"/>
    <w:rsid w:val="001A0449"/>
    <w:rsid w:val="001A0EDD"/>
    <w:rsid w:val="001A2E11"/>
    <w:rsid w:val="001A4647"/>
    <w:rsid w:val="001A46AA"/>
    <w:rsid w:val="001A4B48"/>
    <w:rsid w:val="001A4CF4"/>
    <w:rsid w:val="001A4F28"/>
    <w:rsid w:val="001A5614"/>
    <w:rsid w:val="001A5F79"/>
    <w:rsid w:val="001A617E"/>
    <w:rsid w:val="001A685E"/>
    <w:rsid w:val="001A7ECA"/>
    <w:rsid w:val="001B0051"/>
    <w:rsid w:val="001B05EB"/>
    <w:rsid w:val="001B0665"/>
    <w:rsid w:val="001B1398"/>
    <w:rsid w:val="001B14C5"/>
    <w:rsid w:val="001B193C"/>
    <w:rsid w:val="001B23B7"/>
    <w:rsid w:val="001B3A38"/>
    <w:rsid w:val="001B3F2B"/>
    <w:rsid w:val="001B4DB3"/>
    <w:rsid w:val="001B5294"/>
    <w:rsid w:val="001B59A2"/>
    <w:rsid w:val="001B5ACB"/>
    <w:rsid w:val="001B70C4"/>
    <w:rsid w:val="001B70DA"/>
    <w:rsid w:val="001B7467"/>
    <w:rsid w:val="001B7C8D"/>
    <w:rsid w:val="001C0565"/>
    <w:rsid w:val="001C112A"/>
    <w:rsid w:val="001C11F8"/>
    <w:rsid w:val="001C16F1"/>
    <w:rsid w:val="001C2503"/>
    <w:rsid w:val="001C273A"/>
    <w:rsid w:val="001C29A4"/>
    <w:rsid w:val="001C2FDC"/>
    <w:rsid w:val="001C33C4"/>
    <w:rsid w:val="001C351A"/>
    <w:rsid w:val="001C41AB"/>
    <w:rsid w:val="001C4789"/>
    <w:rsid w:val="001C5255"/>
    <w:rsid w:val="001C5885"/>
    <w:rsid w:val="001C5FBD"/>
    <w:rsid w:val="001C6C11"/>
    <w:rsid w:val="001C71E5"/>
    <w:rsid w:val="001C78D3"/>
    <w:rsid w:val="001C7A02"/>
    <w:rsid w:val="001C7A2D"/>
    <w:rsid w:val="001D0016"/>
    <w:rsid w:val="001D08F3"/>
    <w:rsid w:val="001D09AA"/>
    <w:rsid w:val="001D0A34"/>
    <w:rsid w:val="001D0E04"/>
    <w:rsid w:val="001D1A1B"/>
    <w:rsid w:val="001D21BD"/>
    <w:rsid w:val="001D285B"/>
    <w:rsid w:val="001D2B73"/>
    <w:rsid w:val="001D393C"/>
    <w:rsid w:val="001D4353"/>
    <w:rsid w:val="001D54DA"/>
    <w:rsid w:val="001D594C"/>
    <w:rsid w:val="001D608C"/>
    <w:rsid w:val="001D6765"/>
    <w:rsid w:val="001D697B"/>
    <w:rsid w:val="001D6CE1"/>
    <w:rsid w:val="001D725C"/>
    <w:rsid w:val="001D7CC2"/>
    <w:rsid w:val="001D7CFF"/>
    <w:rsid w:val="001E0828"/>
    <w:rsid w:val="001E18A5"/>
    <w:rsid w:val="001E1ECA"/>
    <w:rsid w:val="001E20D6"/>
    <w:rsid w:val="001E2177"/>
    <w:rsid w:val="001E233E"/>
    <w:rsid w:val="001E2402"/>
    <w:rsid w:val="001E3778"/>
    <w:rsid w:val="001E3EE4"/>
    <w:rsid w:val="001E43C5"/>
    <w:rsid w:val="001E5208"/>
    <w:rsid w:val="001E5465"/>
    <w:rsid w:val="001E68DE"/>
    <w:rsid w:val="001E6D2C"/>
    <w:rsid w:val="001E72C2"/>
    <w:rsid w:val="001E7671"/>
    <w:rsid w:val="001F066E"/>
    <w:rsid w:val="001F0D96"/>
    <w:rsid w:val="001F0FCE"/>
    <w:rsid w:val="001F133F"/>
    <w:rsid w:val="001F1A7D"/>
    <w:rsid w:val="001F1D08"/>
    <w:rsid w:val="001F3725"/>
    <w:rsid w:val="001F3CE2"/>
    <w:rsid w:val="001F4473"/>
    <w:rsid w:val="001F531C"/>
    <w:rsid w:val="001F578B"/>
    <w:rsid w:val="001F633E"/>
    <w:rsid w:val="001F6F49"/>
    <w:rsid w:val="001F7275"/>
    <w:rsid w:val="001F73A7"/>
    <w:rsid w:val="001F75A2"/>
    <w:rsid w:val="001F7892"/>
    <w:rsid w:val="001F7F31"/>
    <w:rsid w:val="002012F4"/>
    <w:rsid w:val="00201593"/>
    <w:rsid w:val="00201DB3"/>
    <w:rsid w:val="002028B5"/>
    <w:rsid w:val="0020307D"/>
    <w:rsid w:val="002036B8"/>
    <w:rsid w:val="00204BCE"/>
    <w:rsid w:val="00204F0D"/>
    <w:rsid w:val="0020573E"/>
    <w:rsid w:val="00205E12"/>
    <w:rsid w:val="00207623"/>
    <w:rsid w:val="002103C7"/>
    <w:rsid w:val="0021050F"/>
    <w:rsid w:val="002112CC"/>
    <w:rsid w:val="002113EC"/>
    <w:rsid w:val="00211940"/>
    <w:rsid w:val="00211AC4"/>
    <w:rsid w:val="00211C7E"/>
    <w:rsid w:val="00211C95"/>
    <w:rsid w:val="00212231"/>
    <w:rsid w:val="00212966"/>
    <w:rsid w:val="002133F4"/>
    <w:rsid w:val="00213B34"/>
    <w:rsid w:val="0021416F"/>
    <w:rsid w:val="00214311"/>
    <w:rsid w:val="00214C3B"/>
    <w:rsid w:val="00215D9E"/>
    <w:rsid w:val="0021678F"/>
    <w:rsid w:val="0021713D"/>
    <w:rsid w:val="0021783F"/>
    <w:rsid w:val="002201AD"/>
    <w:rsid w:val="002204B9"/>
    <w:rsid w:val="00220810"/>
    <w:rsid w:val="002211C1"/>
    <w:rsid w:val="002217F7"/>
    <w:rsid w:val="00221984"/>
    <w:rsid w:val="00221EA8"/>
    <w:rsid w:val="00222F8F"/>
    <w:rsid w:val="002237A8"/>
    <w:rsid w:val="0022441D"/>
    <w:rsid w:val="00224925"/>
    <w:rsid w:val="00224C28"/>
    <w:rsid w:val="00225C03"/>
    <w:rsid w:val="0022637A"/>
    <w:rsid w:val="0022647B"/>
    <w:rsid w:val="002264A5"/>
    <w:rsid w:val="002266AF"/>
    <w:rsid w:val="00226C82"/>
    <w:rsid w:val="0023008D"/>
    <w:rsid w:val="00230643"/>
    <w:rsid w:val="0023121D"/>
    <w:rsid w:val="00231459"/>
    <w:rsid w:val="002314C1"/>
    <w:rsid w:val="0023157E"/>
    <w:rsid w:val="00231629"/>
    <w:rsid w:val="002318B7"/>
    <w:rsid w:val="002321A5"/>
    <w:rsid w:val="002348D5"/>
    <w:rsid w:val="00235201"/>
    <w:rsid w:val="00235E51"/>
    <w:rsid w:val="002361D1"/>
    <w:rsid w:val="002362B5"/>
    <w:rsid w:val="00236467"/>
    <w:rsid w:val="00236971"/>
    <w:rsid w:val="00236D4F"/>
    <w:rsid w:val="0023723D"/>
    <w:rsid w:val="002372BB"/>
    <w:rsid w:val="00237386"/>
    <w:rsid w:val="00237CC9"/>
    <w:rsid w:val="00237DD0"/>
    <w:rsid w:val="00237EEE"/>
    <w:rsid w:val="002419B0"/>
    <w:rsid w:val="00241CB1"/>
    <w:rsid w:val="00241CDC"/>
    <w:rsid w:val="00241F53"/>
    <w:rsid w:val="00242509"/>
    <w:rsid w:val="0024284C"/>
    <w:rsid w:val="002428BE"/>
    <w:rsid w:val="002434CA"/>
    <w:rsid w:val="00243CD2"/>
    <w:rsid w:val="00243D99"/>
    <w:rsid w:val="0024439B"/>
    <w:rsid w:val="00245E55"/>
    <w:rsid w:val="0024645F"/>
    <w:rsid w:val="002467ED"/>
    <w:rsid w:val="00246C66"/>
    <w:rsid w:val="00246CE6"/>
    <w:rsid w:val="00250B95"/>
    <w:rsid w:val="00251162"/>
    <w:rsid w:val="00252227"/>
    <w:rsid w:val="0025231C"/>
    <w:rsid w:val="002523BC"/>
    <w:rsid w:val="0025247D"/>
    <w:rsid w:val="00254039"/>
    <w:rsid w:val="00254C7E"/>
    <w:rsid w:val="00255974"/>
    <w:rsid w:val="00255DD9"/>
    <w:rsid w:val="00257BD8"/>
    <w:rsid w:val="00260978"/>
    <w:rsid w:val="00260FE8"/>
    <w:rsid w:val="00261680"/>
    <w:rsid w:val="00261E9F"/>
    <w:rsid w:val="0026219B"/>
    <w:rsid w:val="00263A24"/>
    <w:rsid w:val="0026502B"/>
    <w:rsid w:val="0026547C"/>
    <w:rsid w:val="002657BC"/>
    <w:rsid w:val="00265E1A"/>
    <w:rsid w:val="00266BCD"/>
    <w:rsid w:val="002675A4"/>
    <w:rsid w:val="002706DC"/>
    <w:rsid w:val="00270FBD"/>
    <w:rsid w:val="0027167A"/>
    <w:rsid w:val="00272202"/>
    <w:rsid w:val="00272795"/>
    <w:rsid w:val="00272C1D"/>
    <w:rsid w:val="00274192"/>
    <w:rsid w:val="00274890"/>
    <w:rsid w:val="002750A3"/>
    <w:rsid w:val="00275458"/>
    <w:rsid w:val="00275E04"/>
    <w:rsid w:val="00275EC2"/>
    <w:rsid w:val="00275FA4"/>
    <w:rsid w:val="00276278"/>
    <w:rsid w:val="00276895"/>
    <w:rsid w:val="00276BFD"/>
    <w:rsid w:val="00277535"/>
    <w:rsid w:val="002801DD"/>
    <w:rsid w:val="002808D8"/>
    <w:rsid w:val="00281CD2"/>
    <w:rsid w:val="002828FB"/>
    <w:rsid w:val="00282B25"/>
    <w:rsid w:val="00283087"/>
    <w:rsid w:val="00284849"/>
    <w:rsid w:val="0028525F"/>
    <w:rsid w:val="002861FB"/>
    <w:rsid w:val="002901E7"/>
    <w:rsid w:val="00290A56"/>
    <w:rsid w:val="00290C1F"/>
    <w:rsid w:val="00290D71"/>
    <w:rsid w:val="002913BA"/>
    <w:rsid w:val="00291CFF"/>
    <w:rsid w:val="0029299B"/>
    <w:rsid w:val="00293437"/>
    <w:rsid w:val="00293953"/>
    <w:rsid w:val="00293C6D"/>
    <w:rsid w:val="00294658"/>
    <w:rsid w:val="00294E74"/>
    <w:rsid w:val="002958C8"/>
    <w:rsid w:val="00295EE5"/>
    <w:rsid w:val="002964EA"/>
    <w:rsid w:val="00296915"/>
    <w:rsid w:val="00297AD9"/>
    <w:rsid w:val="00297EC2"/>
    <w:rsid w:val="002A081E"/>
    <w:rsid w:val="002A116A"/>
    <w:rsid w:val="002A19A3"/>
    <w:rsid w:val="002A1BD6"/>
    <w:rsid w:val="002A2D88"/>
    <w:rsid w:val="002A2F7F"/>
    <w:rsid w:val="002A3869"/>
    <w:rsid w:val="002A4157"/>
    <w:rsid w:val="002A4FB5"/>
    <w:rsid w:val="002A5281"/>
    <w:rsid w:val="002A6351"/>
    <w:rsid w:val="002A792F"/>
    <w:rsid w:val="002A7E9C"/>
    <w:rsid w:val="002B03E1"/>
    <w:rsid w:val="002B0512"/>
    <w:rsid w:val="002B0BC5"/>
    <w:rsid w:val="002B11A8"/>
    <w:rsid w:val="002B166E"/>
    <w:rsid w:val="002B169D"/>
    <w:rsid w:val="002B20DE"/>
    <w:rsid w:val="002B2D4D"/>
    <w:rsid w:val="002B358F"/>
    <w:rsid w:val="002B584C"/>
    <w:rsid w:val="002B5A55"/>
    <w:rsid w:val="002B5BB1"/>
    <w:rsid w:val="002B61D1"/>
    <w:rsid w:val="002B6562"/>
    <w:rsid w:val="002B76D1"/>
    <w:rsid w:val="002B7AFB"/>
    <w:rsid w:val="002B7CAE"/>
    <w:rsid w:val="002C02D4"/>
    <w:rsid w:val="002C07B3"/>
    <w:rsid w:val="002C08D1"/>
    <w:rsid w:val="002C0B11"/>
    <w:rsid w:val="002C1AEC"/>
    <w:rsid w:val="002C2A37"/>
    <w:rsid w:val="002C3407"/>
    <w:rsid w:val="002C3563"/>
    <w:rsid w:val="002C3B11"/>
    <w:rsid w:val="002C3BD0"/>
    <w:rsid w:val="002C3D20"/>
    <w:rsid w:val="002C4395"/>
    <w:rsid w:val="002C447C"/>
    <w:rsid w:val="002C53FA"/>
    <w:rsid w:val="002C55EB"/>
    <w:rsid w:val="002C65ED"/>
    <w:rsid w:val="002C68FF"/>
    <w:rsid w:val="002C6939"/>
    <w:rsid w:val="002C75DB"/>
    <w:rsid w:val="002D0F41"/>
    <w:rsid w:val="002D1394"/>
    <w:rsid w:val="002D1DB8"/>
    <w:rsid w:val="002D2D9A"/>
    <w:rsid w:val="002D30FF"/>
    <w:rsid w:val="002D32C3"/>
    <w:rsid w:val="002D395F"/>
    <w:rsid w:val="002D4227"/>
    <w:rsid w:val="002D4D79"/>
    <w:rsid w:val="002D55BE"/>
    <w:rsid w:val="002D5A5E"/>
    <w:rsid w:val="002D6AB9"/>
    <w:rsid w:val="002D70C8"/>
    <w:rsid w:val="002D7887"/>
    <w:rsid w:val="002D7B0B"/>
    <w:rsid w:val="002E0329"/>
    <w:rsid w:val="002E14B8"/>
    <w:rsid w:val="002E185D"/>
    <w:rsid w:val="002E1C60"/>
    <w:rsid w:val="002E24C0"/>
    <w:rsid w:val="002E2853"/>
    <w:rsid w:val="002E2FB6"/>
    <w:rsid w:val="002E3538"/>
    <w:rsid w:val="002E44B2"/>
    <w:rsid w:val="002E4550"/>
    <w:rsid w:val="002E459B"/>
    <w:rsid w:val="002E5003"/>
    <w:rsid w:val="002E54FC"/>
    <w:rsid w:val="002E58E1"/>
    <w:rsid w:val="002E7605"/>
    <w:rsid w:val="002E7AAE"/>
    <w:rsid w:val="002F062C"/>
    <w:rsid w:val="002F0B1D"/>
    <w:rsid w:val="002F0D52"/>
    <w:rsid w:val="002F18F6"/>
    <w:rsid w:val="002F1D12"/>
    <w:rsid w:val="002F20C5"/>
    <w:rsid w:val="002F22EE"/>
    <w:rsid w:val="002F2A4A"/>
    <w:rsid w:val="002F2EE0"/>
    <w:rsid w:val="002F3C9C"/>
    <w:rsid w:val="002F3E37"/>
    <w:rsid w:val="002F4686"/>
    <w:rsid w:val="002F4A06"/>
    <w:rsid w:val="002F4C77"/>
    <w:rsid w:val="002F5CD7"/>
    <w:rsid w:val="002F5F1F"/>
    <w:rsid w:val="002F5FC1"/>
    <w:rsid w:val="002F5FE4"/>
    <w:rsid w:val="002F6FC0"/>
    <w:rsid w:val="00300403"/>
    <w:rsid w:val="003006F3"/>
    <w:rsid w:val="00300C7A"/>
    <w:rsid w:val="00300E6E"/>
    <w:rsid w:val="00300FD6"/>
    <w:rsid w:val="003010A8"/>
    <w:rsid w:val="00301690"/>
    <w:rsid w:val="003024A8"/>
    <w:rsid w:val="00302BB6"/>
    <w:rsid w:val="00302CCD"/>
    <w:rsid w:val="00302D49"/>
    <w:rsid w:val="00302F36"/>
    <w:rsid w:val="00303966"/>
    <w:rsid w:val="0030416B"/>
    <w:rsid w:val="0030417C"/>
    <w:rsid w:val="00304604"/>
    <w:rsid w:val="00304C16"/>
    <w:rsid w:val="003051EF"/>
    <w:rsid w:val="0030580C"/>
    <w:rsid w:val="0030775F"/>
    <w:rsid w:val="00310274"/>
    <w:rsid w:val="003108E8"/>
    <w:rsid w:val="00310A72"/>
    <w:rsid w:val="00310EB4"/>
    <w:rsid w:val="00312E5A"/>
    <w:rsid w:val="0031342F"/>
    <w:rsid w:val="00313982"/>
    <w:rsid w:val="00315B3A"/>
    <w:rsid w:val="00315CEA"/>
    <w:rsid w:val="003166E5"/>
    <w:rsid w:val="00316FB7"/>
    <w:rsid w:val="00317366"/>
    <w:rsid w:val="003207B1"/>
    <w:rsid w:val="003215C8"/>
    <w:rsid w:val="003217C0"/>
    <w:rsid w:val="00321AF2"/>
    <w:rsid w:val="003232FF"/>
    <w:rsid w:val="00323E80"/>
    <w:rsid w:val="00323EEF"/>
    <w:rsid w:val="00324360"/>
    <w:rsid w:val="003245AB"/>
    <w:rsid w:val="00324702"/>
    <w:rsid w:val="0032534F"/>
    <w:rsid w:val="00325587"/>
    <w:rsid w:val="00326382"/>
    <w:rsid w:val="003270EF"/>
    <w:rsid w:val="0032795E"/>
    <w:rsid w:val="00327D5A"/>
    <w:rsid w:val="00327E8C"/>
    <w:rsid w:val="00327FC6"/>
    <w:rsid w:val="00330D9D"/>
    <w:rsid w:val="0033248E"/>
    <w:rsid w:val="003327AE"/>
    <w:rsid w:val="00334DA3"/>
    <w:rsid w:val="0033521B"/>
    <w:rsid w:val="00335B76"/>
    <w:rsid w:val="00335F8C"/>
    <w:rsid w:val="00336DA7"/>
    <w:rsid w:val="0033720E"/>
    <w:rsid w:val="00337388"/>
    <w:rsid w:val="00340073"/>
    <w:rsid w:val="00340B6A"/>
    <w:rsid w:val="00340F20"/>
    <w:rsid w:val="003412C9"/>
    <w:rsid w:val="00341AE7"/>
    <w:rsid w:val="00341F28"/>
    <w:rsid w:val="00343B11"/>
    <w:rsid w:val="0034408A"/>
    <w:rsid w:val="00344145"/>
    <w:rsid w:val="003445CD"/>
    <w:rsid w:val="00344AF9"/>
    <w:rsid w:val="0034589F"/>
    <w:rsid w:val="00345913"/>
    <w:rsid w:val="00345F47"/>
    <w:rsid w:val="00347179"/>
    <w:rsid w:val="003472BD"/>
    <w:rsid w:val="00347BC1"/>
    <w:rsid w:val="00347BE7"/>
    <w:rsid w:val="00347CEE"/>
    <w:rsid w:val="00347DC2"/>
    <w:rsid w:val="00347FA7"/>
    <w:rsid w:val="00350A27"/>
    <w:rsid w:val="00351063"/>
    <w:rsid w:val="003514CB"/>
    <w:rsid w:val="003517AC"/>
    <w:rsid w:val="00351AD7"/>
    <w:rsid w:val="00351F31"/>
    <w:rsid w:val="00351FF5"/>
    <w:rsid w:val="0035210D"/>
    <w:rsid w:val="003531D9"/>
    <w:rsid w:val="00353485"/>
    <w:rsid w:val="00353749"/>
    <w:rsid w:val="003537EB"/>
    <w:rsid w:val="00353C3B"/>
    <w:rsid w:val="003546B7"/>
    <w:rsid w:val="00354752"/>
    <w:rsid w:val="00354796"/>
    <w:rsid w:val="00354B6B"/>
    <w:rsid w:val="00354C5E"/>
    <w:rsid w:val="0035554E"/>
    <w:rsid w:val="00355D45"/>
    <w:rsid w:val="00355D57"/>
    <w:rsid w:val="00356660"/>
    <w:rsid w:val="00356B31"/>
    <w:rsid w:val="00356CF6"/>
    <w:rsid w:val="003570B4"/>
    <w:rsid w:val="00357207"/>
    <w:rsid w:val="0035720F"/>
    <w:rsid w:val="00357A67"/>
    <w:rsid w:val="0036053A"/>
    <w:rsid w:val="00360E31"/>
    <w:rsid w:val="00361752"/>
    <w:rsid w:val="00362A69"/>
    <w:rsid w:val="00363316"/>
    <w:rsid w:val="00364317"/>
    <w:rsid w:val="003649E8"/>
    <w:rsid w:val="00364F19"/>
    <w:rsid w:val="00365052"/>
    <w:rsid w:val="003652D5"/>
    <w:rsid w:val="003652F9"/>
    <w:rsid w:val="00366722"/>
    <w:rsid w:val="003669FB"/>
    <w:rsid w:val="00367254"/>
    <w:rsid w:val="0036798F"/>
    <w:rsid w:val="00367C59"/>
    <w:rsid w:val="00367DE1"/>
    <w:rsid w:val="00370686"/>
    <w:rsid w:val="00371331"/>
    <w:rsid w:val="00371A8A"/>
    <w:rsid w:val="00371B8D"/>
    <w:rsid w:val="00372FA3"/>
    <w:rsid w:val="00373C47"/>
    <w:rsid w:val="00374513"/>
    <w:rsid w:val="0037483D"/>
    <w:rsid w:val="00374B5A"/>
    <w:rsid w:val="0037640E"/>
    <w:rsid w:val="0037664D"/>
    <w:rsid w:val="0037698A"/>
    <w:rsid w:val="00377594"/>
    <w:rsid w:val="00380145"/>
    <w:rsid w:val="003802F3"/>
    <w:rsid w:val="00380A27"/>
    <w:rsid w:val="00381699"/>
    <w:rsid w:val="00382A4F"/>
    <w:rsid w:val="00383828"/>
    <w:rsid w:val="003849BB"/>
    <w:rsid w:val="00385FA9"/>
    <w:rsid w:val="003863B4"/>
    <w:rsid w:val="00386C66"/>
    <w:rsid w:val="00386E63"/>
    <w:rsid w:val="00387D03"/>
    <w:rsid w:val="00390C06"/>
    <w:rsid w:val="00390F9D"/>
    <w:rsid w:val="00391205"/>
    <w:rsid w:val="0039184B"/>
    <w:rsid w:val="003924EB"/>
    <w:rsid w:val="003928AA"/>
    <w:rsid w:val="00392C5C"/>
    <w:rsid w:val="00393D49"/>
    <w:rsid w:val="00395210"/>
    <w:rsid w:val="00395FB3"/>
    <w:rsid w:val="003978B0"/>
    <w:rsid w:val="003A097F"/>
    <w:rsid w:val="003A0E08"/>
    <w:rsid w:val="003A1371"/>
    <w:rsid w:val="003A1DF9"/>
    <w:rsid w:val="003A1E76"/>
    <w:rsid w:val="003A2841"/>
    <w:rsid w:val="003A2E89"/>
    <w:rsid w:val="003A3278"/>
    <w:rsid w:val="003A3443"/>
    <w:rsid w:val="003A49AD"/>
    <w:rsid w:val="003A5BE8"/>
    <w:rsid w:val="003A6F0E"/>
    <w:rsid w:val="003A744E"/>
    <w:rsid w:val="003B0624"/>
    <w:rsid w:val="003B127E"/>
    <w:rsid w:val="003B1CAA"/>
    <w:rsid w:val="003B205B"/>
    <w:rsid w:val="003B2408"/>
    <w:rsid w:val="003B265B"/>
    <w:rsid w:val="003B29C3"/>
    <w:rsid w:val="003B3662"/>
    <w:rsid w:val="003B39D9"/>
    <w:rsid w:val="003B4958"/>
    <w:rsid w:val="003B49FF"/>
    <w:rsid w:val="003B4E15"/>
    <w:rsid w:val="003B6511"/>
    <w:rsid w:val="003B67F8"/>
    <w:rsid w:val="003B69F8"/>
    <w:rsid w:val="003B75FC"/>
    <w:rsid w:val="003B7A7B"/>
    <w:rsid w:val="003B7AAB"/>
    <w:rsid w:val="003B7D4F"/>
    <w:rsid w:val="003C0AAD"/>
    <w:rsid w:val="003C2728"/>
    <w:rsid w:val="003C340B"/>
    <w:rsid w:val="003C34D2"/>
    <w:rsid w:val="003C3604"/>
    <w:rsid w:val="003C3DAC"/>
    <w:rsid w:val="003C43FB"/>
    <w:rsid w:val="003C49DC"/>
    <w:rsid w:val="003C53E5"/>
    <w:rsid w:val="003C571B"/>
    <w:rsid w:val="003C582F"/>
    <w:rsid w:val="003C5946"/>
    <w:rsid w:val="003C63C0"/>
    <w:rsid w:val="003C6816"/>
    <w:rsid w:val="003C711C"/>
    <w:rsid w:val="003C7138"/>
    <w:rsid w:val="003C7592"/>
    <w:rsid w:val="003C75BB"/>
    <w:rsid w:val="003C7813"/>
    <w:rsid w:val="003C7895"/>
    <w:rsid w:val="003C7A74"/>
    <w:rsid w:val="003D02E0"/>
    <w:rsid w:val="003D0313"/>
    <w:rsid w:val="003D14FE"/>
    <w:rsid w:val="003D2672"/>
    <w:rsid w:val="003D27C0"/>
    <w:rsid w:val="003D3572"/>
    <w:rsid w:val="003D5012"/>
    <w:rsid w:val="003D5563"/>
    <w:rsid w:val="003D55F7"/>
    <w:rsid w:val="003D57C6"/>
    <w:rsid w:val="003D57F9"/>
    <w:rsid w:val="003D649B"/>
    <w:rsid w:val="003D6BA3"/>
    <w:rsid w:val="003D738D"/>
    <w:rsid w:val="003D73CB"/>
    <w:rsid w:val="003E06CD"/>
    <w:rsid w:val="003E0937"/>
    <w:rsid w:val="003E1708"/>
    <w:rsid w:val="003E17DB"/>
    <w:rsid w:val="003E1E46"/>
    <w:rsid w:val="003E2045"/>
    <w:rsid w:val="003E224D"/>
    <w:rsid w:val="003E2814"/>
    <w:rsid w:val="003E3B2A"/>
    <w:rsid w:val="003E55E6"/>
    <w:rsid w:val="003E650D"/>
    <w:rsid w:val="003E6C16"/>
    <w:rsid w:val="003E6F84"/>
    <w:rsid w:val="003E6FA7"/>
    <w:rsid w:val="003E6FCF"/>
    <w:rsid w:val="003E7FC4"/>
    <w:rsid w:val="003F087F"/>
    <w:rsid w:val="003F0A5D"/>
    <w:rsid w:val="003F0BDC"/>
    <w:rsid w:val="003F0E8C"/>
    <w:rsid w:val="003F1123"/>
    <w:rsid w:val="003F184B"/>
    <w:rsid w:val="003F1871"/>
    <w:rsid w:val="003F343D"/>
    <w:rsid w:val="003F3C99"/>
    <w:rsid w:val="003F3DCB"/>
    <w:rsid w:val="003F41DD"/>
    <w:rsid w:val="003F4C3A"/>
    <w:rsid w:val="003F7197"/>
    <w:rsid w:val="003F7255"/>
    <w:rsid w:val="003F74A3"/>
    <w:rsid w:val="003F7C9D"/>
    <w:rsid w:val="003F7FA2"/>
    <w:rsid w:val="004000D9"/>
    <w:rsid w:val="004002F2"/>
    <w:rsid w:val="00400D60"/>
    <w:rsid w:val="00401741"/>
    <w:rsid w:val="00402242"/>
    <w:rsid w:val="004028AF"/>
    <w:rsid w:val="004029F7"/>
    <w:rsid w:val="004030CF"/>
    <w:rsid w:val="0040334E"/>
    <w:rsid w:val="00403D3E"/>
    <w:rsid w:val="004043FE"/>
    <w:rsid w:val="004045C6"/>
    <w:rsid w:val="004045D3"/>
    <w:rsid w:val="00404AB3"/>
    <w:rsid w:val="00405191"/>
    <w:rsid w:val="004051B0"/>
    <w:rsid w:val="004054DA"/>
    <w:rsid w:val="00405535"/>
    <w:rsid w:val="004062C8"/>
    <w:rsid w:val="004073F2"/>
    <w:rsid w:val="004079B1"/>
    <w:rsid w:val="00410928"/>
    <w:rsid w:val="00411290"/>
    <w:rsid w:val="00411619"/>
    <w:rsid w:val="0041217C"/>
    <w:rsid w:val="004122CF"/>
    <w:rsid w:val="00412D14"/>
    <w:rsid w:val="0041360F"/>
    <w:rsid w:val="00413B08"/>
    <w:rsid w:val="00413E11"/>
    <w:rsid w:val="00413E82"/>
    <w:rsid w:val="00414184"/>
    <w:rsid w:val="004145DB"/>
    <w:rsid w:val="0041480C"/>
    <w:rsid w:val="00414875"/>
    <w:rsid w:val="0041594F"/>
    <w:rsid w:val="00415F5E"/>
    <w:rsid w:val="00416871"/>
    <w:rsid w:val="00416A0E"/>
    <w:rsid w:val="004178F2"/>
    <w:rsid w:val="00417A56"/>
    <w:rsid w:val="004214E5"/>
    <w:rsid w:val="0042156A"/>
    <w:rsid w:val="00421966"/>
    <w:rsid w:val="00421A2A"/>
    <w:rsid w:val="00421D53"/>
    <w:rsid w:val="00421E0A"/>
    <w:rsid w:val="00422192"/>
    <w:rsid w:val="004222EA"/>
    <w:rsid w:val="00422392"/>
    <w:rsid w:val="00422BBA"/>
    <w:rsid w:val="00423139"/>
    <w:rsid w:val="00423F9E"/>
    <w:rsid w:val="004252DD"/>
    <w:rsid w:val="0042580A"/>
    <w:rsid w:val="004265C2"/>
    <w:rsid w:val="004271F9"/>
    <w:rsid w:val="00427C5A"/>
    <w:rsid w:val="00430582"/>
    <w:rsid w:val="00430910"/>
    <w:rsid w:val="00431032"/>
    <w:rsid w:val="004310A0"/>
    <w:rsid w:val="00432BDA"/>
    <w:rsid w:val="004330ED"/>
    <w:rsid w:val="004330F4"/>
    <w:rsid w:val="00433A59"/>
    <w:rsid w:val="00433E9F"/>
    <w:rsid w:val="00433ED2"/>
    <w:rsid w:val="0043428A"/>
    <w:rsid w:val="004342D1"/>
    <w:rsid w:val="00434A52"/>
    <w:rsid w:val="00434CE0"/>
    <w:rsid w:val="00434F2A"/>
    <w:rsid w:val="0043570F"/>
    <w:rsid w:val="0043597B"/>
    <w:rsid w:val="00435C73"/>
    <w:rsid w:val="00435D9B"/>
    <w:rsid w:val="00435D9C"/>
    <w:rsid w:val="0043631E"/>
    <w:rsid w:val="004363E5"/>
    <w:rsid w:val="00436BD8"/>
    <w:rsid w:val="0043782A"/>
    <w:rsid w:val="00437F51"/>
    <w:rsid w:val="0044052C"/>
    <w:rsid w:val="004408E4"/>
    <w:rsid w:val="004417E5"/>
    <w:rsid w:val="00441AC0"/>
    <w:rsid w:val="0044296C"/>
    <w:rsid w:val="0044301C"/>
    <w:rsid w:val="00443365"/>
    <w:rsid w:val="0044408F"/>
    <w:rsid w:val="004443BB"/>
    <w:rsid w:val="004446FA"/>
    <w:rsid w:val="00445071"/>
    <w:rsid w:val="00445966"/>
    <w:rsid w:val="00445B61"/>
    <w:rsid w:val="004463B5"/>
    <w:rsid w:val="00447D20"/>
    <w:rsid w:val="00450FE6"/>
    <w:rsid w:val="00452278"/>
    <w:rsid w:val="004525A2"/>
    <w:rsid w:val="00452C8A"/>
    <w:rsid w:val="00453077"/>
    <w:rsid w:val="0045368A"/>
    <w:rsid w:val="00453A52"/>
    <w:rsid w:val="00453F22"/>
    <w:rsid w:val="00454969"/>
    <w:rsid w:val="00455123"/>
    <w:rsid w:val="00456183"/>
    <w:rsid w:val="00456ACE"/>
    <w:rsid w:val="00457758"/>
    <w:rsid w:val="00457C5F"/>
    <w:rsid w:val="00460E4F"/>
    <w:rsid w:val="0046117E"/>
    <w:rsid w:val="004633AF"/>
    <w:rsid w:val="004635C7"/>
    <w:rsid w:val="004636CF"/>
    <w:rsid w:val="00463D04"/>
    <w:rsid w:val="004641D8"/>
    <w:rsid w:val="004645AB"/>
    <w:rsid w:val="004652CC"/>
    <w:rsid w:val="00465519"/>
    <w:rsid w:val="004659AB"/>
    <w:rsid w:val="00465A74"/>
    <w:rsid w:val="00466ABF"/>
    <w:rsid w:val="00467678"/>
    <w:rsid w:val="004679AD"/>
    <w:rsid w:val="00467B8A"/>
    <w:rsid w:val="00467B99"/>
    <w:rsid w:val="00467BA1"/>
    <w:rsid w:val="004700D6"/>
    <w:rsid w:val="00470864"/>
    <w:rsid w:val="00470CD1"/>
    <w:rsid w:val="00471143"/>
    <w:rsid w:val="00472038"/>
    <w:rsid w:val="0047255D"/>
    <w:rsid w:val="00472608"/>
    <w:rsid w:val="004734E3"/>
    <w:rsid w:val="00473664"/>
    <w:rsid w:val="00473979"/>
    <w:rsid w:val="004743A3"/>
    <w:rsid w:val="00475640"/>
    <w:rsid w:val="00475A1C"/>
    <w:rsid w:val="0047783F"/>
    <w:rsid w:val="00480C2E"/>
    <w:rsid w:val="00481666"/>
    <w:rsid w:val="004830CD"/>
    <w:rsid w:val="00483742"/>
    <w:rsid w:val="0048387A"/>
    <w:rsid w:val="004838F3"/>
    <w:rsid w:val="00483B8B"/>
    <w:rsid w:val="00483C24"/>
    <w:rsid w:val="00483D4B"/>
    <w:rsid w:val="00483EE1"/>
    <w:rsid w:val="00485163"/>
    <w:rsid w:val="00485908"/>
    <w:rsid w:val="00485B3F"/>
    <w:rsid w:val="00486686"/>
    <w:rsid w:val="004868C7"/>
    <w:rsid w:val="00486C8A"/>
    <w:rsid w:val="00487BA7"/>
    <w:rsid w:val="0049054A"/>
    <w:rsid w:val="00490658"/>
    <w:rsid w:val="00490B05"/>
    <w:rsid w:val="00490D4D"/>
    <w:rsid w:val="00491583"/>
    <w:rsid w:val="004919D8"/>
    <w:rsid w:val="00491F02"/>
    <w:rsid w:val="00492353"/>
    <w:rsid w:val="00492A68"/>
    <w:rsid w:val="004939F0"/>
    <w:rsid w:val="00493CC9"/>
    <w:rsid w:val="00493E8B"/>
    <w:rsid w:val="00493EF9"/>
    <w:rsid w:val="004944C1"/>
    <w:rsid w:val="0049493F"/>
    <w:rsid w:val="00495E58"/>
    <w:rsid w:val="004964CB"/>
    <w:rsid w:val="00496C04"/>
    <w:rsid w:val="004A0605"/>
    <w:rsid w:val="004A0931"/>
    <w:rsid w:val="004A106D"/>
    <w:rsid w:val="004A12B4"/>
    <w:rsid w:val="004A1523"/>
    <w:rsid w:val="004A1773"/>
    <w:rsid w:val="004A24D9"/>
    <w:rsid w:val="004A252C"/>
    <w:rsid w:val="004A27BE"/>
    <w:rsid w:val="004A31D2"/>
    <w:rsid w:val="004A3C06"/>
    <w:rsid w:val="004A462D"/>
    <w:rsid w:val="004A4C62"/>
    <w:rsid w:val="004A4F60"/>
    <w:rsid w:val="004A54F2"/>
    <w:rsid w:val="004A5CD8"/>
    <w:rsid w:val="004A6FD4"/>
    <w:rsid w:val="004A75BF"/>
    <w:rsid w:val="004A7D9D"/>
    <w:rsid w:val="004B0223"/>
    <w:rsid w:val="004B0AAC"/>
    <w:rsid w:val="004B0BEB"/>
    <w:rsid w:val="004B1031"/>
    <w:rsid w:val="004B1378"/>
    <w:rsid w:val="004B31D5"/>
    <w:rsid w:val="004B3B25"/>
    <w:rsid w:val="004B430B"/>
    <w:rsid w:val="004B4A73"/>
    <w:rsid w:val="004B4F5B"/>
    <w:rsid w:val="004B62D6"/>
    <w:rsid w:val="004B6652"/>
    <w:rsid w:val="004B69B4"/>
    <w:rsid w:val="004B6D88"/>
    <w:rsid w:val="004B7150"/>
    <w:rsid w:val="004C0002"/>
    <w:rsid w:val="004C0A48"/>
    <w:rsid w:val="004C100F"/>
    <w:rsid w:val="004C1C84"/>
    <w:rsid w:val="004C23C3"/>
    <w:rsid w:val="004C2A3D"/>
    <w:rsid w:val="004C2A5E"/>
    <w:rsid w:val="004C2CB2"/>
    <w:rsid w:val="004C3985"/>
    <w:rsid w:val="004C3BD8"/>
    <w:rsid w:val="004C3D54"/>
    <w:rsid w:val="004C413C"/>
    <w:rsid w:val="004C4F0E"/>
    <w:rsid w:val="004C5F44"/>
    <w:rsid w:val="004C62A0"/>
    <w:rsid w:val="004C63F6"/>
    <w:rsid w:val="004C69BA"/>
    <w:rsid w:val="004C71BC"/>
    <w:rsid w:val="004C7519"/>
    <w:rsid w:val="004D1E68"/>
    <w:rsid w:val="004D2BBC"/>
    <w:rsid w:val="004D314E"/>
    <w:rsid w:val="004D31B6"/>
    <w:rsid w:val="004D32F8"/>
    <w:rsid w:val="004D3485"/>
    <w:rsid w:val="004D3579"/>
    <w:rsid w:val="004D357B"/>
    <w:rsid w:val="004D3A09"/>
    <w:rsid w:val="004D4B02"/>
    <w:rsid w:val="004D67AC"/>
    <w:rsid w:val="004D68E9"/>
    <w:rsid w:val="004D6A7C"/>
    <w:rsid w:val="004D6E86"/>
    <w:rsid w:val="004D7588"/>
    <w:rsid w:val="004D78E6"/>
    <w:rsid w:val="004D7A24"/>
    <w:rsid w:val="004E049B"/>
    <w:rsid w:val="004E0766"/>
    <w:rsid w:val="004E0DAA"/>
    <w:rsid w:val="004E24DE"/>
    <w:rsid w:val="004E287B"/>
    <w:rsid w:val="004E3182"/>
    <w:rsid w:val="004E36D0"/>
    <w:rsid w:val="004E3949"/>
    <w:rsid w:val="004E5740"/>
    <w:rsid w:val="004E66C6"/>
    <w:rsid w:val="004E7386"/>
    <w:rsid w:val="004E74BC"/>
    <w:rsid w:val="004E7D7B"/>
    <w:rsid w:val="004F0003"/>
    <w:rsid w:val="004F0540"/>
    <w:rsid w:val="004F0F83"/>
    <w:rsid w:val="004F109F"/>
    <w:rsid w:val="004F16DD"/>
    <w:rsid w:val="004F1D8F"/>
    <w:rsid w:val="004F1EAB"/>
    <w:rsid w:val="004F1FB1"/>
    <w:rsid w:val="004F2485"/>
    <w:rsid w:val="004F27E7"/>
    <w:rsid w:val="004F2C97"/>
    <w:rsid w:val="004F30ED"/>
    <w:rsid w:val="004F38A7"/>
    <w:rsid w:val="004F4CB5"/>
    <w:rsid w:val="004F51EB"/>
    <w:rsid w:val="004F52E7"/>
    <w:rsid w:val="004F5CFF"/>
    <w:rsid w:val="004F6496"/>
    <w:rsid w:val="004F6E7D"/>
    <w:rsid w:val="004F6E82"/>
    <w:rsid w:val="00500534"/>
    <w:rsid w:val="00500A85"/>
    <w:rsid w:val="00500D9A"/>
    <w:rsid w:val="00500EAC"/>
    <w:rsid w:val="005019F9"/>
    <w:rsid w:val="00501A58"/>
    <w:rsid w:val="005031D2"/>
    <w:rsid w:val="005035D9"/>
    <w:rsid w:val="00503D2E"/>
    <w:rsid w:val="00505168"/>
    <w:rsid w:val="005059ED"/>
    <w:rsid w:val="00505AE9"/>
    <w:rsid w:val="005060E8"/>
    <w:rsid w:val="005063B6"/>
    <w:rsid w:val="005063E3"/>
    <w:rsid w:val="00506C50"/>
    <w:rsid w:val="0050701E"/>
    <w:rsid w:val="0050727E"/>
    <w:rsid w:val="00507605"/>
    <w:rsid w:val="00507FC9"/>
    <w:rsid w:val="005102A3"/>
    <w:rsid w:val="00510378"/>
    <w:rsid w:val="00510F6D"/>
    <w:rsid w:val="0051135E"/>
    <w:rsid w:val="005118DB"/>
    <w:rsid w:val="00512EB0"/>
    <w:rsid w:val="00512EF8"/>
    <w:rsid w:val="0051418F"/>
    <w:rsid w:val="00514275"/>
    <w:rsid w:val="0051468E"/>
    <w:rsid w:val="00514AC6"/>
    <w:rsid w:val="00514B9A"/>
    <w:rsid w:val="00516A69"/>
    <w:rsid w:val="00516EF5"/>
    <w:rsid w:val="00520304"/>
    <w:rsid w:val="00520395"/>
    <w:rsid w:val="00520BF0"/>
    <w:rsid w:val="0052110B"/>
    <w:rsid w:val="005215B4"/>
    <w:rsid w:val="00521782"/>
    <w:rsid w:val="0052185D"/>
    <w:rsid w:val="0052197B"/>
    <w:rsid w:val="00521C63"/>
    <w:rsid w:val="00522337"/>
    <w:rsid w:val="0052247D"/>
    <w:rsid w:val="005225F0"/>
    <w:rsid w:val="0052273D"/>
    <w:rsid w:val="0052486A"/>
    <w:rsid w:val="00525215"/>
    <w:rsid w:val="005262BE"/>
    <w:rsid w:val="00526835"/>
    <w:rsid w:val="00526E09"/>
    <w:rsid w:val="0052745B"/>
    <w:rsid w:val="005274CD"/>
    <w:rsid w:val="00530194"/>
    <w:rsid w:val="00530CFA"/>
    <w:rsid w:val="00530DCD"/>
    <w:rsid w:val="00530F61"/>
    <w:rsid w:val="0053139A"/>
    <w:rsid w:val="00531A61"/>
    <w:rsid w:val="005324F1"/>
    <w:rsid w:val="00532B0F"/>
    <w:rsid w:val="005337F0"/>
    <w:rsid w:val="00533A1B"/>
    <w:rsid w:val="0053401F"/>
    <w:rsid w:val="00534A84"/>
    <w:rsid w:val="00535310"/>
    <w:rsid w:val="005354CE"/>
    <w:rsid w:val="005358A9"/>
    <w:rsid w:val="00535DCE"/>
    <w:rsid w:val="00535EF1"/>
    <w:rsid w:val="0053646B"/>
    <w:rsid w:val="00536A45"/>
    <w:rsid w:val="00536D1E"/>
    <w:rsid w:val="0053710C"/>
    <w:rsid w:val="00537175"/>
    <w:rsid w:val="00537593"/>
    <w:rsid w:val="00537E21"/>
    <w:rsid w:val="00540003"/>
    <w:rsid w:val="00540160"/>
    <w:rsid w:val="00540C49"/>
    <w:rsid w:val="0054146C"/>
    <w:rsid w:val="00541F5B"/>
    <w:rsid w:val="00542E9D"/>
    <w:rsid w:val="00543840"/>
    <w:rsid w:val="00543E4E"/>
    <w:rsid w:val="00543F93"/>
    <w:rsid w:val="0054419D"/>
    <w:rsid w:val="00544D9E"/>
    <w:rsid w:val="00545A1B"/>
    <w:rsid w:val="00545ADA"/>
    <w:rsid w:val="00545D35"/>
    <w:rsid w:val="00545F5F"/>
    <w:rsid w:val="00546452"/>
    <w:rsid w:val="00546537"/>
    <w:rsid w:val="00546889"/>
    <w:rsid w:val="005471D5"/>
    <w:rsid w:val="0054727F"/>
    <w:rsid w:val="00547769"/>
    <w:rsid w:val="005479C1"/>
    <w:rsid w:val="005479D3"/>
    <w:rsid w:val="00547A74"/>
    <w:rsid w:val="0055047C"/>
    <w:rsid w:val="00550B50"/>
    <w:rsid w:val="00550E52"/>
    <w:rsid w:val="00551096"/>
    <w:rsid w:val="00552487"/>
    <w:rsid w:val="00552734"/>
    <w:rsid w:val="00552993"/>
    <w:rsid w:val="00553791"/>
    <w:rsid w:val="005537CD"/>
    <w:rsid w:val="005539AD"/>
    <w:rsid w:val="005542F8"/>
    <w:rsid w:val="005546B7"/>
    <w:rsid w:val="00554E02"/>
    <w:rsid w:val="0055509F"/>
    <w:rsid w:val="00555224"/>
    <w:rsid w:val="00556F8A"/>
    <w:rsid w:val="00557010"/>
    <w:rsid w:val="0055755D"/>
    <w:rsid w:val="005577FD"/>
    <w:rsid w:val="00560143"/>
    <w:rsid w:val="00560319"/>
    <w:rsid w:val="005604FE"/>
    <w:rsid w:val="005606BE"/>
    <w:rsid w:val="00560CA9"/>
    <w:rsid w:val="005611FF"/>
    <w:rsid w:val="00561A20"/>
    <w:rsid w:val="00561A66"/>
    <w:rsid w:val="00561D36"/>
    <w:rsid w:val="00561FC5"/>
    <w:rsid w:val="00562957"/>
    <w:rsid w:val="00562ACB"/>
    <w:rsid w:val="00562B13"/>
    <w:rsid w:val="00562B3D"/>
    <w:rsid w:val="005633CA"/>
    <w:rsid w:val="0056353A"/>
    <w:rsid w:val="005639E6"/>
    <w:rsid w:val="00564E3E"/>
    <w:rsid w:val="005652DC"/>
    <w:rsid w:val="00565682"/>
    <w:rsid w:val="005659CE"/>
    <w:rsid w:val="00567048"/>
    <w:rsid w:val="005675D8"/>
    <w:rsid w:val="005677A3"/>
    <w:rsid w:val="005709B9"/>
    <w:rsid w:val="005711DA"/>
    <w:rsid w:val="005713F4"/>
    <w:rsid w:val="00571854"/>
    <w:rsid w:val="00571B78"/>
    <w:rsid w:val="00571C5A"/>
    <w:rsid w:val="00571DBE"/>
    <w:rsid w:val="005726D9"/>
    <w:rsid w:val="0057276E"/>
    <w:rsid w:val="00572B27"/>
    <w:rsid w:val="0057382E"/>
    <w:rsid w:val="0057384F"/>
    <w:rsid w:val="00574D86"/>
    <w:rsid w:val="0057568B"/>
    <w:rsid w:val="00575750"/>
    <w:rsid w:val="0057580E"/>
    <w:rsid w:val="00575D0D"/>
    <w:rsid w:val="00575EA0"/>
    <w:rsid w:val="00576F8C"/>
    <w:rsid w:val="00577699"/>
    <w:rsid w:val="0058019D"/>
    <w:rsid w:val="00580743"/>
    <w:rsid w:val="00580918"/>
    <w:rsid w:val="00581FFF"/>
    <w:rsid w:val="00582C0F"/>
    <w:rsid w:val="00583762"/>
    <w:rsid w:val="00584057"/>
    <w:rsid w:val="00584148"/>
    <w:rsid w:val="00584C49"/>
    <w:rsid w:val="00584EC6"/>
    <w:rsid w:val="00585937"/>
    <w:rsid w:val="0058621E"/>
    <w:rsid w:val="005863A9"/>
    <w:rsid w:val="005865F4"/>
    <w:rsid w:val="00586A4A"/>
    <w:rsid w:val="00586B0B"/>
    <w:rsid w:val="00586F5C"/>
    <w:rsid w:val="005874E6"/>
    <w:rsid w:val="005879DA"/>
    <w:rsid w:val="0059169E"/>
    <w:rsid w:val="00592050"/>
    <w:rsid w:val="00592082"/>
    <w:rsid w:val="0059228D"/>
    <w:rsid w:val="00592528"/>
    <w:rsid w:val="0059280C"/>
    <w:rsid w:val="0059306D"/>
    <w:rsid w:val="00593CFE"/>
    <w:rsid w:val="00594ED8"/>
    <w:rsid w:val="0059582F"/>
    <w:rsid w:val="00596B70"/>
    <w:rsid w:val="00596EF7"/>
    <w:rsid w:val="00596FA0"/>
    <w:rsid w:val="005974D0"/>
    <w:rsid w:val="005975A7"/>
    <w:rsid w:val="005A0620"/>
    <w:rsid w:val="005A114E"/>
    <w:rsid w:val="005A16B7"/>
    <w:rsid w:val="005A21B2"/>
    <w:rsid w:val="005A3EC4"/>
    <w:rsid w:val="005A3FA1"/>
    <w:rsid w:val="005A491F"/>
    <w:rsid w:val="005A5079"/>
    <w:rsid w:val="005A561D"/>
    <w:rsid w:val="005A5944"/>
    <w:rsid w:val="005A59CB"/>
    <w:rsid w:val="005A68A6"/>
    <w:rsid w:val="005A73E1"/>
    <w:rsid w:val="005A783C"/>
    <w:rsid w:val="005B0527"/>
    <w:rsid w:val="005B05D3"/>
    <w:rsid w:val="005B070C"/>
    <w:rsid w:val="005B1332"/>
    <w:rsid w:val="005B184D"/>
    <w:rsid w:val="005B2195"/>
    <w:rsid w:val="005B256C"/>
    <w:rsid w:val="005B2C57"/>
    <w:rsid w:val="005B3124"/>
    <w:rsid w:val="005B34D3"/>
    <w:rsid w:val="005B354E"/>
    <w:rsid w:val="005B3F29"/>
    <w:rsid w:val="005B51FB"/>
    <w:rsid w:val="005B65FF"/>
    <w:rsid w:val="005B725F"/>
    <w:rsid w:val="005B726E"/>
    <w:rsid w:val="005B7375"/>
    <w:rsid w:val="005B7849"/>
    <w:rsid w:val="005C0334"/>
    <w:rsid w:val="005C1824"/>
    <w:rsid w:val="005C1842"/>
    <w:rsid w:val="005C1FC2"/>
    <w:rsid w:val="005C2584"/>
    <w:rsid w:val="005C2845"/>
    <w:rsid w:val="005C2979"/>
    <w:rsid w:val="005C3419"/>
    <w:rsid w:val="005C59D7"/>
    <w:rsid w:val="005C5D68"/>
    <w:rsid w:val="005C5DB7"/>
    <w:rsid w:val="005C68B4"/>
    <w:rsid w:val="005C6B89"/>
    <w:rsid w:val="005C6C43"/>
    <w:rsid w:val="005D0957"/>
    <w:rsid w:val="005D0BBF"/>
    <w:rsid w:val="005D11E9"/>
    <w:rsid w:val="005D18D1"/>
    <w:rsid w:val="005D19FF"/>
    <w:rsid w:val="005D1DA5"/>
    <w:rsid w:val="005D21E5"/>
    <w:rsid w:val="005D2F4A"/>
    <w:rsid w:val="005D34C1"/>
    <w:rsid w:val="005D38A4"/>
    <w:rsid w:val="005D3B0E"/>
    <w:rsid w:val="005D3DA9"/>
    <w:rsid w:val="005D3F79"/>
    <w:rsid w:val="005D4550"/>
    <w:rsid w:val="005D4DC8"/>
    <w:rsid w:val="005D5567"/>
    <w:rsid w:val="005D5B1D"/>
    <w:rsid w:val="005D5BD2"/>
    <w:rsid w:val="005D5F4D"/>
    <w:rsid w:val="005D73F5"/>
    <w:rsid w:val="005D74A5"/>
    <w:rsid w:val="005D7510"/>
    <w:rsid w:val="005D7748"/>
    <w:rsid w:val="005E0634"/>
    <w:rsid w:val="005E0A88"/>
    <w:rsid w:val="005E0BF7"/>
    <w:rsid w:val="005E0D6D"/>
    <w:rsid w:val="005E143B"/>
    <w:rsid w:val="005E25B7"/>
    <w:rsid w:val="005E264E"/>
    <w:rsid w:val="005E27FF"/>
    <w:rsid w:val="005E2A18"/>
    <w:rsid w:val="005E2CEC"/>
    <w:rsid w:val="005E437F"/>
    <w:rsid w:val="005E6172"/>
    <w:rsid w:val="005E64EC"/>
    <w:rsid w:val="005E6F30"/>
    <w:rsid w:val="005E7266"/>
    <w:rsid w:val="005E7374"/>
    <w:rsid w:val="005E7CAF"/>
    <w:rsid w:val="005E7D85"/>
    <w:rsid w:val="005F01DA"/>
    <w:rsid w:val="005F02C0"/>
    <w:rsid w:val="005F0497"/>
    <w:rsid w:val="005F0C5E"/>
    <w:rsid w:val="005F0E4C"/>
    <w:rsid w:val="005F0E7A"/>
    <w:rsid w:val="005F1402"/>
    <w:rsid w:val="005F146D"/>
    <w:rsid w:val="005F2093"/>
    <w:rsid w:val="005F2390"/>
    <w:rsid w:val="005F33B1"/>
    <w:rsid w:val="005F3A12"/>
    <w:rsid w:val="005F4437"/>
    <w:rsid w:val="005F47CA"/>
    <w:rsid w:val="005F4B8C"/>
    <w:rsid w:val="005F4FFA"/>
    <w:rsid w:val="005F5393"/>
    <w:rsid w:val="005F67E5"/>
    <w:rsid w:val="005F68FA"/>
    <w:rsid w:val="005F6F4D"/>
    <w:rsid w:val="005F7119"/>
    <w:rsid w:val="006009BE"/>
    <w:rsid w:val="0060111E"/>
    <w:rsid w:val="00601309"/>
    <w:rsid w:val="00601463"/>
    <w:rsid w:val="00602900"/>
    <w:rsid w:val="00602ABE"/>
    <w:rsid w:val="006038C7"/>
    <w:rsid w:val="006044E6"/>
    <w:rsid w:val="00605006"/>
    <w:rsid w:val="00605BED"/>
    <w:rsid w:val="00606C10"/>
    <w:rsid w:val="00607460"/>
    <w:rsid w:val="006078B6"/>
    <w:rsid w:val="0061127B"/>
    <w:rsid w:val="00611655"/>
    <w:rsid w:val="00611C5A"/>
    <w:rsid w:val="00612392"/>
    <w:rsid w:val="006137EC"/>
    <w:rsid w:val="006148C1"/>
    <w:rsid w:val="00614DC8"/>
    <w:rsid w:val="00615838"/>
    <w:rsid w:val="00615AE8"/>
    <w:rsid w:val="00615B39"/>
    <w:rsid w:val="00616B4F"/>
    <w:rsid w:val="00616D7B"/>
    <w:rsid w:val="00617A10"/>
    <w:rsid w:val="00617D46"/>
    <w:rsid w:val="00620456"/>
    <w:rsid w:val="00621CE3"/>
    <w:rsid w:val="0062234E"/>
    <w:rsid w:val="00622D8E"/>
    <w:rsid w:val="00624D5F"/>
    <w:rsid w:val="00625025"/>
    <w:rsid w:val="006259DE"/>
    <w:rsid w:val="00626532"/>
    <w:rsid w:val="00626ABE"/>
    <w:rsid w:val="00627578"/>
    <w:rsid w:val="00630615"/>
    <w:rsid w:val="00631AB3"/>
    <w:rsid w:val="0063224A"/>
    <w:rsid w:val="00632E44"/>
    <w:rsid w:val="00632E8C"/>
    <w:rsid w:val="006333B8"/>
    <w:rsid w:val="00633445"/>
    <w:rsid w:val="0063384F"/>
    <w:rsid w:val="00635E03"/>
    <w:rsid w:val="00636165"/>
    <w:rsid w:val="0063626C"/>
    <w:rsid w:val="00636749"/>
    <w:rsid w:val="00636920"/>
    <w:rsid w:val="00637663"/>
    <w:rsid w:val="00637E32"/>
    <w:rsid w:val="00640CA8"/>
    <w:rsid w:val="00641B88"/>
    <w:rsid w:val="006429D6"/>
    <w:rsid w:val="00643074"/>
    <w:rsid w:val="006438CB"/>
    <w:rsid w:val="00644006"/>
    <w:rsid w:val="00644588"/>
    <w:rsid w:val="0064491D"/>
    <w:rsid w:val="00645118"/>
    <w:rsid w:val="00645347"/>
    <w:rsid w:val="0064688E"/>
    <w:rsid w:val="0064700A"/>
    <w:rsid w:val="00647596"/>
    <w:rsid w:val="006477DC"/>
    <w:rsid w:val="0065012A"/>
    <w:rsid w:val="006506C6"/>
    <w:rsid w:val="006512D5"/>
    <w:rsid w:val="006514BA"/>
    <w:rsid w:val="00651B80"/>
    <w:rsid w:val="00651D36"/>
    <w:rsid w:val="00652BA9"/>
    <w:rsid w:val="00652D71"/>
    <w:rsid w:val="00652F88"/>
    <w:rsid w:val="006532AA"/>
    <w:rsid w:val="00653D69"/>
    <w:rsid w:val="006543CF"/>
    <w:rsid w:val="00654E81"/>
    <w:rsid w:val="0065539D"/>
    <w:rsid w:val="006554D9"/>
    <w:rsid w:val="00655AA6"/>
    <w:rsid w:val="00655D34"/>
    <w:rsid w:val="00656CCD"/>
    <w:rsid w:val="00656FD9"/>
    <w:rsid w:val="0065748A"/>
    <w:rsid w:val="00657A52"/>
    <w:rsid w:val="00657B34"/>
    <w:rsid w:val="00657CA5"/>
    <w:rsid w:val="00657EB9"/>
    <w:rsid w:val="006602A3"/>
    <w:rsid w:val="006603F8"/>
    <w:rsid w:val="00660568"/>
    <w:rsid w:val="00660FC0"/>
    <w:rsid w:val="00661E8C"/>
    <w:rsid w:val="00661F80"/>
    <w:rsid w:val="00662607"/>
    <w:rsid w:val="00663143"/>
    <w:rsid w:val="0066347F"/>
    <w:rsid w:val="006639DF"/>
    <w:rsid w:val="00664BCD"/>
    <w:rsid w:val="00664C61"/>
    <w:rsid w:val="0066528D"/>
    <w:rsid w:val="00665712"/>
    <w:rsid w:val="00665D5A"/>
    <w:rsid w:val="006663F0"/>
    <w:rsid w:val="006668FD"/>
    <w:rsid w:val="0066722F"/>
    <w:rsid w:val="006679B2"/>
    <w:rsid w:val="00667EF3"/>
    <w:rsid w:val="0067002E"/>
    <w:rsid w:val="006707BF"/>
    <w:rsid w:val="00670A46"/>
    <w:rsid w:val="00670B01"/>
    <w:rsid w:val="00670D45"/>
    <w:rsid w:val="00671986"/>
    <w:rsid w:val="006720A1"/>
    <w:rsid w:val="00672E55"/>
    <w:rsid w:val="00672F55"/>
    <w:rsid w:val="00673910"/>
    <w:rsid w:val="00674574"/>
    <w:rsid w:val="00674609"/>
    <w:rsid w:val="0067468A"/>
    <w:rsid w:val="006762DD"/>
    <w:rsid w:val="00676560"/>
    <w:rsid w:val="00676B2F"/>
    <w:rsid w:val="0067761A"/>
    <w:rsid w:val="00677709"/>
    <w:rsid w:val="006801B5"/>
    <w:rsid w:val="0068077A"/>
    <w:rsid w:val="00682068"/>
    <w:rsid w:val="00683298"/>
    <w:rsid w:val="00684678"/>
    <w:rsid w:val="00684B24"/>
    <w:rsid w:val="00684F7D"/>
    <w:rsid w:val="00685FC3"/>
    <w:rsid w:val="006864BB"/>
    <w:rsid w:val="006865AE"/>
    <w:rsid w:val="00686873"/>
    <w:rsid w:val="00686966"/>
    <w:rsid w:val="00686A76"/>
    <w:rsid w:val="00686FA1"/>
    <w:rsid w:val="006873AA"/>
    <w:rsid w:val="0068793B"/>
    <w:rsid w:val="00687E23"/>
    <w:rsid w:val="00690241"/>
    <w:rsid w:val="00691522"/>
    <w:rsid w:val="006918E7"/>
    <w:rsid w:val="0069221B"/>
    <w:rsid w:val="00692CC5"/>
    <w:rsid w:val="0069306C"/>
    <w:rsid w:val="006932C2"/>
    <w:rsid w:val="00693AD9"/>
    <w:rsid w:val="00694484"/>
    <w:rsid w:val="00694AA2"/>
    <w:rsid w:val="00695241"/>
    <w:rsid w:val="00695397"/>
    <w:rsid w:val="006953BE"/>
    <w:rsid w:val="0069576A"/>
    <w:rsid w:val="006966B8"/>
    <w:rsid w:val="006967CA"/>
    <w:rsid w:val="00697877"/>
    <w:rsid w:val="00697B59"/>
    <w:rsid w:val="006A0B9A"/>
    <w:rsid w:val="006A12C2"/>
    <w:rsid w:val="006A14A8"/>
    <w:rsid w:val="006A16BF"/>
    <w:rsid w:val="006A2403"/>
    <w:rsid w:val="006A2E7F"/>
    <w:rsid w:val="006A3302"/>
    <w:rsid w:val="006A3493"/>
    <w:rsid w:val="006A3C13"/>
    <w:rsid w:val="006A4784"/>
    <w:rsid w:val="006A4B39"/>
    <w:rsid w:val="006A4F84"/>
    <w:rsid w:val="006A5640"/>
    <w:rsid w:val="006A5884"/>
    <w:rsid w:val="006A594B"/>
    <w:rsid w:val="006A5B54"/>
    <w:rsid w:val="006A614B"/>
    <w:rsid w:val="006A6D70"/>
    <w:rsid w:val="006A700C"/>
    <w:rsid w:val="006A7114"/>
    <w:rsid w:val="006A7C46"/>
    <w:rsid w:val="006A7F59"/>
    <w:rsid w:val="006B08C9"/>
    <w:rsid w:val="006B14DE"/>
    <w:rsid w:val="006B1B49"/>
    <w:rsid w:val="006B1ECB"/>
    <w:rsid w:val="006B200D"/>
    <w:rsid w:val="006B257F"/>
    <w:rsid w:val="006B27F8"/>
    <w:rsid w:val="006B2D6E"/>
    <w:rsid w:val="006B357A"/>
    <w:rsid w:val="006B36AD"/>
    <w:rsid w:val="006B3EC4"/>
    <w:rsid w:val="006B4F94"/>
    <w:rsid w:val="006B500E"/>
    <w:rsid w:val="006B5629"/>
    <w:rsid w:val="006B59B5"/>
    <w:rsid w:val="006B59CF"/>
    <w:rsid w:val="006B5AB8"/>
    <w:rsid w:val="006B65CB"/>
    <w:rsid w:val="006B70C0"/>
    <w:rsid w:val="006C0F0A"/>
    <w:rsid w:val="006C1587"/>
    <w:rsid w:val="006C19EF"/>
    <w:rsid w:val="006C32CF"/>
    <w:rsid w:val="006C4522"/>
    <w:rsid w:val="006C459B"/>
    <w:rsid w:val="006C5122"/>
    <w:rsid w:val="006C5800"/>
    <w:rsid w:val="006C59DA"/>
    <w:rsid w:val="006C5BCD"/>
    <w:rsid w:val="006C6F65"/>
    <w:rsid w:val="006C6F90"/>
    <w:rsid w:val="006C79F8"/>
    <w:rsid w:val="006C7A45"/>
    <w:rsid w:val="006C7BA9"/>
    <w:rsid w:val="006C7F53"/>
    <w:rsid w:val="006D0E8D"/>
    <w:rsid w:val="006D0ED5"/>
    <w:rsid w:val="006D1393"/>
    <w:rsid w:val="006D1507"/>
    <w:rsid w:val="006D163A"/>
    <w:rsid w:val="006D17BA"/>
    <w:rsid w:val="006D3989"/>
    <w:rsid w:val="006D4751"/>
    <w:rsid w:val="006D4EC7"/>
    <w:rsid w:val="006D532C"/>
    <w:rsid w:val="006D59D5"/>
    <w:rsid w:val="006D5F6F"/>
    <w:rsid w:val="006D6360"/>
    <w:rsid w:val="006D656F"/>
    <w:rsid w:val="006D6DA2"/>
    <w:rsid w:val="006D7814"/>
    <w:rsid w:val="006D7DC5"/>
    <w:rsid w:val="006D7FAB"/>
    <w:rsid w:val="006E0546"/>
    <w:rsid w:val="006E0D0B"/>
    <w:rsid w:val="006E0D53"/>
    <w:rsid w:val="006E1634"/>
    <w:rsid w:val="006E175F"/>
    <w:rsid w:val="006E32D8"/>
    <w:rsid w:val="006E35C0"/>
    <w:rsid w:val="006E39FC"/>
    <w:rsid w:val="006E3E73"/>
    <w:rsid w:val="006E4DDE"/>
    <w:rsid w:val="006E4E76"/>
    <w:rsid w:val="006E516D"/>
    <w:rsid w:val="006E53D5"/>
    <w:rsid w:val="006E5D97"/>
    <w:rsid w:val="006E604D"/>
    <w:rsid w:val="006E7B99"/>
    <w:rsid w:val="006E7DC3"/>
    <w:rsid w:val="006F26C8"/>
    <w:rsid w:val="006F27C6"/>
    <w:rsid w:val="006F3DE2"/>
    <w:rsid w:val="006F47D6"/>
    <w:rsid w:val="006F4F8E"/>
    <w:rsid w:val="006F51A6"/>
    <w:rsid w:val="006F5438"/>
    <w:rsid w:val="006F5484"/>
    <w:rsid w:val="006F5CE7"/>
    <w:rsid w:val="006F67C3"/>
    <w:rsid w:val="006F7196"/>
    <w:rsid w:val="006F7380"/>
    <w:rsid w:val="006F75AC"/>
    <w:rsid w:val="006F7664"/>
    <w:rsid w:val="006F76E0"/>
    <w:rsid w:val="0070042F"/>
    <w:rsid w:val="00701D1E"/>
    <w:rsid w:val="00702603"/>
    <w:rsid w:val="007026E0"/>
    <w:rsid w:val="00703522"/>
    <w:rsid w:val="00704081"/>
    <w:rsid w:val="007049AE"/>
    <w:rsid w:val="007053AA"/>
    <w:rsid w:val="0070554B"/>
    <w:rsid w:val="00705E11"/>
    <w:rsid w:val="00707122"/>
    <w:rsid w:val="0070775A"/>
    <w:rsid w:val="00707A3C"/>
    <w:rsid w:val="00707C3E"/>
    <w:rsid w:val="00707E56"/>
    <w:rsid w:val="00710332"/>
    <w:rsid w:val="00710790"/>
    <w:rsid w:val="00711049"/>
    <w:rsid w:val="007113B9"/>
    <w:rsid w:val="00711565"/>
    <w:rsid w:val="00712EDE"/>
    <w:rsid w:val="007133C7"/>
    <w:rsid w:val="00713C29"/>
    <w:rsid w:val="00714D2A"/>
    <w:rsid w:val="00715492"/>
    <w:rsid w:val="007155A6"/>
    <w:rsid w:val="007155EB"/>
    <w:rsid w:val="00715BF1"/>
    <w:rsid w:val="00715BFA"/>
    <w:rsid w:val="00715F6B"/>
    <w:rsid w:val="007169C3"/>
    <w:rsid w:val="00716A8F"/>
    <w:rsid w:val="00716BB0"/>
    <w:rsid w:val="0071771F"/>
    <w:rsid w:val="00717766"/>
    <w:rsid w:val="007177AA"/>
    <w:rsid w:val="00717A29"/>
    <w:rsid w:val="00717B0D"/>
    <w:rsid w:val="00717BA2"/>
    <w:rsid w:val="00717DB3"/>
    <w:rsid w:val="00720297"/>
    <w:rsid w:val="00720B2D"/>
    <w:rsid w:val="00721390"/>
    <w:rsid w:val="00721A38"/>
    <w:rsid w:val="0072249F"/>
    <w:rsid w:val="007229B8"/>
    <w:rsid w:val="00722BCC"/>
    <w:rsid w:val="00723156"/>
    <w:rsid w:val="007233B6"/>
    <w:rsid w:val="007238A2"/>
    <w:rsid w:val="00723FB7"/>
    <w:rsid w:val="0072419E"/>
    <w:rsid w:val="00724277"/>
    <w:rsid w:val="007253D5"/>
    <w:rsid w:val="007266AF"/>
    <w:rsid w:val="00726FDF"/>
    <w:rsid w:val="0072758E"/>
    <w:rsid w:val="00730AE8"/>
    <w:rsid w:val="00731A8C"/>
    <w:rsid w:val="00731FA1"/>
    <w:rsid w:val="00732BB5"/>
    <w:rsid w:val="00732C1B"/>
    <w:rsid w:val="00733BEA"/>
    <w:rsid w:val="007340D0"/>
    <w:rsid w:val="007343D0"/>
    <w:rsid w:val="007347B5"/>
    <w:rsid w:val="00735D98"/>
    <w:rsid w:val="0073657D"/>
    <w:rsid w:val="00736AEF"/>
    <w:rsid w:val="00736D54"/>
    <w:rsid w:val="00737908"/>
    <w:rsid w:val="00740BBA"/>
    <w:rsid w:val="00740DC2"/>
    <w:rsid w:val="0074143F"/>
    <w:rsid w:val="007423A5"/>
    <w:rsid w:val="00742C21"/>
    <w:rsid w:val="00742D05"/>
    <w:rsid w:val="00743C97"/>
    <w:rsid w:val="007449CE"/>
    <w:rsid w:val="00744F03"/>
    <w:rsid w:val="00745353"/>
    <w:rsid w:val="00745AF9"/>
    <w:rsid w:val="00745D6C"/>
    <w:rsid w:val="00745F6F"/>
    <w:rsid w:val="00746E56"/>
    <w:rsid w:val="00746ECC"/>
    <w:rsid w:val="007471E3"/>
    <w:rsid w:val="00747CE2"/>
    <w:rsid w:val="00750092"/>
    <w:rsid w:val="00750A7C"/>
    <w:rsid w:val="00750E96"/>
    <w:rsid w:val="00751175"/>
    <w:rsid w:val="0075266C"/>
    <w:rsid w:val="00754196"/>
    <w:rsid w:val="007547FA"/>
    <w:rsid w:val="00754E9F"/>
    <w:rsid w:val="007552DE"/>
    <w:rsid w:val="00755D62"/>
    <w:rsid w:val="00755E29"/>
    <w:rsid w:val="0075680A"/>
    <w:rsid w:val="00756846"/>
    <w:rsid w:val="00756AF3"/>
    <w:rsid w:val="00756D72"/>
    <w:rsid w:val="0076018A"/>
    <w:rsid w:val="00760348"/>
    <w:rsid w:val="00760BB0"/>
    <w:rsid w:val="007612DD"/>
    <w:rsid w:val="00761C6F"/>
    <w:rsid w:val="00762079"/>
    <w:rsid w:val="007628BF"/>
    <w:rsid w:val="00762E82"/>
    <w:rsid w:val="00764EF8"/>
    <w:rsid w:val="007650C4"/>
    <w:rsid w:val="0076649C"/>
    <w:rsid w:val="007666DE"/>
    <w:rsid w:val="00766CF5"/>
    <w:rsid w:val="00767351"/>
    <w:rsid w:val="007673BE"/>
    <w:rsid w:val="0076747C"/>
    <w:rsid w:val="00770E79"/>
    <w:rsid w:val="007710E6"/>
    <w:rsid w:val="00771F56"/>
    <w:rsid w:val="00772A19"/>
    <w:rsid w:val="00773EEC"/>
    <w:rsid w:val="0077426E"/>
    <w:rsid w:val="00774C8C"/>
    <w:rsid w:val="007764FD"/>
    <w:rsid w:val="00776739"/>
    <w:rsid w:val="00776B19"/>
    <w:rsid w:val="007773EB"/>
    <w:rsid w:val="00777C11"/>
    <w:rsid w:val="0078004A"/>
    <w:rsid w:val="00780ACE"/>
    <w:rsid w:val="00780D82"/>
    <w:rsid w:val="007810B3"/>
    <w:rsid w:val="00781350"/>
    <w:rsid w:val="00781911"/>
    <w:rsid w:val="00781C99"/>
    <w:rsid w:val="007821EA"/>
    <w:rsid w:val="0078229C"/>
    <w:rsid w:val="00783ADD"/>
    <w:rsid w:val="00784019"/>
    <w:rsid w:val="007844AF"/>
    <w:rsid w:val="007855F6"/>
    <w:rsid w:val="00785728"/>
    <w:rsid w:val="00786572"/>
    <w:rsid w:val="00786623"/>
    <w:rsid w:val="00786820"/>
    <w:rsid w:val="007869B9"/>
    <w:rsid w:val="00786B3C"/>
    <w:rsid w:val="00786F49"/>
    <w:rsid w:val="0078729E"/>
    <w:rsid w:val="007874F5"/>
    <w:rsid w:val="007876D5"/>
    <w:rsid w:val="00787D22"/>
    <w:rsid w:val="00787D90"/>
    <w:rsid w:val="0079058D"/>
    <w:rsid w:val="007905FB"/>
    <w:rsid w:val="007910FA"/>
    <w:rsid w:val="00791D12"/>
    <w:rsid w:val="00791DE6"/>
    <w:rsid w:val="0079210A"/>
    <w:rsid w:val="007922CA"/>
    <w:rsid w:val="00792300"/>
    <w:rsid w:val="007934A0"/>
    <w:rsid w:val="00793603"/>
    <w:rsid w:val="00793D06"/>
    <w:rsid w:val="00794884"/>
    <w:rsid w:val="007951B4"/>
    <w:rsid w:val="00795363"/>
    <w:rsid w:val="007955CD"/>
    <w:rsid w:val="00795D9B"/>
    <w:rsid w:val="007963C2"/>
    <w:rsid w:val="007969D5"/>
    <w:rsid w:val="00797826"/>
    <w:rsid w:val="007978E4"/>
    <w:rsid w:val="007978E5"/>
    <w:rsid w:val="00797F3C"/>
    <w:rsid w:val="007A0E38"/>
    <w:rsid w:val="007A1630"/>
    <w:rsid w:val="007A1B69"/>
    <w:rsid w:val="007A3312"/>
    <w:rsid w:val="007A3CFF"/>
    <w:rsid w:val="007A4083"/>
    <w:rsid w:val="007A470F"/>
    <w:rsid w:val="007A47F2"/>
    <w:rsid w:val="007A499E"/>
    <w:rsid w:val="007A4FE0"/>
    <w:rsid w:val="007A509A"/>
    <w:rsid w:val="007A5EFA"/>
    <w:rsid w:val="007A617C"/>
    <w:rsid w:val="007A656A"/>
    <w:rsid w:val="007A67B2"/>
    <w:rsid w:val="007A6912"/>
    <w:rsid w:val="007A6A6D"/>
    <w:rsid w:val="007A6D53"/>
    <w:rsid w:val="007A6F99"/>
    <w:rsid w:val="007A716B"/>
    <w:rsid w:val="007A730C"/>
    <w:rsid w:val="007A7C3A"/>
    <w:rsid w:val="007B0121"/>
    <w:rsid w:val="007B0E07"/>
    <w:rsid w:val="007B1EE4"/>
    <w:rsid w:val="007B1F0B"/>
    <w:rsid w:val="007B2369"/>
    <w:rsid w:val="007B2AC9"/>
    <w:rsid w:val="007B3F65"/>
    <w:rsid w:val="007B4C57"/>
    <w:rsid w:val="007B6552"/>
    <w:rsid w:val="007B668D"/>
    <w:rsid w:val="007B701A"/>
    <w:rsid w:val="007B796C"/>
    <w:rsid w:val="007C01C3"/>
    <w:rsid w:val="007C04A7"/>
    <w:rsid w:val="007C0A88"/>
    <w:rsid w:val="007C2073"/>
    <w:rsid w:val="007C28B2"/>
    <w:rsid w:val="007C2B88"/>
    <w:rsid w:val="007C30C9"/>
    <w:rsid w:val="007C477C"/>
    <w:rsid w:val="007C495C"/>
    <w:rsid w:val="007C4E76"/>
    <w:rsid w:val="007C546D"/>
    <w:rsid w:val="007C5A1B"/>
    <w:rsid w:val="007C5B8C"/>
    <w:rsid w:val="007C60D3"/>
    <w:rsid w:val="007C616A"/>
    <w:rsid w:val="007C6813"/>
    <w:rsid w:val="007C6BDE"/>
    <w:rsid w:val="007C6FB4"/>
    <w:rsid w:val="007C7E97"/>
    <w:rsid w:val="007D122B"/>
    <w:rsid w:val="007D175F"/>
    <w:rsid w:val="007D2AA8"/>
    <w:rsid w:val="007D2E0E"/>
    <w:rsid w:val="007D3E73"/>
    <w:rsid w:val="007D4D32"/>
    <w:rsid w:val="007D4D3F"/>
    <w:rsid w:val="007D4D73"/>
    <w:rsid w:val="007D4DDF"/>
    <w:rsid w:val="007D54DC"/>
    <w:rsid w:val="007D5856"/>
    <w:rsid w:val="007D59CD"/>
    <w:rsid w:val="007D5BB9"/>
    <w:rsid w:val="007D6243"/>
    <w:rsid w:val="007D6340"/>
    <w:rsid w:val="007D6486"/>
    <w:rsid w:val="007D65DE"/>
    <w:rsid w:val="007D671F"/>
    <w:rsid w:val="007D683A"/>
    <w:rsid w:val="007D68C0"/>
    <w:rsid w:val="007D6AAE"/>
    <w:rsid w:val="007D6D3F"/>
    <w:rsid w:val="007D6EBE"/>
    <w:rsid w:val="007D6F10"/>
    <w:rsid w:val="007D7662"/>
    <w:rsid w:val="007E031D"/>
    <w:rsid w:val="007E0660"/>
    <w:rsid w:val="007E0DC9"/>
    <w:rsid w:val="007E11B2"/>
    <w:rsid w:val="007E152B"/>
    <w:rsid w:val="007E3F44"/>
    <w:rsid w:val="007E44EF"/>
    <w:rsid w:val="007E49CE"/>
    <w:rsid w:val="007E551D"/>
    <w:rsid w:val="007E692E"/>
    <w:rsid w:val="007E77AA"/>
    <w:rsid w:val="007E7CFD"/>
    <w:rsid w:val="007F0515"/>
    <w:rsid w:val="007F072A"/>
    <w:rsid w:val="007F0A97"/>
    <w:rsid w:val="007F0C82"/>
    <w:rsid w:val="007F0DF6"/>
    <w:rsid w:val="007F0E3C"/>
    <w:rsid w:val="007F0F1B"/>
    <w:rsid w:val="007F109C"/>
    <w:rsid w:val="007F1DC8"/>
    <w:rsid w:val="007F2443"/>
    <w:rsid w:val="007F2BC2"/>
    <w:rsid w:val="007F2C8C"/>
    <w:rsid w:val="007F3A88"/>
    <w:rsid w:val="007F4023"/>
    <w:rsid w:val="007F4717"/>
    <w:rsid w:val="007F52D3"/>
    <w:rsid w:val="007F5458"/>
    <w:rsid w:val="007F58BA"/>
    <w:rsid w:val="007F5E0E"/>
    <w:rsid w:val="007F6581"/>
    <w:rsid w:val="007F6633"/>
    <w:rsid w:val="007F6730"/>
    <w:rsid w:val="007F67FC"/>
    <w:rsid w:val="007F6829"/>
    <w:rsid w:val="007F6C5F"/>
    <w:rsid w:val="007F6E36"/>
    <w:rsid w:val="007F7B17"/>
    <w:rsid w:val="00800660"/>
    <w:rsid w:val="00800ECF"/>
    <w:rsid w:val="00801DD7"/>
    <w:rsid w:val="00802622"/>
    <w:rsid w:val="008028DC"/>
    <w:rsid w:val="00802A78"/>
    <w:rsid w:val="00803650"/>
    <w:rsid w:val="00803B6C"/>
    <w:rsid w:val="008041DC"/>
    <w:rsid w:val="008043C4"/>
    <w:rsid w:val="0080457E"/>
    <w:rsid w:val="008045CB"/>
    <w:rsid w:val="00805C3D"/>
    <w:rsid w:val="00805E4D"/>
    <w:rsid w:val="0080624E"/>
    <w:rsid w:val="008066C8"/>
    <w:rsid w:val="00810422"/>
    <w:rsid w:val="00810654"/>
    <w:rsid w:val="0081066D"/>
    <w:rsid w:val="008115E0"/>
    <w:rsid w:val="00811AA9"/>
    <w:rsid w:val="00811FCA"/>
    <w:rsid w:val="00812113"/>
    <w:rsid w:val="008129C6"/>
    <w:rsid w:val="00812AF6"/>
    <w:rsid w:val="00812F36"/>
    <w:rsid w:val="008134B6"/>
    <w:rsid w:val="00813804"/>
    <w:rsid w:val="00813C6E"/>
    <w:rsid w:val="0081447C"/>
    <w:rsid w:val="0081469F"/>
    <w:rsid w:val="008147DB"/>
    <w:rsid w:val="00814B2C"/>
    <w:rsid w:val="0081562D"/>
    <w:rsid w:val="008157DA"/>
    <w:rsid w:val="008174BD"/>
    <w:rsid w:val="00817511"/>
    <w:rsid w:val="00817582"/>
    <w:rsid w:val="00817896"/>
    <w:rsid w:val="00817A7D"/>
    <w:rsid w:val="00817F7B"/>
    <w:rsid w:val="0082173F"/>
    <w:rsid w:val="008218DE"/>
    <w:rsid w:val="008239C0"/>
    <w:rsid w:val="00823B1A"/>
    <w:rsid w:val="00823BC5"/>
    <w:rsid w:val="00823BE5"/>
    <w:rsid w:val="00824158"/>
    <w:rsid w:val="008242A1"/>
    <w:rsid w:val="0082437C"/>
    <w:rsid w:val="00824534"/>
    <w:rsid w:val="00825773"/>
    <w:rsid w:val="008257DE"/>
    <w:rsid w:val="00825B8B"/>
    <w:rsid w:val="00827125"/>
    <w:rsid w:val="00830627"/>
    <w:rsid w:val="00831734"/>
    <w:rsid w:val="0083177A"/>
    <w:rsid w:val="00831F62"/>
    <w:rsid w:val="00832770"/>
    <w:rsid w:val="008328BA"/>
    <w:rsid w:val="00833792"/>
    <w:rsid w:val="0083488D"/>
    <w:rsid w:val="00834CE0"/>
    <w:rsid w:val="00834CFC"/>
    <w:rsid w:val="00835544"/>
    <w:rsid w:val="00835900"/>
    <w:rsid w:val="00836007"/>
    <w:rsid w:val="00836141"/>
    <w:rsid w:val="00837211"/>
    <w:rsid w:val="008376D7"/>
    <w:rsid w:val="008377E7"/>
    <w:rsid w:val="00837AA9"/>
    <w:rsid w:val="00840AFD"/>
    <w:rsid w:val="00841122"/>
    <w:rsid w:val="008414BD"/>
    <w:rsid w:val="0084180A"/>
    <w:rsid w:val="00841CFA"/>
    <w:rsid w:val="00842771"/>
    <w:rsid w:val="008443C0"/>
    <w:rsid w:val="00844755"/>
    <w:rsid w:val="008449E5"/>
    <w:rsid w:val="00845594"/>
    <w:rsid w:val="00845AE2"/>
    <w:rsid w:val="00845F47"/>
    <w:rsid w:val="00845F88"/>
    <w:rsid w:val="0084653C"/>
    <w:rsid w:val="00846C1B"/>
    <w:rsid w:val="008475D3"/>
    <w:rsid w:val="008477CB"/>
    <w:rsid w:val="00850821"/>
    <w:rsid w:val="0085086A"/>
    <w:rsid w:val="00851191"/>
    <w:rsid w:val="00851692"/>
    <w:rsid w:val="00852871"/>
    <w:rsid w:val="00853B29"/>
    <w:rsid w:val="00853DC6"/>
    <w:rsid w:val="00853F4F"/>
    <w:rsid w:val="00854165"/>
    <w:rsid w:val="00854E41"/>
    <w:rsid w:val="008556CF"/>
    <w:rsid w:val="00855D23"/>
    <w:rsid w:val="008565D7"/>
    <w:rsid w:val="00856896"/>
    <w:rsid w:val="00857725"/>
    <w:rsid w:val="008577F8"/>
    <w:rsid w:val="00857B3B"/>
    <w:rsid w:val="00860A50"/>
    <w:rsid w:val="00860B6F"/>
    <w:rsid w:val="0086131F"/>
    <w:rsid w:val="008618E4"/>
    <w:rsid w:val="00861AD6"/>
    <w:rsid w:val="00862050"/>
    <w:rsid w:val="008620C1"/>
    <w:rsid w:val="0086220F"/>
    <w:rsid w:val="00862D70"/>
    <w:rsid w:val="00863380"/>
    <w:rsid w:val="0086361A"/>
    <w:rsid w:val="00863736"/>
    <w:rsid w:val="00863BE0"/>
    <w:rsid w:val="0086421C"/>
    <w:rsid w:val="008642C7"/>
    <w:rsid w:val="00865272"/>
    <w:rsid w:val="008652E6"/>
    <w:rsid w:val="0086555B"/>
    <w:rsid w:val="00865624"/>
    <w:rsid w:val="008663EE"/>
    <w:rsid w:val="00867270"/>
    <w:rsid w:val="008672AB"/>
    <w:rsid w:val="00870857"/>
    <w:rsid w:val="0087149A"/>
    <w:rsid w:val="00872088"/>
    <w:rsid w:val="00872CF4"/>
    <w:rsid w:val="00873993"/>
    <w:rsid w:val="00873A6D"/>
    <w:rsid w:val="0087407C"/>
    <w:rsid w:val="0087455F"/>
    <w:rsid w:val="00874628"/>
    <w:rsid w:val="0087511E"/>
    <w:rsid w:val="00875211"/>
    <w:rsid w:val="00875485"/>
    <w:rsid w:val="00876239"/>
    <w:rsid w:val="008764D3"/>
    <w:rsid w:val="00880091"/>
    <w:rsid w:val="008803D5"/>
    <w:rsid w:val="0088069E"/>
    <w:rsid w:val="0088183C"/>
    <w:rsid w:val="008819D2"/>
    <w:rsid w:val="00881FBD"/>
    <w:rsid w:val="0088250C"/>
    <w:rsid w:val="008832AA"/>
    <w:rsid w:val="0088434D"/>
    <w:rsid w:val="008847CA"/>
    <w:rsid w:val="00884C7D"/>
    <w:rsid w:val="00884EB1"/>
    <w:rsid w:val="00885694"/>
    <w:rsid w:val="00885D96"/>
    <w:rsid w:val="00886285"/>
    <w:rsid w:val="00886C44"/>
    <w:rsid w:val="00887391"/>
    <w:rsid w:val="008874CF"/>
    <w:rsid w:val="008878E9"/>
    <w:rsid w:val="00890110"/>
    <w:rsid w:val="00890C4A"/>
    <w:rsid w:val="00892E50"/>
    <w:rsid w:val="008939E5"/>
    <w:rsid w:val="00893D3E"/>
    <w:rsid w:val="00893E95"/>
    <w:rsid w:val="00893F05"/>
    <w:rsid w:val="00894773"/>
    <w:rsid w:val="00895920"/>
    <w:rsid w:val="00895A24"/>
    <w:rsid w:val="00895CE3"/>
    <w:rsid w:val="00896148"/>
    <w:rsid w:val="0089652D"/>
    <w:rsid w:val="008966DD"/>
    <w:rsid w:val="008977E9"/>
    <w:rsid w:val="008A05AF"/>
    <w:rsid w:val="008A21CC"/>
    <w:rsid w:val="008A22A4"/>
    <w:rsid w:val="008A23AB"/>
    <w:rsid w:val="008A2E3F"/>
    <w:rsid w:val="008A2E9F"/>
    <w:rsid w:val="008A3106"/>
    <w:rsid w:val="008A3F4E"/>
    <w:rsid w:val="008A4157"/>
    <w:rsid w:val="008A49BD"/>
    <w:rsid w:val="008A5719"/>
    <w:rsid w:val="008A6246"/>
    <w:rsid w:val="008A62A7"/>
    <w:rsid w:val="008A63DC"/>
    <w:rsid w:val="008A6E51"/>
    <w:rsid w:val="008A776B"/>
    <w:rsid w:val="008A7A72"/>
    <w:rsid w:val="008A7C3F"/>
    <w:rsid w:val="008B0611"/>
    <w:rsid w:val="008B07DE"/>
    <w:rsid w:val="008B099F"/>
    <w:rsid w:val="008B1060"/>
    <w:rsid w:val="008B15C0"/>
    <w:rsid w:val="008B19AE"/>
    <w:rsid w:val="008B1BAD"/>
    <w:rsid w:val="008B1C86"/>
    <w:rsid w:val="008B2A8D"/>
    <w:rsid w:val="008B2B24"/>
    <w:rsid w:val="008B3316"/>
    <w:rsid w:val="008B38FB"/>
    <w:rsid w:val="008B3DC7"/>
    <w:rsid w:val="008B434B"/>
    <w:rsid w:val="008B4B6E"/>
    <w:rsid w:val="008B5241"/>
    <w:rsid w:val="008B53B5"/>
    <w:rsid w:val="008B5CC2"/>
    <w:rsid w:val="008B60F3"/>
    <w:rsid w:val="008B6411"/>
    <w:rsid w:val="008B6E53"/>
    <w:rsid w:val="008B7B4D"/>
    <w:rsid w:val="008B7D88"/>
    <w:rsid w:val="008C0766"/>
    <w:rsid w:val="008C111A"/>
    <w:rsid w:val="008C19E4"/>
    <w:rsid w:val="008C1C46"/>
    <w:rsid w:val="008C2420"/>
    <w:rsid w:val="008C24C7"/>
    <w:rsid w:val="008C2B8A"/>
    <w:rsid w:val="008C2BED"/>
    <w:rsid w:val="008C3A04"/>
    <w:rsid w:val="008C43B7"/>
    <w:rsid w:val="008C5110"/>
    <w:rsid w:val="008C567B"/>
    <w:rsid w:val="008C5AD2"/>
    <w:rsid w:val="008C62BB"/>
    <w:rsid w:val="008C6A73"/>
    <w:rsid w:val="008C6A83"/>
    <w:rsid w:val="008C7C84"/>
    <w:rsid w:val="008C7EBC"/>
    <w:rsid w:val="008D02CD"/>
    <w:rsid w:val="008D14C3"/>
    <w:rsid w:val="008D1B2A"/>
    <w:rsid w:val="008D2381"/>
    <w:rsid w:val="008D2662"/>
    <w:rsid w:val="008D27CC"/>
    <w:rsid w:val="008D2D69"/>
    <w:rsid w:val="008D38FA"/>
    <w:rsid w:val="008D4347"/>
    <w:rsid w:val="008D4ED6"/>
    <w:rsid w:val="008D5DFE"/>
    <w:rsid w:val="008D70D6"/>
    <w:rsid w:val="008D70E7"/>
    <w:rsid w:val="008D744F"/>
    <w:rsid w:val="008D7ACF"/>
    <w:rsid w:val="008D7DAC"/>
    <w:rsid w:val="008E07AD"/>
    <w:rsid w:val="008E12B7"/>
    <w:rsid w:val="008E14D4"/>
    <w:rsid w:val="008E23D5"/>
    <w:rsid w:val="008E2597"/>
    <w:rsid w:val="008E2C32"/>
    <w:rsid w:val="008E3252"/>
    <w:rsid w:val="008E3E45"/>
    <w:rsid w:val="008E403D"/>
    <w:rsid w:val="008E421B"/>
    <w:rsid w:val="008E4873"/>
    <w:rsid w:val="008E4B23"/>
    <w:rsid w:val="008E4BC6"/>
    <w:rsid w:val="008E5148"/>
    <w:rsid w:val="008E553B"/>
    <w:rsid w:val="008E55A3"/>
    <w:rsid w:val="008E6C2B"/>
    <w:rsid w:val="008E6F83"/>
    <w:rsid w:val="008E7FA5"/>
    <w:rsid w:val="008F19B0"/>
    <w:rsid w:val="008F1D76"/>
    <w:rsid w:val="008F27DE"/>
    <w:rsid w:val="008F2B81"/>
    <w:rsid w:val="008F3027"/>
    <w:rsid w:val="008F3490"/>
    <w:rsid w:val="008F3B3F"/>
    <w:rsid w:val="008F4F21"/>
    <w:rsid w:val="008F58E1"/>
    <w:rsid w:val="008F5A5F"/>
    <w:rsid w:val="008F60AC"/>
    <w:rsid w:val="008F6BDC"/>
    <w:rsid w:val="008F72B7"/>
    <w:rsid w:val="008F736C"/>
    <w:rsid w:val="008F7FA0"/>
    <w:rsid w:val="009001FD"/>
    <w:rsid w:val="0090045A"/>
    <w:rsid w:val="00900F18"/>
    <w:rsid w:val="009013DE"/>
    <w:rsid w:val="00901F09"/>
    <w:rsid w:val="00901FA8"/>
    <w:rsid w:val="009022BC"/>
    <w:rsid w:val="00902DE6"/>
    <w:rsid w:val="0090366E"/>
    <w:rsid w:val="009040BC"/>
    <w:rsid w:val="00904940"/>
    <w:rsid w:val="009062D0"/>
    <w:rsid w:val="009062E8"/>
    <w:rsid w:val="00906E7A"/>
    <w:rsid w:val="00907124"/>
    <w:rsid w:val="00910080"/>
    <w:rsid w:val="00910404"/>
    <w:rsid w:val="00911391"/>
    <w:rsid w:val="00913754"/>
    <w:rsid w:val="009142FF"/>
    <w:rsid w:val="00914538"/>
    <w:rsid w:val="00915412"/>
    <w:rsid w:val="00916B25"/>
    <w:rsid w:val="0091711F"/>
    <w:rsid w:val="00917299"/>
    <w:rsid w:val="00917A14"/>
    <w:rsid w:val="00920ABF"/>
    <w:rsid w:val="00920BC3"/>
    <w:rsid w:val="009226F1"/>
    <w:rsid w:val="009234F8"/>
    <w:rsid w:val="00923A6F"/>
    <w:rsid w:val="009240EE"/>
    <w:rsid w:val="00924787"/>
    <w:rsid w:val="009249B0"/>
    <w:rsid w:val="009252F1"/>
    <w:rsid w:val="009258E5"/>
    <w:rsid w:val="00926712"/>
    <w:rsid w:val="00927585"/>
    <w:rsid w:val="00927A56"/>
    <w:rsid w:val="00930F8E"/>
    <w:rsid w:val="0093114E"/>
    <w:rsid w:val="00931F7A"/>
    <w:rsid w:val="009320D2"/>
    <w:rsid w:val="0093235B"/>
    <w:rsid w:val="00933A3A"/>
    <w:rsid w:val="00934932"/>
    <w:rsid w:val="00934A3A"/>
    <w:rsid w:val="00934ACD"/>
    <w:rsid w:val="009351B6"/>
    <w:rsid w:val="0093554C"/>
    <w:rsid w:val="00935B7F"/>
    <w:rsid w:val="00935FFF"/>
    <w:rsid w:val="009370E4"/>
    <w:rsid w:val="00940A91"/>
    <w:rsid w:val="00940B6C"/>
    <w:rsid w:val="00940F25"/>
    <w:rsid w:val="009411D6"/>
    <w:rsid w:val="00941F96"/>
    <w:rsid w:val="00942540"/>
    <w:rsid w:val="009429C7"/>
    <w:rsid w:val="00942CEC"/>
    <w:rsid w:val="00942D4B"/>
    <w:rsid w:val="00942F4B"/>
    <w:rsid w:val="00944C02"/>
    <w:rsid w:val="00945095"/>
    <w:rsid w:val="00945CA6"/>
    <w:rsid w:val="009461E7"/>
    <w:rsid w:val="00946D01"/>
    <w:rsid w:val="009474D1"/>
    <w:rsid w:val="00947F72"/>
    <w:rsid w:val="00947F7F"/>
    <w:rsid w:val="0095036B"/>
    <w:rsid w:val="00950917"/>
    <w:rsid w:val="0095192D"/>
    <w:rsid w:val="009519D1"/>
    <w:rsid w:val="009522FA"/>
    <w:rsid w:val="009524E5"/>
    <w:rsid w:val="0095374C"/>
    <w:rsid w:val="00953AFA"/>
    <w:rsid w:val="00953B17"/>
    <w:rsid w:val="00953BBF"/>
    <w:rsid w:val="00953ED8"/>
    <w:rsid w:val="0095419A"/>
    <w:rsid w:val="00955589"/>
    <w:rsid w:val="00955B6A"/>
    <w:rsid w:val="00955DBB"/>
    <w:rsid w:val="00955EAB"/>
    <w:rsid w:val="00955F98"/>
    <w:rsid w:val="00956647"/>
    <w:rsid w:val="009568C6"/>
    <w:rsid w:val="00956CD2"/>
    <w:rsid w:val="0095709E"/>
    <w:rsid w:val="00957208"/>
    <w:rsid w:val="00960082"/>
    <w:rsid w:val="009602A4"/>
    <w:rsid w:val="00961511"/>
    <w:rsid w:val="009625DB"/>
    <w:rsid w:val="00963751"/>
    <w:rsid w:val="00963FA7"/>
    <w:rsid w:val="00964886"/>
    <w:rsid w:val="00964F65"/>
    <w:rsid w:val="009651E4"/>
    <w:rsid w:val="00965B36"/>
    <w:rsid w:val="00966ECE"/>
    <w:rsid w:val="009676A1"/>
    <w:rsid w:val="00967A42"/>
    <w:rsid w:val="00967F08"/>
    <w:rsid w:val="00970168"/>
    <w:rsid w:val="00970623"/>
    <w:rsid w:val="00970A70"/>
    <w:rsid w:val="00970F4B"/>
    <w:rsid w:val="00970F97"/>
    <w:rsid w:val="00970FF5"/>
    <w:rsid w:val="00971A30"/>
    <w:rsid w:val="00971B06"/>
    <w:rsid w:val="00971D28"/>
    <w:rsid w:val="00971F40"/>
    <w:rsid w:val="009722B4"/>
    <w:rsid w:val="0097267D"/>
    <w:rsid w:val="00974967"/>
    <w:rsid w:val="009755BB"/>
    <w:rsid w:val="00975957"/>
    <w:rsid w:val="00975BA4"/>
    <w:rsid w:val="00975EC8"/>
    <w:rsid w:val="00976362"/>
    <w:rsid w:val="0097640D"/>
    <w:rsid w:val="00976A43"/>
    <w:rsid w:val="00976ACE"/>
    <w:rsid w:val="00977973"/>
    <w:rsid w:val="00977FC9"/>
    <w:rsid w:val="00980B61"/>
    <w:rsid w:val="00980E95"/>
    <w:rsid w:val="00980F09"/>
    <w:rsid w:val="00980FF3"/>
    <w:rsid w:val="009811E3"/>
    <w:rsid w:val="0098166A"/>
    <w:rsid w:val="009816B8"/>
    <w:rsid w:val="00981744"/>
    <w:rsid w:val="00981E0A"/>
    <w:rsid w:val="00981E5B"/>
    <w:rsid w:val="00981F5D"/>
    <w:rsid w:val="0098330D"/>
    <w:rsid w:val="009838A0"/>
    <w:rsid w:val="00983CAE"/>
    <w:rsid w:val="0098479D"/>
    <w:rsid w:val="00984B0C"/>
    <w:rsid w:val="00985830"/>
    <w:rsid w:val="00985A3C"/>
    <w:rsid w:val="00985AE5"/>
    <w:rsid w:val="00986129"/>
    <w:rsid w:val="009872E9"/>
    <w:rsid w:val="00987512"/>
    <w:rsid w:val="00987AA5"/>
    <w:rsid w:val="009908B9"/>
    <w:rsid w:val="00990CCE"/>
    <w:rsid w:val="0099161B"/>
    <w:rsid w:val="009917E0"/>
    <w:rsid w:val="00992634"/>
    <w:rsid w:val="00993071"/>
    <w:rsid w:val="00993220"/>
    <w:rsid w:val="00993A08"/>
    <w:rsid w:val="009950B3"/>
    <w:rsid w:val="00995675"/>
    <w:rsid w:val="0099599C"/>
    <w:rsid w:val="00995EE3"/>
    <w:rsid w:val="00995F9F"/>
    <w:rsid w:val="00996A59"/>
    <w:rsid w:val="00997A06"/>
    <w:rsid w:val="00997A18"/>
    <w:rsid w:val="009A08A3"/>
    <w:rsid w:val="009A0B44"/>
    <w:rsid w:val="009A1771"/>
    <w:rsid w:val="009A180E"/>
    <w:rsid w:val="009A2D1D"/>
    <w:rsid w:val="009A3AC9"/>
    <w:rsid w:val="009A4375"/>
    <w:rsid w:val="009A4887"/>
    <w:rsid w:val="009A495F"/>
    <w:rsid w:val="009A499C"/>
    <w:rsid w:val="009A4A5F"/>
    <w:rsid w:val="009A51E3"/>
    <w:rsid w:val="009A5CA4"/>
    <w:rsid w:val="009A5E93"/>
    <w:rsid w:val="009A607F"/>
    <w:rsid w:val="009A6654"/>
    <w:rsid w:val="009A7049"/>
    <w:rsid w:val="009A73D1"/>
    <w:rsid w:val="009A7B5F"/>
    <w:rsid w:val="009B03F0"/>
    <w:rsid w:val="009B0A2A"/>
    <w:rsid w:val="009B19F8"/>
    <w:rsid w:val="009B1D1B"/>
    <w:rsid w:val="009B1FD6"/>
    <w:rsid w:val="009B2FB3"/>
    <w:rsid w:val="009B3206"/>
    <w:rsid w:val="009B325D"/>
    <w:rsid w:val="009B32FD"/>
    <w:rsid w:val="009B47A8"/>
    <w:rsid w:val="009B51FE"/>
    <w:rsid w:val="009B6889"/>
    <w:rsid w:val="009B711F"/>
    <w:rsid w:val="009B77A5"/>
    <w:rsid w:val="009B7DE0"/>
    <w:rsid w:val="009C07A5"/>
    <w:rsid w:val="009C0E03"/>
    <w:rsid w:val="009C0E2B"/>
    <w:rsid w:val="009C0F13"/>
    <w:rsid w:val="009C1730"/>
    <w:rsid w:val="009C1844"/>
    <w:rsid w:val="009C37D2"/>
    <w:rsid w:val="009C3E4C"/>
    <w:rsid w:val="009C3F5F"/>
    <w:rsid w:val="009C403B"/>
    <w:rsid w:val="009C5F2B"/>
    <w:rsid w:val="009C6EA4"/>
    <w:rsid w:val="009D08A9"/>
    <w:rsid w:val="009D0993"/>
    <w:rsid w:val="009D0A06"/>
    <w:rsid w:val="009D0DD8"/>
    <w:rsid w:val="009D20CB"/>
    <w:rsid w:val="009D2472"/>
    <w:rsid w:val="009D2F48"/>
    <w:rsid w:val="009D319E"/>
    <w:rsid w:val="009D32FA"/>
    <w:rsid w:val="009D3595"/>
    <w:rsid w:val="009D3E5C"/>
    <w:rsid w:val="009D4B4C"/>
    <w:rsid w:val="009D5A48"/>
    <w:rsid w:val="009D5B6C"/>
    <w:rsid w:val="009D6554"/>
    <w:rsid w:val="009D67EB"/>
    <w:rsid w:val="009D6918"/>
    <w:rsid w:val="009D6DB7"/>
    <w:rsid w:val="009D7DCE"/>
    <w:rsid w:val="009E003D"/>
    <w:rsid w:val="009E02BF"/>
    <w:rsid w:val="009E0DF3"/>
    <w:rsid w:val="009E0DF8"/>
    <w:rsid w:val="009E1250"/>
    <w:rsid w:val="009E12DD"/>
    <w:rsid w:val="009E1B48"/>
    <w:rsid w:val="009E4364"/>
    <w:rsid w:val="009E47C8"/>
    <w:rsid w:val="009E616F"/>
    <w:rsid w:val="009E6601"/>
    <w:rsid w:val="009E73D9"/>
    <w:rsid w:val="009E7A6F"/>
    <w:rsid w:val="009E7EED"/>
    <w:rsid w:val="009F01D7"/>
    <w:rsid w:val="009F05F1"/>
    <w:rsid w:val="009F0796"/>
    <w:rsid w:val="009F0857"/>
    <w:rsid w:val="009F0F56"/>
    <w:rsid w:val="009F12BA"/>
    <w:rsid w:val="009F20DD"/>
    <w:rsid w:val="009F2C98"/>
    <w:rsid w:val="009F4451"/>
    <w:rsid w:val="009F4589"/>
    <w:rsid w:val="009F4FBF"/>
    <w:rsid w:val="009F54F2"/>
    <w:rsid w:val="009F58F8"/>
    <w:rsid w:val="009F638A"/>
    <w:rsid w:val="009F68E0"/>
    <w:rsid w:val="009F6EA9"/>
    <w:rsid w:val="009F702B"/>
    <w:rsid w:val="009F7E87"/>
    <w:rsid w:val="00A0006B"/>
    <w:rsid w:val="00A003A9"/>
    <w:rsid w:val="00A00660"/>
    <w:rsid w:val="00A0069F"/>
    <w:rsid w:val="00A00D26"/>
    <w:rsid w:val="00A01A48"/>
    <w:rsid w:val="00A01A70"/>
    <w:rsid w:val="00A02627"/>
    <w:rsid w:val="00A0314E"/>
    <w:rsid w:val="00A03D64"/>
    <w:rsid w:val="00A0495A"/>
    <w:rsid w:val="00A04A50"/>
    <w:rsid w:val="00A055D4"/>
    <w:rsid w:val="00A0601E"/>
    <w:rsid w:val="00A0624D"/>
    <w:rsid w:val="00A0708E"/>
    <w:rsid w:val="00A07A1A"/>
    <w:rsid w:val="00A101E5"/>
    <w:rsid w:val="00A10325"/>
    <w:rsid w:val="00A1041E"/>
    <w:rsid w:val="00A105A2"/>
    <w:rsid w:val="00A10683"/>
    <w:rsid w:val="00A1192D"/>
    <w:rsid w:val="00A12AA2"/>
    <w:rsid w:val="00A1319B"/>
    <w:rsid w:val="00A13691"/>
    <w:rsid w:val="00A15AC0"/>
    <w:rsid w:val="00A1650B"/>
    <w:rsid w:val="00A16E07"/>
    <w:rsid w:val="00A17945"/>
    <w:rsid w:val="00A2091C"/>
    <w:rsid w:val="00A20CDF"/>
    <w:rsid w:val="00A20E0A"/>
    <w:rsid w:val="00A22609"/>
    <w:rsid w:val="00A22C56"/>
    <w:rsid w:val="00A22CDC"/>
    <w:rsid w:val="00A233D6"/>
    <w:rsid w:val="00A24353"/>
    <w:rsid w:val="00A24C7A"/>
    <w:rsid w:val="00A24CF9"/>
    <w:rsid w:val="00A24FF8"/>
    <w:rsid w:val="00A25885"/>
    <w:rsid w:val="00A25A10"/>
    <w:rsid w:val="00A25BFD"/>
    <w:rsid w:val="00A26167"/>
    <w:rsid w:val="00A267B3"/>
    <w:rsid w:val="00A267BB"/>
    <w:rsid w:val="00A26C5A"/>
    <w:rsid w:val="00A271D3"/>
    <w:rsid w:val="00A275DC"/>
    <w:rsid w:val="00A27D6C"/>
    <w:rsid w:val="00A3141B"/>
    <w:rsid w:val="00A32D82"/>
    <w:rsid w:val="00A34750"/>
    <w:rsid w:val="00A34EB6"/>
    <w:rsid w:val="00A35598"/>
    <w:rsid w:val="00A3675E"/>
    <w:rsid w:val="00A368B5"/>
    <w:rsid w:val="00A3711F"/>
    <w:rsid w:val="00A37EC2"/>
    <w:rsid w:val="00A37F44"/>
    <w:rsid w:val="00A4065D"/>
    <w:rsid w:val="00A40B6D"/>
    <w:rsid w:val="00A40F50"/>
    <w:rsid w:val="00A41250"/>
    <w:rsid w:val="00A414E6"/>
    <w:rsid w:val="00A41720"/>
    <w:rsid w:val="00A41C21"/>
    <w:rsid w:val="00A41D49"/>
    <w:rsid w:val="00A41DF7"/>
    <w:rsid w:val="00A4247A"/>
    <w:rsid w:val="00A4288C"/>
    <w:rsid w:val="00A428D2"/>
    <w:rsid w:val="00A42EA3"/>
    <w:rsid w:val="00A43288"/>
    <w:rsid w:val="00A4431B"/>
    <w:rsid w:val="00A44D1F"/>
    <w:rsid w:val="00A44EF6"/>
    <w:rsid w:val="00A4652A"/>
    <w:rsid w:val="00A46B1F"/>
    <w:rsid w:val="00A46BB2"/>
    <w:rsid w:val="00A470C5"/>
    <w:rsid w:val="00A472CC"/>
    <w:rsid w:val="00A47F03"/>
    <w:rsid w:val="00A51164"/>
    <w:rsid w:val="00A518E7"/>
    <w:rsid w:val="00A51E97"/>
    <w:rsid w:val="00A52659"/>
    <w:rsid w:val="00A52A9F"/>
    <w:rsid w:val="00A52B31"/>
    <w:rsid w:val="00A52BBA"/>
    <w:rsid w:val="00A530F2"/>
    <w:rsid w:val="00A536F0"/>
    <w:rsid w:val="00A53AAF"/>
    <w:rsid w:val="00A53BE1"/>
    <w:rsid w:val="00A53F01"/>
    <w:rsid w:val="00A546A0"/>
    <w:rsid w:val="00A54CE9"/>
    <w:rsid w:val="00A54E8F"/>
    <w:rsid w:val="00A551A8"/>
    <w:rsid w:val="00A560D0"/>
    <w:rsid w:val="00A56894"/>
    <w:rsid w:val="00A56929"/>
    <w:rsid w:val="00A56D14"/>
    <w:rsid w:val="00A56FEC"/>
    <w:rsid w:val="00A577FA"/>
    <w:rsid w:val="00A57F31"/>
    <w:rsid w:val="00A60388"/>
    <w:rsid w:val="00A60A38"/>
    <w:rsid w:val="00A60EE2"/>
    <w:rsid w:val="00A615BA"/>
    <w:rsid w:val="00A615D0"/>
    <w:rsid w:val="00A626BE"/>
    <w:rsid w:val="00A62BD6"/>
    <w:rsid w:val="00A63018"/>
    <w:rsid w:val="00A63106"/>
    <w:rsid w:val="00A63BE2"/>
    <w:rsid w:val="00A64BBF"/>
    <w:rsid w:val="00A65185"/>
    <w:rsid w:val="00A65504"/>
    <w:rsid w:val="00A666EE"/>
    <w:rsid w:val="00A668B9"/>
    <w:rsid w:val="00A66A72"/>
    <w:rsid w:val="00A66C71"/>
    <w:rsid w:val="00A671A4"/>
    <w:rsid w:val="00A674C5"/>
    <w:rsid w:val="00A67D16"/>
    <w:rsid w:val="00A70026"/>
    <w:rsid w:val="00A7065D"/>
    <w:rsid w:val="00A726B2"/>
    <w:rsid w:val="00A72A7F"/>
    <w:rsid w:val="00A72B8B"/>
    <w:rsid w:val="00A735C1"/>
    <w:rsid w:val="00A740A4"/>
    <w:rsid w:val="00A74256"/>
    <w:rsid w:val="00A74728"/>
    <w:rsid w:val="00A75780"/>
    <w:rsid w:val="00A75EE9"/>
    <w:rsid w:val="00A760AD"/>
    <w:rsid w:val="00A769FE"/>
    <w:rsid w:val="00A80447"/>
    <w:rsid w:val="00A80761"/>
    <w:rsid w:val="00A807FF"/>
    <w:rsid w:val="00A80F05"/>
    <w:rsid w:val="00A81149"/>
    <w:rsid w:val="00A81293"/>
    <w:rsid w:val="00A821C4"/>
    <w:rsid w:val="00A829C1"/>
    <w:rsid w:val="00A829E7"/>
    <w:rsid w:val="00A8324A"/>
    <w:rsid w:val="00A83765"/>
    <w:rsid w:val="00A83D2C"/>
    <w:rsid w:val="00A85170"/>
    <w:rsid w:val="00A85644"/>
    <w:rsid w:val="00A864BE"/>
    <w:rsid w:val="00A865A9"/>
    <w:rsid w:val="00A871E3"/>
    <w:rsid w:val="00A871ED"/>
    <w:rsid w:val="00A875C8"/>
    <w:rsid w:val="00A87695"/>
    <w:rsid w:val="00A87765"/>
    <w:rsid w:val="00A908BE"/>
    <w:rsid w:val="00A910D0"/>
    <w:rsid w:val="00A911BE"/>
    <w:rsid w:val="00A9135A"/>
    <w:rsid w:val="00A9151D"/>
    <w:rsid w:val="00A9239D"/>
    <w:rsid w:val="00A92634"/>
    <w:rsid w:val="00A932FA"/>
    <w:rsid w:val="00A93823"/>
    <w:rsid w:val="00A93AE1"/>
    <w:rsid w:val="00A93FDC"/>
    <w:rsid w:val="00A941AC"/>
    <w:rsid w:val="00A947AE"/>
    <w:rsid w:val="00A961BD"/>
    <w:rsid w:val="00A969C1"/>
    <w:rsid w:val="00A96E9C"/>
    <w:rsid w:val="00A9714E"/>
    <w:rsid w:val="00A97332"/>
    <w:rsid w:val="00A97914"/>
    <w:rsid w:val="00A97B04"/>
    <w:rsid w:val="00A97C1B"/>
    <w:rsid w:val="00AA1876"/>
    <w:rsid w:val="00AA1CDE"/>
    <w:rsid w:val="00AA1D3D"/>
    <w:rsid w:val="00AA2737"/>
    <w:rsid w:val="00AA278F"/>
    <w:rsid w:val="00AA39B3"/>
    <w:rsid w:val="00AA3D55"/>
    <w:rsid w:val="00AA3E48"/>
    <w:rsid w:val="00AA45CC"/>
    <w:rsid w:val="00AA467F"/>
    <w:rsid w:val="00AA4BB0"/>
    <w:rsid w:val="00AA5056"/>
    <w:rsid w:val="00AA52C6"/>
    <w:rsid w:val="00AA56BC"/>
    <w:rsid w:val="00AA59FE"/>
    <w:rsid w:val="00AA6748"/>
    <w:rsid w:val="00AA6ED6"/>
    <w:rsid w:val="00AB19A3"/>
    <w:rsid w:val="00AB2238"/>
    <w:rsid w:val="00AB2451"/>
    <w:rsid w:val="00AB2550"/>
    <w:rsid w:val="00AB32DB"/>
    <w:rsid w:val="00AB346D"/>
    <w:rsid w:val="00AB34CC"/>
    <w:rsid w:val="00AB4C94"/>
    <w:rsid w:val="00AB55AA"/>
    <w:rsid w:val="00AB55E6"/>
    <w:rsid w:val="00AB5D47"/>
    <w:rsid w:val="00AB5F03"/>
    <w:rsid w:val="00AB6A77"/>
    <w:rsid w:val="00AB6CC5"/>
    <w:rsid w:val="00AB70E2"/>
    <w:rsid w:val="00AB7A08"/>
    <w:rsid w:val="00AC00DE"/>
    <w:rsid w:val="00AC0488"/>
    <w:rsid w:val="00AC07DE"/>
    <w:rsid w:val="00AC1578"/>
    <w:rsid w:val="00AC26CE"/>
    <w:rsid w:val="00AC2AE5"/>
    <w:rsid w:val="00AC2B47"/>
    <w:rsid w:val="00AC2CA9"/>
    <w:rsid w:val="00AC2DF0"/>
    <w:rsid w:val="00AC3250"/>
    <w:rsid w:val="00AC3610"/>
    <w:rsid w:val="00AC454F"/>
    <w:rsid w:val="00AC4CC0"/>
    <w:rsid w:val="00AC5742"/>
    <w:rsid w:val="00AC5D5B"/>
    <w:rsid w:val="00AC5FD8"/>
    <w:rsid w:val="00AC6393"/>
    <w:rsid w:val="00AC63BF"/>
    <w:rsid w:val="00AC7DBF"/>
    <w:rsid w:val="00AD02DB"/>
    <w:rsid w:val="00AD06C1"/>
    <w:rsid w:val="00AD0B61"/>
    <w:rsid w:val="00AD0EBC"/>
    <w:rsid w:val="00AD1490"/>
    <w:rsid w:val="00AD461D"/>
    <w:rsid w:val="00AD4BB4"/>
    <w:rsid w:val="00AD4BBA"/>
    <w:rsid w:val="00AD4CEA"/>
    <w:rsid w:val="00AD4D47"/>
    <w:rsid w:val="00AD5706"/>
    <w:rsid w:val="00AD5E6D"/>
    <w:rsid w:val="00AD6070"/>
    <w:rsid w:val="00AD6953"/>
    <w:rsid w:val="00AD6979"/>
    <w:rsid w:val="00AD735B"/>
    <w:rsid w:val="00AD7653"/>
    <w:rsid w:val="00AD7EA6"/>
    <w:rsid w:val="00AE0699"/>
    <w:rsid w:val="00AE0AF3"/>
    <w:rsid w:val="00AE18B0"/>
    <w:rsid w:val="00AE1D9B"/>
    <w:rsid w:val="00AE25EE"/>
    <w:rsid w:val="00AE320D"/>
    <w:rsid w:val="00AE3A61"/>
    <w:rsid w:val="00AE3B80"/>
    <w:rsid w:val="00AE4000"/>
    <w:rsid w:val="00AE424E"/>
    <w:rsid w:val="00AE5887"/>
    <w:rsid w:val="00AE5A82"/>
    <w:rsid w:val="00AE6C90"/>
    <w:rsid w:val="00AE7618"/>
    <w:rsid w:val="00AE7ACE"/>
    <w:rsid w:val="00AF0571"/>
    <w:rsid w:val="00AF05DF"/>
    <w:rsid w:val="00AF110D"/>
    <w:rsid w:val="00AF1556"/>
    <w:rsid w:val="00AF262E"/>
    <w:rsid w:val="00AF279B"/>
    <w:rsid w:val="00AF2A05"/>
    <w:rsid w:val="00AF2B1C"/>
    <w:rsid w:val="00AF2E70"/>
    <w:rsid w:val="00AF3178"/>
    <w:rsid w:val="00AF4FBD"/>
    <w:rsid w:val="00AF4FFB"/>
    <w:rsid w:val="00AF5202"/>
    <w:rsid w:val="00AF52F5"/>
    <w:rsid w:val="00AF59D6"/>
    <w:rsid w:val="00AF63A5"/>
    <w:rsid w:val="00AF7312"/>
    <w:rsid w:val="00AF789B"/>
    <w:rsid w:val="00B015CE"/>
    <w:rsid w:val="00B0201C"/>
    <w:rsid w:val="00B02FEA"/>
    <w:rsid w:val="00B03014"/>
    <w:rsid w:val="00B03D83"/>
    <w:rsid w:val="00B04364"/>
    <w:rsid w:val="00B045D9"/>
    <w:rsid w:val="00B047B7"/>
    <w:rsid w:val="00B057A4"/>
    <w:rsid w:val="00B059F3"/>
    <w:rsid w:val="00B065F6"/>
    <w:rsid w:val="00B067D1"/>
    <w:rsid w:val="00B074C3"/>
    <w:rsid w:val="00B07B7F"/>
    <w:rsid w:val="00B07E1F"/>
    <w:rsid w:val="00B10001"/>
    <w:rsid w:val="00B10941"/>
    <w:rsid w:val="00B11404"/>
    <w:rsid w:val="00B11684"/>
    <w:rsid w:val="00B125BD"/>
    <w:rsid w:val="00B12BA7"/>
    <w:rsid w:val="00B12D8E"/>
    <w:rsid w:val="00B13509"/>
    <w:rsid w:val="00B135B6"/>
    <w:rsid w:val="00B13769"/>
    <w:rsid w:val="00B13D49"/>
    <w:rsid w:val="00B14ABE"/>
    <w:rsid w:val="00B14B24"/>
    <w:rsid w:val="00B14D35"/>
    <w:rsid w:val="00B150A4"/>
    <w:rsid w:val="00B15845"/>
    <w:rsid w:val="00B158C2"/>
    <w:rsid w:val="00B15C91"/>
    <w:rsid w:val="00B162EC"/>
    <w:rsid w:val="00B16F93"/>
    <w:rsid w:val="00B2040F"/>
    <w:rsid w:val="00B20684"/>
    <w:rsid w:val="00B20882"/>
    <w:rsid w:val="00B20BDB"/>
    <w:rsid w:val="00B2121E"/>
    <w:rsid w:val="00B21FF7"/>
    <w:rsid w:val="00B220BF"/>
    <w:rsid w:val="00B221D3"/>
    <w:rsid w:val="00B226C0"/>
    <w:rsid w:val="00B226FC"/>
    <w:rsid w:val="00B227A4"/>
    <w:rsid w:val="00B22AE2"/>
    <w:rsid w:val="00B22CB2"/>
    <w:rsid w:val="00B23192"/>
    <w:rsid w:val="00B2358C"/>
    <w:rsid w:val="00B2497B"/>
    <w:rsid w:val="00B24E4C"/>
    <w:rsid w:val="00B25177"/>
    <w:rsid w:val="00B251EA"/>
    <w:rsid w:val="00B25708"/>
    <w:rsid w:val="00B25B92"/>
    <w:rsid w:val="00B25FAF"/>
    <w:rsid w:val="00B26A38"/>
    <w:rsid w:val="00B27093"/>
    <w:rsid w:val="00B2785A"/>
    <w:rsid w:val="00B30788"/>
    <w:rsid w:val="00B3095E"/>
    <w:rsid w:val="00B30C37"/>
    <w:rsid w:val="00B32323"/>
    <w:rsid w:val="00B323BB"/>
    <w:rsid w:val="00B3313A"/>
    <w:rsid w:val="00B3338F"/>
    <w:rsid w:val="00B333FC"/>
    <w:rsid w:val="00B335D2"/>
    <w:rsid w:val="00B337B5"/>
    <w:rsid w:val="00B337BC"/>
    <w:rsid w:val="00B33846"/>
    <w:rsid w:val="00B33B72"/>
    <w:rsid w:val="00B33E21"/>
    <w:rsid w:val="00B34651"/>
    <w:rsid w:val="00B34934"/>
    <w:rsid w:val="00B36269"/>
    <w:rsid w:val="00B36AA4"/>
    <w:rsid w:val="00B36BD4"/>
    <w:rsid w:val="00B36FBF"/>
    <w:rsid w:val="00B3704E"/>
    <w:rsid w:val="00B373C8"/>
    <w:rsid w:val="00B373DD"/>
    <w:rsid w:val="00B375AA"/>
    <w:rsid w:val="00B378F6"/>
    <w:rsid w:val="00B40728"/>
    <w:rsid w:val="00B4093A"/>
    <w:rsid w:val="00B409FC"/>
    <w:rsid w:val="00B41126"/>
    <w:rsid w:val="00B41508"/>
    <w:rsid w:val="00B415E9"/>
    <w:rsid w:val="00B41A04"/>
    <w:rsid w:val="00B422F4"/>
    <w:rsid w:val="00B423AE"/>
    <w:rsid w:val="00B42938"/>
    <w:rsid w:val="00B4308D"/>
    <w:rsid w:val="00B43F98"/>
    <w:rsid w:val="00B4425A"/>
    <w:rsid w:val="00B446BE"/>
    <w:rsid w:val="00B44744"/>
    <w:rsid w:val="00B44B0A"/>
    <w:rsid w:val="00B44C2D"/>
    <w:rsid w:val="00B4658C"/>
    <w:rsid w:val="00B46ECD"/>
    <w:rsid w:val="00B47AF3"/>
    <w:rsid w:val="00B50571"/>
    <w:rsid w:val="00B52AFB"/>
    <w:rsid w:val="00B52F7C"/>
    <w:rsid w:val="00B53F76"/>
    <w:rsid w:val="00B54DCE"/>
    <w:rsid w:val="00B55061"/>
    <w:rsid w:val="00B5558C"/>
    <w:rsid w:val="00B55C17"/>
    <w:rsid w:val="00B57268"/>
    <w:rsid w:val="00B57C1B"/>
    <w:rsid w:val="00B57C38"/>
    <w:rsid w:val="00B6039A"/>
    <w:rsid w:val="00B614CF"/>
    <w:rsid w:val="00B62A84"/>
    <w:rsid w:val="00B63BB0"/>
    <w:rsid w:val="00B63D06"/>
    <w:rsid w:val="00B63E64"/>
    <w:rsid w:val="00B641C6"/>
    <w:rsid w:val="00B64894"/>
    <w:rsid w:val="00B65E39"/>
    <w:rsid w:val="00B667AE"/>
    <w:rsid w:val="00B66E4A"/>
    <w:rsid w:val="00B6718C"/>
    <w:rsid w:val="00B67625"/>
    <w:rsid w:val="00B677DF"/>
    <w:rsid w:val="00B70986"/>
    <w:rsid w:val="00B712F6"/>
    <w:rsid w:val="00B716B2"/>
    <w:rsid w:val="00B7187C"/>
    <w:rsid w:val="00B71C17"/>
    <w:rsid w:val="00B71CEB"/>
    <w:rsid w:val="00B71E3F"/>
    <w:rsid w:val="00B7213F"/>
    <w:rsid w:val="00B7217A"/>
    <w:rsid w:val="00B72568"/>
    <w:rsid w:val="00B73B78"/>
    <w:rsid w:val="00B73C12"/>
    <w:rsid w:val="00B744A3"/>
    <w:rsid w:val="00B74627"/>
    <w:rsid w:val="00B74BA0"/>
    <w:rsid w:val="00B758C5"/>
    <w:rsid w:val="00B75D12"/>
    <w:rsid w:val="00B76E20"/>
    <w:rsid w:val="00B76F1C"/>
    <w:rsid w:val="00B7713C"/>
    <w:rsid w:val="00B77BD1"/>
    <w:rsid w:val="00B800A4"/>
    <w:rsid w:val="00B80AB5"/>
    <w:rsid w:val="00B80F5D"/>
    <w:rsid w:val="00B819A4"/>
    <w:rsid w:val="00B819B6"/>
    <w:rsid w:val="00B81DBF"/>
    <w:rsid w:val="00B81EAC"/>
    <w:rsid w:val="00B8254C"/>
    <w:rsid w:val="00B83031"/>
    <w:rsid w:val="00B83405"/>
    <w:rsid w:val="00B83748"/>
    <w:rsid w:val="00B84132"/>
    <w:rsid w:val="00B84542"/>
    <w:rsid w:val="00B84591"/>
    <w:rsid w:val="00B8525B"/>
    <w:rsid w:val="00B854D2"/>
    <w:rsid w:val="00B855C3"/>
    <w:rsid w:val="00B8609D"/>
    <w:rsid w:val="00B87193"/>
    <w:rsid w:val="00B87D62"/>
    <w:rsid w:val="00B90BB0"/>
    <w:rsid w:val="00B91151"/>
    <w:rsid w:val="00B9154C"/>
    <w:rsid w:val="00B91716"/>
    <w:rsid w:val="00B9177E"/>
    <w:rsid w:val="00B924AF"/>
    <w:rsid w:val="00B92745"/>
    <w:rsid w:val="00B92995"/>
    <w:rsid w:val="00B92BA8"/>
    <w:rsid w:val="00B9473B"/>
    <w:rsid w:val="00B95605"/>
    <w:rsid w:val="00B957A9"/>
    <w:rsid w:val="00B96D57"/>
    <w:rsid w:val="00B97AF6"/>
    <w:rsid w:val="00B97E3F"/>
    <w:rsid w:val="00BA043D"/>
    <w:rsid w:val="00BA1BFA"/>
    <w:rsid w:val="00BA273D"/>
    <w:rsid w:val="00BA3591"/>
    <w:rsid w:val="00BA41F7"/>
    <w:rsid w:val="00BA44AB"/>
    <w:rsid w:val="00BA47F4"/>
    <w:rsid w:val="00BA482D"/>
    <w:rsid w:val="00BA4A40"/>
    <w:rsid w:val="00BA50F9"/>
    <w:rsid w:val="00BA56BC"/>
    <w:rsid w:val="00BA5937"/>
    <w:rsid w:val="00BA5A2D"/>
    <w:rsid w:val="00BA5CD4"/>
    <w:rsid w:val="00BA5F8A"/>
    <w:rsid w:val="00BA68E6"/>
    <w:rsid w:val="00BA6D50"/>
    <w:rsid w:val="00BA6D5E"/>
    <w:rsid w:val="00BA6D70"/>
    <w:rsid w:val="00BA78AD"/>
    <w:rsid w:val="00BB065E"/>
    <w:rsid w:val="00BB0BD7"/>
    <w:rsid w:val="00BB0BEE"/>
    <w:rsid w:val="00BB0E73"/>
    <w:rsid w:val="00BB12E6"/>
    <w:rsid w:val="00BB1BC7"/>
    <w:rsid w:val="00BB24B3"/>
    <w:rsid w:val="00BB296E"/>
    <w:rsid w:val="00BB3B87"/>
    <w:rsid w:val="00BB3CC8"/>
    <w:rsid w:val="00BB4227"/>
    <w:rsid w:val="00BB449C"/>
    <w:rsid w:val="00BB4AE2"/>
    <w:rsid w:val="00BB5211"/>
    <w:rsid w:val="00BB58ED"/>
    <w:rsid w:val="00BB5EAB"/>
    <w:rsid w:val="00BB5ECA"/>
    <w:rsid w:val="00BB64EA"/>
    <w:rsid w:val="00BB69EE"/>
    <w:rsid w:val="00BB6F52"/>
    <w:rsid w:val="00BB796A"/>
    <w:rsid w:val="00BC00E0"/>
    <w:rsid w:val="00BC0290"/>
    <w:rsid w:val="00BC0A28"/>
    <w:rsid w:val="00BC0B6C"/>
    <w:rsid w:val="00BC0CE9"/>
    <w:rsid w:val="00BC111A"/>
    <w:rsid w:val="00BC111F"/>
    <w:rsid w:val="00BC14B2"/>
    <w:rsid w:val="00BC173C"/>
    <w:rsid w:val="00BC3181"/>
    <w:rsid w:val="00BC3520"/>
    <w:rsid w:val="00BC3907"/>
    <w:rsid w:val="00BC3E42"/>
    <w:rsid w:val="00BC4D92"/>
    <w:rsid w:val="00BC5D8A"/>
    <w:rsid w:val="00BC67BD"/>
    <w:rsid w:val="00BC6E3B"/>
    <w:rsid w:val="00BC6F94"/>
    <w:rsid w:val="00BC7888"/>
    <w:rsid w:val="00BC7A40"/>
    <w:rsid w:val="00BC7D3C"/>
    <w:rsid w:val="00BD0937"/>
    <w:rsid w:val="00BD098C"/>
    <w:rsid w:val="00BD0D0C"/>
    <w:rsid w:val="00BD1170"/>
    <w:rsid w:val="00BD2190"/>
    <w:rsid w:val="00BD2D40"/>
    <w:rsid w:val="00BD3491"/>
    <w:rsid w:val="00BD3846"/>
    <w:rsid w:val="00BD38DD"/>
    <w:rsid w:val="00BD4282"/>
    <w:rsid w:val="00BD5CB8"/>
    <w:rsid w:val="00BD5FD7"/>
    <w:rsid w:val="00BD706B"/>
    <w:rsid w:val="00BD7249"/>
    <w:rsid w:val="00BD7FCB"/>
    <w:rsid w:val="00BE05B9"/>
    <w:rsid w:val="00BE12E6"/>
    <w:rsid w:val="00BE2CB8"/>
    <w:rsid w:val="00BE38E7"/>
    <w:rsid w:val="00BE3E8A"/>
    <w:rsid w:val="00BE4E0D"/>
    <w:rsid w:val="00BE5467"/>
    <w:rsid w:val="00BE5FCB"/>
    <w:rsid w:val="00BE60FB"/>
    <w:rsid w:val="00BE66C5"/>
    <w:rsid w:val="00BE6C4B"/>
    <w:rsid w:val="00BE7885"/>
    <w:rsid w:val="00BF07A5"/>
    <w:rsid w:val="00BF07EC"/>
    <w:rsid w:val="00BF0B25"/>
    <w:rsid w:val="00BF1939"/>
    <w:rsid w:val="00BF1CB0"/>
    <w:rsid w:val="00BF2091"/>
    <w:rsid w:val="00BF2F39"/>
    <w:rsid w:val="00BF3204"/>
    <w:rsid w:val="00BF498C"/>
    <w:rsid w:val="00BF4D8A"/>
    <w:rsid w:val="00BF4E7D"/>
    <w:rsid w:val="00BF4F90"/>
    <w:rsid w:val="00BF5E11"/>
    <w:rsid w:val="00BF6CC5"/>
    <w:rsid w:val="00BF6D26"/>
    <w:rsid w:val="00BF6E2E"/>
    <w:rsid w:val="00BF77F7"/>
    <w:rsid w:val="00C00B5D"/>
    <w:rsid w:val="00C00D65"/>
    <w:rsid w:val="00C01069"/>
    <w:rsid w:val="00C01083"/>
    <w:rsid w:val="00C011E6"/>
    <w:rsid w:val="00C01A26"/>
    <w:rsid w:val="00C022F7"/>
    <w:rsid w:val="00C023F7"/>
    <w:rsid w:val="00C03274"/>
    <w:rsid w:val="00C03899"/>
    <w:rsid w:val="00C03FF4"/>
    <w:rsid w:val="00C043B0"/>
    <w:rsid w:val="00C04721"/>
    <w:rsid w:val="00C0511A"/>
    <w:rsid w:val="00C055BF"/>
    <w:rsid w:val="00C06361"/>
    <w:rsid w:val="00C06451"/>
    <w:rsid w:val="00C066BD"/>
    <w:rsid w:val="00C06E4C"/>
    <w:rsid w:val="00C0721A"/>
    <w:rsid w:val="00C07B28"/>
    <w:rsid w:val="00C100F5"/>
    <w:rsid w:val="00C106B8"/>
    <w:rsid w:val="00C10A7A"/>
    <w:rsid w:val="00C11522"/>
    <w:rsid w:val="00C11C50"/>
    <w:rsid w:val="00C11FD0"/>
    <w:rsid w:val="00C1257A"/>
    <w:rsid w:val="00C12986"/>
    <w:rsid w:val="00C1364C"/>
    <w:rsid w:val="00C136D4"/>
    <w:rsid w:val="00C137C2"/>
    <w:rsid w:val="00C140E4"/>
    <w:rsid w:val="00C146C3"/>
    <w:rsid w:val="00C1470C"/>
    <w:rsid w:val="00C14F85"/>
    <w:rsid w:val="00C151F2"/>
    <w:rsid w:val="00C15B37"/>
    <w:rsid w:val="00C15C8E"/>
    <w:rsid w:val="00C15F38"/>
    <w:rsid w:val="00C169C9"/>
    <w:rsid w:val="00C16E6C"/>
    <w:rsid w:val="00C17140"/>
    <w:rsid w:val="00C17430"/>
    <w:rsid w:val="00C17442"/>
    <w:rsid w:val="00C17552"/>
    <w:rsid w:val="00C17F9B"/>
    <w:rsid w:val="00C203D3"/>
    <w:rsid w:val="00C20A33"/>
    <w:rsid w:val="00C21D50"/>
    <w:rsid w:val="00C228B4"/>
    <w:rsid w:val="00C228ED"/>
    <w:rsid w:val="00C23961"/>
    <w:rsid w:val="00C24024"/>
    <w:rsid w:val="00C241FA"/>
    <w:rsid w:val="00C24A64"/>
    <w:rsid w:val="00C261ED"/>
    <w:rsid w:val="00C26710"/>
    <w:rsid w:val="00C271F8"/>
    <w:rsid w:val="00C27327"/>
    <w:rsid w:val="00C2766B"/>
    <w:rsid w:val="00C27A0F"/>
    <w:rsid w:val="00C30891"/>
    <w:rsid w:val="00C312C0"/>
    <w:rsid w:val="00C317CE"/>
    <w:rsid w:val="00C31ABF"/>
    <w:rsid w:val="00C32257"/>
    <w:rsid w:val="00C339C1"/>
    <w:rsid w:val="00C33F29"/>
    <w:rsid w:val="00C34680"/>
    <w:rsid w:val="00C34757"/>
    <w:rsid w:val="00C352FD"/>
    <w:rsid w:val="00C36A83"/>
    <w:rsid w:val="00C3757A"/>
    <w:rsid w:val="00C37995"/>
    <w:rsid w:val="00C37A1F"/>
    <w:rsid w:val="00C37B69"/>
    <w:rsid w:val="00C37BE0"/>
    <w:rsid w:val="00C40359"/>
    <w:rsid w:val="00C403F9"/>
    <w:rsid w:val="00C413D0"/>
    <w:rsid w:val="00C417F9"/>
    <w:rsid w:val="00C41E9D"/>
    <w:rsid w:val="00C41FF8"/>
    <w:rsid w:val="00C42860"/>
    <w:rsid w:val="00C43A46"/>
    <w:rsid w:val="00C43F91"/>
    <w:rsid w:val="00C4403A"/>
    <w:rsid w:val="00C442AB"/>
    <w:rsid w:val="00C45209"/>
    <w:rsid w:val="00C45B40"/>
    <w:rsid w:val="00C45C17"/>
    <w:rsid w:val="00C46BA3"/>
    <w:rsid w:val="00C46E81"/>
    <w:rsid w:val="00C473F0"/>
    <w:rsid w:val="00C47BAC"/>
    <w:rsid w:val="00C47CA2"/>
    <w:rsid w:val="00C506FB"/>
    <w:rsid w:val="00C517B8"/>
    <w:rsid w:val="00C5254C"/>
    <w:rsid w:val="00C52E67"/>
    <w:rsid w:val="00C53106"/>
    <w:rsid w:val="00C5343D"/>
    <w:rsid w:val="00C534F0"/>
    <w:rsid w:val="00C535AE"/>
    <w:rsid w:val="00C54490"/>
    <w:rsid w:val="00C54743"/>
    <w:rsid w:val="00C550A3"/>
    <w:rsid w:val="00C551CA"/>
    <w:rsid w:val="00C55979"/>
    <w:rsid w:val="00C55AE7"/>
    <w:rsid w:val="00C55C0D"/>
    <w:rsid w:val="00C55C68"/>
    <w:rsid w:val="00C56284"/>
    <w:rsid w:val="00C56D46"/>
    <w:rsid w:val="00C56FAB"/>
    <w:rsid w:val="00C57329"/>
    <w:rsid w:val="00C57A8E"/>
    <w:rsid w:val="00C607B2"/>
    <w:rsid w:val="00C60E5B"/>
    <w:rsid w:val="00C60E84"/>
    <w:rsid w:val="00C616A3"/>
    <w:rsid w:val="00C61EB0"/>
    <w:rsid w:val="00C61FA5"/>
    <w:rsid w:val="00C61FB2"/>
    <w:rsid w:val="00C62B9F"/>
    <w:rsid w:val="00C62E27"/>
    <w:rsid w:val="00C6303C"/>
    <w:rsid w:val="00C6309D"/>
    <w:rsid w:val="00C634CF"/>
    <w:rsid w:val="00C64037"/>
    <w:rsid w:val="00C64A91"/>
    <w:rsid w:val="00C6526F"/>
    <w:rsid w:val="00C65955"/>
    <w:rsid w:val="00C65F56"/>
    <w:rsid w:val="00C660E9"/>
    <w:rsid w:val="00C663D7"/>
    <w:rsid w:val="00C66442"/>
    <w:rsid w:val="00C6768A"/>
    <w:rsid w:val="00C67B1D"/>
    <w:rsid w:val="00C67FBB"/>
    <w:rsid w:val="00C70757"/>
    <w:rsid w:val="00C7075B"/>
    <w:rsid w:val="00C707DC"/>
    <w:rsid w:val="00C71BA6"/>
    <w:rsid w:val="00C72814"/>
    <w:rsid w:val="00C72F77"/>
    <w:rsid w:val="00C73114"/>
    <w:rsid w:val="00C73279"/>
    <w:rsid w:val="00C73552"/>
    <w:rsid w:val="00C73D8A"/>
    <w:rsid w:val="00C73ED4"/>
    <w:rsid w:val="00C743D2"/>
    <w:rsid w:val="00C754AB"/>
    <w:rsid w:val="00C75553"/>
    <w:rsid w:val="00C755A1"/>
    <w:rsid w:val="00C76EB7"/>
    <w:rsid w:val="00C76F7C"/>
    <w:rsid w:val="00C7759D"/>
    <w:rsid w:val="00C80C05"/>
    <w:rsid w:val="00C80D13"/>
    <w:rsid w:val="00C8107E"/>
    <w:rsid w:val="00C8166A"/>
    <w:rsid w:val="00C81E85"/>
    <w:rsid w:val="00C81FAB"/>
    <w:rsid w:val="00C828DE"/>
    <w:rsid w:val="00C8308B"/>
    <w:rsid w:val="00C8382C"/>
    <w:rsid w:val="00C845C3"/>
    <w:rsid w:val="00C85353"/>
    <w:rsid w:val="00C853D9"/>
    <w:rsid w:val="00C855F5"/>
    <w:rsid w:val="00C8592A"/>
    <w:rsid w:val="00C86A1A"/>
    <w:rsid w:val="00C86D26"/>
    <w:rsid w:val="00C87DDD"/>
    <w:rsid w:val="00C87E2C"/>
    <w:rsid w:val="00C90015"/>
    <w:rsid w:val="00C90667"/>
    <w:rsid w:val="00C90AAE"/>
    <w:rsid w:val="00C91A59"/>
    <w:rsid w:val="00C9257A"/>
    <w:rsid w:val="00C92B9F"/>
    <w:rsid w:val="00C92C3B"/>
    <w:rsid w:val="00C92D93"/>
    <w:rsid w:val="00C92F6D"/>
    <w:rsid w:val="00C936AD"/>
    <w:rsid w:val="00C9371E"/>
    <w:rsid w:val="00C942AC"/>
    <w:rsid w:val="00C9462D"/>
    <w:rsid w:val="00C947A3"/>
    <w:rsid w:val="00C9566F"/>
    <w:rsid w:val="00C95C5B"/>
    <w:rsid w:val="00C95DC4"/>
    <w:rsid w:val="00C96C81"/>
    <w:rsid w:val="00C96E36"/>
    <w:rsid w:val="00C97467"/>
    <w:rsid w:val="00C97C4D"/>
    <w:rsid w:val="00C97EFE"/>
    <w:rsid w:val="00CA04DC"/>
    <w:rsid w:val="00CA0623"/>
    <w:rsid w:val="00CA0B3E"/>
    <w:rsid w:val="00CA262F"/>
    <w:rsid w:val="00CA2AF0"/>
    <w:rsid w:val="00CA355E"/>
    <w:rsid w:val="00CA3B0B"/>
    <w:rsid w:val="00CA41DA"/>
    <w:rsid w:val="00CA468A"/>
    <w:rsid w:val="00CA54E1"/>
    <w:rsid w:val="00CA5EFC"/>
    <w:rsid w:val="00CA5F62"/>
    <w:rsid w:val="00CA6277"/>
    <w:rsid w:val="00CA657B"/>
    <w:rsid w:val="00CA6932"/>
    <w:rsid w:val="00CA6966"/>
    <w:rsid w:val="00CA6AD2"/>
    <w:rsid w:val="00CA72DE"/>
    <w:rsid w:val="00CA7982"/>
    <w:rsid w:val="00CA79A3"/>
    <w:rsid w:val="00CA7B4B"/>
    <w:rsid w:val="00CA7C4F"/>
    <w:rsid w:val="00CA7DF3"/>
    <w:rsid w:val="00CB02D7"/>
    <w:rsid w:val="00CB09DB"/>
    <w:rsid w:val="00CB1309"/>
    <w:rsid w:val="00CB139E"/>
    <w:rsid w:val="00CB1FA6"/>
    <w:rsid w:val="00CB1FF5"/>
    <w:rsid w:val="00CB226C"/>
    <w:rsid w:val="00CB2D61"/>
    <w:rsid w:val="00CB2DDA"/>
    <w:rsid w:val="00CB2EA3"/>
    <w:rsid w:val="00CB2FFA"/>
    <w:rsid w:val="00CB3D3D"/>
    <w:rsid w:val="00CB3D47"/>
    <w:rsid w:val="00CB4A42"/>
    <w:rsid w:val="00CB4A52"/>
    <w:rsid w:val="00CB708B"/>
    <w:rsid w:val="00CB766E"/>
    <w:rsid w:val="00CB7F84"/>
    <w:rsid w:val="00CC05E7"/>
    <w:rsid w:val="00CC06B2"/>
    <w:rsid w:val="00CC0C8D"/>
    <w:rsid w:val="00CC0ECB"/>
    <w:rsid w:val="00CC10ED"/>
    <w:rsid w:val="00CC15DE"/>
    <w:rsid w:val="00CC1F2F"/>
    <w:rsid w:val="00CC21F7"/>
    <w:rsid w:val="00CC3B83"/>
    <w:rsid w:val="00CC3C36"/>
    <w:rsid w:val="00CC400C"/>
    <w:rsid w:val="00CC47A6"/>
    <w:rsid w:val="00CC48DD"/>
    <w:rsid w:val="00CC4927"/>
    <w:rsid w:val="00CC5537"/>
    <w:rsid w:val="00CC5938"/>
    <w:rsid w:val="00CC599C"/>
    <w:rsid w:val="00CC5FE2"/>
    <w:rsid w:val="00CC662D"/>
    <w:rsid w:val="00CC78AC"/>
    <w:rsid w:val="00CC7CCA"/>
    <w:rsid w:val="00CD0A91"/>
    <w:rsid w:val="00CD1B8C"/>
    <w:rsid w:val="00CD1EF9"/>
    <w:rsid w:val="00CD2D12"/>
    <w:rsid w:val="00CD444F"/>
    <w:rsid w:val="00CD55F2"/>
    <w:rsid w:val="00CD56C7"/>
    <w:rsid w:val="00CD5756"/>
    <w:rsid w:val="00CD57D5"/>
    <w:rsid w:val="00CD6EA9"/>
    <w:rsid w:val="00CD78B4"/>
    <w:rsid w:val="00CE041A"/>
    <w:rsid w:val="00CE0515"/>
    <w:rsid w:val="00CE19E6"/>
    <w:rsid w:val="00CE1B7F"/>
    <w:rsid w:val="00CE1DD7"/>
    <w:rsid w:val="00CE25C4"/>
    <w:rsid w:val="00CE2D63"/>
    <w:rsid w:val="00CE3A37"/>
    <w:rsid w:val="00CE3FCD"/>
    <w:rsid w:val="00CE43A8"/>
    <w:rsid w:val="00CE44E7"/>
    <w:rsid w:val="00CE495D"/>
    <w:rsid w:val="00CE4DBB"/>
    <w:rsid w:val="00CE4E64"/>
    <w:rsid w:val="00CE52A3"/>
    <w:rsid w:val="00CE5764"/>
    <w:rsid w:val="00CE60CF"/>
    <w:rsid w:val="00CE68CE"/>
    <w:rsid w:val="00CE6DF8"/>
    <w:rsid w:val="00CE7EEA"/>
    <w:rsid w:val="00CF1A17"/>
    <w:rsid w:val="00CF1A43"/>
    <w:rsid w:val="00CF1E03"/>
    <w:rsid w:val="00CF2445"/>
    <w:rsid w:val="00CF2864"/>
    <w:rsid w:val="00CF3950"/>
    <w:rsid w:val="00CF5063"/>
    <w:rsid w:val="00CF5C03"/>
    <w:rsid w:val="00CF5F9F"/>
    <w:rsid w:val="00CF6098"/>
    <w:rsid w:val="00CF6C26"/>
    <w:rsid w:val="00CF6C81"/>
    <w:rsid w:val="00D00075"/>
    <w:rsid w:val="00D001D7"/>
    <w:rsid w:val="00D00AFC"/>
    <w:rsid w:val="00D00C5A"/>
    <w:rsid w:val="00D01352"/>
    <w:rsid w:val="00D013FD"/>
    <w:rsid w:val="00D01CA1"/>
    <w:rsid w:val="00D01DBA"/>
    <w:rsid w:val="00D02016"/>
    <w:rsid w:val="00D02B27"/>
    <w:rsid w:val="00D02CE7"/>
    <w:rsid w:val="00D04385"/>
    <w:rsid w:val="00D04A77"/>
    <w:rsid w:val="00D04F65"/>
    <w:rsid w:val="00D05A93"/>
    <w:rsid w:val="00D05BF6"/>
    <w:rsid w:val="00D05CB4"/>
    <w:rsid w:val="00D05D81"/>
    <w:rsid w:val="00D05DB4"/>
    <w:rsid w:val="00D060D6"/>
    <w:rsid w:val="00D0616A"/>
    <w:rsid w:val="00D06690"/>
    <w:rsid w:val="00D0772B"/>
    <w:rsid w:val="00D07CA9"/>
    <w:rsid w:val="00D10004"/>
    <w:rsid w:val="00D10E6B"/>
    <w:rsid w:val="00D1223C"/>
    <w:rsid w:val="00D12432"/>
    <w:rsid w:val="00D12440"/>
    <w:rsid w:val="00D12C03"/>
    <w:rsid w:val="00D136B9"/>
    <w:rsid w:val="00D13A5D"/>
    <w:rsid w:val="00D13F0F"/>
    <w:rsid w:val="00D14206"/>
    <w:rsid w:val="00D1461D"/>
    <w:rsid w:val="00D150CD"/>
    <w:rsid w:val="00D1511C"/>
    <w:rsid w:val="00D159F6"/>
    <w:rsid w:val="00D1732E"/>
    <w:rsid w:val="00D17ADC"/>
    <w:rsid w:val="00D17C77"/>
    <w:rsid w:val="00D20345"/>
    <w:rsid w:val="00D20A99"/>
    <w:rsid w:val="00D20D0B"/>
    <w:rsid w:val="00D21F0D"/>
    <w:rsid w:val="00D23992"/>
    <w:rsid w:val="00D23A4F"/>
    <w:rsid w:val="00D24377"/>
    <w:rsid w:val="00D24447"/>
    <w:rsid w:val="00D246C8"/>
    <w:rsid w:val="00D258E9"/>
    <w:rsid w:val="00D259FD"/>
    <w:rsid w:val="00D25D2F"/>
    <w:rsid w:val="00D26742"/>
    <w:rsid w:val="00D2688C"/>
    <w:rsid w:val="00D268F5"/>
    <w:rsid w:val="00D27A33"/>
    <w:rsid w:val="00D27DC2"/>
    <w:rsid w:val="00D30D9A"/>
    <w:rsid w:val="00D311A5"/>
    <w:rsid w:val="00D31424"/>
    <w:rsid w:val="00D324D8"/>
    <w:rsid w:val="00D332AF"/>
    <w:rsid w:val="00D334B0"/>
    <w:rsid w:val="00D33A8D"/>
    <w:rsid w:val="00D33CA1"/>
    <w:rsid w:val="00D343DF"/>
    <w:rsid w:val="00D35E51"/>
    <w:rsid w:val="00D36D46"/>
    <w:rsid w:val="00D36E0A"/>
    <w:rsid w:val="00D40E9D"/>
    <w:rsid w:val="00D41AF7"/>
    <w:rsid w:val="00D4243D"/>
    <w:rsid w:val="00D425DF"/>
    <w:rsid w:val="00D427E3"/>
    <w:rsid w:val="00D42EA8"/>
    <w:rsid w:val="00D4366B"/>
    <w:rsid w:val="00D43BD9"/>
    <w:rsid w:val="00D43E3D"/>
    <w:rsid w:val="00D446D5"/>
    <w:rsid w:val="00D4532B"/>
    <w:rsid w:val="00D45692"/>
    <w:rsid w:val="00D45F7E"/>
    <w:rsid w:val="00D4737F"/>
    <w:rsid w:val="00D47C15"/>
    <w:rsid w:val="00D500FE"/>
    <w:rsid w:val="00D505CA"/>
    <w:rsid w:val="00D50ACE"/>
    <w:rsid w:val="00D51785"/>
    <w:rsid w:val="00D51AD6"/>
    <w:rsid w:val="00D52D84"/>
    <w:rsid w:val="00D53736"/>
    <w:rsid w:val="00D53833"/>
    <w:rsid w:val="00D5401B"/>
    <w:rsid w:val="00D5403B"/>
    <w:rsid w:val="00D54B80"/>
    <w:rsid w:val="00D54E5F"/>
    <w:rsid w:val="00D55B2C"/>
    <w:rsid w:val="00D5608E"/>
    <w:rsid w:val="00D56381"/>
    <w:rsid w:val="00D56987"/>
    <w:rsid w:val="00D57238"/>
    <w:rsid w:val="00D577C6"/>
    <w:rsid w:val="00D578FC"/>
    <w:rsid w:val="00D57D11"/>
    <w:rsid w:val="00D60CA1"/>
    <w:rsid w:val="00D60CF6"/>
    <w:rsid w:val="00D62E48"/>
    <w:rsid w:val="00D633EC"/>
    <w:rsid w:val="00D63B84"/>
    <w:rsid w:val="00D63F92"/>
    <w:rsid w:val="00D6439D"/>
    <w:rsid w:val="00D64486"/>
    <w:rsid w:val="00D64701"/>
    <w:rsid w:val="00D649A8"/>
    <w:rsid w:val="00D64C44"/>
    <w:rsid w:val="00D65B36"/>
    <w:rsid w:val="00D66647"/>
    <w:rsid w:val="00D66F2A"/>
    <w:rsid w:val="00D671BC"/>
    <w:rsid w:val="00D7012A"/>
    <w:rsid w:val="00D70133"/>
    <w:rsid w:val="00D7038F"/>
    <w:rsid w:val="00D704FC"/>
    <w:rsid w:val="00D70A8D"/>
    <w:rsid w:val="00D71C47"/>
    <w:rsid w:val="00D72E02"/>
    <w:rsid w:val="00D7373F"/>
    <w:rsid w:val="00D73EA2"/>
    <w:rsid w:val="00D73F54"/>
    <w:rsid w:val="00D74216"/>
    <w:rsid w:val="00D7460C"/>
    <w:rsid w:val="00D746C7"/>
    <w:rsid w:val="00D759D1"/>
    <w:rsid w:val="00D75AF6"/>
    <w:rsid w:val="00D75B01"/>
    <w:rsid w:val="00D767D2"/>
    <w:rsid w:val="00D8071C"/>
    <w:rsid w:val="00D808E9"/>
    <w:rsid w:val="00D81C98"/>
    <w:rsid w:val="00D822C2"/>
    <w:rsid w:val="00D8425B"/>
    <w:rsid w:val="00D845C3"/>
    <w:rsid w:val="00D84A5A"/>
    <w:rsid w:val="00D84C2A"/>
    <w:rsid w:val="00D84F1E"/>
    <w:rsid w:val="00D85011"/>
    <w:rsid w:val="00D856C4"/>
    <w:rsid w:val="00D85858"/>
    <w:rsid w:val="00D865AD"/>
    <w:rsid w:val="00D86DE8"/>
    <w:rsid w:val="00D86E81"/>
    <w:rsid w:val="00D874DF"/>
    <w:rsid w:val="00D90258"/>
    <w:rsid w:val="00D90F5F"/>
    <w:rsid w:val="00D932A3"/>
    <w:rsid w:val="00D9530D"/>
    <w:rsid w:val="00D9546F"/>
    <w:rsid w:val="00D9567D"/>
    <w:rsid w:val="00D95979"/>
    <w:rsid w:val="00D95DC7"/>
    <w:rsid w:val="00D969CB"/>
    <w:rsid w:val="00D96D8A"/>
    <w:rsid w:val="00D97B10"/>
    <w:rsid w:val="00DA018F"/>
    <w:rsid w:val="00DA0238"/>
    <w:rsid w:val="00DA053E"/>
    <w:rsid w:val="00DA0E4E"/>
    <w:rsid w:val="00DA182B"/>
    <w:rsid w:val="00DA214A"/>
    <w:rsid w:val="00DA276A"/>
    <w:rsid w:val="00DA282E"/>
    <w:rsid w:val="00DA342C"/>
    <w:rsid w:val="00DA3738"/>
    <w:rsid w:val="00DA3ACF"/>
    <w:rsid w:val="00DA3F06"/>
    <w:rsid w:val="00DA4172"/>
    <w:rsid w:val="00DA5061"/>
    <w:rsid w:val="00DA51A2"/>
    <w:rsid w:val="00DA5D7E"/>
    <w:rsid w:val="00DA66DE"/>
    <w:rsid w:val="00DA6AE7"/>
    <w:rsid w:val="00DA773C"/>
    <w:rsid w:val="00DA79ED"/>
    <w:rsid w:val="00DA79F8"/>
    <w:rsid w:val="00DB0359"/>
    <w:rsid w:val="00DB09CC"/>
    <w:rsid w:val="00DB09FE"/>
    <w:rsid w:val="00DB18FA"/>
    <w:rsid w:val="00DB2572"/>
    <w:rsid w:val="00DB267F"/>
    <w:rsid w:val="00DB30C5"/>
    <w:rsid w:val="00DB43C5"/>
    <w:rsid w:val="00DB54CD"/>
    <w:rsid w:val="00DB5675"/>
    <w:rsid w:val="00DB5B77"/>
    <w:rsid w:val="00DB60B4"/>
    <w:rsid w:val="00DB680E"/>
    <w:rsid w:val="00DB6AFA"/>
    <w:rsid w:val="00DB6CE0"/>
    <w:rsid w:val="00DB7EF5"/>
    <w:rsid w:val="00DB7FD2"/>
    <w:rsid w:val="00DC0AF0"/>
    <w:rsid w:val="00DC0C59"/>
    <w:rsid w:val="00DC0C62"/>
    <w:rsid w:val="00DC0C6C"/>
    <w:rsid w:val="00DC0E55"/>
    <w:rsid w:val="00DC1193"/>
    <w:rsid w:val="00DC164E"/>
    <w:rsid w:val="00DC1A57"/>
    <w:rsid w:val="00DC1F1F"/>
    <w:rsid w:val="00DC2A64"/>
    <w:rsid w:val="00DC32C5"/>
    <w:rsid w:val="00DC3816"/>
    <w:rsid w:val="00DC3BFC"/>
    <w:rsid w:val="00DC4270"/>
    <w:rsid w:val="00DC4289"/>
    <w:rsid w:val="00DC449D"/>
    <w:rsid w:val="00DC4A1B"/>
    <w:rsid w:val="00DC4CCD"/>
    <w:rsid w:val="00DC4CD3"/>
    <w:rsid w:val="00DC4D51"/>
    <w:rsid w:val="00DC5090"/>
    <w:rsid w:val="00DC5274"/>
    <w:rsid w:val="00DC5C91"/>
    <w:rsid w:val="00DC73C1"/>
    <w:rsid w:val="00DC7CC9"/>
    <w:rsid w:val="00DD0161"/>
    <w:rsid w:val="00DD02FB"/>
    <w:rsid w:val="00DD053D"/>
    <w:rsid w:val="00DD0A83"/>
    <w:rsid w:val="00DD0E25"/>
    <w:rsid w:val="00DD0E43"/>
    <w:rsid w:val="00DD10C3"/>
    <w:rsid w:val="00DD12A2"/>
    <w:rsid w:val="00DD13DC"/>
    <w:rsid w:val="00DD1D05"/>
    <w:rsid w:val="00DD20FB"/>
    <w:rsid w:val="00DD2EE5"/>
    <w:rsid w:val="00DD3113"/>
    <w:rsid w:val="00DD3226"/>
    <w:rsid w:val="00DD3D30"/>
    <w:rsid w:val="00DD423F"/>
    <w:rsid w:val="00DD4CEC"/>
    <w:rsid w:val="00DD4F55"/>
    <w:rsid w:val="00DD54FF"/>
    <w:rsid w:val="00DD60FC"/>
    <w:rsid w:val="00DD674D"/>
    <w:rsid w:val="00DD6834"/>
    <w:rsid w:val="00DD6B6E"/>
    <w:rsid w:val="00DD758E"/>
    <w:rsid w:val="00DD75D1"/>
    <w:rsid w:val="00DE0140"/>
    <w:rsid w:val="00DE0F31"/>
    <w:rsid w:val="00DE115C"/>
    <w:rsid w:val="00DE162F"/>
    <w:rsid w:val="00DE24D5"/>
    <w:rsid w:val="00DE36BA"/>
    <w:rsid w:val="00DE3B9C"/>
    <w:rsid w:val="00DE45F1"/>
    <w:rsid w:val="00DE460E"/>
    <w:rsid w:val="00DE59D6"/>
    <w:rsid w:val="00DE6539"/>
    <w:rsid w:val="00DE6542"/>
    <w:rsid w:val="00DE6834"/>
    <w:rsid w:val="00DE6A1D"/>
    <w:rsid w:val="00DE6AD2"/>
    <w:rsid w:val="00DE6CD3"/>
    <w:rsid w:val="00DE7096"/>
    <w:rsid w:val="00DE755C"/>
    <w:rsid w:val="00DF015C"/>
    <w:rsid w:val="00DF070A"/>
    <w:rsid w:val="00DF0B4F"/>
    <w:rsid w:val="00DF0D78"/>
    <w:rsid w:val="00DF131D"/>
    <w:rsid w:val="00DF19C9"/>
    <w:rsid w:val="00DF1F00"/>
    <w:rsid w:val="00DF2105"/>
    <w:rsid w:val="00DF28B5"/>
    <w:rsid w:val="00DF2D10"/>
    <w:rsid w:val="00DF4C71"/>
    <w:rsid w:val="00DF5943"/>
    <w:rsid w:val="00DF6196"/>
    <w:rsid w:val="00DF62FF"/>
    <w:rsid w:val="00DF6540"/>
    <w:rsid w:val="00DF66EA"/>
    <w:rsid w:val="00DF73CC"/>
    <w:rsid w:val="00DF7A0E"/>
    <w:rsid w:val="00E00F6B"/>
    <w:rsid w:val="00E01736"/>
    <w:rsid w:val="00E01DE7"/>
    <w:rsid w:val="00E030C6"/>
    <w:rsid w:val="00E03191"/>
    <w:rsid w:val="00E03A67"/>
    <w:rsid w:val="00E03F44"/>
    <w:rsid w:val="00E04C13"/>
    <w:rsid w:val="00E04F16"/>
    <w:rsid w:val="00E0539E"/>
    <w:rsid w:val="00E055D0"/>
    <w:rsid w:val="00E05CFB"/>
    <w:rsid w:val="00E05E86"/>
    <w:rsid w:val="00E061F0"/>
    <w:rsid w:val="00E07585"/>
    <w:rsid w:val="00E07676"/>
    <w:rsid w:val="00E07812"/>
    <w:rsid w:val="00E07F93"/>
    <w:rsid w:val="00E10A92"/>
    <w:rsid w:val="00E1114D"/>
    <w:rsid w:val="00E11528"/>
    <w:rsid w:val="00E11FB4"/>
    <w:rsid w:val="00E12A55"/>
    <w:rsid w:val="00E12B61"/>
    <w:rsid w:val="00E149AC"/>
    <w:rsid w:val="00E149FE"/>
    <w:rsid w:val="00E14CFF"/>
    <w:rsid w:val="00E1537C"/>
    <w:rsid w:val="00E156E9"/>
    <w:rsid w:val="00E15B05"/>
    <w:rsid w:val="00E15DB4"/>
    <w:rsid w:val="00E15EED"/>
    <w:rsid w:val="00E16164"/>
    <w:rsid w:val="00E17AA3"/>
    <w:rsid w:val="00E17B59"/>
    <w:rsid w:val="00E17FFA"/>
    <w:rsid w:val="00E200A8"/>
    <w:rsid w:val="00E205C1"/>
    <w:rsid w:val="00E20A6B"/>
    <w:rsid w:val="00E20AB1"/>
    <w:rsid w:val="00E20ABF"/>
    <w:rsid w:val="00E20C79"/>
    <w:rsid w:val="00E20DDD"/>
    <w:rsid w:val="00E2112F"/>
    <w:rsid w:val="00E22490"/>
    <w:rsid w:val="00E2251C"/>
    <w:rsid w:val="00E2251F"/>
    <w:rsid w:val="00E22608"/>
    <w:rsid w:val="00E228F4"/>
    <w:rsid w:val="00E22B3E"/>
    <w:rsid w:val="00E22BAA"/>
    <w:rsid w:val="00E235AD"/>
    <w:rsid w:val="00E250EF"/>
    <w:rsid w:val="00E25C50"/>
    <w:rsid w:val="00E265FF"/>
    <w:rsid w:val="00E268D3"/>
    <w:rsid w:val="00E2710E"/>
    <w:rsid w:val="00E27679"/>
    <w:rsid w:val="00E27867"/>
    <w:rsid w:val="00E30168"/>
    <w:rsid w:val="00E30304"/>
    <w:rsid w:val="00E304B5"/>
    <w:rsid w:val="00E30567"/>
    <w:rsid w:val="00E30ECF"/>
    <w:rsid w:val="00E312BA"/>
    <w:rsid w:val="00E319EB"/>
    <w:rsid w:val="00E332FE"/>
    <w:rsid w:val="00E33CA2"/>
    <w:rsid w:val="00E33F32"/>
    <w:rsid w:val="00E34E34"/>
    <w:rsid w:val="00E34E89"/>
    <w:rsid w:val="00E34FC4"/>
    <w:rsid w:val="00E353AD"/>
    <w:rsid w:val="00E35480"/>
    <w:rsid w:val="00E355CC"/>
    <w:rsid w:val="00E36B87"/>
    <w:rsid w:val="00E4027E"/>
    <w:rsid w:val="00E425A6"/>
    <w:rsid w:val="00E42919"/>
    <w:rsid w:val="00E4294E"/>
    <w:rsid w:val="00E43060"/>
    <w:rsid w:val="00E43073"/>
    <w:rsid w:val="00E4470F"/>
    <w:rsid w:val="00E459BA"/>
    <w:rsid w:val="00E46586"/>
    <w:rsid w:val="00E465CB"/>
    <w:rsid w:val="00E468E9"/>
    <w:rsid w:val="00E46F34"/>
    <w:rsid w:val="00E47337"/>
    <w:rsid w:val="00E47F72"/>
    <w:rsid w:val="00E47FBC"/>
    <w:rsid w:val="00E502F7"/>
    <w:rsid w:val="00E5040A"/>
    <w:rsid w:val="00E50AA3"/>
    <w:rsid w:val="00E50AE3"/>
    <w:rsid w:val="00E51416"/>
    <w:rsid w:val="00E51459"/>
    <w:rsid w:val="00E51F88"/>
    <w:rsid w:val="00E521B9"/>
    <w:rsid w:val="00E53BE2"/>
    <w:rsid w:val="00E544BE"/>
    <w:rsid w:val="00E54D21"/>
    <w:rsid w:val="00E55300"/>
    <w:rsid w:val="00E56ABD"/>
    <w:rsid w:val="00E57242"/>
    <w:rsid w:val="00E6080F"/>
    <w:rsid w:val="00E60F0B"/>
    <w:rsid w:val="00E60F50"/>
    <w:rsid w:val="00E613AF"/>
    <w:rsid w:val="00E62196"/>
    <w:rsid w:val="00E623AB"/>
    <w:rsid w:val="00E627E1"/>
    <w:rsid w:val="00E62A75"/>
    <w:rsid w:val="00E62F76"/>
    <w:rsid w:val="00E62FEE"/>
    <w:rsid w:val="00E63453"/>
    <w:rsid w:val="00E6346C"/>
    <w:rsid w:val="00E63AEA"/>
    <w:rsid w:val="00E65684"/>
    <w:rsid w:val="00E6585D"/>
    <w:rsid w:val="00E65E81"/>
    <w:rsid w:val="00E662FD"/>
    <w:rsid w:val="00E668D4"/>
    <w:rsid w:val="00E67172"/>
    <w:rsid w:val="00E672B6"/>
    <w:rsid w:val="00E67375"/>
    <w:rsid w:val="00E673C6"/>
    <w:rsid w:val="00E706A1"/>
    <w:rsid w:val="00E70AA8"/>
    <w:rsid w:val="00E70B3E"/>
    <w:rsid w:val="00E70CBB"/>
    <w:rsid w:val="00E7131E"/>
    <w:rsid w:val="00E727B4"/>
    <w:rsid w:val="00E72987"/>
    <w:rsid w:val="00E7380E"/>
    <w:rsid w:val="00E73B64"/>
    <w:rsid w:val="00E741C7"/>
    <w:rsid w:val="00E74E19"/>
    <w:rsid w:val="00E754DA"/>
    <w:rsid w:val="00E759DD"/>
    <w:rsid w:val="00E75FA8"/>
    <w:rsid w:val="00E76550"/>
    <w:rsid w:val="00E76764"/>
    <w:rsid w:val="00E76FCC"/>
    <w:rsid w:val="00E773AE"/>
    <w:rsid w:val="00E779C8"/>
    <w:rsid w:val="00E77CBF"/>
    <w:rsid w:val="00E8010F"/>
    <w:rsid w:val="00E8083A"/>
    <w:rsid w:val="00E8100F"/>
    <w:rsid w:val="00E8125A"/>
    <w:rsid w:val="00E818AB"/>
    <w:rsid w:val="00E81C73"/>
    <w:rsid w:val="00E83D02"/>
    <w:rsid w:val="00E85270"/>
    <w:rsid w:val="00E8537C"/>
    <w:rsid w:val="00E856CC"/>
    <w:rsid w:val="00E85987"/>
    <w:rsid w:val="00E85D4F"/>
    <w:rsid w:val="00E85DD4"/>
    <w:rsid w:val="00E86C3E"/>
    <w:rsid w:val="00E87C3C"/>
    <w:rsid w:val="00E87FCB"/>
    <w:rsid w:val="00E90533"/>
    <w:rsid w:val="00E90CE3"/>
    <w:rsid w:val="00E919BD"/>
    <w:rsid w:val="00E92552"/>
    <w:rsid w:val="00E925CD"/>
    <w:rsid w:val="00E92D47"/>
    <w:rsid w:val="00E93006"/>
    <w:rsid w:val="00E934A3"/>
    <w:rsid w:val="00E93601"/>
    <w:rsid w:val="00E940FB"/>
    <w:rsid w:val="00E94C98"/>
    <w:rsid w:val="00E94D0A"/>
    <w:rsid w:val="00E94EC8"/>
    <w:rsid w:val="00E95407"/>
    <w:rsid w:val="00E95891"/>
    <w:rsid w:val="00E95A3F"/>
    <w:rsid w:val="00E95E8E"/>
    <w:rsid w:val="00E964DC"/>
    <w:rsid w:val="00E96FB4"/>
    <w:rsid w:val="00E973AE"/>
    <w:rsid w:val="00E9767C"/>
    <w:rsid w:val="00E97946"/>
    <w:rsid w:val="00E97F96"/>
    <w:rsid w:val="00EA0659"/>
    <w:rsid w:val="00EA0777"/>
    <w:rsid w:val="00EA0D1B"/>
    <w:rsid w:val="00EA102F"/>
    <w:rsid w:val="00EA1929"/>
    <w:rsid w:val="00EA33AE"/>
    <w:rsid w:val="00EA37E4"/>
    <w:rsid w:val="00EA3B36"/>
    <w:rsid w:val="00EA4163"/>
    <w:rsid w:val="00EA48AD"/>
    <w:rsid w:val="00EA5C42"/>
    <w:rsid w:val="00EA5D2C"/>
    <w:rsid w:val="00EA750E"/>
    <w:rsid w:val="00EA7847"/>
    <w:rsid w:val="00EA7A5B"/>
    <w:rsid w:val="00EB08FD"/>
    <w:rsid w:val="00EB0DB8"/>
    <w:rsid w:val="00EB1174"/>
    <w:rsid w:val="00EB19F4"/>
    <w:rsid w:val="00EB20AD"/>
    <w:rsid w:val="00EB23C2"/>
    <w:rsid w:val="00EB263A"/>
    <w:rsid w:val="00EB2A2D"/>
    <w:rsid w:val="00EB3437"/>
    <w:rsid w:val="00EB4721"/>
    <w:rsid w:val="00EB4D80"/>
    <w:rsid w:val="00EB51C5"/>
    <w:rsid w:val="00EB5FB3"/>
    <w:rsid w:val="00EB65D0"/>
    <w:rsid w:val="00EB6C2F"/>
    <w:rsid w:val="00EB6E4C"/>
    <w:rsid w:val="00EB6EFB"/>
    <w:rsid w:val="00EB785D"/>
    <w:rsid w:val="00EB78CF"/>
    <w:rsid w:val="00EB7A39"/>
    <w:rsid w:val="00EC0A55"/>
    <w:rsid w:val="00EC0B79"/>
    <w:rsid w:val="00EC0F85"/>
    <w:rsid w:val="00EC1E3F"/>
    <w:rsid w:val="00EC2B50"/>
    <w:rsid w:val="00EC3592"/>
    <w:rsid w:val="00EC3EF5"/>
    <w:rsid w:val="00EC454C"/>
    <w:rsid w:val="00EC4A0D"/>
    <w:rsid w:val="00EC4B4D"/>
    <w:rsid w:val="00EC4DFA"/>
    <w:rsid w:val="00EC5327"/>
    <w:rsid w:val="00EC5E25"/>
    <w:rsid w:val="00EC5EEA"/>
    <w:rsid w:val="00EC62CE"/>
    <w:rsid w:val="00EC6410"/>
    <w:rsid w:val="00EC6544"/>
    <w:rsid w:val="00EC6C1A"/>
    <w:rsid w:val="00EC6DF4"/>
    <w:rsid w:val="00EC7AA2"/>
    <w:rsid w:val="00ED0313"/>
    <w:rsid w:val="00ED0375"/>
    <w:rsid w:val="00ED05A2"/>
    <w:rsid w:val="00ED0BFD"/>
    <w:rsid w:val="00ED174E"/>
    <w:rsid w:val="00ED1940"/>
    <w:rsid w:val="00ED19F1"/>
    <w:rsid w:val="00ED1A88"/>
    <w:rsid w:val="00ED2059"/>
    <w:rsid w:val="00ED291D"/>
    <w:rsid w:val="00ED2C26"/>
    <w:rsid w:val="00ED3063"/>
    <w:rsid w:val="00ED520D"/>
    <w:rsid w:val="00ED53E2"/>
    <w:rsid w:val="00ED57A7"/>
    <w:rsid w:val="00ED5A95"/>
    <w:rsid w:val="00ED638D"/>
    <w:rsid w:val="00ED668F"/>
    <w:rsid w:val="00ED6AE5"/>
    <w:rsid w:val="00ED6F87"/>
    <w:rsid w:val="00ED700D"/>
    <w:rsid w:val="00ED71A3"/>
    <w:rsid w:val="00EE0695"/>
    <w:rsid w:val="00EE0B31"/>
    <w:rsid w:val="00EE0BB7"/>
    <w:rsid w:val="00EE0E2A"/>
    <w:rsid w:val="00EE254C"/>
    <w:rsid w:val="00EE4BD1"/>
    <w:rsid w:val="00EE7AC3"/>
    <w:rsid w:val="00EF049B"/>
    <w:rsid w:val="00EF07B1"/>
    <w:rsid w:val="00EF0A72"/>
    <w:rsid w:val="00EF118C"/>
    <w:rsid w:val="00EF1477"/>
    <w:rsid w:val="00EF15BD"/>
    <w:rsid w:val="00EF1958"/>
    <w:rsid w:val="00EF2572"/>
    <w:rsid w:val="00EF2A79"/>
    <w:rsid w:val="00EF343E"/>
    <w:rsid w:val="00EF3D7A"/>
    <w:rsid w:val="00EF498B"/>
    <w:rsid w:val="00EF54BD"/>
    <w:rsid w:val="00EF5592"/>
    <w:rsid w:val="00EF5A78"/>
    <w:rsid w:val="00EF6413"/>
    <w:rsid w:val="00EF6A80"/>
    <w:rsid w:val="00EF771D"/>
    <w:rsid w:val="00EF7CE8"/>
    <w:rsid w:val="00F00102"/>
    <w:rsid w:val="00F00692"/>
    <w:rsid w:val="00F00ECE"/>
    <w:rsid w:val="00F00EFB"/>
    <w:rsid w:val="00F014BA"/>
    <w:rsid w:val="00F01BAF"/>
    <w:rsid w:val="00F02843"/>
    <w:rsid w:val="00F04248"/>
    <w:rsid w:val="00F04840"/>
    <w:rsid w:val="00F04A78"/>
    <w:rsid w:val="00F05461"/>
    <w:rsid w:val="00F05881"/>
    <w:rsid w:val="00F05DD2"/>
    <w:rsid w:val="00F05F16"/>
    <w:rsid w:val="00F06AAF"/>
    <w:rsid w:val="00F077CB"/>
    <w:rsid w:val="00F10930"/>
    <w:rsid w:val="00F11134"/>
    <w:rsid w:val="00F11CC2"/>
    <w:rsid w:val="00F11D8E"/>
    <w:rsid w:val="00F1258F"/>
    <w:rsid w:val="00F125C8"/>
    <w:rsid w:val="00F1386C"/>
    <w:rsid w:val="00F13EAE"/>
    <w:rsid w:val="00F14311"/>
    <w:rsid w:val="00F15019"/>
    <w:rsid w:val="00F20164"/>
    <w:rsid w:val="00F2086F"/>
    <w:rsid w:val="00F20F09"/>
    <w:rsid w:val="00F23C6F"/>
    <w:rsid w:val="00F23D6D"/>
    <w:rsid w:val="00F23DBC"/>
    <w:rsid w:val="00F24ACD"/>
    <w:rsid w:val="00F255ED"/>
    <w:rsid w:val="00F2581B"/>
    <w:rsid w:val="00F26035"/>
    <w:rsid w:val="00F2613D"/>
    <w:rsid w:val="00F26196"/>
    <w:rsid w:val="00F262AA"/>
    <w:rsid w:val="00F274C1"/>
    <w:rsid w:val="00F275C4"/>
    <w:rsid w:val="00F30426"/>
    <w:rsid w:val="00F31DBE"/>
    <w:rsid w:val="00F3312A"/>
    <w:rsid w:val="00F341D5"/>
    <w:rsid w:val="00F344CE"/>
    <w:rsid w:val="00F35BC0"/>
    <w:rsid w:val="00F35BC5"/>
    <w:rsid w:val="00F36888"/>
    <w:rsid w:val="00F37206"/>
    <w:rsid w:val="00F374CA"/>
    <w:rsid w:val="00F37CA4"/>
    <w:rsid w:val="00F40642"/>
    <w:rsid w:val="00F408CB"/>
    <w:rsid w:val="00F40BCB"/>
    <w:rsid w:val="00F410A4"/>
    <w:rsid w:val="00F42019"/>
    <w:rsid w:val="00F434FA"/>
    <w:rsid w:val="00F43DF3"/>
    <w:rsid w:val="00F44074"/>
    <w:rsid w:val="00F448F3"/>
    <w:rsid w:val="00F45643"/>
    <w:rsid w:val="00F4568E"/>
    <w:rsid w:val="00F4584E"/>
    <w:rsid w:val="00F478D3"/>
    <w:rsid w:val="00F47CBA"/>
    <w:rsid w:val="00F47F61"/>
    <w:rsid w:val="00F5062D"/>
    <w:rsid w:val="00F510E7"/>
    <w:rsid w:val="00F51588"/>
    <w:rsid w:val="00F52647"/>
    <w:rsid w:val="00F52B78"/>
    <w:rsid w:val="00F53A22"/>
    <w:rsid w:val="00F54218"/>
    <w:rsid w:val="00F54736"/>
    <w:rsid w:val="00F548CF"/>
    <w:rsid w:val="00F5527B"/>
    <w:rsid w:val="00F55C79"/>
    <w:rsid w:val="00F560E7"/>
    <w:rsid w:val="00F56FC7"/>
    <w:rsid w:val="00F57662"/>
    <w:rsid w:val="00F607A2"/>
    <w:rsid w:val="00F60BCD"/>
    <w:rsid w:val="00F6143D"/>
    <w:rsid w:val="00F61453"/>
    <w:rsid w:val="00F619B6"/>
    <w:rsid w:val="00F61DC2"/>
    <w:rsid w:val="00F6281E"/>
    <w:rsid w:val="00F62CB4"/>
    <w:rsid w:val="00F6330C"/>
    <w:rsid w:val="00F64068"/>
    <w:rsid w:val="00F64084"/>
    <w:rsid w:val="00F6423F"/>
    <w:rsid w:val="00F64C90"/>
    <w:rsid w:val="00F65259"/>
    <w:rsid w:val="00F66360"/>
    <w:rsid w:val="00F663A3"/>
    <w:rsid w:val="00F66974"/>
    <w:rsid w:val="00F66AA2"/>
    <w:rsid w:val="00F67277"/>
    <w:rsid w:val="00F67BAC"/>
    <w:rsid w:val="00F70470"/>
    <w:rsid w:val="00F7130C"/>
    <w:rsid w:val="00F714B4"/>
    <w:rsid w:val="00F7276D"/>
    <w:rsid w:val="00F730F8"/>
    <w:rsid w:val="00F73219"/>
    <w:rsid w:val="00F73345"/>
    <w:rsid w:val="00F73B14"/>
    <w:rsid w:val="00F744C8"/>
    <w:rsid w:val="00F755A2"/>
    <w:rsid w:val="00F75C8B"/>
    <w:rsid w:val="00F761EC"/>
    <w:rsid w:val="00F7650A"/>
    <w:rsid w:val="00F7731C"/>
    <w:rsid w:val="00F77972"/>
    <w:rsid w:val="00F80695"/>
    <w:rsid w:val="00F80806"/>
    <w:rsid w:val="00F80B2E"/>
    <w:rsid w:val="00F80B4A"/>
    <w:rsid w:val="00F810F5"/>
    <w:rsid w:val="00F811B9"/>
    <w:rsid w:val="00F81793"/>
    <w:rsid w:val="00F826BF"/>
    <w:rsid w:val="00F8287E"/>
    <w:rsid w:val="00F82BD2"/>
    <w:rsid w:val="00F83CF2"/>
    <w:rsid w:val="00F840A0"/>
    <w:rsid w:val="00F844B7"/>
    <w:rsid w:val="00F84757"/>
    <w:rsid w:val="00F84E18"/>
    <w:rsid w:val="00F85317"/>
    <w:rsid w:val="00F856DE"/>
    <w:rsid w:val="00F859D0"/>
    <w:rsid w:val="00F85AE5"/>
    <w:rsid w:val="00F85BDC"/>
    <w:rsid w:val="00F85D97"/>
    <w:rsid w:val="00F85E75"/>
    <w:rsid w:val="00F8752D"/>
    <w:rsid w:val="00F876F6"/>
    <w:rsid w:val="00F87711"/>
    <w:rsid w:val="00F877C6"/>
    <w:rsid w:val="00F87A6C"/>
    <w:rsid w:val="00F87DC3"/>
    <w:rsid w:val="00F90556"/>
    <w:rsid w:val="00F90FB4"/>
    <w:rsid w:val="00F93DE3"/>
    <w:rsid w:val="00F9440F"/>
    <w:rsid w:val="00F951A4"/>
    <w:rsid w:val="00F96125"/>
    <w:rsid w:val="00F96142"/>
    <w:rsid w:val="00F963E8"/>
    <w:rsid w:val="00F96712"/>
    <w:rsid w:val="00F96CEF"/>
    <w:rsid w:val="00F96D8F"/>
    <w:rsid w:val="00F975B3"/>
    <w:rsid w:val="00FA0EE0"/>
    <w:rsid w:val="00FA157A"/>
    <w:rsid w:val="00FA1B5F"/>
    <w:rsid w:val="00FA2095"/>
    <w:rsid w:val="00FA2B1D"/>
    <w:rsid w:val="00FA363F"/>
    <w:rsid w:val="00FA453A"/>
    <w:rsid w:val="00FA48A0"/>
    <w:rsid w:val="00FA511C"/>
    <w:rsid w:val="00FA547F"/>
    <w:rsid w:val="00FA5A1A"/>
    <w:rsid w:val="00FA5F79"/>
    <w:rsid w:val="00FA5FB8"/>
    <w:rsid w:val="00FA612F"/>
    <w:rsid w:val="00FA6253"/>
    <w:rsid w:val="00FA6366"/>
    <w:rsid w:val="00FA6FE5"/>
    <w:rsid w:val="00FA7812"/>
    <w:rsid w:val="00FA7E00"/>
    <w:rsid w:val="00FB04A4"/>
    <w:rsid w:val="00FB0805"/>
    <w:rsid w:val="00FB0C66"/>
    <w:rsid w:val="00FB0D8E"/>
    <w:rsid w:val="00FB1127"/>
    <w:rsid w:val="00FB1302"/>
    <w:rsid w:val="00FB1536"/>
    <w:rsid w:val="00FB17E3"/>
    <w:rsid w:val="00FB1EEF"/>
    <w:rsid w:val="00FB263A"/>
    <w:rsid w:val="00FB2725"/>
    <w:rsid w:val="00FB2DC8"/>
    <w:rsid w:val="00FB3170"/>
    <w:rsid w:val="00FB31EB"/>
    <w:rsid w:val="00FB31ED"/>
    <w:rsid w:val="00FB3665"/>
    <w:rsid w:val="00FB4301"/>
    <w:rsid w:val="00FB459E"/>
    <w:rsid w:val="00FB4AD1"/>
    <w:rsid w:val="00FB5AF7"/>
    <w:rsid w:val="00FB5B53"/>
    <w:rsid w:val="00FB6F93"/>
    <w:rsid w:val="00FB73CC"/>
    <w:rsid w:val="00FB7512"/>
    <w:rsid w:val="00FB7DFB"/>
    <w:rsid w:val="00FC09C1"/>
    <w:rsid w:val="00FC1147"/>
    <w:rsid w:val="00FC1212"/>
    <w:rsid w:val="00FC1339"/>
    <w:rsid w:val="00FC1A5A"/>
    <w:rsid w:val="00FC1BEF"/>
    <w:rsid w:val="00FC1DE6"/>
    <w:rsid w:val="00FC2B3B"/>
    <w:rsid w:val="00FC3118"/>
    <w:rsid w:val="00FC536A"/>
    <w:rsid w:val="00FC5778"/>
    <w:rsid w:val="00FC58FE"/>
    <w:rsid w:val="00FC59AA"/>
    <w:rsid w:val="00FC5A6E"/>
    <w:rsid w:val="00FC7DCC"/>
    <w:rsid w:val="00FD0409"/>
    <w:rsid w:val="00FD053A"/>
    <w:rsid w:val="00FD06F3"/>
    <w:rsid w:val="00FD1782"/>
    <w:rsid w:val="00FD24CA"/>
    <w:rsid w:val="00FD2735"/>
    <w:rsid w:val="00FD32EB"/>
    <w:rsid w:val="00FD38A0"/>
    <w:rsid w:val="00FD4315"/>
    <w:rsid w:val="00FD45E1"/>
    <w:rsid w:val="00FD497F"/>
    <w:rsid w:val="00FD521C"/>
    <w:rsid w:val="00FD530A"/>
    <w:rsid w:val="00FD5E69"/>
    <w:rsid w:val="00FD5FFB"/>
    <w:rsid w:val="00FD69B7"/>
    <w:rsid w:val="00FD7417"/>
    <w:rsid w:val="00FE0789"/>
    <w:rsid w:val="00FE0A8D"/>
    <w:rsid w:val="00FE10D3"/>
    <w:rsid w:val="00FE1644"/>
    <w:rsid w:val="00FE1D17"/>
    <w:rsid w:val="00FE1FF9"/>
    <w:rsid w:val="00FE2959"/>
    <w:rsid w:val="00FE2B80"/>
    <w:rsid w:val="00FE38EB"/>
    <w:rsid w:val="00FE4B48"/>
    <w:rsid w:val="00FE4F5F"/>
    <w:rsid w:val="00FE5AC3"/>
    <w:rsid w:val="00FE69E4"/>
    <w:rsid w:val="00FE7A61"/>
    <w:rsid w:val="00FE7EC6"/>
    <w:rsid w:val="00FE7F03"/>
    <w:rsid w:val="00FF1154"/>
    <w:rsid w:val="00FF1326"/>
    <w:rsid w:val="00FF15F0"/>
    <w:rsid w:val="00FF1657"/>
    <w:rsid w:val="00FF19A5"/>
    <w:rsid w:val="00FF1B71"/>
    <w:rsid w:val="00FF20C8"/>
    <w:rsid w:val="00FF219F"/>
    <w:rsid w:val="00FF2C79"/>
    <w:rsid w:val="00FF2CBB"/>
    <w:rsid w:val="00FF2D0F"/>
    <w:rsid w:val="00FF2FC2"/>
    <w:rsid w:val="00FF3278"/>
    <w:rsid w:val="00FF3BE8"/>
    <w:rsid w:val="00FF3DE3"/>
    <w:rsid w:val="00FF4045"/>
    <w:rsid w:val="00FF4345"/>
    <w:rsid w:val="00FF4603"/>
    <w:rsid w:val="00FF4A23"/>
    <w:rsid w:val="00FF5AC9"/>
    <w:rsid w:val="00FF5E56"/>
    <w:rsid w:val="00FF605B"/>
    <w:rsid w:val="00FF669A"/>
    <w:rsid w:val="00FF6779"/>
    <w:rsid w:val="00FF6BED"/>
    <w:rsid w:val="00FF71A6"/>
    <w:rsid w:val="00FF74EA"/>
    <w:rsid w:val="00FF78CD"/>
    <w:rsid w:val="00FF7BCC"/>
    <w:rsid w:val="01056F6C"/>
    <w:rsid w:val="01950E75"/>
    <w:rsid w:val="01C35C77"/>
    <w:rsid w:val="044D7ECC"/>
    <w:rsid w:val="0561FB9D"/>
    <w:rsid w:val="05622D32"/>
    <w:rsid w:val="05C577BE"/>
    <w:rsid w:val="069C3AB5"/>
    <w:rsid w:val="09D27AB1"/>
    <w:rsid w:val="0A31A382"/>
    <w:rsid w:val="0BB28619"/>
    <w:rsid w:val="0D744134"/>
    <w:rsid w:val="0DC86A47"/>
    <w:rsid w:val="12BD4793"/>
    <w:rsid w:val="12D9A3B2"/>
    <w:rsid w:val="12EF4AA9"/>
    <w:rsid w:val="13DAD798"/>
    <w:rsid w:val="1635968C"/>
    <w:rsid w:val="170D00F4"/>
    <w:rsid w:val="173633A0"/>
    <w:rsid w:val="179BD63E"/>
    <w:rsid w:val="18DC06A6"/>
    <w:rsid w:val="19475D09"/>
    <w:rsid w:val="1A1EF8AA"/>
    <w:rsid w:val="1FD75733"/>
    <w:rsid w:val="213C6BD0"/>
    <w:rsid w:val="2516BDCC"/>
    <w:rsid w:val="287F8C3E"/>
    <w:rsid w:val="2B0893CD"/>
    <w:rsid w:val="2C3F5476"/>
    <w:rsid w:val="311A804E"/>
    <w:rsid w:val="3285571E"/>
    <w:rsid w:val="33AA27AF"/>
    <w:rsid w:val="35397A1F"/>
    <w:rsid w:val="35F6DB16"/>
    <w:rsid w:val="361C1DE3"/>
    <w:rsid w:val="3670576B"/>
    <w:rsid w:val="3706E3EB"/>
    <w:rsid w:val="37D176CC"/>
    <w:rsid w:val="37EF8D72"/>
    <w:rsid w:val="38B4680B"/>
    <w:rsid w:val="38D9AAD8"/>
    <w:rsid w:val="3BA67A66"/>
    <w:rsid w:val="3C547C21"/>
    <w:rsid w:val="3FD02BBF"/>
    <w:rsid w:val="402050B0"/>
    <w:rsid w:val="43D7E3A8"/>
    <w:rsid w:val="43E3D4B1"/>
    <w:rsid w:val="43ED5895"/>
    <w:rsid w:val="462A1DD5"/>
    <w:rsid w:val="4666F9E4"/>
    <w:rsid w:val="46EEAC59"/>
    <w:rsid w:val="4714FB9F"/>
    <w:rsid w:val="47C5EE36"/>
    <w:rsid w:val="484C30E4"/>
    <w:rsid w:val="48DF8FEA"/>
    <w:rsid w:val="4A070DFA"/>
    <w:rsid w:val="4AE26841"/>
    <w:rsid w:val="4C351E66"/>
    <w:rsid w:val="4C89498D"/>
    <w:rsid w:val="4E4445F3"/>
    <w:rsid w:val="4E69EC6D"/>
    <w:rsid w:val="517A83FA"/>
    <w:rsid w:val="54198BBD"/>
    <w:rsid w:val="566B072A"/>
    <w:rsid w:val="56A1645C"/>
    <w:rsid w:val="56C1187E"/>
    <w:rsid w:val="57B9F64B"/>
    <w:rsid w:val="5939AE84"/>
    <w:rsid w:val="59C92B0D"/>
    <w:rsid w:val="5CAE4B49"/>
    <w:rsid w:val="5D80F859"/>
    <w:rsid w:val="61CEAD4C"/>
    <w:rsid w:val="61F9E561"/>
    <w:rsid w:val="6212D671"/>
    <w:rsid w:val="635CC82D"/>
    <w:rsid w:val="6482ECF0"/>
    <w:rsid w:val="64DCB523"/>
    <w:rsid w:val="6774FF4B"/>
    <w:rsid w:val="68205C60"/>
    <w:rsid w:val="6A6711A6"/>
    <w:rsid w:val="6BBBE842"/>
    <w:rsid w:val="6C659288"/>
    <w:rsid w:val="6D35781C"/>
    <w:rsid w:val="6D617344"/>
    <w:rsid w:val="6E4026AB"/>
    <w:rsid w:val="7025F38F"/>
    <w:rsid w:val="72E38084"/>
    <w:rsid w:val="72F2C31D"/>
    <w:rsid w:val="740E4B2D"/>
    <w:rsid w:val="741C5ED6"/>
    <w:rsid w:val="75279124"/>
    <w:rsid w:val="75F54701"/>
    <w:rsid w:val="767707C1"/>
    <w:rsid w:val="7964711D"/>
    <w:rsid w:val="7A292EB9"/>
    <w:rsid w:val="7C47FC8C"/>
    <w:rsid w:val="7C7C81F2"/>
    <w:rsid w:val="7CDD9E25"/>
    <w:rsid w:val="7D2A83AD"/>
    <w:rsid w:val="7DA43969"/>
    <w:rsid w:val="7DD38BDA"/>
    <w:rsid w:val="7E6F17A1"/>
    <w:rsid w:val="7E90F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F34960"/>
  <w15:chartTrackingRefBased/>
  <w15:docId w15:val="{65053AA2-5759-4143-A23F-E1225E346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A2D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39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3910"/>
    <w:rPr>
      <w:rFonts w:ascii="Segoe UI" w:hAnsi="Segoe UI" w:cs="Segoe UI"/>
      <w:sz w:val="18"/>
      <w:szCs w:val="18"/>
    </w:rPr>
  </w:style>
  <w:style w:type="character" w:styleId="Mention">
    <w:name w:val="Mention"/>
    <w:basedOn w:val="DefaultParagraphFont"/>
    <w:uiPriority w:val="99"/>
    <w:unhideWhenUsed/>
    <w:rsid w:val="007F6581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A37EC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7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5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89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06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65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63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7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0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47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4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07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96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5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8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09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56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50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8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15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4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1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1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1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78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01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13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030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1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8015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877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freeman\Downloads\X.XX_Lesson_Plan_RTI_XX.XX.XX%20(2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ED901CD-29C8-4C60-92C2-C6F5C3F22DE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BDA0276-658A-49F6-869A-36CFEAA0A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X.XX_Lesson_Plan_RTI_XX.XX.XX (2)</Template>
  <TotalTime>4</TotalTime>
  <Pages>2</Pages>
  <Words>191</Words>
  <Characters>1093</Characters>
  <Application>Microsoft Office Word</Application>
  <DocSecurity>0</DocSecurity>
  <Lines>9</Lines>
  <Paragraphs>2</Paragraphs>
  <ScaleCrop>false</ScaleCrop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3.13: Curriculum-Embedded Supports</dc:title>
  <dc:subject>Lesson 3.13: Curriculum-Embedded Supports</dc:subject>
  <dc:creator>Texas Education Agency</dc:creator>
  <cp:keywords/>
  <dc:description/>
  <cp:lastModifiedBy>White (she/her), Whitney</cp:lastModifiedBy>
  <cp:revision>7</cp:revision>
  <dcterms:created xsi:type="dcterms:W3CDTF">2023-01-24T23:09:00Z</dcterms:created>
  <dcterms:modified xsi:type="dcterms:W3CDTF">2023-08-18T04:38:00Z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