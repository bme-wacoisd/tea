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0DECB" w14:textId="6A085278" w:rsidR="001B7467" w:rsidRDefault="007B668D" w:rsidP="002133F4">
      <w:pPr>
        <w:pStyle w:val="Heading1"/>
      </w:pPr>
      <w:r w:rsidRPr="002133F4">
        <w:t>Unit</w:t>
      </w:r>
      <w:r w:rsidR="00677709">
        <w:t xml:space="preserve"> </w:t>
      </w:r>
      <w:r w:rsidR="008153DD">
        <w:t>1</w:t>
      </w:r>
      <w:r w:rsidR="00677709">
        <w:t>:</w:t>
      </w:r>
      <w:r w:rsidR="004446FA">
        <w:t xml:space="preserve"> </w:t>
      </w:r>
      <w:r w:rsidR="0007151D" w:rsidRPr="0007151D">
        <w:t>Career Exploration and Awareness</w:t>
      </w:r>
    </w:p>
    <w:p w14:paraId="4ED2FB9F" w14:textId="33331167" w:rsidR="007B668D" w:rsidRPr="000E6F6F" w:rsidRDefault="00B40728" w:rsidP="000E6F6F">
      <w:pPr>
        <w:rPr>
          <w:rFonts w:cs="Open Sans"/>
          <w:b/>
          <w:bCs/>
          <w:sz w:val="24"/>
          <w:szCs w:val="20"/>
        </w:rPr>
      </w:pPr>
      <w:r w:rsidRPr="00C54458">
        <w:rPr>
          <w:rFonts w:cs="Open Sans"/>
          <w:b/>
          <w:bCs/>
          <w:sz w:val="24"/>
          <w:szCs w:val="20"/>
        </w:rPr>
        <w:t xml:space="preserve">Lesson </w:t>
      </w:r>
      <w:r w:rsidR="00E37578" w:rsidRPr="00C54458">
        <w:rPr>
          <w:rFonts w:cs="Open Sans"/>
          <w:b/>
          <w:bCs/>
          <w:sz w:val="24"/>
          <w:szCs w:val="20"/>
        </w:rPr>
        <w:t>1.0</w:t>
      </w:r>
      <w:r w:rsidR="003827B6">
        <w:rPr>
          <w:rFonts w:cs="Open Sans"/>
          <w:b/>
          <w:bCs/>
          <w:sz w:val="24"/>
          <w:szCs w:val="20"/>
        </w:rPr>
        <w:t>8</w:t>
      </w:r>
      <w:r w:rsidRPr="00C54458">
        <w:rPr>
          <w:rFonts w:cs="Open Sans"/>
          <w:b/>
          <w:bCs/>
          <w:sz w:val="24"/>
          <w:szCs w:val="20"/>
        </w:rPr>
        <w:t>:</w:t>
      </w:r>
      <w:r w:rsidRPr="00B40728">
        <w:t xml:space="preserve"> </w:t>
      </w:r>
      <w:r w:rsidR="003827B6" w:rsidRPr="003827B6">
        <w:rPr>
          <w:rFonts w:cs="Open Sans"/>
          <w:b/>
          <w:bCs/>
          <w:sz w:val="24"/>
          <w:szCs w:val="20"/>
        </w:rPr>
        <w:t>Non-traditional Educators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874"/>
        <w:gridCol w:w="3241"/>
        <w:gridCol w:w="3235"/>
      </w:tblGrid>
      <w:tr w:rsidR="00D66F2A" w:rsidRPr="009D319E" w14:paraId="14D670DB" w14:textId="77777777" w:rsidTr="00AC5742">
        <w:trPr>
          <w:trHeight w:val="420"/>
          <w:tblHeader/>
        </w:trPr>
        <w:tc>
          <w:tcPr>
            <w:tcW w:w="5000" w:type="pct"/>
            <w:gridSpan w:val="3"/>
            <w:vAlign w:val="center"/>
          </w:tcPr>
          <w:p w14:paraId="1D710B97" w14:textId="053D7B40" w:rsidR="00D66F2A" w:rsidRPr="009D319E" w:rsidRDefault="00D66F2A" w:rsidP="004D6E86">
            <w:pPr>
              <w:pStyle w:val="Heading2"/>
              <w:spacing w:before="60" w:after="60" w:line="259" w:lineRule="auto"/>
              <w:jc w:val="center"/>
            </w:pPr>
            <w:r w:rsidRPr="009D319E">
              <w:t>Lesson at Glance</w:t>
            </w:r>
          </w:p>
        </w:tc>
      </w:tr>
      <w:tr w:rsidR="00A969C1" w:rsidRPr="00447D20" w14:paraId="2D07FE6A" w14:textId="77777777" w:rsidTr="006E0546">
        <w:trPr>
          <w:trHeight w:val="420"/>
        </w:trPr>
        <w:tc>
          <w:tcPr>
            <w:tcW w:w="1537" w:type="pct"/>
          </w:tcPr>
          <w:p w14:paraId="7B6BB488" w14:textId="626A132D" w:rsidR="00A969C1" w:rsidRPr="00D268F5" w:rsidRDefault="00A969C1" w:rsidP="00D268F5">
            <w:pPr>
              <w:pStyle w:val="Tabletext"/>
            </w:pPr>
            <w:r w:rsidRPr="00D268F5">
              <w:t>Warm-Up (</w:t>
            </w:r>
            <w:r w:rsidR="00670201">
              <w:t>10</w:t>
            </w:r>
            <w:r w:rsidR="00C64A91">
              <w:t xml:space="preserve"> </w:t>
            </w:r>
            <w:r w:rsidRPr="00D268F5">
              <w:t>mins)</w:t>
            </w:r>
            <w:r w:rsidR="00B057A4">
              <w:t xml:space="preserve"> </w:t>
            </w:r>
          </w:p>
          <w:p w14:paraId="6ED6E3B2" w14:textId="720B6531" w:rsidR="00A969C1" w:rsidRDefault="00BC173C" w:rsidP="00BC79A8">
            <w:pPr>
              <w:pStyle w:val="Tabletextbullet"/>
              <w:numPr>
                <w:ilvl w:val="0"/>
                <w:numId w:val="3"/>
              </w:numPr>
            </w:pPr>
            <w:r>
              <w:t>Bell</w:t>
            </w:r>
            <w:r w:rsidR="007C04A7">
              <w:t>r</w:t>
            </w:r>
            <w:r>
              <w:t>inger</w:t>
            </w:r>
            <w:r w:rsidR="00BC79A8">
              <w:t xml:space="preserve"> (</w:t>
            </w:r>
            <w:r w:rsidR="00D453B1">
              <w:t xml:space="preserve">10 </w:t>
            </w:r>
            <w:r w:rsidR="00BC79A8">
              <w:t>mins)</w:t>
            </w:r>
          </w:p>
          <w:p w14:paraId="1F81188F" w14:textId="0FF032C5" w:rsidR="00BC79A8" w:rsidRPr="00E73B64" w:rsidRDefault="00BC79A8" w:rsidP="00AE6BA5">
            <w:pPr>
              <w:pStyle w:val="Tabletextbullet"/>
              <w:numPr>
                <w:ilvl w:val="0"/>
                <w:numId w:val="0"/>
              </w:numPr>
              <w:ind w:left="864"/>
            </w:pPr>
          </w:p>
        </w:tc>
        <w:tc>
          <w:tcPr>
            <w:tcW w:w="1733" w:type="pct"/>
          </w:tcPr>
          <w:p w14:paraId="0D3F1410" w14:textId="428A2498" w:rsidR="00341AE7" w:rsidRPr="008A3F4E" w:rsidRDefault="00C942AC" w:rsidP="00341AE7">
            <w:pPr>
              <w:pStyle w:val="Tabletext"/>
            </w:pPr>
            <w:r>
              <w:t>Instruction</w:t>
            </w:r>
            <w:r w:rsidR="00341AE7" w:rsidRPr="008A3F4E">
              <w:t xml:space="preserve"> </w:t>
            </w:r>
            <w:r w:rsidR="00341AE7">
              <w:t>(</w:t>
            </w:r>
            <w:r w:rsidR="00670201">
              <w:t>1</w:t>
            </w:r>
            <w:r w:rsidR="00E6023D">
              <w:t>7</w:t>
            </w:r>
            <w:r w:rsidR="00341AE7">
              <w:t xml:space="preserve"> mins)</w:t>
            </w:r>
          </w:p>
          <w:p w14:paraId="612AE5E9" w14:textId="0CD87B66" w:rsidR="00B30C37" w:rsidRDefault="00D453B1" w:rsidP="00707EAA">
            <w:pPr>
              <w:pStyle w:val="Tabletextbullet"/>
            </w:pPr>
            <w:r>
              <w:t>Notes:</w:t>
            </w:r>
            <w:r w:rsidR="003827B6" w:rsidRPr="003827B6">
              <w:t xml:space="preserve"> Introduction to Non-traditional educators </w:t>
            </w:r>
            <w:r w:rsidR="00BC79A8">
              <w:t>(</w:t>
            </w:r>
            <w:r w:rsidR="003827B6">
              <w:t>1</w:t>
            </w:r>
            <w:r w:rsidR="009E633D">
              <w:t>2</w:t>
            </w:r>
            <w:r w:rsidR="00BC79A8">
              <w:t xml:space="preserve"> mins)</w:t>
            </w:r>
          </w:p>
          <w:p w14:paraId="1E7AFF28" w14:textId="6802A4A3" w:rsidR="00E34167" w:rsidRPr="00E34167" w:rsidRDefault="00D453B1" w:rsidP="00E6023D">
            <w:pPr>
              <w:pStyle w:val="Tabletextbullet"/>
            </w:pPr>
            <w:r>
              <w:t>Notes</w:t>
            </w:r>
            <w:r w:rsidR="00E6023D" w:rsidRPr="00E6023D">
              <w:t xml:space="preserve">: </w:t>
            </w:r>
            <w:r w:rsidR="00E6023D">
              <w:t>Non-traditional Educator</w:t>
            </w:r>
            <w:r w:rsidR="00E6023D" w:rsidRPr="00E6023D">
              <w:t xml:space="preserve"> Pathway</w:t>
            </w:r>
            <w:r w:rsidR="00E6023D">
              <w:t>s (5 mins)</w:t>
            </w:r>
          </w:p>
        </w:tc>
        <w:tc>
          <w:tcPr>
            <w:tcW w:w="1730" w:type="pct"/>
          </w:tcPr>
          <w:p w14:paraId="6F9B66EA" w14:textId="562F5FB6" w:rsidR="00A969C1" w:rsidRPr="008A3F4E" w:rsidRDefault="00C942AC" w:rsidP="008A3F4E">
            <w:pPr>
              <w:pStyle w:val="Tabletext"/>
            </w:pPr>
            <w:r>
              <w:t>Application (</w:t>
            </w:r>
            <w:r w:rsidR="00E6023D">
              <w:t>18</w:t>
            </w:r>
            <w:r>
              <w:t xml:space="preserve"> mins)</w:t>
            </w:r>
          </w:p>
          <w:p w14:paraId="46D24CB5" w14:textId="43F940AF" w:rsidR="00AB76D8" w:rsidRDefault="00D37C1B" w:rsidP="00A72A7F">
            <w:pPr>
              <w:pStyle w:val="Tabletextbullet"/>
            </w:pPr>
            <w:r w:rsidRPr="00D37C1B">
              <w:t xml:space="preserve">Practice: K-12/Non-traditional educators Venn Diagram </w:t>
            </w:r>
            <w:r w:rsidR="00AB76D8">
              <w:t>(</w:t>
            </w:r>
            <w:r w:rsidR="00975547">
              <w:t>1</w:t>
            </w:r>
            <w:r w:rsidR="00E6023D">
              <w:t>0</w:t>
            </w:r>
            <w:r w:rsidR="00AB76D8">
              <w:t xml:space="preserve"> mins)</w:t>
            </w:r>
          </w:p>
          <w:p w14:paraId="5D3D7B59" w14:textId="433DC15B" w:rsidR="00BC173C" w:rsidRDefault="00C942AC" w:rsidP="00A72A7F">
            <w:pPr>
              <w:pStyle w:val="Tabletextbullet"/>
            </w:pPr>
            <w:r>
              <w:t>Debrief (</w:t>
            </w:r>
            <w:r w:rsidR="00E6023D">
              <w:t>3</w:t>
            </w:r>
            <w:r w:rsidR="006F421C">
              <w:t xml:space="preserve"> </w:t>
            </w:r>
            <w:r>
              <w:t>min</w:t>
            </w:r>
            <w:r w:rsidR="0037640E">
              <w:t>s</w:t>
            </w:r>
            <w:r>
              <w:t>)</w:t>
            </w:r>
          </w:p>
          <w:p w14:paraId="1B8734F9" w14:textId="10CF91EC" w:rsidR="00BC173C" w:rsidRPr="007113B9" w:rsidRDefault="00BC173C" w:rsidP="00A72A7F">
            <w:pPr>
              <w:pStyle w:val="Tabletextbullet"/>
            </w:pPr>
            <w:r>
              <w:t>Exit Ticket</w:t>
            </w:r>
            <w:r w:rsidR="003412C9">
              <w:t xml:space="preserve"> (</w:t>
            </w:r>
            <w:r w:rsidR="000330AC">
              <w:t>5</w:t>
            </w:r>
            <w:r w:rsidR="003412C9">
              <w:t xml:space="preserve"> min</w:t>
            </w:r>
            <w:r w:rsidR="0037640E">
              <w:t>s</w:t>
            </w:r>
            <w:r w:rsidR="003412C9">
              <w:t>)</w:t>
            </w:r>
          </w:p>
        </w:tc>
      </w:tr>
    </w:tbl>
    <w:p w14:paraId="2574043E" w14:textId="43C20A96" w:rsidR="006966B8" w:rsidRPr="009D319E" w:rsidRDefault="006966B8"/>
    <w:tbl>
      <w:tblPr>
        <w:tblStyle w:val="TableGrid"/>
        <w:tblW w:w="5003" w:type="pct"/>
        <w:tblLayout w:type="fixed"/>
        <w:tblLook w:val="04A0" w:firstRow="1" w:lastRow="0" w:firstColumn="1" w:lastColumn="0" w:noHBand="0" w:noVBand="1"/>
      </w:tblPr>
      <w:tblGrid>
        <w:gridCol w:w="1525"/>
        <w:gridCol w:w="450"/>
        <w:gridCol w:w="1260"/>
        <w:gridCol w:w="6121"/>
      </w:tblGrid>
      <w:tr w:rsidR="004D5CAC" w:rsidRPr="00447D20" w14:paraId="2EC513B2" w14:textId="77777777" w:rsidTr="000003D9">
        <w:trPr>
          <w:trHeight w:val="1007"/>
        </w:trPr>
        <w:tc>
          <w:tcPr>
            <w:tcW w:w="1525" w:type="dxa"/>
          </w:tcPr>
          <w:p w14:paraId="5E03856C" w14:textId="2B805576" w:rsidR="004D5CAC" w:rsidRPr="00A72A7F" w:rsidRDefault="004D5CAC" w:rsidP="00D03647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>TEKS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50" w:type="dxa"/>
          </w:tcPr>
          <w:p w14:paraId="48227220" w14:textId="40442629" w:rsidR="004D5CAC" w:rsidRPr="0080575A" w:rsidRDefault="0080575A" w:rsidP="00D03647">
            <w:pPr>
              <w:pStyle w:val="Tabletext"/>
            </w:pPr>
            <w:r>
              <w:t>3</w:t>
            </w:r>
          </w:p>
        </w:tc>
        <w:tc>
          <w:tcPr>
            <w:tcW w:w="7381" w:type="dxa"/>
            <w:gridSpan w:val="2"/>
          </w:tcPr>
          <w:p w14:paraId="216D73DD" w14:textId="1D4B5478" w:rsidR="0080575A" w:rsidRPr="0080575A" w:rsidRDefault="0080575A" w:rsidP="00D03647">
            <w:pPr>
              <w:spacing w:before="120" w:after="120"/>
            </w:pPr>
            <w:r w:rsidRPr="0080575A">
              <w:t>The student explores the teaching and training</w:t>
            </w:r>
            <w:r w:rsidR="00F41CE6">
              <w:t xml:space="preserve"> field and</w:t>
            </w:r>
            <w:r w:rsidRPr="0080575A">
              <w:t xml:space="preserve"> profession. The student is expected to:</w:t>
            </w:r>
          </w:p>
          <w:p w14:paraId="06059B35" w14:textId="5A24B606" w:rsidR="00D25BBA" w:rsidRPr="00D25BBA" w:rsidRDefault="00D25BBA" w:rsidP="00D03647">
            <w:pPr>
              <w:pStyle w:val="ListParagraph"/>
              <w:numPr>
                <w:ilvl w:val="0"/>
                <w:numId w:val="42"/>
              </w:numPr>
              <w:spacing w:before="120" w:after="120"/>
            </w:pPr>
            <w:r w:rsidRPr="00D25BBA">
              <w:t xml:space="preserve">Research </w:t>
            </w:r>
            <w:r w:rsidR="00B07B75">
              <w:t xml:space="preserve">and identify </w:t>
            </w:r>
            <w:r w:rsidR="00D03647">
              <w:t>teaching and training opportunities</w:t>
            </w:r>
            <w:r w:rsidRPr="00D25BBA">
              <w:t xml:space="preserve"> in non-traditional settings such as those in corporations, community outreach</w:t>
            </w:r>
            <w:r w:rsidR="00D03647">
              <w:t xml:space="preserve"> programs</w:t>
            </w:r>
            <w:r w:rsidRPr="00D25BBA">
              <w:t>, nonprofits, and government entities</w:t>
            </w:r>
            <w:r w:rsidR="00D03647">
              <w:t>.</w:t>
            </w:r>
          </w:p>
          <w:p w14:paraId="6C81130F" w14:textId="72E34110" w:rsidR="004D5CAC" w:rsidRPr="003D0313" w:rsidRDefault="004D5CAC" w:rsidP="00D03647">
            <w:pPr>
              <w:pStyle w:val="ListParagraph"/>
              <w:spacing w:before="120" w:after="120"/>
            </w:pPr>
          </w:p>
        </w:tc>
      </w:tr>
      <w:tr w:rsidR="00224925" w:rsidRPr="00447D20" w14:paraId="265F69C0" w14:textId="77777777" w:rsidTr="001B3A38">
        <w:trPr>
          <w:trHeight w:val="420"/>
        </w:trPr>
        <w:tc>
          <w:tcPr>
            <w:tcW w:w="1525" w:type="dxa"/>
            <w:hideMark/>
          </w:tcPr>
          <w:p w14:paraId="2C8F7ABE" w14:textId="63823AAD" w:rsidR="00224925" w:rsidRPr="00A72A7F" w:rsidRDefault="00224925" w:rsidP="00D03647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>Objectives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7831" w:type="dxa"/>
            <w:gridSpan w:val="3"/>
            <w:hideMark/>
          </w:tcPr>
          <w:p w14:paraId="6AEE6296" w14:textId="0462F49F" w:rsidR="000E5908" w:rsidRDefault="0014483B" w:rsidP="00D03647">
            <w:pPr>
              <w:pStyle w:val="Tabletextbullet"/>
            </w:pPr>
            <w:r>
              <w:t xml:space="preserve">Define non-traditional </w:t>
            </w:r>
            <w:r w:rsidR="00D03647">
              <w:t>educators.</w:t>
            </w:r>
          </w:p>
          <w:p w14:paraId="18B3160B" w14:textId="4C0B8AA7" w:rsidR="0014483B" w:rsidRDefault="0014483B" w:rsidP="00D03647">
            <w:pPr>
              <w:pStyle w:val="Tabletextbullet"/>
            </w:pPr>
            <w:r>
              <w:t>Describe the roles and responsibilities of non-traditional educators.</w:t>
            </w:r>
          </w:p>
          <w:p w14:paraId="260527AC" w14:textId="75B67784" w:rsidR="00452381" w:rsidRDefault="00F414CD" w:rsidP="00D03647">
            <w:pPr>
              <w:pStyle w:val="Tabletextbullet"/>
            </w:pPr>
            <w:r>
              <w:t xml:space="preserve">Compare and contrast the preparation and responsibilities of non-traditional educators with K-12 </w:t>
            </w:r>
            <w:r w:rsidR="00D03647">
              <w:t>educators.</w:t>
            </w:r>
            <w:r>
              <w:t xml:space="preserve"> </w:t>
            </w:r>
          </w:p>
          <w:p w14:paraId="09D0B293" w14:textId="04623B69" w:rsidR="00B57C1B" w:rsidRPr="007113B9" w:rsidRDefault="00B57C1B" w:rsidP="00D03647">
            <w:pPr>
              <w:pStyle w:val="Tabletextbullet"/>
              <w:numPr>
                <w:ilvl w:val="0"/>
                <w:numId w:val="0"/>
              </w:numPr>
              <w:ind w:left="432"/>
            </w:pPr>
          </w:p>
        </w:tc>
      </w:tr>
      <w:tr w:rsidR="00224925" w:rsidRPr="00D00C5A" w14:paraId="24AD592D" w14:textId="77777777" w:rsidTr="001B3A38">
        <w:trPr>
          <w:trHeight w:val="420"/>
        </w:trPr>
        <w:tc>
          <w:tcPr>
            <w:tcW w:w="1525" w:type="dxa"/>
          </w:tcPr>
          <w:p w14:paraId="3568B501" w14:textId="177A489F" w:rsidR="00224925" w:rsidRPr="00A72A7F" w:rsidRDefault="00224925" w:rsidP="00D03647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>Rationale</w:t>
            </w:r>
            <w:r>
              <w:rPr>
                <w:b/>
                <w:bCs/>
                <w:sz w:val="24"/>
                <w:szCs w:val="24"/>
              </w:rPr>
              <w:t>/</w:t>
            </w:r>
            <w:r>
              <w:rPr>
                <w:b/>
                <w:bCs/>
                <w:sz w:val="24"/>
                <w:szCs w:val="24"/>
              </w:rPr>
              <w:br/>
              <w:t xml:space="preserve">Summary </w:t>
            </w:r>
          </w:p>
        </w:tc>
        <w:tc>
          <w:tcPr>
            <w:tcW w:w="7831" w:type="dxa"/>
            <w:gridSpan w:val="3"/>
          </w:tcPr>
          <w:p w14:paraId="0CF4C16E" w14:textId="1498E8F0" w:rsidR="00224925" w:rsidRPr="005E6172" w:rsidRDefault="0009308B" w:rsidP="00D03647">
            <w:pPr>
              <w:pStyle w:val="Tabletext"/>
            </w:pPr>
            <w:r>
              <w:t xml:space="preserve">Learning is a life-long </w:t>
            </w:r>
            <w:r w:rsidR="00B01D4E">
              <w:t>endeavor and</w:t>
            </w:r>
            <w:r>
              <w:t xml:space="preserve"> </w:t>
            </w:r>
            <w:r w:rsidR="00B01D4E">
              <w:t xml:space="preserve">teaching and training occurs in </w:t>
            </w:r>
            <w:proofErr w:type="gramStart"/>
            <w:r w:rsidR="00B01D4E">
              <w:t>a number of</w:t>
            </w:r>
            <w:proofErr w:type="gramEnd"/>
            <w:r w:rsidR="00B01D4E">
              <w:t xml:space="preserve"> non-traditional settings, including corporations, community outreach, nonprofits, and government entities. In these situations, </w:t>
            </w:r>
            <w:r w:rsidR="00E6622B">
              <w:t xml:space="preserve">an educator must be present that is prepared to meet the needs of its learners, which can differ greatly from K-12 learners. </w:t>
            </w:r>
            <w:r w:rsidR="00E02B40">
              <w:t xml:space="preserve">In this lesson, students will examine the compare the roles, responsibilities, and preparation of non-traditional educators with traditional K-12 educators. </w:t>
            </w:r>
          </w:p>
        </w:tc>
      </w:tr>
      <w:tr w:rsidR="00224925" w:rsidRPr="00447D20" w14:paraId="62447C42" w14:textId="77777777" w:rsidTr="001B3A38">
        <w:trPr>
          <w:trHeight w:val="420"/>
        </w:trPr>
        <w:tc>
          <w:tcPr>
            <w:tcW w:w="1525" w:type="dxa"/>
          </w:tcPr>
          <w:p w14:paraId="2942E060" w14:textId="76275283" w:rsidR="00224925" w:rsidRPr="00A72A7F" w:rsidRDefault="00224925" w:rsidP="00D03647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>Formative Assessment and Exemplar Response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7831" w:type="dxa"/>
            <w:gridSpan w:val="3"/>
          </w:tcPr>
          <w:p w14:paraId="54D7E84B" w14:textId="77777777" w:rsidR="003827B6" w:rsidRPr="003827B6" w:rsidRDefault="003827B6" w:rsidP="00D03647">
            <w:pPr>
              <w:pStyle w:val="Tabletext"/>
              <w:numPr>
                <w:ilvl w:val="0"/>
                <w:numId w:val="20"/>
              </w:numPr>
            </w:pPr>
            <w:r w:rsidRPr="003827B6">
              <w:t>What are non-traditional educators?</w:t>
            </w:r>
          </w:p>
          <w:p w14:paraId="23B3ED66" w14:textId="77777777" w:rsidR="003827B6" w:rsidRPr="003827B6" w:rsidRDefault="003827B6" w:rsidP="00D03647">
            <w:pPr>
              <w:pStyle w:val="Tabletext"/>
              <w:numPr>
                <w:ilvl w:val="0"/>
                <w:numId w:val="20"/>
              </w:numPr>
            </w:pPr>
            <w:r w:rsidRPr="003827B6">
              <w:t xml:space="preserve">Darryl recently graduated from college with a double major in education and business. He is looking for a job teaching adults for an organization in the business field. What job titles should he be looking for in his search? </w:t>
            </w:r>
          </w:p>
          <w:p w14:paraId="4CDAD51D" w14:textId="77777777" w:rsidR="003827B6" w:rsidRPr="003827B6" w:rsidRDefault="003827B6" w:rsidP="00D03647">
            <w:pPr>
              <w:pStyle w:val="Tabletext"/>
              <w:numPr>
                <w:ilvl w:val="0"/>
                <w:numId w:val="20"/>
              </w:numPr>
              <w:rPr>
                <w:i/>
                <w:iCs/>
              </w:rPr>
            </w:pPr>
            <w:r w:rsidRPr="003827B6">
              <w:t>Identify three similarities between traditional K-12 educators and non-traditional educators. (Consider their preparation, daily responsibilities, etc.)</w:t>
            </w:r>
          </w:p>
          <w:p w14:paraId="2A5FDFC8" w14:textId="77777777" w:rsidR="003827B6" w:rsidRPr="003827B6" w:rsidRDefault="003827B6" w:rsidP="00D03647">
            <w:pPr>
              <w:pStyle w:val="Tabletext"/>
              <w:numPr>
                <w:ilvl w:val="0"/>
                <w:numId w:val="20"/>
              </w:numPr>
              <w:rPr>
                <w:i/>
                <w:iCs/>
              </w:rPr>
            </w:pPr>
            <w:r w:rsidRPr="003827B6">
              <w:t xml:space="preserve">Explain how the responsibilities of non-traditional educators differ from that of K-12 educators. </w:t>
            </w:r>
          </w:p>
          <w:p w14:paraId="05A6923A" w14:textId="2E352DFA" w:rsidR="00B373C8" w:rsidRPr="00B373C8" w:rsidRDefault="00B373C8" w:rsidP="00D03647">
            <w:pPr>
              <w:pStyle w:val="Tabletext"/>
              <w:rPr>
                <w:i/>
                <w:iCs/>
              </w:rPr>
            </w:pPr>
            <w:r w:rsidRPr="00B373C8">
              <w:rPr>
                <w:i/>
                <w:iCs/>
              </w:rPr>
              <w:t>See Exit Ticket Answer Key for exemplar response</w:t>
            </w:r>
            <w:r w:rsidR="0031342F">
              <w:rPr>
                <w:i/>
                <w:iCs/>
              </w:rPr>
              <w:t>s</w:t>
            </w:r>
            <w:r w:rsidRPr="00B373C8">
              <w:rPr>
                <w:i/>
                <w:iCs/>
              </w:rPr>
              <w:t>.</w:t>
            </w:r>
          </w:p>
        </w:tc>
      </w:tr>
      <w:tr w:rsidR="00932382" w:rsidRPr="00602ABE" w14:paraId="7DCEAEA0" w14:textId="77777777" w:rsidTr="00932382">
        <w:trPr>
          <w:trHeight w:val="1025"/>
        </w:trPr>
        <w:tc>
          <w:tcPr>
            <w:tcW w:w="1525" w:type="dxa"/>
            <w:vMerge w:val="restart"/>
          </w:tcPr>
          <w:p w14:paraId="4D7BC820" w14:textId="5D955384" w:rsidR="00932382" w:rsidRPr="00A72A7F" w:rsidRDefault="00932382" w:rsidP="00D03647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lastRenderedPageBreak/>
              <w:t xml:space="preserve">Vocabulary </w:t>
            </w:r>
          </w:p>
        </w:tc>
        <w:tc>
          <w:tcPr>
            <w:tcW w:w="1710" w:type="dxa"/>
            <w:gridSpan w:val="2"/>
          </w:tcPr>
          <w:p w14:paraId="20B95AF4" w14:textId="28C98C92" w:rsidR="00932382" w:rsidRPr="00EF54BD" w:rsidRDefault="00932382" w:rsidP="00D03647">
            <w:pPr>
              <w:pStyle w:val="Tabletext"/>
              <w:rPr>
                <w:b/>
                <w:bCs/>
              </w:rPr>
            </w:pPr>
            <w:r w:rsidRPr="00B36A67">
              <w:t>Non-traditional Educators</w:t>
            </w:r>
          </w:p>
        </w:tc>
        <w:tc>
          <w:tcPr>
            <w:tcW w:w="6121" w:type="dxa"/>
          </w:tcPr>
          <w:p w14:paraId="01E308A1" w14:textId="0D96610E" w:rsidR="00932382" w:rsidRPr="00DB54CD" w:rsidRDefault="00932382" w:rsidP="00D03647">
            <w:pPr>
              <w:pStyle w:val="Tabletext"/>
            </w:pPr>
            <w:r w:rsidRPr="00C85C4D">
              <w:t>professionals who develop and implement programs intended to improve employees’ skills and knowledge in an industry outside of K-12 schools.</w:t>
            </w:r>
          </w:p>
        </w:tc>
      </w:tr>
      <w:tr w:rsidR="00932382" w:rsidRPr="00602ABE" w14:paraId="6E595A3A" w14:textId="77777777" w:rsidTr="00932382">
        <w:trPr>
          <w:trHeight w:val="620"/>
        </w:trPr>
        <w:tc>
          <w:tcPr>
            <w:tcW w:w="1525" w:type="dxa"/>
            <w:vMerge/>
          </w:tcPr>
          <w:p w14:paraId="1353CDD1" w14:textId="77777777" w:rsidR="00932382" w:rsidRPr="00A72A7F" w:rsidRDefault="00932382" w:rsidP="00D03647">
            <w:pPr>
              <w:pStyle w:val="Tabletext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10" w:type="dxa"/>
            <w:gridSpan w:val="2"/>
          </w:tcPr>
          <w:p w14:paraId="110B8021" w14:textId="426CE93D" w:rsidR="00932382" w:rsidRPr="00B36A67" w:rsidRDefault="00932382" w:rsidP="00D03647">
            <w:pPr>
              <w:pStyle w:val="Tabletext"/>
            </w:pPr>
            <w:r>
              <w:t>A</w:t>
            </w:r>
            <w:r w:rsidRPr="001D1CDF">
              <w:t>ndr</w:t>
            </w:r>
            <w:r>
              <w:t>a</w:t>
            </w:r>
            <w:r w:rsidRPr="001D1CDF">
              <w:t>gogy</w:t>
            </w:r>
          </w:p>
        </w:tc>
        <w:tc>
          <w:tcPr>
            <w:tcW w:w="6121" w:type="dxa"/>
          </w:tcPr>
          <w:p w14:paraId="013F241F" w14:textId="2659B328" w:rsidR="00932382" w:rsidRPr="00C85C4D" w:rsidRDefault="00932382" w:rsidP="00D03647">
            <w:pPr>
              <w:pStyle w:val="Tabletext"/>
            </w:pPr>
            <w:r w:rsidRPr="004F5207">
              <w:t>the method and practice of teaching adult learners</w:t>
            </w:r>
          </w:p>
        </w:tc>
      </w:tr>
    </w:tbl>
    <w:p w14:paraId="1B26D53A" w14:textId="3BCEE205" w:rsidR="00DB54CD" w:rsidRDefault="00DB54CD" w:rsidP="00DB54CD"/>
    <w:tbl>
      <w:tblPr>
        <w:tblStyle w:val="TableGrid"/>
        <w:tblW w:w="5003" w:type="pct"/>
        <w:tblInd w:w="-5" w:type="dxa"/>
        <w:tblLayout w:type="fixed"/>
        <w:tblLook w:val="04A0" w:firstRow="1" w:lastRow="0" w:firstColumn="1" w:lastColumn="0" w:noHBand="0" w:noVBand="1"/>
      </w:tblPr>
      <w:tblGrid>
        <w:gridCol w:w="2250"/>
        <w:gridCol w:w="5528"/>
        <w:gridCol w:w="1578"/>
      </w:tblGrid>
      <w:tr w:rsidR="009E73D9" w:rsidRPr="00DB54CD" w14:paraId="23C53F7C" w14:textId="77777777" w:rsidTr="173633A0">
        <w:trPr>
          <w:trHeight w:val="420"/>
          <w:tblHeader/>
        </w:trPr>
        <w:tc>
          <w:tcPr>
            <w:tcW w:w="2250" w:type="dxa"/>
            <w:hideMark/>
          </w:tcPr>
          <w:p w14:paraId="6AAD4B24" w14:textId="1F7A704F" w:rsidR="009E73D9" w:rsidRPr="00205E12" w:rsidRDefault="00BA56BC" w:rsidP="00485163">
            <w:pPr>
              <w:pStyle w:val="Tabletext"/>
              <w:jc w:val="center"/>
              <w:rPr>
                <w:b/>
                <w:bCs/>
              </w:rPr>
            </w:pPr>
            <w:r>
              <w:br w:type="page"/>
            </w:r>
            <w:r w:rsidR="009E73D9" w:rsidRPr="00205E12">
              <w:rPr>
                <w:b/>
                <w:bCs/>
              </w:rPr>
              <w:t>Est Time</w:t>
            </w:r>
          </w:p>
        </w:tc>
        <w:tc>
          <w:tcPr>
            <w:tcW w:w="5528" w:type="dxa"/>
          </w:tcPr>
          <w:p w14:paraId="152881F7" w14:textId="77777777" w:rsidR="009E73D9" w:rsidRPr="00DB54CD" w:rsidRDefault="009E73D9" w:rsidP="00485163">
            <w:pPr>
              <w:pStyle w:val="Tabletext"/>
              <w:jc w:val="center"/>
              <w:rPr>
                <w:b/>
                <w:bCs/>
              </w:rPr>
            </w:pPr>
            <w:r w:rsidRPr="00DB54CD">
              <w:rPr>
                <w:b/>
                <w:bCs/>
              </w:rPr>
              <w:t>Instructional Activities (including formative assessments)</w:t>
            </w:r>
          </w:p>
        </w:tc>
        <w:tc>
          <w:tcPr>
            <w:tcW w:w="1578" w:type="dxa"/>
            <w:hideMark/>
          </w:tcPr>
          <w:p w14:paraId="4E0EAB0F" w14:textId="77777777" w:rsidR="009E73D9" w:rsidRPr="00DB54CD" w:rsidRDefault="009E73D9" w:rsidP="00485163">
            <w:pPr>
              <w:pStyle w:val="Tabletext"/>
              <w:jc w:val="center"/>
              <w:rPr>
                <w:b/>
                <w:bCs/>
              </w:rPr>
            </w:pPr>
            <w:r w:rsidRPr="00DB54CD">
              <w:rPr>
                <w:b/>
                <w:bCs/>
              </w:rPr>
              <w:t>Materials</w:t>
            </w:r>
          </w:p>
        </w:tc>
      </w:tr>
      <w:tr w:rsidR="00432237" w:rsidRPr="00447D20" w14:paraId="5F3779A6" w14:textId="77777777" w:rsidTr="173633A0">
        <w:trPr>
          <w:cantSplit w:val="0"/>
          <w:trHeight w:val="420"/>
        </w:trPr>
        <w:tc>
          <w:tcPr>
            <w:tcW w:w="2250" w:type="dxa"/>
          </w:tcPr>
          <w:p w14:paraId="6E70C78C" w14:textId="77777777" w:rsidR="00432237" w:rsidRDefault="00432237" w:rsidP="00485163">
            <w:pPr>
              <w:pStyle w:val="Tabletext"/>
              <w:jc w:val="center"/>
            </w:pPr>
          </w:p>
        </w:tc>
        <w:tc>
          <w:tcPr>
            <w:tcW w:w="5528" w:type="dxa"/>
          </w:tcPr>
          <w:p w14:paraId="299F2EC5" w14:textId="77777777" w:rsidR="00AD23F8" w:rsidRPr="00882A15" w:rsidRDefault="00432237" w:rsidP="00B02FEA">
            <w:pPr>
              <w:pStyle w:val="Tabletext"/>
              <w:rPr>
                <w:i/>
                <w:iCs/>
              </w:rPr>
            </w:pPr>
            <w:r w:rsidRPr="00882A15">
              <w:rPr>
                <w:i/>
                <w:iCs/>
              </w:rPr>
              <w:t xml:space="preserve">As an alternative to the Venn Diagram </w:t>
            </w:r>
            <w:r w:rsidR="00E26FB6" w:rsidRPr="00882A15">
              <w:rPr>
                <w:i/>
                <w:iCs/>
              </w:rPr>
              <w:t>portion of this lesson or an extension, consider having students</w:t>
            </w:r>
            <w:r w:rsidR="00AD23F8" w:rsidRPr="00882A15">
              <w:rPr>
                <w:i/>
                <w:iCs/>
              </w:rPr>
              <w:t>:</w:t>
            </w:r>
          </w:p>
          <w:p w14:paraId="6F5CE9A8" w14:textId="1E99E0EF" w:rsidR="00432237" w:rsidRPr="00882A15" w:rsidRDefault="00E26FB6" w:rsidP="00AD23F8">
            <w:pPr>
              <w:pStyle w:val="Tabletext"/>
              <w:numPr>
                <w:ilvl w:val="0"/>
                <w:numId w:val="41"/>
              </w:numPr>
              <w:rPr>
                <w:i/>
                <w:iCs/>
              </w:rPr>
            </w:pPr>
            <w:r w:rsidRPr="00882A15">
              <w:rPr>
                <w:i/>
                <w:iCs/>
              </w:rPr>
              <w:t xml:space="preserve">interview someone within your network </w:t>
            </w:r>
            <w:r w:rsidR="00AD23F8" w:rsidRPr="00882A15">
              <w:rPr>
                <w:i/>
                <w:iCs/>
              </w:rPr>
              <w:t xml:space="preserve">who serves as a non-traditional educator </w:t>
            </w:r>
            <w:r w:rsidR="00C92B6A">
              <w:rPr>
                <w:i/>
                <w:iCs/>
              </w:rPr>
              <w:t>in the corporate, government, or non-profit space.</w:t>
            </w:r>
            <w:r w:rsidR="009B1FD1">
              <w:rPr>
                <w:i/>
                <w:iCs/>
              </w:rPr>
              <w:t xml:space="preserve"> </w:t>
            </w:r>
            <w:r w:rsidR="00075459" w:rsidRPr="00075459">
              <w:rPr>
                <w:i/>
                <w:iCs/>
              </w:rPr>
              <w:t>For example, restaurants, salons, libraries, community outreach programs, etc. often have professional development led by an internal or external trainer.</w:t>
            </w:r>
          </w:p>
          <w:p w14:paraId="77A42BD5" w14:textId="4C5D9ABB" w:rsidR="00AD23F8" w:rsidRPr="000B0E6C" w:rsidRDefault="00AD23F8" w:rsidP="003E34D3">
            <w:pPr>
              <w:pStyle w:val="Tabletext"/>
              <w:numPr>
                <w:ilvl w:val="0"/>
                <w:numId w:val="41"/>
              </w:numPr>
              <w:rPr>
                <w:b/>
                <w:bCs/>
                <w:i/>
                <w:iCs/>
              </w:rPr>
            </w:pPr>
            <w:r w:rsidRPr="000B0E6C">
              <w:rPr>
                <w:i/>
                <w:iCs/>
              </w:rPr>
              <w:t>research non-traditional educator positions</w:t>
            </w:r>
            <w:r w:rsidR="00075459">
              <w:rPr>
                <w:i/>
                <w:iCs/>
              </w:rPr>
              <w:t xml:space="preserve"> in industries they find interesting</w:t>
            </w:r>
            <w:r w:rsidRPr="000B0E6C">
              <w:rPr>
                <w:i/>
                <w:iCs/>
              </w:rPr>
              <w:t xml:space="preserve"> </w:t>
            </w:r>
            <w:r w:rsidR="00C92B6A" w:rsidRPr="000B0E6C">
              <w:rPr>
                <w:i/>
                <w:iCs/>
              </w:rPr>
              <w:t xml:space="preserve">to </w:t>
            </w:r>
            <w:r w:rsidR="003E34D3" w:rsidRPr="000B0E6C">
              <w:rPr>
                <w:i/>
                <w:iCs/>
              </w:rPr>
              <w:t>discover their j</w:t>
            </w:r>
            <w:r w:rsidR="00C92B6A" w:rsidRPr="000B0E6C">
              <w:rPr>
                <w:i/>
                <w:iCs/>
              </w:rPr>
              <w:t>ob title</w:t>
            </w:r>
            <w:r w:rsidR="003E34D3" w:rsidRPr="000B0E6C">
              <w:rPr>
                <w:i/>
                <w:iCs/>
              </w:rPr>
              <w:t>s, the</w:t>
            </w:r>
            <w:r w:rsidR="000B0E6C" w:rsidRPr="000B0E6C">
              <w:rPr>
                <w:i/>
                <w:iCs/>
              </w:rPr>
              <w:t xml:space="preserve"> required</w:t>
            </w:r>
            <w:r w:rsidR="003E34D3" w:rsidRPr="000B0E6C">
              <w:rPr>
                <w:i/>
                <w:iCs/>
              </w:rPr>
              <w:t xml:space="preserve"> e</w:t>
            </w:r>
            <w:r w:rsidR="00C92B6A" w:rsidRPr="000B0E6C">
              <w:rPr>
                <w:i/>
                <w:iCs/>
              </w:rPr>
              <w:t>xperience/training/schooling</w:t>
            </w:r>
            <w:r w:rsidR="003E34D3" w:rsidRPr="000B0E6C">
              <w:rPr>
                <w:i/>
                <w:iCs/>
              </w:rPr>
              <w:t>, s</w:t>
            </w:r>
            <w:r w:rsidR="00C92B6A" w:rsidRPr="000B0E6C">
              <w:rPr>
                <w:i/>
                <w:iCs/>
              </w:rPr>
              <w:t xml:space="preserve">alary </w:t>
            </w:r>
            <w:r w:rsidR="003E34D3" w:rsidRPr="000B0E6C">
              <w:rPr>
                <w:i/>
                <w:iCs/>
              </w:rPr>
              <w:t>(where possible), t</w:t>
            </w:r>
            <w:r w:rsidR="00C92B6A" w:rsidRPr="000B0E6C">
              <w:rPr>
                <w:i/>
                <w:iCs/>
              </w:rPr>
              <w:t>ravel required</w:t>
            </w:r>
            <w:r w:rsidR="003E34D3" w:rsidRPr="000B0E6C">
              <w:rPr>
                <w:i/>
                <w:iCs/>
              </w:rPr>
              <w:t>, the t</w:t>
            </w:r>
            <w:r w:rsidR="00C92B6A" w:rsidRPr="000B0E6C">
              <w:rPr>
                <w:i/>
                <w:iCs/>
              </w:rPr>
              <w:t>ype of training they provide</w:t>
            </w:r>
            <w:r w:rsidR="003E34D3" w:rsidRPr="000B0E6C">
              <w:rPr>
                <w:i/>
                <w:iCs/>
              </w:rPr>
              <w:t>, etc.</w:t>
            </w:r>
          </w:p>
        </w:tc>
        <w:tc>
          <w:tcPr>
            <w:tcW w:w="1578" w:type="dxa"/>
          </w:tcPr>
          <w:p w14:paraId="703292D2" w14:textId="77777777" w:rsidR="00432237" w:rsidRDefault="00432237" w:rsidP="00485163">
            <w:pPr>
              <w:pStyle w:val="Tabletext"/>
              <w:jc w:val="center"/>
            </w:pPr>
          </w:p>
        </w:tc>
      </w:tr>
      <w:tr w:rsidR="00955B6A" w:rsidRPr="00447D20" w14:paraId="0D32C945" w14:textId="77777777" w:rsidTr="173633A0">
        <w:trPr>
          <w:cantSplit w:val="0"/>
          <w:trHeight w:val="420"/>
        </w:trPr>
        <w:tc>
          <w:tcPr>
            <w:tcW w:w="2250" w:type="dxa"/>
          </w:tcPr>
          <w:p w14:paraId="3B096FE9" w14:textId="633428A0" w:rsidR="00955B6A" w:rsidRDefault="000719F0" w:rsidP="00485163">
            <w:pPr>
              <w:pStyle w:val="Tabletext"/>
              <w:jc w:val="center"/>
            </w:pPr>
            <w:r>
              <w:t>5</w:t>
            </w:r>
            <w:r w:rsidR="00955B6A">
              <w:t xml:space="preserve"> mins</w:t>
            </w:r>
          </w:p>
        </w:tc>
        <w:tc>
          <w:tcPr>
            <w:tcW w:w="5528" w:type="dxa"/>
          </w:tcPr>
          <w:p w14:paraId="57D50D89" w14:textId="51CB8B71" w:rsidR="00301690" w:rsidRPr="00301690" w:rsidRDefault="00955B6A" w:rsidP="00B02FEA">
            <w:pPr>
              <w:pStyle w:val="Tabletext"/>
              <w:rPr>
                <w:b/>
                <w:bCs/>
              </w:rPr>
            </w:pPr>
            <w:r w:rsidRPr="00301690">
              <w:rPr>
                <w:b/>
                <w:bCs/>
              </w:rPr>
              <w:t>Bell</w:t>
            </w:r>
            <w:r w:rsidR="00413E11">
              <w:rPr>
                <w:b/>
                <w:bCs/>
              </w:rPr>
              <w:t>r</w:t>
            </w:r>
            <w:r w:rsidR="00301690" w:rsidRPr="00301690">
              <w:rPr>
                <w:b/>
                <w:bCs/>
              </w:rPr>
              <w:t>inger:</w:t>
            </w:r>
          </w:p>
          <w:p w14:paraId="4D0F1457" w14:textId="77777777" w:rsidR="00D94AD1" w:rsidRDefault="00D94AD1" w:rsidP="00D94AD1">
            <w:pPr>
              <w:pStyle w:val="Tabletext"/>
              <w:numPr>
                <w:ilvl w:val="0"/>
                <w:numId w:val="32"/>
              </w:numPr>
            </w:pPr>
            <w:r>
              <w:t xml:space="preserve">How do adults learn new information and skills once they finish school? </w:t>
            </w:r>
          </w:p>
          <w:p w14:paraId="438D80D2" w14:textId="77777777" w:rsidR="00D94AD1" w:rsidRDefault="00D94AD1" w:rsidP="00D94AD1">
            <w:pPr>
              <w:pStyle w:val="Tabletext"/>
              <w:numPr>
                <w:ilvl w:val="0"/>
                <w:numId w:val="32"/>
              </w:numPr>
            </w:pPr>
            <w:r>
              <w:t xml:space="preserve">What skills that K-12 teachers hold would be beneficial for someone hoping to teach adults? What additional skills might they need? </w:t>
            </w:r>
          </w:p>
          <w:p w14:paraId="741723D8" w14:textId="66ACF620" w:rsidR="009843F5" w:rsidRPr="00CF3950" w:rsidRDefault="009843F5" w:rsidP="00500872">
            <w:pPr>
              <w:pStyle w:val="Tabletext"/>
            </w:pPr>
          </w:p>
        </w:tc>
        <w:tc>
          <w:tcPr>
            <w:tcW w:w="1578" w:type="dxa"/>
          </w:tcPr>
          <w:p w14:paraId="36C70C61" w14:textId="40E2AE0F" w:rsidR="00955B6A" w:rsidRDefault="000D5EFC" w:rsidP="00485163">
            <w:pPr>
              <w:pStyle w:val="Tabletext"/>
              <w:jc w:val="center"/>
            </w:pPr>
            <w:r>
              <w:t>Student Guide</w:t>
            </w:r>
          </w:p>
        </w:tc>
      </w:tr>
      <w:tr w:rsidR="00DA4245" w:rsidRPr="00447D20" w14:paraId="68134695" w14:textId="77777777" w:rsidTr="173633A0">
        <w:trPr>
          <w:cantSplit w:val="0"/>
          <w:trHeight w:val="420"/>
        </w:trPr>
        <w:tc>
          <w:tcPr>
            <w:tcW w:w="2250" w:type="dxa"/>
          </w:tcPr>
          <w:p w14:paraId="1FACA6F8" w14:textId="15A36B98" w:rsidR="00DA4245" w:rsidRDefault="00AB76D8" w:rsidP="00485163">
            <w:pPr>
              <w:pStyle w:val="Tabletext"/>
              <w:jc w:val="center"/>
            </w:pPr>
            <w:r>
              <w:t>5</w:t>
            </w:r>
            <w:r w:rsidR="00D63137">
              <w:t xml:space="preserve"> mins</w:t>
            </w:r>
          </w:p>
        </w:tc>
        <w:tc>
          <w:tcPr>
            <w:tcW w:w="5528" w:type="dxa"/>
          </w:tcPr>
          <w:p w14:paraId="309FE667" w14:textId="6CB3318E" w:rsidR="0078406D" w:rsidRPr="00D63137" w:rsidRDefault="00D63137" w:rsidP="0078406D">
            <w:r>
              <w:rPr>
                <w:b/>
                <w:bCs/>
              </w:rPr>
              <w:t>Bellringer Review</w:t>
            </w:r>
          </w:p>
          <w:p w14:paraId="4005272A" w14:textId="1E1742B9" w:rsidR="00625061" w:rsidRDefault="00707EAA" w:rsidP="000B0E6C">
            <w:pPr>
              <w:pStyle w:val="Tabletext"/>
            </w:pPr>
            <w:r>
              <w:t xml:space="preserve">T: </w:t>
            </w:r>
            <w:r w:rsidR="00D94AD1">
              <w:t>Who can volunteer to share their response for the first question of our bellringer?</w:t>
            </w:r>
          </w:p>
          <w:p w14:paraId="035B5E26" w14:textId="1C3A5729" w:rsidR="00FB7B33" w:rsidRDefault="00FB7B33" w:rsidP="000B0E6C">
            <w:pPr>
              <w:pStyle w:val="Tabletext"/>
            </w:pPr>
            <w:r>
              <w:t xml:space="preserve">S: </w:t>
            </w:r>
            <w:r w:rsidR="00D94AD1">
              <w:t>(Provides response)</w:t>
            </w:r>
          </w:p>
          <w:p w14:paraId="7D67864F" w14:textId="0BD3E73B" w:rsidR="00E65E61" w:rsidRDefault="00FB7B33" w:rsidP="000B0E6C">
            <w:pPr>
              <w:pStyle w:val="Tabletext"/>
            </w:pPr>
            <w:r>
              <w:t xml:space="preserve">T: </w:t>
            </w:r>
            <w:r w:rsidR="00625061" w:rsidRPr="00625061">
              <w:t>What</w:t>
            </w:r>
            <w:r w:rsidR="00625061">
              <w:t xml:space="preserve"> about the second question? </w:t>
            </w:r>
          </w:p>
          <w:p w14:paraId="3D8E4B0A" w14:textId="3B4BF999" w:rsidR="00FB7B33" w:rsidRPr="00D63137" w:rsidRDefault="00FB7B33" w:rsidP="000B0E6C">
            <w:pPr>
              <w:pStyle w:val="Tabletext"/>
            </w:pPr>
            <w:r>
              <w:t xml:space="preserve">S: </w:t>
            </w:r>
            <w:r w:rsidR="00625061">
              <w:t>(Provides response)</w:t>
            </w:r>
          </w:p>
        </w:tc>
        <w:tc>
          <w:tcPr>
            <w:tcW w:w="1578" w:type="dxa"/>
          </w:tcPr>
          <w:p w14:paraId="16E19B66" w14:textId="77777777" w:rsidR="00DA4245" w:rsidRDefault="00DA4245" w:rsidP="00485163">
            <w:pPr>
              <w:pStyle w:val="Tabletext"/>
              <w:jc w:val="center"/>
            </w:pPr>
          </w:p>
        </w:tc>
      </w:tr>
      <w:tr w:rsidR="00B125BD" w:rsidRPr="00447D20" w14:paraId="028CE406" w14:textId="77777777" w:rsidTr="173633A0">
        <w:trPr>
          <w:cantSplit w:val="0"/>
          <w:trHeight w:val="420"/>
        </w:trPr>
        <w:tc>
          <w:tcPr>
            <w:tcW w:w="2250" w:type="dxa"/>
          </w:tcPr>
          <w:p w14:paraId="3737C0F3" w14:textId="05E8029B" w:rsidR="00B125BD" w:rsidRDefault="001021F5" w:rsidP="00B125BD">
            <w:pPr>
              <w:pStyle w:val="Tabletext"/>
              <w:jc w:val="center"/>
            </w:pPr>
            <w:r>
              <w:t>12</w:t>
            </w:r>
            <w:r w:rsidRPr="00205E12">
              <w:t xml:space="preserve"> </w:t>
            </w:r>
            <w:r w:rsidR="00B125BD" w:rsidRPr="00205E12">
              <w:t>mins</w:t>
            </w:r>
          </w:p>
        </w:tc>
        <w:tc>
          <w:tcPr>
            <w:tcW w:w="5528" w:type="dxa"/>
          </w:tcPr>
          <w:p w14:paraId="2C98C29B" w14:textId="30B8AAC8" w:rsidR="00500872" w:rsidRDefault="00297AFC" w:rsidP="00676193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  <w:r w:rsidR="00CF5A64" w:rsidRPr="00CF5A64">
              <w:rPr>
                <w:b/>
                <w:bCs/>
              </w:rPr>
              <w:t>: Introduction to Non-traditional educators</w:t>
            </w:r>
          </w:p>
          <w:p w14:paraId="2BE61C56" w14:textId="24658C23" w:rsidR="00155376" w:rsidRDefault="00155376" w:rsidP="00676193">
            <w:pPr>
              <w:pStyle w:val="Tabletext"/>
            </w:pPr>
            <w:r>
              <w:t xml:space="preserve">T: </w:t>
            </w:r>
            <w:r w:rsidR="00805339">
              <w:t>N</w:t>
            </w:r>
            <w:r w:rsidR="00751066">
              <w:t xml:space="preserve">o matter what career path you choose, you will need to learn new </w:t>
            </w:r>
            <w:r w:rsidR="00805339">
              <w:t>things</w:t>
            </w:r>
            <w:r w:rsidR="00751066">
              <w:t xml:space="preserve"> for your job. </w:t>
            </w:r>
            <w:r w:rsidR="00805339">
              <w:t>E</w:t>
            </w:r>
            <w:r w:rsidR="00D75386">
              <w:t xml:space="preserve">ducators </w:t>
            </w:r>
            <w:r w:rsidR="008209A0">
              <w:t xml:space="preserve">who </w:t>
            </w:r>
            <w:r w:rsidR="000A6328">
              <w:t xml:space="preserve">work outside of schools </w:t>
            </w:r>
            <w:r w:rsidR="00F07F52">
              <w:t xml:space="preserve">also </w:t>
            </w:r>
            <w:r w:rsidR="00D75386">
              <w:t xml:space="preserve">facilitate </w:t>
            </w:r>
            <w:r w:rsidR="00F07F52">
              <w:t>a variety of learning</w:t>
            </w:r>
            <w:r w:rsidR="00D75386">
              <w:t xml:space="preserve"> experience</w:t>
            </w:r>
            <w:r w:rsidR="00F07F52">
              <w:t>s</w:t>
            </w:r>
            <w:r w:rsidR="00D75386">
              <w:t xml:space="preserve">. </w:t>
            </w:r>
            <w:r>
              <w:t xml:space="preserve">Today we are going to be </w:t>
            </w:r>
            <w:r w:rsidR="00D75386">
              <w:t>learning more a</w:t>
            </w:r>
            <w:r w:rsidR="00CE31D5">
              <w:t xml:space="preserve">bout these non-traditional educators. </w:t>
            </w:r>
          </w:p>
          <w:p w14:paraId="4F5DC209" w14:textId="10EF69E2" w:rsidR="00676193" w:rsidRPr="00846EE3" w:rsidRDefault="00232CC6" w:rsidP="00676193">
            <w:pPr>
              <w:pStyle w:val="Tabletext"/>
            </w:pPr>
            <w:r w:rsidRPr="00846EE3">
              <w:t>T:</w:t>
            </w:r>
            <w:r w:rsidR="00500872">
              <w:t xml:space="preserve"> </w:t>
            </w:r>
            <w:r w:rsidR="00676193" w:rsidRPr="00846EE3">
              <w:t xml:space="preserve">Please find the </w:t>
            </w:r>
            <w:r w:rsidR="00C8223D">
              <w:t xml:space="preserve">non-traditional educators </w:t>
            </w:r>
            <w:r w:rsidR="00AE6BA5">
              <w:t>n</w:t>
            </w:r>
            <w:r w:rsidR="00A70C57" w:rsidRPr="00A70C57">
              <w:t>otes</w:t>
            </w:r>
            <w:r w:rsidR="00A70C57" w:rsidRPr="000330AC">
              <w:rPr>
                <w:b/>
                <w:bCs/>
              </w:rPr>
              <w:t xml:space="preserve"> </w:t>
            </w:r>
            <w:r w:rsidR="00676193" w:rsidRPr="00846EE3">
              <w:t>section on your student guide.</w:t>
            </w:r>
          </w:p>
          <w:p w14:paraId="034F79D9" w14:textId="50A5E839" w:rsidR="008138CB" w:rsidRPr="00846EE3" w:rsidRDefault="00676193" w:rsidP="00676193">
            <w:pPr>
              <w:pStyle w:val="Tabletext"/>
            </w:pPr>
            <w:r w:rsidRPr="00846EE3">
              <w:t>S: (Locate the section on student guide.)</w:t>
            </w:r>
          </w:p>
          <w:p w14:paraId="7FB96E6C" w14:textId="7125AAD9" w:rsidR="00A70C57" w:rsidRDefault="00A70C57" w:rsidP="006C22DB">
            <w:pPr>
              <w:pStyle w:val="Tabletext"/>
            </w:pPr>
            <w:r>
              <w:t xml:space="preserve">T: </w:t>
            </w:r>
            <w:r w:rsidR="00C85C4D">
              <w:t xml:space="preserve">We are going to begin with a definition of a </w:t>
            </w:r>
            <w:r w:rsidR="00C85C4D" w:rsidRPr="00C85C4D">
              <w:rPr>
                <w:b/>
                <w:bCs/>
              </w:rPr>
              <w:t>non-traditional educator</w:t>
            </w:r>
            <w:r w:rsidR="00C85C4D">
              <w:t>.</w:t>
            </w:r>
          </w:p>
          <w:p w14:paraId="77D10899" w14:textId="77777777" w:rsidR="00C85C4D" w:rsidRDefault="00C85C4D" w:rsidP="00C85C4D">
            <w:pPr>
              <w:pStyle w:val="Tabletext"/>
              <w:ind w:left="720"/>
            </w:pPr>
            <w:r w:rsidRPr="00C85C4D">
              <w:t>professionals who develop and implement programs intended to improve employees’ skills and knowledge in an industry outside of K-12 schools.</w:t>
            </w:r>
          </w:p>
          <w:p w14:paraId="1149E2ED" w14:textId="6867F93A" w:rsidR="00DA5A4C" w:rsidRDefault="00DA5A4C" w:rsidP="006C22DB">
            <w:pPr>
              <w:pStyle w:val="Tabletext"/>
            </w:pPr>
            <w:r>
              <w:t>S: (Write definition in student guide.)</w:t>
            </w:r>
          </w:p>
          <w:p w14:paraId="59DFFEC2" w14:textId="6D6DD05A" w:rsidR="00E65E61" w:rsidRDefault="00DA5A4C" w:rsidP="00E65E61">
            <w:pPr>
              <w:pStyle w:val="Tabletext"/>
            </w:pPr>
            <w:r>
              <w:t xml:space="preserve">T: </w:t>
            </w:r>
            <w:r w:rsidR="00C85C4D">
              <w:t xml:space="preserve">Non-traditional educators may work in </w:t>
            </w:r>
            <w:r w:rsidR="00C85C4D" w:rsidRPr="00F619A6">
              <w:t>corporations, community outreach, nonprofits, and government entities</w:t>
            </w:r>
            <w:r w:rsidR="00F619A6">
              <w:t>.</w:t>
            </w:r>
            <w:r w:rsidR="00E65E61">
              <w:t xml:space="preserve"> </w:t>
            </w:r>
          </w:p>
          <w:p w14:paraId="07986E47" w14:textId="0D77E27A" w:rsidR="00E65E61" w:rsidRDefault="00E65E61" w:rsidP="00E65E61">
            <w:pPr>
              <w:pStyle w:val="Tabletext"/>
            </w:pPr>
            <w:r>
              <w:t>T: What sorts of new information or skills might an adult need to learn in any of these industries?</w:t>
            </w:r>
          </w:p>
          <w:p w14:paraId="7AFE6622" w14:textId="77777777" w:rsidR="00E65E61" w:rsidRDefault="00E65E61" w:rsidP="00E65E61">
            <w:pPr>
              <w:pStyle w:val="Tabletext"/>
            </w:pPr>
            <w:r>
              <w:t>S: Maybe they have a new software to use at work, new equipment, new policies, etc.</w:t>
            </w:r>
          </w:p>
          <w:p w14:paraId="3E8F8D45" w14:textId="14D4D92C" w:rsidR="00C62572" w:rsidRDefault="00C62572" w:rsidP="0088309C">
            <w:pPr>
              <w:pStyle w:val="Tabletext"/>
            </w:pPr>
            <w:r>
              <w:t xml:space="preserve">T: Much of your time in your education and training course have been focused on </w:t>
            </w:r>
            <w:r w:rsidRPr="00C62572">
              <w:rPr>
                <w:b/>
                <w:bCs/>
              </w:rPr>
              <w:t>pedagogy</w:t>
            </w:r>
            <w:r>
              <w:rPr>
                <w:b/>
                <w:bCs/>
              </w:rPr>
              <w:t xml:space="preserve">, </w:t>
            </w:r>
            <w:r>
              <w:t xml:space="preserve">which </w:t>
            </w:r>
            <w:r w:rsidR="007B56E8">
              <w:t xml:space="preserve">is the practice of educating students. These non-traditional educators often practice </w:t>
            </w:r>
            <w:r w:rsidR="007B56E8" w:rsidRPr="007B56E8">
              <w:rPr>
                <w:b/>
                <w:bCs/>
              </w:rPr>
              <w:t>andragogy</w:t>
            </w:r>
            <w:r w:rsidR="007B56E8">
              <w:t xml:space="preserve">. If pedagogy is </w:t>
            </w:r>
            <w:r w:rsidR="00067C73">
              <w:t>educating students, what do you think andragogy means?</w:t>
            </w:r>
          </w:p>
          <w:p w14:paraId="05F79618" w14:textId="50424C72" w:rsidR="00067C73" w:rsidRDefault="00067C73" w:rsidP="0088309C">
            <w:pPr>
              <w:pStyle w:val="Tabletext"/>
            </w:pPr>
            <w:r>
              <w:t>S: andragogy means teaching adults.</w:t>
            </w:r>
          </w:p>
          <w:p w14:paraId="73BFC742" w14:textId="14BF1EB3" w:rsidR="00067C73" w:rsidRPr="007B56E8" w:rsidRDefault="00067C73" w:rsidP="0088309C">
            <w:pPr>
              <w:pStyle w:val="Tabletext"/>
            </w:pPr>
            <w:r>
              <w:t>T: Here is a formal definition:</w:t>
            </w:r>
          </w:p>
          <w:p w14:paraId="3298C34A" w14:textId="4B96E744" w:rsidR="00C62572" w:rsidRPr="00067C73" w:rsidRDefault="00067C73" w:rsidP="00067C73">
            <w:pPr>
              <w:pStyle w:val="Tabletext"/>
              <w:ind w:left="720"/>
            </w:pPr>
            <w:r w:rsidRPr="00067C73">
              <w:t>the method and practice of teaching adult learners</w:t>
            </w:r>
          </w:p>
          <w:p w14:paraId="35BE8D58" w14:textId="1BE0D0DC" w:rsidR="00FF66DF" w:rsidRDefault="00987DA9" w:rsidP="0088309C">
            <w:pPr>
              <w:pStyle w:val="Tabletext"/>
            </w:pPr>
            <w:r>
              <w:t xml:space="preserve">T: </w:t>
            </w:r>
            <w:r w:rsidR="00FF66DF">
              <w:t xml:space="preserve">Please locate the Non-traditional </w:t>
            </w:r>
            <w:r w:rsidR="00220594">
              <w:t>E</w:t>
            </w:r>
            <w:r w:rsidR="00FF66DF">
              <w:t>ducators graphic organizer.</w:t>
            </w:r>
          </w:p>
          <w:p w14:paraId="468BB636" w14:textId="77777777" w:rsidR="00FF66DF" w:rsidRDefault="00FF66DF" w:rsidP="0088309C">
            <w:pPr>
              <w:pStyle w:val="Tabletext"/>
            </w:pPr>
            <w:r>
              <w:t>S: (Locate organizer)</w:t>
            </w:r>
          </w:p>
          <w:p w14:paraId="49FADA2A" w14:textId="42DE6C66" w:rsidR="0088309C" w:rsidRDefault="00FF66DF" w:rsidP="0088309C">
            <w:pPr>
              <w:pStyle w:val="Tabletext"/>
            </w:pPr>
            <w:r>
              <w:t>T: (</w:t>
            </w:r>
            <w:r w:rsidR="001B5477">
              <w:t xml:space="preserve">guide </w:t>
            </w:r>
            <w:r>
              <w:t>students to complete the graphic organizer using PowerPoint)</w:t>
            </w:r>
          </w:p>
          <w:p w14:paraId="35E05D79" w14:textId="3BDA2FE0" w:rsidR="0088309C" w:rsidRPr="0088309C" w:rsidRDefault="0088309C" w:rsidP="0088309C">
            <w:pPr>
              <w:pStyle w:val="Tabletext"/>
            </w:pPr>
            <w:r w:rsidRPr="0088309C">
              <w:t>S: (</w:t>
            </w:r>
            <w:r w:rsidR="00FF66DF">
              <w:t>Complete graphic organizer</w:t>
            </w:r>
            <w:r w:rsidRPr="0088309C">
              <w:t>)</w:t>
            </w:r>
          </w:p>
          <w:p w14:paraId="0074B104" w14:textId="4BBDBAB3" w:rsidR="00FF66DF" w:rsidRDefault="0006262B" w:rsidP="0088309C">
            <w:pPr>
              <w:pStyle w:val="Tabletext"/>
            </w:pPr>
            <w:r>
              <w:t xml:space="preserve">T: </w:t>
            </w:r>
            <w:r w:rsidR="00220594">
              <w:t>T</w:t>
            </w:r>
            <w:r>
              <w:t xml:space="preserve">ake the next two minutes to turn and talk with your neighbor to discuss </w:t>
            </w:r>
            <w:r w:rsidR="00220594">
              <w:t>how the responsibilities of non-traditional educators are similar and different to that of K-12 teachers</w:t>
            </w:r>
            <w:r w:rsidR="0079151D">
              <w:t xml:space="preserve"> (Set timer for 2 minutes).</w:t>
            </w:r>
          </w:p>
          <w:p w14:paraId="22D358D0" w14:textId="674FCC01" w:rsidR="00220594" w:rsidRDefault="00220594" w:rsidP="0088309C">
            <w:pPr>
              <w:pStyle w:val="Tabletext"/>
            </w:pPr>
            <w:r>
              <w:t>S: (Turn and talk)</w:t>
            </w:r>
          </w:p>
          <w:p w14:paraId="77CF6E6D" w14:textId="56AB3153" w:rsidR="0088309C" w:rsidRPr="0088309C" w:rsidRDefault="0088309C" w:rsidP="0006262B">
            <w:pPr>
              <w:pStyle w:val="Tabletext"/>
            </w:pPr>
            <w:r w:rsidRPr="0088309C">
              <w:t xml:space="preserve">T: </w:t>
            </w:r>
            <w:r w:rsidR="002649F8">
              <w:t xml:space="preserve">How do are the responsibilities of non-traditional educators </w:t>
            </w:r>
            <w:r w:rsidR="00D56849">
              <w:t>like</w:t>
            </w:r>
            <w:r w:rsidR="002649F8">
              <w:t xml:space="preserve"> </w:t>
            </w:r>
            <w:r w:rsidR="0079151D">
              <w:t xml:space="preserve">those </w:t>
            </w:r>
            <w:r w:rsidR="002649F8">
              <w:t xml:space="preserve">of </w:t>
            </w:r>
            <w:r w:rsidR="0006262B">
              <w:t>traditional K-12 teachers?</w:t>
            </w:r>
          </w:p>
          <w:p w14:paraId="620397BC" w14:textId="69F15CCB" w:rsidR="008501D6" w:rsidRDefault="0088309C" w:rsidP="0088309C">
            <w:pPr>
              <w:pStyle w:val="Tabletext"/>
            </w:pPr>
            <w:r w:rsidRPr="0088309C">
              <w:t xml:space="preserve">S: </w:t>
            </w:r>
            <w:r w:rsidR="00C36FBA">
              <w:t>(Answers will vary but may include planning, delivery, knowledge of content, knowledge of students, knowledge of instructional delivery.</w:t>
            </w:r>
          </w:p>
          <w:p w14:paraId="3B912415" w14:textId="07EAFD26" w:rsidR="00957757" w:rsidRDefault="008501D6" w:rsidP="00957757">
            <w:pPr>
              <w:pStyle w:val="Tabletext"/>
            </w:pPr>
            <w:r>
              <w:t xml:space="preserve">T: </w:t>
            </w:r>
            <w:r w:rsidR="0006262B">
              <w:t xml:space="preserve">How are they different? </w:t>
            </w:r>
          </w:p>
          <w:p w14:paraId="70F20730" w14:textId="73C435AC" w:rsidR="005D1DF6" w:rsidRPr="00A701AF" w:rsidRDefault="00957757" w:rsidP="00435C33">
            <w:pPr>
              <w:pStyle w:val="Tabletext"/>
            </w:pPr>
            <w:r w:rsidRPr="0088309C">
              <w:t xml:space="preserve">S: </w:t>
            </w:r>
            <w:r w:rsidR="001B5477">
              <w:t xml:space="preserve">(Answers will vary but may include differences in age, content, </w:t>
            </w:r>
            <w:r w:rsidR="00F210BC">
              <w:t xml:space="preserve">grading, location, </w:t>
            </w:r>
            <w:r w:rsidR="00C36FBA">
              <w:t xml:space="preserve">type of </w:t>
            </w:r>
            <w:r w:rsidR="00F210BC">
              <w:t>instructional delivery</w:t>
            </w:r>
            <w:r w:rsidR="00C36FBA">
              <w:t>, purpose for learning.)</w:t>
            </w:r>
            <w:r w:rsidR="0006262B" w:rsidRPr="0006262B">
              <w:t xml:space="preserve"> </w:t>
            </w:r>
          </w:p>
        </w:tc>
        <w:tc>
          <w:tcPr>
            <w:tcW w:w="1578" w:type="dxa"/>
          </w:tcPr>
          <w:p w14:paraId="3167A34F" w14:textId="0DA19383" w:rsidR="00B125BD" w:rsidRDefault="00D75B01" w:rsidP="00B125BD">
            <w:pPr>
              <w:pStyle w:val="Tabletext"/>
              <w:jc w:val="center"/>
            </w:pPr>
            <w:r>
              <w:t>Student Guide</w:t>
            </w:r>
            <w:r w:rsidR="00766A5A">
              <w:t>, PPT</w:t>
            </w:r>
          </w:p>
          <w:p w14:paraId="100A9F45" w14:textId="0034FD75" w:rsidR="00B614CF" w:rsidRPr="00205E12" w:rsidRDefault="00B614CF" w:rsidP="00F547CF"/>
        </w:tc>
      </w:tr>
      <w:tr w:rsidR="00C2456C" w:rsidRPr="00447D20" w14:paraId="4CBDB38C" w14:textId="77777777" w:rsidTr="173633A0">
        <w:trPr>
          <w:cantSplit w:val="0"/>
          <w:trHeight w:val="420"/>
        </w:trPr>
        <w:tc>
          <w:tcPr>
            <w:tcW w:w="2250" w:type="dxa"/>
          </w:tcPr>
          <w:p w14:paraId="6B2C11D7" w14:textId="7C723E4A" w:rsidR="00C2456C" w:rsidRDefault="00932382" w:rsidP="00766A5A">
            <w:pPr>
              <w:pStyle w:val="Tabletext"/>
              <w:jc w:val="center"/>
            </w:pPr>
            <w:r>
              <w:t>5</w:t>
            </w:r>
            <w:r w:rsidR="00435C33">
              <w:t xml:space="preserve"> mins</w:t>
            </w:r>
          </w:p>
        </w:tc>
        <w:tc>
          <w:tcPr>
            <w:tcW w:w="5528" w:type="dxa"/>
          </w:tcPr>
          <w:p w14:paraId="18E4C286" w14:textId="33BA2ED2" w:rsidR="00C2456C" w:rsidRDefault="0079151D" w:rsidP="00C2456C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  <w:r w:rsidR="00C2456C">
              <w:rPr>
                <w:b/>
                <w:bCs/>
              </w:rPr>
              <w:t xml:space="preserve">: </w:t>
            </w:r>
            <w:r w:rsidR="00932382">
              <w:rPr>
                <w:b/>
                <w:bCs/>
              </w:rPr>
              <w:t>Non-traditional Educator</w:t>
            </w:r>
            <w:r w:rsidR="00C2456C">
              <w:rPr>
                <w:b/>
                <w:bCs/>
              </w:rPr>
              <w:t xml:space="preserve"> Pathway</w:t>
            </w:r>
            <w:r w:rsidR="00932382">
              <w:rPr>
                <w:b/>
                <w:bCs/>
              </w:rPr>
              <w:t>s</w:t>
            </w:r>
          </w:p>
          <w:p w14:paraId="3C5AFBF9" w14:textId="77777777" w:rsidR="00221315" w:rsidRDefault="00435C33" w:rsidP="00435C33">
            <w:pPr>
              <w:pStyle w:val="Tabletext"/>
            </w:pPr>
            <w:r>
              <w:t xml:space="preserve">T: </w:t>
            </w:r>
            <w:r w:rsidR="00221315">
              <w:t>How does a person become a nontraditional educator? What do you think is required?</w:t>
            </w:r>
          </w:p>
          <w:p w14:paraId="236437E1" w14:textId="3BC9A313" w:rsidR="00221315" w:rsidRDefault="00221315" w:rsidP="00435C33">
            <w:pPr>
              <w:pStyle w:val="Tabletext"/>
            </w:pPr>
            <w:r>
              <w:t xml:space="preserve">S: (Answers will vary) </w:t>
            </w:r>
          </w:p>
          <w:p w14:paraId="586D2C7C" w14:textId="746F2A3F" w:rsidR="00435C33" w:rsidRDefault="00221315" w:rsidP="00435C33">
            <w:pPr>
              <w:pStyle w:val="Tabletext"/>
            </w:pPr>
            <w:r>
              <w:t xml:space="preserve">T: </w:t>
            </w:r>
            <w:r w:rsidR="00435C33">
              <w:t>Please locate the Teacher Pathway Scenarios on your student guide.</w:t>
            </w:r>
          </w:p>
          <w:p w14:paraId="05DB65F7" w14:textId="26BA4EF2" w:rsidR="00435C33" w:rsidRDefault="00435C33" w:rsidP="00435C33">
            <w:pPr>
              <w:pStyle w:val="Tabletext"/>
            </w:pPr>
            <w:r>
              <w:t>S: (Locates scenarios)</w:t>
            </w:r>
          </w:p>
          <w:p w14:paraId="67EC01A4" w14:textId="47A0A084" w:rsidR="00435C33" w:rsidRDefault="00435C33" w:rsidP="00435C33">
            <w:pPr>
              <w:pStyle w:val="Tabletext"/>
            </w:pPr>
            <w:r>
              <w:t xml:space="preserve">T: </w:t>
            </w:r>
            <w:r w:rsidR="00482F73">
              <w:t>T</w:t>
            </w:r>
            <w:r w:rsidR="0032391E">
              <w:t xml:space="preserve">here are many different </w:t>
            </w:r>
            <w:r w:rsidR="004F260F">
              <w:t>routes</w:t>
            </w:r>
            <w:r w:rsidR="0032391E">
              <w:t xml:space="preserve"> that could lead </w:t>
            </w:r>
            <w:r w:rsidR="00482F73">
              <w:t xml:space="preserve">to a nontraditional educator role. </w:t>
            </w:r>
            <w:r w:rsidR="00006461">
              <w:t>Much of it</w:t>
            </w:r>
            <w:r w:rsidR="007A5FF2">
              <w:t xml:space="preserve"> </w:t>
            </w:r>
            <w:r w:rsidR="0032391E">
              <w:t xml:space="preserve">depends on the organization you hope to work with. </w:t>
            </w:r>
            <w:r>
              <w:t xml:space="preserve">Please fill in the blanks as we review these two possible scenarios. </w:t>
            </w:r>
          </w:p>
          <w:p w14:paraId="73092A82" w14:textId="5CCB1AD5" w:rsidR="00410764" w:rsidRDefault="0032391E" w:rsidP="00435C33">
            <w:pPr>
              <w:pStyle w:val="Tabletext"/>
            </w:pPr>
            <w:r>
              <w:t xml:space="preserve">T: </w:t>
            </w:r>
            <w:r w:rsidR="007A5A6C">
              <w:t>You will likely need a college degree.</w:t>
            </w:r>
            <w:r w:rsidRPr="0032391E">
              <w:t xml:space="preserve"> </w:t>
            </w:r>
            <w:r w:rsidR="007A5A6C">
              <w:t xml:space="preserve">A </w:t>
            </w:r>
            <w:r w:rsidRPr="0032391E">
              <w:t xml:space="preserve">degree in Education or Human Resources Training and Development </w:t>
            </w:r>
            <w:r w:rsidR="000347E4">
              <w:t xml:space="preserve">will provide you with the </w:t>
            </w:r>
            <w:r w:rsidR="00A05CFE">
              <w:t xml:space="preserve">andragogy skills needed to </w:t>
            </w:r>
            <w:r w:rsidR="00A10E84">
              <w:t xml:space="preserve">teach adults in the workplace. </w:t>
            </w:r>
          </w:p>
          <w:p w14:paraId="30F33E3A" w14:textId="0B9A47C2" w:rsidR="00410764" w:rsidRDefault="00410764" w:rsidP="00435C33">
            <w:pPr>
              <w:pStyle w:val="Tabletext"/>
            </w:pPr>
            <w:r>
              <w:t xml:space="preserve">T: </w:t>
            </w:r>
            <w:r w:rsidR="00B04442">
              <w:t xml:space="preserve">A degree in another field will provide you with content knowledge you could later apply to teaching </w:t>
            </w:r>
            <w:r w:rsidR="007B029F">
              <w:t>adults in the workplace. For example, a degree in computer science could help you</w:t>
            </w:r>
            <w:r w:rsidR="00CC4737">
              <w:t xml:space="preserve"> train adults to write computer code.</w:t>
            </w:r>
            <w:r w:rsidR="000F343A">
              <w:t xml:space="preserve"> Which path seems most effective?</w:t>
            </w:r>
          </w:p>
          <w:p w14:paraId="2DBEEED4" w14:textId="38BF9C1E" w:rsidR="00A4565D" w:rsidRDefault="00A4565D" w:rsidP="00435C33">
            <w:pPr>
              <w:pStyle w:val="Tabletext"/>
            </w:pPr>
            <w:r>
              <w:t>S: (</w:t>
            </w:r>
            <w:r w:rsidR="007A5A6C">
              <w:t xml:space="preserve">Answers </w:t>
            </w:r>
            <w:r>
              <w:t>will vary)</w:t>
            </w:r>
          </w:p>
          <w:p w14:paraId="3F714664" w14:textId="6174E6E7" w:rsidR="00435C33" w:rsidRDefault="00435C33" w:rsidP="00435C33">
            <w:pPr>
              <w:pStyle w:val="Tabletext"/>
            </w:pPr>
            <w:r w:rsidRPr="0088309C">
              <w:t xml:space="preserve">T: </w:t>
            </w:r>
            <w:r w:rsidR="00D56849">
              <w:t>Let us</w:t>
            </w:r>
            <w:r w:rsidR="00410764">
              <w:t xml:space="preserve"> compare </w:t>
            </w:r>
            <w:r>
              <w:t>the requirements to becom</w:t>
            </w:r>
            <w:r w:rsidR="00410764">
              <w:t>ing</w:t>
            </w:r>
            <w:r>
              <w:t xml:space="preserve"> non-traditional educators—how are they similar or different to </w:t>
            </w:r>
            <w:r w:rsidR="00410764">
              <w:t xml:space="preserve">that of traditional </w:t>
            </w:r>
            <w:r>
              <w:t>K-12 Teachers?</w:t>
            </w:r>
          </w:p>
          <w:p w14:paraId="14B55713" w14:textId="34924B6C" w:rsidR="00C2456C" w:rsidRPr="00A4565D" w:rsidRDefault="00435C33" w:rsidP="00A4565D">
            <w:pPr>
              <w:pStyle w:val="Tabletext"/>
            </w:pPr>
            <w:r w:rsidRPr="0088309C">
              <w:t xml:space="preserve">S: </w:t>
            </w:r>
            <w:r>
              <w:t>They are similar because both require a bachelor’s degree, but the non-traditional educator do not typically need certification.</w:t>
            </w:r>
          </w:p>
        </w:tc>
        <w:tc>
          <w:tcPr>
            <w:tcW w:w="1578" w:type="dxa"/>
          </w:tcPr>
          <w:p w14:paraId="0BDA3205" w14:textId="77777777" w:rsidR="00C2456C" w:rsidRDefault="00C2456C" w:rsidP="00766A5A">
            <w:pPr>
              <w:pStyle w:val="Tabletext"/>
              <w:jc w:val="center"/>
            </w:pPr>
          </w:p>
        </w:tc>
      </w:tr>
      <w:tr w:rsidR="00766A5A" w:rsidRPr="00447D20" w14:paraId="74ABDA05" w14:textId="77777777" w:rsidTr="173633A0">
        <w:trPr>
          <w:cantSplit w:val="0"/>
          <w:trHeight w:val="420"/>
        </w:trPr>
        <w:tc>
          <w:tcPr>
            <w:tcW w:w="2250" w:type="dxa"/>
          </w:tcPr>
          <w:p w14:paraId="22C9E52D" w14:textId="3E77C358" w:rsidR="00766A5A" w:rsidRDefault="000330AC" w:rsidP="00766A5A">
            <w:pPr>
              <w:pStyle w:val="Tabletext"/>
              <w:jc w:val="center"/>
            </w:pPr>
            <w:r>
              <w:t>10</w:t>
            </w:r>
            <w:r w:rsidR="00766A5A">
              <w:t xml:space="preserve"> mins</w:t>
            </w:r>
          </w:p>
        </w:tc>
        <w:tc>
          <w:tcPr>
            <w:tcW w:w="5528" w:type="dxa"/>
          </w:tcPr>
          <w:p w14:paraId="05CC24D0" w14:textId="7FA545EF" w:rsidR="00766A5A" w:rsidRDefault="00CF5A64" w:rsidP="00766A5A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  <w:r w:rsidRPr="00CF5A64">
              <w:rPr>
                <w:b/>
                <w:bCs/>
              </w:rPr>
              <w:t xml:space="preserve">Practice: K-12/Non-traditional educators Venn Diagram </w:t>
            </w:r>
          </w:p>
          <w:p w14:paraId="7119C895" w14:textId="77777777" w:rsidR="00CF5A64" w:rsidRDefault="00CF5A64" w:rsidP="00766A5A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</w:p>
          <w:p w14:paraId="74AA81D7" w14:textId="3455CE5C" w:rsidR="009F2D17" w:rsidRDefault="00766A5A" w:rsidP="008173AA">
            <w:pPr>
              <w:pStyle w:val="Tabletextbullet"/>
              <w:numPr>
                <w:ilvl w:val="0"/>
                <w:numId w:val="0"/>
              </w:numPr>
            </w:pPr>
            <w:r>
              <w:t xml:space="preserve">T: </w:t>
            </w:r>
            <w:r w:rsidR="00AB6FD5">
              <w:t xml:space="preserve">Now that </w:t>
            </w:r>
            <w:r w:rsidR="00D81169">
              <w:t xml:space="preserve">you </w:t>
            </w:r>
            <w:r w:rsidR="00A4565D">
              <w:t xml:space="preserve">have a feel for the roles and responsibilities of non-traditional educators, we are going to </w:t>
            </w:r>
            <w:r w:rsidR="00D56849">
              <w:t>compare</w:t>
            </w:r>
            <w:r w:rsidR="00A4565D">
              <w:t xml:space="preserve"> th</w:t>
            </w:r>
            <w:r w:rsidR="009F2D17">
              <w:t xml:space="preserve">is group with traditional K-12 educators. Please locate the </w:t>
            </w:r>
            <w:r w:rsidR="00280E39">
              <w:t>Venn</w:t>
            </w:r>
            <w:r w:rsidR="009F2D17">
              <w:t xml:space="preserve"> diagram in your student guide.</w:t>
            </w:r>
          </w:p>
          <w:p w14:paraId="6AA1CD11" w14:textId="77777777" w:rsidR="009F2D17" w:rsidRDefault="009F2D17" w:rsidP="008173AA">
            <w:pPr>
              <w:pStyle w:val="Tabletextbullet"/>
              <w:numPr>
                <w:ilvl w:val="0"/>
                <w:numId w:val="0"/>
              </w:numPr>
            </w:pPr>
          </w:p>
          <w:p w14:paraId="5F81BC7B" w14:textId="2F5BEC0A" w:rsidR="009F2D17" w:rsidRDefault="009F2D17" w:rsidP="008173AA">
            <w:pPr>
              <w:pStyle w:val="Tabletextbullet"/>
              <w:numPr>
                <w:ilvl w:val="0"/>
                <w:numId w:val="0"/>
              </w:numPr>
            </w:pPr>
            <w:r>
              <w:t xml:space="preserve">S: (Locates </w:t>
            </w:r>
            <w:r w:rsidR="00280E39">
              <w:t>Venn</w:t>
            </w:r>
            <w:r>
              <w:t xml:space="preserve"> diagram) </w:t>
            </w:r>
          </w:p>
          <w:p w14:paraId="231E871F" w14:textId="77777777" w:rsidR="009F2D17" w:rsidRDefault="009F2D17" w:rsidP="008173AA">
            <w:pPr>
              <w:pStyle w:val="Tabletextbullet"/>
              <w:numPr>
                <w:ilvl w:val="0"/>
                <w:numId w:val="0"/>
              </w:numPr>
            </w:pPr>
          </w:p>
          <w:p w14:paraId="066FEBDA" w14:textId="127BA7E2" w:rsidR="006E16A3" w:rsidRDefault="009F2D17" w:rsidP="008173AA">
            <w:pPr>
              <w:pStyle w:val="Tabletextbullet"/>
              <w:numPr>
                <w:ilvl w:val="0"/>
                <w:numId w:val="0"/>
              </w:numPr>
            </w:pPr>
            <w:r>
              <w:t xml:space="preserve">T: Please take the next seven minutes completing your </w:t>
            </w:r>
            <w:r w:rsidR="00280E39">
              <w:t>Venn</w:t>
            </w:r>
            <w:r>
              <w:t xml:space="preserve"> diagram</w:t>
            </w:r>
            <w:r w:rsidR="006E7C08">
              <w:t>. Consider preparation, daily responsibilities,</w:t>
            </w:r>
            <w:r w:rsidR="00A1693C">
              <w:t xml:space="preserve"> and any other elements we discussed in your responses. Also, please be sure to i</w:t>
            </w:r>
            <w:r w:rsidR="006E7C08" w:rsidRPr="006E7C08">
              <w:t>nclude at least three elements in each section of the diagram.</w:t>
            </w:r>
            <w:r w:rsidR="00724D34">
              <w:t xml:space="preserve"> (Set timer for 7 minutes. Circulate to monitor and answer student questions.)</w:t>
            </w:r>
          </w:p>
          <w:p w14:paraId="3A3AADFD" w14:textId="77777777" w:rsidR="006E16A3" w:rsidRDefault="006E16A3" w:rsidP="008173AA">
            <w:pPr>
              <w:pStyle w:val="Tabletextbullet"/>
              <w:numPr>
                <w:ilvl w:val="0"/>
                <w:numId w:val="0"/>
              </w:numPr>
            </w:pPr>
          </w:p>
          <w:p w14:paraId="0C5D0571" w14:textId="50B5076C" w:rsidR="006E16A3" w:rsidRDefault="006E16A3" w:rsidP="008173AA">
            <w:pPr>
              <w:pStyle w:val="Tabletextbullet"/>
              <w:numPr>
                <w:ilvl w:val="0"/>
                <w:numId w:val="0"/>
              </w:numPr>
            </w:pPr>
            <w:r>
              <w:t xml:space="preserve">S: (Complete </w:t>
            </w:r>
            <w:r w:rsidR="00A1693C">
              <w:t>Venn Diagram</w:t>
            </w:r>
            <w:r>
              <w:t>)</w:t>
            </w:r>
          </w:p>
          <w:p w14:paraId="77155A70" w14:textId="77777777" w:rsidR="006E16A3" w:rsidRDefault="006E16A3" w:rsidP="008173AA">
            <w:pPr>
              <w:pStyle w:val="Tabletextbullet"/>
              <w:numPr>
                <w:ilvl w:val="0"/>
                <w:numId w:val="0"/>
              </w:numPr>
            </w:pPr>
          </w:p>
          <w:p w14:paraId="5B4B21FC" w14:textId="03CAFA3A" w:rsidR="006E16A3" w:rsidRDefault="006E16A3" w:rsidP="008173AA">
            <w:pPr>
              <w:pStyle w:val="Tabletextbullet"/>
              <w:numPr>
                <w:ilvl w:val="0"/>
                <w:numId w:val="0"/>
              </w:numPr>
            </w:pPr>
            <w:r>
              <w:t xml:space="preserve">T: </w:t>
            </w:r>
            <w:r w:rsidR="00D56849">
              <w:t>Let us</w:t>
            </w:r>
            <w:r w:rsidR="00BA1693">
              <w:t xml:space="preserve"> review what you have put together. As your </w:t>
            </w:r>
            <w:r w:rsidR="00D56849">
              <w:t>peers’</w:t>
            </w:r>
            <w:r w:rsidR="00BA1693">
              <w:t xml:space="preserve"> share, please add additional items they shared that you </w:t>
            </w:r>
            <w:r w:rsidR="00D56849">
              <w:t>do not</w:t>
            </w:r>
            <w:r w:rsidR="00BA1693">
              <w:t xml:space="preserve"> have. </w:t>
            </w:r>
            <w:r w:rsidR="00D56849">
              <w:t>We will</w:t>
            </w:r>
            <w:r w:rsidR="00B560B8">
              <w:t xml:space="preserve"> start with what these t</w:t>
            </w:r>
            <w:r w:rsidR="00BA1693">
              <w:t>wo groups have in common.</w:t>
            </w:r>
            <w:r w:rsidR="00BA1693" w:rsidDel="00BA1693">
              <w:t xml:space="preserve"> </w:t>
            </w:r>
            <w:r w:rsidR="00BA1693">
              <w:t xml:space="preserve">Who can volunteer to share what they have? </w:t>
            </w:r>
          </w:p>
          <w:p w14:paraId="480EECA2" w14:textId="77777777" w:rsidR="00280E39" w:rsidRDefault="00280E39" w:rsidP="008173AA">
            <w:pPr>
              <w:pStyle w:val="Tabletextbullet"/>
              <w:numPr>
                <w:ilvl w:val="0"/>
                <w:numId w:val="0"/>
              </w:numPr>
            </w:pPr>
          </w:p>
          <w:p w14:paraId="0F583621" w14:textId="3D61DF59" w:rsidR="00BA1693" w:rsidRDefault="00280E39" w:rsidP="0027733B">
            <w:pPr>
              <w:pStyle w:val="Tabletextbullet"/>
              <w:numPr>
                <w:ilvl w:val="0"/>
                <w:numId w:val="0"/>
              </w:numPr>
              <w:spacing w:after="0"/>
            </w:pPr>
            <w:r>
              <w:t>S:</w:t>
            </w:r>
            <w:r w:rsidR="00BA1693">
              <w:t xml:space="preserve"> (Responses can include:</w:t>
            </w:r>
          </w:p>
          <w:p w14:paraId="46213F7E" w14:textId="451F8446" w:rsidR="00BA1693" w:rsidRPr="0027733B" w:rsidRDefault="00BA1693" w:rsidP="00BA1693">
            <w:pPr>
              <w:pStyle w:val="ListParagraph"/>
              <w:numPr>
                <w:ilvl w:val="0"/>
                <w:numId w:val="33"/>
              </w:numPr>
              <w:rPr>
                <w:rFonts w:eastAsia="Times New Roman" w:cstheme="minorHAnsi"/>
              </w:rPr>
            </w:pPr>
            <w:r w:rsidRPr="0027733B">
              <w:rPr>
                <w:rFonts w:eastAsia="Times New Roman" w:cstheme="minorHAnsi"/>
              </w:rPr>
              <w:t xml:space="preserve">Develop and teach content to </w:t>
            </w:r>
            <w:r w:rsidR="00D56849" w:rsidRPr="0027733B">
              <w:rPr>
                <w:rFonts w:eastAsia="Times New Roman" w:cstheme="minorHAnsi"/>
              </w:rPr>
              <w:t>students.</w:t>
            </w:r>
          </w:p>
          <w:p w14:paraId="048DA4C3" w14:textId="3035C0EE" w:rsidR="00BA1693" w:rsidRPr="0027733B" w:rsidRDefault="00BA1693" w:rsidP="00BA1693">
            <w:pPr>
              <w:pStyle w:val="ListParagraph"/>
              <w:numPr>
                <w:ilvl w:val="0"/>
                <w:numId w:val="33"/>
              </w:numPr>
              <w:rPr>
                <w:rFonts w:eastAsia="Times New Roman" w:cstheme="minorHAnsi"/>
              </w:rPr>
            </w:pPr>
            <w:r w:rsidRPr="0027733B">
              <w:rPr>
                <w:rFonts w:eastAsia="Times New Roman" w:cstheme="minorHAnsi"/>
              </w:rPr>
              <w:t xml:space="preserve">Use Data to inform their </w:t>
            </w:r>
            <w:r w:rsidR="00D56849" w:rsidRPr="0027733B">
              <w:rPr>
                <w:rFonts w:eastAsia="Times New Roman" w:cstheme="minorHAnsi"/>
              </w:rPr>
              <w:t>instruction.</w:t>
            </w:r>
          </w:p>
          <w:p w14:paraId="48F6741A" w14:textId="1FED5C8A" w:rsidR="00BA1693" w:rsidRPr="0027733B" w:rsidRDefault="00BA1693" w:rsidP="00BA1693">
            <w:pPr>
              <w:pStyle w:val="ListParagraph"/>
              <w:numPr>
                <w:ilvl w:val="0"/>
                <w:numId w:val="33"/>
              </w:numPr>
              <w:rPr>
                <w:rFonts w:eastAsia="Times New Roman" w:cstheme="minorHAnsi"/>
              </w:rPr>
            </w:pPr>
            <w:r w:rsidRPr="0027733B">
              <w:rPr>
                <w:rFonts w:eastAsia="Times New Roman" w:cstheme="minorHAnsi"/>
              </w:rPr>
              <w:t xml:space="preserve">Execute lesson </w:t>
            </w:r>
            <w:r w:rsidR="00D56849" w:rsidRPr="0027733B">
              <w:rPr>
                <w:rFonts w:eastAsia="Times New Roman" w:cstheme="minorHAnsi"/>
              </w:rPr>
              <w:t>plans.</w:t>
            </w:r>
          </w:p>
          <w:p w14:paraId="31D0EA2E" w14:textId="091A4473" w:rsidR="00BA1693" w:rsidRPr="0027733B" w:rsidRDefault="00BA1693" w:rsidP="00BA1693">
            <w:pPr>
              <w:pStyle w:val="ListParagraph"/>
              <w:numPr>
                <w:ilvl w:val="0"/>
                <w:numId w:val="33"/>
              </w:numPr>
              <w:rPr>
                <w:rFonts w:eastAsia="Times New Roman" w:cstheme="minorHAnsi"/>
              </w:rPr>
            </w:pPr>
            <w:r w:rsidRPr="0027733B">
              <w:rPr>
                <w:rFonts w:eastAsia="Times New Roman" w:cstheme="minorHAnsi"/>
              </w:rPr>
              <w:t xml:space="preserve">Communicate Progress with </w:t>
            </w:r>
            <w:r w:rsidR="00D56849" w:rsidRPr="0027733B">
              <w:rPr>
                <w:rFonts w:eastAsia="Times New Roman" w:cstheme="minorHAnsi"/>
              </w:rPr>
              <w:t>students.</w:t>
            </w:r>
          </w:p>
          <w:p w14:paraId="36B4AD4B" w14:textId="101F1634" w:rsidR="00BA1693" w:rsidRPr="0027733B" w:rsidRDefault="00BA1693" w:rsidP="00BA1693">
            <w:pPr>
              <w:pStyle w:val="ListParagraph"/>
              <w:numPr>
                <w:ilvl w:val="0"/>
                <w:numId w:val="33"/>
              </w:numPr>
              <w:rPr>
                <w:rFonts w:eastAsia="Times New Roman" w:cstheme="minorHAnsi"/>
              </w:rPr>
            </w:pPr>
            <w:r w:rsidRPr="0027733B">
              <w:rPr>
                <w:rFonts w:eastAsia="Times New Roman" w:cstheme="minorHAnsi"/>
              </w:rPr>
              <w:t xml:space="preserve">Require a bachelor’s degree to do the </w:t>
            </w:r>
            <w:r w:rsidR="00D56849" w:rsidRPr="0027733B">
              <w:rPr>
                <w:rFonts w:eastAsia="Times New Roman" w:cstheme="minorHAnsi"/>
              </w:rPr>
              <w:t>job.</w:t>
            </w:r>
          </w:p>
          <w:p w14:paraId="4C68F421" w14:textId="7E3FE31E" w:rsidR="00BA1693" w:rsidRPr="0027733B" w:rsidRDefault="00BA1693" w:rsidP="00BA1693">
            <w:pPr>
              <w:pStyle w:val="ListParagraph"/>
              <w:numPr>
                <w:ilvl w:val="0"/>
                <w:numId w:val="33"/>
              </w:numPr>
              <w:rPr>
                <w:rFonts w:eastAsia="Times New Roman" w:cstheme="minorHAnsi"/>
              </w:rPr>
            </w:pPr>
            <w:r w:rsidRPr="0027733B">
              <w:rPr>
                <w:rFonts w:eastAsia="Times New Roman" w:cstheme="minorHAnsi"/>
              </w:rPr>
              <w:t xml:space="preserve">Work to cater learning to learner’s </w:t>
            </w:r>
            <w:r w:rsidR="00D56849" w:rsidRPr="0027733B">
              <w:rPr>
                <w:rFonts w:eastAsia="Times New Roman" w:cstheme="minorHAnsi"/>
              </w:rPr>
              <w:t>needs.</w:t>
            </w:r>
          </w:p>
          <w:p w14:paraId="23434864" w14:textId="205AD968" w:rsidR="00280E39" w:rsidRDefault="0027733B" w:rsidP="008173AA">
            <w:pPr>
              <w:pStyle w:val="Tabletextbullet"/>
              <w:numPr>
                <w:ilvl w:val="0"/>
                <w:numId w:val="0"/>
              </w:numPr>
            </w:pPr>
            <w:r>
              <w:t xml:space="preserve">T: What </w:t>
            </w:r>
            <w:r w:rsidR="00D56849">
              <w:t>characteristics are</w:t>
            </w:r>
            <w:r>
              <w:t xml:space="preserve"> unique to non-traditional educators?</w:t>
            </w:r>
          </w:p>
          <w:p w14:paraId="28C7769E" w14:textId="77777777" w:rsidR="0027733B" w:rsidRDefault="0027733B" w:rsidP="008173AA">
            <w:pPr>
              <w:pStyle w:val="Tabletextbullet"/>
              <w:numPr>
                <w:ilvl w:val="0"/>
                <w:numId w:val="0"/>
              </w:numPr>
            </w:pPr>
          </w:p>
          <w:p w14:paraId="71A78A96" w14:textId="77777777" w:rsidR="0027733B" w:rsidRDefault="0027733B" w:rsidP="008173AA">
            <w:pPr>
              <w:pStyle w:val="Tabletextbullet"/>
              <w:numPr>
                <w:ilvl w:val="0"/>
                <w:numId w:val="0"/>
              </w:numPr>
            </w:pPr>
            <w:r>
              <w:t>S: Responses can include:</w:t>
            </w:r>
          </w:p>
          <w:p w14:paraId="44DBF5AF" w14:textId="77777777" w:rsidR="0027733B" w:rsidRPr="0027733B" w:rsidRDefault="0027733B" w:rsidP="0027733B">
            <w:pPr>
              <w:pStyle w:val="Tabletextbullet"/>
              <w:numPr>
                <w:ilvl w:val="0"/>
                <w:numId w:val="35"/>
              </w:numPr>
            </w:pPr>
            <w:r w:rsidRPr="0027733B">
              <w:t>Teach adults (practice andragogy)</w:t>
            </w:r>
          </w:p>
          <w:p w14:paraId="456D09D9" w14:textId="15ECE0AC" w:rsidR="0027733B" w:rsidRPr="0027733B" w:rsidRDefault="0027733B" w:rsidP="0027733B">
            <w:pPr>
              <w:pStyle w:val="Tabletextbullet"/>
              <w:numPr>
                <w:ilvl w:val="0"/>
                <w:numId w:val="35"/>
              </w:numPr>
            </w:pPr>
            <w:r w:rsidRPr="0027733B">
              <w:t xml:space="preserve">Focus on what different companies/industries </w:t>
            </w:r>
            <w:r w:rsidR="00D56849" w:rsidRPr="0027733B">
              <w:t>need.</w:t>
            </w:r>
          </w:p>
          <w:p w14:paraId="031FAA6B" w14:textId="63744013" w:rsidR="0027733B" w:rsidRPr="0027733B" w:rsidRDefault="0027733B" w:rsidP="0027733B">
            <w:pPr>
              <w:pStyle w:val="Tabletextbullet"/>
              <w:numPr>
                <w:ilvl w:val="0"/>
                <w:numId w:val="35"/>
              </w:numPr>
            </w:pPr>
            <w:r w:rsidRPr="0027733B">
              <w:t xml:space="preserve">Do not require </w:t>
            </w:r>
            <w:r w:rsidR="00D56849" w:rsidRPr="0027733B">
              <w:t>certifications.</w:t>
            </w:r>
          </w:p>
          <w:p w14:paraId="70D98384" w14:textId="77777777" w:rsidR="0027733B" w:rsidRPr="0027733B" w:rsidRDefault="0027733B" w:rsidP="0027733B">
            <w:pPr>
              <w:pStyle w:val="Tabletextbullet"/>
              <w:numPr>
                <w:ilvl w:val="0"/>
                <w:numId w:val="35"/>
              </w:numPr>
            </w:pPr>
            <w:r w:rsidRPr="0027733B">
              <w:t>Higher median salary</w:t>
            </w:r>
          </w:p>
          <w:p w14:paraId="3D421736" w14:textId="716934EF" w:rsidR="0027733B" w:rsidRPr="0027733B" w:rsidRDefault="0027733B" w:rsidP="0027733B">
            <w:pPr>
              <w:pStyle w:val="Tabletextbullet"/>
              <w:numPr>
                <w:ilvl w:val="0"/>
                <w:numId w:val="35"/>
              </w:numPr>
            </w:pPr>
            <w:r w:rsidRPr="0027733B">
              <w:t>Work for companies/organizations</w:t>
            </w:r>
          </w:p>
          <w:p w14:paraId="4997F05B" w14:textId="77777777" w:rsidR="0027733B" w:rsidRPr="0027733B" w:rsidRDefault="0027733B" w:rsidP="0027733B">
            <w:pPr>
              <w:pStyle w:val="Tabletextbullet"/>
              <w:numPr>
                <w:ilvl w:val="0"/>
                <w:numId w:val="0"/>
              </w:numPr>
            </w:pPr>
          </w:p>
          <w:p w14:paraId="45467DF9" w14:textId="3E95E6D3" w:rsidR="00FE26D3" w:rsidRPr="0027733B" w:rsidRDefault="0027733B" w:rsidP="00FE26D3">
            <w:pPr>
              <w:pStyle w:val="Tabletextbullet"/>
              <w:numPr>
                <w:ilvl w:val="0"/>
                <w:numId w:val="0"/>
              </w:numPr>
              <w:spacing w:after="0"/>
            </w:pPr>
            <w:r w:rsidRPr="0027733B">
              <w:t>T: Finally, what</w:t>
            </w:r>
            <w:r w:rsidR="00FE26D3">
              <w:t xml:space="preserve"> things are unique to K-12 teachers?</w:t>
            </w:r>
          </w:p>
          <w:p w14:paraId="7C51E48C" w14:textId="77777777" w:rsidR="00FE26D3" w:rsidRPr="00FE26D3" w:rsidRDefault="00FE26D3" w:rsidP="00FE26D3"/>
          <w:p w14:paraId="288DB8CC" w14:textId="1FE37957" w:rsidR="00FE26D3" w:rsidRPr="00FE26D3" w:rsidRDefault="00FE26D3" w:rsidP="00FE26D3">
            <w:r w:rsidRPr="00FE26D3">
              <w:t>S: Responses can include:</w:t>
            </w:r>
          </w:p>
          <w:p w14:paraId="12C890D2" w14:textId="17C504B2" w:rsidR="00FE26D3" w:rsidRPr="00FE26D3" w:rsidRDefault="00FE26D3" w:rsidP="00FE26D3">
            <w:pPr>
              <w:pStyle w:val="ListParagraph"/>
              <w:numPr>
                <w:ilvl w:val="0"/>
                <w:numId w:val="34"/>
              </w:numPr>
            </w:pPr>
            <w:r w:rsidRPr="00FE26D3">
              <w:rPr>
                <w:rFonts w:eastAsia="Times New Roman" w:cstheme="minorHAnsi"/>
              </w:rPr>
              <w:t>Teach students (practice pedagogy)</w:t>
            </w:r>
          </w:p>
          <w:p w14:paraId="336894C6" w14:textId="77777777" w:rsidR="00FE26D3" w:rsidRPr="00FE26D3" w:rsidRDefault="00FE26D3" w:rsidP="00FE26D3">
            <w:pPr>
              <w:pStyle w:val="ListParagraph"/>
              <w:numPr>
                <w:ilvl w:val="0"/>
                <w:numId w:val="34"/>
              </w:numPr>
            </w:pPr>
            <w:r w:rsidRPr="00FE26D3">
              <w:rPr>
                <w:rFonts w:eastAsia="Times New Roman" w:cstheme="minorHAnsi"/>
              </w:rPr>
              <w:t>Teach based on state standards (TEKS)</w:t>
            </w:r>
          </w:p>
          <w:p w14:paraId="4E203CB6" w14:textId="16E58BC2" w:rsidR="00FE26D3" w:rsidRPr="00FE26D3" w:rsidRDefault="00FE26D3" w:rsidP="00FE26D3">
            <w:pPr>
              <w:pStyle w:val="ListParagraph"/>
              <w:numPr>
                <w:ilvl w:val="0"/>
                <w:numId w:val="34"/>
              </w:numPr>
            </w:pPr>
            <w:r w:rsidRPr="00FE26D3">
              <w:rPr>
                <w:rFonts w:eastAsia="Times New Roman" w:cstheme="minorHAnsi"/>
              </w:rPr>
              <w:t xml:space="preserve">Require teacher certification to become a </w:t>
            </w:r>
            <w:r w:rsidR="00D56849" w:rsidRPr="00FE26D3">
              <w:rPr>
                <w:rFonts w:eastAsia="Times New Roman" w:cstheme="minorHAnsi"/>
              </w:rPr>
              <w:t>teacher.</w:t>
            </w:r>
          </w:p>
          <w:p w14:paraId="5EF760B7" w14:textId="77777777" w:rsidR="00FE26D3" w:rsidRPr="00FE26D3" w:rsidRDefault="00FE26D3" w:rsidP="00FE26D3">
            <w:pPr>
              <w:pStyle w:val="ListParagraph"/>
              <w:numPr>
                <w:ilvl w:val="0"/>
                <w:numId w:val="34"/>
              </w:numPr>
            </w:pPr>
            <w:r w:rsidRPr="00FE26D3">
              <w:rPr>
                <w:rFonts w:eastAsia="Times New Roman" w:cstheme="minorHAnsi"/>
              </w:rPr>
              <w:t>Work for a school district</w:t>
            </w:r>
          </w:p>
          <w:p w14:paraId="3669B70E" w14:textId="453009DE" w:rsidR="0027733B" w:rsidRPr="00FE26D3" w:rsidRDefault="00FE26D3" w:rsidP="00FE26D3">
            <w:pPr>
              <w:pStyle w:val="ListParagraph"/>
              <w:numPr>
                <w:ilvl w:val="0"/>
                <w:numId w:val="34"/>
              </w:numPr>
              <w:rPr>
                <w:sz w:val="24"/>
                <w:szCs w:val="24"/>
              </w:rPr>
            </w:pPr>
            <w:r w:rsidRPr="00FE26D3">
              <w:rPr>
                <w:rFonts w:eastAsia="Times New Roman" w:cstheme="minorHAnsi"/>
              </w:rPr>
              <w:t>Must manage student behavior</w:t>
            </w:r>
          </w:p>
        </w:tc>
        <w:tc>
          <w:tcPr>
            <w:tcW w:w="1578" w:type="dxa"/>
          </w:tcPr>
          <w:p w14:paraId="10A06769" w14:textId="36C2B255" w:rsidR="00766A5A" w:rsidRPr="00205E12" w:rsidRDefault="00766A5A" w:rsidP="00766A5A">
            <w:pPr>
              <w:pStyle w:val="Tabletext"/>
              <w:jc w:val="center"/>
            </w:pPr>
            <w:r>
              <w:t>Student Guide</w:t>
            </w:r>
          </w:p>
        </w:tc>
      </w:tr>
      <w:tr w:rsidR="00766A5A" w:rsidRPr="00447D20" w14:paraId="0DDA4D06" w14:textId="77777777" w:rsidTr="173633A0">
        <w:trPr>
          <w:cantSplit w:val="0"/>
          <w:trHeight w:val="420"/>
        </w:trPr>
        <w:tc>
          <w:tcPr>
            <w:tcW w:w="2250" w:type="dxa"/>
          </w:tcPr>
          <w:p w14:paraId="435914CB" w14:textId="744AFE7D" w:rsidR="00766A5A" w:rsidRDefault="002A1577" w:rsidP="00766A5A">
            <w:pPr>
              <w:pStyle w:val="Tabletext"/>
              <w:jc w:val="center"/>
            </w:pPr>
            <w:r>
              <w:t>3</w:t>
            </w:r>
            <w:r w:rsidR="00766A5A">
              <w:t xml:space="preserve"> mins</w:t>
            </w:r>
          </w:p>
        </w:tc>
        <w:tc>
          <w:tcPr>
            <w:tcW w:w="5528" w:type="dxa"/>
          </w:tcPr>
          <w:p w14:paraId="05A84210" w14:textId="63734AB4" w:rsidR="00766A5A" w:rsidRDefault="00766A5A" w:rsidP="00766A5A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  <w:r>
              <w:rPr>
                <w:b/>
                <w:bCs/>
              </w:rPr>
              <w:t>Debrief</w:t>
            </w:r>
          </w:p>
          <w:p w14:paraId="5727AA34" w14:textId="3494A8A6" w:rsidR="00766A5A" w:rsidRDefault="00766A5A" w:rsidP="00766A5A">
            <w:pPr>
              <w:pStyle w:val="Tabletextbullet"/>
              <w:numPr>
                <w:ilvl w:val="0"/>
                <w:numId w:val="0"/>
              </w:numPr>
            </w:pPr>
            <w:r w:rsidRPr="00762E82">
              <w:t>T:</w:t>
            </w:r>
            <w:r>
              <w:t xml:space="preserve"> Today we talked about </w:t>
            </w:r>
            <w:r w:rsidR="002A1577">
              <w:t xml:space="preserve">non-traditional educators and how they are similar and different from traditional K-12 educators. What is the definition of non-traditional educators? </w:t>
            </w:r>
          </w:p>
          <w:p w14:paraId="11B1E290" w14:textId="77777777" w:rsidR="00766A5A" w:rsidRDefault="00766A5A" w:rsidP="00766A5A">
            <w:pPr>
              <w:pStyle w:val="Tabletextbullet"/>
              <w:numPr>
                <w:ilvl w:val="0"/>
                <w:numId w:val="0"/>
              </w:numPr>
            </w:pPr>
          </w:p>
          <w:p w14:paraId="50A01E17" w14:textId="5708F60F" w:rsidR="00766A5A" w:rsidRDefault="00766A5A" w:rsidP="00766A5A">
            <w:pPr>
              <w:pStyle w:val="Tabletextbullet"/>
              <w:numPr>
                <w:ilvl w:val="0"/>
                <w:numId w:val="0"/>
              </w:numPr>
            </w:pPr>
            <w:r>
              <w:t xml:space="preserve">S: </w:t>
            </w:r>
            <w:r w:rsidR="002A1577">
              <w:t>P</w:t>
            </w:r>
            <w:r w:rsidR="002A1577" w:rsidRPr="002A1577">
              <w:t>rofessionals who develop and implement programs intended to improve employees’ skills and knowledge in an industry outside of K-12 schools.</w:t>
            </w:r>
          </w:p>
          <w:p w14:paraId="60D9F3E1" w14:textId="77777777" w:rsidR="00035F72" w:rsidRDefault="00035F72" w:rsidP="00766A5A">
            <w:pPr>
              <w:pStyle w:val="Tabletextbullet"/>
              <w:numPr>
                <w:ilvl w:val="0"/>
                <w:numId w:val="0"/>
              </w:numPr>
            </w:pPr>
          </w:p>
          <w:p w14:paraId="28AF6E2F" w14:textId="700C3DB1" w:rsidR="00035F72" w:rsidRDefault="00035F72" w:rsidP="00766A5A">
            <w:pPr>
              <w:pStyle w:val="Tabletextbullet"/>
              <w:numPr>
                <w:ilvl w:val="0"/>
                <w:numId w:val="0"/>
              </w:numPr>
            </w:pPr>
            <w:r>
              <w:t xml:space="preserve">T: </w:t>
            </w:r>
            <w:r w:rsidR="00F21A95">
              <w:t>Between traditional K-12 educators and non-traditional educators, which preparation system is more rigorous? Why?</w:t>
            </w:r>
          </w:p>
          <w:p w14:paraId="59F0F19C" w14:textId="77777777" w:rsidR="00F21A95" w:rsidRDefault="00F21A95" w:rsidP="00766A5A">
            <w:pPr>
              <w:pStyle w:val="Tabletextbullet"/>
              <w:numPr>
                <w:ilvl w:val="0"/>
                <w:numId w:val="0"/>
              </w:numPr>
            </w:pPr>
          </w:p>
          <w:p w14:paraId="284A4F64" w14:textId="76526803" w:rsidR="00F21A95" w:rsidRDefault="00F21A95" w:rsidP="00766A5A">
            <w:pPr>
              <w:pStyle w:val="Tabletextbullet"/>
              <w:numPr>
                <w:ilvl w:val="0"/>
                <w:numId w:val="0"/>
              </w:numPr>
            </w:pPr>
            <w:r>
              <w:t>S: Traditional K-12, because it requires you to become certified with the state, you must have courses in education</w:t>
            </w:r>
            <w:r w:rsidR="00E6023D">
              <w:t xml:space="preserve"> and pass the teacher certification exam. Non-traditional educators generally do not have to go through a certification process to enter the field.</w:t>
            </w:r>
          </w:p>
          <w:p w14:paraId="4B7F81CB" w14:textId="1D5F5ECD" w:rsidR="00766A5A" w:rsidRPr="009E28D7" w:rsidRDefault="00766A5A" w:rsidP="00E0654E">
            <w:pPr>
              <w:pStyle w:val="Tabletextbullet"/>
              <w:numPr>
                <w:ilvl w:val="0"/>
                <w:numId w:val="0"/>
              </w:numPr>
            </w:pPr>
          </w:p>
        </w:tc>
        <w:tc>
          <w:tcPr>
            <w:tcW w:w="1578" w:type="dxa"/>
          </w:tcPr>
          <w:p w14:paraId="75A31E9C" w14:textId="77777777" w:rsidR="00766A5A" w:rsidRDefault="00766A5A" w:rsidP="00766A5A">
            <w:pPr>
              <w:pStyle w:val="Tabletext"/>
              <w:jc w:val="center"/>
            </w:pPr>
          </w:p>
        </w:tc>
      </w:tr>
      <w:tr w:rsidR="00766A5A" w:rsidRPr="00447D20" w14:paraId="047CC7AC" w14:textId="77777777" w:rsidTr="173633A0">
        <w:trPr>
          <w:trHeight w:val="420"/>
        </w:trPr>
        <w:tc>
          <w:tcPr>
            <w:tcW w:w="2250" w:type="dxa"/>
          </w:tcPr>
          <w:p w14:paraId="2BC0BE01" w14:textId="573FD4E4" w:rsidR="00766A5A" w:rsidRDefault="00932382" w:rsidP="00766A5A">
            <w:pPr>
              <w:pStyle w:val="Tabletext"/>
              <w:jc w:val="center"/>
            </w:pPr>
            <w:r>
              <w:t>5</w:t>
            </w:r>
            <w:r w:rsidR="00766A5A" w:rsidRPr="00205E12">
              <w:t xml:space="preserve"> mins</w:t>
            </w:r>
          </w:p>
        </w:tc>
        <w:tc>
          <w:tcPr>
            <w:tcW w:w="5528" w:type="dxa"/>
          </w:tcPr>
          <w:p w14:paraId="1C45E3F6" w14:textId="0BFDC62E" w:rsidR="00766A5A" w:rsidRPr="00A85644" w:rsidRDefault="00766A5A" w:rsidP="00766A5A">
            <w:pPr>
              <w:pStyle w:val="Tabletextbullet"/>
              <w:numPr>
                <w:ilvl w:val="0"/>
                <w:numId w:val="0"/>
              </w:numPr>
            </w:pPr>
            <w:r>
              <w:t xml:space="preserve">S: (Complete the Exit </w:t>
            </w:r>
            <w:r w:rsidR="00720978">
              <w:t>Ticket</w:t>
            </w:r>
            <w:r>
              <w:t>.)</w:t>
            </w:r>
          </w:p>
        </w:tc>
        <w:tc>
          <w:tcPr>
            <w:tcW w:w="1578" w:type="dxa"/>
          </w:tcPr>
          <w:p w14:paraId="404725AA" w14:textId="6A3DABA3" w:rsidR="00766A5A" w:rsidRPr="00205E12" w:rsidRDefault="00720978" w:rsidP="00766A5A">
            <w:pPr>
              <w:pStyle w:val="Tabletext"/>
              <w:jc w:val="center"/>
            </w:pPr>
            <w:r>
              <w:t>Exit Ticket</w:t>
            </w:r>
          </w:p>
        </w:tc>
      </w:tr>
    </w:tbl>
    <w:p w14:paraId="728560D5" w14:textId="62A8CD45" w:rsidR="00072119" w:rsidRDefault="00072119" w:rsidP="00D20D0B"/>
    <w:p w14:paraId="00D7C02A" w14:textId="1526005A" w:rsidR="00072119" w:rsidRDefault="00072119"/>
    <w:sectPr w:rsidR="00072119" w:rsidSect="00591BBA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024514" w14:textId="77777777" w:rsidR="00541AE4" w:rsidRDefault="00541AE4" w:rsidP="004C62A0">
      <w:pPr>
        <w:spacing w:after="0" w:line="240" w:lineRule="auto"/>
      </w:pPr>
      <w:r>
        <w:separator/>
      </w:r>
    </w:p>
  </w:endnote>
  <w:endnote w:type="continuationSeparator" w:id="0">
    <w:p w14:paraId="4890AAA9" w14:textId="77777777" w:rsidR="00541AE4" w:rsidRDefault="00541AE4" w:rsidP="004C62A0">
      <w:pPr>
        <w:spacing w:after="0" w:line="240" w:lineRule="auto"/>
      </w:pPr>
      <w:r>
        <w:continuationSeparator/>
      </w:r>
    </w:p>
  </w:endnote>
  <w:endnote w:type="continuationNotice" w:id="1">
    <w:p w14:paraId="3DF656C6" w14:textId="77777777" w:rsidR="00541AE4" w:rsidRDefault="00541AE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F4657B" w14:textId="39157C34" w:rsidR="000C2EE0" w:rsidRPr="00D03647" w:rsidRDefault="00D03647" w:rsidP="00D03647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3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42C99F" w14:textId="77777777" w:rsidR="00541AE4" w:rsidRDefault="00541AE4" w:rsidP="004C62A0">
      <w:pPr>
        <w:spacing w:after="0" w:line="240" w:lineRule="auto"/>
      </w:pPr>
      <w:r>
        <w:separator/>
      </w:r>
    </w:p>
  </w:footnote>
  <w:footnote w:type="continuationSeparator" w:id="0">
    <w:p w14:paraId="10131770" w14:textId="77777777" w:rsidR="00541AE4" w:rsidRDefault="00541AE4" w:rsidP="004C62A0">
      <w:pPr>
        <w:spacing w:after="0" w:line="240" w:lineRule="auto"/>
      </w:pPr>
      <w:r>
        <w:continuationSeparator/>
      </w:r>
    </w:p>
  </w:footnote>
  <w:footnote w:type="continuationNotice" w:id="1">
    <w:p w14:paraId="34969E87" w14:textId="77777777" w:rsidR="00541AE4" w:rsidRDefault="00541AE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088C9A" w14:textId="2B1698EE" w:rsidR="000C2EE0" w:rsidRDefault="000C2EE0" w:rsidP="000C2EE0">
    <w:pPr>
      <w:pStyle w:val="Header"/>
      <w:spacing w:after="120"/>
    </w:pPr>
    <w:r>
      <w:rPr>
        <w:noProof/>
      </w:rPr>
      <w:drawing>
        <wp:inline distT="0" distB="0" distL="0" distR="0" wp14:anchorId="4096BE17" wp14:editId="7207436E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33D5F"/>
    <w:multiLevelType w:val="hybridMultilevel"/>
    <w:tmpl w:val="560EB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8970B5"/>
    <w:multiLevelType w:val="hybridMultilevel"/>
    <w:tmpl w:val="455AED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EA3FA2"/>
    <w:multiLevelType w:val="hybridMultilevel"/>
    <w:tmpl w:val="B84CE266"/>
    <w:lvl w:ilvl="0" w:tplc="1F1CFF1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0456C1E"/>
    <w:multiLevelType w:val="hybridMultilevel"/>
    <w:tmpl w:val="177066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567653"/>
    <w:multiLevelType w:val="hybridMultilevel"/>
    <w:tmpl w:val="957EAD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0321D5"/>
    <w:multiLevelType w:val="hybridMultilevel"/>
    <w:tmpl w:val="1D98C2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F540675"/>
    <w:multiLevelType w:val="hybridMultilevel"/>
    <w:tmpl w:val="32287EDE"/>
    <w:lvl w:ilvl="0" w:tplc="24845EFE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8" w15:restartNumberingAfterBreak="0">
    <w:nsid w:val="21737040"/>
    <w:multiLevelType w:val="hybridMultilevel"/>
    <w:tmpl w:val="06D0AA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4029BC"/>
    <w:multiLevelType w:val="hybridMultilevel"/>
    <w:tmpl w:val="BA1A2D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7928CB"/>
    <w:multiLevelType w:val="hybridMultilevel"/>
    <w:tmpl w:val="61C056D4"/>
    <w:lvl w:ilvl="0" w:tplc="735296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C957AC"/>
    <w:multiLevelType w:val="hybridMultilevel"/>
    <w:tmpl w:val="70D8A4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B878D8"/>
    <w:multiLevelType w:val="hybridMultilevel"/>
    <w:tmpl w:val="14A2D3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6D358C"/>
    <w:multiLevelType w:val="hybridMultilevel"/>
    <w:tmpl w:val="FBEAD8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F238CF"/>
    <w:multiLevelType w:val="hybridMultilevel"/>
    <w:tmpl w:val="BE740018"/>
    <w:lvl w:ilvl="0" w:tplc="04090015">
      <w:start w:val="7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975620"/>
    <w:multiLevelType w:val="hybridMultilevel"/>
    <w:tmpl w:val="98CA03C0"/>
    <w:lvl w:ilvl="0" w:tplc="E8886AA4">
      <w:start w:val="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B83A3E"/>
    <w:multiLevelType w:val="hybridMultilevel"/>
    <w:tmpl w:val="B77460AC"/>
    <w:lvl w:ilvl="0" w:tplc="100CE4EA">
      <w:start w:val="1"/>
      <w:numFmt w:val="decimal"/>
      <w:lvlText w:val="%1."/>
      <w:lvlJc w:val="left"/>
      <w:pPr>
        <w:ind w:left="720" w:hanging="360"/>
      </w:pPr>
      <w:rPr>
        <w:i w:val="0"/>
        <w:iCs w:val="0"/>
        <w:color w:val="000000" w:themeColor="text1"/>
      </w:rPr>
    </w:lvl>
    <w:lvl w:ilvl="1" w:tplc="538482D2">
      <w:start w:val="1"/>
      <w:numFmt w:val="lowerLetter"/>
      <w:lvlText w:val="%2."/>
      <w:lvlJc w:val="left"/>
      <w:pPr>
        <w:ind w:left="1440" w:hanging="360"/>
      </w:pPr>
      <w:rPr>
        <w:i w:val="0"/>
        <w:i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4254B3"/>
    <w:multiLevelType w:val="hybridMultilevel"/>
    <w:tmpl w:val="1EE238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28773E"/>
    <w:multiLevelType w:val="hybridMultilevel"/>
    <w:tmpl w:val="B2A020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2961C6"/>
    <w:multiLevelType w:val="hybridMultilevel"/>
    <w:tmpl w:val="06D0AA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1B1DAE"/>
    <w:multiLevelType w:val="hybridMultilevel"/>
    <w:tmpl w:val="632C104C"/>
    <w:lvl w:ilvl="0" w:tplc="83D88AE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73D239B"/>
    <w:multiLevelType w:val="hybridMultilevel"/>
    <w:tmpl w:val="A07AE9C8"/>
    <w:lvl w:ilvl="0" w:tplc="9A2E6A54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243AF7"/>
    <w:multiLevelType w:val="hybridMultilevel"/>
    <w:tmpl w:val="E5462F5A"/>
    <w:lvl w:ilvl="0" w:tplc="E3A60330">
      <w:start w:val="7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5D2FF4"/>
    <w:multiLevelType w:val="hybridMultilevel"/>
    <w:tmpl w:val="957EAD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940A15"/>
    <w:multiLevelType w:val="hybridMultilevel"/>
    <w:tmpl w:val="D1A8C0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2252255"/>
    <w:multiLevelType w:val="hybridMultilevel"/>
    <w:tmpl w:val="3F10A1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FE6ACF"/>
    <w:multiLevelType w:val="hybridMultilevel"/>
    <w:tmpl w:val="ACB069BC"/>
    <w:lvl w:ilvl="0" w:tplc="B1C8BCB2">
      <w:numFmt w:val="bullet"/>
      <w:lvlText w:val=""/>
      <w:lvlJc w:val="left"/>
      <w:pPr>
        <w:ind w:left="720" w:hanging="72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AD143D1"/>
    <w:multiLevelType w:val="hybridMultilevel"/>
    <w:tmpl w:val="CAC0A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DB1DA0"/>
    <w:multiLevelType w:val="hybridMultilevel"/>
    <w:tmpl w:val="568A5C76"/>
    <w:lvl w:ilvl="0" w:tplc="C03EA606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0C0816"/>
    <w:multiLevelType w:val="hybridMultilevel"/>
    <w:tmpl w:val="12C679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D5333C"/>
    <w:multiLevelType w:val="hybridMultilevel"/>
    <w:tmpl w:val="2DEE8C0A"/>
    <w:lvl w:ilvl="0" w:tplc="F488963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4A845A3"/>
    <w:multiLevelType w:val="hybridMultilevel"/>
    <w:tmpl w:val="66F8B2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538482D2">
      <w:start w:val="1"/>
      <w:numFmt w:val="lowerLetter"/>
      <w:lvlText w:val="%2."/>
      <w:lvlJc w:val="left"/>
      <w:pPr>
        <w:ind w:left="1440" w:hanging="360"/>
      </w:pPr>
      <w:rPr>
        <w:i w:val="0"/>
        <w:i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4CA6AF5"/>
    <w:multiLevelType w:val="hybridMultilevel"/>
    <w:tmpl w:val="994A47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885A18"/>
    <w:multiLevelType w:val="hybridMultilevel"/>
    <w:tmpl w:val="E6945392"/>
    <w:lvl w:ilvl="0" w:tplc="76F6601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315EAB"/>
    <w:multiLevelType w:val="hybridMultilevel"/>
    <w:tmpl w:val="728CEA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515513"/>
    <w:multiLevelType w:val="hybridMultilevel"/>
    <w:tmpl w:val="BB648FD0"/>
    <w:lvl w:ilvl="0" w:tplc="09C41FC2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2922BA"/>
    <w:multiLevelType w:val="hybridMultilevel"/>
    <w:tmpl w:val="994A47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D531A8C"/>
    <w:multiLevelType w:val="hybridMultilevel"/>
    <w:tmpl w:val="994A47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EE5787D"/>
    <w:multiLevelType w:val="hybridMultilevel"/>
    <w:tmpl w:val="1D4C6E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08475040">
    <w:abstractNumId w:val="4"/>
  </w:num>
  <w:num w:numId="2" w16cid:durableId="1734615891">
    <w:abstractNumId w:val="12"/>
  </w:num>
  <w:num w:numId="3" w16cid:durableId="402685033">
    <w:abstractNumId w:val="7"/>
  </w:num>
  <w:num w:numId="4" w16cid:durableId="1134181803">
    <w:abstractNumId w:val="36"/>
  </w:num>
  <w:num w:numId="5" w16cid:durableId="749694795">
    <w:abstractNumId w:val="11"/>
  </w:num>
  <w:num w:numId="6" w16cid:durableId="1271278057">
    <w:abstractNumId w:val="9"/>
  </w:num>
  <w:num w:numId="7" w16cid:durableId="2062165234">
    <w:abstractNumId w:val="5"/>
  </w:num>
  <w:num w:numId="8" w16cid:durableId="163906745">
    <w:abstractNumId w:val="20"/>
  </w:num>
  <w:num w:numId="9" w16cid:durableId="157305329">
    <w:abstractNumId w:val="8"/>
  </w:num>
  <w:num w:numId="10" w16cid:durableId="1984116082">
    <w:abstractNumId w:val="29"/>
  </w:num>
  <w:num w:numId="11" w16cid:durableId="1435978093">
    <w:abstractNumId w:val="24"/>
  </w:num>
  <w:num w:numId="12" w16cid:durableId="1448087054">
    <w:abstractNumId w:val="10"/>
  </w:num>
  <w:num w:numId="13" w16cid:durableId="1221526635">
    <w:abstractNumId w:val="0"/>
  </w:num>
  <w:num w:numId="14" w16cid:durableId="1998264423">
    <w:abstractNumId w:val="18"/>
  </w:num>
  <w:num w:numId="15" w16cid:durableId="729118102">
    <w:abstractNumId w:val="14"/>
  </w:num>
  <w:num w:numId="16" w16cid:durableId="735592152">
    <w:abstractNumId w:val="1"/>
  </w:num>
  <w:num w:numId="17" w16cid:durableId="929392760">
    <w:abstractNumId w:val="16"/>
  </w:num>
  <w:num w:numId="18" w16cid:durableId="1392651089">
    <w:abstractNumId w:val="34"/>
  </w:num>
  <w:num w:numId="19" w16cid:durableId="1215970883">
    <w:abstractNumId w:val="19"/>
  </w:num>
  <w:num w:numId="20" w16cid:durableId="1315718717">
    <w:abstractNumId w:val="32"/>
  </w:num>
  <w:num w:numId="21" w16cid:durableId="1761442260">
    <w:abstractNumId w:val="38"/>
  </w:num>
  <w:num w:numId="22" w16cid:durableId="434130908">
    <w:abstractNumId w:val="22"/>
  </w:num>
  <w:num w:numId="23" w16cid:durableId="898705659">
    <w:abstractNumId w:val="25"/>
  </w:num>
  <w:num w:numId="24" w16cid:durableId="300618196">
    <w:abstractNumId w:val="39"/>
  </w:num>
  <w:num w:numId="25" w16cid:durableId="686099571">
    <w:abstractNumId w:val="6"/>
  </w:num>
  <w:num w:numId="26" w16cid:durableId="1359351052">
    <w:abstractNumId w:val="4"/>
  </w:num>
  <w:num w:numId="27" w16cid:durableId="1466044055">
    <w:abstractNumId w:val="3"/>
  </w:num>
  <w:num w:numId="28" w16cid:durableId="1927182004">
    <w:abstractNumId w:val="13"/>
  </w:num>
  <w:num w:numId="29" w16cid:durableId="1683705779">
    <w:abstractNumId w:val="26"/>
  </w:num>
  <w:num w:numId="30" w16cid:durableId="1096099652">
    <w:abstractNumId w:val="30"/>
  </w:num>
  <w:num w:numId="31" w16cid:durableId="104161502">
    <w:abstractNumId w:val="35"/>
  </w:num>
  <w:num w:numId="32" w16cid:durableId="1139882321">
    <w:abstractNumId w:val="33"/>
  </w:num>
  <w:num w:numId="33" w16cid:durableId="60445788">
    <w:abstractNumId w:val="2"/>
  </w:num>
  <w:num w:numId="34" w16cid:durableId="557472233">
    <w:abstractNumId w:val="21"/>
  </w:num>
  <w:num w:numId="35" w16cid:durableId="2035617800">
    <w:abstractNumId w:val="31"/>
  </w:num>
  <w:num w:numId="36" w16cid:durableId="445849393">
    <w:abstractNumId w:val="27"/>
  </w:num>
  <w:num w:numId="37" w16cid:durableId="1895382441">
    <w:abstractNumId w:val="17"/>
  </w:num>
  <w:num w:numId="38" w16cid:durableId="866717072">
    <w:abstractNumId w:val="15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216969642">
    <w:abstractNumId w:val="15"/>
  </w:num>
  <w:num w:numId="40" w16cid:durableId="1644501829">
    <w:abstractNumId w:val="37"/>
  </w:num>
  <w:num w:numId="41" w16cid:durableId="1947078656">
    <w:abstractNumId w:val="28"/>
  </w:num>
  <w:num w:numId="42" w16cid:durableId="1868327307">
    <w:abstractNumId w:val="2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03D9"/>
    <w:rsid w:val="00000CE3"/>
    <w:rsid w:val="00002EE1"/>
    <w:rsid w:val="00004E17"/>
    <w:rsid w:val="0000581C"/>
    <w:rsid w:val="00006461"/>
    <w:rsid w:val="00006D24"/>
    <w:rsid w:val="00011E61"/>
    <w:rsid w:val="000132EE"/>
    <w:rsid w:val="000133B3"/>
    <w:rsid w:val="000134B4"/>
    <w:rsid w:val="000139CA"/>
    <w:rsid w:val="00013F96"/>
    <w:rsid w:val="000143C6"/>
    <w:rsid w:val="00015EA8"/>
    <w:rsid w:val="00017457"/>
    <w:rsid w:val="000174FC"/>
    <w:rsid w:val="000178A9"/>
    <w:rsid w:val="000201EA"/>
    <w:rsid w:val="00021599"/>
    <w:rsid w:val="000229D7"/>
    <w:rsid w:val="00023E0D"/>
    <w:rsid w:val="000251A9"/>
    <w:rsid w:val="00025E27"/>
    <w:rsid w:val="0002700A"/>
    <w:rsid w:val="00027D08"/>
    <w:rsid w:val="000304FE"/>
    <w:rsid w:val="00031296"/>
    <w:rsid w:val="000330AC"/>
    <w:rsid w:val="000347E4"/>
    <w:rsid w:val="0003584E"/>
    <w:rsid w:val="0003597A"/>
    <w:rsid w:val="00035F72"/>
    <w:rsid w:val="00040E32"/>
    <w:rsid w:val="00041002"/>
    <w:rsid w:val="0004111C"/>
    <w:rsid w:val="00041994"/>
    <w:rsid w:val="00041EB2"/>
    <w:rsid w:val="0004206A"/>
    <w:rsid w:val="0004215D"/>
    <w:rsid w:val="00042A32"/>
    <w:rsid w:val="00042B65"/>
    <w:rsid w:val="0004313C"/>
    <w:rsid w:val="00043E9C"/>
    <w:rsid w:val="0004463E"/>
    <w:rsid w:val="00045ADB"/>
    <w:rsid w:val="00045B93"/>
    <w:rsid w:val="00045DBD"/>
    <w:rsid w:val="00046E0F"/>
    <w:rsid w:val="00047496"/>
    <w:rsid w:val="00047B92"/>
    <w:rsid w:val="0005242C"/>
    <w:rsid w:val="00053812"/>
    <w:rsid w:val="00053CE9"/>
    <w:rsid w:val="00055408"/>
    <w:rsid w:val="00055D7D"/>
    <w:rsid w:val="00055EFC"/>
    <w:rsid w:val="000565F4"/>
    <w:rsid w:val="00057E53"/>
    <w:rsid w:val="0006004B"/>
    <w:rsid w:val="000606C9"/>
    <w:rsid w:val="000607C0"/>
    <w:rsid w:val="0006189B"/>
    <w:rsid w:val="00061EA3"/>
    <w:rsid w:val="0006262B"/>
    <w:rsid w:val="0006308C"/>
    <w:rsid w:val="0006333C"/>
    <w:rsid w:val="000637A6"/>
    <w:rsid w:val="0006380B"/>
    <w:rsid w:val="00064831"/>
    <w:rsid w:val="000649F6"/>
    <w:rsid w:val="00064DA6"/>
    <w:rsid w:val="00064EDE"/>
    <w:rsid w:val="00064F5A"/>
    <w:rsid w:val="000660BD"/>
    <w:rsid w:val="00066339"/>
    <w:rsid w:val="00066AF8"/>
    <w:rsid w:val="00067C73"/>
    <w:rsid w:val="00070022"/>
    <w:rsid w:val="00070A64"/>
    <w:rsid w:val="0007112A"/>
    <w:rsid w:val="0007151D"/>
    <w:rsid w:val="000719F0"/>
    <w:rsid w:val="00072119"/>
    <w:rsid w:val="00074E28"/>
    <w:rsid w:val="00074EAB"/>
    <w:rsid w:val="000753D4"/>
    <w:rsid w:val="00075459"/>
    <w:rsid w:val="00075672"/>
    <w:rsid w:val="00075C4F"/>
    <w:rsid w:val="00075CE0"/>
    <w:rsid w:val="00076087"/>
    <w:rsid w:val="00076191"/>
    <w:rsid w:val="00077166"/>
    <w:rsid w:val="0007774F"/>
    <w:rsid w:val="00080068"/>
    <w:rsid w:val="0008021F"/>
    <w:rsid w:val="00080842"/>
    <w:rsid w:val="00080A97"/>
    <w:rsid w:val="00081003"/>
    <w:rsid w:val="00082355"/>
    <w:rsid w:val="00082554"/>
    <w:rsid w:val="000825A5"/>
    <w:rsid w:val="00082711"/>
    <w:rsid w:val="00083E40"/>
    <w:rsid w:val="000842D0"/>
    <w:rsid w:val="000853C0"/>
    <w:rsid w:val="00085530"/>
    <w:rsid w:val="000855A3"/>
    <w:rsid w:val="00086DFE"/>
    <w:rsid w:val="00087C6A"/>
    <w:rsid w:val="00090A91"/>
    <w:rsid w:val="00090EFF"/>
    <w:rsid w:val="000911DA"/>
    <w:rsid w:val="0009275E"/>
    <w:rsid w:val="00092A9D"/>
    <w:rsid w:val="0009308B"/>
    <w:rsid w:val="000933E3"/>
    <w:rsid w:val="00094404"/>
    <w:rsid w:val="00094844"/>
    <w:rsid w:val="000948D5"/>
    <w:rsid w:val="000957DE"/>
    <w:rsid w:val="000966E2"/>
    <w:rsid w:val="00097D52"/>
    <w:rsid w:val="00097EAA"/>
    <w:rsid w:val="000A0D14"/>
    <w:rsid w:val="000A1841"/>
    <w:rsid w:val="000A24CA"/>
    <w:rsid w:val="000A26C8"/>
    <w:rsid w:val="000A3608"/>
    <w:rsid w:val="000A3B71"/>
    <w:rsid w:val="000A3F32"/>
    <w:rsid w:val="000A5534"/>
    <w:rsid w:val="000A5E66"/>
    <w:rsid w:val="000A6328"/>
    <w:rsid w:val="000A6481"/>
    <w:rsid w:val="000A70DF"/>
    <w:rsid w:val="000A7119"/>
    <w:rsid w:val="000A7E0D"/>
    <w:rsid w:val="000A7F61"/>
    <w:rsid w:val="000B0CA2"/>
    <w:rsid w:val="000B0E6C"/>
    <w:rsid w:val="000B103F"/>
    <w:rsid w:val="000B21EA"/>
    <w:rsid w:val="000B26AD"/>
    <w:rsid w:val="000B329C"/>
    <w:rsid w:val="000B35B2"/>
    <w:rsid w:val="000B3848"/>
    <w:rsid w:val="000B38F1"/>
    <w:rsid w:val="000B5088"/>
    <w:rsid w:val="000B5857"/>
    <w:rsid w:val="000B5C9F"/>
    <w:rsid w:val="000B7018"/>
    <w:rsid w:val="000C17A4"/>
    <w:rsid w:val="000C2CC3"/>
    <w:rsid w:val="000C2EE0"/>
    <w:rsid w:val="000C3037"/>
    <w:rsid w:val="000C386E"/>
    <w:rsid w:val="000C3A78"/>
    <w:rsid w:val="000C3C80"/>
    <w:rsid w:val="000C3EFE"/>
    <w:rsid w:val="000C585C"/>
    <w:rsid w:val="000C5F3E"/>
    <w:rsid w:val="000C6884"/>
    <w:rsid w:val="000C6A78"/>
    <w:rsid w:val="000D0A3B"/>
    <w:rsid w:val="000D148B"/>
    <w:rsid w:val="000D1AE1"/>
    <w:rsid w:val="000D1D93"/>
    <w:rsid w:val="000D1F93"/>
    <w:rsid w:val="000D2C97"/>
    <w:rsid w:val="000D2F33"/>
    <w:rsid w:val="000D3361"/>
    <w:rsid w:val="000D33D2"/>
    <w:rsid w:val="000D3A1C"/>
    <w:rsid w:val="000D3EE1"/>
    <w:rsid w:val="000D3F51"/>
    <w:rsid w:val="000D4412"/>
    <w:rsid w:val="000D5BF4"/>
    <w:rsid w:val="000D5D73"/>
    <w:rsid w:val="000D5EFC"/>
    <w:rsid w:val="000E1CA6"/>
    <w:rsid w:val="000E2D38"/>
    <w:rsid w:val="000E2DAF"/>
    <w:rsid w:val="000E3BFB"/>
    <w:rsid w:val="000E50B3"/>
    <w:rsid w:val="000E57E5"/>
    <w:rsid w:val="000E5866"/>
    <w:rsid w:val="000E5908"/>
    <w:rsid w:val="000E6F6F"/>
    <w:rsid w:val="000E71C4"/>
    <w:rsid w:val="000E788C"/>
    <w:rsid w:val="000F1007"/>
    <w:rsid w:val="000F128D"/>
    <w:rsid w:val="000F2127"/>
    <w:rsid w:val="000F2682"/>
    <w:rsid w:val="000F2A5E"/>
    <w:rsid w:val="000F2E0A"/>
    <w:rsid w:val="000F343A"/>
    <w:rsid w:val="000F3F4A"/>
    <w:rsid w:val="000F483A"/>
    <w:rsid w:val="000F5BAC"/>
    <w:rsid w:val="000F6229"/>
    <w:rsid w:val="000F6967"/>
    <w:rsid w:val="000F69E0"/>
    <w:rsid w:val="000F6D4B"/>
    <w:rsid w:val="000F6D93"/>
    <w:rsid w:val="000F72A0"/>
    <w:rsid w:val="000F76EE"/>
    <w:rsid w:val="000F7B0A"/>
    <w:rsid w:val="00101C02"/>
    <w:rsid w:val="001021F5"/>
    <w:rsid w:val="00102C15"/>
    <w:rsid w:val="00103093"/>
    <w:rsid w:val="0010418B"/>
    <w:rsid w:val="001045CF"/>
    <w:rsid w:val="00104876"/>
    <w:rsid w:val="001056A3"/>
    <w:rsid w:val="00107084"/>
    <w:rsid w:val="00107653"/>
    <w:rsid w:val="00107D91"/>
    <w:rsid w:val="001107C2"/>
    <w:rsid w:val="001118C1"/>
    <w:rsid w:val="00111937"/>
    <w:rsid w:val="00112098"/>
    <w:rsid w:val="0011222C"/>
    <w:rsid w:val="0011265A"/>
    <w:rsid w:val="001128C0"/>
    <w:rsid w:val="00112B65"/>
    <w:rsid w:val="001132CC"/>
    <w:rsid w:val="00113D63"/>
    <w:rsid w:val="0011437F"/>
    <w:rsid w:val="00115DC2"/>
    <w:rsid w:val="0011652B"/>
    <w:rsid w:val="0011665E"/>
    <w:rsid w:val="0011717A"/>
    <w:rsid w:val="00121103"/>
    <w:rsid w:val="00122A73"/>
    <w:rsid w:val="00122DA9"/>
    <w:rsid w:val="00123471"/>
    <w:rsid w:val="001241E4"/>
    <w:rsid w:val="00124F90"/>
    <w:rsid w:val="0012574F"/>
    <w:rsid w:val="0012646C"/>
    <w:rsid w:val="00130E7A"/>
    <w:rsid w:val="00131003"/>
    <w:rsid w:val="00132660"/>
    <w:rsid w:val="00132FAB"/>
    <w:rsid w:val="00133493"/>
    <w:rsid w:val="00134362"/>
    <w:rsid w:val="00134F2D"/>
    <w:rsid w:val="001351C6"/>
    <w:rsid w:val="00135237"/>
    <w:rsid w:val="001352D9"/>
    <w:rsid w:val="00137728"/>
    <w:rsid w:val="00137DFB"/>
    <w:rsid w:val="00140C96"/>
    <w:rsid w:val="001411AA"/>
    <w:rsid w:val="00141862"/>
    <w:rsid w:val="00142007"/>
    <w:rsid w:val="00142E61"/>
    <w:rsid w:val="00143C15"/>
    <w:rsid w:val="0014483B"/>
    <w:rsid w:val="001449A3"/>
    <w:rsid w:val="00144F5B"/>
    <w:rsid w:val="00145EA2"/>
    <w:rsid w:val="00145ED2"/>
    <w:rsid w:val="00147532"/>
    <w:rsid w:val="001479E6"/>
    <w:rsid w:val="00147FF2"/>
    <w:rsid w:val="001500B2"/>
    <w:rsid w:val="001508E5"/>
    <w:rsid w:val="00151CA7"/>
    <w:rsid w:val="0015284C"/>
    <w:rsid w:val="001534B8"/>
    <w:rsid w:val="001537BE"/>
    <w:rsid w:val="00154AB5"/>
    <w:rsid w:val="00154E8A"/>
    <w:rsid w:val="00155376"/>
    <w:rsid w:val="00155BB2"/>
    <w:rsid w:val="00156A15"/>
    <w:rsid w:val="00157457"/>
    <w:rsid w:val="001613D0"/>
    <w:rsid w:val="00161CA4"/>
    <w:rsid w:val="00162811"/>
    <w:rsid w:val="00162F8C"/>
    <w:rsid w:val="001639FF"/>
    <w:rsid w:val="00163C5D"/>
    <w:rsid w:val="00164136"/>
    <w:rsid w:val="00164477"/>
    <w:rsid w:val="001650AA"/>
    <w:rsid w:val="00165A9D"/>
    <w:rsid w:val="00165C69"/>
    <w:rsid w:val="00165C7C"/>
    <w:rsid w:val="0016686C"/>
    <w:rsid w:val="0016694A"/>
    <w:rsid w:val="00166A33"/>
    <w:rsid w:val="00166CE0"/>
    <w:rsid w:val="00167350"/>
    <w:rsid w:val="001706F6"/>
    <w:rsid w:val="0017075E"/>
    <w:rsid w:val="00171871"/>
    <w:rsid w:val="00171FAB"/>
    <w:rsid w:val="0017237C"/>
    <w:rsid w:val="00172582"/>
    <w:rsid w:val="0017259E"/>
    <w:rsid w:val="00172DA6"/>
    <w:rsid w:val="0017332A"/>
    <w:rsid w:val="00174340"/>
    <w:rsid w:val="0017501A"/>
    <w:rsid w:val="00175F63"/>
    <w:rsid w:val="00176A90"/>
    <w:rsid w:val="0017723D"/>
    <w:rsid w:val="00180755"/>
    <w:rsid w:val="001808DF"/>
    <w:rsid w:val="001809AE"/>
    <w:rsid w:val="00180C33"/>
    <w:rsid w:val="001835C3"/>
    <w:rsid w:val="001836E4"/>
    <w:rsid w:val="001838F1"/>
    <w:rsid w:val="00183AE1"/>
    <w:rsid w:val="00183D2F"/>
    <w:rsid w:val="00184896"/>
    <w:rsid w:val="001849B6"/>
    <w:rsid w:val="0018594B"/>
    <w:rsid w:val="00186913"/>
    <w:rsid w:val="00186D06"/>
    <w:rsid w:val="00186F34"/>
    <w:rsid w:val="001872B4"/>
    <w:rsid w:val="0019041A"/>
    <w:rsid w:val="00191D90"/>
    <w:rsid w:val="001930A8"/>
    <w:rsid w:val="00193703"/>
    <w:rsid w:val="0019444C"/>
    <w:rsid w:val="00194AD9"/>
    <w:rsid w:val="00196038"/>
    <w:rsid w:val="00196238"/>
    <w:rsid w:val="00197504"/>
    <w:rsid w:val="00197A66"/>
    <w:rsid w:val="001A018E"/>
    <w:rsid w:val="001A0449"/>
    <w:rsid w:val="001A0EDD"/>
    <w:rsid w:val="001A2DF3"/>
    <w:rsid w:val="001A2E11"/>
    <w:rsid w:val="001A4647"/>
    <w:rsid w:val="001A46AA"/>
    <w:rsid w:val="001A4B48"/>
    <w:rsid w:val="001A4CF4"/>
    <w:rsid w:val="001A56BA"/>
    <w:rsid w:val="001A5F79"/>
    <w:rsid w:val="001A7ECA"/>
    <w:rsid w:val="001B0051"/>
    <w:rsid w:val="001B0665"/>
    <w:rsid w:val="001B0D63"/>
    <w:rsid w:val="001B14C5"/>
    <w:rsid w:val="001B193C"/>
    <w:rsid w:val="001B23B7"/>
    <w:rsid w:val="001B35DB"/>
    <w:rsid w:val="001B3A38"/>
    <w:rsid w:val="001B3F2B"/>
    <w:rsid w:val="001B5294"/>
    <w:rsid w:val="001B5477"/>
    <w:rsid w:val="001B70DA"/>
    <w:rsid w:val="001B7467"/>
    <w:rsid w:val="001B77D1"/>
    <w:rsid w:val="001B7C8D"/>
    <w:rsid w:val="001C0565"/>
    <w:rsid w:val="001C112A"/>
    <w:rsid w:val="001C11F8"/>
    <w:rsid w:val="001C16F1"/>
    <w:rsid w:val="001C2FDC"/>
    <w:rsid w:val="001C33C4"/>
    <w:rsid w:val="001C3AD8"/>
    <w:rsid w:val="001C41AB"/>
    <w:rsid w:val="001C4422"/>
    <w:rsid w:val="001C44B9"/>
    <w:rsid w:val="001C497D"/>
    <w:rsid w:val="001C5FBD"/>
    <w:rsid w:val="001C752A"/>
    <w:rsid w:val="001D0016"/>
    <w:rsid w:val="001D1163"/>
    <w:rsid w:val="001D1402"/>
    <w:rsid w:val="001D1A1B"/>
    <w:rsid w:val="001D1CDF"/>
    <w:rsid w:val="001D21BD"/>
    <w:rsid w:val="001D232B"/>
    <w:rsid w:val="001D2B73"/>
    <w:rsid w:val="001D594C"/>
    <w:rsid w:val="001D608C"/>
    <w:rsid w:val="001D697B"/>
    <w:rsid w:val="001D6CE1"/>
    <w:rsid w:val="001D725C"/>
    <w:rsid w:val="001E00EE"/>
    <w:rsid w:val="001E18A5"/>
    <w:rsid w:val="001E1ECA"/>
    <w:rsid w:val="001E20D6"/>
    <w:rsid w:val="001E233E"/>
    <w:rsid w:val="001E30E6"/>
    <w:rsid w:val="001E46C4"/>
    <w:rsid w:val="001E5465"/>
    <w:rsid w:val="001E72C2"/>
    <w:rsid w:val="001E7A0A"/>
    <w:rsid w:val="001F066E"/>
    <w:rsid w:val="001F0D96"/>
    <w:rsid w:val="001F0FCE"/>
    <w:rsid w:val="001F1D08"/>
    <w:rsid w:val="001F3CE2"/>
    <w:rsid w:val="001F5D25"/>
    <w:rsid w:val="001F6468"/>
    <w:rsid w:val="001F6F49"/>
    <w:rsid w:val="002012F4"/>
    <w:rsid w:val="002028B5"/>
    <w:rsid w:val="002037BB"/>
    <w:rsid w:val="00204BCE"/>
    <w:rsid w:val="00204F0D"/>
    <w:rsid w:val="0020573E"/>
    <w:rsid w:val="00205E12"/>
    <w:rsid w:val="0020641E"/>
    <w:rsid w:val="00207623"/>
    <w:rsid w:val="002113EC"/>
    <w:rsid w:val="00211940"/>
    <w:rsid w:val="002119A1"/>
    <w:rsid w:val="00211AC4"/>
    <w:rsid w:val="00211C95"/>
    <w:rsid w:val="00212966"/>
    <w:rsid w:val="002133F4"/>
    <w:rsid w:val="00213B34"/>
    <w:rsid w:val="0021416F"/>
    <w:rsid w:val="00215222"/>
    <w:rsid w:val="00215703"/>
    <w:rsid w:val="00215E7F"/>
    <w:rsid w:val="002166F1"/>
    <w:rsid w:val="00220594"/>
    <w:rsid w:val="002211C1"/>
    <w:rsid w:val="00221315"/>
    <w:rsid w:val="00221984"/>
    <w:rsid w:val="00221AB8"/>
    <w:rsid w:val="002237A8"/>
    <w:rsid w:val="0022441D"/>
    <w:rsid w:val="00224925"/>
    <w:rsid w:val="00225044"/>
    <w:rsid w:val="002259FE"/>
    <w:rsid w:val="00225C03"/>
    <w:rsid w:val="0022637A"/>
    <w:rsid w:val="002264A5"/>
    <w:rsid w:val="002266AF"/>
    <w:rsid w:val="00226D18"/>
    <w:rsid w:val="00230643"/>
    <w:rsid w:val="002314C1"/>
    <w:rsid w:val="002321A5"/>
    <w:rsid w:val="00232CC6"/>
    <w:rsid w:val="002337A5"/>
    <w:rsid w:val="002348D5"/>
    <w:rsid w:val="00235E51"/>
    <w:rsid w:val="002361D1"/>
    <w:rsid w:val="002362B5"/>
    <w:rsid w:val="00236467"/>
    <w:rsid w:val="00236971"/>
    <w:rsid w:val="00236D4F"/>
    <w:rsid w:val="0023723D"/>
    <w:rsid w:val="002372BB"/>
    <w:rsid w:val="0023776E"/>
    <w:rsid w:val="00237EEE"/>
    <w:rsid w:val="00241CB1"/>
    <w:rsid w:val="00241CDC"/>
    <w:rsid w:val="0024439B"/>
    <w:rsid w:val="00245E55"/>
    <w:rsid w:val="0024645F"/>
    <w:rsid w:val="002467ED"/>
    <w:rsid w:val="00246C66"/>
    <w:rsid w:val="002503B9"/>
    <w:rsid w:val="00250B95"/>
    <w:rsid w:val="002523BC"/>
    <w:rsid w:val="00254E4E"/>
    <w:rsid w:val="00255974"/>
    <w:rsid w:val="0026052E"/>
    <w:rsid w:val="00260FE8"/>
    <w:rsid w:val="00263A24"/>
    <w:rsid w:val="002649F8"/>
    <w:rsid w:val="0026547C"/>
    <w:rsid w:val="00265E1A"/>
    <w:rsid w:val="0026647E"/>
    <w:rsid w:val="00266BCD"/>
    <w:rsid w:val="002706DC"/>
    <w:rsid w:val="0027167A"/>
    <w:rsid w:val="00272202"/>
    <w:rsid w:val="00273A1F"/>
    <w:rsid w:val="00274577"/>
    <w:rsid w:val="00275884"/>
    <w:rsid w:val="00275EC2"/>
    <w:rsid w:val="00275FA4"/>
    <w:rsid w:val="002760C5"/>
    <w:rsid w:val="00277177"/>
    <w:rsid w:val="0027733B"/>
    <w:rsid w:val="002808D8"/>
    <w:rsid w:val="00280E39"/>
    <w:rsid w:val="00281CD2"/>
    <w:rsid w:val="00282B25"/>
    <w:rsid w:val="00282FF6"/>
    <w:rsid w:val="00283A68"/>
    <w:rsid w:val="00283DF3"/>
    <w:rsid w:val="002861FB"/>
    <w:rsid w:val="00287F4C"/>
    <w:rsid w:val="00292D25"/>
    <w:rsid w:val="00292F20"/>
    <w:rsid w:val="002938C0"/>
    <w:rsid w:val="00293953"/>
    <w:rsid w:val="00293C6D"/>
    <w:rsid w:val="0029433A"/>
    <w:rsid w:val="0029549E"/>
    <w:rsid w:val="002958C8"/>
    <w:rsid w:val="00295EE5"/>
    <w:rsid w:val="00295FE6"/>
    <w:rsid w:val="00296D21"/>
    <w:rsid w:val="00297AD9"/>
    <w:rsid w:val="00297AFC"/>
    <w:rsid w:val="002A1577"/>
    <w:rsid w:val="002A15D2"/>
    <w:rsid w:val="002A1BD6"/>
    <w:rsid w:val="002A2D88"/>
    <w:rsid w:val="002A4643"/>
    <w:rsid w:val="002A5281"/>
    <w:rsid w:val="002A7E2D"/>
    <w:rsid w:val="002B0271"/>
    <w:rsid w:val="002B03E1"/>
    <w:rsid w:val="002B0512"/>
    <w:rsid w:val="002B2D4D"/>
    <w:rsid w:val="002B39C4"/>
    <w:rsid w:val="002B584C"/>
    <w:rsid w:val="002B5A55"/>
    <w:rsid w:val="002B755E"/>
    <w:rsid w:val="002C07B3"/>
    <w:rsid w:val="002C0891"/>
    <w:rsid w:val="002C08D1"/>
    <w:rsid w:val="002C1815"/>
    <w:rsid w:val="002C3407"/>
    <w:rsid w:val="002C4395"/>
    <w:rsid w:val="002C53FA"/>
    <w:rsid w:val="002C55EB"/>
    <w:rsid w:val="002C56B3"/>
    <w:rsid w:val="002D2D9A"/>
    <w:rsid w:val="002D3902"/>
    <w:rsid w:val="002D395F"/>
    <w:rsid w:val="002D4D79"/>
    <w:rsid w:val="002D55BE"/>
    <w:rsid w:val="002D57F9"/>
    <w:rsid w:val="002D6AB9"/>
    <w:rsid w:val="002D7098"/>
    <w:rsid w:val="002D78CA"/>
    <w:rsid w:val="002E14B8"/>
    <w:rsid w:val="002E185D"/>
    <w:rsid w:val="002E2853"/>
    <w:rsid w:val="002E2FB6"/>
    <w:rsid w:val="002E44B2"/>
    <w:rsid w:val="002E4550"/>
    <w:rsid w:val="002E5003"/>
    <w:rsid w:val="002E54FC"/>
    <w:rsid w:val="002E58E1"/>
    <w:rsid w:val="002E5CF1"/>
    <w:rsid w:val="002E68C2"/>
    <w:rsid w:val="002E793E"/>
    <w:rsid w:val="002E7AAE"/>
    <w:rsid w:val="002F062C"/>
    <w:rsid w:val="002F102B"/>
    <w:rsid w:val="002F18F6"/>
    <w:rsid w:val="002F2289"/>
    <w:rsid w:val="002F23CD"/>
    <w:rsid w:val="002F3C9C"/>
    <w:rsid w:val="002F4331"/>
    <w:rsid w:val="002F4686"/>
    <w:rsid w:val="002F5299"/>
    <w:rsid w:val="002F5CD7"/>
    <w:rsid w:val="002F5FE4"/>
    <w:rsid w:val="00300E6E"/>
    <w:rsid w:val="003010A8"/>
    <w:rsid w:val="00301690"/>
    <w:rsid w:val="003024A8"/>
    <w:rsid w:val="00302D49"/>
    <w:rsid w:val="00302F36"/>
    <w:rsid w:val="0030416B"/>
    <w:rsid w:val="0030417C"/>
    <w:rsid w:val="00304572"/>
    <w:rsid w:val="00304604"/>
    <w:rsid w:val="00304C16"/>
    <w:rsid w:val="0030775F"/>
    <w:rsid w:val="00310274"/>
    <w:rsid w:val="003108E8"/>
    <w:rsid w:val="00310EB4"/>
    <w:rsid w:val="003118D4"/>
    <w:rsid w:val="0031342F"/>
    <w:rsid w:val="00315B10"/>
    <w:rsid w:val="00315B3A"/>
    <w:rsid w:val="00315F6B"/>
    <w:rsid w:val="003166E5"/>
    <w:rsid w:val="00316FB7"/>
    <w:rsid w:val="00321314"/>
    <w:rsid w:val="003215C8"/>
    <w:rsid w:val="003217C0"/>
    <w:rsid w:val="0032391E"/>
    <w:rsid w:val="00323E80"/>
    <w:rsid w:val="00324360"/>
    <w:rsid w:val="003245AB"/>
    <w:rsid w:val="003246DF"/>
    <w:rsid w:val="0032534F"/>
    <w:rsid w:val="00325587"/>
    <w:rsid w:val="00326382"/>
    <w:rsid w:val="0032795E"/>
    <w:rsid w:val="00327E8C"/>
    <w:rsid w:val="00330991"/>
    <w:rsid w:val="00330D9D"/>
    <w:rsid w:val="003327AE"/>
    <w:rsid w:val="0033521B"/>
    <w:rsid w:val="00336DA7"/>
    <w:rsid w:val="00337388"/>
    <w:rsid w:val="00340073"/>
    <w:rsid w:val="00340126"/>
    <w:rsid w:val="00340F20"/>
    <w:rsid w:val="003412C9"/>
    <w:rsid w:val="00341AE7"/>
    <w:rsid w:val="00341F28"/>
    <w:rsid w:val="00346217"/>
    <w:rsid w:val="00346C0F"/>
    <w:rsid w:val="003472BD"/>
    <w:rsid w:val="00347CEE"/>
    <w:rsid w:val="00347FEC"/>
    <w:rsid w:val="00350A27"/>
    <w:rsid w:val="003514CB"/>
    <w:rsid w:val="003517AC"/>
    <w:rsid w:val="00351AD7"/>
    <w:rsid w:val="003537EB"/>
    <w:rsid w:val="003546B7"/>
    <w:rsid w:val="00354752"/>
    <w:rsid w:val="0035554E"/>
    <w:rsid w:val="00355D45"/>
    <w:rsid w:val="00356660"/>
    <w:rsid w:val="00356B31"/>
    <w:rsid w:val="003570B4"/>
    <w:rsid w:val="00360E31"/>
    <w:rsid w:val="00361752"/>
    <w:rsid w:val="0036181D"/>
    <w:rsid w:val="00363316"/>
    <w:rsid w:val="00363598"/>
    <w:rsid w:val="00364317"/>
    <w:rsid w:val="0036487F"/>
    <w:rsid w:val="00364F19"/>
    <w:rsid w:val="00365052"/>
    <w:rsid w:val="003668B0"/>
    <w:rsid w:val="00367254"/>
    <w:rsid w:val="00367AC8"/>
    <w:rsid w:val="00367DE1"/>
    <w:rsid w:val="00370686"/>
    <w:rsid w:val="00370B68"/>
    <w:rsid w:val="00371368"/>
    <w:rsid w:val="00371A8A"/>
    <w:rsid w:val="00375C1A"/>
    <w:rsid w:val="0037640E"/>
    <w:rsid w:val="0037664D"/>
    <w:rsid w:val="003827B6"/>
    <w:rsid w:val="00383788"/>
    <w:rsid w:val="00383FDD"/>
    <w:rsid w:val="003849BB"/>
    <w:rsid w:val="00385501"/>
    <w:rsid w:val="00385FA9"/>
    <w:rsid w:val="00386E63"/>
    <w:rsid w:val="00387BEB"/>
    <w:rsid w:val="00387D03"/>
    <w:rsid w:val="00390C06"/>
    <w:rsid w:val="00390F9D"/>
    <w:rsid w:val="00391205"/>
    <w:rsid w:val="003924EB"/>
    <w:rsid w:val="003928AA"/>
    <w:rsid w:val="00393822"/>
    <w:rsid w:val="00395210"/>
    <w:rsid w:val="00395E92"/>
    <w:rsid w:val="003961AC"/>
    <w:rsid w:val="003978B0"/>
    <w:rsid w:val="003A097F"/>
    <w:rsid w:val="003A1B0C"/>
    <w:rsid w:val="003A1DF9"/>
    <w:rsid w:val="003A1E76"/>
    <w:rsid w:val="003B104B"/>
    <w:rsid w:val="003B1BD3"/>
    <w:rsid w:val="003B2408"/>
    <w:rsid w:val="003B49FF"/>
    <w:rsid w:val="003B7A7B"/>
    <w:rsid w:val="003B7AAB"/>
    <w:rsid w:val="003C18E8"/>
    <w:rsid w:val="003C2728"/>
    <w:rsid w:val="003C34D2"/>
    <w:rsid w:val="003C3DAC"/>
    <w:rsid w:val="003C53E5"/>
    <w:rsid w:val="003C571B"/>
    <w:rsid w:val="003C63C0"/>
    <w:rsid w:val="003C7138"/>
    <w:rsid w:val="003C7592"/>
    <w:rsid w:val="003C75BB"/>
    <w:rsid w:val="003C7A74"/>
    <w:rsid w:val="003D0313"/>
    <w:rsid w:val="003D14FE"/>
    <w:rsid w:val="003D1CE9"/>
    <w:rsid w:val="003D2564"/>
    <w:rsid w:val="003D3572"/>
    <w:rsid w:val="003D3664"/>
    <w:rsid w:val="003D57F9"/>
    <w:rsid w:val="003D649B"/>
    <w:rsid w:val="003D738D"/>
    <w:rsid w:val="003D73CB"/>
    <w:rsid w:val="003E0A62"/>
    <w:rsid w:val="003E1708"/>
    <w:rsid w:val="003E17DB"/>
    <w:rsid w:val="003E193A"/>
    <w:rsid w:val="003E1E46"/>
    <w:rsid w:val="003E259F"/>
    <w:rsid w:val="003E2814"/>
    <w:rsid w:val="003E34D3"/>
    <w:rsid w:val="003E55E6"/>
    <w:rsid w:val="003E650D"/>
    <w:rsid w:val="003E6C16"/>
    <w:rsid w:val="003E6F84"/>
    <w:rsid w:val="003E7036"/>
    <w:rsid w:val="003E7FC4"/>
    <w:rsid w:val="003F184B"/>
    <w:rsid w:val="003F1871"/>
    <w:rsid w:val="003F3C99"/>
    <w:rsid w:val="003F5F16"/>
    <w:rsid w:val="003F7197"/>
    <w:rsid w:val="003F74A3"/>
    <w:rsid w:val="003F7FA2"/>
    <w:rsid w:val="00400370"/>
    <w:rsid w:val="0040084F"/>
    <w:rsid w:val="00400D60"/>
    <w:rsid w:val="00401AA6"/>
    <w:rsid w:val="0040279E"/>
    <w:rsid w:val="00403D3E"/>
    <w:rsid w:val="004043FE"/>
    <w:rsid w:val="004045D3"/>
    <w:rsid w:val="004051B0"/>
    <w:rsid w:val="00405535"/>
    <w:rsid w:val="0040726B"/>
    <w:rsid w:val="004073E0"/>
    <w:rsid w:val="004079B1"/>
    <w:rsid w:val="00410764"/>
    <w:rsid w:val="00412D14"/>
    <w:rsid w:val="0041337D"/>
    <w:rsid w:val="0041396B"/>
    <w:rsid w:val="00413B08"/>
    <w:rsid w:val="00413E11"/>
    <w:rsid w:val="00413E82"/>
    <w:rsid w:val="00414184"/>
    <w:rsid w:val="00414875"/>
    <w:rsid w:val="00415856"/>
    <w:rsid w:val="0041594F"/>
    <w:rsid w:val="00417A21"/>
    <w:rsid w:val="00417A56"/>
    <w:rsid w:val="00417DDC"/>
    <w:rsid w:val="004214E5"/>
    <w:rsid w:val="0042156A"/>
    <w:rsid w:val="00421A2A"/>
    <w:rsid w:val="00422192"/>
    <w:rsid w:val="004222EA"/>
    <w:rsid w:val="00422BBA"/>
    <w:rsid w:val="00423F9E"/>
    <w:rsid w:val="00424060"/>
    <w:rsid w:val="0042580A"/>
    <w:rsid w:val="00425AEE"/>
    <w:rsid w:val="004265C2"/>
    <w:rsid w:val="004271F9"/>
    <w:rsid w:val="00427C5A"/>
    <w:rsid w:val="00430910"/>
    <w:rsid w:val="00432237"/>
    <w:rsid w:val="00432BDA"/>
    <w:rsid w:val="00433A59"/>
    <w:rsid w:val="00433E9F"/>
    <w:rsid w:val="00433EE5"/>
    <w:rsid w:val="00434A52"/>
    <w:rsid w:val="00434CE0"/>
    <w:rsid w:val="00434F2A"/>
    <w:rsid w:val="00435C33"/>
    <w:rsid w:val="00435C73"/>
    <w:rsid w:val="00435D9B"/>
    <w:rsid w:val="0043631E"/>
    <w:rsid w:val="0043782A"/>
    <w:rsid w:val="00437F51"/>
    <w:rsid w:val="004408E4"/>
    <w:rsid w:val="00441AC0"/>
    <w:rsid w:val="00443478"/>
    <w:rsid w:val="004446FA"/>
    <w:rsid w:val="00445B61"/>
    <w:rsid w:val="00447D20"/>
    <w:rsid w:val="00450FE6"/>
    <w:rsid w:val="00452278"/>
    <w:rsid w:val="00452381"/>
    <w:rsid w:val="00454AD2"/>
    <w:rsid w:val="004562FA"/>
    <w:rsid w:val="00456ACE"/>
    <w:rsid w:val="00457758"/>
    <w:rsid w:val="00457FBE"/>
    <w:rsid w:val="00460481"/>
    <w:rsid w:val="004636CF"/>
    <w:rsid w:val="004659AB"/>
    <w:rsid w:val="00465A74"/>
    <w:rsid w:val="00466ABF"/>
    <w:rsid w:val="00467678"/>
    <w:rsid w:val="00467825"/>
    <w:rsid w:val="004679AD"/>
    <w:rsid w:val="00467B99"/>
    <w:rsid w:val="00467D0E"/>
    <w:rsid w:val="004702EA"/>
    <w:rsid w:val="00470CD1"/>
    <w:rsid w:val="00471143"/>
    <w:rsid w:val="00472038"/>
    <w:rsid w:val="00472608"/>
    <w:rsid w:val="004734E3"/>
    <w:rsid w:val="00473664"/>
    <w:rsid w:val="004743A3"/>
    <w:rsid w:val="00475640"/>
    <w:rsid w:val="00477FF5"/>
    <w:rsid w:val="00480C2E"/>
    <w:rsid w:val="004813FB"/>
    <w:rsid w:val="00481666"/>
    <w:rsid w:val="004818DC"/>
    <w:rsid w:val="00482F73"/>
    <w:rsid w:val="00483742"/>
    <w:rsid w:val="00483C24"/>
    <w:rsid w:val="00483D4B"/>
    <w:rsid w:val="00484D59"/>
    <w:rsid w:val="00485163"/>
    <w:rsid w:val="00486686"/>
    <w:rsid w:val="004868C7"/>
    <w:rsid w:val="00486C8A"/>
    <w:rsid w:val="004870FB"/>
    <w:rsid w:val="00487CDE"/>
    <w:rsid w:val="0049054A"/>
    <w:rsid w:val="00490658"/>
    <w:rsid w:val="00490B05"/>
    <w:rsid w:val="004919D8"/>
    <w:rsid w:val="00491F02"/>
    <w:rsid w:val="00493917"/>
    <w:rsid w:val="004939F0"/>
    <w:rsid w:val="00493E8B"/>
    <w:rsid w:val="00495EED"/>
    <w:rsid w:val="004964CB"/>
    <w:rsid w:val="004A0605"/>
    <w:rsid w:val="004A106D"/>
    <w:rsid w:val="004A11D2"/>
    <w:rsid w:val="004A12B4"/>
    <w:rsid w:val="004A1373"/>
    <w:rsid w:val="004A27BE"/>
    <w:rsid w:val="004A320A"/>
    <w:rsid w:val="004A3C06"/>
    <w:rsid w:val="004A3F64"/>
    <w:rsid w:val="004A462D"/>
    <w:rsid w:val="004A4F60"/>
    <w:rsid w:val="004A6FD4"/>
    <w:rsid w:val="004B0223"/>
    <w:rsid w:val="004B0AAC"/>
    <w:rsid w:val="004B1031"/>
    <w:rsid w:val="004B1378"/>
    <w:rsid w:val="004B3B25"/>
    <w:rsid w:val="004B4A73"/>
    <w:rsid w:val="004B4DD1"/>
    <w:rsid w:val="004B5B11"/>
    <w:rsid w:val="004B62D6"/>
    <w:rsid w:val="004B6652"/>
    <w:rsid w:val="004B69B4"/>
    <w:rsid w:val="004C0083"/>
    <w:rsid w:val="004C0A48"/>
    <w:rsid w:val="004C100F"/>
    <w:rsid w:val="004C10AB"/>
    <w:rsid w:val="004C23C3"/>
    <w:rsid w:val="004C3516"/>
    <w:rsid w:val="004C3BD8"/>
    <w:rsid w:val="004C4866"/>
    <w:rsid w:val="004C50FE"/>
    <w:rsid w:val="004C5F44"/>
    <w:rsid w:val="004C62A0"/>
    <w:rsid w:val="004C63F6"/>
    <w:rsid w:val="004C69BA"/>
    <w:rsid w:val="004C6CE6"/>
    <w:rsid w:val="004C6E9B"/>
    <w:rsid w:val="004C71BC"/>
    <w:rsid w:val="004C76E8"/>
    <w:rsid w:val="004D1E68"/>
    <w:rsid w:val="004D2CEB"/>
    <w:rsid w:val="004D31B6"/>
    <w:rsid w:val="004D5CAC"/>
    <w:rsid w:val="004D6ACE"/>
    <w:rsid w:val="004D6E86"/>
    <w:rsid w:val="004D7588"/>
    <w:rsid w:val="004E24DE"/>
    <w:rsid w:val="004E287B"/>
    <w:rsid w:val="004E3182"/>
    <w:rsid w:val="004E3B7B"/>
    <w:rsid w:val="004F0003"/>
    <w:rsid w:val="004F0F83"/>
    <w:rsid w:val="004F1EAB"/>
    <w:rsid w:val="004F1FB1"/>
    <w:rsid w:val="004F260F"/>
    <w:rsid w:val="004F3528"/>
    <w:rsid w:val="004F5207"/>
    <w:rsid w:val="004F52E7"/>
    <w:rsid w:val="004F5A96"/>
    <w:rsid w:val="004F6CBA"/>
    <w:rsid w:val="004F6E7D"/>
    <w:rsid w:val="004F6E82"/>
    <w:rsid w:val="004F71D8"/>
    <w:rsid w:val="00500534"/>
    <w:rsid w:val="00500872"/>
    <w:rsid w:val="00500A85"/>
    <w:rsid w:val="005035D9"/>
    <w:rsid w:val="00505168"/>
    <w:rsid w:val="005060E8"/>
    <w:rsid w:val="005063B6"/>
    <w:rsid w:val="005063E3"/>
    <w:rsid w:val="00506C50"/>
    <w:rsid w:val="00506ECE"/>
    <w:rsid w:val="00507FC9"/>
    <w:rsid w:val="00510378"/>
    <w:rsid w:val="005118DB"/>
    <w:rsid w:val="005126A7"/>
    <w:rsid w:val="00512EB0"/>
    <w:rsid w:val="00512EF8"/>
    <w:rsid w:val="00515094"/>
    <w:rsid w:val="00516487"/>
    <w:rsid w:val="00520304"/>
    <w:rsid w:val="0052110B"/>
    <w:rsid w:val="00521702"/>
    <w:rsid w:val="0052197B"/>
    <w:rsid w:val="005219A7"/>
    <w:rsid w:val="00522337"/>
    <w:rsid w:val="0052247D"/>
    <w:rsid w:val="005262BE"/>
    <w:rsid w:val="00526835"/>
    <w:rsid w:val="005274CD"/>
    <w:rsid w:val="00530CFA"/>
    <w:rsid w:val="00530DCD"/>
    <w:rsid w:val="00530F61"/>
    <w:rsid w:val="0053139A"/>
    <w:rsid w:val="005326F9"/>
    <w:rsid w:val="00532C8A"/>
    <w:rsid w:val="005337F0"/>
    <w:rsid w:val="00533DDD"/>
    <w:rsid w:val="00533F5C"/>
    <w:rsid w:val="0053453F"/>
    <w:rsid w:val="00534A84"/>
    <w:rsid w:val="005352A2"/>
    <w:rsid w:val="00535310"/>
    <w:rsid w:val="00535DCE"/>
    <w:rsid w:val="00535EF1"/>
    <w:rsid w:val="00536D1E"/>
    <w:rsid w:val="00537175"/>
    <w:rsid w:val="00537593"/>
    <w:rsid w:val="00540C49"/>
    <w:rsid w:val="005411D5"/>
    <w:rsid w:val="0054166E"/>
    <w:rsid w:val="00541AE4"/>
    <w:rsid w:val="00541F5B"/>
    <w:rsid w:val="00542E9D"/>
    <w:rsid w:val="00543E4E"/>
    <w:rsid w:val="0054419D"/>
    <w:rsid w:val="00544C81"/>
    <w:rsid w:val="00544D9E"/>
    <w:rsid w:val="00545A1B"/>
    <w:rsid w:val="00545D35"/>
    <w:rsid w:val="00546452"/>
    <w:rsid w:val="00546537"/>
    <w:rsid w:val="005471D5"/>
    <w:rsid w:val="00550B50"/>
    <w:rsid w:val="00550E52"/>
    <w:rsid w:val="00551096"/>
    <w:rsid w:val="00551260"/>
    <w:rsid w:val="005513E5"/>
    <w:rsid w:val="00551BAB"/>
    <w:rsid w:val="00552487"/>
    <w:rsid w:val="00552734"/>
    <w:rsid w:val="005527B0"/>
    <w:rsid w:val="005546B7"/>
    <w:rsid w:val="00555224"/>
    <w:rsid w:val="00555606"/>
    <w:rsid w:val="00556F8A"/>
    <w:rsid w:val="0055755D"/>
    <w:rsid w:val="00560143"/>
    <w:rsid w:val="00560319"/>
    <w:rsid w:val="00560CA9"/>
    <w:rsid w:val="005611FF"/>
    <w:rsid w:val="00562ACB"/>
    <w:rsid w:val="0056353A"/>
    <w:rsid w:val="005639E6"/>
    <w:rsid w:val="00564D89"/>
    <w:rsid w:val="005652DC"/>
    <w:rsid w:val="005659CE"/>
    <w:rsid w:val="005667F0"/>
    <w:rsid w:val="00566A5F"/>
    <w:rsid w:val="00567048"/>
    <w:rsid w:val="00567400"/>
    <w:rsid w:val="00567F72"/>
    <w:rsid w:val="005711DA"/>
    <w:rsid w:val="005713F6"/>
    <w:rsid w:val="00571854"/>
    <w:rsid w:val="00571DBE"/>
    <w:rsid w:val="00572180"/>
    <w:rsid w:val="005726D9"/>
    <w:rsid w:val="0057276E"/>
    <w:rsid w:val="00572B27"/>
    <w:rsid w:val="005753A0"/>
    <w:rsid w:val="0057568B"/>
    <w:rsid w:val="005774B6"/>
    <w:rsid w:val="00580743"/>
    <w:rsid w:val="00581FFF"/>
    <w:rsid w:val="00583E4F"/>
    <w:rsid w:val="00584057"/>
    <w:rsid w:val="00584148"/>
    <w:rsid w:val="00584193"/>
    <w:rsid w:val="00584555"/>
    <w:rsid w:val="00584C49"/>
    <w:rsid w:val="00584DBE"/>
    <w:rsid w:val="00585937"/>
    <w:rsid w:val="0058621E"/>
    <w:rsid w:val="005865F4"/>
    <w:rsid w:val="00586A4A"/>
    <w:rsid w:val="00586F5C"/>
    <w:rsid w:val="0058742F"/>
    <w:rsid w:val="005874E6"/>
    <w:rsid w:val="005879DA"/>
    <w:rsid w:val="00591B1E"/>
    <w:rsid w:val="00591BBA"/>
    <w:rsid w:val="00592050"/>
    <w:rsid w:val="00592082"/>
    <w:rsid w:val="0059280C"/>
    <w:rsid w:val="00592E3D"/>
    <w:rsid w:val="00593CFE"/>
    <w:rsid w:val="00595A3D"/>
    <w:rsid w:val="005962E9"/>
    <w:rsid w:val="00596B70"/>
    <w:rsid w:val="00596EF7"/>
    <w:rsid w:val="005974D0"/>
    <w:rsid w:val="005A02C2"/>
    <w:rsid w:val="005A1AD7"/>
    <w:rsid w:val="005A3EC4"/>
    <w:rsid w:val="005A3FA1"/>
    <w:rsid w:val="005A4567"/>
    <w:rsid w:val="005A47CF"/>
    <w:rsid w:val="005A491F"/>
    <w:rsid w:val="005A5079"/>
    <w:rsid w:val="005A57A2"/>
    <w:rsid w:val="005A5944"/>
    <w:rsid w:val="005A73E1"/>
    <w:rsid w:val="005A783C"/>
    <w:rsid w:val="005B0527"/>
    <w:rsid w:val="005B05D3"/>
    <w:rsid w:val="005B070C"/>
    <w:rsid w:val="005B17D1"/>
    <w:rsid w:val="005B184D"/>
    <w:rsid w:val="005B2B5A"/>
    <w:rsid w:val="005B37CC"/>
    <w:rsid w:val="005B3F29"/>
    <w:rsid w:val="005B4E56"/>
    <w:rsid w:val="005B65FF"/>
    <w:rsid w:val="005B7375"/>
    <w:rsid w:val="005C0334"/>
    <w:rsid w:val="005C1842"/>
    <w:rsid w:val="005C1FC2"/>
    <w:rsid w:val="005C2524"/>
    <w:rsid w:val="005C5B02"/>
    <w:rsid w:val="005C5DB7"/>
    <w:rsid w:val="005C68B4"/>
    <w:rsid w:val="005C6DE4"/>
    <w:rsid w:val="005D0957"/>
    <w:rsid w:val="005D0BBF"/>
    <w:rsid w:val="005D1076"/>
    <w:rsid w:val="005D18D1"/>
    <w:rsid w:val="005D19FF"/>
    <w:rsid w:val="005D1B3B"/>
    <w:rsid w:val="005D1DF6"/>
    <w:rsid w:val="005D2F4A"/>
    <w:rsid w:val="005D34C1"/>
    <w:rsid w:val="005D3DA9"/>
    <w:rsid w:val="005D3F79"/>
    <w:rsid w:val="005D4550"/>
    <w:rsid w:val="005D5BD2"/>
    <w:rsid w:val="005D5F4D"/>
    <w:rsid w:val="005D7748"/>
    <w:rsid w:val="005D7960"/>
    <w:rsid w:val="005D7B62"/>
    <w:rsid w:val="005E0BF7"/>
    <w:rsid w:val="005E0D6D"/>
    <w:rsid w:val="005E27FF"/>
    <w:rsid w:val="005E2900"/>
    <w:rsid w:val="005E2A18"/>
    <w:rsid w:val="005E331A"/>
    <w:rsid w:val="005E6172"/>
    <w:rsid w:val="005E7266"/>
    <w:rsid w:val="005E7CAF"/>
    <w:rsid w:val="005F01DA"/>
    <w:rsid w:val="005F02C0"/>
    <w:rsid w:val="005F0497"/>
    <w:rsid w:val="005F0C5E"/>
    <w:rsid w:val="005F0E7A"/>
    <w:rsid w:val="005F242B"/>
    <w:rsid w:val="005F3AE9"/>
    <w:rsid w:val="005F3FE2"/>
    <w:rsid w:val="005F4D92"/>
    <w:rsid w:val="005F5258"/>
    <w:rsid w:val="005F5393"/>
    <w:rsid w:val="005F67E5"/>
    <w:rsid w:val="005F6C2F"/>
    <w:rsid w:val="005F6E90"/>
    <w:rsid w:val="005F7119"/>
    <w:rsid w:val="006009BE"/>
    <w:rsid w:val="00601309"/>
    <w:rsid w:val="00602900"/>
    <w:rsid w:val="00602ABE"/>
    <w:rsid w:val="00605006"/>
    <w:rsid w:val="006107E1"/>
    <w:rsid w:val="00611655"/>
    <w:rsid w:val="00612C20"/>
    <w:rsid w:val="00612F06"/>
    <w:rsid w:val="006137EC"/>
    <w:rsid w:val="00614DC8"/>
    <w:rsid w:val="00615838"/>
    <w:rsid w:val="00615AE8"/>
    <w:rsid w:val="00615B39"/>
    <w:rsid w:val="00616B4F"/>
    <w:rsid w:val="00616D7B"/>
    <w:rsid w:val="00617A10"/>
    <w:rsid w:val="006202B4"/>
    <w:rsid w:val="006217E3"/>
    <w:rsid w:val="00622D8E"/>
    <w:rsid w:val="00624938"/>
    <w:rsid w:val="00624D5F"/>
    <w:rsid w:val="00625025"/>
    <w:rsid w:val="00625061"/>
    <w:rsid w:val="00625D12"/>
    <w:rsid w:val="00626532"/>
    <w:rsid w:val="00626ABE"/>
    <w:rsid w:val="00626E5B"/>
    <w:rsid w:val="00627578"/>
    <w:rsid w:val="0062792C"/>
    <w:rsid w:val="006313E1"/>
    <w:rsid w:val="00631F38"/>
    <w:rsid w:val="0063224A"/>
    <w:rsid w:val="006323C5"/>
    <w:rsid w:val="0063278B"/>
    <w:rsid w:val="00632E8C"/>
    <w:rsid w:val="00633F10"/>
    <w:rsid w:val="00635E03"/>
    <w:rsid w:val="00636749"/>
    <w:rsid w:val="00637663"/>
    <w:rsid w:val="00642142"/>
    <w:rsid w:val="006433D6"/>
    <w:rsid w:val="006438CB"/>
    <w:rsid w:val="00643BC3"/>
    <w:rsid w:val="00644588"/>
    <w:rsid w:val="00645118"/>
    <w:rsid w:val="0064688E"/>
    <w:rsid w:val="00646F5C"/>
    <w:rsid w:val="0064700A"/>
    <w:rsid w:val="00647596"/>
    <w:rsid w:val="006477DC"/>
    <w:rsid w:val="00647FF9"/>
    <w:rsid w:val="0065012A"/>
    <w:rsid w:val="006506C6"/>
    <w:rsid w:val="006514BA"/>
    <w:rsid w:val="00651D36"/>
    <w:rsid w:val="00652F88"/>
    <w:rsid w:val="00653085"/>
    <w:rsid w:val="00653D69"/>
    <w:rsid w:val="00654E81"/>
    <w:rsid w:val="0065539D"/>
    <w:rsid w:val="006554D9"/>
    <w:rsid w:val="00655AA6"/>
    <w:rsid w:val="00656CCD"/>
    <w:rsid w:val="006602A3"/>
    <w:rsid w:val="006603F8"/>
    <w:rsid w:val="00660FC0"/>
    <w:rsid w:val="00661E8C"/>
    <w:rsid w:val="00662607"/>
    <w:rsid w:val="00663143"/>
    <w:rsid w:val="00664675"/>
    <w:rsid w:val="00664BCD"/>
    <w:rsid w:val="00664C61"/>
    <w:rsid w:val="00665102"/>
    <w:rsid w:val="00665707"/>
    <w:rsid w:val="00665CDC"/>
    <w:rsid w:val="006668FD"/>
    <w:rsid w:val="006679B2"/>
    <w:rsid w:val="00667EF3"/>
    <w:rsid w:val="00670201"/>
    <w:rsid w:val="00670B01"/>
    <w:rsid w:val="00670D45"/>
    <w:rsid w:val="00672F55"/>
    <w:rsid w:val="00674574"/>
    <w:rsid w:val="0067468A"/>
    <w:rsid w:val="006750EA"/>
    <w:rsid w:val="00675840"/>
    <w:rsid w:val="00675ED9"/>
    <w:rsid w:val="00676193"/>
    <w:rsid w:val="00677709"/>
    <w:rsid w:val="0068077A"/>
    <w:rsid w:val="00684678"/>
    <w:rsid w:val="00684B24"/>
    <w:rsid w:val="00686966"/>
    <w:rsid w:val="00686A76"/>
    <w:rsid w:val="00686F62"/>
    <w:rsid w:val="006873AA"/>
    <w:rsid w:val="00687757"/>
    <w:rsid w:val="00687E23"/>
    <w:rsid w:val="006925A3"/>
    <w:rsid w:val="00694AA2"/>
    <w:rsid w:val="00695397"/>
    <w:rsid w:val="0069601F"/>
    <w:rsid w:val="006966B8"/>
    <w:rsid w:val="006967CA"/>
    <w:rsid w:val="0069756F"/>
    <w:rsid w:val="00697A90"/>
    <w:rsid w:val="006A01EE"/>
    <w:rsid w:val="006A12C2"/>
    <w:rsid w:val="006A14A8"/>
    <w:rsid w:val="006A2403"/>
    <w:rsid w:val="006A2E7F"/>
    <w:rsid w:val="006A3493"/>
    <w:rsid w:val="006A4A94"/>
    <w:rsid w:val="006A4B39"/>
    <w:rsid w:val="006A5640"/>
    <w:rsid w:val="006A5B54"/>
    <w:rsid w:val="006A7C46"/>
    <w:rsid w:val="006A7F59"/>
    <w:rsid w:val="006B08C9"/>
    <w:rsid w:val="006B14DE"/>
    <w:rsid w:val="006B257F"/>
    <w:rsid w:val="006B500E"/>
    <w:rsid w:val="006C22DB"/>
    <w:rsid w:val="006C319E"/>
    <w:rsid w:val="006C4522"/>
    <w:rsid w:val="006C5BCD"/>
    <w:rsid w:val="006C6F90"/>
    <w:rsid w:val="006C7BA9"/>
    <w:rsid w:val="006C7F53"/>
    <w:rsid w:val="006C7F59"/>
    <w:rsid w:val="006D0437"/>
    <w:rsid w:val="006D0933"/>
    <w:rsid w:val="006D0E8D"/>
    <w:rsid w:val="006D163A"/>
    <w:rsid w:val="006D4EC7"/>
    <w:rsid w:val="006D532C"/>
    <w:rsid w:val="006D57A9"/>
    <w:rsid w:val="006D5C9D"/>
    <w:rsid w:val="006D656F"/>
    <w:rsid w:val="006D77B1"/>
    <w:rsid w:val="006D7FAB"/>
    <w:rsid w:val="006E0546"/>
    <w:rsid w:val="006E0D0B"/>
    <w:rsid w:val="006E0E48"/>
    <w:rsid w:val="006E1634"/>
    <w:rsid w:val="006E16A3"/>
    <w:rsid w:val="006E175F"/>
    <w:rsid w:val="006E1C81"/>
    <w:rsid w:val="006E2CF6"/>
    <w:rsid w:val="006E32D8"/>
    <w:rsid w:val="006E39FC"/>
    <w:rsid w:val="006E3E73"/>
    <w:rsid w:val="006E4DDE"/>
    <w:rsid w:val="006E4E76"/>
    <w:rsid w:val="006E516D"/>
    <w:rsid w:val="006E7C08"/>
    <w:rsid w:val="006E7DC3"/>
    <w:rsid w:val="006F26C8"/>
    <w:rsid w:val="006F3BE1"/>
    <w:rsid w:val="006F3DE2"/>
    <w:rsid w:val="006F421C"/>
    <w:rsid w:val="006F4F8E"/>
    <w:rsid w:val="006F51A6"/>
    <w:rsid w:val="006F5438"/>
    <w:rsid w:val="006F5484"/>
    <w:rsid w:val="006F54E9"/>
    <w:rsid w:val="006F7380"/>
    <w:rsid w:val="006F75D0"/>
    <w:rsid w:val="006F7664"/>
    <w:rsid w:val="006F76E0"/>
    <w:rsid w:val="00701D57"/>
    <w:rsid w:val="00704081"/>
    <w:rsid w:val="007053AA"/>
    <w:rsid w:val="0070554B"/>
    <w:rsid w:val="00705CE7"/>
    <w:rsid w:val="00707C3E"/>
    <w:rsid w:val="00707E56"/>
    <w:rsid w:val="00707EAA"/>
    <w:rsid w:val="00710332"/>
    <w:rsid w:val="00710790"/>
    <w:rsid w:val="007113B9"/>
    <w:rsid w:val="00711565"/>
    <w:rsid w:val="00712EDE"/>
    <w:rsid w:val="007133C7"/>
    <w:rsid w:val="00713C29"/>
    <w:rsid w:val="007141CA"/>
    <w:rsid w:val="00714D2A"/>
    <w:rsid w:val="00715492"/>
    <w:rsid w:val="00715BF1"/>
    <w:rsid w:val="00715C97"/>
    <w:rsid w:val="007169C3"/>
    <w:rsid w:val="00716C79"/>
    <w:rsid w:val="00717766"/>
    <w:rsid w:val="00720227"/>
    <w:rsid w:val="00720288"/>
    <w:rsid w:val="00720297"/>
    <w:rsid w:val="0072068C"/>
    <w:rsid w:val="00720978"/>
    <w:rsid w:val="00720BEB"/>
    <w:rsid w:val="00721A38"/>
    <w:rsid w:val="00723156"/>
    <w:rsid w:val="007234B8"/>
    <w:rsid w:val="00723CBD"/>
    <w:rsid w:val="0072419E"/>
    <w:rsid w:val="007247E9"/>
    <w:rsid w:val="00724D34"/>
    <w:rsid w:val="007253D5"/>
    <w:rsid w:val="00725D47"/>
    <w:rsid w:val="007267D5"/>
    <w:rsid w:val="00726B94"/>
    <w:rsid w:val="00726FDF"/>
    <w:rsid w:val="007274B5"/>
    <w:rsid w:val="0072758E"/>
    <w:rsid w:val="00730A1C"/>
    <w:rsid w:val="00731A8C"/>
    <w:rsid w:val="00732BB5"/>
    <w:rsid w:val="007343D0"/>
    <w:rsid w:val="007347B5"/>
    <w:rsid w:val="00735CED"/>
    <w:rsid w:val="00735D98"/>
    <w:rsid w:val="007360F3"/>
    <w:rsid w:val="00736AEF"/>
    <w:rsid w:val="0074143F"/>
    <w:rsid w:val="0074273E"/>
    <w:rsid w:val="00743F27"/>
    <w:rsid w:val="00745353"/>
    <w:rsid w:val="00745AF9"/>
    <w:rsid w:val="00745F6F"/>
    <w:rsid w:val="00746E56"/>
    <w:rsid w:val="00746ECC"/>
    <w:rsid w:val="007471E3"/>
    <w:rsid w:val="00750092"/>
    <w:rsid w:val="00750E96"/>
    <w:rsid w:val="00751066"/>
    <w:rsid w:val="0075177A"/>
    <w:rsid w:val="00751D40"/>
    <w:rsid w:val="0075266C"/>
    <w:rsid w:val="00755DC8"/>
    <w:rsid w:val="00756846"/>
    <w:rsid w:val="00756D72"/>
    <w:rsid w:val="0076018A"/>
    <w:rsid w:val="00760B5C"/>
    <w:rsid w:val="00760BDF"/>
    <w:rsid w:val="00760C2C"/>
    <w:rsid w:val="00762079"/>
    <w:rsid w:val="007626E0"/>
    <w:rsid w:val="007628BF"/>
    <w:rsid w:val="00762E82"/>
    <w:rsid w:val="007643F0"/>
    <w:rsid w:val="00764894"/>
    <w:rsid w:val="0076546C"/>
    <w:rsid w:val="0076649C"/>
    <w:rsid w:val="00766A5A"/>
    <w:rsid w:val="00767351"/>
    <w:rsid w:val="00771F56"/>
    <w:rsid w:val="00772A19"/>
    <w:rsid w:val="0077426E"/>
    <w:rsid w:val="00774454"/>
    <w:rsid w:val="00775998"/>
    <w:rsid w:val="00775BB5"/>
    <w:rsid w:val="00776241"/>
    <w:rsid w:val="0078004A"/>
    <w:rsid w:val="00780ACE"/>
    <w:rsid w:val="007810B3"/>
    <w:rsid w:val="00781C99"/>
    <w:rsid w:val="007821EA"/>
    <w:rsid w:val="0078229C"/>
    <w:rsid w:val="0078324E"/>
    <w:rsid w:val="00784019"/>
    <w:rsid w:val="0078406D"/>
    <w:rsid w:val="007844AF"/>
    <w:rsid w:val="007855F6"/>
    <w:rsid w:val="00786572"/>
    <w:rsid w:val="00786623"/>
    <w:rsid w:val="00786C04"/>
    <w:rsid w:val="007874F5"/>
    <w:rsid w:val="007875D8"/>
    <w:rsid w:val="00787D90"/>
    <w:rsid w:val="007905FB"/>
    <w:rsid w:val="0079151D"/>
    <w:rsid w:val="00791D12"/>
    <w:rsid w:val="00792300"/>
    <w:rsid w:val="00792FCD"/>
    <w:rsid w:val="00793603"/>
    <w:rsid w:val="007944C7"/>
    <w:rsid w:val="00794884"/>
    <w:rsid w:val="00794A3C"/>
    <w:rsid w:val="00795363"/>
    <w:rsid w:val="007955CD"/>
    <w:rsid w:val="00795D9B"/>
    <w:rsid w:val="00797826"/>
    <w:rsid w:val="007A0E38"/>
    <w:rsid w:val="007A1B69"/>
    <w:rsid w:val="007A2779"/>
    <w:rsid w:val="007A2AE5"/>
    <w:rsid w:val="007A4083"/>
    <w:rsid w:val="007A47F2"/>
    <w:rsid w:val="007A499E"/>
    <w:rsid w:val="007A5A6C"/>
    <w:rsid w:val="007A5FF2"/>
    <w:rsid w:val="007A656A"/>
    <w:rsid w:val="007A67B2"/>
    <w:rsid w:val="007A6912"/>
    <w:rsid w:val="007A6F99"/>
    <w:rsid w:val="007A730C"/>
    <w:rsid w:val="007A7C3A"/>
    <w:rsid w:val="007B0121"/>
    <w:rsid w:val="007B029F"/>
    <w:rsid w:val="007B0E07"/>
    <w:rsid w:val="007B1EE4"/>
    <w:rsid w:val="007B1F0B"/>
    <w:rsid w:val="007B2E6E"/>
    <w:rsid w:val="007B4C57"/>
    <w:rsid w:val="007B56E8"/>
    <w:rsid w:val="007B6552"/>
    <w:rsid w:val="007B668D"/>
    <w:rsid w:val="007B796C"/>
    <w:rsid w:val="007C04A7"/>
    <w:rsid w:val="007C050D"/>
    <w:rsid w:val="007C2073"/>
    <w:rsid w:val="007C26A1"/>
    <w:rsid w:val="007C28B2"/>
    <w:rsid w:val="007C30C9"/>
    <w:rsid w:val="007C546D"/>
    <w:rsid w:val="007C5B8C"/>
    <w:rsid w:val="007C60D3"/>
    <w:rsid w:val="007C6813"/>
    <w:rsid w:val="007C6BDE"/>
    <w:rsid w:val="007C6FB4"/>
    <w:rsid w:val="007D2138"/>
    <w:rsid w:val="007D2E0E"/>
    <w:rsid w:val="007D4D32"/>
    <w:rsid w:val="007D4D3F"/>
    <w:rsid w:val="007D4D73"/>
    <w:rsid w:val="007D4DDF"/>
    <w:rsid w:val="007D4FB1"/>
    <w:rsid w:val="007D5856"/>
    <w:rsid w:val="007D59CD"/>
    <w:rsid w:val="007D5CD5"/>
    <w:rsid w:val="007D6243"/>
    <w:rsid w:val="007D6340"/>
    <w:rsid w:val="007D6486"/>
    <w:rsid w:val="007D671F"/>
    <w:rsid w:val="007D69C0"/>
    <w:rsid w:val="007D6F10"/>
    <w:rsid w:val="007D7188"/>
    <w:rsid w:val="007D7662"/>
    <w:rsid w:val="007D7F5E"/>
    <w:rsid w:val="007E0660"/>
    <w:rsid w:val="007E11B2"/>
    <w:rsid w:val="007E1874"/>
    <w:rsid w:val="007E2307"/>
    <w:rsid w:val="007E37EB"/>
    <w:rsid w:val="007E3E2B"/>
    <w:rsid w:val="007E3F44"/>
    <w:rsid w:val="007E44ED"/>
    <w:rsid w:val="007E58EA"/>
    <w:rsid w:val="007E77AA"/>
    <w:rsid w:val="007E7CFD"/>
    <w:rsid w:val="007F0515"/>
    <w:rsid w:val="007F072A"/>
    <w:rsid w:val="007F0C82"/>
    <w:rsid w:val="007F0E3C"/>
    <w:rsid w:val="007F0F1B"/>
    <w:rsid w:val="007F1DC8"/>
    <w:rsid w:val="007F2443"/>
    <w:rsid w:val="007F26F8"/>
    <w:rsid w:val="007F2BC2"/>
    <w:rsid w:val="007F3A88"/>
    <w:rsid w:val="007F4023"/>
    <w:rsid w:val="007F4A8B"/>
    <w:rsid w:val="007F52D3"/>
    <w:rsid w:val="007F58BA"/>
    <w:rsid w:val="007F5E0E"/>
    <w:rsid w:val="007F62CD"/>
    <w:rsid w:val="007F6633"/>
    <w:rsid w:val="007F762C"/>
    <w:rsid w:val="007F7B17"/>
    <w:rsid w:val="00800660"/>
    <w:rsid w:val="00800ECF"/>
    <w:rsid w:val="00802A0E"/>
    <w:rsid w:val="00802A78"/>
    <w:rsid w:val="00803B6C"/>
    <w:rsid w:val="008041DC"/>
    <w:rsid w:val="00804F27"/>
    <w:rsid w:val="00805339"/>
    <w:rsid w:val="008055FB"/>
    <w:rsid w:val="0080575A"/>
    <w:rsid w:val="0080624E"/>
    <w:rsid w:val="00806A93"/>
    <w:rsid w:val="00810422"/>
    <w:rsid w:val="00810654"/>
    <w:rsid w:val="00810EF4"/>
    <w:rsid w:val="008115E0"/>
    <w:rsid w:val="0081175C"/>
    <w:rsid w:val="00811FCA"/>
    <w:rsid w:val="00812737"/>
    <w:rsid w:val="008129C6"/>
    <w:rsid w:val="00812B4A"/>
    <w:rsid w:val="008138CB"/>
    <w:rsid w:val="00813C6E"/>
    <w:rsid w:val="0081447C"/>
    <w:rsid w:val="00814B2C"/>
    <w:rsid w:val="008153DD"/>
    <w:rsid w:val="008173AA"/>
    <w:rsid w:val="00817511"/>
    <w:rsid w:val="00817582"/>
    <w:rsid w:val="00817896"/>
    <w:rsid w:val="00817A7D"/>
    <w:rsid w:val="008209A0"/>
    <w:rsid w:val="00821102"/>
    <w:rsid w:val="0082173F"/>
    <w:rsid w:val="008218DE"/>
    <w:rsid w:val="008239C0"/>
    <w:rsid w:val="00823B1A"/>
    <w:rsid w:val="00823BC5"/>
    <w:rsid w:val="00824158"/>
    <w:rsid w:val="008242A1"/>
    <w:rsid w:val="008244B8"/>
    <w:rsid w:val="00824534"/>
    <w:rsid w:val="0082798E"/>
    <w:rsid w:val="00830627"/>
    <w:rsid w:val="00830CB9"/>
    <w:rsid w:val="0083177A"/>
    <w:rsid w:val="0083197C"/>
    <w:rsid w:val="00831F62"/>
    <w:rsid w:val="008320F5"/>
    <w:rsid w:val="008328BA"/>
    <w:rsid w:val="00833792"/>
    <w:rsid w:val="0083488D"/>
    <w:rsid w:val="00834B85"/>
    <w:rsid w:val="008353B5"/>
    <w:rsid w:val="00835544"/>
    <w:rsid w:val="00836141"/>
    <w:rsid w:val="008367AD"/>
    <w:rsid w:val="00836F24"/>
    <w:rsid w:val="00837AA9"/>
    <w:rsid w:val="0084333F"/>
    <w:rsid w:val="00843A5E"/>
    <w:rsid w:val="00844755"/>
    <w:rsid w:val="00844C35"/>
    <w:rsid w:val="00845594"/>
    <w:rsid w:val="00845AE2"/>
    <w:rsid w:val="00845F88"/>
    <w:rsid w:val="00846EE3"/>
    <w:rsid w:val="008477CB"/>
    <w:rsid w:val="008500C7"/>
    <w:rsid w:val="008501D6"/>
    <w:rsid w:val="00850821"/>
    <w:rsid w:val="00851692"/>
    <w:rsid w:val="00854165"/>
    <w:rsid w:val="0085642A"/>
    <w:rsid w:val="00857725"/>
    <w:rsid w:val="00860A50"/>
    <w:rsid w:val="0086131F"/>
    <w:rsid w:val="008620C1"/>
    <w:rsid w:val="0086220F"/>
    <w:rsid w:val="00862406"/>
    <w:rsid w:val="00863171"/>
    <w:rsid w:val="00863380"/>
    <w:rsid w:val="0086361A"/>
    <w:rsid w:val="00864199"/>
    <w:rsid w:val="008642C7"/>
    <w:rsid w:val="00865272"/>
    <w:rsid w:val="008652BB"/>
    <w:rsid w:val="008652E6"/>
    <w:rsid w:val="0086555B"/>
    <w:rsid w:val="00865C74"/>
    <w:rsid w:val="00865F7B"/>
    <w:rsid w:val="00871014"/>
    <w:rsid w:val="0087149A"/>
    <w:rsid w:val="00872088"/>
    <w:rsid w:val="00873A6D"/>
    <w:rsid w:val="0087407C"/>
    <w:rsid w:val="0087455F"/>
    <w:rsid w:val="00874628"/>
    <w:rsid w:val="0087511E"/>
    <w:rsid w:val="00875211"/>
    <w:rsid w:val="00876239"/>
    <w:rsid w:val="008764D3"/>
    <w:rsid w:val="00876644"/>
    <w:rsid w:val="00880091"/>
    <w:rsid w:val="0088183C"/>
    <w:rsid w:val="008819D2"/>
    <w:rsid w:val="00881FBD"/>
    <w:rsid w:val="00882A15"/>
    <w:rsid w:val="0088309C"/>
    <w:rsid w:val="008832AA"/>
    <w:rsid w:val="00884D0E"/>
    <w:rsid w:val="00884EB1"/>
    <w:rsid w:val="00885D96"/>
    <w:rsid w:val="00885F97"/>
    <w:rsid w:val="00890473"/>
    <w:rsid w:val="00891175"/>
    <w:rsid w:val="008939E5"/>
    <w:rsid w:val="00893D3E"/>
    <w:rsid w:val="00894773"/>
    <w:rsid w:val="00895CE3"/>
    <w:rsid w:val="0089652D"/>
    <w:rsid w:val="008977E9"/>
    <w:rsid w:val="008A05AF"/>
    <w:rsid w:val="008A21CC"/>
    <w:rsid w:val="008A27F1"/>
    <w:rsid w:val="008A2E9F"/>
    <w:rsid w:val="008A3F4E"/>
    <w:rsid w:val="008A6246"/>
    <w:rsid w:val="008A6E51"/>
    <w:rsid w:val="008A721D"/>
    <w:rsid w:val="008A7A72"/>
    <w:rsid w:val="008B07DE"/>
    <w:rsid w:val="008B099F"/>
    <w:rsid w:val="008B19AE"/>
    <w:rsid w:val="008B1C86"/>
    <w:rsid w:val="008B2A8D"/>
    <w:rsid w:val="008B3392"/>
    <w:rsid w:val="008B3DC7"/>
    <w:rsid w:val="008B434B"/>
    <w:rsid w:val="008B5241"/>
    <w:rsid w:val="008B6A61"/>
    <w:rsid w:val="008B7D88"/>
    <w:rsid w:val="008B7EB2"/>
    <w:rsid w:val="008C0766"/>
    <w:rsid w:val="008C19E4"/>
    <w:rsid w:val="008C1A0B"/>
    <w:rsid w:val="008C1BAE"/>
    <w:rsid w:val="008C2BED"/>
    <w:rsid w:val="008C3A04"/>
    <w:rsid w:val="008C5133"/>
    <w:rsid w:val="008C5973"/>
    <w:rsid w:val="008C5AD2"/>
    <w:rsid w:val="008C6831"/>
    <w:rsid w:val="008C6A73"/>
    <w:rsid w:val="008C6A83"/>
    <w:rsid w:val="008C7C84"/>
    <w:rsid w:val="008C7EBC"/>
    <w:rsid w:val="008D02CD"/>
    <w:rsid w:val="008D2381"/>
    <w:rsid w:val="008D2662"/>
    <w:rsid w:val="008D38BA"/>
    <w:rsid w:val="008D4347"/>
    <w:rsid w:val="008D5788"/>
    <w:rsid w:val="008D6550"/>
    <w:rsid w:val="008D70D6"/>
    <w:rsid w:val="008E07AD"/>
    <w:rsid w:val="008E12B7"/>
    <w:rsid w:val="008E2047"/>
    <w:rsid w:val="008E2597"/>
    <w:rsid w:val="008E3252"/>
    <w:rsid w:val="008E4873"/>
    <w:rsid w:val="008E4B23"/>
    <w:rsid w:val="008E4BC6"/>
    <w:rsid w:val="008E5148"/>
    <w:rsid w:val="008E553B"/>
    <w:rsid w:val="008E55A3"/>
    <w:rsid w:val="008E6C2B"/>
    <w:rsid w:val="008F0B40"/>
    <w:rsid w:val="008F14E0"/>
    <w:rsid w:val="008F3027"/>
    <w:rsid w:val="008F324C"/>
    <w:rsid w:val="008F3B3F"/>
    <w:rsid w:val="008F463D"/>
    <w:rsid w:val="008F4A24"/>
    <w:rsid w:val="008F4F21"/>
    <w:rsid w:val="008F58E1"/>
    <w:rsid w:val="008F5F11"/>
    <w:rsid w:val="008F72B7"/>
    <w:rsid w:val="00900C4A"/>
    <w:rsid w:val="009013DE"/>
    <w:rsid w:val="009022BC"/>
    <w:rsid w:val="00902DE6"/>
    <w:rsid w:val="0090366E"/>
    <w:rsid w:val="00903C33"/>
    <w:rsid w:val="009040BC"/>
    <w:rsid w:val="0090768C"/>
    <w:rsid w:val="009077D6"/>
    <w:rsid w:val="00910080"/>
    <w:rsid w:val="00912A17"/>
    <w:rsid w:val="00916B25"/>
    <w:rsid w:val="00916EBF"/>
    <w:rsid w:val="00917A14"/>
    <w:rsid w:val="009226F1"/>
    <w:rsid w:val="009234F8"/>
    <w:rsid w:val="00923A6F"/>
    <w:rsid w:val="009240EE"/>
    <w:rsid w:val="009249B0"/>
    <w:rsid w:val="009252F1"/>
    <w:rsid w:val="0092770C"/>
    <w:rsid w:val="00927A56"/>
    <w:rsid w:val="009309C4"/>
    <w:rsid w:val="00930FA0"/>
    <w:rsid w:val="0093114E"/>
    <w:rsid w:val="009320D2"/>
    <w:rsid w:val="0093235B"/>
    <w:rsid w:val="00932382"/>
    <w:rsid w:val="00932B5B"/>
    <w:rsid w:val="00932DD7"/>
    <w:rsid w:val="00933A3A"/>
    <w:rsid w:val="00934ACD"/>
    <w:rsid w:val="009351B6"/>
    <w:rsid w:val="00937055"/>
    <w:rsid w:val="009404D6"/>
    <w:rsid w:val="00940F25"/>
    <w:rsid w:val="009411D6"/>
    <w:rsid w:val="00941F96"/>
    <w:rsid w:val="00942A11"/>
    <w:rsid w:val="0094482E"/>
    <w:rsid w:val="00944C02"/>
    <w:rsid w:val="009455FF"/>
    <w:rsid w:val="00945CA6"/>
    <w:rsid w:val="009461E7"/>
    <w:rsid w:val="0095036B"/>
    <w:rsid w:val="00950917"/>
    <w:rsid w:val="0095192D"/>
    <w:rsid w:val="00952655"/>
    <w:rsid w:val="00953AFA"/>
    <w:rsid w:val="00953ED8"/>
    <w:rsid w:val="009546A7"/>
    <w:rsid w:val="00954F00"/>
    <w:rsid w:val="00955589"/>
    <w:rsid w:val="00955B6A"/>
    <w:rsid w:val="00955DBB"/>
    <w:rsid w:val="00955F98"/>
    <w:rsid w:val="00956647"/>
    <w:rsid w:val="009568C6"/>
    <w:rsid w:val="00956FC7"/>
    <w:rsid w:val="00957208"/>
    <w:rsid w:val="00957757"/>
    <w:rsid w:val="00962547"/>
    <w:rsid w:val="00963751"/>
    <w:rsid w:val="0096437B"/>
    <w:rsid w:val="00964F65"/>
    <w:rsid w:val="00966780"/>
    <w:rsid w:val="00966E84"/>
    <w:rsid w:val="00966ECE"/>
    <w:rsid w:val="00967BF0"/>
    <w:rsid w:val="00970168"/>
    <w:rsid w:val="00971726"/>
    <w:rsid w:val="0097267D"/>
    <w:rsid w:val="00972E0F"/>
    <w:rsid w:val="0097413A"/>
    <w:rsid w:val="00975046"/>
    <w:rsid w:val="00975547"/>
    <w:rsid w:val="009755BB"/>
    <w:rsid w:val="00975957"/>
    <w:rsid w:val="00975BA4"/>
    <w:rsid w:val="00975D60"/>
    <w:rsid w:val="00975EC8"/>
    <w:rsid w:val="00976362"/>
    <w:rsid w:val="00976A43"/>
    <w:rsid w:val="00980B61"/>
    <w:rsid w:val="00980F09"/>
    <w:rsid w:val="00980FF3"/>
    <w:rsid w:val="00981E0A"/>
    <w:rsid w:val="00981F5D"/>
    <w:rsid w:val="0098330D"/>
    <w:rsid w:val="009838A0"/>
    <w:rsid w:val="00983AD9"/>
    <w:rsid w:val="00983CAE"/>
    <w:rsid w:val="009843F5"/>
    <w:rsid w:val="00985981"/>
    <w:rsid w:val="00985A3C"/>
    <w:rsid w:val="00986129"/>
    <w:rsid w:val="009872E9"/>
    <w:rsid w:val="00987DA9"/>
    <w:rsid w:val="00987DBC"/>
    <w:rsid w:val="009908B9"/>
    <w:rsid w:val="00992634"/>
    <w:rsid w:val="00993220"/>
    <w:rsid w:val="00993612"/>
    <w:rsid w:val="009950B3"/>
    <w:rsid w:val="0099514A"/>
    <w:rsid w:val="00995675"/>
    <w:rsid w:val="0099599C"/>
    <w:rsid w:val="009966F5"/>
    <w:rsid w:val="00996A59"/>
    <w:rsid w:val="00997A06"/>
    <w:rsid w:val="009A08A3"/>
    <w:rsid w:val="009A0B44"/>
    <w:rsid w:val="009A1771"/>
    <w:rsid w:val="009A180E"/>
    <w:rsid w:val="009A2D1D"/>
    <w:rsid w:val="009A607F"/>
    <w:rsid w:val="009A722A"/>
    <w:rsid w:val="009A72D8"/>
    <w:rsid w:val="009A7A3E"/>
    <w:rsid w:val="009A7B5F"/>
    <w:rsid w:val="009B0A2A"/>
    <w:rsid w:val="009B1A84"/>
    <w:rsid w:val="009B1D1B"/>
    <w:rsid w:val="009B1FD1"/>
    <w:rsid w:val="009B31F8"/>
    <w:rsid w:val="009B3206"/>
    <w:rsid w:val="009B3FAD"/>
    <w:rsid w:val="009B44FC"/>
    <w:rsid w:val="009B46DA"/>
    <w:rsid w:val="009B47A8"/>
    <w:rsid w:val="009B4935"/>
    <w:rsid w:val="009B4F3F"/>
    <w:rsid w:val="009B51FE"/>
    <w:rsid w:val="009B5D09"/>
    <w:rsid w:val="009B6341"/>
    <w:rsid w:val="009B6889"/>
    <w:rsid w:val="009B6892"/>
    <w:rsid w:val="009B711F"/>
    <w:rsid w:val="009B7DC3"/>
    <w:rsid w:val="009C07A5"/>
    <w:rsid w:val="009C0E2B"/>
    <w:rsid w:val="009C1730"/>
    <w:rsid w:val="009C2181"/>
    <w:rsid w:val="009C5671"/>
    <w:rsid w:val="009C5F2B"/>
    <w:rsid w:val="009D08A9"/>
    <w:rsid w:val="009D0993"/>
    <w:rsid w:val="009D0A06"/>
    <w:rsid w:val="009D0DD8"/>
    <w:rsid w:val="009D1D1F"/>
    <w:rsid w:val="009D2472"/>
    <w:rsid w:val="009D319E"/>
    <w:rsid w:val="009D32FA"/>
    <w:rsid w:val="009D3595"/>
    <w:rsid w:val="009D3B4F"/>
    <w:rsid w:val="009D507B"/>
    <w:rsid w:val="009D6276"/>
    <w:rsid w:val="009D6F49"/>
    <w:rsid w:val="009E12DD"/>
    <w:rsid w:val="009E1B48"/>
    <w:rsid w:val="009E28D7"/>
    <w:rsid w:val="009E4364"/>
    <w:rsid w:val="009E5E17"/>
    <w:rsid w:val="009E633D"/>
    <w:rsid w:val="009E73D9"/>
    <w:rsid w:val="009E7A6F"/>
    <w:rsid w:val="009F01D7"/>
    <w:rsid w:val="009F0567"/>
    <w:rsid w:val="009F05F1"/>
    <w:rsid w:val="009F0796"/>
    <w:rsid w:val="009F0857"/>
    <w:rsid w:val="009F20DD"/>
    <w:rsid w:val="009F2C98"/>
    <w:rsid w:val="009F2D17"/>
    <w:rsid w:val="009F356B"/>
    <w:rsid w:val="009F37D9"/>
    <w:rsid w:val="009F4451"/>
    <w:rsid w:val="009F4589"/>
    <w:rsid w:val="009F4FBF"/>
    <w:rsid w:val="009F54F2"/>
    <w:rsid w:val="009F5F1D"/>
    <w:rsid w:val="009F638A"/>
    <w:rsid w:val="009F68E0"/>
    <w:rsid w:val="009F6EA9"/>
    <w:rsid w:val="009F6F49"/>
    <w:rsid w:val="009F702B"/>
    <w:rsid w:val="009F7E87"/>
    <w:rsid w:val="009F7EBA"/>
    <w:rsid w:val="00A0006B"/>
    <w:rsid w:val="00A003A9"/>
    <w:rsid w:val="00A01A70"/>
    <w:rsid w:val="00A02D65"/>
    <w:rsid w:val="00A0314E"/>
    <w:rsid w:val="00A03456"/>
    <w:rsid w:val="00A03CB0"/>
    <w:rsid w:val="00A0495A"/>
    <w:rsid w:val="00A05CFE"/>
    <w:rsid w:val="00A0601E"/>
    <w:rsid w:val="00A0624D"/>
    <w:rsid w:val="00A06478"/>
    <w:rsid w:val="00A0732D"/>
    <w:rsid w:val="00A10E84"/>
    <w:rsid w:val="00A12B30"/>
    <w:rsid w:val="00A13691"/>
    <w:rsid w:val="00A15AC0"/>
    <w:rsid w:val="00A1693C"/>
    <w:rsid w:val="00A17081"/>
    <w:rsid w:val="00A2091C"/>
    <w:rsid w:val="00A21115"/>
    <w:rsid w:val="00A213A0"/>
    <w:rsid w:val="00A22C56"/>
    <w:rsid w:val="00A233AD"/>
    <w:rsid w:val="00A233D6"/>
    <w:rsid w:val="00A236CB"/>
    <w:rsid w:val="00A24CF9"/>
    <w:rsid w:val="00A24FF8"/>
    <w:rsid w:val="00A25885"/>
    <w:rsid w:val="00A25A10"/>
    <w:rsid w:val="00A264CB"/>
    <w:rsid w:val="00A2679A"/>
    <w:rsid w:val="00A267B3"/>
    <w:rsid w:val="00A271D3"/>
    <w:rsid w:val="00A275DC"/>
    <w:rsid w:val="00A27D6C"/>
    <w:rsid w:val="00A32D82"/>
    <w:rsid w:val="00A34664"/>
    <w:rsid w:val="00A34EB6"/>
    <w:rsid w:val="00A35598"/>
    <w:rsid w:val="00A368B5"/>
    <w:rsid w:val="00A37F44"/>
    <w:rsid w:val="00A4065D"/>
    <w:rsid w:val="00A41DF7"/>
    <w:rsid w:val="00A4247A"/>
    <w:rsid w:val="00A43288"/>
    <w:rsid w:val="00A4431B"/>
    <w:rsid w:val="00A44EF6"/>
    <w:rsid w:val="00A4565D"/>
    <w:rsid w:val="00A4618A"/>
    <w:rsid w:val="00A46BB2"/>
    <w:rsid w:val="00A47F03"/>
    <w:rsid w:val="00A518E7"/>
    <w:rsid w:val="00A51D72"/>
    <w:rsid w:val="00A52659"/>
    <w:rsid w:val="00A52BBA"/>
    <w:rsid w:val="00A536F0"/>
    <w:rsid w:val="00A53AAF"/>
    <w:rsid w:val="00A53F01"/>
    <w:rsid w:val="00A53FE7"/>
    <w:rsid w:val="00A546A0"/>
    <w:rsid w:val="00A551A8"/>
    <w:rsid w:val="00A560D0"/>
    <w:rsid w:val="00A56D14"/>
    <w:rsid w:val="00A56FF6"/>
    <w:rsid w:val="00A577FA"/>
    <w:rsid w:val="00A57F31"/>
    <w:rsid w:val="00A60388"/>
    <w:rsid w:val="00A60A38"/>
    <w:rsid w:val="00A612E8"/>
    <w:rsid w:val="00A63106"/>
    <w:rsid w:val="00A666EE"/>
    <w:rsid w:val="00A66C71"/>
    <w:rsid w:val="00A671A4"/>
    <w:rsid w:val="00A67866"/>
    <w:rsid w:val="00A70026"/>
    <w:rsid w:val="00A701AF"/>
    <w:rsid w:val="00A70395"/>
    <w:rsid w:val="00A70C57"/>
    <w:rsid w:val="00A7219D"/>
    <w:rsid w:val="00A72A7F"/>
    <w:rsid w:val="00A735C1"/>
    <w:rsid w:val="00A74256"/>
    <w:rsid w:val="00A74728"/>
    <w:rsid w:val="00A75780"/>
    <w:rsid w:val="00A80447"/>
    <w:rsid w:val="00A807FF"/>
    <w:rsid w:val="00A80F05"/>
    <w:rsid w:val="00A821C4"/>
    <w:rsid w:val="00A82553"/>
    <w:rsid w:val="00A829E7"/>
    <w:rsid w:val="00A82AF5"/>
    <w:rsid w:val="00A83765"/>
    <w:rsid w:val="00A83B35"/>
    <w:rsid w:val="00A83D2C"/>
    <w:rsid w:val="00A8436A"/>
    <w:rsid w:val="00A84BBA"/>
    <w:rsid w:val="00A85644"/>
    <w:rsid w:val="00A864BE"/>
    <w:rsid w:val="00A875C8"/>
    <w:rsid w:val="00A911BE"/>
    <w:rsid w:val="00A9151D"/>
    <w:rsid w:val="00A9239D"/>
    <w:rsid w:val="00A92803"/>
    <w:rsid w:val="00A92AFF"/>
    <w:rsid w:val="00A93FDC"/>
    <w:rsid w:val="00A947AE"/>
    <w:rsid w:val="00A94CE9"/>
    <w:rsid w:val="00A961BD"/>
    <w:rsid w:val="00A969C1"/>
    <w:rsid w:val="00A96E9C"/>
    <w:rsid w:val="00A9714E"/>
    <w:rsid w:val="00A97332"/>
    <w:rsid w:val="00A97914"/>
    <w:rsid w:val="00A97946"/>
    <w:rsid w:val="00AA1703"/>
    <w:rsid w:val="00AA1876"/>
    <w:rsid w:val="00AA1E92"/>
    <w:rsid w:val="00AA2737"/>
    <w:rsid w:val="00AA278F"/>
    <w:rsid w:val="00AA45CC"/>
    <w:rsid w:val="00AA468B"/>
    <w:rsid w:val="00AA4BB0"/>
    <w:rsid w:val="00AA6748"/>
    <w:rsid w:val="00AB2238"/>
    <w:rsid w:val="00AB2550"/>
    <w:rsid w:val="00AB346D"/>
    <w:rsid w:val="00AB488D"/>
    <w:rsid w:val="00AB4C94"/>
    <w:rsid w:val="00AB6A77"/>
    <w:rsid w:val="00AB6FD5"/>
    <w:rsid w:val="00AB70E2"/>
    <w:rsid w:val="00AB72F8"/>
    <w:rsid w:val="00AB76D8"/>
    <w:rsid w:val="00AC07DE"/>
    <w:rsid w:val="00AC0876"/>
    <w:rsid w:val="00AC10B0"/>
    <w:rsid w:val="00AC1578"/>
    <w:rsid w:val="00AC2267"/>
    <w:rsid w:val="00AC2AE5"/>
    <w:rsid w:val="00AC2B47"/>
    <w:rsid w:val="00AC2DF0"/>
    <w:rsid w:val="00AC454F"/>
    <w:rsid w:val="00AC4679"/>
    <w:rsid w:val="00AC5742"/>
    <w:rsid w:val="00AC63BF"/>
    <w:rsid w:val="00AC7DBF"/>
    <w:rsid w:val="00AD06C1"/>
    <w:rsid w:val="00AD0B61"/>
    <w:rsid w:val="00AD0F20"/>
    <w:rsid w:val="00AD1B03"/>
    <w:rsid w:val="00AD23F8"/>
    <w:rsid w:val="00AD4BB4"/>
    <w:rsid w:val="00AD5706"/>
    <w:rsid w:val="00AD5E6D"/>
    <w:rsid w:val="00AD63EC"/>
    <w:rsid w:val="00AD6953"/>
    <w:rsid w:val="00AD735B"/>
    <w:rsid w:val="00AD7EA6"/>
    <w:rsid w:val="00AE0699"/>
    <w:rsid w:val="00AE424E"/>
    <w:rsid w:val="00AE5887"/>
    <w:rsid w:val="00AE5A82"/>
    <w:rsid w:val="00AE63E2"/>
    <w:rsid w:val="00AE6BA5"/>
    <w:rsid w:val="00AE7618"/>
    <w:rsid w:val="00AF110D"/>
    <w:rsid w:val="00AF2E70"/>
    <w:rsid w:val="00AF3178"/>
    <w:rsid w:val="00AF52F5"/>
    <w:rsid w:val="00AF5B46"/>
    <w:rsid w:val="00AF7312"/>
    <w:rsid w:val="00AF734B"/>
    <w:rsid w:val="00AF7C58"/>
    <w:rsid w:val="00B009C5"/>
    <w:rsid w:val="00B01D4E"/>
    <w:rsid w:val="00B0201C"/>
    <w:rsid w:val="00B02FEA"/>
    <w:rsid w:val="00B03D83"/>
    <w:rsid w:val="00B04442"/>
    <w:rsid w:val="00B047B7"/>
    <w:rsid w:val="00B057A4"/>
    <w:rsid w:val="00B059F3"/>
    <w:rsid w:val="00B065F6"/>
    <w:rsid w:val="00B07B75"/>
    <w:rsid w:val="00B07B7F"/>
    <w:rsid w:val="00B07E1F"/>
    <w:rsid w:val="00B10001"/>
    <w:rsid w:val="00B125BD"/>
    <w:rsid w:val="00B12A43"/>
    <w:rsid w:val="00B12C59"/>
    <w:rsid w:val="00B12D8E"/>
    <w:rsid w:val="00B13509"/>
    <w:rsid w:val="00B13769"/>
    <w:rsid w:val="00B14ABE"/>
    <w:rsid w:val="00B14B24"/>
    <w:rsid w:val="00B150A4"/>
    <w:rsid w:val="00B15845"/>
    <w:rsid w:val="00B15C91"/>
    <w:rsid w:val="00B16F93"/>
    <w:rsid w:val="00B2040F"/>
    <w:rsid w:val="00B20684"/>
    <w:rsid w:val="00B20882"/>
    <w:rsid w:val="00B20BDB"/>
    <w:rsid w:val="00B2121E"/>
    <w:rsid w:val="00B2155C"/>
    <w:rsid w:val="00B21FF7"/>
    <w:rsid w:val="00B221D3"/>
    <w:rsid w:val="00B222C7"/>
    <w:rsid w:val="00B227A4"/>
    <w:rsid w:val="00B2487C"/>
    <w:rsid w:val="00B2497B"/>
    <w:rsid w:val="00B251EA"/>
    <w:rsid w:val="00B25708"/>
    <w:rsid w:val="00B264C9"/>
    <w:rsid w:val="00B26A38"/>
    <w:rsid w:val="00B30345"/>
    <w:rsid w:val="00B3095E"/>
    <w:rsid w:val="00B30C37"/>
    <w:rsid w:val="00B323BB"/>
    <w:rsid w:val="00B3313A"/>
    <w:rsid w:val="00B3338F"/>
    <w:rsid w:val="00B333FC"/>
    <w:rsid w:val="00B337B5"/>
    <w:rsid w:val="00B33846"/>
    <w:rsid w:val="00B33B72"/>
    <w:rsid w:val="00B34934"/>
    <w:rsid w:val="00B36AA4"/>
    <w:rsid w:val="00B373C8"/>
    <w:rsid w:val="00B373DD"/>
    <w:rsid w:val="00B378F6"/>
    <w:rsid w:val="00B40728"/>
    <w:rsid w:val="00B415E9"/>
    <w:rsid w:val="00B41A04"/>
    <w:rsid w:val="00B422F4"/>
    <w:rsid w:val="00B423AE"/>
    <w:rsid w:val="00B42938"/>
    <w:rsid w:val="00B43CBD"/>
    <w:rsid w:val="00B446BE"/>
    <w:rsid w:val="00B44A1D"/>
    <w:rsid w:val="00B44B0A"/>
    <w:rsid w:val="00B44C2D"/>
    <w:rsid w:val="00B459D2"/>
    <w:rsid w:val="00B4658C"/>
    <w:rsid w:val="00B50571"/>
    <w:rsid w:val="00B52AFB"/>
    <w:rsid w:val="00B53E0F"/>
    <w:rsid w:val="00B54C58"/>
    <w:rsid w:val="00B54DCE"/>
    <w:rsid w:val="00B55061"/>
    <w:rsid w:val="00B55C17"/>
    <w:rsid w:val="00B55C46"/>
    <w:rsid w:val="00B560B8"/>
    <w:rsid w:val="00B57268"/>
    <w:rsid w:val="00B57C1B"/>
    <w:rsid w:val="00B57C99"/>
    <w:rsid w:val="00B6039A"/>
    <w:rsid w:val="00B614CF"/>
    <w:rsid w:val="00B61D10"/>
    <w:rsid w:val="00B62A84"/>
    <w:rsid w:val="00B63E64"/>
    <w:rsid w:val="00B6590D"/>
    <w:rsid w:val="00B65E39"/>
    <w:rsid w:val="00B716B2"/>
    <w:rsid w:val="00B71C17"/>
    <w:rsid w:val="00B7217A"/>
    <w:rsid w:val="00B72568"/>
    <w:rsid w:val="00B73BBE"/>
    <w:rsid w:val="00B744A3"/>
    <w:rsid w:val="00B74ED4"/>
    <w:rsid w:val="00B76E20"/>
    <w:rsid w:val="00B805E5"/>
    <w:rsid w:val="00B819A4"/>
    <w:rsid w:val="00B819B6"/>
    <w:rsid w:val="00B81EAC"/>
    <w:rsid w:val="00B82297"/>
    <w:rsid w:val="00B8254C"/>
    <w:rsid w:val="00B83405"/>
    <w:rsid w:val="00B83748"/>
    <w:rsid w:val="00B84132"/>
    <w:rsid w:val="00B84542"/>
    <w:rsid w:val="00B8525B"/>
    <w:rsid w:val="00B855C3"/>
    <w:rsid w:val="00B868DE"/>
    <w:rsid w:val="00B87D62"/>
    <w:rsid w:val="00B9154C"/>
    <w:rsid w:val="00B91716"/>
    <w:rsid w:val="00B9177E"/>
    <w:rsid w:val="00B924AF"/>
    <w:rsid w:val="00B9268B"/>
    <w:rsid w:val="00B92745"/>
    <w:rsid w:val="00B92AFA"/>
    <w:rsid w:val="00B95605"/>
    <w:rsid w:val="00B957A9"/>
    <w:rsid w:val="00B95C2B"/>
    <w:rsid w:val="00B96363"/>
    <w:rsid w:val="00B97AF6"/>
    <w:rsid w:val="00B97E3F"/>
    <w:rsid w:val="00BA043D"/>
    <w:rsid w:val="00BA09A5"/>
    <w:rsid w:val="00BA1693"/>
    <w:rsid w:val="00BA1FDD"/>
    <w:rsid w:val="00BA2B5A"/>
    <w:rsid w:val="00BA3591"/>
    <w:rsid w:val="00BA44AB"/>
    <w:rsid w:val="00BA56BC"/>
    <w:rsid w:val="00BA5CD4"/>
    <w:rsid w:val="00BA5F8A"/>
    <w:rsid w:val="00BA68E6"/>
    <w:rsid w:val="00BA6B06"/>
    <w:rsid w:val="00BA70BF"/>
    <w:rsid w:val="00BA7364"/>
    <w:rsid w:val="00BA7CBC"/>
    <w:rsid w:val="00BB12E6"/>
    <w:rsid w:val="00BB2269"/>
    <w:rsid w:val="00BB24B3"/>
    <w:rsid w:val="00BB3B87"/>
    <w:rsid w:val="00BB3CAE"/>
    <w:rsid w:val="00BB3E24"/>
    <w:rsid w:val="00BB4227"/>
    <w:rsid w:val="00BB449C"/>
    <w:rsid w:val="00BB5211"/>
    <w:rsid w:val="00BB5ECA"/>
    <w:rsid w:val="00BB69EE"/>
    <w:rsid w:val="00BB724B"/>
    <w:rsid w:val="00BB796A"/>
    <w:rsid w:val="00BC0CE9"/>
    <w:rsid w:val="00BC14B2"/>
    <w:rsid w:val="00BC173C"/>
    <w:rsid w:val="00BC1CB2"/>
    <w:rsid w:val="00BC2895"/>
    <w:rsid w:val="00BC3520"/>
    <w:rsid w:val="00BC3A24"/>
    <w:rsid w:val="00BC3E42"/>
    <w:rsid w:val="00BC5D8A"/>
    <w:rsid w:val="00BC67BD"/>
    <w:rsid w:val="00BC79A8"/>
    <w:rsid w:val="00BC7A40"/>
    <w:rsid w:val="00BC7D3C"/>
    <w:rsid w:val="00BD2715"/>
    <w:rsid w:val="00BD3491"/>
    <w:rsid w:val="00BD3846"/>
    <w:rsid w:val="00BD38DD"/>
    <w:rsid w:val="00BD4282"/>
    <w:rsid w:val="00BD4950"/>
    <w:rsid w:val="00BD5FD7"/>
    <w:rsid w:val="00BD6DF4"/>
    <w:rsid w:val="00BD7D16"/>
    <w:rsid w:val="00BD7E6C"/>
    <w:rsid w:val="00BD7FCB"/>
    <w:rsid w:val="00BE0BFD"/>
    <w:rsid w:val="00BE3A00"/>
    <w:rsid w:val="00BE3E8A"/>
    <w:rsid w:val="00BE4207"/>
    <w:rsid w:val="00BE5467"/>
    <w:rsid w:val="00BE5FCB"/>
    <w:rsid w:val="00BE72AB"/>
    <w:rsid w:val="00BE7885"/>
    <w:rsid w:val="00BF07EC"/>
    <w:rsid w:val="00BF498C"/>
    <w:rsid w:val="00BF51B4"/>
    <w:rsid w:val="00BF56C1"/>
    <w:rsid w:val="00BF657C"/>
    <w:rsid w:val="00BF6D26"/>
    <w:rsid w:val="00BF6E2E"/>
    <w:rsid w:val="00C00D65"/>
    <w:rsid w:val="00C01083"/>
    <w:rsid w:val="00C011E6"/>
    <w:rsid w:val="00C01B67"/>
    <w:rsid w:val="00C01BD7"/>
    <w:rsid w:val="00C03274"/>
    <w:rsid w:val="00C04294"/>
    <w:rsid w:val="00C0456E"/>
    <w:rsid w:val="00C0511A"/>
    <w:rsid w:val="00C053D1"/>
    <w:rsid w:val="00C055BF"/>
    <w:rsid w:val="00C0664E"/>
    <w:rsid w:val="00C066BD"/>
    <w:rsid w:val="00C068A0"/>
    <w:rsid w:val="00C0721A"/>
    <w:rsid w:val="00C106B8"/>
    <w:rsid w:val="00C10A7A"/>
    <w:rsid w:val="00C1134E"/>
    <w:rsid w:val="00C11EF6"/>
    <w:rsid w:val="00C1364C"/>
    <w:rsid w:val="00C13E8D"/>
    <w:rsid w:val="00C146C3"/>
    <w:rsid w:val="00C1470C"/>
    <w:rsid w:val="00C14F85"/>
    <w:rsid w:val="00C151F2"/>
    <w:rsid w:val="00C15C8E"/>
    <w:rsid w:val="00C15F38"/>
    <w:rsid w:val="00C16E6C"/>
    <w:rsid w:val="00C17430"/>
    <w:rsid w:val="00C174E1"/>
    <w:rsid w:val="00C1751A"/>
    <w:rsid w:val="00C17F9B"/>
    <w:rsid w:val="00C20728"/>
    <w:rsid w:val="00C20A33"/>
    <w:rsid w:val="00C21D50"/>
    <w:rsid w:val="00C2233E"/>
    <w:rsid w:val="00C228ED"/>
    <w:rsid w:val="00C22C47"/>
    <w:rsid w:val="00C235FD"/>
    <w:rsid w:val="00C2456C"/>
    <w:rsid w:val="00C24654"/>
    <w:rsid w:val="00C261ED"/>
    <w:rsid w:val="00C26710"/>
    <w:rsid w:val="00C271F8"/>
    <w:rsid w:val="00C27A0F"/>
    <w:rsid w:val="00C30891"/>
    <w:rsid w:val="00C31ABF"/>
    <w:rsid w:val="00C31B68"/>
    <w:rsid w:val="00C3211C"/>
    <w:rsid w:val="00C32257"/>
    <w:rsid w:val="00C32B50"/>
    <w:rsid w:val="00C33AEA"/>
    <w:rsid w:val="00C34680"/>
    <w:rsid w:val="00C352FD"/>
    <w:rsid w:val="00C3692A"/>
    <w:rsid w:val="00C36A83"/>
    <w:rsid w:val="00C36FBA"/>
    <w:rsid w:val="00C37320"/>
    <w:rsid w:val="00C37995"/>
    <w:rsid w:val="00C37B69"/>
    <w:rsid w:val="00C37BE0"/>
    <w:rsid w:val="00C40359"/>
    <w:rsid w:val="00C403F9"/>
    <w:rsid w:val="00C4040A"/>
    <w:rsid w:val="00C413D0"/>
    <w:rsid w:val="00C417F9"/>
    <w:rsid w:val="00C41E9D"/>
    <w:rsid w:val="00C41ECF"/>
    <w:rsid w:val="00C41FF8"/>
    <w:rsid w:val="00C42339"/>
    <w:rsid w:val="00C42860"/>
    <w:rsid w:val="00C43A46"/>
    <w:rsid w:val="00C43F91"/>
    <w:rsid w:val="00C43FD3"/>
    <w:rsid w:val="00C45005"/>
    <w:rsid w:val="00C47BAC"/>
    <w:rsid w:val="00C506FB"/>
    <w:rsid w:val="00C50ED9"/>
    <w:rsid w:val="00C517B8"/>
    <w:rsid w:val="00C53106"/>
    <w:rsid w:val="00C5343D"/>
    <w:rsid w:val="00C534F0"/>
    <w:rsid w:val="00C535AE"/>
    <w:rsid w:val="00C54458"/>
    <w:rsid w:val="00C54743"/>
    <w:rsid w:val="00C551CA"/>
    <w:rsid w:val="00C557C4"/>
    <w:rsid w:val="00C55B75"/>
    <w:rsid w:val="00C55C0D"/>
    <w:rsid w:val="00C55F1C"/>
    <w:rsid w:val="00C56D46"/>
    <w:rsid w:val="00C56FAB"/>
    <w:rsid w:val="00C570EB"/>
    <w:rsid w:val="00C57329"/>
    <w:rsid w:val="00C575C9"/>
    <w:rsid w:val="00C61FB2"/>
    <w:rsid w:val="00C62572"/>
    <w:rsid w:val="00C62B9F"/>
    <w:rsid w:val="00C63024"/>
    <w:rsid w:val="00C6303C"/>
    <w:rsid w:val="00C64037"/>
    <w:rsid w:val="00C64A91"/>
    <w:rsid w:val="00C64DEC"/>
    <w:rsid w:val="00C65F56"/>
    <w:rsid w:val="00C67B1D"/>
    <w:rsid w:val="00C67FBB"/>
    <w:rsid w:val="00C7075B"/>
    <w:rsid w:val="00C71676"/>
    <w:rsid w:val="00C71BA6"/>
    <w:rsid w:val="00C73552"/>
    <w:rsid w:val="00C73ED4"/>
    <w:rsid w:val="00C743D2"/>
    <w:rsid w:val="00C7529B"/>
    <w:rsid w:val="00C754AB"/>
    <w:rsid w:val="00C75553"/>
    <w:rsid w:val="00C76E3D"/>
    <w:rsid w:val="00C7759D"/>
    <w:rsid w:val="00C77B74"/>
    <w:rsid w:val="00C77FB1"/>
    <w:rsid w:val="00C80E7D"/>
    <w:rsid w:val="00C8107E"/>
    <w:rsid w:val="00C8166A"/>
    <w:rsid w:val="00C81E85"/>
    <w:rsid w:val="00C81FAB"/>
    <w:rsid w:val="00C8223D"/>
    <w:rsid w:val="00C828DE"/>
    <w:rsid w:val="00C8308B"/>
    <w:rsid w:val="00C8382C"/>
    <w:rsid w:val="00C85353"/>
    <w:rsid w:val="00C855F5"/>
    <w:rsid w:val="00C8592A"/>
    <w:rsid w:val="00C85C4D"/>
    <w:rsid w:val="00C86A1A"/>
    <w:rsid w:val="00C86C8B"/>
    <w:rsid w:val="00C87E2C"/>
    <w:rsid w:val="00C90667"/>
    <w:rsid w:val="00C91D74"/>
    <w:rsid w:val="00C92102"/>
    <w:rsid w:val="00C9257A"/>
    <w:rsid w:val="00C92B6A"/>
    <w:rsid w:val="00C936AD"/>
    <w:rsid w:val="00C942AC"/>
    <w:rsid w:val="00C9462D"/>
    <w:rsid w:val="00C9566F"/>
    <w:rsid w:val="00C95DC4"/>
    <w:rsid w:val="00C96C81"/>
    <w:rsid w:val="00C96E36"/>
    <w:rsid w:val="00C97467"/>
    <w:rsid w:val="00C978D9"/>
    <w:rsid w:val="00C97EFE"/>
    <w:rsid w:val="00CA04DC"/>
    <w:rsid w:val="00CA262F"/>
    <w:rsid w:val="00CA2AF0"/>
    <w:rsid w:val="00CA2D03"/>
    <w:rsid w:val="00CA468A"/>
    <w:rsid w:val="00CA5F62"/>
    <w:rsid w:val="00CA6277"/>
    <w:rsid w:val="00CA79A3"/>
    <w:rsid w:val="00CA7B4B"/>
    <w:rsid w:val="00CB0073"/>
    <w:rsid w:val="00CB0A44"/>
    <w:rsid w:val="00CB1CF1"/>
    <w:rsid w:val="00CB2EA3"/>
    <w:rsid w:val="00CB2FFA"/>
    <w:rsid w:val="00CB3520"/>
    <w:rsid w:val="00CB3D3D"/>
    <w:rsid w:val="00CB4A42"/>
    <w:rsid w:val="00CB7F84"/>
    <w:rsid w:val="00CC05D0"/>
    <w:rsid w:val="00CC06B2"/>
    <w:rsid w:val="00CC0C8D"/>
    <w:rsid w:val="00CC10ED"/>
    <w:rsid w:val="00CC3797"/>
    <w:rsid w:val="00CC3C36"/>
    <w:rsid w:val="00CC424F"/>
    <w:rsid w:val="00CC4737"/>
    <w:rsid w:val="00CC48DD"/>
    <w:rsid w:val="00CC5537"/>
    <w:rsid w:val="00CC599C"/>
    <w:rsid w:val="00CC5FE2"/>
    <w:rsid w:val="00CC6032"/>
    <w:rsid w:val="00CC78AC"/>
    <w:rsid w:val="00CD1B8C"/>
    <w:rsid w:val="00CD55F2"/>
    <w:rsid w:val="00CD57D5"/>
    <w:rsid w:val="00CD5B96"/>
    <w:rsid w:val="00CD774A"/>
    <w:rsid w:val="00CE041A"/>
    <w:rsid w:val="00CE0A3B"/>
    <w:rsid w:val="00CE0B74"/>
    <w:rsid w:val="00CE19E6"/>
    <w:rsid w:val="00CE2508"/>
    <w:rsid w:val="00CE25C4"/>
    <w:rsid w:val="00CE2A6A"/>
    <w:rsid w:val="00CE31D5"/>
    <w:rsid w:val="00CE3FCD"/>
    <w:rsid w:val="00CE43A8"/>
    <w:rsid w:val="00CE495D"/>
    <w:rsid w:val="00CE4E80"/>
    <w:rsid w:val="00CE613B"/>
    <w:rsid w:val="00CE7348"/>
    <w:rsid w:val="00CF1A43"/>
    <w:rsid w:val="00CF1FDE"/>
    <w:rsid w:val="00CF2445"/>
    <w:rsid w:val="00CF3950"/>
    <w:rsid w:val="00CF3DE8"/>
    <w:rsid w:val="00CF46C2"/>
    <w:rsid w:val="00CF5A64"/>
    <w:rsid w:val="00CF5F9F"/>
    <w:rsid w:val="00CF67B0"/>
    <w:rsid w:val="00CF6C81"/>
    <w:rsid w:val="00D00825"/>
    <w:rsid w:val="00D00AFC"/>
    <w:rsid w:val="00D00C5A"/>
    <w:rsid w:val="00D0179E"/>
    <w:rsid w:val="00D01CA1"/>
    <w:rsid w:val="00D01DBA"/>
    <w:rsid w:val="00D02016"/>
    <w:rsid w:val="00D02B27"/>
    <w:rsid w:val="00D03647"/>
    <w:rsid w:val="00D04385"/>
    <w:rsid w:val="00D045E0"/>
    <w:rsid w:val="00D05CB4"/>
    <w:rsid w:val="00D05DB4"/>
    <w:rsid w:val="00D060D6"/>
    <w:rsid w:val="00D0616A"/>
    <w:rsid w:val="00D0772B"/>
    <w:rsid w:val="00D104B5"/>
    <w:rsid w:val="00D10E6B"/>
    <w:rsid w:val="00D1223C"/>
    <w:rsid w:val="00D12432"/>
    <w:rsid w:val="00D13166"/>
    <w:rsid w:val="00D13F0F"/>
    <w:rsid w:val="00D160CF"/>
    <w:rsid w:val="00D17ADC"/>
    <w:rsid w:val="00D17C77"/>
    <w:rsid w:val="00D20345"/>
    <w:rsid w:val="00D20D0B"/>
    <w:rsid w:val="00D234BA"/>
    <w:rsid w:val="00D246C8"/>
    <w:rsid w:val="00D24A0D"/>
    <w:rsid w:val="00D259FD"/>
    <w:rsid w:val="00D25BBA"/>
    <w:rsid w:val="00D25D2F"/>
    <w:rsid w:val="00D2669A"/>
    <w:rsid w:val="00D268F5"/>
    <w:rsid w:val="00D27DC2"/>
    <w:rsid w:val="00D31424"/>
    <w:rsid w:val="00D331FA"/>
    <w:rsid w:val="00D33CA1"/>
    <w:rsid w:val="00D344C7"/>
    <w:rsid w:val="00D37C1B"/>
    <w:rsid w:val="00D404F0"/>
    <w:rsid w:val="00D40E9D"/>
    <w:rsid w:val="00D41AF7"/>
    <w:rsid w:val="00D4243D"/>
    <w:rsid w:val="00D425DF"/>
    <w:rsid w:val="00D43BD9"/>
    <w:rsid w:val="00D453B1"/>
    <w:rsid w:val="00D45735"/>
    <w:rsid w:val="00D45F7E"/>
    <w:rsid w:val="00D466D2"/>
    <w:rsid w:val="00D4737F"/>
    <w:rsid w:val="00D500FE"/>
    <w:rsid w:val="00D50ACE"/>
    <w:rsid w:val="00D51AD6"/>
    <w:rsid w:val="00D52D84"/>
    <w:rsid w:val="00D53149"/>
    <w:rsid w:val="00D53833"/>
    <w:rsid w:val="00D54B80"/>
    <w:rsid w:val="00D55F55"/>
    <w:rsid w:val="00D56381"/>
    <w:rsid w:val="00D56849"/>
    <w:rsid w:val="00D56987"/>
    <w:rsid w:val="00D570F4"/>
    <w:rsid w:val="00D57238"/>
    <w:rsid w:val="00D62E48"/>
    <w:rsid w:val="00D63137"/>
    <w:rsid w:val="00D633EC"/>
    <w:rsid w:val="00D6364D"/>
    <w:rsid w:val="00D63851"/>
    <w:rsid w:val="00D6439D"/>
    <w:rsid w:val="00D64486"/>
    <w:rsid w:val="00D64F73"/>
    <w:rsid w:val="00D6548B"/>
    <w:rsid w:val="00D66F2A"/>
    <w:rsid w:val="00D671BC"/>
    <w:rsid w:val="00D70133"/>
    <w:rsid w:val="00D70A8D"/>
    <w:rsid w:val="00D73D5F"/>
    <w:rsid w:val="00D74216"/>
    <w:rsid w:val="00D746C7"/>
    <w:rsid w:val="00D75386"/>
    <w:rsid w:val="00D759D1"/>
    <w:rsid w:val="00D75B01"/>
    <w:rsid w:val="00D75C98"/>
    <w:rsid w:val="00D761AF"/>
    <w:rsid w:val="00D76CA0"/>
    <w:rsid w:val="00D8071C"/>
    <w:rsid w:val="00D80A66"/>
    <w:rsid w:val="00D81169"/>
    <w:rsid w:val="00D81C98"/>
    <w:rsid w:val="00D822C2"/>
    <w:rsid w:val="00D84A5A"/>
    <w:rsid w:val="00D84C2A"/>
    <w:rsid w:val="00D8545C"/>
    <w:rsid w:val="00D86DE8"/>
    <w:rsid w:val="00D874DF"/>
    <w:rsid w:val="00D90258"/>
    <w:rsid w:val="00D90F5F"/>
    <w:rsid w:val="00D91DEC"/>
    <w:rsid w:val="00D92F82"/>
    <w:rsid w:val="00D932A3"/>
    <w:rsid w:val="00D94AD1"/>
    <w:rsid w:val="00D9546F"/>
    <w:rsid w:val="00D96D8A"/>
    <w:rsid w:val="00DA018F"/>
    <w:rsid w:val="00DA053E"/>
    <w:rsid w:val="00DA182B"/>
    <w:rsid w:val="00DA214A"/>
    <w:rsid w:val="00DA282E"/>
    <w:rsid w:val="00DA284F"/>
    <w:rsid w:val="00DA342C"/>
    <w:rsid w:val="00DA3ACF"/>
    <w:rsid w:val="00DA3F06"/>
    <w:rsid w:val="00DA4245"/>
    <w:rsid w:val="00DA44B0"/>
    <w:rsid w:val="00DA5061"/>
    <w:rsid w:val="00DA5A4C"/>
    <w:rsid w:val="00DA5D7E"/>
    <w:rsid w:val="00DA6AE7"/>
    <w:rsid w:val="00DA773C"/>
    <w:rsid w:val="00DA79ED"/>
    <w:rsid w:val="00DA79F8"/>
    <w:rsid w:val="00DB09CC"/>
    <w:rsid w:val="00DB2698"/>
    <w:rsid w:val="00DB30C5"/>
    <w:rsid w:val="00DB33C4"/>
    <w:rsid w:val="00DB3D77"/>
    <w:rsid w:val="00DB54CD"/>
    <w:rsid w:val="00DB5B77"/>
    <w:rsid w:val="00DB68D4"/>
    <w:rsid w:val="00DB6AFA"/>
    <w:rsid w:val="00DB6CE0"/>
    <w:rsid w:val="00DB7FD2"/>
    <w:rsid w:val="00DC0AF0"/>
    <w:rsid w:val="00DC0C6C"/>
    <w:rsid w:val="00DC4A1B"/>
    <w:rsid w:val="00DC4CCD"/>
    <w:rsid w:val="00DC5090"/>
    <w:rsid w:val="00DC5C91"/>
    <w:rsid w:val="00DC5E5F"/>
    <w:rsid w:val="00DC5F8D"/>
    <w:rsid w:val="00DC73C1"/>
    <w:rsid w:val="00DD02FB"/>
    <w:rsid w:val="00DD053D"/>
    <w:rsid w:val="00DD0A83"/>
    <w:rsid w:val="00DD0E25"/>
    <w:rsid w:val="00DD0E43"/>
    <w:rsid w:val="00DD1D05"/>
    <w:rsid w:val="00DD20FB"/>
    <w:rsid w:val="00DD2E0D"/>
    <w:rsid w:val="00DD3097"/>
    <w:rsid w:val="00DD3D30"/>
    <w:rsid w:val="00DD423F"/>
    <w:rsid w:val="00DD4840"/>
    <w:rsid w:val="00DD54FF"/>
    <w:rsid w:val="00DD60FC"/>
    <w:rsid w:val="00DD66B0"/>
    <w:rsid w:val="00DD674D"/>
    <w:rsid w:val="00DE0140"/>
    <w:rsid w:val="00DE115C"/>
    <w:rsid w:val="00DE1205"/>
    <w:rsid w:val="00DE24D5"/>
    <w:rsid w:val="00DE2ACB"/>
    <w:rsid w:val="00DE36BA"/>
    <w:rsid w:val="00DE3B9C"/>
    <w:rsid w:val="00DE3E91"/>
    <w:rsid w:val="00DE45F1"/>
    <w:rsid w:val="00DE460E"/>
    <w:rsid w:val="00DE59D6"/>
    <w:rsid w:val="00DE6539"/>
    <w:rsid w:val="00DE6834"/>
    <w:rsid w:val="00DE6AD2"/>
    <w:rsid w:val="00DF070A"/>
    <w:rsid w:val="00DF0880"/>
    <w:rsid w:val="00DF0B0B"/>
    <w:rsid w:val="00DF0B4F"/>
    <w:rsid w:val="00DF10FE"/>
    <w:rsid w:val="00DF131D"/>
    <w:rsid w:val="00DF19C9"/>
    <w:rsid w:val="00DF2105"/>
    <w:rsid w:val="00DF2D10"/>
    <w:rsid w:val="00DF443A"/>
    <w:rsid w:val="00DF4C71"/>
    <w:rsid w:val="00DF5943"/>
    <w:rsid w:val="00DF6196"/>
    <w:rsid w:val="00DF6540"/>
    <w:rsid w:val="00DF73CC"/>
    <w:rsid w:val="00E00F6B"/>
    <w:rsid w:val="00E01736"/>
    <w:rsid w:val="00E01EFE"/>
    <w:rsid w:val="00E0202A"/>
    <w:rsid w:val="00E02A80"/>
    <w:rsid w:val="00E02B40"/>
    <w:rsid w:val="00E030C6"/>
    <w:rsid w:val="00E03191"/>
    <w:rsid w:val="00E037F3"/>
    <w:rsid w:val="00E04F16"/>
    <w:rsid w:val="00E05CFB"/>
    <w:rsid w:val="00E0654E"/>
    <w:rsid w:val="00E07585"/>
    <w:rsid w:val="00E10A92"/>
    <w:rsid w:val="00E11528"/>
    <w:rsid w:val="00E118B7"/>
    <w:rsid w:val="00E12A55"/>
    <w:rsid w:val="00E149AC"/>
    <w:rsid w:val="00E1537C"/>
    <w:rsid w:val="00E15B05"/>
    <w:rsid w:val="00E16164"/>
    <w:rsid w:val="00E17AA3"/>
    <w:rsid w:val="00E17B59"/>
    <w:rsid w:val="00E17FFA"/>
    <w:rsid w:val="00E205C1"/>
    <w:rsid w:val="00E20A6B"/>
    <w:rsid w:val="00E20AB1"/>
    <w:rsid w:val="00E20DDD"/>
    <w:rsid w:val="00E22490"/>
    <w:rsid w:val="00E2251F"/>
    <w:rsid w:val="00E228F4"/>
    <w:rsid w:val="00E22B3E"/>
    <w:rsid w:val="00E22BAA"/>
    <w:rsid w:val="00E235AD"/>
    <w:rsid w:val="00E250EF"/>
    <w:rsid w:val="00E25C50"/>
    <w:rsid w:val="00E26277"/>
    <w:rsid w:val="00E26FB6"/>
    <w:rsid w:val="00E27679"/>
    <w:rsid w:val="00E278F5"/>
    <w:rsid w:val="00E30168"/>
    <w:rsid w:val="00E30567"/>
    <w:rsid w:val="00E309C3"/>
    <w:rsid w:val="00E312BA"/>
    <w:rsid w:val="00E332FE"/>
    <w:rsid w:val="00E33CA2"/>
    <w:rsid w:val="00E34167"/>
    <w:rsid w:val="00E35480"/>
    <w:rsid w:val="00E35952"/>
    <w:rsid w:val="00E37578"/>
    <w:rsid w:val="00E37626"/>
    <w:rsid w:val="00E41850"/>
    <w:rsid w:val="00E43073"/>
    <w:rsid w:val="00E4470F"/>
    <w:rsid w:val="00E463D7"/>
    <w:rsid w:val="00E46586"/>
    <w:rsid w:val="00E46C60"/>
    <w:rsid w:val="00E47D86"/>
    <w:rsid w:val="00E47FBC"/>
    <w:rsid w:val="00E502F7"/>
    <w:rsid w:val="00E5040A"/>
    <w:rsid w:val="00E50AE3"/>
    <w:rsid w:val="00E51416"/>
    <w:rsid w:val="00E51459"/>
    <w:rsid w:val="00E51FB7"/>
    <w:rsid w:val="00E521B9"/>
    <w:rsid w:val="00E53093"/>
    <w:rsid w:val="00E53BE2"/>
    <w:rsid w:val="00E54D21"/>
    <w:rsid w:val="00E57242"/>
    <w:rsid w:val="00E577F3"/>
    <w:rsid w:val="00E6023D"/>
    <w:rsid w:val="00E6080F"/>
    <w:rsid w:val="00E60F0B"/>
    <w:rsid w:val="00E60F50"/>
    <w:rsid w:val="00E61448"/>
    <w:rsid w:val="00E61868"/>
    <w:rsid w:val="00E6195A"/>
    <w:rsid w:val="00E62196"/>
    <w:rsid w:val="00E627E1"/>
    <w:rsid w:val="00E62A75"/>
    <w:rsid w:val="00E62F76"/>
    <w:rsid w:val="00E6309F"/>
    <w:rsid w:val="00E6346C"/>
    <w:rsid w:val="00E639AF"/>
    <w:rsid w:val="00E63AEA"/>
    <w:rsid w:val="00E65210"/>
    <w:rsid w:val="00E6585D"/>
    <w:rsid w:val="00E65E61"/>
    <w:rsid w:val="00E65E81"/>
    <w:rsid w:val="00E6622B"/>
    <w:rsid w:val="00E662FD"/>
    <w:rsid w:val="00E668D4"/>
    <w:rsid w:val="00E67375"/>
    <w:rsid w:val="00E67DC3"/>
    <w:rsid w:val="00E706A1"/>
    <w:rsid w:val="00E70AA8"/>
    <w:rsid w:val="00E70CBB"/>
    <w:rsid w:val="00E70D2E"/>
    <w:rsid w:val="00E72767"/>
    <w:rsid w:val="00E72987"/>
    <w:rsid w:val="00E732CA"/>
    <w:rsid w:val="00E7380E"/>
    <w:rsid w:val="00E73B64"/>
    <w:rsid w:val="00E74E19"/>
    <w:rsid w:val="00E75385"/>
    <w:rsid w:val="00E76142"/>
    <w:rsid w:val="00E762D5"/>
    <w:rsid w:val="00E76550"/>
    <w:rsid w:val="00E779C8"/>
    <w:rsid w:val="00E77CBF"/>
    <w:rsid w:val="00E8083A"/>
    <w:rsid w:val="00E8125A"/>
    <w:rsid w:val="00E81A0B"/>
    <w:rsid w:val="00E81C73"/>
    <w:rsid w:val="00E856CC"/>
    <w:rsid w:val="00E85987"/>
    <w:rsid w:val="00E85D4F"/>
    <w:rsid w:val="00E85DD4"/>
    <w:rsid w:val="00E87D19"/>
    <w:rsid w:val="00E87FCB"/>
    <w:rsid w:val="00E90CE3"/>
    <w:rsid w:val="00E93006"/>
    <w:rsid w:val="00E935D9"/>
    <w:rsid w:val="00E93601"/>
    <w:rsid w:val="00E9464A"/>
    <w:rsid w:val="00E94D0A"/>
    <w:rsid w:val="00E95407"/>
    <w:rsid w:val="00E95891"/>
    <w:rsid w:val="00E95CEF"/>
    <w:rsid w:val="00E964DC"/>
    <w:rsid w:val="00E97078"/>
    <w:rsid w:val="00E973AE"/>
    <w:rsid w:val="00E9767C"/>
    <w:rsid w:val="00E97F96"/>
    <w:rsid w:val="00EA0D1B"/>
    <w:rsid w:val="00EA102F"/>
    <w:rsid w:val="00EA1929"/>
    <w:rsid w:val="00EA3051"/>
    <w:rsid w:val="00EA3B36"/>
    <w:rsid w:val="00EA4308"/>
    <w:rsid w:val="00EA5C42"/>
    <w:rsid w:val="00EA6C0B"/>
    <w:rsid w:val="00EB08FD"/>
    <w:rsid w:val="00EB1174"/>
    <w:rsid w:val="00EB12F9"/>
    <w:rsid w:val="00EB19F4"/>
    <w:rsid w:val="00EB1B91"/>
    <w:rsid w:val="00EB263A"/>
    <w:rsid w:val="00EB51C5"/>
    <w:rsid w:val="00EB5B61"/>
    <w:rsid w:val="00EB5FB3"/>
    <w:rsid w:val="00EB6C2F"/>
    <w:rsid w:val="00EB6E4C"/>
    <w:rsid w:val="00EC0B79"/>
    <w:rsid w:val="00EC351B"/>
    <w:rsid w:val="00EC3592"/>
    <w:rsid w:val="00EC3EF5"/>
    <w:rsid w:val="00EC46AC"/>
    <w:rsid w:val="00EC4B4D"/>
    <w:rsid w:val="00EC4DFA"/>
    <w:rsid w:val="00EC5646"/>
    <w:rsid w:val="00EC5EEA"/>
    <w:rsid w:val="00EC62CE"/>
    <w:rsid w:val="00EC6410"/>
    <w:rsid w:val="00EC64D3"/>
    <w:rsid w:val="00EC6544"/>
    <w:rsid w:val="00EC6D91"/>
    <w:rsid w:val="00ED0313"/>
    <w:rsid w:val="00ED0375"/>
    <w:rsid w:val="00ED0BFD"/>
    <w:rsid w:val="00ED0DD6"/>
    <w:rsid w:val="00ED174E"/>
    <w:rsid w:val="00ED1A88"/>
    <w:rsid w:val="00ED1BA8"/>
    <w:rsid w:val="00ED291D"/>
    <w:rsid w:val="00ED53E2"/>
    <w:rsid w:val="00ED57A7"/>
    <w:rsid w:val="00ED57BE"/>
    <w:rsid w:val="00ED59D1"/>
    <w:rsid w:val="00ED5A95"/>
    <w:rsid w:val="00ED5D8D"/>
    <w:rsid w:val="00ED6F87"/>
    <w:rsid w:val="00EE0695"/>
    <w:rsid w:val="00EE1C8B"/>
    <w:rsid w:val="00EE254C"/>
    <w:rsid w:val="00EE4BD1"/>
    <w:rsid w:val="00EE5B04"/>
    <w:rsid w:val="00EE7AC3"/>
    <w:rsid w:val="00EF0EC6"/>
    <w:rsid w:val="00EF118C"/>
    <w:rsid w:val="00EF1477"/>
    <w:rsid w:val="00EF15BD"/>
    <w:rsid w:val="00EF1958"/>
    <w:rsid w:val="00EF2572"/>
    <w:rsid w:val="00EF2A79"/>
    <w:rsid w:val="00EF3D7A"/>
    <w:rsid w:val="00EF4816"/>
    <w:rsid w:val="00EF4851"/>
    <w:rsid w:val="00EF498B"/>
    <w:rsid w:val="00EF4FDC"/>
    <w:rsid w:val="00EF54BD"/>
    <w:rsid w:val="00EF5592"/>
    <w:rsid w:val="00EF5A78"/>
    <w:rsid w:val="00F00692"/>
    <w:rsid w:val="00F00ECE"/>
    <w:rsid w:val="00F01558"/>
    <w:rsid w:val="00F02843"/>
    <w:rsid w:val="00F0377B"/>
    <w:rsid w:val="00F04248"/>
    <w:rsid w:val="00F05881"/>
    <w:rsid w:val="00F05F16"/>
    <w:rsid w:val="00F06A66"/>
    <w:rsid w:val="00F071FE"/>
    <w:rsid w:val="00F077CB"/>
    <w:rsid w:val="00F07F52"/>
    <w:rsid w:val="00F10930"/>
    <w:rsid w:val="00F11CC2"/>
    <w:rsid w:val="00F12956"/>
    <w:rsid w:val="00F130F5"/>
    <w:rsid w:val="00F131B8"/>
    <w:rsid w:val="00F1386C"/>
    <w:rsid w:val="00F14311"/>
    <w:rsid w:val="00F15C12"/>
    <w:rsid w:val="00F172A6"/>
    <w:rsid w:val="00F20F09"/>
    <w:rsid w:val="00F210BC"/>
    <w:rsid w:val="00F21A95"/>
    <w:rsid w:val="00F23DBC"/>
    <w:rsid w:val="00F24F30"/>
    <w:rsid w:val="00F25560"/>
    <w:rsid w:val="00F26035"/>
    <w:rsid w:val="00F262AA"/>
    <w:rsid w:val="00F26912"/>
    <w:rsid w:val="00F275C4"/>
    <w:rsid w:val="00F30426"/>
    <w:rsid w:val="00F3205D"/>
    <w:rsid w:val="00F3312A"/>
    <w:rsid w:val="00F341D5"/>
    <w:rsid w:val="00F34844"/>
    <w:rsid w:val="00F356F5"/>
    <w:rsid w:val="00F35BC0"/>
    <w:rsid w:val="00F35BC5"/>
    <w:rsid w:val="00F36888"/>
    <w:rsid w:val="00F40642"/>
    <w:rsid w:val="00F408CB"/>
    <w:rsid w:val="00F410A4"/>
    <w:rsid w:val="00F414CD"/>
    <w:rsid w:val="00F41CE6"/>
    <w:rsid w:val="00F42019"/>
    <w:rsid w:val="00F434FA"/>
    <w:rsid w:val="00F43DF3"/>
    <w:rsid w:val="00F44074"/>
    <w:rsid w:val="00F448F3"/>
    <w:rsid w:val="00F454B8"/>
    <w:rsid w:val="00F45643"/>
    <w:rsid w:val="00F4568E"/>
    <w:rsid w:val="00F45B69"/>
    <w:rsid w:val="00F46411"/>
    <w:rsid w:val="00F478D3"/>
    <w:rsid w:val="00F47CBA"/>
    <w:rsid w:val="00F47F61"/>
    <w:rsid w:val="00F51588"/>
    <w:rsid w:val="00F51797"/>
    <w:rsid w:val="00F52647"/>
    <w:rsid w:val="00F54218"/>
    <w:rsid w:val="00F547CF"/>
    <w:rsid w:val="00F548CF"/>
    <w:rsid w:val="00F55C79"/>
    <w:rsid w:val="00F560E7"/>
    <w:rsid w:val="00F57662"/>
    <w:rsid w:val="00F60BCD"/>
    <w:rsid w:val="00F61453"/>
    <w:rsid w:val="00F619A6"/>
    <w:rsid w:val="00F61DC2"/>
    <w:rsid w:val="00F62894"/>
    <w:rsid w:val="00F62CD8"/>
    <w:rsid w:val="00F64084"/>
    <w:rsid w:val="00F6423F"/>
    <w:rsid w:val="00F64918"/>
    <w:rsid w:val="00F64E8A"/>
    <w:rsid w:val="00F66360"/>
    <w:rsid w:val="00F66E20"/>
    <w:rsid w:val="00F67277"/>
    <w:rsid w:val="00F70871"/>
    <w:rsid w:val="00F70AAE"/>
    <w:rsid w:val="00F714B4"/>
    <w:rsid w:val="00F721C2"/>
    <w:rsid w:val="00F7276D"/>
    <w:rsid w:val="00F72C27"/>
    <w:rsid w:val="00F730F8"/>
    <w:rsid w:val="00F73219"/>
    <w:rsid w:val="00F73345"/>
    <w:rsid w:val="00F73D08"/>
    <w:rsid w:val="00F755A2"/>
    <w:rsid w:val="00F761EC"/>
    <w:rsid w:val="00F7731C"/>
    <w:rsid w:val="00F80B2E"/>
    <w:rsid w:val="00F826BF"/>
    <w:rsid w:val="00F82BD2"/>
    <w:rsid w:val="00F83CF2"/>
    <w:rsid w:val="00F84E18"/>
    <w:rsid w:val="00F856DE"/>
    <w:rsid w:val="00F85D97"/>
    <w:rsid w:val="00F85E75"/>
    <w:rsid w:val="00F87711"/>
    <w:rsid w:val="00F877C6"/>
    <w:rsid w:val="00F87A6C"/>
    <w:rsid w:val="00F87DC3"/>
    <w:rsid w:val="00F90556"/>
    <w:rsid w:val="00F90620"/>
    <w:rsid w:val="00F90F87"/>
    <w:rsid w:val="00F90FB4"/>
    <w:rsid w:val="00F941C8"/>
    <w:rsid w:val="00F9440F"/>
    <w:rsid w:val="00F95D29"/>
    <w:rsid w:val="00F96142"/>
    <w:rsid w:val="00F974C3"/>
    <w:rsid w:val="00F975B3"/>
    <w:rsid w:val="00FA157A"/>
    <w:rsid w:val="00FA1B5F"/>
    <w:rsid w:val="00FA2095"/>
    <w:rsid w:val="00FA363F"/>
    <w:rsid w:val="00FA48A0"/>
    <w:rsid w:val="00FA4B56"/>
    <w:rsid w:val="00FA612F"/>
    <w:rsid w:val="00FA6253"/>
    <w:rsid w:val="00FA6366"/>
    <w:rsid w:val="00FA7812"/>
    <w:rsid w:val="00FB069C"/>
    <w:rsid w:val="00FB0805"/>
    <w:rsid w:val="00FB0C66"/>
    <w:rsid w:val="00FB0D8E"/>
    <w:rsid w:val="00FB1127"/>
    <w:rsid w:val="00FB142D"/>
    <w:rsid w:val="00FB1A77"/>
    <w:rsid w:val="00FB1EEF"/>
    <w:rsid w:val="00FB2725"/>
    <w:rsid w:val="00FB2DC8"/>
    <w:rsid w:val="00FB3158"/>
    <w:rsid w:val="00FB3170"/>
    <w:rsid w:val="00FB31ED"/>
    <w:rsid w:val="00FB3318"/>
    <w:rsid w:val="00FB459E"/>
    <w:rsid w:val="00FB46DF"/>
    <w:rsid w:val="00FB5AF7"/>
    <w:rsid w:val="00FB73CC"/>
    <w:rsid w:val="00FB7B33"/>
    <w:rsid w:val="00FB7DFB"/>
    <w:rsid w:val="00FC05FD"/>
    <w:rsid w:val="00FC09C1"/>
    <w:rsid w:val="00FC0AB2"/>
    <w:rsid w:val="00FC1212"/>
    <w:rsid w:val="00FC2B3B"/>
    <w:rsid w:val="00FC536A"/>
    <w:rsid w:val="00FC5778"/>
    <w:rsid w:val="00FC5A6E"/>
    <w:rsid w:val="00FC76B6"/>
    <w:rsid w:val="00FC7DCC"/>
    <w:rsid w:val="00FD1782"/>
    <w:rsid w:val="00FD24A5"/>
    <w:rsid w:val="00FD31E4"/>
    <w:rsid w:val="00FD38A0"/>
    <w:rsid w:val="00FD497F"/>
    <w:rsid w:val="00FD521C"/>
    <w:rsid w:val="00FD5E69"/>
    <w:rsid w:val="00FD62F5"/>
    <w:rsid w:val="00FD69B7"/>
    <w:rsid w:val="00FE26D3"/>
    <w:rsid w:val="00FE28A6"/>
    <w:rsid w:val="00FE38EB"/>
    <w:rsid w:val="00FE4B48"/>
    <w:rsid w:val="00FE5045"/>
    <w:rsid w:val="00FE7A61"/>
    <w:rsid w:val="00FE7EC6"/>
    <w:rsid w:val="00FF1657"/>
    <w:rsid w:val="00FF2CBB"/>
    <w:rsid w:val="00FF2D0F"/>
    <w:rsid w:val="00FF2FC2"/>
    <w:rsid w:val="00FF3DE3"/>
    <w:rsid w:val="00FF3F91"/>
    <w:rsid w:val="00FF4045"/>
    <w:rsid w:val="00FF4345"/>
    <w:rsid w:val="00FF5281"/>
    <w:rsid w:val="00FF5DA2"/>
    <w:rsid w:val="00FF66DF"/>
    <w:rsid w:val="00FF6779"/>
    <w:rsid w:val="00FF6BED"/>
    <w:rsid w:val="00FF6E50"/>
    <w:rsid w:val="044D7ECC"/>
    <w:rsid w:val="0561FB9D"/>
    <w:rsid w:val="05622D32"/>
    <w:rsid w:val="05C577BE"/>
    <w:rsid w:val="0A31A382"/>
    <w:rsid w:val="0BB28619"/>
    <w:rsid w:val="0DC86A47"/>
    <w:rsid w:val="12EF4AA9"/>
    <w:rsid w:val="1635968C"/>
    <w:rsid w:val="173633A0"/>
    <w:rsid w:val="19475D09"/>
    <w:rsid w:val="1A1EF8AA"/>
    <w:rsid w:val="287F8C3E"/>
    <w:rsid w:val="2B0893CD"/>
    <w:rsid w:val="2C3F5476"/>
    <w:rsid w:val="311A804E"/>
    <w:rsid w:val="3285571E"/>
    <w:rsid w:val="33AA27AF"/>
    <w:rsid w:val="35F6DB16"/>
    <w:rsid w:val="361C1DE3"/>
    <w:rsid w:val="3670576B"/>
    <w:rsid w:val="38B4680B"/>
    <w:rsid w:val="38D9AAD8"/>
    <w:rsid w:val="3BA67A66"/>
    <w:rsid w:val="3C547C21"/>
    <w:rsid w:val="4666F9E4"/>
    <w:rsid w:val="4714FB9F"/>
    <w:rsid w:val="48DF8FEA"/>
    <w:rsid w:val="4A070DFA"/>
    <w:rsid w:val="4AE26841"/>
    <w:rsid w:val="4C351E66"/>
    <w:rsid w:val="4E69EC6D"/>
    <w:rsid w:val="517A83FA"/>
    <w:rsid w:val="54198BBD"/>
    <w:rsid w:val="56A1645C"/>
    <w:rsid w:val="56C1187E"/>
    <w:rsid w:val="5939AE84"/>
    <w:rsid w:val="59C92B0D"/>
    <w:rsid w:val="61CEAD4C"/>
    <w:rsid w:val="61F9E561"/>
    <w:rsid w:val="635CC82D"/>
    <w:rsid w:val="6482ECF0"/>
    <w:rsid w:val="64DCB523"/>
    <w:rsid w:val="6774FF4B"/>
    <w:rsid w:val="6A6711A6"/>
    <w:rsid w:val="6BBBE842"/>
    <w:rsid w:val="6D35781C"/>
    <w:rsid w:val="7025F38F"/>
    <w:rsid w:val="72E38084"/>
    <w:rsid w:val="72F2C31D"/>
    <w:rsid w:val="75279124"/>
    <w:rsid w:val="75F54701"/>
    <w:rsid w:val="7A292EB9"/>
    <w:rsid w:val="7C47FC8C"/>
    <w:rsid w:val="7C7C81F2"/>
    <w:rsid w:val="7D2A8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A6472"/>
  <w15:chartTrackingRefBased/>
  <w15:docId w15:val="{38EEFBD3-72DA-4C68-94F6-0647A492A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565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9D1D1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0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9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4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3806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25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eper\AppData\Roaming\Microsoft\Templates\TEA_Work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BDA0276-658A-49F6-869A-36CFEAA0A5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17ad0721-24bc-4efd-a663-50a5116860f0"/>
    <ds:schemaRef ds:uri="http://purl.org/dc/elements/1.1/"/>
    <ds:schemaRef ds:uri="e71b4a6e-04aa-446a-86bc-01960ca68683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TEA_Working_Template</Template>
  <TotalTime>15</TotalTime>
  <Pages>6</Pages>
  <Words>1393</Words>
  <Characters>7942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1.08: Non-traditional Educators</vt:lpstr>
    </vt:vector>
  </TitlesOfParts>
  <Company/>
  <LinksUpToDate>false</LinksUpToDate>
  <CharactersWithSpaces>9317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1.08: Non-traditional Educators</dc:title>
  <dc:subject>Lesson 1.08: Non-traditional Educators</dc:subject>
  <dc:creator>Texas Education Agency</dc:creator>
  <cp:keywords/>
  <dc:description/>
  <cp:lastModifiedBy>White (she/her), Whitney</cp:lastModifiedBy>
  <cp:revision>13</cp:revision>
  <dcterms:created xsi:type="dcterms:W3CDTF">2022-07-27T19:31:00Z</dcterms:created>
  <dcterms:modified xsi:type="dcterms:W3CDTF">2023-08-18T20:23:00Z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