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7B66217A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560B98">
        <w:t>3</w:t>
      </w:r>
      <w:r w:rsidR="00677709">
        <w:t xml:space="preserve">: </w:t>
      </w:r>
      <w:r w:rsidR="00560B98">
        <w:t xml:space="preserve">Research-Based </w:t>
      </w:r>
      <w:r w:rsidR="00061864">
        <w:t xml:space="preserve">Instructional Strategies (RBIS) </w:t>
      </w:r>
      <w:r w:rsidR="002201D9">
        <w:t xml:space="preserve">for </w:t>
      </w:r>
      <w:r w:rsidR="00061864">
        <w:t>Reading Language Arts (RLA)</w:t>
      </w:r>
      <w:r w:rsidR="00E71828">
        <w:t xml:space="preserve"> </w:t>
      </w:r>
    </w:p>
    <w:p w14:paraId="4ED2FB9F" w14:textId="5BFDBEDD" w:rsidR="007B668D" w:rsidRDefault="007B668D" w:rsidP="00A72A7F">
      <w:pPr>
        <w:pStyle w:val="Heading2"/>
        <w:spacing w:after="360"/>
      </w:pPr>
      <w:r w:rsidRPr="003B566B">
        <w:t>Lesson</w:t>
      </w:r>
      <w:r>
        <w:t xml:space="preserve"> </w:t>
      </w:r>
      <w:r w:rsidR="00721A5F">
        <w:t>3</w:t>
      </w:r>
      <w:r w:rsidR="00E71828">
        <w:t>.</w:t>
      </w:r>
      <w:r w:rsidR="00A925CE">
        <w:t>0</w:t>
      </w:r>
      <w:r w:rsidR="004E3F15">
        <w:t>2</w:t>
      </w:r>
      <w:r w:rsidR="00677709">
        <w:t xml:space="preserve">: </w:t>
      </w:r>
      <w:r w:rsidR="00CC1806" w:rsidRPr="00CC1806">
        <w:t>Systematic and Explicit Literacy Instruction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17D582BF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FD67FC">
              <w:t>5</w:t>
            </w:r>
            <w:r w:rsidR="00BC71DF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1F81188F" w14:textId="271E2471" w:rsidR="00A969C1" w:rsidRPr="00E73B64" w:rsidRDefault="00BC173C" w:rsidP="001C0565">
            <w:pPr>
              <w:pStyle w:val="Tabletextbullet"/>
              <w:numPr>
                <w:ilvl w:val="0"/>
                <w:numId w:val="3"/>
              </w:numPr>
            </w:pPr>
            <w:r>
              <w:t>Bell</w:t>
            </w:r>
            <w:r w:rsidR="002201D9">
              <w:t>r</w:t>
            </w:r>
            <w:r>
              <w:t>inger</w:t>
            </w:r>
          </w:p>
        </w:tc>
        <w:tc>
          <w:tcPr>
            <w:tcW w:w="1733" w:type="pct"/>
          </w:tcPr>
          <w:p w14:paraId="3697D814" w14:textId="078AFD75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3E6C16">
              <w:t>(</w:t>
            </w:r>
            <w:r w:rsidR="00E45532">
              <w:t>1</w:t>
            </w:r>
            <w:r w:rsidR="00A21933">
              <w:t>2</w:t>
            </w:r>
            <w:r w:rsidR="00E45532">
              <w:t xml:space="preserve"> </w:t>
            </w:r>
            <w:r w:rsidR="00851692">
              <w:t>mins</w:t>
            </w:r>
            <w:r w:rsidR="003E6C16">
              <w:t>)</w:t>
            </w:r>
          </w:p>
          <w:p w14:paraId="25B3F7C7" w14:textId="788C82D2" w:rsidR="00BC71DF" w:rsidRDefault="00260719" w:rsidP="00CE1A3F">
            <w:pPr>
              <w:pStyle w:val="Tabletextbullet"/>
              <w:numPr>
                <w:ilvl w:val="0"/>
                <w:numId w:val="3"/>
              </w:numPr>
            </w:pPr>
            <w:r>
              <w:t>Notes:</w:t>
            </w:r>
            <w:r w:rsidR="00E45532" w:rsidRPr="00E45532">
              <w:t xml:space="preserve"> Systematic and Explicit Literacy Instruction</w:t>
            </w:r>
            <w:r w:rsidR="00E45532">
              <w:t xml:space="preserve"> </w:t>
            </w:r>
          </w:p>
          <w:p w14:paraId="1E7AFF28" w14:textId="2821BE45" w:rsidR="00BC71DF" w:rsidRPr="007113B9" w:rsidRDefault="00BC71DF" w:rsidP="00576F76">
            <w:pPr>
              <w:pStyle w:val="Tabletextbullet"/>
              <w:numPr>
                <w:ilvl w:val="0"/>
                <w:numId w:val="0"/>
              </w:numPr>
              <w:ind w:left="432"/>
            </w:pPr>
          </w:p>
        </w:tc>
        <w:tc>
          <w:tcPr>
            <w:tcW w:w="1730" w:type="pct"/>
          </w:tcPr>
          <w:p w14:paraId="6F9B66EA" w14:textId="23FD6943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E45532">
              <w:t>2</w:t>
            </w:r>
            <w:r w:rsidR="00A21933">
              <w:t>8</w:t>
            </w:r>
            <w:r w:rsidR="00E45532">
              <w:t xml:space="preserve"> </w:t>
            </w:r>
            <w:r w:rsidR="00851692">
              <w:t>mins</w:t>
            </w:r>
            <w:r w:rsidR="003E6C16">
              <w:t>)</w:t>
            </w:r>
          </w:p>
          <w:p w14:paraId="13CB7065" w14:textId="4A68DDCA" w:rsidR="009249DF" w:rsidRDefault="00E45532" w:rsidP="00A72A7F">
            <w:pPr>
              <w:pStyle w:val="Tabletextbullet"/>
            </w:pPr>
            <w:r>
              <w:t>Practice</w:t>
            </w:r>
            <w:r w:rsidR="009249DF">
              <w:t xml:space="preserve"> 1</w:t>
            </w:r>
            <w:r w:rsidR="002201D9">
              <w:t xml:space="preserve">: </w:t>
            </w:r>
            <w:r w:rsidR="009249DF">
              <w:t>Scenario Analysis</w:t>
            </w:r>
            <w:r w:rsidR="00FD67FC">
              <w:t xml:space="preserve"> (5</w:t>
            </w:r>
            <w:r w:rsidR="002201D9">
              <w:t xml:space="preserve"> mins</w:t>
            </w:r>
            <w:r w:rsidR="00FD67FC">
              <w:t>)</w:t>
            </w:r>
          </w:p>
          <w:p w14:paraId="7329776D" w14:textId="341166F3" w:rsidR="00E45532" w:rsidRDefault="009249DF" w:rsidP="00A72A7F">
            <w:pPr>
              <w:pStyle w:val="Tabletextbullet"/>
            </w:pPr>
            <w:r>
              <w:t>Practice 2</w:t>
            </w:r>
            <w:r w:rsidR="002201D9">
              <w:t xml:space="preserve">: </w:t>
            </w:r>
            <w:r w:rsidR="009B0675">
              <w:t>Lesson Analysis</w:t>
            </w:r>
            <w:r w:rsidR="00E45532">
              <w:t xml:space="preserve"> (</w:t>
            </w:r>
            <w:r w:rsidR="00641918">
              <w:t>15</w:t>
            </w:r>
            <w:r w:rsidR="002201D9">
              <w:t xml:space="preserve"> mins</w:t>
            </w:r>
            <w:r w:rsidR="00E45532">
              <w:t>)</w:t>
            </w:r>
          </w:p>
          <w:p w14:paraId="7401B3C7" w14:textId="2CAED56B" w:rsidR="000F1BC3" w:rsidRDefault="000F1BC3" w:rsidP="00A72A7F">
            <w:pPr>
              <w:pStyle w:val="Tabletextbullet"/>
            </w:pPr>
            <w:r>
              <w:t xml:space="preserve">Debrief </w:t>
            </w:r>
            <w:r w:rsidR="00DE3AB5">
              <w:t>(</w:t>
            </w:r>
            <w:r w:rsidR="00E56F4D">
              <w:t>3</w:t>
            </w:r>
            <w:r w:rsidR="002201D9">
              <w:t xml:space="preserve"> mins</w:t>
            </w:r>
            <w:r w:rsidR="00DE3AB5">
              <w:t>)</w:t>
            </w:r>
          </w:p>
          <w:p w14:paraId="1B8734F9" w14:textId="2E709AC7" w:rsidR="00BC173C" w:rsidRPr="007113B9" w:rsidRDefault="00BC173C" w:rsidP="00A72A7F">
            <w:pPr>
              <w:pStyle w:val="Tabletextbullet"/>
            </w:pPr>
            <w:r>
              <w:t>Exit Ticket</w:t>
            </w:r>
            <w:r w:rsidR="00DE3AB5">
              <w:t xml:space="preserve"> (</w:t>
            </w:r>
            <w:r w:rsidR="0066506F">
              <w:t>5</w:t>
            </w:r>
            <w:r w:rsidR="002F4DD0">
              <w:t xml:space="preserve"> mins</w:t>
            </w:r>
            <w:r w:rsidR="00EA7435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540"/>
        <w:gridCol w:w="1170"/>
        <w:gridCol w:w="6115"/>
      </w:tblGrid>
      <w:tr w:rsidR="00581C62" w:rsidRPr="00447D20" w14:paraId="2EC513B2" w14:textId="77777777" w:rsidTr="003E4701">
        <w:trPr>
          <w:cantSplit w:val="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5E03856C" w14:textId="2B805576" w:rsidR="00581C62" w:rsidRPr="00A72A7F" w:rsidRDefault="00581C62" w:rsidP="00581C6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14:paraId="48227220" w14:textId="284AC8F9" w:rsidR="00581C62" w:rsidRPr="00447D20" w:rsidRDefault="009F0F96" w:rsidP="009F0F96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 xml:space="preserve">  </w:t>
            </w:r>
            <w:r w:rsidR="00443468">
              <w:t>6</w:t>
            </w:r>
            <w:r w:rsidR="00581C62">
              <w:br/>
            </w:r>
          </w:p>
        </w:tc>
        <w:tc>
          <w:tcPr>
            <w:tcW w:w="7285" w:type="dxa"/>
            <w:gridSpan w:val="2"/>
          </w:tcPr>
          <w:p w14:paraId="6345B5BB" w14:textId="77777777" w:rsidR="00443468" w:rsidRDefault="00443468" w:rsidP="00443468">
            <w:pPr>
              <w:spacing w:before="240" w:line="276" w:lineRule="auto"/>
            </w:pPr>
            <w:r>
              <w:t xml:space="preserve">The student plans and uses effective instruction. The student is expected to: </w:t>
            </w:r>
          </w:p>
          <w:p w14:paraId="0459B78E" w14:textId="1EE0FB4B" w:rsidR="00443468" w:rsidRDefault="00443468" w:rsidP="009F0F96">
            <w:pPr>
              <w:pStyle w:val="ListParagraph"/>
              <w:numPr>
                <w:ilvl w:val="0"/>
                <w:numId w:val="34"/>
              </w:numPr>
              <w:spacing w:before="240" w:line="276" w:lineRule="auto"/>
            </w:pPr>
            <w:r>
              <w:t>Apply principles and theories that impact instructional planning</w:t>
            </w:r>
            <w:r w:rsidR="003E4701">
              <w:t>;</w:t>
            </w:r>
            <w:r>
              <w:t xml:space="preserve"> </w:t>
            </w:r>
          </w:p>
          <w:p w14:paraId="00E3764A" w14:textId="228B587C" w:rsidR="00443468" w:rsidRDefault="3803CAD2" w:rsidP="00E16FD7">
            <w:pPr>
              <w:pStyle w:val="ListParagraph"/>
              <w:numPr>
                <w:ilvl w:val="0"/>
                <w:numId w:val="35"/>
              </w:numPr>
              <w:spacing w:before="240" w:line="276" w:lineRule="auto"/>
            </w:pPr>
            <w:r>
              <w:t>Develop instructional materials that align with the Texas Essential Knowledge and Skills</w:t>
            </w:r>
            <w:r w:rsidR="003E4701">
              <w:t>;</w:t>
            </w:r>
          </w:p>
          <w:p w14:paraId="313DB519" w14:textId="56CE4205" w:rsidR="00443468" w:rsidRDefault="3803CAD2" w:rsidP="00E16FD7">
            <w:pPr>
              <w:pStyle w:val="ListParagraph"/>
              <w:numPr>
                <w:ilvl w:val="0"/>
                <w:numId w:val="35"/>
              </w:numPr>
              <w:spacing w:before="240" w:line="276" w:lineRule="auto"/>
            </w:pPr>
            <w:r>
              <w:t xml:space="preserve">Demonstrate competency in </w:t>
            </w:r>
            <w:r w:rsidR="00CA5580" w:rsidRPr="00CA5580">
              <w:t>foundation and enrichment subject areas</w:t>
            </w:r>
            <w:r w:rsidR="003E4701">
              <w:t>;</w:t>
            </w:r>
            <w:r>
              <w:t xml:space="preserve"> </w:t>
            </w:r>
          </w:p>
          <w:p w14:paraId="27594D1C" w14:textId="41C7A3C4" w:rsidR="00443468" w:rsidRDefault="00443468" w:rsidP="005379CF">
            <w:pPr>
              <w:pStyle w:val="ListParagraph"/>
              <w:numPr>
                <w:ilvl w:val="0"/>
                <w:numId w:val="36"/>
              </w:numPr>
              <w:spacing w:before="240" w:line="276" w:lineRule="auto"/>
            </w:pPr>
            <w:r>
              <w:t>Analyze concepts for developing effective instructional strategies</w:t>
            </w:r>
            <w:r w:rsidR="003E4701">
              <w:t>;</w:t>
            </w:r>
            <w:r>
              <w:t xml:space="preserve"> </w:t>
            </w:r>
          </w:p>
          <w:p w14:paraId="6C81130F" w14:textId="22E269E6" w:rsidR="00581C62" w:rsidRPr="003D0313" w:rsidRDefault="4EE531DF" w:rsidP="005379CF">
            <w:pPr>
              <w:pStyle w:val="ListAlphaparens"/>
              <w:numPr>
                <w:ilvl w:val="0"/>
                <w:numId w:val="36"/>
              </w:numPr>
            </w:pPr>
            <w:r>
              <w:t>Evaluate and analyze effectiveness of lessons plans and instructional strategies</w:t>
            </w:r>
            <w:r w:rsidR="577DF16E">
              <w:t xml:space="preserve"> used in a lesson or series of lessons</w:t>
            </w:r>
            <w:r w:rsidR="003E4701">
              <w:t>.</w:t>
            </w:r>
          </w:p>
        </w:tc>
      </w:tr>
      <w:tr w:rsidR="00224925" w:rsidRPr="00447D20" w14:paraId="265F69C0" w14:textId="77777777" w:rsidTr="003E4701">
        <w:trPr>
          <w:cantSplit w:val="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  <w:hideMark/>
          </w:tcPr>
          <w:p w14:paraId="06CE8CB1" w14:textId="6AE77CBF" w:rsidR="00EA3502" w:rsidRPr="00EA3502" w:rsidRDefault="00EA3502" w:rsidP="005A30D0">
            <w:pPr>
              <w:pStyle w:val="paragraph"/>
              <w:numPr>
                <w:ilvl w:val="0"/>
                <w:numId w:val="8"/>
              </w:numPr>
              <w:spacing w:before="120" w:beforeAutospacing="0"/>
              <w:textAlignment w:val="baseline"/>
              <w:rPr>
                <w:rStyle w:val="normaltextrun"/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EA350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Define systematic and explicit literacy </w:t>
            </w:r>
            <w:r w:rsidR="00A43665" w:rsidRPr="00EA350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instruction.</w:t>
            </w:r>
          </w:p>
          <w:p w14:paraId="3CF81182" w14:textId="43F3DC41" w:rsidR="00EA3502" w:rsidRPr="00EA3502" w:rsidRDefault="00EA3502" w:rsidP="00EA3502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</w:pPr>
            <w:r w:rsidRPr="00EA350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Explain the importance of systematic and explicit literacy </w:t>
            </w:r>
            <w:r w:rsidR="00A43665" w:rsidRPr="00EA350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instruction.</w:t>
            </w:r>
          </w:p>
          <w:p w14:paraId="09D0B293" w14:textId="66DC5289" w:rsidR="00A12669" w:rsidRPr="00F2767A" w:rsidRDefault="00EA3502" w:rsidP="005A30D0">
            <w:pPr>
              <w:pStyle w:val="paragraph"/>
              <w:numPr>
                <w:ilvl w:val="0"/>
                <w:numId w:val="8"/>
              </w:numPr>
              <w:spacing w:after="12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EA350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Identify examples and nonexamples of systematic</w:t>
            </w:r>
            <w:r w:rsidR="0089485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and</w:t>
            </w:r>
            <w:r w:rsidRPr="00EA350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explicit foundational literacy </w:t>
            </w:r>
            <w:r w:rsidR="00650AD8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instruction</w:t>
            </w:r>
          </w:p>
        </w:tc>
      </w:tr>
      <w:tr w:rsidR="00224925" w:rsidRPr="00D00C5A" w14:paraId="24AD592D" w14:textId="77777777" w:rsidTr="003E4701">
        <w:trPr>
          <w:cantSplit w:val="0"/>
        </w:trPr>
        <w:tc>
          <w:tcPr>
            <w:tcW w:w="1525" w:type="dxa"/>
          </w:tcPr>
          <w:p w14:paraId="0FA720C1" w14:textId="7E7F107B" w:rsidR="003E4701" w:rsidRDefault="00224925" w:rsidP="009F0F96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  <w:p w14:paraId="2F3F6AB3" w14:textId="77777777" w:rsidR="003E4701" w:rsidRDefault="003E4701" w:rsidP="003E4701">
            <w:pPr>
              <w:jc w:val="center"/>
            </w:pPr>
          </w:p>
          <w:p w14:paraId="57970116" w14:textId="77777777" w:rsidR="009F0F96" w:rsidRPr="009F0F96" w:rsidRDefault="009F0F96" w:rsidP="009F0F96"/>
          <w:p w14:paraId="54C6C335" w14:textId="77777777" w:rsidR="009F0F96" w:rsidRPr="009F0F96" w:rsidRDefault="009F0F96" w:rsidP="009F0F96"/>
          <w:p w14:paraId="5344BEB3" w14:textId="77777777" w:rsidR="009F0F96" w:rsidRPr="009F0F96" w:rsidRDefault="009F0F96" w:rsidP="009F0F96"/>
          <w:p w14:paraId="40DFEEFE" w14:textId="77777777" w:rsidR="009F0F96" w:rsidRDefault="009F0F96" w:rsidP="009F0F96"/>
          <w:p w14:paraId="5D7E251B" w14:textId="77777777" w:rsidR="009F0F96" w:rsidRPr="009F0F96" w:rsidRDefault="009F0F96" w:rsidP="009F0F96"/>
          <w:p w14:paraId="3568B501" w14:textId="36743C10" w:rsidR="009F0F96" w:rsidRPr="009F0F96" w:rsidRDefault="009F0F96" w:rsidP="009F0F96"/>
        </w:tc>
        <w:tc>
          <w:tcPr>
            <w:tcW w:w="7825" w:type="dxa"/>
            <w:gridSpan w:val="3"/>
          </w:tcPr>
          <w:p w14:paraId="0CF4C16E" w14:textId="79CA158E" w:rsidR="009F0F96" w:rsidRPr="009F0F96" w:rsidRDefault="003668AA" w:rsidP="009F0F96">
            <w:pPr>
              <w:spacing w:before="120" w:after="120"/>
            </w:pPr>
            <w:r>
              <w:t>Research suggests that r</w:t>
            </w:r>
            <w:r w:rsidRPr="00BD7CA3">
              <w:t xml:space="preserve">eading is only effortless for about 5% of learners. Over 50 to 65% of learners require a structured literacy approach to learn how to read. </w:t>
            </w:r>
            <w:r w:rsidR="00E17699">
              <w:t>Studies show that</w:t>
            </w:r>
            <w:r w:rsidR="00951B82" w:rsidRPr="004D521B">
              <w:t xml:space="preserve"> students who receive systematic and explicit phonics instruction </w:t>
            </w:r>
            <w:r w:rsidR="00E17699">
              <w:t>are</w:t>
            </w:r>
            <w:r w:rsidR="00951B82" w:rsidRPr="004D521B">
              <w:t xml:space="preserve"> better readers at the end of instruction than students who receive non-systematic or no phonics instruction</w:t>
            </w:r>
            <w:r w:rsidR="00E17699">
              <w:t>.</w:t>
            </w:r>
            <w:r w:rsidR="00951B82" w:rsidRPr="004D521B">
              <w:t xml:space="preserve"> </w:t>
            </w:r>
            <w:r>
              <w:t>Instruction in foundational literacy should be systematic</w:t>
            </w:r>
            <w:r w:rsidR="00D14353">
              <w:t xml:space="preserve"> and </w:t>
            </w:r>
            <w:r>
              <w:t xml:space="preserve">explicit and include practice. Students need systematic and sequenced K-2 instruction and intervention, explicit and intentional daily instruction, and practice of specific skills in and out of text, including making meaning from what is read. </w:t>
            </w:r>
            <w:r w:rsidR="00E17699">
              <w:t>In this lesson, students will learn the components of systematic and explicit literacy instruction</w:t>
            </w:r>
            <w:r w:rsidR="00650AD8">
              <w:t>,</w:t>
            </w:r>
            <w:r w:rsidR="00E17699">
              <w:t xml:space="preserve"> why it is important</w:t>
            </w:r>
            <w:r w:rsidR="00650AD8">
              <w:t>, and analyze lessons plans to</w:t>
            </w:r>
            <w:r w:rsidR="00E17699">
              <w:t xml:space="preserve"> identify examples and nonexamples of systematic</w:t>
            </w:r>
            <w:r w:rsidR="00B219B5">
              <w:t xml:space="preserve"> and </w:t>
            </w:r>
            <w:r w:rsidR="00E17699">
              <w:t xml:space="preserve">explicit </w:t>
            </w:r>
            <w:r w:rsidR="00650AD8">
              <w:t>instruction</w:t>
            </w:r>
            <w:r w:rsidR="009F0F96">
              <w:t>.</w:t>
            </w:r>
          </w:p>
        </w:tc>
      </w:tr>
      <w:tr w:rsidR="00224925" w:rsidRPr="00447D20" w14:paraId="62447C42" w14:textId="77777777" w:rsidTr="003E4701">
        <w:trPr>
          <w:cantSplit w:val="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</w:tcPr>
          <w:p w14:paraId="2B15FED2" w14:textId="368E6668" w:rsidR="00B219B5" w:rsidRDefault="00B219B5" w:rsidP="00224925">
            <w:pPr>
              <w:pStyle w:val="Tabletext"/>
              <w:rPr>
                <w:i/>
                <w:iCs/>
              </w:rPr>
            </w:pPr>
            <w:r>
              <w:t>Examine the following lesson plan for evidence of explicit instruction and complete the chart that follows.</w:t>
            </w:r>
          </w:p>
          <w:p w14:paraId="05A6923A" w14:textId="0FFB8770" w:rsidR="00E24C35" w:rsidRPr="00E24C35" w:rsidRDefault="00E24C35" w:rsidP="00224925">
            <w:pPr>
              <w:pStyle w:val="Tabletext"/>
              <w:rPr>
                <w:i/>
                <w:iCs/>
              </w:rPr>
            </w:pPr>
            <w:r w:rsidRPr="00E24C35">
              <w:rPr>
                <w:i/>
                <w:iCs/>
              </w:rPr>
              <w:t>See Exit Ticket Answer Key for exemplar response</w:t>
            </w:r>
            <w:r w:rsidR="00B219B5">
              <w:rPr>
                <w:i/>
                <w:iCs/>
              </w:rPr>
              <w:t>s</w:t>
            </w:r>
            <w:r w:rsidR="00AC1099">
              <w:rPr>
                <w:i/>
                <w:iCs/>
              </w:rPr>
              <w:t>.</w:t>
            </w:r>
          </w:p>
        </w:tc>
      </w:tr>
      <w:tr w:rsidR="00F834AA" w:rsidRPr="00602ABE" w14:paraId="44665EC1" w14:textId="77777777" w:rsidTr="003E4701">
        <w:trPr>
          <w:cantSplit w:val="0"/>
        </w:trPr>
        <w:tc>
          <w:tcPr>
            <w:tcW w:w="1525" w:type="dxa"/>
            <w:vMerge w:val="restart"/>
          </w:tcPr>
          <w:p w14:paraId="3C71348D" w14:textId="1CC7E77B" w:rsidR="00F834AA" w:rsidRPr="00A72A7F" w:rsidRDefault="00F834AA" w:rsidP="00C136C9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5DF9CBA7" w14:textId="2B9938B2" w:rsidR="00F834AA" w:rsidRDefault="00F834AA" w:rsidP="00C136C9">
            <w:pPr>
              <w:pStyle w:val="Tabletext"/>
            </w:pPr>
            <w:r>
              <w:t>Phonics</w:t>
            </w:r>
          </w:p>
        </w:tc>
        <w:tc>
          <w:tcPr>
            <w:tcW w:w="6115" w:type="dxa"/>
          </w:tcPr>
          <w:p w14:paraId="5306BBFB" w14:textId="50B1C164" w:rsidR="00F834AA" w:rsidRDefault="00984A60" w:rsidP="00C136C9">
            <w:pPr>
              <w:pStyle w:val="Tabletext"/>
            </w:pPr>
            <w:r>
              <w:t xml:space="preserve">The </w:t>
            </w:r>
            <w:r w:rsidR="00705553">
              <w:t>study of the relationships between letters and the sounds they represent</w:t>
            </w:r>
          </w:p>
        </w:tc>
      </w:tr>
      <w:tr w:rsidR="00F834AA" w:rsidRPr="00602ABE" w14:paraId="7DCEAEA0" w14:textId="77777777" w:rsidTr="003E4701">
        <w:trPr>
          <w:cantSplit w:val="0"/>
        </w:trPr>
        <w:tc>
          <w:tcPr>
            <w:tcW w:w="1525" w:type="dxa"/>
            <w:vMerge/>
          </w:tcPr>
          <w:p w14:paraId="4D7BC820" w14:textId="1A828E17" w:rsidR="00F834AA" w:rsidRPr="00A72A7F" w:rsidRDefault="00F834AA" w:rsidP="00C136C9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20B95AF4" w14:textId="788FC4FF" w:rsidR="00F834AA" w:rsidRPr="00A42918" w:rsidRDefault="00F834AA" w:rsidP="00C136C9">
            <w:pPr>
              <w:pStyle w:val="Tabletext"/>
            </w:pPr>
            <w:r>
              <w:t>Systematic Phonics Instruction</w:t>
            </w:r>
          </w:p>
        </w:tc>
        <w:tc>
          <w:tcPr>
            <w:tcW w:w="6115" w:type="dxa"/>
          </w:tcPr>
          <w:p w14:paraId="01E308A1" w14:textId="3E459C79" w:rsidR="00F834AA" w:rsidRPr="00DB54CD" w:rsidRDefault="00F834AA" w:rsidP="00C136C9">
            <w:pPr>
              <w:pStyle w:val="Tabletext"/>
            </w:pPr>
            <w:r>
              <w:t>Structured</w:t>
            </w:r>
            <w:r w:rsidR="00870AD5">
              <w:t xml:space="preserve"> phonics</w:t>
            </w:r>
            <w:r>
              <w:t xml:space="preserve"> instructional routines that provide </w:t>
            </w:r>
            <w:r w:rsidR="006865C3">
              <w:t xml:space="preserve">step-by-step procedures and </w:t>
            </w:r>
            <w:r>
              <w:t>a scope and sequence of skills from less complex to more complex to allow students to build upon prior knowledge</w:t>
            </w:r>
          </w:p>
        </w:tc>
      </w:tr>
      <w:tr w:rsidR="00F834AA" w:rsidRPr="00602ABE" w14:paraId="74C79306" w14:textId="77777777" w:rsidTr="003E4701">
        <w:trPr>
          <w:cantSplit w:val="0"/>
        </w:trPr>
        <w:tc>
          <w:tcPr>
            <w:tcW w:w="1525" w:type="dxa"/>
            <w:vMerge/>
          </w:tcPr>
          <w:p w14:paraId="75319A73" w14:textId="77777777" w:rsidR="00F834AA" w:rsidRPr="00A72A7F" w:rsidRDefault="00F834AA" w:rsidP="00C136C9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0AFF315B" w14:textId="2C7874B8" w:rsidR="00F834AA" w:rsidRPr="00BA65B7" w:rsidRDefault="00F834AA" w:rsidP="00C136C9">
            <w:pPr>
              <w:pStyle w:val="Tabletext"/>
            </w:pPr>
            <w:r>
              <w:t>E</w:t>
            </w:r>
            <w:r w:rsidRPr="00BA65B7">
              <w:t xml:space="preserve">xplicit </w:t>
            </w:r>
            <w:r>
              <w:t>P</w:t>
            </w:r>
            <w:r w:rsidRPr="00BA65B7">
              <w:t xml:space="preserve">honics </w:t>
            </w:r>
            <w:r>
              <w:t>I</w:t>
            </w:r>
            <w:r w:rsidRPr="00BA65B7">
              <w:t>nstruction</w:t>
            </w:r>
          </w:p>
        </w:tc>
        <w:tc>
          <w:tcPr>
            <w:tcW w:w="6115" w:type="dxa"/>
          </w:tcPr>
          <w:p w14:paraId="7B152208" w14:textId="54A1C7F8" w:rsidR="00F834AA" w:rsidRDefault="00F834AA" w:rsidP="00C136C9">
            <w:pPr>
              <w:pStyle w:val="Tabletext"/>
            </w:pPr>
            <w:r>
              <w:t>Teacher directed</w:t>
            </w:r>
            <w:r w:rsidR="00870AD5">
              <w:t xml:space="preserve"> phonics</w:t>
            </w:r>
            <w:r>
              <w:t xml:space="preserve"> instruction that clearly explains and models each individual concept</w:t>
            </w:r>
          </w:p>
        </w:tc>
      </w:tr>
      <w:tr w:rsidR="00F834AA" w:rsidRPr="00602ABE" w14:paraId="05C2B855" w14:textId="77777777" w:rsidTr="003E4701">
        <w:trPr>
          <w:cantSplit w:val="0"/>
        </w:trPr>
        <w:tc>
          <w:tcPr>
            <w:tcW w:w="1525" w:type="dxa"/>
            <w:vMerge/>
          </w:tcPr>
          <w:p w14:paraId="0AFD4A89" w14:textId="77777777" w:rsidR="00F834AA" w:rsidRPr="00A72A7F" w:rsidRDefault="00F834AA" w:rsidP="00C136C9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32212AF5" w14:textId="69ADAA07" w:rsidR="00F834AA" w:rsidRDefault="00F834AA" w:rsidP="00C136C9">
            <w:pPr>
              <w:pStyle w:val="Tabletext"/>
            </w:pPr>
            <w:r>
              <w:t>Incidental Phonics</w:t>
            </w:r>
          </w:p>
        </w:tc>
        <w:tc>
          <w:tcPr>
            <w:tcW w:w="6115" w:type="dxa"/>
          </w:tcPr>
          <w:p w14:paraId="3D79D3E4" w14:textId="26D641F3" w:rsidR="00F834AA" w:rsidRDefault="001D5E5C" w:rsidP="00C136C9">
            <w:pPr>
              <w:pStyle w:val="Tabletext"/>
            </w:pPr>
            <w:r>
              <w:t>Teacher directed instruction that does</w:t>
            </w:r>
            <w:r w:rsidR="00F834AA">
              <w:t xml:space="preserve"> not follow a planned sequence of phonics concepts to guide instruction. Concepts and skills are taught as they appear in text</w:t>
            </w:r>
            <w:r w:rsidR="003922AE">
              <w:t>.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2" w:type="pct"/>
        <w:tblLayout w:type="fixed"/>
        <w:tblLook w:val="04A0" w:firstRow="1" w:lastRow="0" w:firstColumn="1" w:lastColumn="0" w:noHBand="0" w:noVBand="1"/>
      </w:tblPr>
      <w:tblGrid>
        <w:gridCol w:w="2246"/>
        <w:gridCol w:w="5530"/>
        <w:gridCol w:w="1578"/>
      </w:tblGrid>
      <w:tr w:rsidR="00413E82" w:rsidRPr="00DB54CD" w14:paraId="65762ACA" w14:textId="77777777" w:rsidTr="003E4701">
        <w:trPr>
          <w:cantSplit w:val="0"/>
          <w:tblHeader/>
        </w:trPr>
        <w:tc>
          <w:tcPr>
            <w:tcW w:w="2246" w:type="dxa"/>
            <w:vAlign w:val="center"/>
            <w:hideMark/>
          </w:tcPr>
          <w:p w14:paraId="5DD0FD98" w14:textId="554EF67E" w:rsidR="00413E82" w:rsidRPr="00205E12" w:rsidRDefault="00413E82" w:rsidP="00205E12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t>Est</w:t>
            </w:r>
            <w:r w:rsidR="00DB54CD" w:rsidRPr="00205E12">
              <w:rPr>
                <w:b/>
                <w:bCs/>
              </w:rPr>
              <w:t xml:space="preserve"> </w:t>
            </w:r>
            <w:r w:rsidRPr="00205E12">
              <w:rPr>
                <w:b/>
                <w:bCs/>
              </w:rPr>
              <w:t>Time</w:t>
            </w:r>
          </w:p>
        </w:tc>
        <w:tc>
          <w:tcPr>
            <w:tcW w:w="5530" w:type="dxa"/>
            <w:vAlign w:val="center"/>
          </w:tcPr>
          <w:p w14:paraId="359DA76E" w14:textId="42524366" w:rsidR="00413E82" w:rsidRPr="00DB54CD" w:rsidRDefault="00413E82" w:rsidP="00DB54C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DB54CD" w:rsidRDefault="00413E82" w:rsidP="00FD5E69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836689" w:rsidRPr="00447D20" w14:paraId="20356B69" w14:textId="77777777" w:rsidTr="003E4701">
        <w:trPr>
          <w:cantSplit w:val="0"/>
        </w:trPr>
        <w:tc>
          <w:tcPr>
            <w:tcW w:w="2246" w:type="dxa"/>
          </w:tcPr>
          <w:p w14:paraId="0C2175C9" w14:textId="6A8CE7C6" w:rsidR="00836689" w:rsidRDefault="00CD46B9" w:rsidP="00205E12">
            <w:pPr>
              <w:pStyle w:val="Tabletext"/>
              <w:jc w:val="center"/>
            </w:pPr>
            <w:r>
              <w:t>5</w:t>
            </w:r>
            <w:r w:rsidR="00F33BEA">
              <w:t xml:space="preserve"> mins</w:t>
            </w:r>
          </w:p>
        </w:tc>
        <w:tc>
          <w:tcPr>
            <w:tcW w:w="5530" w:type="dxa"/>
          </w:tcPr>
          <w:p w14:paraId="64E87E0B" w14:textId="77777777" w:rsidR="003F632B" w:rsidRPr="005A30D0" w:rsidRDefault="0034195E" w:rsidP="006356C9">
            <w:pPr>
              <w:spacing w:before="120" w:after="120"/>
              <w:rPr>
                <w:b/>
                <w:bCs/>
              </w:rPr>
            </w:pPr>
            <w:r w:rsidRPr="005A30D0">
              <w:rPr>
                <w:b/>
                <w:bCs/>
              </w:rPr>
              <w:t xml:space="preserve">Bellringer: </w:t>
            </w:r>
          </w:p>
          <w:p w14:paraId="63BB229B" w14:textId="38D88163" w:rsidR="008531E2" w:rsidRDefault="00FA2447" w:rsidP="00A52EB1">
            <w:r>
              <w:t>Look at the Ladder of Reading and the Simple View of Reading</w:t>
            </w:r>
            <w:r w:rsidR="005C51BB">
              <w:t xml:space="preserve">. How </w:t>
            </w:r>
            <w:r>
              <w:t>do these two things relate?</w:t>
            </w:r>
          </w:p>
          <w:p w14:paraId="7AB064CD" w14:textId="38EFD495" w:rsidR="00B215AB" w:rsidRPr="00CF3950" w:rsidRDefault="00B215AB" w:rsidP="00A52EB1"/>
        </w:tc>
        <w:tc>
          <w:tcPr>
            <w:tcW w:w="1578" w:type="dxa"/>
          </w:tcPr>
          <w:p w14:paraId="5C1802EF" w14:textId="0067FA18" w:rsidR="00F20BB1" w:rsidRDefault="00F20BB1" w:rsidP="00F20BB1">
            <w:pPr>
              <w:pStyle w:val="Tabletext"/>
              <w:jc w:val="center"/>
            </w:pPr>
            <w:r>
              <w:t>Student Guide</w:t>
            </w:r>
          </w:p>
        </w:tc>
      </w:tr>
      <w:tr w:rsidR="00A2106E" w:rsidRPr="00447D20" w14:paraId="32DCF1B0" w14:textId="77777777" w:rsidTr="003E4701">
        <w:trPr>
          <w:cantSplit w:val="0"/>
        </w:trPr>
        <w:tc>
          <w:tcPr>
            <w:tcW w:w="2246" w:type="dxa"/>
          </w:tcPr>
          <w:p w14:paraId="1238EFAB" w14:textId="3C2A5641" w:rsidR="00A2106E" w:rsidRDefault="00A46891" w:rsidP="00B125BD">
            <w:pPr>
              <w:pStyle w:val="Tabletext"/>
              <w:jc w:val="center"/>
            </w:pPr>
            <w:r>
              <w:t>1</w:t>
            </w:r>
            <w:r w:rsidR="00A21933">
              <w:t>2</w:t>
            </w:r>
            <w:r>
              <w:t xml:space="preserve"> mins</w:t>
            </w:r>
          </w:p>
        </w:tc>
        <w:tc>
          <w:tcPr>
            <w:tcW w:w="5530" w:type="dxa"/>
          </w:tcPr>
          <w:p w14:paraId="197D7C8A" w14:textId="49A97A9D" w:rsidR="00A2106E" w:rsidRDefault="00260719" w:rsidP="00B125BD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  <w:r w:rsidR="00EF49EE">
              <w:rPr>
                <w:b/>
                <w:bCs/>
              </w:rPr>
              <w:t>Systematic and Explicit Literacy Instruction</w:t>
            </w:r>
          </w:p>
          <w:p w14:paraId="18278CF9" w14:textId="120384F0" w:rsidR="00B739DC" w:rsidRDefault="00B739DC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In our previous lesson, we discussed </w:t>
            </w:r>
            <w:r w:rsidR="00E27D0E">
              <w:t>key research-based instructional strategies that should be present in RLA classrooms.</w:t>
            </w:r>
            <w:r w:rsidR="000A764A">
              <w:t xml:space="preserve"> </w:t>
            </w:r>
          </w:p>
          <w:p w14:paraId="430963B1" w14:textId="77777777" w:rsidR="000A764A" w:rsidRDefault="000A764A" w:rsidP="000A764A">
            <w:pPr>
              <w:pStyle w:val="Tabletextbullet"/>
              <w:numPr>
                <w:ilvl w:val="0"/>
                <w:numId w:val="0"/>
              </w:numPr>
            </w:pPr>
          </w:p>
          <w:p w14:paraId="5A424348" w14:textId="71BC0998" w:rsidR="000A764A" w:rsidRDefault="000A764A" w:rsidP="000A764A">
            <w:pPr>
              <w:pStyle w:val="Tabletextbullet"/>
              <w:numPr>
                <w:ilvl w:val="0"/>
                <w:numId w:val="28"/>
              </w:numPr>
            </w:pPr>
            <w:r>
              <w:t xml:space="preserve">Foundational Skills: </w:t>
            </w:r>
            <w:r w:rsidRPr="00A779E8">
              <w:t>Explicit, systematic practice with literacy foundational skills</w:t>
            </w:r>
          </w:p>
          <w:p w14:paraId="3B1C1406" w14:textId="05B9A418" w:rsidR="000A764A" w:rsidRDefault="4892ADE0" w:rsidP="000A764A">
            <w:pPr>
              <w:pStyle w:val="Tabletextbullet"/>
              <w:numPr>
                <w:ilvl w:val="0"/>
                <w:numId w:val="28"/>
              </w:numPr>
            </w:pPr>
            <w:r>
              <w:t xml:space="preserve">Text Complexity: Regular practice with grade-level, complex </w:t>
            </w:r>
            <w:r w:rsidR="3F2A24F0">
              <w:t>text,</w:t>
            </w:r>
            <w:r>
              <w:t xml:space="preserve"> and its academic language</w:t>
            </w:r>
          </w:p>
          <w:p w14:paraId="3F38EF1D" w14:textId="7EF433F7" w:rsidR="000A764A" w:rsidRDefault="000A764A" w:rsidP="000A764A">
            <w:pPr>
              <w:pStyle w:val="Tabletextbullet"/>
              <w:numPr>
                <w:ilvl w:val="0"/>
                <w:numId w:val="28"/>
              </w:numPr>
            </w:pPr>
            <w:r>
              <w:t xml:space="preserve">Knowledge Coherence: Building knowledge and vocabulary through text in all content </w:t>
            </w:r>
            <w:r w:rsidR="00A43665">
              <w:t>areas.</w:t>
            </w:r>
          </w:p>
          <w:p w14:paraId="063A0993" w14:textId="1D4D1E29" w:rsidR="000A764A" w:rsidRDefault="000A764A" w:rsidP="000A764A">
            <w:pPr>
              <w:pStyle w:val="Tabletextbullet"/>
              <w:numPr>
                <w:ilvl w:val="0"/>
                <w:numId w:val="28"/>
              </w:numPr>
            </w:pPr>
            <w:r>
              <w:t>Text-Based Responses: Reading, writing, and speaking grounded in evidence from text, both literary and informational</w:t>
            </w:r>
          </w:p>
          <w:p w14:paraId="14566A68" w14:textId="77777777" w:rsidR="003714D7" w:rsidRDefault="003714D7" w:rsidP="005A30D0">
            <w:pPr>
              <w:pStyle w:val="Tabletextbullet"/>
              <w:numPr>
                <w:ilvl w:val="0"/>
                <w:numId w:val="0"/>
              </w:numPr>
              <w:ind w:left="720"/>
            </w:pPr>
          </w:p>
          <w:p w14:paraId="71CE0B62" w14:textId="4DCA4889" w:rsidR="003714D7" w:rsidRDefault="003714D7" w:rsidP="005A30D0">
            <w:pPr>
              <w:pStyle w:val="Tabletextbullet"/>
              <w:numPr>
                <w:ilvl w:val="0"/>
                <w:numId w:val="0"/>
              </w:numPr>
            </w:pPr>
            <w:r>
              <w:t>T: (Share strategies via PPT.)</w:t>
            </w:r>
          </w:p>
          <w:p w14:paraId="29DE19BA" w14:textId="77777777" w:rsidR="00E27D0E" w:rsidRDefault="00E27D0E" w:rsidP="00B125BD">
            <w:pPr>
              <w:pStyle w:val="Tabletextbullet"/>
              <w:numPr>
                <w:ilvl w:val="0"/>
                <w:numId w:val="0"/>
              </w:numPr>
            </w:pPr>
          </w:p>
          <w:p w14:paraId="64FD4E64" w14:textId="2B319977" w:rsidR="00166D59" w:rsidRDefault="00E27D0E" w:rsidP="000A764A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T: </w:t>
            </w:r>
            <w:r w:rsidR="000A764A">
              <w:t xml:space="preserve">We also </w:t>
            </w:r>
            <w:r w:rsidR="00A70DAA">
              <w:t>looked</w:t>
            </w:r>
            <w:r w:rsidR="00166D59">
              <w:t xml:space="preserve"> at t</w:t>
            </w:r>
            <w:r w:rsidR="001E2861">
              <w:t xml:space="preserve">he Ladder of Reading </w:t>
            </w:r>
            <w:r w:rsidR="00166D59">
              <w:t>and the Simple View of Reading</w:t>
            </w:r>
            <w:r w:rsidR="003922AE">
              <w:t>.</w:t>
            </w:r>
          </w:p>
          <w:p w14:paraId="22186D39" w14:textId="77777777" w:rsidR="003922AE" w:rsidRDefault="003922AE" w:rsidP="000A764A">
            <w:pPr>
              <w:pStyle w:val="Tabletextbullet"/>
              <w:numPr>
                <w:ilvl w:val="0"/>
                <w:numId w:val="0"/>
              </w:numPr>
            </w:pPr>
          </w:p>
          <w:p w14:paraId="3991D8A7" w14:textId="14BFEBCA" w:rsidR="003922AE" w:rsidRDefault="003922AE" w:rsidP="000A764A">
            <w:pPr>
              <w:pStyle w:val="Tabletextbullet"/>
              <w:numPr>
                <w:ilvl w:val="0"/>
                <w:numId w:val="0"/>
              </w:numPr>
            </w:pPr>
            <w:r>
              <w:t>T: (Share image via PPT.)</w:t>
            </w:r>
          </w:p>
          <w:p w14:paraId="53A20BAF" w14:textId="77777777" w:rsidR="003922AE" w:rsidRDefault="003922AE" w:rsidP="000A764A">
            <w:pPr>
              <w:pStyle w:val="Tabletextbullet"/>
              <w:numPr>
                <w:ilvl w:val="0"/>
                <w:numId w:val="0"/>
              </w:numPr>
            </w:pPr>
          </w:p>
          <w:p w14:paraId="45356CCB" w14:textId="224D3111" w:rsidR="003922AE" w:rsidRDefault="003922AE" w:rsidP="000A764A">
            <w:pPr>
              <w:pStyle w:val="Tabletextbullet"/>
              <w:numPr>
                <w:ilvl w:val="0"/>
                <w:numId w:val="0"/>
              </w:numPr>
            </w:pPr>
            <w:r>
              <w:t>T: For your bellringer, you thought about how these two are related. Can I have some volunteers share their thoughts?</w:t>
            </w:r>
          </w:p>
          <w:p w14:paraId="20946C8D" w14:textId="0D37A447" w:rsidR="00A70DAA" w:rsidRDefault="00A70DAA" w:rsidP="000A764A">
            <w:pPr>
              <w:pStyle w:val="Tabletextbullet"/>
              <w:numPr>
                <w:ilvl w:val="0"/>
                <w:numId w:val="0"/>
              </w:numPr>
            </w:pPr>
          </w:p>
          <w:p w14:paraId="2AA5E547" w14:textId="2DAE6AE8" w:rsidR="00A70DAA" w:rsidRDefault="00A70DAA" w:rsidP="000A764A">
            <w:pPr>
              <w:pStyle w:val="Tabletextbullet"/>
              <w:numPr>
                <w:ilvl w:val="0"/>
                <w:numId w:val="0"/>
              </w:numPr>
            </w:pPr>
            <w:r>
              <w:t>S: The ladder of reading shows that r</w:t>
            </w:r>
            <w:r w:rsidRPr="00BD7CA3">
              <w:t>eading is only effortless for about 5% of learners. Over 50 to 65% of learners require a structured literacy approach to learn how to read.</w:t>
            </w:r>
            <w:r>
              <w:t xml:space="preserve"> The simple view of reading shows that</w:t>
            </w:r>
            <w:r w:rsidR="003922AE">
              <w:t>,</w:t>
            </w:r>
            <w:r>
              <w:t xml:space="preserve"> </w:t>
            </w:r>
            <w:r w:rsidR="003922AE">
              <w:t>to</w:t>
            </w:r>
            <w:r>
              <w:t xml:space="preserve"> </w:t>
            </w:r>
            <w:r w:rsidR="001875C6">
              <w:t>have strong reading comprehension, a person must have strong decoding skills and strong language comprehension skills, which require explicit and systemic instruction.</w:t>
            </w:r>
          </w:p>
          <w:p w14:paraId="513134B2" w14:textId="38990D0E" w:rsidR="001875C6" w:rsidRDefault="001875C6" w:rsidP="000A764A">
            <w:pPr>
              <w:pStyle w:val="Tabletextbullet"/>
              <w:numPr>
                <w:ilvl w:val="0"/>
                <w:numId w:val="0"/>
              </w:numPr>
            </w:pPr>
          </w:p>
          <w:p w14:paraId="2066968C" w14:textId="790E56BE" w:rsidR="00373E85" w:rsidRDefault="001875C6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80221B">
              <w:t xml:space="preserve">Research tells us that almost 65% of learners require </w:t>
            </w:r>
            <w:r w:rsidR="00D22309">
              <w:t>a structured approach to learning to read</w:t>
            </w:r>
            <w:r w:rsidR="00773DAE">
              <w:t xml:space="preserve"> using evidence-based strategies.</w:t>
            </w:r>
          </w:p>
          <w:p w14:paraId="13033026" w14:textId="7547E5EB" w:rsidR="00373E85" w:rsidRDefault="00373E85" w:rsidP="00B125BD">
            <w:pPr>
              <w:pStyle w:val="Tabletextbullet"/>
              <w:numPr>
                <w:ilvl w:val="0"/>
                <w:numId w:val="0"/>
              </w:numPr>
            </w:pPr>
          </w:p>
          <w:p w14:paraId="624C58D6" w14:textId="2CCD049F" w:rsidR="00373E85" w:rsidRDefault="00373E85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Today, we are going to focus on </w:t>
            </w:r>
            <w:r w:rsidR="0082773C">
              <w:t xml:space="preserve">strategies to support foundational reading skills. </w:t>
            </w:r>
          </w:p>
          <w:p w14:paraId="50370DD2" w14:textId="49BDE6CF" w:rsidR="00D6093A" w:rsidRDefault="00D6093A" w:rsidP="00B125BD">
            <w:pPr>
              <w:pStyle w:val="Tabletextbullet"/>
              <w:numPr>
                <w:ilvl w:val="0"/>
                <w:numId w:val="0"/>
              </w:numPr>
            </w:pPr>
          </w:p>
          <w:p w14:paraId="154C6A7E" w14:textId="0FED6DBC" w:rsidR="00D6093A" w:rsidRDefault="00D6093A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400B90">
              <w:t xml:space="preserve">Raise your hand if you have ever heard of the word </w:t>
            </w:r>
            <w:r w:rsidR="00400B90" w:rsidRPr="005A30D0">
              <w:rPr>
                <w:b/>
                <w:bCs/>
              </w:rPr>
              <w:t>phonics</w:t>
            </w:r>
            <w:r w:rsidR="00400B90">
              <w:t>?</w:t>
            </w:r>
          </w:p>
          <w:p w14:paraId="2297764D" w14:textId="1888203A" w:rsidR="00400B90" w:rsidRDefault="00400B90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AE1C87D" w14:textId="1FAE1CCB" w:rsidR="00400B90" w:rsidRDefault="00400B90" w:rsidP="00B125BD">
            <w:pPr>
              <w:pStyle w:val="Tabletextbullet"/>
              <w:numPr>
                <w:ilvl w:val="0"/>
                <w:numId w:val="0"/>
              </w:numPr>
            </w:pPr>
            <w:r>
              <w:t>S: (Raise hands, if applicable.)</w:t>
            </w:r>
          </w:p>
          <w:p w14:paraId="75935170" w14:textId="3E701726" w:rsidR="00400B90" w:rsidRDefault="00400B90" w:rsidP="00B125BD">
            <w:pPr>
              <w:pStyle w:val="Tabletextbullet"/>
              <w:numPr>
                <w:ilvl w:val="0"/>
                <w:numId w:val="0"/>
              </w:numPr>
            </w:pPr>
          </w:p>
          <w:p w14:paraId="6D34F40E" w14:textId="38D17BA9" w:rsidR="00400B90" w:rsidRDefault="00A56F30" w:rsidP="00B125BD">
            <w:pPr>
              <w:pStyle w:val="Tabletextbullet"/>
              <w:numPr>
                <w:ilvl w:val="0"/>
                <w:numId w:val="0"/>
              </w:numPr>
            </w:pPr>
            <w:r>
              <w:t>T: Who can tell me what phonics means?</w:t>
            </w:r>
          </w:p>
          <w:p w14:paraId="5781DB2F" w14:textId="10DFA999" w:rsidR="00A56F30" w:rsidRDefault="00A56F30" w:rsidP="00B125BD">
            <w:pPr>
              <w:pStyle w:val="Tabletextbullet"/>
              <w:numPr>
                <w:ilvl w:val="0"/>
                <w:numId w:val="0"/>
              </w:numPr>
            </w:pPr>
          </w:p>
          <w:p w14:paraId="6F7A103F" w14:textId="5C113851" w:rsidR="00A56F30" w:rsidRDefault="00A56F30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B83E21">
              <w:t xml:space="preserve">Working with letters and </w:t>
            </w:r>
            <w:r w:rsidR="00A43665">
              <w:t>letters</w:t>
            </w:r>
            <w:r w:rsidR="00B83E21">
              <w:t xml:space="preserve"> sounds.</w:t>
            </w:r>
          </w:p>
          <w:p w14:paraId="4C012263" w14:textId="668FF035" w:rsidR="00A56F30" w:rsidRDefault="00A56F30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AFEFEEA" w14:textId="1DCAFB36" w:rsidR="00A56F30" w:rsidRPr="0082773C" w:rsidRDefault="00A56F30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Pr="005A30D0">
              <w:t>Phonics</w:t>
            </w:r>
            <w:r w:rsidRPr="008426B6">
              <w:t xml:space="preserve"> i</w:t>
            </w:r>
            <w:r>
              <w:t>s the study of the relationships between letters and the sounds they represent.</w:t>
            </w:r>
            <w:r w:rsidR="00D1218D">
              <w:t xml:space="preserve"> Phonics pertains to learning to read printed alphabetic </w:t>
            </w:r>
            <w:r w:rsidR="003B15B7">
              <w:t xml:space="preserve">symbols. </w:t>
            </w:r>
          </w:p>
          <w:p w14:paraId="2891EB56" w14:textId="77777777" w:rsidR="0082773C" w:rsidRDefault="0082773C" w:rsidP="00F60622"/>
          <w:p w14:paraId="322D52C6" w14:textId="67BD9200" w:rsidR="00127898" w:rsidRDefault="00F60622" w:rsidP="00F60622">
            <w:r>
              <w:t>T: Instruction in foundational literacy</w:t>
            </w:r>
            <w:r w:rsidR="003B15B7">
              <w:t>, such as phonics instruction,</w:t>
            </w:r>
            <w:r>
              <w:t xml:space="preserve"> should be systematic, explicit, and include practice. </w:t>
            </w:r>
          </w:p>
          <w:p w14:paraId="4DF67E3A" w14:textId="77777777" w:rsidR="00F60622" w:rsidRDefault="00F60622" w:rsidP="00F60622"/>
          <w:p w14:paraId="74FC2EB6" w14:textId="77777777" w:rsidR="00F60622" w:rsidRDefault="00F60622" w:rsidP="00F60622">
            <w:r>
              <w:t xml:space="preserve">T: </w:t>
            </w:r>
            <w:r w:rsidR="00FA451A">
              <w:t>What do you think of when you hear the word systematic?</w:t>
            </w:r>
          </w:p>
          <w:p w14:paraId="4CBE6B6A" w14:textId="77777777" w:rsidR="00FA451A" w:rsidRDefault="00FA451A" w:rsidP="00F60622"/>
          <w:p w14:paraId="64CCA45D" w14:textId="77777777" w:rsidR="00FA451A" w:rsidRDefault="00FA451A" w:rsidP="00F60622">
            <w:r>
              <w:t>S: There is a certain system or way of doing something.</w:t>
            </w:r>
          </w:p>
          <w:p w14:paraId="08D1B71D" w14:textId="77777777" w:rsidR="00FA451A" w:rsidRDefault="00FA451A" w:rsidP="00F60622"/>
          <w:p w14:paraId="03C3AC60" w14:textId="56ACB6ED" w:rsidR="00FA451A" w:rsidRDefault="00FA451A" w:rsidP="00FA451A">
            <w:r>
              <w:t xml:space="preserve">T: </w:t>
            </w:r>
            <w:r w:rsidR="007D55F8">
              <w:rPr>
                <w:b/>
                <w:bCs/>
              </w:rPr>
              <w:t>S</w:t>
            </w:r>
            <w:r w:rsidRPr="008C3B48">
              <w:rPr>
                <w:b/>
                <w:bCs/>
              </w:rPr>
              <w:t>ystematic</w:t>
            </w:r>
            <w:r>
              <w:rPr>
                <w:b/>
                <w:bCs/>
              </w:rPr>
              <w:t xml:space="preserve"> </w:t>
            </w:r>
            <w:r w:rsidR="00C90F45">
              <w:rPr>
                <w:b/>
                <w:bCs/>
              </w:rPr>
              <w:t>phonics</w:t>
            </w:r>
            <w:r>
              <w:rPr>
                <w:b/>
                <w:bCs/>
              </w:rPr>
              <w:t xml:space="preserve"> </w:t>
            </w:r>
            <w:r w:rsidR="00782B75" w:rsidRPr="00782B75">
              <w:t>is s</w:t>
            </w:r>
            <w:r w:rsidR="001E1F8B" w:rsidRPr="00782B75">
              <w:t>tructured</w:t>
            </w:r>
            <w:r w:rsidR="001E1F8B" w:rsidRPr="001E1F8B">
              <w:t xml:space="preserve"> instructional routines that provide step-by-step procedures and a scope and sequence of skills from less complex to more complex to allow students to build upon prior knowledge.</w:t>
            </w:r>
            <w:r w:rsidR="00782B75">
              <w:rPr>
                <w:b/>
                <w:bCs/>
              </w:rPr>
              <w:t xml:space="preserve"> </w:t>
            </w:r>
            <w:r w:rsidR="00C90F45" w:rsidRPr="00782B75">
              <w:rPr>
                <w:b/>
                <w:bCs/>
              </w:rPr>
              <w:t>Incidental phonics</w:t>
            </w:r>
            <w:r w:rsidR="00C90F45">
              <w:t xml:space="preserve"> </w:t>
            </w:r>
            <w:r w:rsidR="00782B75">
              <w:t xml:space="preserve">on the other hand, </w:t>
            </w:r>
            <w:r w:rsidR="00782B75" w:rsidRPr="00782B75">
              <w:t xml:space="preserve">does not follow a planned sequence of phonics concepts to guide instruction. Concepts and skills are taught as they appear in text. </w:t>
            </w:r>
          </w:p>
          <w:p w14:paraId="576BFA22" w14:textId="77777777" w:rsidR="0066702A" w:rsidRDefault="0066702A" w:rsidP="00FA451A"/>
          <w:p w14:paraId="00286C13" w14:textId="650B25C3" w:rsidR="0066702A" w:rsidRDefault="0066702A" w:rsidP="00FA451A">
            <w:r>
              <w:t>T: What do you remember about explicit instruction?</w:t>
            </w:r>
          </w:p>
          <w:p w14:paraId="64B64A2A" w14:textId="77777777" w:rsidR="0066702A" w:rsidRDefault="0066702A" w:rsidP="00FA451A"/>
          <w:p w14:paraId="27D789A6" w14:textId="612C60D7" w:rsidR="0066702A" w:rsidRDefault="009008E6" w:rsidP="00FA451A">
            <w:r>
              <w:t xml:space="preserve">S: It involved direct instruction and modeling from </w:t>
            </w:r>
            <w:r w:rsidR="16D9CD5B">
              <w:t>the teacher</w:t>
            </w:r>
            <w:r>
              <w:t>.</w:t>
            </w:r>
          </w:p>
          <w:p w14:paraId="5C509951" w14:textId="77777777" w:rsidR="009008E6" w:rsidRDefault="009008E6" w:rsidP="00FA451A"/>
          <w:p w14:paraId="15B83FD2" w14:textId="575081CD" w:rsidR="00256B63" w:rsidRDefault="009008E6" w:rsidP="00FA451A">
            <w:r>
              <w:t xml:space="preserve">T: </w:t>
            </w:r>
            <w:r w:rsidR="007D55F8">
              <w:t>E</w:t>
            </w:r>
            <w:r w:rsidRPr="00C56403">
              <w:rPr>
                <w:b/>
                <w:bCs/>
              </w:rPr>
              <w:t>xplicit</w:t>
            </w:r>
            <w:r>
              <w:rPr>
                <w:b/>
                <w:bCs/>
              </w:rPr>
              <w:t xml:space="preserve"> phonics instruction</w:t>
            </w:r>
            <w:r>
              <w:t xml:space="preserve"> is teacher</w:t>
            </w:r>
            <w:r w:rsidR="007D55F8">
              <w:t>-</w:t>
            </w:r>
            <w:r>
              <w:t>directed instruction that clearly explains and models each concept. Explicit instruction makes the code of the English language transparent for all students.</w:t>
            </w:r>
            <w:r w:rsidR="00D42108">
              <w:t xml:space="preserve"> </w:t>
            </w:r>
          </w:p>
          <w:p w14:paraId="208D26CE" w14:textId="77777777" w:rsidR="00256B63" w:rsidRDefault="00256B63" w:rsidP="00FA451A"/>
          <w:p w14:paraId="3659077D" w14:textId="77777777" w:rsidR="00256B63" w:rsidRDefault="00256B63" w:rsidP="00FA451A">
            <w:r>
              <w:t>S: (Add definitions to Student Guide.)</w:t>
            </w:r>
          </w:p>
          <w:p w14:paraId="409A58A5" w14:textId="77777777" w:rsidR="00256B63" w:rsidRDefault="00256B63" w:rsidP="00FA451A"/>
          <w:p w14:paraId="1BF98736" w14:textId="27E2F3DD" w:rsidR="00AE26EE" w:rsidRDefault="00256B63" w:rsidP="00FA451A">
            <w:r>
              <w:t xml:space="preserve">T: </w:t>
            </w:r>
            <w:r w:rsidR="00D42108">
              <w:t>During explicit instruction, students need opportunities to:</w:t>
            </w:r>
          </w:p>
          <w:p w14:paraId="5BAF58CC" w14:textId="77777777" w:rsidR="001603EA" w:rsidRDefault="001603EA" w:rsidP="00FA451A"/>
          <w:p w14:paraId="24378787" w14:textId="1D5E0135" w:rsidR="00C90F45" w:rsidRDefault="001603EA" w:rsidP="001603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D1FC73" wp14:editId="693B0229">
                  <wp:extent cx="2617704" cy="2362200"/>
                  <wp:effectExtent l="0" t="0" r="0" b="0"/>
                  <wp:docPr id="7" name="Picture 7" descr="Phonics Physical Instructions with an icon beside each instruction.&#10;&#10;Hear it (ear), Say it (text bubble), Read it (a book and pen), Spell it/Write it (a penci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Phonics Physical Instructions with an icon beside each instruction.&#10;&#10;Hear it (ear), Say it (text bubble), Read it (a book and pen), Spell it/Write it (a pencil)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704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C7872" w14:textId="77777777" w:rsidR="00CE1513" w:rsidRDefault="00CE1513" w:rsidP="00CE1513"/>
          <w:p w14:paraId="2E321E84" w14:textId="367336E0" w:rsidR="00CE1513" w:rsidRDefault="00CE1513" w:rsidP="00CE1513">
            <w:r>
              <w:t xml:space="preserve">T: </w:t>
            </w:r>
            <w:r w:rsidR="00954CCC">
              <w:t>S</w:t>
            </w:r>
            <w:r>
              <w:t xml:space="preserve">tudents who received systematic and explicit phonics instruction were better readers at the end of instruction than students who received non-systematic or no phonics instruction (Ehri, 2006; Armbruster, Lehr, and Osborn, 2001). </w:t>
            </w:r>
          </w:p>
          <w:p w14:paraId="147F512C" w14:textId="77777777" w:rsidR="00C751B1" w:rsidRDefault="00C751B1" w:rsidP="00CE1513"/>
          <w:p w14:paraId="448E56BF" w14:textId="644E6910" w:rsidR="00D42108" w:rsidRDefault="00C751B1" w:rsidP="00CE1513">
            <w:r>
              <w:lastRenderedPageBreak/>
              <w:t xml:space="preserve">T: </w:t>
            </w:r>
            <w:r w:rsidR="00D42108">
              <w:t>Systematic and explicit instruction should include the following:</w:t>
            </w:r>
          </w:p>
          <w:p w14:paraId="3385D76A" w14:textId="30A5DA7F" w:rsidR="00D42108" w:rsidRDefault="00D42108" w:rsidP="00D421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BBFD92" wp14:editId="4F485388">
                  <wp:extent cx="3217893" cy="1464197"/>
                  <wp:effectExtent l="0" t="0" r="1905" b="3175"/>
                  <wp:docPr id="15" name="Picture 15" descr="Managing Digital Learning and Technology During a Pandemic | Wolfpack WORKS  | NC State University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Managing Digital Learning and Technology During a Pandemic | Wolfpack WORKS  | NC State University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6269" cy="1477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3065E" w14:textId="5086C3C6" w:rsidR="00271BAB" w:rsidRDefault="00271BAB" w:rsidP="00FA451A"/>
          <w:p w14:paraId="33CD5525" w14:textId="19FCE90F" w:rsidR="005B5A4E" w:rsidRDefault="005B5A4E" w:rsidP="00FA451A">
            <w:r>
              <w:t>S: (Complete table in Student Guide.)</w:t>
            </w:r>
          </w:p>
          <w:p w14:paraId="16DCFF36" w14:textId="77777777" w:rsidR="005B5A4E" w:rsidRDefault="005B5A4E" w:rsidP="00FA451A"/>
          <w:p w14:paraId="36A8F350" w14:textId="4A18C96D" w:rsidR="001603EA" w:rsidRDefault="00CC2901" w:rsidP="00FA451A">
            <w:r>
              <w:t xml:space="preserve">T: </w:t>
            </w:r>
            <w:r w:rsidR="004A64B8">
              <w:t>Let us</w:t>
            </w:r>
            <w:r>
              <w:t xml:space="preserve"> look at </w:t>
            </w:r>
            <w:r w:rsidR="00D42108">
              <w:t xml:space="preserve">how </w:t>
            </w:r>
            <w:r>
              <w:t>systematic</w:t>
            </w:r>
            <w:r w:rsidR="00D42108">
              <w:t xml:space="preserve"> and explicit</w:t>
            </w:r>
            <w:r>
              <w:t xml:space="preserve"> phonics </w:t>
            </w:r>
            <w:r w:rsidR="00D42108">
              <w:t>compares to</w:t>
            </w:r>
            <w:r>
              <w:t xml:space="preserve"> </w:t>
            </w:r>
            <w:r w:rsidRPr="00FD67FC">
              <w:t>incidental</w:t>
            </w:r>
            <w:r w:rsidR="00BF712F" w:rsidRPr="00FD67FC">
              <w:t xml:space="preserve"> or non-systematic</w:t>
            </w:r>
            <w:r w:rsidRPr="00FD67FC">
              <w:t xml:space="preserve"> phonics</w:t>
            </w:r>
            <w:r>
              <w:t>.</w:t>
            </w:r>
            <w:r w:rsidR="00F34D5F">
              <w:t xml:space="preserve"> </w:t>
            </w:r>
            <w:r w:rsidR="00165688">
              <w:t xml:space="preserve">Look at </w:t>
            </w:r>
            <w:r w:rsidR="0045649A">
              <w:t xml:space="preserve">the attributes for both systematic and incidental. </w:t>
            </w:r>
          </w:p>
          <w:p w14:paraId="50194108" w14:textId="61956ED6" w:rsidR="0040530D" w:rsidRDefault="0040530D" w:rsidP="00FA451A"/>
          <w:p w14:paraId="49DEE7E6" w14:textId="33DE07BA" w:rsidR="00971F18" w:rsidRDefault="00971F18" w:rsidP="00FA451A">
            <w:r>
              <w:t>T: (Share content via PPT.)</w:t>
            </w:r>
          </w:p>
          <w:p w14:paraId="0415A89A" w14:textId="77777777" w:rsidR="00CC2901" w:rsidRDefault="00CC2901" w:rsidP="00FA451A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39"/>
              <w:gridCol w:w="2639"/>
            </w:tblGrid>
            <w:tr w:rsidR="000F16EF" w14:paraId="739DBE01" w14:textId="77777777" w:rsidTr="005A30D0">
              <w:trPr>
                <w:trHeight w:val="252"/>
              </w:trPr>
              <w:tc>
                <w:tcPr>
                  <w:tcW w:w="2639" w:type="dxa"/>
                </w:tcPr>
                <w:p w14:paraId="754AE57F" w14:textId="529B58A3" w:rsidR="000F16EF" w:rsidRPr="005A30D0" w:rsidRDefault="000F16EF" w:rsidP="00FA451A">
                  <w:pPr>
                    <w:rPr>
                      <w:b/>
                      <w:bCs/>
                    </w:rPr>
                  </w:pPr>
                  <w:r w:rsidRPr="005A30D0">
                    <w:rPr>
                      <w:b/>
                      <w:bCs/>
                    </w:rPr>
                    <w:t>Systematic</w:t>
                  </w:r>
                </w:p>
              </w:tc>
              <w:tc>
                <w:tcPr>
                  <w:tcW w:w="2639" w:type="dxa"/>
                </w:tcPr>
                <w:p w14:paraId="55533178" w14:textId="5B695684" w:rsidR="000F16EF" w:rsidRPr="005A30D0" w:rsidRDefault="000F16EF" w:rsidP="00FA451A">
                  <w:pPr>
                    <w:rPr>
                      <w:b/>
                      <w:bCs/>
                    </w:rPr>
                  </w:pPr>
                  <w:r w:rsidRPr="005A30D0">
                    <w:rPr>
                      <w:b/>
                      <w:bCs/>
                    </w:rPr>
                    <w:t>Incidental</w:t>
                  </w:r>
                </w:p>
              </w:tc>
            </w:tr>
            <w:tr w:rsidR="009D431B" w14:paraId="125E2A21" w14:textId="77777777" w:rsidTr="005A30D0">
              <w:trPr>
                <w:trHeight w:val="741"/>
              </w:trPr>
              <w:tc>
                <w:tcPr>
                  <w:tcW w:w="2639" w:type="dxa"/>
                </w:tcPr>
                <w:p w14:paraId="058F1E68" w14:textId="1BE15B91" w:rsidR="009D431B" w:rsidRDefault="009D431B" w:rsidP="009D431B">
                  <w:r>
                    <w:t>Sound/spelling relationships are directly taught</w:t>
                  </w:r>
                  <w:r w:rsidR="005F70D6">
                    <w:t xml:space="preserve"> in isolation</w:t>
                  </w:r>
                </w:p>
              </w:tc>
              <w:tc>
                <w:tcPr>
                  <w:tcW w:w="2639" w:type="dxa"/>
                </w:tcPr>
                <w:p w14:paraId="5E8E40F0" w14:textId="48C778B4" w:rsidR="009D431B" w:rsidRPr="009D431B" w:rsidRDefault="009D431B" w:rsidP="009D431B">
                  <w:pPr>
                    <w:rPr>
                      <w:color w:val="000000" w:themeColor="text1"/>
                    </w:rPr>
                  </w:pPr>
                  <w:r w:rsidRPr="009D431B">
                    <w:rPr>
                      <w:color w:val="000000" w:themeColor="text1"/>
                    </w:rPr>
                    <w:t xml:space="preserve">Sound and spelling </w:t>
                  </w:r>
                  <w:r w:rsidR="00504A81">
                    <w:rPr>
                      <w:color w:val="000000" w:themeColor="text1"/>
                    </w:rPr>
                    <w:t>relationships are</w:t>
                  </w:r>
                  <w:r w:rsidRPr="009D431B">
                    <w:rPr>
                      <w:color w:val="000000" w:themeColor="text1"/>
                    </w:rPr>
                    <w:t xml:space="preserve"> inferred from reading whole words</w:t>
                  </w:r>
                </w:p>
              </w:tc>
            </w:tr>
            <w:tr w:rsidR="009D431B" w14:paraId="5CF2FCAA" w14:textId="77777777" w:rsidTr="005A30D0">
              <w:trPr>
                <w:trHeight w:val="749"/>
              </w:trPr>
              <w:tc>
                <w:tcPr>
                  <w:tcW w:w="2639" w:type="dxa"/>
                </w:tcPr>
                <w:p w14:paraId="4182FFE4" w14:textId="2EBA8A38" w:rsidR="009D431B" w:rsidRDefault="005F70D6" w:rsidP="009D431B">
                  <w:r>
                    <w:t>Direct instruction and practice with blending previously taught sound/spelling patterns</w:t>
                  </w:r>
                </w:p>
              </w:tc>
              <w:tc>
                <w:tcPr>
                  <w:tcW w:w="2639" w:type="dxa"/>
                </w:tcPr>
                <w:p w14:paraId="599FA7BE" w14:textId="4E64A0FD" w:rsidR="009D431B" w:rsidRPr="009D431B" w:rsidRDefault="009D431B" w:rsidP="009D431B">
                  <w:pPr>
                    <w:rPr>
                      <w:color w:val="000000" w:themeColor="text1"/>
                    </w:rPr>
                  </w:pPr>
                  <w:r w:rsidRPr="009D431B">
                    <w:rPr>
                      <w:color w:val="000000" w:themeColor="text1"/>
                    </w:rPr>
                    <w:t xml:space="preserve">Sound and spelling </w:t>
                  </w:r>
                  <w:r w:rsidR="006B5FCE">
                    <w:rPr>
                      <w:color w:val="000000" w:themeColor="text1"/>
                    </w:rPr>
                    <w:t>relationships are</w:t>
                  </w:r>
                  <w:r w:rsidRPr="009D431B">
                    <w:rPr>
                      <w:color w:val="000000" w:themeColor="text1"/>
                    </w:rPr>
                    <w:t xml:space="preserve"> introduced as they are encountered in texts</w:t>
                  </w:r>
                </w:p>
              </w:tc>
            </w:tr>
            <w:tr w:rsidR="009D431B" w14:paraId="6CF59B99" w14:textId="77777777" w:rsidTr="005A30D0">
              <w:trPr>
                <w:trHeight w:val="749"/>
              </w:trPr>
              <w:tc>
                <w:tcPr>
                  <w:tcW w:w="2639" w:type="dxa"/>
                </w:tcPr>
                <w:p w14:paraId="4AFB7D66" w14:textId="031048B5" w:rsidR="009D431B" w:rsidRDefault="005F70D6" w:rsidP="009D431B">
                  <w:r>
                    <w:t>Sound/spelling</w:t>
                  </w:r>
                  <w:r w:rsidR="00A33022">
                    <w:t xml:space="preserve"> </w:t>
                  </w:r>
                  <w:r w:rsidR="00A9187C">
                    <w:t>relationships</w:t>
                  </w:r>
                  <w:r w:rsidR="00A33022">
                    <w:t xml:space="preserve"> are introduced in a logical sequence and increase in difficulty</w:t>
                  </w:r>
                </w:p>
              </w:tc>
              <w:tc>
                <w:tcPr>
                  <w:tcW w:w="2639" w:type="dxa"/>
                </w:tcPr>
                <w:p w14:paraId="2D067CFC" w14:textId="0FA8B08D" w:rsidR="009D431B" w:rsidRPr="009D431B" w:rsidRDefault="009D431B" w:rsidP="009D431B">
                  <w:pPr>
                    <w:rPr>
                      <w:color w:val="000000" w:themeColor="text1"/>
                    </w:rPr>
                  </w:pPr>
                  <w:r w:rsidRPr="009D431B">
                    <w:rPr>
                      <w:color w:val="000000" w:themeColor="text1"/>
                    </w:rPr>
                    <w:t>No logical sequence or</w:t>
                  </w:r>
                  <w:r w:rsidR="00504A81">
                    <w:rPr>
                      <w:color w:val="000000" w:themeColor="text1"/>
                    </w:rPr>
                    <w:t xml:space="preserve"> progression of skills</w:t>
                  </w:r>
                </w:p>
              </w:tc>
            </w:tr>
          </w:tbl>
          <w:p w14:paraId="7E3FCCF5" w14:textId="77777777" w:rsidR="00BF712F" w:rsidRDefault="00BF712F" w:rsidP="00FA451A"/>
          <w:p w14:paraId="63C9A8ED" w14:textId="686B1892" w:rsidR="005B5A4E" w:rsidRDefault="005B5A4E" w:rsidP="00FA451A">
            <w:r>
              <w:t>S: (Complete table in Student Guide.)</w:t>
            </w:r>
          </w:p>
          <w:p w14:paraId="15695A11" w14:textId="77777777" w:rsidR="005B5A4E" w:rsidRDefault="005B5A4E" w:rsidP="00FA451A"/>
          <w:p w14:paraId="0B6C6A9E" w14:textId="5F76F339" w:rsidR="00E51889" w:rsidRDefault="00E51889" w:rsidP="00E51889">
            <w:r>
              <w:t xml:space="preserve">T: </w:t>
            </w:r>
            <w:r w:rsidR="001603EA">
              <w:t>What are some of the key differences you notice between systematic and explicit phonics vs incidental phonics?</w:t>
            </w:r>
          </w:p>
          <w:p w14:paraId="328AC006" w14:textId="77777777" w:rsidR="001603EA" w:rsidRDefault="001603EA" w:rsidP="00E51889"/>
          <w:p w14:paraId="03F2277F" w14:textId="7B867033" w:rsidR="00181D54" w:rsidRDefault="001603EA" w:rsidP="00FA451A">
            <w:r>
              <w:t xml:space="preserve">S: </w:t>
            </w:r>
            <w:r w:rsidR="009140C2">
              <w:t>With systematic and explicit instruction, students are directly taught key skills</w:t>
            </w:r>
            <w:r w:rsidR="00C30C92">
              <w:t xml:space="preserve"> in isolation and </w:t>
            </w:r>
            <w:r w:rsidR="001E6EF0">
              <w:t xml:space="preserve">through </w:t>
            </w:r>
            <w:r w:rsidR="00C30C92">
              <w:t>blending</w:t>
            </w:r>
            <w:r w:rsidR="001E6EF0">
              <w:t>;</w:t>
            </w:r>
            <w:r w:rsidR="00E35779">
              <w:t xml:space="preserve"> skills are introduced in a logical order</w:t>
            </w:r>
            <w:r w:rsidR="001E6EF0">
              <w:t>;</w:t>
            </w:r>
            <w:r w:rsidR="00E35779">
              <w:t xml:space="preserve"> </w:t>
            </w:r>
            <w:r w:rsidR="00AA1F00">
              <w:t xml:space="preserve">and skills gradually increase in difficulty. </w:t>
            </w:r>
            <w:r w:rsidR="008C1530">
              <w:t xml:space="preserve">With incidental instruction, skills are taught as they </w:t>
            </w:r>
            <w:r w:rsidR="00AE71C1">
              <w:t xml:space="preserve">are encountered with no logical sequence or order to complexity. </w:t>
            </w:r>
          </w:p>
          <w:p w14:paraId="7C5213B2" w14:textId="537735EE" w:rsidR="00B51570" w:rsidRDefault="00B51570" w:rsidP="00FA451A"/>
          <w:p w14:paraId="1F5CD87C" w14:textId="4E78E2FC" w:rsidR="00B51570" w:rsidRDefault="00B51570" w:rsidP="00FA451A">
            <w:r>
              <w:t xml:space="preserve">T: </w:t>
            </w:r>
            <w:r w:rsidR="004A64B8">
              <w:t>Let us</w:t>
            </w:r>
            <w:r>
              <w:t xml:space="preserve"> look at some examples and non-examples of </w:t>
            </w:r>
            <w:r w:rsidR="00F0197E">
              <w:t xml:space="preserve">systematic instruction. </w:t>
            </w:r>
          </w:p>
          <w:p w14:paraId="627CB03B" w14:textId="50060843" w:rsidR="00F0197E" w:rsidRDefault="00F0197E" w:rsidP="00FA451A"/>
          <w:p w14:paraId="1277E25C" w14:textId="26883118" w:rsidR="00F0197E" w:rsidRDefault="00F0197E" w:rsidP="00FA451A">
            <w:r>
              <w:t>T: The first characteristic of systematic instruction is that sound/spelling relationships are directly taught in isolation.</w:t>
            </w:r>
            <w:r w:rsidR="00903DB4">
              <w:t xml:space="preserve"> What does isolation mean?</w:t>
            </w:r>
          </w:p>
          <w:p w14:paraId="51D0203D" w14:textId="7A1FD8B8" w:rsidR="00903DB4" w:rsidRDefault="00903DB4" w:rsidP="00FA451A"/>
          <w:p w14:paraId="32CA0D12" w14:textId="4423728C" w:rsidR="00903DB4" w:rsidRDefault="00903DB4" w:rsidP="00FA451A">
            <w:r>
              <w:t>S: By itself</w:t>
            </w:r>
            <w:r w:rsidR="001E6EF0">
              <w:t>.</w:t>
            </w:r>
          </w:p>
          <w:p w14:paraId="36C8351A" w14:textId="77777777" w:rsidR="001E6EF0" w:rsidRDefault="001E6EF0" w:rsidP="00FA451A"/>
          <w:p w14:paraId="5CC22190" w14:textId="0F3489B3" w:rsidR="00903DB4" w:rsidRDefault="00903DB4" w:rsidP="00FA451A">
            <w:r>
              <w:t xml:space="preserve">T: </w:t>
            </w:r>
            <w:r w:rsidR="001E6EF0">
              <w:t>Isolation</w:t>
            </w:r>
            <w:r w:rsidR="00D50F95">
              <w:t xml:space="preserve"> means that students are taught the letter and its corresponding sound </w:t>
            </w:r>
            <w:r w:rsidR="00972223">
              <w:t>individually</w:t>
            </w:r>
            <w:r w:rsidR="006A3184">
              <w:t xml:space="preserve"> before being asked to read the pattern in a text</w:t>
            </w:r>
            <w:r w:rsidR="00972223">
              <w:t>. If I wanted you to learn</w:t>
            </w:r>
            <w:r w:rsidR="00FD64BC">
              <w:t xml:space="preserve"> the /</w:t>
            </w:r>
            <w:r w:rsidR="00D2694E">
              <w:t xml:space="preserve">oo/ sound, </w:t>
            </w:r>
            <w:r w:rsidR="00587C88">
              <w:t xml:space="preserve">I would teach you what </w:t>
            </w:r>
            <w:r w:rsidR="00D2694E">
              <w:t>/oo/</w:t>
            </w:r>
            <w:r w:rsidR="00587C88">
              <w:t xml:space="preserve"> looks </w:t>
            </w:r>
            <w:r w:rsidR="2803F85D">
              <w:t>like,</w:t>
            </w:r>
            <w:r w:rsidR="00587C88">
              <w:t xml:space="preserve"> and sounds</w:t>
            </w:r>
            <w:r w:rsidR="0034303A">
              <w:t xml:space="preserve"> like</w:t>
            </w:r>
            <w:r w:rsidR="00587C88">
              <w:t xml:space="preserve"> </w:t>
            </w:r>
            <w:r w:rsidR="00D2694E">
              <w:t xml:space="preserve">in isolation </w:t>
            </w:r>
            <w:r w:rsidR="00587C88">
              <w:t>before having you read it in a word</w:t>
            </w:r>
            <w:r w:rsidR="006A3184">
              <w:t xml:space="preserve"> or sentence</w:t>
            </w:r>
            <w:r w:rsidR="00587C88">
              <w:t>.</w:t>
            </w:r>
            <w:r w:rsidR="00BE6F99">
              <w:t xml:space="preserve"> I would have you practice </w:t>
            </w:r>
            <w:r w:rsidR="00F04FBE">
              <w:t xml:space="preserve">saying </w:t>
            </w:r>
            <w:r w:rsidR="00BE6F99">
              <w:t>the sound for /oo/ multiple times</w:t>
            </w:r>
            <w:r w:rsidR="00F04FBE">
              <w:t xml:space="preserve">, have you practice listening for the sound in words, and </w:t>
            </w:r>
            <w:r w:rsidR="00BE6F99">
              <w:t>practice writing “oo” for /oo/.</w:t>
            </w:r>
            <w:r w:rsidR="00C51C8F">
              <w:t xml:space="preserve"> </w:t>
            </w:r>
            <w:r w:rsidR="00717F3C">
              <w:t>Once you have learned that sound</w:t>
            </w:r>
            <w:r w:rsidR="00B9317E">
              <w:t xml:space="preserve"> in isolation</w:t>
            </w:r>
            <w:r w:rsidR="00717F3C">
              <w:t xml:space="preserve">, then I would have you practice blending or putting </w:t>
            </w:r>
            <w:r w:rsidR="00E21385">
              <w:t xml:space="preserve">the </w:t>
            </w:r>
            <w:r w:rsidR="00AB363C">
              <w:t>/</w:t>
            </w:r>
            <w:r w:rsidR="00106065">
              <w:t>oo</w:t>
            </w:r>
            <w:r w:rsidR="00AB363C">
              <w:t>/</w:t>
            </w:r>
            <w:r w:rsidR="00E21385">
              <w:t xml:space="preserve"> sound</w:t>
            </w:r>
            <w:r w:rsidR="00AB363C">
              <w:t xml:space="preserve"> together with other </w:t>
            </w:r>
            <w:r w:rsidR="00E21385">
              <w:t xml:space="preserve">previously taught </w:t>
            </w:r>
            <w:r w:rsidR="00AB363C">
              <w:t xml:space="preserve">letter sounds to read words, such as </w:t>
            </w:r>
            <w:r w:rsidR="00106065">
              <w:t>“</w:t>
            </w:r>
            <w:r w:rsidR="00184784">
              <w:t>m</w:t>
            </w:r>
            <w:r w:rsidR="00106065">
              <w:t>oo</w:t>
            </w:r>
            <w:r w:rsidR="00184784">
              <w:t>n</w:t>
            </w:r>
            <w:r w:rsidR="00106065">
              <w:t>” or “</w:t>
            </w:r>
            <w:r w:rsidR="00184784">
              <w:t>sp</w:t>
            </w:r>
            <w:r w:rsidR="00106065">
              <w:t>oo</w:t>
            </w:r>
            <w:r w:rsidR="00184784">
              <w:t>n</w:t>
            </w:r>
            <w:r w:rsidR="00106065">
              <w:t xml:space="preserve">.” </w:t>
            </w:r>
          </w:p>
          <w:p w14:paraId="37439716" w14:textId="3658CBE6" w:rsidR="001C3BEF" w:rsidRDefault="001C3BEF" w:rsidP="00FA451A"/>
          <w:p w14:paraId="05A57D17" w14:textId="77777777" w:rsidR="00F349CA" w:rsidRPr="00FD67FC" w:rsidRDefault="001C3BEF" w:rsidP="00FA451A">
            <w:pPr>
              <w:rPr>
                <w:color w:val="000000" w:themeColor="text1"/>
              </w:rPr>
            </w:pPr>
            <w:r>
              <w:t>T: With incidental phonics,</w:t>
            </w:r>
            <w:r w:rsidR="00E27B20">
              <w:t xml:space="preserve"> while reading a book, the</w:t>
            </w:r>
            <w:r w:rsidR="00B9317E" w:rsidRPr="00B9317E">
              <w:rPr>
                <w:color w:val="538135" w:themeColor="accent6" w:themeShade="BF"/>
              </w:rPr>
              <w:t xml:space="preserve"> </w:t>
            </w:r>
            <w:r w:rsidR="00B9317E" w:rsidRPr="00FD67FC">
              <w:rPr>
                <w:color w:val="000000" w:themeColor="text1"/>
              </w:rPr>
              <w:t xml:space="preserve">teacher might </w:t>
            </w:r>
            <w:r w:rsidR="00E27B20" w:rsidRPr="00FD67FC">
              <w:rPr>
                <w:color w:val="000000" w:themeColor="text1"/>
              </w:rPr>
              <w:t xml:space="preserve">stop and </w:t>
            </w:r>
            <w:r w:rsidR="00B9317E" w:rsidRPr="00FD67FC">
              <w:rPr>
                <w:color w:val="000000" w:themeColor="text1"/>
              </w:rPr>
              <w:t xml:space="preserve">ask students to say what they think “m-o-o-n” spells by looking at the picture in the book. </w:t>
            </w:r>
          </w:p>
          <w:p w14:paraId="40D43DFC" w14:textId="77777777" w:rsidR="00F349CA" w:rsidRPr="00FD67FC" w:rsidRDefault="00F349CA" w:rsidP="00FA451A">
            <w:pPr>
              <w:rPr>
                <w:color w:val="000000" w:themeColor="text1"/>
              </w:rPr>
            </w:pPr>
          </w:p>
          <w:p w14:paraId="0792F593" w14:textId="6E23F417" w:rsidR="001C3BEF" w:rsidRDefault="00F349CA" w:rsidP="00FA451A">
            <w:r w:rsidRPr="00FD67FC">
              <w:rPr>
                <w:color w:val="000000" w:themeColor="text1"/>
              </w:rPr>
              <w:t>T: With incidental phonics, sounds and symbols</w:t>
            </w:r>
            <w:r w:rsidR="00B041D9" w:rsidRPr="00FD67FC">
              <w:rPr>
                <w:color w:val="000000" w:themeColor="text1"/>
              </w:rPr>
              <w:t xml:space="preserve"> </w:t>
            </w:r>
            <w:r w:rsidR="001C3BEF" w:rsidRPr="00FD67FC">
              <w:rPr>
                <w:color w:val="000000" w:themeColor="text1"/>
              </w:rPr>
              <w:t xml:space="preserve">would be introduced as </w:t>
            </w:r>
            <w:r w:rsidRPr="00FD67FC">
              <w:rPr>
                <w:color w:val="000000" w:themeColor="text1"/>
              </w:rPr>
              <w:t xml:space="preserve">they are </w:t>
            </w:r>
            <w:r w:rsidR="00106065" w:rsidRPr="00FD67FC">
              <w:rPr>
                <w:color w:val="000000" w:themeColor="text1"/>
              </w:rPr>
              <w:t xml:space="preserve">encountered in a text. </w:t>
            </w:r>
            <w:r w:rsidR="00184784" w:rsidRPr="00FD67FC">
              <w:rPr>
                <w:color w:val="000000" w:themeColor="text1"/>
              </w:rPr>
              <w:t xml:space="preserve">For example, if we were reading a book about </w:t>
            </w:r>
            <w:r w:rsidR="00CD0C15" w:rsidRPr="00FD67FC">
              <w:rPr>
                <w:color w:val="000000" w:themeColor="text1"/>
              </w:rPr>
              <w:t xml:space="preserve">space and came across the word “moon.” I would </w:t>
            </w:r>
            <w:r w:rsidR="00CD0C15">
              <w:t xml:space="preserve">stop and tell you that the “oo” in this word says /oo/. </w:t>
            </w:r>
          </w:p>
          <w:p w14:paraId="3781BCBD" w14:textId="266F72F4" w:rsidR="005F0D97" w:rsidRDefault="005F0D97" w:rsidP="00FA451A"/>
          <w:p w14:paraId="1C99BA2F" w14:textId="470DE66B" w:rsidR="005F0D97" w:rsidRDefault="005F0D97" w:rsidP="00FA451A">
            <w:r>
              <w:t xml:space="preserve">T: Another important characteristic of systematic phonics is that sound and spelling relationships or patterns are introduced in a logical order that </w:t>
            </w:r>
            <w:r w:rsidR="2E6A8EC1">
              <w:t>increases</w:t>
            </w:r>
            <w:r>
              <w:t xml:space="preserve"> difficulty. </w:t>
            </w:r>
            <w:r w:rsidR="00DE10E2">
              <w:t xml:space="preserve">That means I would not teach you the sound for “oo” until </w:t>
            </w:r>
            <w:r w:rsidR="004A64B8">
              <w:t>I have</w:t>
            </w:r>
            <w:r w:rsidR="00DE10E2">
              <w:t xml:space="preserve"> first taught you the sound for “o”</w:t>
            </w:r>
            <w:r w:rsidR="00712E7D">
              <w:t xml:space="preserve"> or other </w:t>
            </w:r>
            <w:r w:rsidR="00625402">
              <w:t xml:space="preserve">less </w:t>
            </w:r>
            <w:r w:rsidR="00712E7D">
              <w:t xml:space="preserve">difficult vowel combinations. Because incidental phonics </w:t>
            </w:r>
            <w:r w:rsidR="0054414E">
              <w:t>addresses spelling patterns and sounds as they are encountered in text, there is no order to how spelling patterns or sounds are taught. Students could easily learn the /oo/ sound</w:t>
            </w:r>
            <w:r w:rsidR="008D5A39">
              <w:t xml:space="preserve"> or other more difficult vowel patterns</w:t>
            </w:r>
            <w:r w:rsidR="0054414E">
              <w:t xml:space="preserve"> before they ever learn basic letter sounds, such as /o/. </w:t>
            </w:r>
          </w:p>
          <w:p w14:paraId="2D4F3A01" w14:textId="04B8A071" w:rsidR="00FA451A" w:rsidRPr="00500614" w:rsidRDefault="00FA451A" w:rsidP="00F60622"/>
        </w:tc>
        <w:tc>
          <w:tcPr>
            <w:tcW w:w="1578" w:type="dxa"/>
          </w:tcPr>
          <w:p w14:paraId="53B530B8" w14:textId="77777777" w:rsidR="00A2106E" w:rsidRDefault="009E6387" w:rsidP="00B125BD">
            <w:pPr>
              <w:pStyle w:val="Tabletext"/>
              <w:jc w:val="center"/>
            </w:pPr>
            <w:r>
              <w:lastRenderedPageBreak/>
              <w:t>PPT</w:t>
            </w:r>
          </w:p>
          <w:p w14:paraId="53710BC2" w14:textId="2289F0B4" w:rsidR="009E6387" w:rsidRPr="00205E12" w:rsidRDefault="009E6387" w:rsidP="00B125BD">
            <w:pPr>
              <w:pStyle w:val="Tabletext"/>
              <w:jc w:val="center"/>
            </w:pPr>
            <w:r>
              <w:t>Student Guide</w:t>
            </w:r>
          </w:p>
        </w:tc>
      </w:tr>
      <w:tr w:rsidR="00F00304" w:rsidRPr="00447D20" w14:paraId="16818734" w14:textId="77777777" w:rsidTr="003E4701">
        <w:trPr>
          <w:cantSplit w:val="0"/>
        </w:trPr>
        <w:tc>
          <w:tcPr>
            <w:tcW w:w="2246" w:type="dxa"/>
          </w:tcPr>
          <w:p w14:paraId="003D1A5E" w14:textId="68E381DF" w:rsidR="00F00304" w:rsidRDefault="009249DF" w:rsidP="00B125BD">
            <w:pPr>
              <w:pStyle w:val="Tabletext"/>
              <w:jc w:val="center"/>
            </w:pPr>
            <w:r>
              <w:lastRenderedPageBreak/>
              <w:t>5 mins</w:t>
            </w:r>
          </w:p>
        </w:tc>
        <w:tc>
          <w:tcPr>
            <w:tcW w:w="5530" w:type="dxa"/>
          </w:tcPr>
          <w:p w14:paraId="6639A3C6" w14:textId="61E1FFCD" w:rsidR="00F00304" w:rsidRDefault="00F00304" w:rsidP="00DF61CE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Practice 1</w:t>
            </w:r>
            <w:r w:rsidR="00624791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Scenario Analysis</w:t>
            </w:r>
          </w:p>
          <w:p w14:paraId="6104D008" w14:textId="77E9E832" w:rsidR="00F00304" w:rsidRDefault="00F00304" w:rsidP="00F00304">
            <w:r>
              <w:t>T: Read each scenario and determine which scenario is more likely to lead students to a better understanding of the objective.</w:t>
            </w:r>
          </w:p>
          <w:p w14:paraId="10AD9B66" w14:textId="77777777" w:rsidR="00F00304" w:rsidRDefault="00F00304" w:rsidP="00F00304"/>
          <w:p w14:paraId="5C519B1B" w14:textId="77777777" w:rsidR="003F16E4" w:rsidRDefault="003F16E4" w:rsidP="003F16E4">
            <w:r>
              <w:t xml:space="preserve">Objective for Both Scenarios: </w:t>
            </w:r>
          </w:p>
          <w:p w14:paraId="28A33BF0" w14:textId="5A67D48A" w:rsidR="003F16E4" w:rsidRDefault="003F16E4" w:rsidP="003F16E4">
            <w:r w:rsidRPr="00F41460">
              <w:t>Students will provide the corresponding sound when presented with the lowercase letter ‘k’ and write the spelling ‘k’ to represent /k/</w:t>
            </w:r>
            <w:r>
              <w:t>.</w:t>
            </w:r>
          </w:p>
          <w:p w14:paraId="57EB7327" w14:textId="77777777" w:rsidR="003F16E4" w:rsidRDefault="003F16E4" w:rsidP="00F00304"/>
          <w:p w14:paraId="20B0880A" w14:textId="6B6120CA" w:rsidR="007367A9" w:rsidRDefault="00F00304" w:rsidP="007367A9">
            <w:r>
              <w:t xml:space="preserve">Scenario 1: </w:t>
            </w:r>
          </w:p>
          <w:p w14:paraId="3615DFC2" w14:textId="45A96ED5" w:rsidR="00F00304" w:rsidRDefault="00F00304" w:rsidP="00F00304">
            <w:r>
              <w:t xml:space="preserve">Explain that today, we will learn the sound /k/ and have students repeat the sound. Point to the alphabet card for Kk. Explain that the picture of the kite will help them remember the sound /k/ since the word kite begins with /k/. Write k on the board, point to the spelling, and say the letter name. Tell </w:t>
            </w:r>
            <w:r w:rsidR="74670BB0">
              <w:t>the student</w:t>
            </w:r>
            <w:r>
              <w:t xml:space="preserve"> that the letter k stands for the sound /k/. Have students repeat the sound as you point to the spelling. Have students trace the letter k on their desks with one finger as they say /k/.</w:t>
            </w:r>
          </w:p>
          <w:p w14:paraId="0035DADD" w14:textId="77777777" w:rsidR="00F00304" w:rsidRDefault="00F00304" w:rsidP="00F00304"/>
          <w:p w14:paraId="6D4CF42E" w14:textId="77777777" w:rsidR="003F16E4" w:rsidRDefault="00F00304" w:rsidP="00F00304">
            <w:r>
              <w:t xml:space="preserve">Scenario 2: </w:t>
            </w:r>
          </w:p>
          <w:p w14:paraId="2D1A0B68" w14:textId="4FD1ED16" w:rsidR="00F00304" w:rsidRDefault="00F00304" w:rsidP="00F00304">
            <w:r>
              <w:t xml:space="preserve">Explain that today, we will learn the sound /k/. Show a video to introduce the sound /k/. Hold up the alphabet card for Kk and ask students to repeat after you – K, Kite, /K/. Write the letter k on the board. Tell students this is letter </w:t>
            </w:r>
            <w:r w:rsidR="7CCE1A4A">
              <w:t>k,</w:t>
            </w:r>
            <w:r>
              <w:t xml:space="preserve"> and it makes the sound /k/. Ask students to turn and talk with a partner about other words they know that begin with the letter k. Students will go to their desks and make an alphabet wheel that has different words that start with /k/.</w:t>
            </w:r>
          </w:p>
          <w:p w14:paraId="458470DB" w14:textId="77777777" w:rsidR="00F00304" w:rsidRDefault="00F00304" w:rsidP="00DF61CE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5903EF46" w14:textId="77777777" w:rsidR="00F00304" w:rsidRDefault="00F00304" w:rsidP="00F00304">
            <w:pPr>
              <w:pStyle w:val="Tabletextbullet"/>
              <w:numPr>
                <w:ilvl w:val="0"/>
                <w:numId w:val="0"/>
              </w:numPr>
            </w:pPr>
            <w:r w:rsidRPr="00072665">
              <w:t>T:</w:t>
            </w:r>
            <w:r>
              <w:t xml:space="preserve"> W</w:t>
            </w:r>
            <w:r w:rsidRPr="00072665">
              <w:t>hich scenario is more likely to lead students to a better understanding of the objective</w:t>
            </w:r>
            <w:r>
              <w:t>?</w:t>
            </w:r>
          </w:p>
          <w:p w14:paraId="06FF246E" w14:textId="77777777" w:rsidR="00F00304" w:rsidRDefault="00F00304" w:rsidP="00F00304">
            <w:pPr>
              <w:pStyle w:val="Tabletextbullet"/>
              <w:numPr>
                <w:ilvl w:val="0"/>
                <w:numId w:val="0"/>
              </w:numPr>
            </w:pPr>
          </w:p>
          <w:p w14:paraId="052534D4" w14:textId="644E8EC5" w:rsidR="00F00304" w:rsidRDefault="441690AB" w:rsidP="00F00304">
            <w:pPr>
              <w:pStyle w:val="Tabletextbullet"/>
              <w:numPr>
                <w:ilvl w:val="0"/>
                <w:numId w:val="0"/>
              </w:numPr>
            </w:pPr>
            <w:r>
              <w:t xml:space="preserve">S: Scenario 1 is more likely to lead students to a better understanding of the objective because students are practicing repeating the /k/ sound and tracing the letter ‘k’. In </w:t>
            </w:r>
            <w:r w:rsidR="57676350">
              <w:t>S</w:t>
            </w:r>
            <w:r>
              <w:t xml:space="preserve">cenario 2, the students are introduced to the letter ‘k’ for /k/, but they </w:t>
            </w:r>
            <w:r w:rsidR="0B30C314">
              <w:t>do not</w:t>
            </w:r>
            <w:r>
              <w:t xml:space="preserve"> have the opportunity to practice repeating the sound or tracing the letter, which are the objectives for this lesson. Students talk with each other about words that begin with </w:t>
            </w:r>
            <w:r w:rsidR="05B3503C">
              <w:t>the letter</w:t>
            </w:r>
            <w:r>
              <w:t xml:space="preserve"> ‘k’ and then create a wheel with words that begin with ‘k</w:t>
            </w:r>
            <w:r w:rsidR="004A64B8">
              <w:t>.’</w:t>
            </w:r>
          </w:p>
          <w:p w14:paraId="7F686A93" w14:textId="77777777" w:rsidR="00F00304" w:rsidRDefault="00F00304" w:rsidP="00F00304">
            <w:pPr>
              <w:pStyle w:val="Tabletextbullet"/>
              <w:numPr>
                <w:ilvl w:val="0"/>
                <w:numId w:val="0"/>
              </w:numPr>
            </w:pPr>
          </w:p>
          <w:p w14:paraId="63CD8721" w14:textId="04AECCC2" w:rsidR="00F00304" w:rsidRDefault="00F00304" w:rsidP="00F00304">
            <w:pPr>
              <w:pStyle w:val="Tabletextbullet"/>
              <w:numPr>
                <w:ilvl w:val="0"/>
                <w:numId w:val="0"/>
              </w:numPr>
            </w:pPr>
            <w:r>
              <w:t xml:space="preserve">T: What could the teacher in </w:t>
            </w:r>
            <w:r w:rsidR="003B6E6B">
              <w:t>S</w:t>
            </w:r>
            <w:r>
              <w:t>cenario 2 have done differently?</w:t>
            </w:r>
          </w:p>
          <w:p w14:paraId="5EC5F566" w14:textId="77777777" w:rsidR="00F00304" w:rsidRDefault="00F00304" w:rsidP="00F00304">
            <w:pPr>
              <w:pStyle w:val="Tabletextbullet"/>
              <w:numPr>
                <w:ilvl w:val="0"/>
                <w:numId w:val="0"/>
              </w:numPr>
            </w:pPr>
          </w:p>
          <w:p w14:paraId="43294451" w14:textId="6B641FEC" w:rsidR="00F00304" w:rsidRDefault="00F00304" w:rsidP="00F00304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t>S: Provided opportunities for the students to practice the /k/ sound and writing ‘k’ for /k/ opposed to just thinking of words that begin with /k/.</w:t>
            </w:r>
          </w:p>
        </w:tc>
        <w:tc>
          <w:tcPr>
            <w:tcW w:w="1578" w:type="dxa"/>
          </w:tcPr>
          <w:p w14:paraId="212EABCC" w14:textId="77777777" w:rsidR="00F00304" w:rsidRDefault="00F00304" w:rsidP="00B125BD">
            <w:pPr>
              <w:pStyle w:val="Tabletext"/>
              <w:jc w:val="center"/>
            </w:pPr>
          </w:p>
        </w:tc>
      </w:tr>
      <w:tr w:rsidR="00915B1E" w:rsidRPr="00447D20" w14:paraId="77DBB99A" w14:textId="77777777" w:rsidTr="003E4701">
        <w:trPr>
          <w:cantSplit w:val="0"/>
        </w:trPr>
        <w:tc>
          <w:tcPr>
            <w:tcW w:w="2246" w:type="dxa"/>
          </w:tcPr>
          <w:p w14:paraId="071EB9BF" w14:textId="3F2C2C1D" w:rsidR="00915B1E" w:rsidRDefault="00915B1E" w:rsidP="00B125BD">
            <w:pPr>
              <w:pStyle w:val="Tabletext"/>
              <w:jc w:val="center"/>
            </w:pPr>
            <w:r>
              <w:t>1</w:t>
            </w:r>
            <w:r w:rsidR="00641918">
              <w:t>5</w:t>
            </w:r>
            <w:r>
              <w:t xml:space="preserve"> mins</w:t>
            </w:r>
          </w:p>
        </w:tc>
        <w:tc>
          <w:tcPr>
            <w:tcW w:w="5530" w:type="dxa"/>
          </w:tcPr>
          <w:p w14:paraId="5899DD21" w14:textId="40F1EA0B" w:rsidR="00277A35" w:rsidRDefault="009A3130" w:rsidP="00DF61CE">
            <w:pPr>
              <w:pStyle w:val="Tabletextbullet"/>
              <w:numPr>
                <w:ilvl w:val="0"/>
                <w:numId w:val="0"/>
              </w:numPr>
            </w:pPr>
            <w:r>
              <w:rPr>
                <w:b/>
                <w:bCs/>
              </w:rPr>
              <w:t>Practice</w:t>
            </w:r>
            <w:r w:rsidR="009249DF">
              <w:rPr>
                <w:b/>
                <w:bCs/>
              </w:rPr>
              <w:t xml:space="preserve"> 2</w:t>
            </w:r>
            <w:r w:rsidR="003B6E6B">
              <w:rPr>
                <w:b/>
                <w:bCs/>
              </w:rPr>
              <w:t xml:space="preserve">: </w:t>
            </w:r>
            <w:r w:rsidR="009B0675">
              <w:rPr>
                <w:b/>
                <w:bCs/>
              </w:rPr>
              <w:t>Lesson Analysis</w:t>
            </w:r>
          </w:p>
          <w:p w14:paraId="505F5EF9" w14:textId="364C525F" w:rsidR="003B6E6B" w:rsidRDefault="4CC9B3B0" w:rsidP="00CE1A3F">
            <w:r>
              <w:t xml:space="preserve">T: </w:t>
            </w:r>
            <w:r w:rsidR="16232086">
              <w:t xml:space="preserve">Review the materials </w:t>
            </w:r>
            <w:r w:rsidR="45E19959">
              <w:t xml:space="preserve">in your </w:t>
            </w:r>
            <w:r w:rsidR="0BBBDAE3">
              <w:t>S</w:t>
            </w:r>
            <w:r w:rsidR="45E19959">
              <w:t xml:space="preserve">tudent </w:t>
            </w:r>
            <w:r w:rsidR="0BBBDAE3">
              <w:t>G</w:t>
            </w:r>
            <w:r w:rsidR="45E19959">
              <w:t>uide, ex</w:t>
            </w:r>
            <w:r w:rsidR="16232086">
              <w:t>cerpted from Amplify Texas Elementary Literacy program (</w:t>
            </w:r>
            <w:r w:rsidR="16232086" w:rsidRPr="00FA325C">
              <w:t>First Grade, Unit 3 Skills, Lesson 12)</w:t>
            </w:r>
            <w:r w:rsidR="16232086">
              <w:t xml:space="preserve"> for connections to RBIS 1: Foundational Skills</w:t>
            </w:r>
            <w:r w:rsidR="0A5DA298">
              <w:t xml:space="preserve">. </w:t>
            </w:r>
          </w:p>
          <w:p w14:paraId="40C89A38" w14:textId="30D1EE34" w:rsidR="006C3BCA" w:rsidRPr="00CE1A3F" w:rsidRDefault="003B6E6B" w:rsidP="005A30D0">
            <w:pPr>
              <w:spacing w:after="120"/>
            </w:pPr>
            <w:r>
              <w:br/>
              <w:t xml:space="preserve">T: </w:t>
            </w:r>
            <w:r w:rsidR="006813B3">
              <w:t>Determine if the lesson plan</w:t>
            </w:r>
            <w:r w:rsidR="00333D3F">
              <w:t xml:space="preserve"> provides </w:t>
            </w:r>
            <w:r w:rsidR="005E0F5A" w:rsidRPr="00387641">
              <w:t>systematic and explicit</w:t>
            </w:r>
            <w:r w:rsidR="00333D3F">
              <w:t xml:space="preserve"> instruction and r</w:t>
            </w:r>
            <w:r w:rsidR="005E0F5A">
              <w:t xml:space="preserve">ecord evidence </w:t>
            </w:r>
            <w:r w:rsidR="00FC7D61">
              <w:t>on</w:t>
            </w:r>
            <w:r w:rsidR="005E0F5A">
              <w:t xml:space="preserve"> </w:t>
            </w:r>
            <w:r w:rsidR="00FC7D61">
              <w:t>your</w:t>
            </w:r>
            <w:r w:rsidR="005E0F5A">
              <w:t xml:space="preserve"> graphic organizer.</w:t>
            </w:r>
          </w:p>
        </w:tc>
        <w:tc>
          <w:tcPr>
            <w:tcW w:w="1578" w:type="dxa"/>
          </w:tcPr>
          <w:p w14:paraId="6AD13B45" w14:textId="6BCF2CA3" w:rsidR="00915B1E" w:rsidRDefault="00F34D5F" w:rsidP="00B125BD">
            <w:pPr>
              <w:pStyle w:val="Tabletext"/>
              <w:jc w:val="center"/>
            </w:pPr>
            <w:r>
              <w:t>Student Guide</w:t>
            </w:r>
          </w:p>
        </w:tc>
      </w:tr>
      <w:tr w:rsidR="00B125BD" w:rsidRPr="00447D20" w14:paraId="567CF707" w14:textId="77777777" w:rsidTr="003E4701">
        <w:trPr>
          <w:cantSplit w:val="0"/>
        </w:trPr>
        <w:tc>
          <w:tcPr>
            <w:tcW w:w="2246" w:type="dxa"/>
          </w:tcPr>
          <w:p w14:paraId="3880BC35" w14:textId="0A822B0C" w:rsidR="00B125BD" w:rsidRDefault="00C0492D" w:rsidP="00B125BD">
            <w:pPr>
              <w:pStyle w:val="Tabletext"/>
              <w:jc w:val="center"/>
            </w:pPr>
            <w:r>
              <w:t>3</w:t>
            </w:r>
            <w:r w:rsidR="00B125BD" w:rsidRPr="00205E12">
              <w:t xml:space="preserve"> mins</w:t>
            </w:r>
          </w:p>
        </w:tc>
        <w:tc>
          <w:tcPr>
            <w:tcW w:w="5530" w:type="dxa"/>
          </w:tcPr>
          <w:p w14:paraId="221024F6" w14:textId="3598CDE7" w:rsidR="00FB73CC" w:rsidRPr="00CE1A3F" w:rsidRDefault="00FB73CC" w:rsidP="005A30D0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 w:rsidRPr="00CE1A3F">
              <w:rPr>
                <w:b/>
                <w:bCs/>
              </w:rPr>
              <w:t>Debrief</w:t>
            </w:r>
          </w:p>
          <w:p w14:paraId="2EA3CA22" w14:textId="77777777" w:rsidR="00FC3870" w:rsidRDefault="00BE132A" w:rsidP="00FC3870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D24505" w:rsidRPr="00387641">
              <w:t xml:space="preserve">How </w:t>
            </w:r>
            <w:r w:rsidR="00D24505">
              <w:t>wer</w:t>
            </w:r>
            <w:r w:rsidR="00D24505" w:rsidRPr="00387641">
              <w:t>e the materials systematic and explicit?</w:t>
            </w:r>
          </w:p>
          <w:p w14:paraId="58EDA83E" w14:textId="77777777" w:rsidR="00FC3870" w:rsidRDefault="00FC3870" w:rsidP="00FC3870">
            <w:pPr>
              <w:pStyle w:val="Tabletextbullet"/>
              <w:numPr>
                <w:ilvl w:val="0"/>
                <w:numId w:val="0"/>
              </w:numPr>
            </w:pPr>
          </w:p>
          <w:p w14:paraId="206D43A2" w14:textId="4506737F" w:rsidR="00D24505" w:rsidRDefault="00D24505" w:rsidP="00FC3870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FC3870">
              <w:t>The teacher clearly and explicitly models the sound /oi/ and the spelling for the sound; the teacher checks for understanding as students trace ‘oi’ and make the sound; students have multiple opportunities to practice the sound /oi/ in isolation and in words. Students practice writing the spelling for /oi/ and read words with /oi/; the sequence of activities in the lesson are logically sequenced from just saying /oi/ to tracing the spelling for /oi/ then writing and reading words with /oi/</w:t>
            </w:r>
            <w:r w:rsidR="00F63BED">
              <w:t>; t</w:t>
            </w:r>
            <w:r w:rsidR="00FC3870">
              <w:t xml:space="preserve">he teacher models the sound/spelling first then has students practice with guidance. Students then </w:t>
            </w:r>
            <w:r w:rsidR="004A64B8">
              <w:t>can</w:t>
            </w:r>
            <w:r w:rsidR="00FC3870">
              <w:t xml:space="preserve"> practice the skill independently.</w:t>
            </w:r>
          </w:p>
          <w:p w14:paraId="76E38618" w14:textId="77777777" w:rsidR="00F94956" w:rsidRDefault="00F94956" w:rsidP="00FC3870">
            <w:pPr>
              <w:pStyle w:val="Tabletextbullet"/>
              <w:numPr>
                <w:ilvl w:val="0"/>
                <w:numId w:val="0"/>
              </w:numPr>
            </w:pPr>
          </w:p>
          <w:p w14:paraId="44AFF13C" w14:textId="77777777" w:rsidR="00CE1A3F" w:rsidRDefault="00F94956" w:rsidP="00CE1A3F">
            <w:pPr>
              <w:pStyle w:val="Tabletextbullet"/>
              <w:numPr>
                <w:ilvl w:val="0"/>
                <w:numId w:val="0"/>
              </w:numPr>
            </w:pPr>
            <w:r>
              <w:t xml:space="preserve">T: Why is it important to provide systematic and explicit instruction </w:t>
            </w:r>
            <w:r w:rsidR="00996FDA">
              <w:t xml:space="preserve">when </w:t>
            </w:r>
            <w:r w:rsidR="00A6261C">
              <w:t>teaching foundational reading skills?</w:t>
            </w:r>
          </w:p>
          <w:p w14:paraId="50606649" w14:textId="77777777" w:rsidR="00CE1A3F" w:rsidRDefault="00CE1A3F" w:rsidP="00CE1A3F">
            <w:pPr>
              <w:pStyle w:val="Tabletextbullet"/>
              <w:numPr>
                <w:ilvl w:val="0"/>
                <w:numId w:val="0"/>
              </w:numPr>
            </w:pPr>
          </w:p>
          <w:p w14:paraId="3DC11166" w14:textId="0470A843" w:rsidR="005E129A" w:rsidRPr="00A85644" w:rsidRDefault="116AAF32" w:rsidP="006C3BCA">
            <w:pPr>
              <w:pStyle w:val="Tabletextbullet"/>
              <w:numPr>
                <w:ilvl w:val="0"/>
                <w:numId w:val="0"/>
              </w:numPr>
            </w:pPr>
            <w:r>
              <w:t>S:</w:t>
            </w:r>
            <w:r w:rsidR="49E8DC69">
              <w:t xml:space="preserve"> According to the ladder of reading, over 50% to 65% of learners need </w:t>
            </w:r>
            <w:r w:rsidR="5CD05940">
              <w:t xml:space="preserve">a structured approach </w:t>
            </w:r>
            <w:r w:rsidR="42BD4CBA">
              <w:t>to learn how to read</w:t>
            </w:r>
            <w:r w:rsidR="5CD05940">
              <w:t xml:space="preserve"> using evidence-based strategies</w:t>
            </w:r>
            <w:r w:rsidR="7499E279">
              <w:t xml:space="preserve">. </w:t>
            </w:r>
            <w:r w:rsidR="004A64B8">
              <w:t>We have</w:t>
            </w:r>
            <w:r w:rsidR="42BD4CBA">
              <w:t xml:space="preserve"> learned that s</w:t>
            </w:r>
            <w:r w:rsidR="28360824">
              <w:t>ystematic and explicit instruction provides clear, direct teaching that is logically sequenced, frequent checks for understanding, builds on prior knowledge, requires active participation, and proceeds in manageable steps.</w:t>
            </w:r>
          </w:p>
        </w:tc>
        <w:tc>
          <w:tcPr>
            <w:tcW w:w="1578" w:type="dxa"/>
          </w:tcPr>
          <w:p w14:paraId="32C54F38" w14:textId="77777777" w:rsidR="00B125BD" w:rsidRPr="00205E12" w:rsidRDefault="00B125BD" w:rsidP="00B125BD">
            <w:pPr>
              <w:pStyle w:val="Tabletext"/>
              <w:jc w:val="center"/>
            </w:pPr>
          </w:p>
        </w:tc>
      </w:tr>
      <w:tr w:rsidR="00B125BD" w:rsidRPr="00447D20" w14:paraId="047CC7AC" w14:textId="77777777" w:rsidTr="003E4701">
        <w:trPr>
          <w:cantSplit w:val="0"/>
        </w:trPr>
        <w:tc>
          <w:tcPr>
            <w:tcW w:w="2246" w:type="dxa"/>
          </w:tcPr>
          <w:p w14:paraId="2BC0BE01" w14:textId="306AC6B1" w:rsidR="00B125BD" w:rsidRDefault="00DF4C71" w:rsidP="00B125BD">
            <w:pPr>
              <w:pStyle w:val="Tabletext"/>
              <w:jc w:val="center"/>
            </w:pPr>
            <w:r>
              <w:lastRenderedPageBreak/>
              <w:t>5</w:t>
            </w:r>
            <w:r w:rsidR="00B125BD" w:rsidRPr="00205E12">
              <w:t xml:space="preserve"> mins</w:t>
            </w:r>
          </w:p>
        </w:tc>
        <w:tc>
          <w:tcPr>
            <w:tcW w:w="5530" w:type="dxa"/>
          </w:tcPr>
          <w:p w14:paraId="1C45E3F6" w14:textId="37DD2094" w:rsidR="00B125BD" w:rsidRPr="00A85644" w:rsidRDefault="00AE7D8D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E04F16">
              <w:t>(</w:t>
            </w:r>
            <w:r>
              <w:t>C</w:t>
            </w:r>
            <w:r w:rsidR="00E04F16">
              <w:t xml:space="preserve">omplete </w:t>
            </w:r>
            <w:r w:rsidR="00A6091A">
              <w:t xml:space="preserve">the </w:t>
            </w:r>
            <w:r>
              <w:t>E</w:t>
            </w:r>
            <w:r w:rsidR="00E04F16">
              <w:t xml:space="preserve">xit </w:t>
            </w:r>
            <w:r>
              <w:t>T</w:t>
            </w:r>
            <w:r w:rsidR="00E04F16">
              <w:t>icket</w:t>
            </w:r>
            <w:r w:rsidR="00A6091A">
              <w:t>.</w:t>
            </w:r>
            <w:r w:rsidR="00E04F16">
              <w:t>)</w:t>
            </w:r>
          </w:p>
        </w:tc>
        <w:tc>
          <w:tcPr>
            <w:tcW w:w="1578" w:type="dxa"/>
          </w:tcPr>
          <w:p w14:paraId="404725AA" w14:textId="76D45DA6" w:rsidR="00B125BD" w:rsidRPr="00205E12" w:rsidRDefault="00AE7D8D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7AAE3CE8" w14:textId="27CA288D" w:rsidR="00BB27BE" w:rsidRDefault="00BB27BE" w:rsidP="007B1F0B">
      <w:pPr>
        <w:pStyle w:val="Heading1"/>
        <w:spacing w:after="160"/>
      </w:pPr>
    </w:p>
    <w:p w14:paraId="0FD64E8F" w14:textId="6B3DBA79" w:rsidR="00AE7D8D" w:rsidRDefault="00AE7D8D">
      <w:pPr>
        <w:rPr>
          <w:rFonts w:asciiTheme="majorHAnsi" w:hAnsiTheme="majorHAnsi" w:cs="Open Sans"/>
          <w:bCs/>
          <w:sz w:val="28"/>
          <w:szCs w:val="20"/>
        </w:rPr>
      </w:pPr>
    </w:p>
    <w:sectPr w:rsidR="00AE7D8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089D4" w14:textId="77777777" w:rsidR="00205321" w:rsidRDefault="00205321" w:rsidP="004C62A0">
      <w:pPr>
        <w:spacing w:after="0" w:line="240" w:lineRule="auto"/>
      </w:pPr>
      <w:r>
        <w:separator/>
      </w:r>
    </w:p>
  </w:endnote>
  <w:endnote w:type="continuationSeparator" w:id="0">
    <w:p w14:paraId="33014D8F" w14:textId="77777777" w:rsidR="00205321" w:rsidRDefault="00205321" w:rsidP="004C62A0">
      <w:pPr>
        <w:spacing w:after="0" w:line="240" w:lineRule="auto"/>
      </w:pPr>
      <w:r>
        <w:continuationSeparator/>
      </w:r>
    </w:p>
  </w:endnote>
  <w:endnote w:type="continuationNotice" w:id="1">
    <w:p w14:paraId="7EEDFABF" w14:textId="77777777" w:rsidR="00205321" w:rsidRDefault="002053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FF70A50" w:rsidR="00D96D8A" w:rsidRPr="003E4701" w:rsidRDefault="003E4701" w:rsidP="003E470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7ED20" w14:textId="77777777" w:rsidR="00205321" w:rsidRDefault="00205321" w:rsidP="004C62A0">
      <w:pPr>
        <w:spacing w:after="0" w:line="240" w:lineRule="auto"/>
      </w:pPr>
      <w:r>
        <w:separator/>
      </w:r>
    </w:p>
  </w:footnote>
  <w:footnote w:type="continuationSeparator" w:id="0">
    <w:p w14:paraId="5A9F17B1" w14:textId="77777777" w:rsidR="00205321" w:rsidRDefault="00205321" w:rsidP="004C62A0">
      <w:pPr>
        <w:spacing w:after="0" w:line="240" w:lineRule="auto"/>
      </w:pPr>
      <w:r>
        <w:continuationSeparator/>
      </w:r>
    </w:p>
  </w:footnote>
  <w:footnote w:type="continuationNotice" w:id="1">
    <w:p w14:paraId="16A64D2E" w14:textId="77777777" w:rsidR="00205321" w:rsidRDefault="002053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040EB95" w:rsidR="004C62A0" w:rsidRDefault="00CA056B" w:rsidP="005A30D0">
    <w:pPr>
      <w:pStyle w:val="Header"/>
      <w:spacing w:after="120"/>
    </w:pPr>
    <w:r>
      <w:rPr>
        <w:noProof/>
      </w:rPr>
      <w:drawing>
        <wp:inline distT="0" distB="0" distL="0" distR="0" wp14:anchorId="795547B8" wp14:editId="57AD66A9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0O7B8mPipQ+jr" int2:id="ZM8CcRtm">
      <int2:state int2:value="Rejected" int2:type="AugLoop_Text_Critique"/>
    </int2:textHash>
    <int2:textHash int2:hashCode="eaNlPaTnm44oil" int2:id="Yez9z65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1DA0FA6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E93E8424"/>
    <w:lvl w:ilvl="0" w:tplc="AFE0A442">
      <w:start w:val="2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A90122"/>
    <w:multiLevelType w:val="hybridMultilevel"/>
    <w:tmpl w:val="2DC2CE16"/>
    <w:lvl w:ilvl="0" w:tplc="B5029BE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0B6A51"/>
    <w:multiLevelType w:val="hybridMultilevel"/>
    <w:tmpl w:val="F3768BAE"/>
    <w:lvl w:ilvl="0" w:tplc="63B6CC8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A4069"/>
    <w:multiLevelType w:val="hybridMultilevel"/>
    <w:tmpl w:val="5E1AA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213459"/>
    <w:multiLevelType w:val="hybridMultilevel"/>
    <w:tmpl w:val="FD2E9A20"/>
    <w:lvl w:ilvl="0" w:tplc="FFFFFFFF">
      <w:start w:val="1"/>
      <w:numFmt w:val="upp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45173"/>
    <w:multiLevelType w:val="hybridMultilevel"/>
    <w:tmpl w:val="BFDE2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7000F"/>
    <w:multiLevelType w:val="hybridMultilevel"/>
    <w:tmpl w:val="CEC26790"/>
    <w:lvl w:ilvl="0" w:tplc="BBBCB9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327F74"/>
    <w:multiLevelType w:val="hybridMultilevel"/>
    <w:tmpl w:val="98C65F84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436F61"/>
    <w:multiLevelType w:val="hybridMultilevel"/>
    <w:tmpl w:val="58D45436"/>
    <w:lvl w:ilvl="0" w:tplc="0736DB2C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766F03"/>
    <w:multiLevelType w:val="hybridMultilevel"/>
    <w:tmpl w:val="3200B7FC"/>
    <w:lvl w:ilvl="0" w:tplc="1B9C955A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560134">
    <w:abstractNumId w:val="2"/>
  </w:num>
  <w:num w:numId="2" w16cid:durableId="1584098571">
    <w:abstractNumId w:val="12"/>
  </w:num>
  <w:num w:numId="3" w16cid:durableId="313458818">
    <w:abstractNumId w:val="6"/>
  </w:num>
  <w:num w:numId="4" w16cid:durableId="383143092">
    <w:abstractNumId w:val="17"/>
  </w:num>
  <w:num w:numId="5" w16cid:durableId="723872147">
    <w:abstractNumId w:val="5"/>
  </w:num>
  <w:num w:numId="6" w16cid:durableId="1796557677">
    <w:abstractNumId w:val="22"/>
  </w:num>
  <w:num w:numId="7" w16cid:durableId="1807317286">
    <w:abstractNumId w:val="11"/>
  </w:num>
  <w:num w:numId="8" w16cid:durableId="133256092">
    <w:abstractNumId w:val="21"/>
  </w:num>
  <w:num w:numId="9" w16cid:durableId="835654591">
    <w:abstractNumId w:val="3"/>
  </w:num>
  <w:num w:numId="10" w16cid:durableId="1253271548">
    <w:abstractNumId w:val="8"/>
  </w:num>
  <w:num w:numId="11" w16cid:durableId="1762289619">
    <w:abstractNumId w:val="0"/>
  </w:num>
  <w:num w:numId="12" w16cid:durableId="1406488499">
    <w:abstractNumId w:val="7"/>
  </w:num>
  <w:num w:numId="13" w16cid:durableId="1139031220">
    <w:abstractNumId w:val="18"/>
  </w:num>
  <w:num w:numId="14" w16cid:durableId="628436572">
    <w:abstractNumId w:val="4"/>
  </w:num>
  <w:num w:numId="15" w16cid:durableId="884877303">
    <w:abstractNumId w:val="1"/>
  </w:num>
  <w:num w:numId="16" w16cid:durableId="1136290160">
    <w:abstractNumId w:val="19"/>
  </w:num>
  <w:num w:numId="17" w16cid:durableId="556816205">
    <w:abstractNumId w:val="29"/>
  </w:num>
  <w:num w:numId="18" w16cid:durableId="135606182">
    <w:abstractNumId w:val="12"/>
    <w:lvlOverride w:ilvl="0">
      <w:startOverride w:val="1"/>
    </w:lvlOverride>
  </w:num>
  <w:num w:numId="19" w16cid:durableId="1331565225">
    <w:abstractNumId w:val="12"/>
    <w:lvlOverride w:ilvl="0">
      <w:startOverride w:val="1"/>
    </w:lvlOverride>
  </w:num>
  <w:num w:numId="20" w16cid:durableId="314770755">
    <w:abstractNumId w:val="27"/>
  </w:num>
  <w:num w:numId="21" w16cid:durableId="1816794411">
    <w:abstractNumId w:val="31"/>
  </w:num>
  <w:num w:numId="22" w16cid:durableId="532230778">
    <w:abstractNumId w:val="9"/>
  </w:num>
  <w:num w:numId="23" w16cid:durableId="499007083">
    <w:abstractNumId w:val="10"/>
  </w:num>
  <w:num w:numId="24" w16cid:durableId="1134368582">
    <w:abstractNumId w:val="30"/>
  </w:num>
  <w:num w:numId="25" w16cid:durableId="771361876">
    <w:abstractNumId w:val="32"/>
  </w:num>
  <w:num w:numId="26" w16cid:durableId="1992631792">
    <w:abstractNumId w:val="14"/>
  </w:num>
  <w:num w:numId="27" w16cid:durableId="1496991448">
    <w:abstractNumId w:val="23"/>
  </w:num>
  <w:num w:numId="28" w16cid:durableId="900096216">
    <w:abstractNumId w:val="16"/>
  </w:num>
  <w:num w:numId="29" w16cid:durableId="160002035">
    <w:abstractNumId w:val="20"/>
  </w:num>
  <w:num w:numId="30" w16cid:durableId="672493295">
    <w:abstractNumId w:val="26"/>
  </w:num>
  <w:num w:numId="31" w16cid:durableId="1843353448">
    <w:abstractNumId w:val="24"/>
  </w:num>
  <w:num w:numId="32" w16cid:durableId="212926941">
    <w:abstractNumId w:val="15"/>
  </w:num>
  <w:num w:numId="33" w16cid:durableId="1435441846">
    <w:abstractNumId w:val="28"/>
  </w:num>
  <w:num w:numId="34" w16cid:durableId="123737014">
    <w:abstractNumId w:val="25"/>
  </w:num>
  <w:num w:numId="35" w16cid:durableId="1052927603">
    <w:abstractNumId w:val="13"/>
  </w:num>
  <w:num w:numId="36" w16cid:durableId="298611295">
    <w:abstractNumId w:val="3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F79"/>
    <w:rsid w:val="00014132"/>
    <w:rsid w:val="0001557D"/>
    <w:rsid w:val="00015EA8"/>
    <w:rsid w:val="00016DDB"/>
    <w:rsid w:val="000173BE"/>
    <w:rsid w:val="00017457"/>
    <w:rsid w:val="000174FC"/>
    <w:rsid w:val="000178A9"/>
    <w:rsid w:val="000229D7"/>
    <w:rsid w:val="000244E6"/>
    <w:rsid w:val="00024960"/>
    <w:rsid w:val="00025E27"/>
    <w:rsid w:val="00025F14"/>
    <w:rsid w:val="0002700A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7406"/>
    <w:rsid w:val="00047496"/>
    <w:rsid w:val="000477EF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A3"/>
    <w:rsid w:val="00061FAA"/>
    <w:rsid w:val="000625FA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7E95"/>
    <w:rsid w:val="00070022"/>
    <w:rsid w:val="00070A64"/>
    <w:rsid w:val="00071019"/>
    <w:rsid w:val="00071185"/>
    <w:rsid w:val="00072665"/>
    <w:rsid w:val="00073871"/>
    <w:rsid w:val="00073C28"/>
    <w:rsid w:val="000741B3"/>
    <w:rsid w:val="00074285"/>
    <w:rsid w:val="000742CE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B35"/>
    <w:rsid w:val="00081D97"/>
    <w:rsid w:val="00082029"/>
    <w:rsid w:val="00082554"/>
    <w:rsid w:val="00082711"/>
    <w:rsid w:val="000853C0"/>
    <w:rsid w:val="00086DFE"/>
    <w:rsid w:val="00087859"/>
    <w:rsid w:val="00087C6A"/>
    <w:rsid w:val="00090127"/>
    <w:rsid w:val="00090EFF"/>
    <w:rsid w:val="00091289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BA8"/>
    <w:rsid w:val="000A30B5"/>
    <w:rsid w:val="000A3608"/>
    <w:rsid w:val="000A4498"/>
    <w:rsid w:val="000A5534"/>
    <w:rsid w:val="000A55AB"/>
    <w:rsid w:val="000A6A37"/>
    <w:rsid w:val="000A6BF4"/>
    <w:rsid w:val="000A70DF"/>
    <w:rsid w:val="000A7119"/>
    <w:rsid w:val="000A764A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2F27"/>
    <w:rsid w:val="000C3037"/>
    <w:rsid w:val="000C585C"/>
    <w:rsid w:val="000C6884"/>
    <w:rsid w:val="000C6AA3"/>
    <w:rsid w:val="000D0A3B"/>
    <w:rsid w:val="000D148B"/>
    <w:rsid w:val="000D2097"/>
    <w:rsid w:val="000D29EC"/>
    <w:rsid w:val="000D2F33"/>
    <w:rsid w:val="000D3E55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7509"/>
    <w:rsid w:val="000E788C"/>
    <w:rsid w:val="000E7C2F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418B"/>
    <w:rsid w:val="001049F1"/>
    <w:rsid w:val="00106065"/>
    <w:rsid w:val="001107C2"/>
    <w:rsid w:val="00111937"/>
    <w:rsid w:val="00112098"/>
    <w:rsid w:val="0011222C"/>
    <w:rsid w:val="0011265A"/>
    <w:rsid w:val="00112B12"/>
    <w:rsid w:val="00113E08"/>
    <w:rsid w:val="001165FA"/>
    <w:rsid w:val="0011665E"/>
    <w:rsid w:val="0011688C"/>
    <w:rsid w:val="00116FB4"/>
    <w:rsid w:val="001175F7"/>
    <w:rsid w:val="00121103"/>
    <w:rsid w:val="001213ED"/>
    <w:rsid w:val="00121B32"/>
    <w:rsid w:val="0012224F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74F"/>
    <w:rsid w:val="00126AD8"/>
    <w:rsid w:val="00127898"/>
    <w:rsid w:val="00127B85"/>
    <w:rsid w:val="001306B2"/>
    <w:rsid w:val="00130757"/>
    <w:rsid w:val="00130D44"/>
    <w:rsid w:val="00130E1E"/>
    <w:rsid w:val="00131003"/>
    <w:rsid w:val="00132FAB"/>
    <w:rsid w:val="001351C6"/>
    <w:rsid w:val="00135237"/>
    <w:rsid w:val="00136A4C"/>
    <w:rsid w:val="00136FC1"/>
    <w:rsid w:val="00137018"/>
    <w:rsid w:val="00137728"/>
    <w:rsid w:val="0014091D"/>
    <w:rsid w:val="00140C96"/>
    <w:rsid w:val="00141737"/>
    <w:rsid w:val="001417F3"/>
    <w:rsid w:val="00142FB7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B14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B2"/>
    <w:rsid w:val="00155DB3"/>
    <w:rsid w:val="00157457"/>
    <w:rsid w:val="00157609"/>
    <w:rsid w:val="00157F63"/>
    <w:rsid w:val="001603EA"/>
    <w:rsid w:val="00161CA4"/>
    <w:rsid w:val="001621DF"/>
    <w:rsid w:val="00162811"/>
    <w:rsid w:val="00162C17"/>
    <w:rsid w:val="00163174"/>
    <w:rsid w:val="001639FF"/>
    <w:rsid w:val="00164477"/>
    <w:rsid w:val="001653E7"/>
    <w:rsid w:val="00165688"/>
    <w:rsid w:val="00166CE0"/>
    <w:rsid w:val="00166D59"/>
    <w:rsid w:val="00167350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260C"/>
    <w:rsid w:val="001826AA"/>
    <w:rsid w:val="0018354C"/>
    <w:rsid w:val="001835C3"/>
    <w:rsid w:val="001838F1"/>
    <w:rsid w:val="00183D2F"/>
    <w:rsid w:val="00184784"/>
    <w:rsid w:val="001849B6"/>
    <w:rsid w:val="0018594B"/>
    <w:rsid w:val="00185C4A"/>
    <w:rsid w:val="00186F34"/>
    <w:rsid w:val="001872F1"/>
    <w:rsid w:val="00187440"/>
    <w:rsid w:val="001875C6"/>
    <w:rsid w:val="00187880"/>
    <w:rsid w:val="00187AB4"/>
    <w:rsid w:val="001902B2"/>
    <w:rsid w:val="001903E6"/>
    <w:rsid w:val="001917CA"/>
    <w:rsid w:val="00191834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F2C"/>
    <w:rsid w:val="001A0024"/>
    <w:rsid w:val="001A0449"/>
    <w:rsid w:val="001A0D80"/>
    <w:rsid w:val="001A0EDD"/>
    <w:rsid w:val="001A0EF9"/>
    <w:rsid w:val="001A1870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E05"/>
    <w:rsid w:val="001C11F8"/>
    <w:rsid w:val="001C16F1"/>
    <w:rsid w:val="001C2FDC"/>
    <w:rsid w:val="001C33C4"/>
    <w:rsid w:val="001C3BEF"/>
    <w:rsid w:val="001C4F84"/>
    <w:rsid w:val="001C4FBA"/>
    <w:rsid w:val="001C5155"/>
    <w:rsid w:val="001C625F"/>
    <w:rsid w:val="001C6D70"/>
    <w:rsid w:val="001D067F"/>
    <w:rsid w:val="001D1532"/>
    <w:rsid w:val="001D1606"/>
    <w:rsid w:val="001D21BD"/>
    <w:rsid w:val="001D251F"/>
    <w:rsid w:val="001D4194"/>
    <w:rsid w:val="001D594C"/>
    <w:rsid w:val="001D5968"/>
    <w:rsid w:val="001D5E5C"/>
    <w:rsid w:val="001D5F02"/>
    <w:rsid w:val="001D608C"/>
    <w:rsid w:val="001D697B"/>
    <w:rsid w:val="001D707F"/>
    <w:rsid w:val="001D725C"/>
    <w:rsid w:val="001D7B5E"/>
    <w:rsid w:val="001E05B0"/>
    <w:rsid w:val="001E1ECA"/>
    <w:rsid w:val="001E1F8B"/>
    <w:rsid w:val="001E20D6"/>
    <w:rsid w:val="001E233E"/>
    <w:rsid w:val="001E2861"/>
    <w:rsid w:val="001E2C4F"/>
    <w:rsid w:val="001E2F4E"/>
    <w:rsid w:val="001E33CB"/>
    <w:rsid w:val="001E5CAA"/>
    <w:rsid w:val="001E6538"/>
    <w:rsid w:val="001E6E00"/>
    <w:rsid w:val="001E6EF0"/>
    <w:rsid w:val="001E72C2"/>
    <w:rsid w:val="001E7678"/>
    <w:rsid w:val="001F066E"/>
    <w:rsid w:val="001F0FCE"/>
    <w:rsid w:val="001F1D08"/>
    <w:rsid w:val="001F3521"/>
    <w:rsid w:val="001F3CE2"/>
    <w:rsid w:val="001F44B7"/>
    <w:rsid w:val="001F4AD8"/>
    <w:rsid w:val="001F5599"/>
    <w:rsid w:val="001F5A69"/>
    <w:rsid w:val="001F6B75"/>
    <w:rsid w:val="001F735A"/>
    <w:rsid w:val="001F7FEC"/>
    <w:rsid w:val="002011D3"/>
    <w:rsid w:val="00202300"/>
    <w:rsid w:val="002028B5"/>
    <w:rsid w:val="00204F0D"/>
    <w:rsid w:val="00205321"/>
    <w:rsid w:val="0020573E"/>
    <w:rsid w:val="002059DB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01D9"/>
    <w:rsid w:val="002211C1"/>
    <w:rsid w:val="00221747"/>
    <w:rsid w:val="0022196D"/>
    <w:rsid w:val="00221D99"/>
    <w:rsid w:val="00221FFC"/>
    <w:rsid w:val="002220E3"/>
    <w:rsid w:val="00222C7C"/>
    <w:rsid w:val="00223B83"/>
    <w:rsid w:val="00224925"/>
    <w:rsid w:val="0022584B"/>
    <w:rsid w:val="00225C03"/>
    <w:rsid w:val="0022637A"/>
    <w:rsid w:val="002264A4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44"/>
    <w:rsid w:val="00240F25"/>
    <w:rsid w:val="00241CB1"/>
    <w:rsid w:val="0024439B"/>
    <w:rsid w:val="00244648"/>
    <w:rsid w:val="0024645F"/>
    <w:rsid w:val="002467ED"/>
    <w:rsid w:val="00246A92"/>
    <w:rsid w:val="00246C66"/>
    <w:rsid w:val="00250B95"/>
    <w:rsid w:val="002513EE"/>
    <w:rsid w:val="0025303C"/>
    <w:rsid w:val="00254B97"/>
    <w:rsid w:val="00256B63"/>
    <w:rsid w:val="00257E7A"/>
    <w:rsid w:val="00257FE0"/>
    <w:rsid w:val="00260719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813"/>
    <w:rsid w:val="00266BCD"/>
    <w:rsid w:val="0026711F"/>
    <w:rsid w:val="002706DC"/>
    <w:rsid w:val="00271BAB"/>
    <w:rsid w:val="002721F1"/>
    <w:rsid w:val="00273874"/>
    <w:rsid w:val="00273D12"/>
    <w:rsid w:val="00274BBD"/>
    <w:rsid w:val="00274D26"/>
    <w:rsid w:val="0027530C"/>
    <w:rsid w:val="00275785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37D4"/>
    <w:rsid w:val="00284AF3"/>
    <w:rsid w:val="00284BF2"/>
    <w:rsid w:val="00284E9F"/>
    <w:rsid w:val="0028524E"/>
    <w:rsid w:val="00285317"/>
    <w:rsid w:val="0028598A"/>
    <w:rsid w:val="00285D77"/>
    <w:rsid w:val="002861FB"/>
    <w:rsid w:val="00286E16"/>
    <w:rsid w:val="00287D19"/>
    <w:rsid w:val="0029178B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B15FC"/>
    <w:rsid w:val="002B2211"/>
    <w:rsid w:val="002B283F"/>
    <w:rsid w:val="002B432C"/>
    <w:rsid w:val="002B4655"/>
    <w:rsid w:val="002B5038"/>
    <w:rsid w:val="002B589B"/>
    <w:rsid w:val="002B5A55"/>
    <w:rsid w:val="002C07B3"/>
    <w:rsid w:val="002C08D1"/>
    <w:rsid w:val="002C12B8"/>
    <w:rsid w:val="002C170B"/>
    <w:rsid w:val="002C2C31"/>
    <w:rsid w:val="002C3407"/>
    <w:rsid w:val="002C3FD9"/>
    <w:rsid w:val="002C43C9"/>
    <w:rsid w:val="002C53FA"/>
    <w:rsid w:val="002C55EB"/>
    <w:rsid w:val="002C628D"/>
    <w:rsid w:val="002C684D"/>
    <w:rsid w:val="002C6BDA"/>
    <w:rsid w:val="002C7102"/>
    <w:rsid w:val="002C7EE5"/>
    <w:rsid w:val="002D11F1"/>
    <w:rsid w:val="002D20BB"/>
    <w:rsid w:val="002D23D7"/>
    <w:rsid w:val="002D2D9A"/>
    <w:rsid w:val="002D352B"/>
    <w:rsid w:val="002D395F"/>
    <w:rsid w:val="002D3D0B"/>
    <w:rsid w:val="002D46EE"/>
    <w:rsid w:val="002D4D79"/>
    <w:rsid w:val="002D55BE"/>
    <w:rsid w:val="002D5DF6"/>
    <w:rsid w:val="002D68E9"/>
    <w:rsid w:val="002D68F7"/>
    <w:rsid w:val="002D6AB9"/>
    <w:rsid w:val="002D78EF"/>
    <w:rsid w:val="002E0735"/>
    <w:rsid w:val="002E185D"/>
    <w:rsid w:val="002E2853"/>
    <w:rsid w:val="002E4112"/>
    <w:rsid w:val="002E4550"/>
    <w:rsid w:val="002E58E1"/>
    <w:rsid w:val="002E5DFC"/>
    <w:rsid w:val="002E7D09"/>
    <w:rsid w:val="002F0DC9"/>
    <w:rsid w:val="002F18F6"/>
    <w:rsid w:val="002F1D55"/>
    <w:rsid w:val="002F4DD0"/>
    <w:rsid w:val="002F51DA"/>
    <w:rsid w:val="002F5A4B"/>
    <w:rsid w:val="002F5CD7"/>
    <w:rsid w:val="002F5FE4"/>
    <w:rsid w:val="002F6394"/>
    <w:rsid w:val="002F71DA"/>
    <w:rsid w:val="003001D8"/>
    <w:rsid w:val="003003A6"/>
    <w:rsid w:val="00300FCD"/>
    <w:rsid w:val="0030186F"/>
    <w:rsid w:val="003024A8"/>
    <w:rsid w:val="00302C9E"/>
    <w:rsid w:val="00302D49"/>
    <w:rsid w:val="00302F36"/>
    <w:rsid w:val="00302F88"/>
    <w:rsid w:val="0030416B"/>
    <w:rsid w:val="00304A9E"/>
    <w:rsid w:val="00304B2C"/>
    <w:rsid w:val="003054D7"/>
    <w:rsid w:val="00305851"/>
    <w:rsid w:val="003066AF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64D8"/>
    <w:rsid w:val="0032179C"/>
    <w:rsid w:val="00321C7B"/>
    <w:rsid w:val="00322468"/>
    <w:rsid w:val="00322FCB"/>
    <w:rsid w:val="00323E80"/>
    <w:rsid w:val="00324134"/>
    <w:rsid w:val="003245AB"/>
    <w:rsid w:val="0032534F"/>
    <w:rsid w:val="00325573"/>
    <w:rsid w:val="00326101"/>
    <w:rsid w:val="00326382"/>
    <w:rsid w:val="0032646C"/>
    <w:rsid w:val="0032795E"/>
    <w:rsid w:val="00327E8C"/>
    <w:rsid w:val="003307A7"/>
    <w:rsid w:val="00330D9D"/>
    <w:rsid w:val="003327AE"/>
    <w:rsid w:val="00332BAD"/>
    <w:rsid w:val="00333D3F"/>
    <w:rsid w:val="0033521B"/>
    <w:rsid w:val="00335662"/>
    <w:rsid w:val="003358D3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303A"/>
    <w:rsid w:val="00343E50"/>
    <w:rsid w:val="003450BB"/>
    <w:rsid w:val="0034614E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A6D"/>
    <w:rsid w:val="0035554E"/>
    <w:rsid w:val="00356660"/>
    <w:rsid w:val="003570B4"/>
    <w:rsid w:val="00361752"/>
    <w:rsid w:val="00362862"/>
    <w:rsid w:val="00363177"/>
    <w:rsid w:val="003631BB"/>
    <w:rsid w:val="00364244"/>
    <w:rsid w:val="00364317"/>
    <w:rsid w:val="00364F19"/>
    <w:rsid w:val="00365165"/>
    <w:rsid w:val="00365C44"/>
    <w:rsid w:val="0036686F"/>
    <w:rsid w:val="003668AA"/>
    <w:rsid w:val="00367254"/>
    <w:rsid w:val="00367505"/>
    <w:rsid w:val="00367C22"/>
    <w:rsid w:val="00370686"/>
    <w:rsid w:val="00370DB6"/>
    <w:rsid w:val="003714D7"/>
    <w:rsid w:val="00371A8A"/>
    <w:rsid w:val="00371EB2"/>
    <w:rsid w:val="0037257A"/>
    <w:rsid w:val="003733C8"/>
    <w:rsid w:val="00373D1C"/>
    <w:rsid w:val="00373E85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22AE"/>
    <w:rsid w:val="003924EB"/>
    <w:rsid w:val="00393EE1"/>
    <w:rsid w:val="00394359"/>
    <w:rsid w:val="00395210"/>
    <w:rsid w:val="003959BC"/>
    <w:rsid w:val="0039779D"/>
    <w:rsid w:val="003978B0"/>
    <w:rsid w:val="003A097F"/>
    <w:rsid w:val="003A1188"/>
    <w:rsid w:val="003A14A4"/>
    <w:rsid w:val="003A1988"/>
    <w:rsid w:val="003A24AB"/>
    <w:rsid w:val="003A4773"/>
    <w:rsid w:val="003A5ACF"/>
    <w:rsid w:val="003B148C"/>
    <w:rsid w:val="003B15B7"/>
    <w:rsid w:val="003B1C73"/>
    <w:rsid w:val="003B2408"/>
    <w:rsid w:val="003B3AD7"/>
    <w:rsid w:val="003B3E0E"/>
    <w:rsid w:val="003B4548"/>
    <w:rsid w:val="003B5134"/>
    <w:rsid w:val="003B5E3A"/>
    <w:rsid w:val="003B609B"/>
    <w:rsid w:val="003B657D"/>
    <w:rsid w:val="003B6E6B"/>
    <w:rsid w:val="003B76CF"/>
    <w:rsid w:val="003B7A7B"/>
    <w:rsid w:val="003B7AAB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D0313"/>
    <w:rsid w:val="003D0436"/>
    <w:rsid w:val="003D14FE"/>
    <w:rsid w:val="003D18A9"/>
    <w:rsid w:val="003D1D9A"/>
    <w:rsid w:val="003D1DE7"/>
    <w:rsid w:val="003D235B"/>
    <w:rsid w:val="003D2940"/>
    <w:rsid w:val="003D3572"/>
    <w:rsid w:val="003D363A"/>
    <w:rsid w:val="003D4BB2"/>
    <w:rsid w:val="003D4D2C"/>
    <w:rsid w:val="003D57F9"/>
    <w:rsid w:val="003D683D"/>
    <w:rsid w:val="003D71AB"/>
    <w:rsid w:val="003E17DB"/>
    <w:rsid w:val="003E1E46"/>
    <w:rsid w:val="003E3D25"/>
    <w:rsid w:val="003E4434"/>
    <w:rsid w:val="003E4701"/>
    <w:rsid w:val="003E5FF8"/>
    <w:rsid w:val="003E60DF"/>
    <w:rsid w:val="003E650D"/>
    <w:rsid w:val="003E6C16"/>
    <w:rsid w:val="003F10B1"/>
    <w:rsid w:val="003F16E4"/>
    <w:rsid w:val="003F184B"/>
    <w:rsid w:val="003F1871"/>
    <w:rsid w:val="003F22F1"/>
    <w:rsid w:val="003F3C99"/>
    <w:rsid w:val="003F4BD8"/>
    <w:rsid w:val="003F567D"/>
    <w:rsid w:val="003F5F69"/>
    <w:rsid w:val="003F632B"/>
    <w:rsid w:val="003F7197"/>
    <w:rsid w:val="003F74A3"/>
    <w:rsid w:val="003F773D"/>
    <w:rsid w:val="003F793C"/>
    <w:rsid w:val="00400AA8"/>
    <w:rsid w:val="00400B90"/>
    <w:rsid w:val="00400D60"/>
    <w:rsid w:val="00402834"/>
    <w:rsid w:val="00403D3E"/>
    <w:rsid w:val="004043FE"/>
    <w:rsid w:val="00404546"/>
    <w:rsid w:val="004045D3"/>
    <w:rsid w:val="00404714"/>
    <w:rsid w:val="00404C9D"/>
    <w:rsid w:val="00404F3A"/>
    <w:rsid w:val="004051B0"/>
    <w:rsid w:val="0040530D"/>
    <w:rsid w:val="00405535"/>
    <w:rsid w:val="00405C30"/>
    <w:rsid w:val="00405FBB"/>
    <w:rsid w:val="00406D27"/>
    <w:rsid w:val="004077A2"/>
    <w:rsid w:val="004079B1"/>
    <w:rsid w:val="00407D2D"/>
    <w:rsid w:val="00413B08"/>
    <w:rsid w:val="00413E82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71F9"/>
    <w:rsid w:val="00427C5A"/>
    <w:rsid w:val="0043007E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6553"/>
    <w:rsid w:val="0043782A"/>
    <w:rsid w:val="00437AC0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3468"/>
    <w:rsid w:val="00445B61"/>
    <w:rsid w:val="00445BAB"/>
    <w:rsid w:val="0044770B"/>
    <w:rsid w:val="00447847"/>
    <w:rsid w:val="00447D20"/>
    <w:rsid w:val="004507E7"/>
    <w:rsid w:val="00450D66"/>
    <w:rsid w:val="00450FE6"/>
    <w:rsid w:val="00453716"/>
    <w:rsid w:val="004542AD"/>
    <w:rsid w:val="00454580"/>
    <w:rsid w:val="004553BA"/>
    <w:rsid w:val="00455E17"/>
    <w:rsid w:val="0045649A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479"/>
    <w:rsid w:val="00473664"/>
    <w:rsid w:val="00474B39"/>
    <w:rsid w:val="00474DFB"/>
    <w:rsid w:val="00476DEF"/>
    <w:rsid w:val="00480C2E"/>
    <w:rsid w:val="00481111"/>
    <w:rsid w:val="004811C8"/>
    <w:rsid w:val="00483D4B"/>
    <w:rsid w:val="00484F53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59DA"/>
    <w:rsid w:val="00495CC6"/>
    <w:rsid w:val="004A07F0"/>
    <w:rsid w:val="004A0E1A"/>
    <w:rsid w:val="004A0E3D"/>
    <w:rsid w:val="004A27BE"/>
    <w:rsid w:val="004A2F29"/>
    <w:rsid w:val="004A3C06"/>
    <w:rsid w:val="004A462D"/>
    <w:rsid w:val="004A64B8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1BC"/>
    <w:rsid w:val="004D00A1"/>
    <w:rsid w:val="004D0114"/>
    <w:rsid w:val="004D1276"/>
    <w:rsid w:val="004D268F"/>
    <w:rsid w:val="004D32A9"/>
    <w:rsid w:val="004D3E3C"/>
    <w:rsid w:val="004D53AE"/>
    <w:rsid w:val="004D552A"/>
    <w:rsid w:val="004D6E86"/>
    <w:rsid w:val="004E0832"/>
    <w:rsid w:val="004E2690"/>
    <w:rsid w:val="004E2FF1"/>
    <w:rsid w:val="004E3F15"/>
    <w:rsid w:val="004E7EED"/>
    <w:rsid w:val="004F0003"/>
    <w:rsid w:val="004F01E6"/>
    <w:rsid w:val="004F0487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9ED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3585"/>
    <w:rsid w:val="00503F39"/>
    <w:rsid w:val="005042C4"/>
    <w:rsid w:val="00504A81"/>
    <w:rsid w:val="00504D09"/>
    <w:rsid w:val="00505168"/>
    <w:rsid w:val="00505437"/>
    <w:rsid w:val="005056BF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F79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62BE"/>
    <w:rsid w:val="005270D9"/>
    <w:rsid w:val="005274CD"/>
    <w:rsid w:val="00530CFA"/>
    <w:rsid w:val="00530F61"/>
    <w:rsid w:val="0053139A"/>
    <w:rsid w:val="00533030"/>
    <w:rsid w:val="0053331F"/>
    <w:rsid w:val="00534FEE"/>
    <w:rsid w:val="00535CDF"/>
    <w:rsid w:val="00535DCE"/>
    <w:rsid w:val="00535EF1"/>
    <w:rsid w:val="00536493"/>
    <w:rsid w:val="00537175"/>
    <w:rsid w:val="00537593"/>
    <w:rsid w:val="005379CF"/>
    <w:rsid w:val="00537C2E"/>
    <w:rsid w:val="00540D3C"/>
    <w:rsid w:val="0054414E"/>
    <w:rsid w:val="0054419D"/>
    <w:rsid w:val="00544D9E"/>
    <w:rsid w:val="005457AF"/>
    <w:rsid w:val="00545A1B"/>
    <w:rsid w:val="00545EE3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5D5D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020"/>
    <w:rsid w:val="00580743"/>
    <w:rsid w:val="00580DFF"/>
    <w:rsid w:val="00581C62"/>
    <w:rsid w:val="00581FFF"/>
    <w:rsid w:val="00582848"/>
    <w:rsid w:val="005830EF"/>
    <w:rsid w:val="00583BA7"/>
    <w:rsid w:val="00584148"/>
    <w:rsid w:val="00584C49"/>
    <w:rsid w:val="00585937"/>
    <w:rsid w:val="0058621E"/>
    <w:rsid w:val="0058627F"/>
    <w:rsid w:val="005865F4"/>
    <w:rsid w:val="00586DCA"/>
    <w:rsid w:val="005874E6"/>
    <w:rsid w:val="00587C88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0D0"/>
    <w:rsid w:val="005A37A7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1560"/>
    <w:rsid w:val="005B345F"/>
    <w:rsid w:val="005B3682"/>
    <w:rsid w:val="005B429F"/>
    <w:rsid w:val="005B482E"/>
    <w:rsid w:val="005B4FF9"/>
    <w:rsid w:val="005B5800"/>
    <w:rsid w:val="005B5A4E"/>
    <w:rsid w:val="005B65FF"/>
    <w:rsid w:val="005B6872"/>
    <w:rsid w:val="005B6AD4"/>
    <w:rsid w:val="005B7375"/>
    <w:rsid w:val="005B7587"/>
    <w:rsid w:val="005B7633"/>
    <w:rsid w:val="005C0334"/>
    <w:rsid w:val="005C1DF7"/>
    <w:rsid w:val="005C1FC2"/>
    <w:rsid w:val="005C2889"/>
    <w:rsid w:val="005C2E74"/>
    <w:rsid w:val="005C4D63"/>
    <w:rsid w:val="005C51BB"/>
    <w:rsid w:val="005C5DB7"/>
    <w:rsid w:val="005C6064"/>
    <w:rsid w:val="005C68B4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3B19"/>
    <w:rsid w:val="005E3D05"/>
    <w:rsid w:val="005E6172"/>
    <w:rsid w:val="005F01DA"/>
    <w:rsid w:val="005F02C0"/>
    <w:rsid w:val="005F0497"/>
    <w:rsid w:val="005F0D97"/>
    <w:rsid w:val="005F0E7A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5006"/>
    <w:rsid w:val="00605188"/>
    <w:rsid w:val="00605B2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4791"/>
    <w:rsid w:val="00625025"/>
    <w:rsid w:val="00625402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6C9"/>
    <w:rsid w:val="00635CC5"/>
    <w:rsid w:val="00637663"/>
    <w:rsid w:val="0064024C"/>
    <w:rsid w:val="00641381"/>
    <w:rsid w:val="00641918"/>
    <w:rsid w:val="00641C1A"/>
    <w:rsid w:val="006429CF"/>
    <w:rsid w:val="00642E3C"/>
    <w:rsid w:val="00644588"/>
    <w:rsid w:val="00645118"/>
    <w:rsid w:val="0064700A"/>
    <w:rsid w:val="00647596"/>
    <w:rsid w:val="006500DB"/>
    <w:rsid w:val="0065012A"/>
    <w:rsid w:val="006506F1"/>
    <w:rsid w:val="00650AD8"/>
    <w:rsid w:val="00650E59"/>
    <w:rsid w:val="00652F88"/>
    <w:rsid w:val="00654E81"/>
    <w:rsid w:val="0065539D"/>
    <w:rsid w:val="006554D9"/>
    <w:rsid w:val="0065573B"/>
    <w:rsid w:val="00655A07"/>
    <w:rsid w:val="00655AA6"/>
    <w:rsid w:val="00656447"/>
    <w:rsid w:val="00656CCD"/>
    <w:rsid w:val="006603F8"/>
    <w:rsid w:val="00660528"/>
    <w:rsid w:val="00660DD4"/>
    <w:rsid w:val="00660FC0"/>
    <w:rsid w:val="00661E8C"/>
    <w:rsid w:val="00662607"/>
    <w:rsid w:val="00663143"/>
    <w:rsid w:val="00664BCD"/>
    <w:rsid w:val="0066506F"/>
    <w:rsid w:val="00665996"/>
    <w:rsid w:val="00666A5B"/>
    <w:rsid w:val="0066702A"/>
    <w:rsid w:val="006679B2"/>
    <w:rsid w:val="00670D45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69A"/>
    <w:rsid w:val="00677709"/>
    <w:rsid w:val="00677981"/>
    <w:rsid w:val="0068008A"/>
    <w:rsid w:val="006813B3"/>
    <w:rsid w:val="0068163A"/>
    <w:rsid w:val="0068392B"/>
    <w:rsid w:val="006841AA"/>
    <w:rsid w:val="006856CD"/>
    <w:rsid w:val="006865C3"/>
    <w:rsid w:val="00686966"/>
    <w:rsid w:val="00686C18"/>
    <w:rsid w:val="006873AA"/>
    <w:rsid w:val="00690F1E"/>
    <w:rsid w:val="00692459"/>
    <w:rsid w:val="00692FC0"/>
    <w:rsid w:val="00693AC2"/>
    <w:rsid w:val="00694D8E"/>
    <w:rsid w:val="00695397"/>
    <w:rsid w:val="006966B8"/>
    <w:rsid w:val="00697961"/>
    <w:rsid w:val="006A00B4"/>
    <w:rsid w:val="006A0F97"/>
    <w:rsid w:val="006A12C2"/>
    <w:rsid w:val="006A14A8"/>
    <w:rsid w:val="006A1650"/>
    <w:rsid w:val="006A234F"/>
    <w:rsid w:val="006A2CD2"/>
    <w:rsid w:val="006A3184"/>
    <w:rsid w:val="006A3493"/>
    <w:rsid w:val="006A4B39"/>
    <w:rsid w:val="006A56F0"/>
    <w:rsid w:val="006A5B54"/>
    <w:rsid w:val="006A5BA1"/>
    <w:rsid w:val="006A776B"/>
    <w:rsid w:val="006A7F59"/>
    <w:rsid w:val="006B08C9"/>
    <w:rsid w:val="006B311D"/>
    <w:rsid w:val="006B3E50"/>
    <w:rsid w:val="006B4112"/>
    <w:rsid w:val="006B500E"/>
    <w:rsid w:val="006B5FCE"/>
    <w:rsid w:val="006B6242"/>
    <w:rsid w:val="006B680A"/>
    <w:rsid w:val="006B6F95"/>
    <w:rsid w:val="006C0022"/>
    <w:rsid w:val="006C0B55"/>
    <w:rsid w:val="006C0FAA"/>
    <w:rsid w:val="006C10F3"/>
    <w:rsid w:val="006C21AF"/>
    <w:rsid w:val="006C3BCA"/>
    <w:rsid w:val="006C4522"/>
    <w:rsid w:val="006C4A1B"/>
    <w:rsid w:val="006C5AE1"/>
    <w:rsid w:val="006C5B47"/>
    <w:rsid w:val="006C60E7"/>
    <w:rsid w:val="006C65E4"/>
    <w:rsid w:val="006C74B6"/>
    <w:rsid w:val="006C7BA9"/>
    <w:rsid w:val="006C7E9F"/>
    <w:rsid w:val="006C7F53"/>
    <w:rsid w:val="006D0E8D"/>
    <w:rsid w:val="006D134F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D34"/>
    <w:rsid w:val="006E30B2"/>
    <w:rsid w:val="006E32D8"/>
    <w:rsid w:val="006E3E73"/>
    <w:rsid w:val="006E43EC"/>
    <w:rsid w:val="006E44C4"/>
    <w:rsid w:val="006E4DDE"/>
    <w:rsid w:val="006E60B1"/>
    <w:rsid w:val="006E67E4"/>
    <w:rsid w:val="006E7DC3"/>
    <w:rsid w:val="006F172B"/>
    <w:rsid w:val="006F17EA"/>
    <w:rsid w:val="006F213B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553"/>
    <w:rsid w:val="00707116"/>
    <w:rsid w:val="00707C3E"/>
    <w:rsid w:val="00710332"/>
    <w:rsid w:val="007113B9"/>
    <w:rsid w:val="00711565"/>
    <w:rsid w:val="007126AD"/>
    <w:rsid w:val="00712E7D"/>
    <w:rsid w:val="007133C7"/>
    <w:rsid w:val="00713509"/>
    <w:rsid w:val="00715BF1"/>
    <w:rsid w:val="00715D73"/>
    <w:rsid w:val="00716389"/>
    <w:rsid w:val="007169C3"/>
    <w:rsid w:val="00717F3C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7A9"/>
    <w:rsid w:val="00736827"/>
    <w:rsid w:val="00736AEF"/>
    <w:rsid w:val="007408A7"/>
    <w:rsid w:val="0074143F"/>
    <w:rsid w:val="0074533A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EA5"/>
    <w:rsid w:val="00761F26"/>
    <w:rsid w:val="007627C7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3DAE"/>
    <w:rsid w:val="0077426E"/>
    <w:rsid w:val="00774278"/>
    <w:rsid w:val="007746F0"/>
    <w:rsid w:val="0077583F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2B75"/>
    <w:rsid w:val="007836B0"/>
    <w:rsid w:val="00783B9E"/>
    <w:rsid w:val="00784019"/>
    <w:rsid w:val="007844AF"/>
    <w:rsid w:val="0078497A"/>
    <w:rsid w:val="007855F6"/>
    <w:rsid w:val="0078607E"/>
    <w:rsid w:val="00786572"/>
    <w:rsid w:val="00786623"/>
    <w:rsid w:val="00786A68"/>
    <w:rsid w:val="00786BC5"/>
    <w:rsid w:val="00787905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3CE"/>
    <w:rsid w:val="007A0E38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2073"/>
    <w:rsid w:val="007C28B2"/>
    <w:rsid w:val="007C3291"/>
    <w:rsid w:val="007C348B"/>
    <w:rsid w:val="007C3CF9"/>
    <w:rsid w:val="007C43FB"/>
    <w:rsid w:val="007C546D"/>
    <w:rsid w:val="007C7991"/>
    <w:rsid w:val="007D0332"/>
    <w:rsid w:val="007D1018"/>
    <w:rsid w:val="007D228E"/>
    <w:rsid w:val="007D2D1A"/>
    <w:rsid w:val="007D2E0E"/>
    <w:rsid w:val="007D3FBD"/>
    <w:rsid w:val="007D4DDF"/>
    <w:rsid w:val="007D51F0"/>
    <w:rsid w:val="007D55F8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515"/>
    <w:rsid w:val="007F072A"/>
    <w:rsid w:val="007F08ED"/>
    <w:rsid w:val="007F0BA1"/>
    <w:rsid w:val="007F0E3C"/>
    <w:rsid w:val="007F118F"/>
    <w:rsid w:val="007F13D8"/>
    <w:rsid w:val="007F1DC8"/>
    <w:rsid w:val="007F20E7"/>
    <w:rsid w:val="007F2443"/>
    <w:rsid w:val="007F2BC2"/>
    <w:rsid w:val="007F2FE6"/>
    <w:rsid w:val="007F33BA"/>
    <w:rsid w:val="007F3A88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21B"/>
    <w:rsid w:val="00802A78"/>
    <w:rsid w:val="0080369A"/>
    <w:rsid w:val="00803B6C"/>
    <w:rsid w:val="00803D89"/>
    <w:rsid w:val="00805D5D"/>
    <w:rsid w:val="008067ED"/>
    <w:rsid w:val="00806CA3"/>
    <w:rsid w:val="008079FF"/>
    <w:rsid w:val="00807C8C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4158"/>
    <w:rsid w:val="00824534"/>
    <w:rsid w:val="008248A1"/>
    <w:rsid w:val="0082580B"/>
    <w:rsid w:val="0082673F"/>
    <w:rsid w:val="00826BCC"/>
    <w:rsid w:val="0082725C"/>
    <w:rsid w:val="0082741B"/>
    <w:rsid w:val="0082773C"/>
    <w:rsid w:val="00830627"/>
    <w:rsid w:val="00831D06"/>
    <w:rsid w:val="008328BA"/>
    <w:rsid w:val="00833156"/>
    <w:rsid w:val="0083385C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AA9"/>
    <w:rsid w:val="00840C21"/>
    <w:rsid w:val="00840F14"/>
    <w:rsid w:val="00841E5B"/>
    <w:rsid w:val="00841F95"/>
    <w:rsid w:val="008426B6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4A0F"/>
    <w:rsid w:val="00856523"/>
    <w:rsid w:val="00856FD6"/>
    <w:rsid w:val="00857E4F"/>
    <w:rsid w:val="00860A50"/>
    <w:rsid w:val="0086131F"/>
    <w:rsid w:val="008615DD"/>
    <w:rsid w:val="00861D3B"/>
    <w:rsid w:val="008620C1"/>
    <w:rsid w:val="0086220F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70AD5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80528"/>
    <w:rsid w:val="008808CA"/>
    <w:rsid w:val="00881460"/>
    <w:rsid w:val="0088183C"/>
    <w:rsid w:val="008819D2"/>
    <w:rsid w:val="00881FBD"/>
    <w:rsid w:val="008832AA"/>
    <w:rsid w:val="00884EB1"/>
    <w:rsid w:val="00885129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4852"/>
    <w:rsid w:val="0089578E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24A"/>
    <w:rsid w:val="008B6640"/>
    <w:rsid w:val="008B6887"/>
    <w:rsid w:val="008B7075"/>
    <w:rsid w:val="008B76F6"/>
    <w:rsid w:val="008B7D88"/>
    <w:rsid w:val="008C0410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4659"/>
    <w:rsid w:val="008D565F"/>
    <w:rsid w:val="008D5973"/>
    <w:rsid w:val="008D5A0B"/>
    <w:rsid w:val="008D5A39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9DE"/>
    <w:rsid w:val="008E4B23"/>
    <w:rsid w:val="008E5148"/>
    <w:rsid w:val="008E53DD"/>
    <w:rsid w:val="008E553B"/>
    <w:rsid w:val="008E55A3"/>
    <w:rsid w:val="008E59AF"/>
    <w:rsid w:val="008E677F"/>
    <w:rsid w:val="008E680B"/>
    <w:rsid w:val="008E731C"/>
    <w:rsid w:val="008E7378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2C0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ABC"/>
    <w:rsid w:val="0090366E"/>
    <w:rsid w:val="00903DB4"/>
    <w:rsid w:val="009040BC"/>
    <w:rsid w:val="00907471"/>
    <w:rsid w:val="0091081B"/>
    <w:rsid w:val="00911485"/>
    <w:rsid w:val="00912DB4"/>
    <w:rsid w:val="009137E3"/>
    <w:rsid w:val="009140C2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49DF"/>
    <w:rsid w:val="009251D4"/>
    <w:rsid w:val="009252F1"/>
    <w:rsid w:val="00925DD3"/>
    <w:rsid w:val="009268FE"/>
    <w:rsid w:val="00926CA7"/>
    <w:rsid w:val="00927A56"/>
    <w:rsid w:val="009304FB"/>
    <w:rsid w:val="0093114E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41125"/>
    <w:rsid w:val="009411D6"/>
    <w:rsid w:val="00941F96"/>
    <w:rsid w:val="009420F1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1B82"/>
    <w:rsid w:val="00952C3B"/>
    <w:rsid w:val="009536AD"/>
    <w:rsid w:val="00953EB2"/>
    <w:rsid w:val="00953ED8"/>
    <w:rsid w:val="009543CB"/>
    <w:rsid w:val="0095443C"/>
    <w:rsid w:val="00954CC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3751"/>
    <w:rsid w:val="00964226"/>
    <w:rsid w:val="00964F12"/>
    <w:rsid w:val="00966CDB"/>
    <w:rsid w:val="0096730C"/>
    <w:rsid w:val="00967AB8"/>
    <w:rsid w:val="00967FF7"/>
    <w:rsid w:val="00971F18"/>
    <w:rsid w:val="00972223"/>
    <w:rsid w:val="0097267D"/>
    <w:rsid w:val="00972E0B"/>
    <w:rsid w:val="00973614"/>
    <w:rsid w:val="00973E34"/>
    <w:rsid w:val="00975957"/>
    <w:rsid w:val="00975EC8"/>
    <w:rsid w:val="00976362"/>
    <w:rsid w:val="0097668E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A60"/>
    <w:rsid w:val="00984DD9"/>
    <w:rsid w:val="009851D6"/>
    <w:rsid w:val="00985A3C"/>
    <w:rsid w:val="00986129"/>
    <w:rsid w:val="0098618E"/>
    <w:rsid w:val="009872E9"/>
    <w:rsid w:val="00987B9C"/>
    <w:rsid w:val="00987D12"/>
    <w:rsid w:val="0099001D"/>
    <w:rsid w:val="009908B9"/>
    <w:rsid w:val="0099105B"/>
    <w:rsid w:val="009918B2"/>
    <w:rsid w:val="00992443"/>
    <w:rsid w:val="00992634"/>
    <w:rsid w:val="0099474F"/>
    <w:rsid w:val="00995675"/>
    <w:rsid w:val="0099599C"/>
    <w:rsid w:val="00996AB9"/>
    <w:rsid w:val="00996FDA"/>
    <w:rsid w:val="009A1771"/>
    <w:rsid w:val="009A180E"/>
    <w:rsid w:val="009A2D1D"/>
    <w:rsid w:val="009A3130"/>
    <w:rsid w:val="009A4217"/>
    <w:rsid w:val="009A43AC"/>
    <w:rsid w:val="009A4F7C"/>
    <w:rsid w:val="009A502F"/>
    <w:rsid w:val="009A66D2"/>
    <w:rsid w:val="009A7B5F"/>
    <w:rsid w:val="009A7F73"/>
    <w:rsid w:val="009B0675"/>
    <w:rsid w:val="009B0A2A"/>
    <w:rsid w:val="009B1FC3"/>
    <w:rsid w:val="009B285D"/>
    <w:rsid w:val="009B2E8A"/>
    <w:rsid w:val="009B2E8B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E2B"/>
    <w:rsid w:val="009C1730"/>
    <w:rsid w:val="009C1C98"/>
    <w:rsid w:val="009C3630"/>
    <w:rsid w:val="009C5193"/>
    <w:rsid w:val="009C7163"/>
    <w:rsid w:val="009C783E"/>
    <w:rsid w:val="009D00B7"/>
    <w:rsid w:val="009D0993"/>
    <w:rsid w:val="009D0A06"/>
    <w:rsid w:val="009D0DD8"/>
    <w:rsid w:val="009D1D77"/>
    <w:rsid w:val="009D2965"/>
    <w:rsid w:val="009D319E"/>
    <w:rsid w:val="009D33E2"/>
    <w:rsid w:val="009D3595"/>
    <w:rsid w:val="009D3EA8"/>
    <w:rsid w:val="009D431B"/>
    <w:rsid w:val="009D4A8E"/>
    <w:rsid w:val="009D5E37"/>
    <w:rsid w:val="009D7619"/>
    <w:rsid w:val="009E0053"/>
    <w:rsid w:val="009E0C0D"/>
    <w:rsid w:val="009E12DD"/>
    <w:rsid w:val="009E302D"/>
    <w:rsid w:val="009E33A0"/>
    <w:rsid w:val="009E4364"/>
    <w:rsid w:val="009E477E"/>
    <w:rsid w:val="009E48EF"/>
    <w:rsid w:val="009E5281"/>
    <w:rsid w:val="009E6387"/>
    <w:rsid w:val="009E659A"/>
    <w:rsid w:val="009E68E1"/>
    <w:rsid w:val="009E7454"/>
    <w:rsid w:val="009E7A6F"/>
    <w:rsid w:val="009F01D7"/>
    <w:rsid w:val="009F0359"/>
    <w:rsid w:val="009F0796"/>
    <w:rsid w:val="009F0F96"/>
    <w:rsid w:val="009F1152"/>
    <w:rsid w:val="009F2BC4"/>
    <w:rsid w:val="009F4FBF"/>
    <w:rsid w:val="009F54F2"/>
    <w:rsid w:val="009F5A63"/>
    <w:rsid w:val="009F637B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3229"/>
    <w:rsid w:val="00A13250"/>
    <w:rsid w:val="00A1330A"/>
    <w:rsid w:val="00A13691"/>
    <w:rsid w:val="00A1393D"/>
    <w:rsid w:val="00A13D7E"/>
    <w:rsid w:val="00A14560"/>
    <w:rsid w:val="00A14EAF"/>
    <w:rsid w:val="00A15AC0"/>
    <w:rsid w:val="00A17D7A"/>
    <w:rsid w:val="00A20A43"/>
    <w:rsid w:val="00A2106E"/>
    <w:rsid w:val="00A21657"/>
    <w:rsid w:val="00A21933"/>
    <w:rsid w:val="00A22DFD"/>
    <w:rsid w:val="00A233D6"/>
    <w:rsid w:val="00A2355E"/>
    <w:rsid w:val="00A23868"/>
    <w:rsid w:val="00A23D8A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929"/>
    <w:rsid w:val="00A27ED6"/>
    <w:rsid w:val="00A27EDD"/>
    <w:rsid w:val="00A30599"/>
    <w:rsid w:val="00A323A3"/>
    <w:rsid w:val="00A32A69"/>
    <w:rsid w:val="00A32D82"/>
    <w:rsid w:val="00A33022"/>
    <w:rsid w:val="00A34CAC"/>
    <w:rsid w:val="00A34EB6"/>
    <w:rsid w:val="00A368B5"/>
    <w:rsid w:val="00A37D6F"/>
    <w:rsid w:val="00A37F44"/>
    <w:rsid w:val="00A40635"/>
    <w:rsid w:val="00A41DF7"/>
    <w:rsid w:val="00A42918"/>
    <w:rsid w:val="00A42CD3"/>
    <w:rsid w:val="00A42D39"/>
    <w:rsid w:val="00A43665"/>
    <w:rsid w:val="00A43F65"/>
    <w:rsid w:val="00A44165"/>
    <w:rsid w:val="00A4431B"/>
    <w:rsid w:val="00A44EF6"/>
    <w:rsid w:val="00A46891"/>
    <w:rsid w:val="00A46BB2"/>
    <w:rsid w:val="00A47F03"/>
    <w:rsid w:val="00A51458"/>
    <w:rsid w:val="00A52659"/>
    <w:rsid w:val="00A52B65"/>
    <w:rsid w:val="00A52EB1"/>
    <w:rsid w:val="00A52F69"/>
    <w:rsid w:val="00A533A4"/>
    <w:rsid w:val="00A53AAF"/>
    <w:rsid w:val="00A546A0"/>
    <w:rsid w:val="00A551A8"/>
    <w:rsid w:val="00A55212"/>
    <w:rsid w:val="00A560D0"/>
    <w:rsid w:val="00A56D14"/>
    <w:rsid w:val="00A56E95"/>
    <w:rsid w:val="00A56F30"/>
    <w:rsid w:val="00A60388"/>
    <w:rsid w:val="00A6091A"/>
    <w:rsid w:val="00A60A38"/>
    <w:rsid w:val="00A615D4"/>
    <w:rsid w:val="00A620CD"/>
    <w:rsid w:val="00A6261C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70DAA"/>
    <w:rsid w:val="00A72A7F"/>
    <w:rsid w:val="00A72B3D"/>
    <w:rsid w:val="00A73684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216A"/>
    <w:rsid w:val="00A821C4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25CE"/>
    <w:rsid w:val="00A93A1D"/>
    <w:rsid w:val="00A942D1"/>
    <w:rsid w:val="00A947AE"/>
    <w:rsid w:val="00A94CCC"/>
    <w:rsid w:val="00A969C1"/>
    <w:rsid w:val="00A96E9C"/>
    <w:rsid w:val="00A9714E"/>
    <w:rsid w:val="00A97332"/>
    <w:rsid w:val="00A97456"/>
    <w:rsid w:val="00AA0443"/>
    <w:rsid w:val="00AA1876"/>
    <w:rsid w:val="00AA1B8A"/>
    <w:rsid w:val="00AA1F00"/>
    <w:rsid w:val="00AA2737"/>
    <w:rsid w:val="00AA278F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63C"/>
    <w:rsid w:val="00AB3F22"/>
    <w:rsid w:val="00AB4C94"/>
    <w:rsid w:val="00AB4E0D"/>
    <w:rsid w:val="00AB6A77"/>
    <w:rsid w:val="00AB6C28"/>
    <w:rsid w:val="00AB70E2"/>
    <w:rsid w:val="00AB776E"/>
    <w:rsid w:val="00AC0729"/>
    <w:rsid w:val="00AC07DE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BB7"/>
    <w:rsid w:val="00AD7EA6"/>
    <w:rsid w:val="00AE0071"/>
    <w:rsid w:val="00AE0531"/>
    <w:rsid w:val="00AE0699"/>
    <w:rsid w:val="00AE1467"/>
    <w:rsid w:val="00AE26EE"/>
    <w:rsid w:val="00AE3F17"/>
    <w:rsid w:val="00AE5FC9"/>
    <w:rsid w:val="00AE71C1"/>
    <w:rsid w:val="00AE72FC"/>
    <w:rsid w:val="00AE7D8D"/>
    <w:rsid w:val="00AF110D"/>
    <w:rsid w:val="00AF1304"/>
    <w:rsid w:val="00AF17E0"/>
    <w:rsid w:val="00AF2033"/>
    <w:rsid w:val="00AF2E70"/>
    <w:rsid w:val="00AF3855"/>
    <w:rsid w:val="00AF4309"/>
    <w:rsid w:val="00AF7312"/>
    <w:rsid w:val="00B00ADE"/>
    <w:rsid w:val="00B01650"/>
    <w:rsid w:val="00B0201C"/>
    <w:rsid w:val="00B0262C"/>
    <w:rsid w:val="00B03C58"/>
    <w:rsid w:val="00B03D83"/>
    <w:rsid w:val="00B03F36"/>
    <w:rsid w:val="00B0415C"/>
    <w:rsid w:val="00B041D9"/>
    <w:rsid w:val="00B047B7"/>
    <w:rsid w:val="00B057A4"/>
    <w:rsid w:val="00B06529"/>
    <w:rsid w:val="00B065F6"/>
    <w:rsid w:val="00B06E9B"/>
    <w:rsid w:val="00B07B8E"/>
    <w:rsid w:val="00B07E1F"/>
    <w:rsid w:val="00B11666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5AB"/>
    <w:rsid w:val="00B219B5"/>
    <w:rsid w:val="00B21FF7"/>
    <w:rsid w:val="00B227A4"/>
    <w:rsid w:val="00B25112"/>
    <w:rsid w:val="00B251EA"/>
    <w:rsid w:val="00B25708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6CF8"/>
    <w:rsid w:val="00B373DD"/>
    <w:rsid w:val="00B406B8"/>
    <w:rsid w:val="00B41582"/>
    <w:rsid w:val="00B41A04"/>
    <w:rsid w:val="00B422F4"/>
    <w:rsid w:val="00B423AE"/>
    <w:rsid w:val="00B44B0A"/>
    <w:rsid w:val="00B44C2D"/>
    <w:rsid w:val="00B455EF"/>
    <w:rsid w:val="00B47086"/>
    <w:rsid w:val="00B50571"/>
    <w:rsid w:val="00B50F6B"/>
    <w:rsid w:val="00B51570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3187"/>
    <w:rsid w:val="00B73992"/>
    <w:rsid w:val="00B739DC"/>
    <w:rsid w:val="00B744A3"/>
    <w:rsid w:val="00B74A75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36D0"/>
    <w:rsid w:val="00B83E21"/>
    <w:rsid w:val="00B84132"/>
    <w:rsid w:val="00B84542"/>
    <w:rsid w:val="00B84C8D"/>
    <w:rsid w:val="00B851B4"/>
    <w:rsid w:val="00B8525B"/>
    <w:rsid w:val="00B855C3"/>
    <w:rsid w:val="00B86052"/>
    <w:rsid w:val="00B90732"/>
    <w:rsid w:val="00B908B4"/>
    <w:rsid w:val="00B90F5F"/>
    <w:rsid w:val="00B91716"/>
    <w:rsid w:val="00B9177E"/>
    <w:rsid w:val="00B91FE7"/>
    <w:rsid w:val="00B9317E"/>
    <w:rsid w:val="00B93697"/>
    <w:rsid w:val="00B9388B"/>
    <w:rsid w:val="00B93C70"/>
    <w:rsid w:val="00B93FE5"/>
    <w:rsid w:val="00B957A9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7BE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381"/>
    <w:rsid w:val="00BC078B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C23"/>
    <w:rsid w:val="00BD15DD"/>
    <w:rsid w:val="00BD1B2F"/>
    <w:rsid w:val="00BD1E8D"/>
    <w:rsid w:val="00BD26E4"/>
    <w:rsid w:val="00BD2C91"/>
    <w:rsid w:val="00BD30F1"/>
    <w:rsid w:val="00BD3491"/>
    <w:rsid w:val="00BD3846"/>
    <w:rsid w:val="00BD38DD"/>
    <w:rsid w:val="00BD5820"/>
    <w:rsid w:val="00BD5D39"/>
    <w:rsid w:val="00BD7CA3"/>
    <w:rsid w:val="00BE0142"/>
    <w:rsid w:val="00BE132A"/>
    <w:rsid w:val="00BE13AD"/>
    <w:rsid w:val="00BE33D3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6F99"/>
    <w:rsid w:val="00BE7037"/>
    <w:rsid w:val="00BE7885"/>
    <w:rsid w:val="00BF132A"/>
    <w:rsid w:val="00BF1C82"/>
    <w:rsid w:val="00BF2F6E"/>
    <w:rsid w:val="00BF349B"/>
    <w:rsid w:val="00BF3735"/>
    <w:rsid w:val="00BF3FFA"/>
    <w:rsid w:val="00BF448E"/>
    <w:rsid w:val="00BF4C46"/>
    <w:rsid w:val="00BF6AD6"/>
    <w:rsid w:val="00BF6D26"/>
    <w:rsid w:val="00BF6DB3"/>
    <w:rsid w:val="00BF6E2E"/>
    <w:rsid w:val="00BF712F"/>
    <w:rsid w:val="00BF74C1"/>
    <w:rsid w:val="00BF7671"/>
    <w:rsid w:val="00C004DB"/>
    <w:rsid w:val="00C01083"/>
    <w:rsid w:val="00C011AA"/>
    <w:rsid w:val="00C03274"/>
    <w:rsid w:val="00C0492D"/>
    <w:rsid w:val="00C05223"/>
    <w:rsid w:val="00C055BF"/>
    <w:rsid w:val="00C066BD"/>
    <w:rsid w:val="00C06ACF"/>
    <w:rsid w:val="00C0721A"/>
    <w:rsid w:val="00C075AB"/>
    <w:rsid w:val="00C106B8"/>
    <w:rsid w:val="00C123F4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8ED"/>
    <w:rsid w:val="00C23B0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ABF"/>
    <w:rsid w:val="00C32257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0CB"/>
    <w:rsid w:val="00C46C07"/>
    <w:rsid w:val="00C47BAC"/>
    <w:rsid w:val="00C47DC9"/>
    <w:rsid w:val="00C47E59"/>
    <w:rsid w:val="00C506FB"/>
    <w:rsid w:val="00C512D1"/>
    <w:rsid w:val="00C517B8"/>
    <w:rsid w:val="00C51C8F"/>
    <w:rsid w:val="00C522CB"/>
    <w:rsid w:val="00C529C4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303C"/>
    <w:rsid w:val="00C64037"/>
    <w:rsid w:val="00C64A67"/>
    <w:rsid w:val="00C64A91"/>
    <w:rsid w:val="00C65601"/>
    <w:rsid w:val="00C659B4"/>
    <w:rsid w:val="00C65F56"/>
    <w:rsid w:val="00C67FBB"/>
    <w:rsid w:val="00C7075B"/>
    <w:rsid w:val="00C70F1E"/>
    <w:rsid w:val="00C7175C"/>
    <w:rsid w:val="00C724B8"/>
    <w:rsid w:val="00C73552"/>
    <w:rsid w:val="00C73A37"/>
    <w:rsid w:val="00C73CE7"/>
    <w:rsid w:val="00C73D4C"/>
    <w:rsid w:val="00C743D2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056B"/>
    <w:rsid w:val="00CA283E"/>
    <w:rsid w:val="00CA2AF0"/>
    <w:rsid w:val="00CA3D61"/>
    <w:rsid w:val="00CA468A"/>
    <w:rsid w:val="00CA4C92"/>
    <w:rsid w:val="00CA5580"/>
    <w:rsid w:val="00CA5991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1940"/>
    <w:rsid w:val="00CB22E2"/>
    <w:rsid w:val="00CB2749"/>
    <w:rsid w:val="00CB2973"/>
    <w:rsid w:val="00CB2EA3"/>
    <w:rsid w:val="00CB38A5"/>
    <w:rsid w:val="00CB3D3D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4CF5"/>
    <w:rsid w:val="00CC503E"/>
    <w:rsid w:val="00CC5537"/>
    <w:rsid w:val="00CC599C"/>
    <w:rsid w:val="00CC69B1"/>
    <w:rsid w:val="00CC6BF5"/>
    <w:rsid w:val="00CD0413"/>
    <w:rsid w:val="00CD05DB"/>
    <w:rsid w:val="00CD0C15"/>
    <w:rsid w:val="00CD1A94"/>
    <w:rsid w:val="00CD1B8C"/>
    <w:rsid w:val="00CD46B9"/>
    <w:rsid w:val="00CD4BD4"/>
    <w:rsid w:val="00CD55F2"/>
    <w:rsid w:val="00CD5CF5"/>
    <w:rsid w:val="00CD7F06"/>
    <w:rsid w:val="00CE009A"/>
    <w:rsid w:val="00CE041A"/>
    <w:rsid w:val="00CE1513"/>
    <w:rsid w:val="00CE17A8"/>
    <w:rsid w:val="00CE19E6"/>
    <w:rsid w:val="00CE1A3F"/>
    <w:rsid w:val="00CE218B"/>
    <w:rsid w:val="00CE39F1"/>
    <w:rsid w:val="00CE40A8"/>
    <w:rsid w:val="00CE43A8"/>
    <w:rsid w:val="00CE4FA1"/>
    <w:rsid w:val="00CE534B"/>
    <w:rsid w:val="00CE541E"/>
    <w:rsid w:val="00CE5623"/>
    <w:rsid w:val="00CE5A23"/>
    <w:rsid w:val="00CE61B7"/>
    <w:rsid w:val="00CE62D8"/>
    <w:rsid w:val="00CF1D6A"/>
    <w:rsid w:val="00CF2445"/>
    <w:rsid w:val="00CF3950"/>
    <w:rsid w:val="00CF480B"/>
    <w:rsid w:val="00CF54F5"/>
    <w:rsid w:val="00CF5E9C"/>
    <w:rsid w:val="00CF5F9F"/>
    <w:rsid w:val="00CF6C81"/>
    <w:rsid w:val="00CF7011"/>
    <w:rsid w:val="00CF7418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7571"/>
    <w:rsid w:val="00D0772B"/>
    <w:rsid w:val="00D10E6B"/>
    <w:rsid w:val="00D1218D"/>
    <w:rsid w:val="00D1223C"/>
    <w:rsid w:val="00D12432"/>
    <w:rsid w:val="00D127D9"/>
    <w:rsid w:val="00D12DD1"/>
    <w:rsid w:val="00D13C09"/>
    <w:rsid w:val="00D13D3E"/>
    <w:rsid w:val="00D13F75"/>
    <w:rsid w:val="00D14224"/>
    <w:rsid w:val="00D14353"/>
    <w:rsid w:val="00D1576B"/>
    <w:rsid w:val="00D157D9"/>
    <w:rsid w:val="00D17102"/>
    <w:rsid w:val="00D17ADC"/>
    <w:rsid w:val="00D20345"/>
    <w:rsid w:val="00D20D0B"/>
    <w:rsid w:val="00D20FEA"/>
    <w:rsid w:val="00D21630"/>
    <w:rsid w:val="00D22309"/>
    <w:rsid w:val="00D23338"/>
    <w:rsid w:val="00D23374"/>
    <w:rsid w:val="00D24404"/>
    <w:rsid w:val="00D24505"/>
    <w:rsid w:val="00D254FF"/>
    <w:rsid w:val="00D259FD"/>
    <w:rsid w:val="00D26189"/>
    <w:rsid w:val="00D268F5"/>
    <w:rsid w:val="00D2694E"/>
    <w:rsid w:val="00D27214"/>
    <w:rsid w:val="00D273BF"/>
    <w:rsid w:val="00D27DC2"/>
    <w:rsid w:val="00D31C97"/>
    <w:rsid w:val="00D33467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F7E"/>
    <w:rsid w:val="00D46031"/>
    <w:rsid w:val="00D463F4"/>
    <w:rsid w:val="00D46E74"/>
    <w:rsid w:val="00D4737F"/>
    <w:rsid w:val="00D4772A"/>
    <w:rsid w:val="00D47E41"/>
    <w:rsid w:val="00D50ACE"/>
    <w:rsid w:val="00D50F95"/>
    <w:rsid w:val="00D5116E"/>
    <w:rsid w:val="00D51473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093A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303D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5F"/>
    <w:rsid w:val="00D91217"/>
    <w:rsid w:val="00D91C5C"/>
    <w:rsid w:val="00D91F5F"/>
    <w:rsid w:val="00D929D0"/>
    <w:rsid w:val="00D947A1"/>
    <w:rsid w:val="00D94A82"/>
    <w:rsid w:val="00D94CA7"/>
    <w:rsid w:val="00D94F3A"/>
    <w:rsid w:val="00D9546F"/>
    <w:rsid w:val="00D96A2B"/>
    <w:rsid w:val="00D96D8A"/>
    <w:rsid w:val="00D978CE"/>
    <w:rsid w:val="00DA0036"/>
    <w:rsid w:val="00DA018F"/>
    <w:rsid w:val="00DA053E"/>
    <w:rsid w:val="00DA1143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896"/>
    <w:rsid w:val="00DA79ED"/>
    <w:rsid w:val="00DA79F8"/>
    <w:rsid w:val="00DB0104"/>
    <w:rsid w:val="00DB05DD"/>
    <w:rsid w:val="00DB09AF"/>
    <w:rsid w:val="00DB137D"/>
    <w:rsid w:val="00DB1656"/>
    <w:rsid w:val="00DB16B8"/>
    <w:rsid w:val="00DB2291"/>
    <w:rsid w:val="00DB2BB8"/>
    <w:rsid w:val="00DB30C5"/>
    <w:rsid w:val="00DB54CD"/>
    <w:rsid w:val="00DB5AEC"/>
    <w:rsid w:val="00DB5B77"/>
    <w:rsid w:val="00DB5BB4"/>
    <w:rsid w:val="00DB6AFA"/>
    <w:rsid w:val="00DB6CE0"/>
    <w:rsid w:val="00DB6FC9"/>
    <w:rsid w:val="00DB70C4"/>
    <w:rsid w:val="00DB7EB7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ED9"/>
    <w:rsid w:val="00DD3D30"/>
    <w:rsid w:val="00DD54FF"/>
    <w:rsid w:val="00DD5E9E"/>
    <w:rsid w:val="00DD674D"/>
    <w:rsid w:val="00DE0D63"/>
    <w:rsid w:val="00DE10E2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6FD7"/>
    <w:rsid w:val="00E171B2"/>
    <w:rsid w:val="00E17699"/>
    <w:rsid w:val="00E1798F"/>
    <w:rsid w:val="00E17B59"/>
    <w:rsid w:val="00E20089"/>
    <w:rsid w:val="00E20141"/>
    <w:rsid w:val="00E20AB1"/>
    <w:rsid w:val="00E21385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7B20"/>
    <w:rsid w:val="00E27D0E"/>
    <w:rsid w:val="00E32401"/>
    <w:rsid w:val="00E3261D"/>
    <w:rsid w:val="00E332FE"/>
    <w:rsid w:val="00E35480"/>
    <w:rsid w:val="00E355D8"/>
    <w:rsid w:val="00E35779"/>
    <w:rsid w:val="00E37E81"/>
    <w:rsid w:val="00E41157"/>
    <w:rsid w:val="00E41414"/>
    <w:rsid w:val="00E41896"/>
    <w:rsid w:val="00E41C05"/>
    <w:rsid w:val="00E42040"/>
    <w:rsid w:val="00E4348F"/>
    <w:rsid w:val="00E43BDC"/>
    <w:rsid w:val="00E4470F"/>
    <w:rsid w:val="00E45532"/>
    <w:rsid w:val="00E45C15"/>
    <w:rsid w:val="00E4640B"/>
    <w:rsid w:val="00E46CF2"/>
    <w:rsid w:val="00E47188"/>
    <w:rsid w:val="00E50906"/>
    <w:rsid w:val="00E51416"/>
    <w:rsid w:val="00E51459"/>
    <w:rsid w:val="00E51889"/>
    <w:rsid w:val="00E51BBD"/>
    <w:rsid w:val="00E521B9"/>
    <w:rsid w:val="00E527CF"/>
    <w:rsid w:val="00E5302A"/>
    <w:rsid w:val="00E53410"/>
    <w:rsid w:val="00E53FE6"/>
    <w:rsid w:val="00E56F4D"/>
    <w:rsid w:val="00E57242"/>
    <w:rsid w:val="00E573DE"/>
    <w:rsid w:val="00E6080F"/>
    <w:rsid w:val="00E60F0B"/>
    <w:rsid w:val="00E60F50"/>
    <w:rsid w:val="00E6135F"/>
    <w:rsid w:val="00E61D02"/>
    <w:rsid w:val="00E62196"/>
    <w:rsid w:val="00E627E1"/>
    <w:rsid w:val="00E662FD"/>
    <w:rsid w:val="00E6687E"/>
    <w:rsid w:val="00E6704A"/>
    <w:rsid w:val="00E67B5B"/>
    <w:rsid w:val="00E67D48"/>
    <w:rsid w:val="00E7012A"/>
    <w:rsid w:val="00E70CBB"/>
    <w:rsid w:val="00E71037"/>
    <w:rsid w:val="00E712FD"/>
    <w:rsid w:val="00E71828"/>
    <w:rsid w:val="00E72987"/>
    <w:rsid w:val="00E7380E"/>
    <w:rsid w:val="00E73B64"/>
    <w:rsid w:val="00E74E19"/>
    <w:rsid w:val="00E757A3"/>
    <w:rsid w:val="00E7619C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FAE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1801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97FE0"/>
    <w:rsid w:val="00EA102F"/>
    <w:rsid w:val="00EA1738"/>
    <w:rsid w:val="00EA1929"/>
    <w:rsid w:val="00EA3502"/>
    <w:rsid w:val="00EA3B36"/>
    <w:rsid w:val="00EA5C42"/>
    <w:rsid w:val="00EA6910"/>
    <w:rsid w:val="00EA7435"/>
    <w:rsid w:val="00EB08FD"/>
    <w:rsid w:val="00EB1174"/>
    <w:rsid w:val="00EB19F4"/>
    <w:rsid w:val="00EB2849"/>
    <w:rsid w:val="00EB51C5"/>
    <w:rsid w:val="00EB51C7"/>
    <w:rsid w:val="00EB5791"/>
    <w:rsid w:val="00EB5AAC"/>
    <w:rsid w:val="00EB69FE"/>
    <w:rsid w:val="00EC053E"/>
    <w:rsid w:val="00EC0B79"/>
    <w:rsid w:val="00EC0C85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E"/>
    <w:rsid w:val="00EC6410"/>
    <w:rsid w:val="00EC6544"/>
    <w:rsid w:val="00EC77F8"/>
    <w:rsid w:val="00ED0313"/>
    <w:rsid w:val="00ED0375"/>
    <w:rsid w:val="00ED0D55"/>
    <w:rsid w:val="00ED0D8B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74B2"/>
    <w:rsid w:val="00EE785F"/>
    <w:rsid w:val="00EE791B"/>
    <w:rsid w:val="00EF025B"/>
    <w:rsid w:val="00EF15BD"/>
    <w:rsid w:val="00EF1AC8"/>
    <w:rsid w:val="00EF2572"/>
    <w:rsid w:val="00EF4726"/>
    <w:rsid w:val="00EF498B"/>
    <w:rsid w:val="00EF49EE"/>
    <w:rsid w:val="00EF5B3A"/>
    <w:rsid w:val="00EF62E7"/>
    <w:rsid w:val="00EF683C"/>
    <w:rsid w:val="00F00304"/>
    <w:rsid w:val="00F00ECE"/>
    <w:rsid w:val="00F0197E"/>
    <w:rsid w:val="00F02843"/>
    <w:rsid w:val="00F029C8"/>
    <w:rsid w:val="00F032BA"/>
    <w:rsid w:val="00F03962"/>
    <w:rsid w:val="00F03CF5"/>
    <w:rsid w:val="00F04621"/>
    <w:rsid w:val="00F04FBE"/>
    <w:rsid w:val="00F05881"/>
    <w:rsid w:val="00F05CEE"/>
    <w:rsid w:val="00F05DD8"/>
    <w:rsid w:val="00F05FC0"/>
    <w:rsid w:val="00F06839"/>
    <w:rsid w:val="00F06A8F"/>
    <w:rsid w:val="00F112E3"/>
    <w:rsid w:val="00F11434"/>
    <w:rsid w:val="00F11DB8"/>
    <w:rsid w:val="00F12548"/>
    <w:rsid w:val="00F12D84"/>
    <w:rsid w:val="00F1386C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5FD"/>
    <w:rsid w:val="00F20BB1"/>
    <w:rsid w:val="00F20F09"/>
    <w:rsid w:val="00F22DBD"/>
    <w:rsid w:val="00F24385"/>
    <w:rsid w:val="00F246A6"/>
    <w:rsid w:val="00F2583F"/>
    <w:rsid w:val="00F25BD9"/>
    <w:rsid w:val="00F26035"/>
    <w:rsid w:val="00F2767A"/>
    <w:rsid w:val="00F27D93"/>
    <w:rsid w:val="00F30426"/>
    <w:rsid w:val="00F30602"/>
    <w:rsid w:val="00F31A44"/>
    <w:rsid w:val="00F33BEA"/>
    <w:rsid w:val="00F341D5"/>
    <w:rsid w:val="00F34607"/>
    <w:rsid w:val="00F34926"/>
    <w:rsid w:val="00F349CA"/>
    <w:rsid w:val="00F34B8B"/>
    <w:rsid w:val="00F34C1C"/>
    <w:rsid w:val="00F34CB6"/>
    <w:rsid w:val="00F34D5F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37CA"/>
    <w:rsid w:val="00F54218"/>
    <w:rsid w:val="00F548CF"/>
    <w:rsid w:val="00F54F36"/>
    <w:rsid w:val="00F54FC4"/>
    <w:rsid w:val="00F5514B"/>
    <w:rsid w:val="00F555DF"/>
    <w:rsid w:val="00F55C79"/>
    <w:rsid w:val="00F560E7"/>
    <w:rsid w:val="00F60622"/>
    <w:rsid w:val="00F60A49"/>
    <w:rsid w:val="00F60BCD"/>
    <w:rsid w:val="00F61453"/>
    <w:rsid w:val="00F61DC2"/>
    <w:rsid w:val="00F61E6A"/>
    <w:rsid w:val="00F62A32"/>
    <w:rsid w:val="00F63533"/>
    <w:rsid w:val="00F63BED"/>
    <w:rsid w:val="00F640F1"/>
    <w:rsid w:val="00F64254"/>
    <w:rsid w:val="00F642BD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77DA7"/>
    <w:rsid w:val="00F80463"/>
    <w:rsid w:val="00F80B2E"/>
    <w:rsid w:val="00F815D9"/>
    <w:rsid w:val="00F823FB"/>
    <w:rsid w:val="00F826BF"/>
    <w:rsid w:val="00F82AED"/>
    <w:rsid w:val="00F82BD2"/>
    <w:rsid w:val="00F834AA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4956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2447"/>
    <w:rsid w:val="00FA2ADC"/>
    <w:rsid w:val="00FA325C"/>
    <w:rsid w:val="00FA3473"/>
    <w:rsid w:val="00FA451A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44F7"/>
    <w:rsid w:val="00FB459E"/>
    <w:rsid w:val="00FB49D3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292"/>
    <w:rsid w:val="00FC19A2"/>
    <w:rsid w:val="00FC2B3B"/>
    <w:rsid w:val="00FC3870"/>
    <w:rsid w:val="00FC536A"/>
    <w:rsid w:val="00FC5778"/>
    <w:rsid w:val="00FC5A6E"/>
    <w:rsid w:val="00FC5D0C"/>
    <w:rsid w:val="00FC5E01"/>
    <w:rsid w:val="00FC7D61"/>
    <w:rsid w:val="00FD1782"/>
    <w:rsid w:val="00FD3762"/>
    <w:rsid w:val="00FD38A0"/>
    <w:rsid w:val="00FD497F"/>
    <w:rsid w:val="00FD521C"/>
    <w:rsid w:val="00FD536B"/>
    <w:rsid w:val="00FD5E69"/>
    <w:rsid w:val="00FD64BC"/>
    <w:rsid w:val="00FD67FC"/>
    <w:rsid w:val="00FD69B7"/>
    <w:rsid w:val="00FD74FA"/>
    <w:rsid w:val="00FE1DB3"/>
    <w:rsid w:val="00FE38EB"/>
    <w:rsid w:val="00FE4339"/>
    <w:rsid w:val="00FE4B48"/>
    <w:rsid w:val="00FE60AA"/>
    <w:rsid w:val="00FE6B85"/>
    <w:rsid w:val="00FE71BA"/>
    <w:rsid w:val="00FE7A61"/>
    <w:rsid w:val="00FF1FEA"/>
    <w:rsid w:val="00FF3DE3"/>
    <w:rsid w:val="00FF4045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9A8"/>
    <w:rsid w:val="00FF7C7D"/>
    <w:rsid w:val="05575A36"/>
    <w:rsid w:val="05622D32"/>
    <w:rsid w:val="05B3503C"/>
    <w:rsid w:val="0A5DA298"/>
    <w:rsid w:val="0B30C314"/>
    <w:rsid w:val="0BBBDAE3"/>
    <w:rsid w:val="116AAF32"/>
    <w:rsid w:val="125D3913"/>
    <w:rsid w:val="1369A225"/>
    <w:rsid w:val="16232086"/>
    <w:rsid w:val="16905AB0"/>
    <w:rsid w:val="16D9CD5B"/>
    <w:rsid w:val="1815C196"/>
    <w:rsid w:val="1A80E19E"/>
    <w:rsid w:val="1CEEE69E"/>
    <w:rsid w:val="2803F85D"/>
    <w:rsid w:val="28360824"/>
    <w:rsid w:val="29918F2D"/>
    <w:rsid w:val="2E6A8EC1"/>
    <w:rsid w:val="30A298F5"/>
    <w:rsid w:val="30E7BD09"/>
    <w:rsid w:val="312BB443"/>
    <w:rsid w:val="33AA27AF"/>
    <w:rsid w:val="3803CAD2"/>
    <w:rsid w:val="3F2A24F0"/>
    <w:rsid w:val="42BD4CBA"/>
    <w:rsid w:val="441690AB"/>
    <w:rsid w:val="44A59283"/>
    <w:rsid w:val="45E19959"/>
    <w:rsid w:val="4892ADE0"/>
    <w:rsid w:val="49E8DC69"/>
    <w:rsid w:val="4CC9B3B0"/>
    <w:rsid w:val="4E13DA18"/>
    <w:rsid w:val="4EE531DF"/>
    <w:rsid w:val="57676350"/>
    <w:rsid w:val="577DF16E"/>
    <w:rsid w:val="5CD05940"/>
    <w:rsid w:val="635CC82D"/>
    <w:rsid w:val="680F5F39"/>
    <w:rsid w:val="6A9D4B0F"/>
    <w:rsid w:val="6B0BA0EA"/>
    <w:rsid w:val="6D35781C"/>
    <w:rsid w:val="74670BB0"/>
    <w:rsid w:val="7499E279"/>
    <w:rsid w:val="77A441EE"/>
    <w:rsid w:val="7A655C6F"/>
    <w:rsid w:val="7CCE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FE253BEC-2FAC-421D-BB49-CA35D2DC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F205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https://wolfpack-works.ced.ncsu.edu/2020/09/01/managing-digital-learning-and-technology-during-a-pandemic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0BDC6F-A02C-4354-8617-C28B19D31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283</TotalTime>
  <Pages>9</Pages>
  <Words>1972</Words>
  <Characters>11244</Characters>
  <Application>Microsoft Office Word</Application>
  <DocSecurity>0</DocSecurity>
  <Lines>93</Lines>
  <Paragraphs>26</Paragraphs>
  <ScaleCrop>false</ScaleCrop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Systematic and Explicit Literacy Instruction</dc:title>
  <dc:subject>Lesson 3.02: Systematic and Explicit Literacy Instruction</dc:subject>
  <dc:creator>Texas Education Agency</dc:creator>
  <cp:keywords/>
  <dc:description/>
  <cp:lastModifiedBy>White (she/her), Whitney</cp:lastModifiedBy>
  <cp:revision>20</cp:revision>
  <dcterms:created xsi:type="dcterms:W3CDTF">2022-12-02T01:53:00Z</dcterms:created>
  <dcterms:modified xsi:type="dcterms:W3CDTF">2023-08-19T00:27:00Z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