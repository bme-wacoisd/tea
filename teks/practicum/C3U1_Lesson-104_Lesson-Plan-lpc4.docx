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07213551" w:rsidR="001B7467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AC3610">
        <w:t>1</w:t>
      </w:r>
      <w:r w:rsidR="00677709">
        <w:t>:</w:t>
      </w:r>
      <w:r w:rsidR="004446FA">
        <w:t xml:space="preserve"> </w:t>
      </w:r>
      <w:r w:rsidR="0021713D">
        <w:t>Career Exploration and Awareness</w:t>
      </w:r>
    </w:p>
    <w:p w14:paraId="4ED2FB9F" w14:textId="644CF056" w:rsidR="007B668D" w:rsidRDefault="00B40728" w:rsidP="00A72A7F">
      <w:pPr>
        <w:pStyle w:val="Heading2"/>
        <w:spacing w:after="360"/>
      </w:pPr>
      <w:r w:rsidRPr="009722B4">
        <w:t xml:space="preserve">Lesson </w:t>
      </w:r>
      <w:r w:rsidR="00E15DB4" w:rsidRPr="009722B4">
        <w:t>1</w:t>
      </w:r>
      <w:r w:rsidR="00AC3610" w:rsidRPr="009722B4">
        <w:t>.</w:t>
      </w:r>
      <w:r w:rsidR="00AE6C90">
        <w:t>0</w:t>
      </w:r>
      <w:r w:rsidR="004377AE">
        <w:t>4</w:t>
      </w:r>
      <w:r w:rsidR="000C1AB3">
        <w:t xml:space="preserve">: </w:t>
      </w:r>
      <w:r w:rsidR="00336CAC">
        <w:t>Qualities of Effective Schools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231BAC3C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217222">
              <w:t>5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5B00FE88" w14:textId="63F765C4" w:rsidR="00A969C1" w:rsidRDefault="009722B4" w:rsidP="001C0565">
            <w:pPr>
              <w:pStyle w:val="Tabletextbullet"/>
              <w:numPr>
                <w:ilvl w:val="0"/>
                <w:numId w:val="3"/>
              </w:numPr>
            </w:pPr>
            <w:r>
              <w:t>Bellringer</w:t>
            </w:r>
            <w:r w:rsidR="00DA0E4E">
              <w:t xml:space="preserve"> (</w:t>
            </w:r>
            <w:r w:rsidR="00F255ED">
              <w:t>5 mins)</w:t>
            </w:r>
          </w:p>
          <w:p w14:paraId="1F81188F" w14:textId="77AB319E" w:rsidR="00601463" w:rsidRPr="00E73B64" w:rsidRDefault="00601463" w:rsidP="00B968B7">
            <w:pPr>
              <w:pStyle w:val="Tabletextbullet"/>
              <w:numPr>
                <w:ilvl w:val="0"/>
                <w:numId w:val="0"/>
              </w:numPr>
              <w:ind w:left="504"/>
            </w:pPr>
          </w:p>
        </w:tc>
        <w:tc>
          <w:tcPr>
            <w:tcW w:w="1733" w:type="pct"/>
          </w:tcPr>
          <w:p w14:paraId="0D3F1410" w14:textId="1BC6DC52" w:rsidR="00341AE7" w:rsidRPr="00F673E2" w:rsidRDefault="00C942AC" w:rsidP="00341AE7">
            <w:pPr>
              <w:pStyle w:val="Tabletext"/>
            </w:pPr>
            <w:r w:rsidRPr="00F673E2">
              <w:t>Instruction</w:t>
            </w:r>
            <w:r w:rsidR="00341AE7" w:rsidRPr="00F673E2">
              <w:t xml:space="preserve"> </w:t>
            </w:r>
            <w:r w:rsidR="00C947A3" w:rsidRPr="00F673E2">
              <w:t>(</w:t>
            </w:r>
            <w:r w:rsidR="00F673E2" w:rsidRPr="00F673E2">
              <w:t>5</w:t>
            </w:r>
            <w:r w:rsidR="00AF279B" w:rsidRPr="00F673E2">
              <w:t xml:space="preserve"> </w:t>
            </w:r>
            <w:r w:rsidR="00341AE7" w:rsidRPr="00F673E2">
              <w:t>mins)</w:t>
            </w:r>
          </w:p>
          <w:p w14:paraId="2592D6B8" w14:textId="46AAA48C" w:rsidR="00F673E2" w:rsidRPr="00F673E2" w:rsidRDefault="00A35EA7" w:rsidP="00F673E2">
            <w:pPr>
              <w:pStyle w:val="Tabletextbullet"/>
            </w:pPr>
            <w:r w:rsidRPr="00F673E2">
              <w:t xml:space="preserve">Notes: </w:t>
            </w:r>
            <w:r w:rsidR="00F673E2" w:rsidRPr="00F673E2">
              <w:t>Introduction to Texas Effective Schools Framework</w:t>
            </w:r>
          </w:p>
          <w:p w14:paraId="1E7AFF28" w14:textId="50EF7611" w:rsidR="00E92D47" w:rsidRPr="00F673E2" w:rsidRDefault="00E92D47" w:rsidP="00F673E2">
            <w:pPr>
              <w:pStyle w:val="Tabletextbullet"/>
              <w:numPr>
                <w:ilvl w:val="0"/>
                <w:numId w:val="0"/>
              </w:numPr>
              <w:ind w:left="432"/>
            </w:pPr>
          </w:p>
        </w:tc>
        <w:tc>
          <w:tcPr>
            <w:tcW w:w="1730" w:type="pct"/>
          </w:tcPr>
          <w:p w14:paraId="6F9B66EA" w14:textId="57C40768" w:rsidR="00A969C1" w:rsidRPr="006F2C7E" w:rsidRDefault="00C942AC" w:rsidP="008A3F4E">
            <w:pPr>
              <w:pStyle w:val="Tabletext"/>
            </w:pPr>
            <w:r w:rsidRPr="006F2C7E">
              <w:t>Application (</w:t>
            </w:r>
            <w:r w:rsidR="00F673E2" w:rsidRPr="006F2C7E">
              <w:t>35</w:t>
            </w:r>
            <w:r w:rsidRPr="006F2C7E">
              <w:t xml:space="preserve"> mins)</w:t>
            </w:r>
          </w:p>
          <w:p w14:paraId="79FFC256" w14:textId="366C15AE" w:rsidR="00EF2C2F" w:rsidRPr="006F2C7E" w:rsidRDefault="00F673E2" w:rsidP="00A72A7F">
            <w:pPr>
              <w:pStyle w:val="Tabletextbullet"/>
            </w:pPr>
            <w:r w:rsidRPr="006F2C7E">
              <w:t>Research: Levers of Texas Effective Schools Framework (15 mins)</w:t>
            </w:r>
          </w:p>
          <w:p w14:paraId="31BCA64A" w14:textId="54BA3987" w:rsidR="00546452" w:rsidRPr="006F2C7E" w:rsidRDefault="00621863" w:rsidP="00A72A7F">
            <w:pPr>
              <w:pStyle w:val="Tabletextbullet"/>
            </w:pPr>
            <w:r>
              <w:t>Research Share</w:t>
            </w:r>
            <w:r w:rsidR="00520DEF" w:rsidRPr="006F2C7E">
              <w:t>:</w:t>
            </w:r>
            <w:r>
              <w:t xml:space="preserve"> </w:t>
            </w:r>
            <w:r w:rsidRPr="006F2C7E">
              <w:t>Levers of Texas Effective Schools Framework</w:t>
            </w:r>
            <w:r w:rsidR="00520DEF" w:rsidRPr="006F2C7E">
              <w:t xml:space="preserve"> </w:t>
            </w:r>
            <w:r w:rsidR="00760BB0" w:rsidRPr="006F2C7E">
              <w:t>(</w:t>
            </w:r>
            <w:r w:rsidR="00CD7B57" w:rsidRPr="006F2C7E">
              <w:t>1</w:t>
            </w:r>
            <w:r w:rsidR="006F2C7E" w:rsidRPr="006F2C7E">
              <w:t>0</w:t>
            </w:r>
            <w:r w:rsidR="00C473F0" w:rsidRPr="006F2C7E">
              <w:t xml:space="preserve"> mins)</w:t>
            </w:r>
          </w:p>
          <w:p w14:paraId="44C5DCF6" w14:textId="77777777" w:rsidR="006F2C7E" w:rsidRDefault="00C942AC" w:rsidP="006F2C7E">
            <w:pPr>
              <w:pStyle w:val="Tabletextbullet"/>
            </w:pPr>
            <w:r w:rsidRPr="006F2C7E">
              <w:t>Debrief (</w:t>
            </w:r>
            <w:r w:rsidR="00F673E2" w:rsidRPr="006F2C7E">
              <w:t>5</w:t>
            </w:r>
            <w:r w:rsidRPr="006F2C7E">
              <w:t xml:space="preserve"> min</w:t>
            </w:r>
            <w:r w:rsidR="0037640E" w:rsidRPr="006F2C7E">
              <w:t>s</w:t>
            </w:r>
            <w:r w:rsidRPr="006F2C7E">
              <w:t>)</w:t>
            </w:r>
          </w:p>
          <w:p w14:paraId="1B8734F9" w14:textId="4528AEC7" w:rsidR="00BC173C" w:rsidRPr="006F2C7E" w:rsidRDefault="00BC173C" w:rsidP="006F2C7E">
            <w:pPr>
              <w:pStyle w:val="Tabletextbullet"/>
            </w:pPr>
            <w:r w:rsidRPr="006F2C7E">
              <w:t>Exit Ticket</w:t>
            </w:r>
            <w:r w:rsidR="003412C9" w:rsidRPr="006F2C7E">
              <w:t xml:space="preserve"> (5 min</w:t>
            </w:r>
            <w:r w:rsidR="0037640E" w:rsidRPr="006F2C7E">
              <w:t>s</w:t>
            </w:r>
            <w:r w:rsidR="003412C9" w:rsidRPr="006F2C7E"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="00A26167" w:rsidRPr="00447D20" w14:paraId="2EC513B2" w14:textId="77777777" w:rsidTr="00526CB7">
        <w:trPr>
          <w:trHeight w:val="420"/>
        </w:trPr>
        <w:tc>
          <w:tcPr>
            <w:tcW w:w="1525" w:type="dxa"/>
          </w:tcPr>
          <w:p w14:paraId="5E03856C" w14:textId="2B805576" w:rsidR="00A26167" w:rsidRPr="00A72A7F" w:rsidRDefault="00A26167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</w:tcPr>
          <w:p w14:paraId="48227220" w14:textId="2164B298" w:rsidR="00A26167" w:rsidRPr="00447D20" w:rsidRDefault="00AB19A3" w:rsidP="00AB19A3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 xml:space="preserve"> 3</w:t>
            </w:r>
            <w:r w:rsidR="00A26167">
              <w:br/>
            </w:r>
          </w:p>
        </w:tc>
        <w:tc>
          <w:tcPr>
            <w:tcW w:w="7381" w:type="dxa"/>
            <w:gridSpan w:val="2"/>
          </w:tcPr>
          <w:p w14:paraId="49EB04B7" w14:textId="2FEFC058" w:rsidR="00A26167" w:rsidRDefault="00AB19A3" w:rsidP="00A26167">
            <w:pPr>
              <w:pStyle w:val="ListAlphaparens"/>
              <w:numPr>
                <w:ilvl w:val="0"/>
                <w:numId w:val="0"/>
              </w:numPr>
            </w:pPr>
            <w:r>
              <w:t xml:space="preserve">The student explores the teaching and training </w:t>
            </w:r>
            <w:r w:rsidR="0072099B">
              <w:t xml:space="preserve">field and </w:t>
            </w:r>
            <w:r>
              <w:t>profession. The student is expected to:</w:t>
            </w:r>
          </w:p>
          <w:p w14:paraId="6C81130F" w14:textId="42F8503D" w:rsidR="00AB19A3" w:rsidRPr="003D0313" w:rsidRDefault="00C175FD" w:rsidP="00C175FD">
            <w:pPr>
              <w:pStyle w:val="ListAlphaparens"/>
              <w:numPr>
                <w:ilvl w:val="0"/>
                <w:numId w:val="19"/>
              </w:numPr>
            </w:pPr>
            <w:r>
              <w:t>analyze</w:t>
            </w:r>
            <w:r w:rsidR="00336CAC">
              <w:t xml:space="preserve"> qualities of effective schools</w:t>
            </w:r>
          </w:p>
        </w:tc>
      </w:tr>
      <w:tr w:rsidR="00224925" w:rsidRPr="00447D20" w14:paraId="265F69C0" w14:textId="77777777" w:rsidTr="741C5ED6">
        <w:trPr>
          <w:trHeight w:val="42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09D0B293" w14:textId="793B4B20" w:rsidR="0075496D" w:rsidRPr="008966DD" w:rsidRDefault="006D3989" w:rsidP="00FC705B">
            <w:pPr>
              <w:pStyle w:val="Tabletextbullet"/>
            </w:pPr>
            <w:r w:rsidRPr="008966DD">
              <w:t xml:space="preserve">Describe </w:t>
            </w:r>
            <w:r w:rsidR="00336CAC">
              <w:t>the qualities of effective schools</w:t>
            </w:r>
          </w:p>
        </w:tc>
      </w:tr>
      <w:tr w:rsidR="00224925" w:rsidRPr="00D00C5A" w14:paraId="24AD592D" w14:textId="77777777" w:rsidTr="741C5ED6">
        <w:trPr>
          <w:trHeight w:val="42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0CF4C16E" w14:textId="128E1FCE" w:rsidR="007978E5" w:rsidRPr="005E6172" w:rsidRDefault="009F23B4" w:rsidP="00067C3B">
            <w:pPr>
              <w:pStyle w:val="Tabletext"/>
            </w:pPr>
            <w:r>
              <w:t xml:space="preserve">The Texas Effective Schools Framework </w:t>
            </w:r>
            <w:r w:rsidR="004345B8">
              <w:t xml:space="preserve">establishes a clear vision for what schools need to do to provide all students in Texas with a high-quality education. </w:t>
            </w:r>
            <w:r w:rsidR="003310D5">
              <w:t>In this lesson, students will explore the five levers of the framework:</w:t>
            </w:r>
            <w:r w:rsidR="00525031">
              <w:t xml:space="preserve"> strong school leadership and planning, strategic staffing, high-quality</w:t>
            </w:r>
            <w:r w:rsidR="00A1714B">
              <w:t xml:space="preserve"> instructional materials and assessments, effective instruction, and positive school culture.</w:t>
            </w:r>
          </w:p>
        </w:tc>
      </w:tr>
      <w:tr w:rsidR="00224925" w:rsidRPr="00447D20" w14:paraId="62447C42" w14:textId="77777777" w:rsidTr="00012DB0">
        <w:trPr>
          <w:cantSplit w:val="0"/>
          <w:trHeight w:val="42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49137EDE" w14:textId="3D994E7D" w:rsidR="009341B5" w:rsidRDefault="009341B5" w:rsidP="009341B5">
            <w:pPr>
              <w:pStyle w:val="Tabletext"/>
              <w:numPr>
                <w:ilvl w:val="0"/>
                <w:numId w:val="41"/>
              </w:numPr>
            </w:pPr>
            <w:r w:rsidRPr="009341B5">
              <w:t xml:space="preserve">Indicate if the statements below are true or false in describing the qualities of effective schools. </w:t>
            </w:r>
          </w:p>
          <w:p w14:paraId="1CB697A8" w14:textId="77777777" w:rsidR="00987447" w:rsidRDefault="009341B5" w:rsidP="00987447">
            <w:pPr>
              <w:pStyle w:val="Tabletext"/>
              <w:numPr>
                <w:ilvl w:val="0"/>
                <w:numId w:val="40"/>
              </w:numPr>
              <w:spacing w:before="0" w:after="0"/>
              <w:ind w:left="720"/>
            </w:pPr>
            <w:r w:rsidRPr="009341B5">
              <w:t xml:space="preserve">Effective schools have a clear vision for what schools should do to ensure an excellent education for all Texas students. </w:t>
            </w:r>
          </w:p>
          <w:p w14:paraId="454B48DB" w14:textId="7D115353" w:rsidR="009341B5" w:rsidRPr="009341B5" w:rsidRDefault="009341B5" w:rsidP="00987447">
            <w:pPr>
              <w:pStyle w:val="Tabletext"/>
              <w:numPr>
                <w:ilvl w:val="0"/>
                <w:numId w:val="40"/>
              </w:numPr>
              <w:spacing w:before="0" w:after="0"/>
              <w:ind w:left="720"/>
            </w:pPr>
            <w:r w:rsidRPr="009341B5">
              <w:t xml:space="preserve">Effective instruction plays only a small role in what ensures that schools are effective. </w:t>
            </w:r>
          </w:p>
          <w:p w14:paraId="7387422F" w14:textId="3C42D986" w:rsidR="009341B5" w:rsidRPr="009341B5" w:rsidRDefault="009341B5" w:rsidP="009341B5">
            <w:pPr>
              <w:pStyle w:val="Tabletext"/>
            </w:pPr>
            <w:r w:rsidRPr="009341B5">
              <w:t xml:space="preserve">2.  Select all that apply that describe the qualities of effective schools. </w:t>
            </w:r>
          </w:p>
          <w:p w14:paraId="2703037B" w14:textId="77777777" w:rsidR="009341B5" w:rsidRPr="009341B5" w:rsidRDefault="009341B5" w:rsidP="00987447">
            <w:pPr>
              <w:pStyle w:val="Tabletext"/>
              <w:numPr>
                <w:ilvl w:val="0"/>
                <w:numId w:val="39"/>
              </w:numPr>
              <w:spacing w:before="0" w:after="0"/>
            </w:pPr>
            <w:r w:rsidRPr="009341B5">
              <w:t xml:space="preserve">Teachers are supported and that recruitment, retention and high-quality teacher induction are a priority. </w:t>
            </w:r>
          </w:p>
          <w:p w14:paraId="39A949A5" w14:textId="77777777" w:rsidR="009341B5" w:rsidRPr="009341B5" w:rsidRDefault="009341B5" w:rsidP="00987447">
            <w:pPr>
              <w:pStyle w:val="Tabletext"/>
              <w:numPr>
                <w:ilvl w:val="0"/>
                <w:numId w:val="39"/>
              </w:numPr>
              <w:spacing w:before="0" w:after="0"/>
            </w:pPr>
            <w:r w:rsidRPr="009341B5">
              <w:t xml:space="preserve">Professional development is provided to teachers that is job embedded. </w:t>
            </w:r>
          </w:p>
          <w:p w14:paraId="2E7B0F1E" w14:textId="77777777" w:rsidR="009341B5" w:rsidRPr="009341B5" w:rsidRDefault="009341B5" w:rsidP="00987447">
            <w:pPr>
              <w:pStyle w:val="Tabletext"/>
              <w:numPr>
                <w:ilvl w:val="0"/>
                <w:numId w:val="39"/>
              </w:numPr>
              <w:spacing w:before="0" w:after="0"/>
            </w:pPr>
            <w:r w:rsidRPr="009341B5">
              <w:t>There is a focus on continuous improvement through school improvement that address causes of low performance.</w:t>
            </w:r>
          </w:p>
          <w:p w14:paraId="3605A877" w14:textId="0D089628" w:rsidR="00336CAC" w:rsidRDefault="009341B5" w:rsidP="741C5ED6">
            <w:pPr>
              <w:pStyle w:val="Tabletext"/>
              <w:numPr>
                <w:ilvl w:val="0"/>
                <w:numId w:val="39"/>
              </w:numPr>
              <w:spacing w:before="0" w:after="0"/>
            </w:pPr>
            <w:r w:rsidRPr="009341B5">
              <w:t>All of the above.</w:t>
            </w:r>
          </w:p>
          <w:p w14:paraId="05A6923A" w14:textId="4633385A" w:rsidR="00B373C8" w:rsidRPr="00D856C4" w:rsidRDefault="00B373C8" w:rsidP="741C5ED6">
            <w:pPr>
              <w:pStyle w:val="Tabletext"/>
            </w:pPr>
            <w:r w:rsidRPr="741C5ED6">
              <w:rPr>
                <w:i/>
                <w:iCs/>
              </w:rPr>
              <w:t xml:space="preserve">See Exit Ticket Answer </w:t>
            </w:r>
            <w:r w:rsidR="008A6915">
              <w:rPr>
                <w:i/>
                <w:iCs/>
              </w:rPr>
              <w:t>K</w:t>
            </w:r>
            <w:r w:rsidRPr="741C5ED6">
              <w:rPr>
                <w:i/>
                <w:iCs/>
              </w:rPr>
              <w:t>ey for exemplar response</w:t>
            </w:r>
            <w:r w:rsidR="0031342F" w:rsidRPr="741C5ED6">
              <w:rPr>
                <w:i/>
                <w:iCs/>
              </w:rPr>
              <w:t>s</w:t>
            </w:r>
            <w:r w:rsidRPr="741C5ED6">
              <w:rPr>
                <w:i/>
                <w:iCs/>
              </w:rPr>
              <w:t>.</w:t>
            </w:r>
          </w:p>
        </w:tc>
      </w:tr>
      <w:tr w:rsidR="00B045D9" w:rsidRPr="00602ABE" w14:paraId="7DCEAEA0" w14:textId="77777777" w:rsidTr="741C5ED6">
        <w:trPr>
          <w:trHeight w:val="420"/>
        </w:trPr>
        <w:tc>
          <w:tcPr>
            <w:tcW w:w="1525" w:type="dxa"/>
          </w:tcPr>
          <w:p w14:paraId="4D7BC820" w14:textId="5D955384" w:rsidR="00B045D9" w:rsidRPr="00A72A7F" w:rsidRDefault="00B045D9" w:rsidP="00DF6196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39EACFA6" w:rsidR="00B045D9" w:rsidRPr="000C1AB3" w:rsidRDefault="00B045D9" w:rsidP="00DF6196">
            <w:pPr>
              <w:pStyle w:val="Tabletext"/>
            </w:pPr>
          </w:p>
        </w:tc>
        <w:tc>
          <w:tcPr>
            <w:tcW w:w="6121" w:type="dxa"/>
          </w:tcPr>
          <w:p w14:paraId="01E308A1" w14:textId="0D3EE1B5" w:rsidR="00B045D9" w:rsidRPr="000C1AB3" w:rsidRDefault="00B045D9" w:rsidP="00DF6196">
            <w:pPr>
              <w:pStyle w:val="Tabletext"/>
            </w:pPr>
          </w:p>
        </w:tc>
      </w:tr>
    </w:tbl>
    <w:p w14:paraId="1B26D53A" w14:textId="3BCEE205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23C53F7C" w14:textId="77777777" w:rsidTr="179BD63E">
        <w:trPr>
          <w:trHeight w:val="420"/>
          <w:tblHeader/>
        </w:trPr>
        <w:tc>
          <w:tcPr>
            <w:tcW w:w="2250" w:type="dxa"/>
            <w:hideMark/>
          </w:tcPr>
          <w:p w14:paraId="6AAD4B24" w14:textId="1F7A704F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152881F7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4E0EAB0F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1E6E50" w:rsidRPr="00447D20" w14:paraId="56A85205" w14:textId="77777777" w:rsidTr="179BD63E">
        <w:trPr>
          <w:cantSplit w:val="0"/>
          <w:trHeight w:val="420"/>
        </w:trPr>
        <w:tc>
          <w:tcPr>
            <w:tcW w:w="2250" w:type="dxa"/>
          </w:tcPr>
          <w:p w14:paraId="78163F56" w14:textId="77777777" w:rsidR="001E6E50" w:rsidRDefault="001E6E50" w:rsidP="0048516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0888C553" w14:textId="44F3D623" w:rsidR="001E6E50" w:rsidRPr="001E6E50" w:rsidRDefault="008E542E" w:rsidP="00DC4D51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 xml:space="preserve">During this lesson, students will need to access the </w:t>
            </w:r>
            <w:hyperlink r:id="rId11" w:history="1">
              <w:r w:rsidR="006F5029" w:rsidRPr="006F5029">
                <w:rPr>
                  <w:rStyle w:val="Hyperlink"/>
                  <w:i/>
                  <w:iCs/>
                </w:rPr>
                <w:t xml:space="preserve">Texas </w:t>
              </w:r>
              <w:r w:rsidRPr="006F5029">
                <w:rPr>
                  <w:rStyle w:val="Hyperlink"/>
                  <w:i/>
                  <w:iCs/>
                </w:rPr>
                <w:t>Effective Schools Framework</w:t>
              </w:r>
            </w:hyperlink>
            <w:r>
              <w:rPr>
                <w:i/>
                <w:iCs/>
              </w:rPr>
              <w:t xml:space="preserve"> and explore the five levers in more depth. Plan for how students will access the framework and </w:t>
            </w:r>
            <w:r w:rsidR="00A31622">
              <w:rPr>
                <w:i/>
                <w:iCs/>
              </w:rPr>
              <w:t>information on the levers, either by accessing them online or reviewing printed copies.</w:t>
            </w:r>
          </w:p>
        </w:tc>
        <w:tc>
          <w:tcPr>
            <w:tcW w:w="1578" w:type="dxa"/>
          </w:tcPr>
          <w:p w14:paraId="0206B708" w14:textId="77777777" w:rsidR="001E6E50" w:rsidRDefault="001E6E50" w:rsidP="00485163">
            <w:pPr>
              <w:pStyle w:val="Tabletext"/>
              <w:jc w:val="center"/>
            </w:pPr>
          </w:p>
        </w:tc>
      </w:tr>
      <w:tr w:rsidR="00955B6A" w:rsidRPr="00447D20" w14:paraId="0D32C945" w14:textId="77777777" w:rsidTr="179BD63E">
        <w:trPr>
          <w:cantSplit w:val="0"/>
          <w:trHeight w:val="420"/>
        </w:trPr>
        <w:tc>
          <w:tcPr>
            <w:tcW w:w="2250" w:type="dxa"/>
          </w:tcPr>
          <w:p w14:paraId="3B096FE9" w14:textId="7B13874E" w:rsidR="00955B6A" w:rsidRDefault="00817511" w:rsidP="00485163">
            <w:pPr>
              <w:pStyle w:val="Tabletext"/>
              <w:jc w:val="center"/>
            </w:pPr>
            <w:r>
              <w:t>5</w:t>
            </w:r>
            <w:r w:rsidR="00955B6A">
              <w:t xml:space="preserve"> mins</w:t>
            </w:r>
          </w:p>
        </w:tc>
        <w:tc>
          <w:tcPr>
            <w:tcW w:w="5528" w:type="dxa"/>
          </w:tcPr>
          <w:p w14:paraId="40930A66" w14:textId="77777777" w:rsidR="004265C2" w:rsidRDefault="00955B6A" w:rsidP="00DC4D51">
            <w:pPr>
              <w:pStyle w:val="Tabletext"/>
            </w:pPr>
            <w:r w:rsidRPr="00301690">
              <w:rPr>
                <w:b/>
                <w:bCs/>
              </w:rPr>
              <w:t>Bell</w:t>
            </w:r>
            <w:r w:rsidR="00413E11">
              <w:rPr>
                <w:b/>
                <w:bCs/>
              </w:rPr>
              <w:t>r</w:t>
            </w:r>
            <w:r w:rsidR="00301690" w:rsidRPr="00301690">
              <w:rPr>
                <w:b/>
                <w:bCs/>
              </w:rPr>
              <w:t>inger:</w:t>
            </w:r>
            <w:r w:rsidR="00BE60FB">
              <w:t xml:space="preserve"> </w:t>
            </w:r>
          </w:p>
          <w:p w14:paraId="741723D8" w14:textId="36FD4922" w:rsidR="007F6730" w:rsidRPr="00BE60FB" w:rsidRDefault="00536EAE" w:rsidP="007F6730">
            <w:pPr>
              <w:pStyle w:val="Tabletext"/>
            </w:pPr>
            <w:r>
              <w:t xml:space="preserve">Based on your experiences as a student and what you have learned in </w:t>
            </w:r>
            <w:r w:rsidR="00525497">
              <w:t xml:space="preserve">this and other Education &amp; Training courses, what are the three most important characteristics </w:t>
            </w:r>
            <w:r w:rsidR="000C14EA">
              <w:t>of effective schools? Provide your reasoning.</w:t>
            </w:r>
          </w:p>
        </w:tc>
        <w:tc>
          <w:tcPr>
            <w:tcW w:w="1578" w:type="dxa"/>
          </w:tcPr>
          <w:p w14:paraId="36C70C61" w14:textId="40E2AE0F" w:rsidR="00955B6A" w:rsidRDefault="000D5EFC" w:rsidP="00485163">
            <w:pPr>
              <w:pStyle w:val="Tabletext"/>
              <w:jc w:val="center"/>
            </w:pPr>
            <w:r>
              <w:t>Student Guide</w:t>
            </w:r>
          </w:p>
        </w:tc>
      </w:tr>
      <w:tr w:rsidR="00C45C17" w:rsidRPr="00447D20" w14:paraId="5A920DAA" w14:textId="77777777" w:rsidTr="179BD63E">
        <w:trPr>
          <w:cantSplit w:val="0"/>
          <w:trHeight w:val="420"/>
        </w:trPr>
        <w:tc>
          <w:tcPr>
            <w:tcW w:w="2250" w:type="dxa"/>
          </w:tcPr>
          <w:p w14:paraId="02A630E3" w14:textId="102C3A15" w:rsidR="00C45C17" w:rsidRDefault="00A1714B" w:rsidP="00B125BD">
            <w:pPr>
              <w:pStyle w:val="Tabletext"/>
              <w:jc w:val="center"/>
            </w:pPr>
            <w:r>
              <w:t>5</w:t>
            </w:r>
            <w:r w:rsidR="00A72798">
              <w:t xml:space="preserve"> mins</w:t>
            </w:r>
          </w:p>
        </w:tc>
        <w:tc>
          <w:tcPr>
            <w:tcW w:w="5528" w:type="dxa"/>
          </w:tcPr>
          <w:p w14:paraId="7E32BA28" w14:textId="75ADF02E" w:rsidR="0036119C" w:rsidRDefault="008724B1" w:rsidP="0036119C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Notes: </w:t>
            </w:r>
            <w:r w:rsidR="00CC3C39" w:rsidRPr="00CC3C39">
              <w:rPr>
                <w:b/>
                <w:bCs/>
              </w:rPr>
              <w:t>Introduction to Texas Effective Schools Framework</w:t>
            </w:r>
          </w:p>
          <w:p w14:paraId="553863C3" w14:textId="4F6BE758" w:rsidR="002D32C3" w:rsidRDefault="002D32C3" w:rsidP="002D32C3">
            <w:pPr>
              <w:pStyle w:val="Tabletext"/>
              <w:spacing w:before="0" w:after="0"/>
            </w:pPr>
            <w:r>
              <w:t xml:space="preserve">T: </w:t>
            </w:r>
            <w:r w:rsidR="00721B88">
              <w:t>Let us</w:t>
            </w:r>
            <w:r w:rsidR="00CC3C39">
              <w:t xml:space="preserve"> do a brief share-out of the characteristics you wrote in your response to the bellringer</w:t>
            </w:r>
            <w:r w:rsidR="00721B88">
              <w:t xml:space="preserve">. </w:t>
            </w:r>
            <w:r w:rsidR="00DD3BF4">
              <w:t xml:space="preserve">We will </w:t>
            </w:r>
            <w:r w:rsidR="007A594E">
              <w:t xml:space="preserve">share responses “popcorn-style.” Just share one of your characteristics aloud; you </w:t>
            </w:r>
            <w:r w:rsidR="00721B88">
              <w:t>do not</w:t>
            </w:r>
            <w:r w:rsidR="007A594E">
              <w:t xml:space="preserve"> need to raise your hand. Please only share the characteristic, not also the rationale.</w:t>
            </w:r>
          </w:p>
          <w:p w14:paraId="1F58548F" w14:textId="77777777" w:rsidR="00471D33" w:rsidRDefault="00471D33" w:rsidP="002D32C3">
            <w:pPr>
              <w:pStyle w:val="Tabletext"/>
              <w:spacing w:before="0" w:after="0"/>
            </w:pPr>
          </w:p>
          <w:p w14:paraId="0876195D" w14:textId="35BF6748" w:rsidR="00471D33" w:rsidRDefault="00471D33" w:rsidP="002D32C3">
            <w:pPr>
              <w:pStyle w:val="Tabletext"/>
              <w:spacing w:before="0" w:after="0"/>
            </w:pPr>
            <w:r>
              <w:t>S: Answers may vary but may include:</w:t>
            </w:r>
          </w:p>
          <w:p w14:paraId="33A29BFF" w14:textId="5E4C8BE2" w:rsidR="00563664" w:rsidRPr="00195A9C" w:rsidRDefault="00563664" w:rsidP="00563664">
            <w:pPr>
              <w:pStyle w:val="Tabletext"/>
              <w:numPr>
                <w:ilvl w:val="0"/>
                <w:numId w:val="21"/>
              </w:numPr>
              <w:spacing w:before="0" w:after="0"/>
            </w:pPr>
            <w:r w:rsidRPr="00195A9C">
              <w:t>Effective teacher</w:t>
            </w:r>
          </w:p>
          <w:p w14:paraId="00475E3E" w14:textId="286DB631" w:rsidR="00563664" w:rsidRPr="00195A9C" w:rsidRDefault="00563664" w:rsidP="00563664">
            <w:pPr>
              <w:pStyle w:val="Tabletext"/>
              <w:numPr>
                <w:ilvl w:val="0"/>
                <w:numId w:val="21"/>
              </w:numPr>
              <w:spacing w:before="0" w:after="0"/>
            </w:pPr>
            <w:r w:rsidRPr="00195A9C">
              <w:t>A safe school environment</w:t>
            </w:r>
          </w:p>
          <w:p w14:paraId="4CF72F20" w14:textId="6F252020" w:rsidR="00563664" w:rsidRPr="00195A9C" w:rsidRDefault="00563664" w:rsidP="00563664">
            <w:pPr>
              <w:pStyle w:val="Tabletext"/>
              <w:numPr>
                <w:ilvl w:val="0"/>
                <w:numId w:val="21"/>
              </w:numPr>
              <w:spacing w:before="0" w:after="0"/>
            </w:pPr>
            <w:r w:rsidRPr="00195A9C">
              <w:t xml:space="preserve">Focused on </w:t>
            </w:r>
            <w:r w:rsidR="00C175FD" w:rsidRPr="00195A9C">
              <w:t>families.</w:t>
            </w:r>
          </w:p>
          <w:p w14:paraId="76AECFEB" w14:textId="02725D0B" w:rsidR="00471D33" w:rsidRPr="00195A9C" w:rsidRDefault="00563664" w:rsidP="00471D33">
            <w:pPr>
              <w:pStyle w:val="Tabletext"/>
              <w:numPr>
                <w:ilvl w:val="0"/>
                <w:numId w:val="21"/>
              </w:numPr>
              <w:spacing w:before="0" w:after="0"/>
            </w:pPr>
            <w:r w:rsidRPr="00195A9C">
              <w:t xml:space="preserve">Supportive of all students </w:t>
            </w:r>
          </w:p>
          <w:p w14:paraId="3792B35A" w14:textId="77777777" w:rsidR="00563664" w:rsidRDefault="00563664" w:rsidP="00471D33">
            <w:pPr>
              <w:pStyle w:val="Tabletext"/>
              <w:spacing w:before="0" w:after="0"/>
            </w:pPr>
          </w:p>
          <w:p w14:paraId="51E76687" w14:textId="16A53C1A" w:rsidR="00471D33" w:rsidRDefault="00471D33" w:rsidP="00471D33">
            <w:pPr>
              <w:pStyle w:val="Tabletext"/>
              <w:spacing w:before="0" w:after="0"/>
            </w:pPr>
            <w:r>
              <w:t>T:</w:t>
            </w:r>
            <w:r w:rsidR="00724A82">
              <w:t xml:space="preserve"> There are many elements of schools that determine the quali</w:t>
            </w:r>
            <w:r w:rsidR="003C7A9B">
              <w:t xml:space="preserve">ty of education provided to students. We are fortunate that, in Texas, </w:t>
            </w:r>
            <w:r w:rsidR="00EE018A">
              <w:t xml:space="preserve">there is a framework that summarizes the </w:t>
            </w:r>
            <w:r w:rsidR="005576C1">
              <w:t xml:space="preserve">key </w:t>
            </w:r>
            <w:r w:rsidR="0049268A">
              <w:t>ideas</w:t>
            </w:r>
            <w:r w:rsidR="005576C1">
              <w:t xml:space="preserve">. </w:t>
            </w:r>
            <w:r w:rsidR="00721B88">
              <w:t>It is</w:t>
            </w:r>
            <w:r w:rsidR="005576C1">
              <w:t xml:space="preserve"> called the Texas Effective Schools F</w:t>
            </w:r>
            <w:r w:rsidR="001A589A">
              <w:t>ramework. It</w:t>
            </w:r>
            <w:r w:rsidR="00D719C5">
              <w:t xml:space="preserve"> is</w:t>
            </w:r>
            <w:r w:rsidR="001A589A">
              <w:t xml:space="preserve"> </w:t>
            </w:r>
            <w:r w:rsidR="001A589A" w:rsidRPr="001A589A">
              <w:t>a clear vision for what schools need to do to provide all students in Texas with a high-quality education</w:t>
            </w:r>
            <w:r w:rsidR="0049268A">
              <w:t>.</w:t>
            </w:r>
          </w:p>
          <w:p w14:paraId="5558D652" w14:textId="77777777" w:rsidR="0049268A" w:rsidRDefault="0049268A" w:rsidP="00471D33">
            <w:pPr>
              <w:pStyle w:val="Tabletext"/>
              <w:spacing w:before="0" w:after="0"/>
            </w:pPr>
          </w:p>
          <w:p w14:paraId="74C5E629" w14:textId="6A6C02A2" w:rsidR="0049268A" w:rsidRDefault="0049268A" w:rsidP="00471D33">
            <w:pPr>
              <w:pStyle w:val="Tabletext"/>
              <w:spacing w:before="0" w:after="0"/>
            </w:pPr>
            <w:r>
              <w:t>S: (</w:t>
            </w:r>
            <w:r w:rsidR="00F767DD">
              <w:t>Add description to graphic organizer in Student Guide.)</w:t>
            </w:r>
          </w:p>
          <w:p w14:paraId="0B7FEF2C" w14:textId="77777777" w:rsidR="00B52B3C" w:rsidRDefault="00B52B3C" w:rsidP="00471D33">
            <w:pPr>
              <w:pStyle w:val="Tabletext"/>
              <w:spacing w:before="0" w:after="0"/>
            </w:pPr>
          </w:p>
          <w:p w14:paraId="1CE2E71E" w14:textId="69136909" w:rsidR="00B52B3C" w:rsidRDefault="00B52B3C" w:rsidP="00471D33">
            <w:pPr>
              <w:pStyle w:val="Tabletext"/>
              <w:spacing w:before="0" w:after="0"/>
            </w:pPr>
            <w:r>
              <w:t xml:space="preserve">T: There are five levers in the framework. </w:t>
            </w:r>
            <w:r w:rsidR="00721B88">
              <w:t>Let us</w:t>
            </w:r>
            <w:r w:rsidR="00C24AF0">
              <w:t xml:space="preserve"> set aside education and consider a machine or other piece of equipment for a moment. What is a lever?</w:t>
            </w:r>
          </w:p>
          <w:p w14:paraId="185A5C47" w14:textId="77777777" w:rsidR="00C24AF0" w:rsidRDefault="00C24AF0" w:rsidP="00471D33">
            <w:pPr>
              <w:pStyle w:val="Tabletext"/>
              <w:spacing w:before="0" w:after="0"/>
            </w:pPr>
          </w:p>
          <w:p w14:paraId="621DA274" w14:textId="1939701E" w:rsidR="00C24AF0" w:rsidRDefault="00C24AF0" w:rsidP="00471D33">
            <w:pPr>
              <w:pStyle w:val="Tabletext"/>
              <w:spacing w:before="0" w:after="0"/>
            </w:pPr>
            <w:r>
              <w:t xml:space="preserve">S: </w:t>
            </w:r>
            <w:r w:rsidR="00721B88">
              <w:t>It is</w:t>
            </w:r>
            <w:r>
              <w:t xml:space="preserve"> a part of a machine that makes something happen when you pull it.</w:t>
            </w:r>
          </w:p>
          <w:p w14:paraId="6B51D7A4" w14:textId="77777777" w:rsidR="00C24AF0" w:rsidRDefault="00C24AF0" w:rsidP="00471D33">
            <w:pPr>
              <w:pStyle w:val="Tabletext"/>
              <w:spacing w:before="0" w:after="0"/>
            </w:pPr>
          </w:p>
          <w:p w14:paraId="1D98DBD9" w14:textId="77777777" w:rsidR="00CC40FC" w:rsidRDefault="00C24AF0" w:rsidP="00471D33">
            <w:pPr>
              <w:pStyle w:val="Tabletext"/>
              <w:spacing w:before="0" w:after="0"/>
            </w:pPr>
            <w:r>
              <w:t xml:space="preserve">T: </w:t>
            </w:r>
            <w:r w:rsidR="002053A9">
              <w:t xml:space="preserve">If we apply that general idea to the Effective Schools Framework, </w:t>
            </w:r>
            <w:r w:rsidR="008B651A">
              <w:t xml:space="preserve">levers in the framework are the things that schools need to do </w:t>
            </w:r>
            <w:r w:rsidR="00496D03">
              <w:t>to</w:t>
            </w:r>
            <w:r w:rsidR="008B651A">
              <w:t xml:space="preserve"> be effective.</w:t>
            </w:r>
            <w:r w:rsidR="00496D03">
              <w:t xml:space="preserve"> There are five levers:</w:t>
            </w:r>
          </w:p>
          <w:p w14:paraId="0FB8FFD9" w14:textId="77777777" w:rsidR="00D719C5" w:rsidRDefault="00CC40FC" w:rsidP="00CC40FC">
            <w:pPr>
              <w:pStyle w:val="Tabletext"/>
              <w:numPr>
                <w:ilvl w:val="0"/>
                <w:numId w:val="44"/>
              </w:numPr>
              <w:spacing w:before="0" w:after="0"/>
            </w:pPr>
            <w:r>
              <w:t>Strong school leadership and planning</w:t>
            </w:r>
          </w:p>
          <w:p w14:paraId="49D4ADEF" w14:textId="6496FEC7" w:rsidR="00CC40FC" w:rsidRDefault="00CC40FC" w:rsidP="00CC40FC">
            <w:pPr>
              <w:pStyle w:val="Tabletext"/>
              <w:numPr>
                <w:ilvl w:val="0"/>
                <w:numId w:val="44"/>
              </w:numPr>
              <w:spacing w:before="0" w:after="0"/>
            </w:pPr>
            <w:r>
              <w:t>Strategic staffing</w:t>
            </w:r>
          </w:p>
          <w:p w14:paraId="7236F401" w14:textId="25960460" w:rsidR="007E373E" w:rsidRDefault="007E373E" w:rsidP="007E373E">
            <w:pPr>
              <w:pStyle w:val="Tabletext"/>
              <w:numPr>
                <w:ilvl w:val="0"/>
                <w:numId w:val="44"/>
              </w:numPr>
              <w:spacing w:before="0" w:after="0"/>
            </w:pPr>
            <w:r>
              <w:t>Positive school culture</w:t>
            </w:r>
          </w:p>
          <w:p w14:paraId="67C36F8E" w14:textId="77777777" w:rsidR="00CC40FC" w:rsidRDefault="00CC40FC" w:rsidP="00CC40FC">
            <w:pPr>
              <w:pStyle w:val="Tabletext"/>
              <w:numPr>
                <w:ilvl w:val="0"/>
                <w:numId w:val="44"/>
              </w:numPr>
              <w:spacing w:before="0" w:after="0"/>
            </w:pPr>
            <w:r>
              <w:t>High-quality instructional materials and assessments</w:t>
            </w:r>
          </w:p>
          <w:p w14:paraId="4AAAC95A" w14:textId="77777777" w:rsidR="00CC40FC" w:rsidRDefault="00CC40FC" w:rsidP="00CC40FC">
            <w:pPr>
              <w:pStyle w:val="Tabletext"/>
              <w:numPr>
                <w:ilvl w:val="0"/>
                <w:numId w:val="44"/>
              </w:numPr>
              <w:spacing w:before="0" w:after="0"/>
            </w:pPr>
            <w:r>
              <w:t>Effective instruction</w:t>
            </w:r>
          </w:p>
          <w:p w14:paraId="2AEF5599" w14:textId="77777777" w:rsidR="00853AC4" w:rsidRDefault="00853AC4" w:rsidP="00853AC4">
            <w:pPr>
              <w:pStyle w:val="Tabletext"/>
              <w:spacing w:before="0" w:after="0"/>
            </w:pPr>
          </w:p>
          <w:p w14:paraId="3CAE2D09" w14:textId="0716947C" w:rsidR="00C45C17" w:rsidRPr="00657EB9" w:rsidRDefault="00853AC4" w:rsidP="00853AC4">
            <w:pPr>
              <w:pStyle w:val="Tabletext"/>
              <w:spacing w:before="0"/>
            </w:pPr>
            <w:r>
              <w:t>S: (Fill in levers in graphic organizer in Student Guide.)</w:t>
            </w:r>
          </w:p>
        </w:tc>
        <w:tc>
          <w:tcPr>
            <w:tcW w:w="1578" w:type="dxa"/>
          </w:tcPr>
          <w:p w14:paraId="0102916F" w14:textId="21A08C5F" w:rsidR="00C45C17" w:rsidRDefault="0095419A" w:rsidP="00B125BD">
            <w:pPr>
              <w:pStyle w:val="Tabletext"/>
              <w:jc w:val="center"/>
            </w:pPr>
            <w:r>
              <w:t>Student Guide</w:t>
            </w:r>
          </w:p>
        </w:tc>
      </w:tr>
      <w:tr w:rsidR="00B125BD" w:rsidRPr="00447D20" w14:paraId="028CE406" w14:textId="77777777" w:rsidTr="179BD63E">
        <w:trPr>
          <w:cantSplit w:val="0"/>
          <w:trHeight w:val="420"/>
        </w:trPr>
        <w:tc>
          <w:tcPr>
            <w:tcW w:w="2250" w:type="dxa"/>
          </w:tcPr>
          <w:p w14:paraId="3737C0F3" w14:textId="65D4BB93" w:rsidR="00B125BD" w:rsidRDefault="000247EA" w:rsidP="00B125BD">
            <w:pPr>
              <w:pStyle w:val="Tabletext"/>
              <w:jc w:val="center"/>
            </w:pPr>
            <w:r>
              <w:t>1</w:t>
            </w:r>
            <w:r w:rsidR="00052E27"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74C800E7" w14:textId="77777777" w:rsidR="00541D9F" w:rsidRDefault="00853AC4" w:rsidP="00541D9F">
            <w:pPr>
              <w:pStyle w:val="Tabletext"/>
              <w:rPr>
                <w:b/>
                <w:bCs/>
              </w:rPr>
            </w:pPr>
            <w:r w:rsidRPr="00853AC4">
              <w:rPr>
                <w:b/>
                <w:bCs/>
              </w:rPr>
              <w:t xml:space="preserve">Research: Levers of Texas Effective Schools Framework </w:t>
            </w:r>
          </w:p>
          <w:p w14:paraId="0D0D4AF9" w14:textId="792183FB" w:rsidR="0075504F" w:rsidRDefault="00BC6035" w:rsidP="00BC6035">
            <w:pPr>
              <w:pStyle w:val="Tabletext"/>
              <w:spacing w:before="0" w:after="0"/>
            </w:pPr>
            <w:r>
              <w:t xml:space="preserve">T: </w:t>
            </w:r>
            <w:r w:rsidR="00D3556A">
              <w:t xml:space="preserve">Now, </w:t>
            </w:r>
            <w:r w:rsidR="00721B88">
              <w:t>you will</w:t>
            </w:r>
            <w:r w:rsidR="00D3556A">
              <w:t xml:space="preserve"> have an opportunity to dig into one of the levers in more depth.</w:t>
            </w:r>
            <w:r w:rsidR="00384541">
              <w:t xml:space="preserve"> We will examine one lever together, and then </w:t>
            </w:r>
            <w:r w:rsidR="00721B88">
              <w:t>we will</w:t>
            </w:r>
            <w:r w:rsidR="00384541">
              <w:t xml:space="preserve"> divide into four</w:t>
            </w:r>
            <w:r w:rsidR="00D3556A">
              <w:t xml:space="preserve"> groups. I will then assign </w:t>
            </w:r>
            <w:r w:rsidR="009C1B55">
              <w:t xml:space="preserve">one of the remaining levers </w:t>
            </w:r>
            <w:r w:rsidR="00D3556A">
              <w:t>to each group.</w:t>
            </w:r>
          </w:p>
          <w:p w14:paraId="46F51AEE" w14:textId="4035D6AC" w:rsidR="00DB79A7" w:rsidRDefault="00DB79A7" w:rsidP="00BC6035">
            <w:pPr>
              <w:pStyle w:val="Tabletext"/>
              <w:spacing w:before="0" w:after="0"/>
            </w:pPr>
          </w:p>
          <w:p w14:paraId="6C794BD0" w14:textId="42EC3F27" w:rsidR="00DB79A7" w:rsidRDefault="004A4DD5" w:rsidP="00BC6035">
            <w:pPr>
              <w:pStyle w:val="Tabletext"/>
              <w:spacing w:before="0" w:after="0"/>
            </w:pPr>
            <w:r>
              <w:t xml:space="preserve">T: </w:t>
            </w:r>
            <w:r w:rsidR="00721B88">
              <w:t>We are</w:t>
            </w:r>
            <w:r>
              <w:t xml:space="preserve"> going to look at Strong School Leadership and Planning together. </w:t>
            </w:r>
            <w:r w:rsidR="0057119C">
              <w:t>Fill in the blank in your Student Guide with the name of this lever.</w:t>
            </w:r>
          </w:p>
          <w:p w14:paraId="360FAE27" w14:textId="1298DB59" w:rsidR="0057119C" w:rsidRDefault="0057119C" w:rsidP="00BC6035">
            <w:pPr>
              <w:pStyle w:val="Tabletext"/>
              <w:spacing w:before="0" w:after="0"/>
            </w:pPr>
          </w:p>
          <w:p w14:paraId="0D239C42" w14:textId="34F32D9F" w:rsidR="0057119C" w:rsidRDefault="0057119C" w:rsidP="00BC6035">
            <w:pPr>
              <w:pStyle w:val="Tabletext"/>
              <w:spacing w:before="0" w:after="0"/>
            </w:pPr>
            <w:r>
              <w:t>S: (Complete blank in Student Guide.)</w:t>
            </w:r>
          </w:p>
          <w:p w14:paraId="702A02ED" w14:textId="16BF39F5" w:rsidR="0057119C" w:rsidRDefault="0057119C" w:rsidP="00BC6035">
            <w:pPr>
              <w:pStyle w:val="Tabletext"/>
              <w:spacing w:before="0" w:after="0"/>
            </w:pPr>
          </w:p>
          <w:p w14:paraId="411F2938" w14:textId="5C6480D7" w:rsidR="0057119C" w:rsidRDefault="0057119C" w:rsidP="00BC6035">
            <w:pPr>
              <w:pStyle w:val="Tabletext"/>
              <w:spacing w:before="0" w:after="0"/>
            </w:pPr>
            <w:r>
              <w:t xml:space="preserve">T: </w:t>
            </w:r>
            <w:r w:rsidR="00721B88">
              <w:t>Let us</w:t>
            </w:r>
            <w:r>
              <w:t xml:space="preserve"> now look at the webpage for this lever together</w:t>
            </w:r>
            <w:r w:rsidR="00BC63DD">
              <w:t>.</w:t>
            </w:r>
          </w:p>
          <w:p w14:paraId="7D6B7E70" w14:textId="1FDE92CA" w:rsidR="00BC63DD" w:rsidRDefault="00BC63DD" w:rsidP="00BC6035">
            <w:pPr>
              <w:pStyle w:val="Tabletext"/>
              <w:spacing w:before="0" w:after="0"/>
            </w:pPr>
          </w:p>
          <w:p w14:paraId="38B20BDA" w14:textId="6543492B" w:rsidR="00BC63DD" w:rsidRDefault="00BC63DD" w:rsidP="00BC6035">
            <w:pPr>
              <w:pStyle w:val="Tabletext"/>
              <w:spacing w:before="0" w:after="0"/>
              <w:rPr>
                <w:rStyle w:val="Hyperlink"/>
                <w:color w:val="auto"/>
                <w:u w:val="none"/>
              </w:rPr>
            </w:pPr>
            <w:r>
              <w:t xml:space="preserve">T: (Display </w:t>
            </w:r>
            <w:hyperlink r:id="rId12" w:history="1">
              <w:r w:rsidRPr="006D3FCB">
                <w:rPr>
                  <w:rStyle w:val="Hyperlink"/>
                </w:rPr>
                <w:t>https://texasesf.org/framework/prioritized-lever-1/</w:t>
              </w:r>
            </w:hyperlink>
            <w:r>
              <w:rPr>
                <w:rStyle w:val="Hyperlink"/>
                <w:color w:val="auto"/>
                <w:u w:val="none"/>
              </w:rPr>
              <w:t xml:space="preserve"> for the class).</w:t>
            </w:r>
          </w:p>
          <w:p w14:paraId="615ADAA6" w14:textId="25BB38BE" w:rsidR="00BC63DD" w:rsidRDefault="00BC63DD" w:rsidP="00BC6035">
            <w:pPr>
              <w:pStyle w:val="Tabletext"/>
              <w:spacing w:before="0" w:after="0"/>
              <w:rPr>
                <w:rStyle w:val="Hyperlink"/>
              </w:rPr>
            </w:pPr>
          </w:p>
          <w:p w14:paraId="1A7C8B05" w14:textId="7329C130" w:rsidR="00BC63DD" w:rsidRDefault="00BC63DD" w:rsidP="00BC6035">
            <w:pPr>
              <w:pStyle w:val="Tabletext"/>
              <w:spacing w:before="0" w:after="0"/>
              <w:rPr>
                <w:rStyle w:val="Hyperlink"/>
              </w:rPr>
            </w:pPr>
            <w:r w:rsidRPr="00BC63DD">
              <w:t>T: Where do you see the definition for this lever?</w:t>
            </w:r>
          </w:p>
          <w:p w14:paraId="3D7B98A7" w14:textId="24FEAACF" w:rsidR="00BC63DD" w:rsidRPr="00BC63DD" w:rsidRDefault="00BC63DD" w:rsidP="00BC6035">
            <w:pPr>
              <w:pStyle w:val="Tabletext"/>
              <w:spacing w:before="0" w:after="0"/>
            </w:pPr>
          </w:p>
          <w:p w14:paraId="2F3AA3D9" w14:textId="56536A58" w:rsidR="0075504F" w:rsidRDefault="00BC63DD" w:rsidP="00BC6035">
            <w:pPr>
              <w:pStyle w:val="Tabletext"/>
              <w:spacing w:before="0" w:after="0"/>
            </w:pPr>
            <w:r>
              <w:t xml:space="preserve">S: </w:t>
            </w:r>
            <w:r w:rsidR="00661C08">
              <w:t>Right under the name of the lever.</w:t>
            </w:r>
          </w:p>
          <w:p w14:paraId="59239D1D" w14:textId="0A9570C0" w:rsidR="00661C08" w:rsidRDefault="00661C08" w:rsidP="00BC6035">
            <w:pPr>
              <w:pStyle w:val="Tabletext"/>
              <w:spacing w:before="0" w:after="0"/>
            </w:pPr>
          </w:p>
          <w:p w14:paraId="22133D4F" w14:textId="0C86AC16" w:rsidR="00661C08" w:rsidRDefault="00661C08" w:rsidP="00BC6035">
            <w:pPr>
              <w:pStyle w:val="Tabletext"/>
              <w:spacing w:before="0" w:after="0"/>
            </w:pPr>
            <w:r>
              <w:t>T: Add the definition to your Student Guide.</w:t>
            </w:r>
          </w:p>
          <w:p w14:paraId="25846F08" w14:textId="64A451BB" w:rsidR="00661C08" w:rsidRDefault="00661C08" w:rsidP="00BC6035">
            <w:pPr>
              <w:pStyle w:val="Tabletext"/>
              <w:spacing w:before="0" w:after="0"/>
            </w:pPr>
          </w:p>
          <w:p w14:paraId="0EE06C3F" w14:textId="66BAD4AB" w:rsidR="00661C08" w:rsidRDefault="00661C08" w:rsidP="00BC6035">
            <w:pPr>
              <w:pStyle w:val="Tabletext"/>
              <w:spacing w:before="0" w:after="0"/>
            </w:pPr>
            <w:r>
              <w:t>S: (Add definition to Student Guide.)</w:t>
            </w:r>
          </w:p>
          <w:p w14:paraId="287D8FF2" w14:textId="7407F8FF" w:rsidR="00661C08" w:rsidRDefault="00661C08" w:rsidP="00BC6035">
            <w:pPr>
              <w:pStyle w:val="Tabletext"/>
              <w:spacing w:before="0" w:after="0"/>
            </w:pPr>
          </w:p>
          <w:p w14:paraId="70E856C7" w14:textId="2F8B8A1E" w:rsidR="00661C08" w:rsidRDefault="00661C08" w:rsidP="00BC6035">
            <w:pPr>
              <w:pStyle w:val="Tabletext"/>
              <w:spacing w:before="0" w:after="0"/>
            </w:pPr>
            <w:r>
              <w:t xml:space="preserve">T: Where do you see some examples of what a district can to do </w:t>
            </w:r>
            <w:r w:rsidR="00973633">
              <w:t>support effective schools with this lever?</w:t>
            </w:r>
          </w:p>
          <w:p w14:paraId="173E7E56" w14:textId="53817020" w:rsidR="00973633" w:rsidRDefault="00973633" w:rsidP="00BC6035">
            <w:pPr>
              <w:pStyle w:val="Tabletext"/>
              <w:spacing w:before="0" w:after="0"/>
            </w:pPr>
          </w:p>
          <w:p w14:paraId="27B74F06" w14:textId="55553124" w:rsidR="00973633" w:rsidRDefault="00973633" w:rsidP="00BC6035">
            <w:pPr>
              <w:pStyle w:val="Tabletext"/>
              <w:spacing w:before="0" w:after="0"/>
            </w:pPr>
            <w:r>
              <w:t>S: Under the “District Commitments” header.</w:t>
            </w:r>
          </w:p>
          <w:p w14:paraId="404B0879" w14:textId="43F440DF" w:rsidR="00973633" w:rsidRDefault="00973633" w:rsidP="00BC6035">
            <w:pPr>
              <w:pStyle w:val="Tabletext"/>
              <w:spacing w:before="0" w:after="0"/>
            </w:pPr>
          </w:p>
          <w:p w14:paraId="0C6980F5" w14:textId="0E710D05" w:rsidR="00973633" w:rsidRDefault="00973633" w:rsidP="00BC6035">
            <w:pPr>
              <w:pStyle w:val="Tabletext"/>
              <w:spacing w:before="0" w:after="0"/>
            </w:pPr>
            <w:r>
              <w:t xml:space="preserve">T: All of these are possible examples. Add two to your Student Guide. </w:t>
            </w:r>
          </w:p>
          <w:p w14:paraId="220D1FA2" w14:textId="6C8340C6" w:rsidR="00973633" w:rsidRDefault="00973633" w:rsidP="00BC6035">
            <w:pPr>
              <w:pStyle w:val="Tabletext"/>
              <w:spacing w:before="0" w:after="0"/>
            </w:pPr>
          </w:p>
          <w:p w14:paraId="0258CB3E" w14:textId="120C89C7" w:rsidR="00973633" w:rsidRDefault="00973633" w:rsidP="00BC6035">
            <w:pPr>
              <w:pStyle w:val="Tabletext"/>
              <w:spacing w:before="0" w:after="0"/>
            </w:pPr>
            <w:r>
              <w:t>S: (Add examples to Student Guide.)</w:t>
            </w:r>
          </w:p>
          <w:p w14:paraId="060E6513" w14:textId="218610C5" w:rsidR="00973633" w:rsidRDefault="00973633" w:rsidP="00BC6035">
            <w:pPr>
              <w:pStyle w:val="Tabletext"/>
              <w:spacing w:before="0" w:after="0"/>
            </w:pPr>
          </w:p>
          <w:p w14:paraId="2F3E0A3E" w14:textId="5D93807D" w:rsidR="00973633" w:rsidRDefault="00973633" w:rsidP="00BC6035">
            <w:pPr>
              <w:pStyle w:val="Tabletext"/>
              <w:spacing w:before="0" w:after="0"/>
            </w:pPr>
            <w:r>
              <w:t>T: Where do you see examples of what a school can do to address this lever?</w:t>
            </w:r>
          </w:p>
          <w:p w14:paraId="7EB5116D" w14:textId="036A7086" w:rsidR="00973633" w:rsidRDefault="00973633" w:rsidP="00BC6035">
            <w:pPr>
              <w:pStyle w:val="Tabletext"/>
              <w:spacing w:before="0" w:after="0"/>
            </w:pPr>
          </w:p>
          <w:p w14:paraId="256B63C7" w14:textId="5F9E42EB" w:rsidR="00973633" w:rsidRDefault="00973633" w:rsidP="00BC6035">
            <w:pPr>
              <w:pStyle w:val="Tabletext"/>
              <w:spacing w:before="0" w:after="0"/>
            </w:pPr>
            <w:r>
              <w:t>S: Under “Essential Actions.”</w:t>
            </w:r>
          </w:p>
          <w:p w14:paraId="6E7F9838" w14:textId="2FFF96C7" w:rsidR="00973633" w:rsidRDefault="00973633" w:rsidP="00BC6035">
            <w:pPr>
              <w:pStyle w:val="Tabletext"/>
              <w:spacing w:before="0" w:after="0"/>
            </w:pPr>
          </w:p>
          <w:p w14:paraId="7B4822A3" w14:textId="64375E64" w:rsidR="00973633" w:rsidRDefault="00973633" w:rsidP="00BC6035">
            <w:pPr>
              <w:pStyle w:val="Tabletext"/>
              <w:spacing w:before="0" w:after="0"/>
            </w:pPr>
            <w:r>
              <w:t>T: These are all possible examples. Add two to your Student Guide.</w:t>
            </w:r>
          </w:p>
          <w:p w14:paraId="3B2D017D" w14:textId="489EE61C" w:rsidR="00973633" w:rsidRDefault="00973633" w:rsidP="00BC6035">
            <w:pPr>
              <w:pStyle w:val="Tabletext"/>
              <w:spacing w:before="0" w:after="0"/>
            </w:pPr>
          </w:p>
          <w:p w14:paraId="12EEA7E0" w14:textId="598671E0" w:rsidR="00973633" w:rsidRDefault="00973633" w:rsidP="00BC6035">
            <w:pPr>
              <w:pStyle w:val="Tabletext"/>
              <w:spacing w:before="0" w:after="0"/>
            </w:pPr>
            <w:r>
              <w:t xml:space="preserve">T: Now, </w:t>
            </w:r>
            <w:r w:rsidR="00721B88">
              <w:t>you are</w:t>
            </w:r>
            <w:r>
              <w:t xml:space="preserve"> ready to begin your research in groups.</w:t>
            </w:r>
          </w:p>
          <w:p w14:paraId="4A201F62" w14:textId="77777777" w:rsidR="00973633" w:rsidRDefault="00973633" w:rsidP="00BC6035">
            <w:pPr>
              <w:pStyle w:val="Tabletext"/>
              <w:spacing w:before="0" w:after="0"/>
            </w:pPr>
          </w:p>
          <w:p w14:paraId="68A5479C" w14:textId="2D68B3A7" w:rsidR="00BC6035" w:rsidRDefault="0075504F" w:rsidP="00BC6035">
            <w:pPr>
              <w:pStyle w:val="Tabletext"/>
              <w:spacing w:before="0" w:after="0"/>
            </w:pPr>
            <w:r>
              <w:t xml:space="preserve">T: </w:t>
            </w:r>
            <w:r w:rsidR="0041273E">
              <w:t xml:space="preserve">Before you begin your </w:t>
            </w:r>
            <w:r w:rsidR="00EF53A4">
              <w:t xml:space="preserve">research, select someone in your team to serve as a spokesperson. </w:t>
            </w:r>
            <w:r w:rsidR="003D33C9">
              <w:t xml:space="preserve">You will review some specific information about </w:t>
            </w:r>
            <w:r>
              <w:t>the lever assigned to you and fill out the Research section of your Student Guide.</w:t>
            </w:r>
            <w:r w:rsidR="00EF53A4">
              <w:t xml:space="preserve"> When we come back together as a class, your spokesperson will share information about your lever with everyone.</w:t>
            </w:r>
          </w:p>
          <w:p w14:paraId="4842DFEC" w14:textId="77777777" w:rsidR="000247EA" w:rsidRDefault="000247EA" w:rsidP="00BC6035">
            <w:pPr>
              <w:pStyle w:val="Tabletext"/>
              <w:spacing w:before="0" w:after="0"/>
            </w:pPr>
          </w:p>
          <w:p w14:paraId="22A9ABE9" w14:textId="6EABFC5D" w:rsidR="000247EA" w:rsidRDefault="000247EA" w:rsidP="00BC6035">
            <w:pPr>
              <w:pStyle w:val="Tabletext"/>
              <w:spacing w:before="0" w:after="0"/>
            </w:pPr>
            <w:r>
              <w:t>T: (Use established classroom routine to divide students into five groups and assign a lever to each group.)</w:t>
            </w:r>
          </w:p>
          <w:p w14:paraId="54B5B43A" w14:textId="77777777" w:rsidR="000247EA" w:rsidRDefault="000247EA" w:rsidP="00BC6035">
            <w:pPr>
              <w:pStyle w:val="Tabletext"/>
              <w:spacing w:before="0" w:after="0"/>
            </w:pPr>
          </w:p>
          <w:p w14:paraId="19BC8A6E" w14:textId="5A69F3A7" w:rsidR="000247EA" w:rsidRDefault="000247EA" w:rsidP="00BC6035">
            <w:pPr>
              <w:pStyle w:val="Tabletext"/>
              <w:spacing w:before="0" w:after="0"/>
            </w:pPr>
            <w:r>
              <w:t>T: You will have 1</w:t>
            </w:r>
            <w:r w:rsidR="00973633">
              <w:t>0</w:t>
            </w:r>
            <w:r>
              <w:t xml:space="preserve"> minutes for your research. Begin.</w:t>
            </w:r>
          </w:p>
          <w:p w14:paraId="43979F25" w14:textId="77777777" w:rsidR="000247EA" w:rsidRDefault="000247EA" w:rsidP="00BC6035">
            <w:pPr>
              <w:pStyle w:val="Tabletext"/>
              <w:spacing w:before="0" w:after="0"/>
            </w:pPr>
          </w:p>
          <w:p w14:paraId="4E6CCCC0" w14:textId="1B99824E" w:rsidR="000247EA" w:rsidRDefault="000247EA" w:rsidP="00BC6035">
            <w:pPr>
              <w:pStyle w:val="Tabletext"/>
              <w:spacing w:before="0" w:after="0"/>
            </w:pPr>
            <w:r>
              <w:t>T: (Start 1</w:t>
            </w:r>
            <w:r w:rsidR="00973633">
              <w:t>0</w:t>
            </w:r>
            <w:r>
              <w:t>-minute timer).</w:t>
            </w:r>
          </w:p>
          <w:p w14:paraId="1242441B" w14:textId="77777777" w:rsidR="000247EA" w:rsidRDefault="000247EA" w:rsidP="00BC6035">
            <w:pPr>
              <w:pStyle w:val="Tabletext"/>
              <w:spacing w:before="0" w:after="0"/>
            </w:pPr>
          </w:p>
          <w:p w14:paraId="6B9A1F7D" w14:textId="5F79F255" w:rsidR="000247EA" w:rsidRDefault="000247EA" w:rsidP="00BC6035">
            <w:pPr>
              <w:pStyle w:val="Tabletext"/>
              <w:spacing w:before="0" w:after="0"/>
            </w:pPr>
            <w:r>
              <w:t>S: (Review additional information on assigned lever and complete section of Student Guide.)</w:t>
            </w:r>
          </w:p>
          <w:p w14:paraId="74358B3D" w14:textId="77777777" w:rsidR="00940155" w:rsidRDefault="00940155" w:rsidP="00BC6035">
            <w:pPr>
              <w:pStyle w:val="Tabletext"/>
              <w:spacing w:before="0" w:after="0"/>
            </w:pPr>
          </w:p>
          <w:p w14:paraId="70F20730" w14:textId="3AE27DBB" w:rsidR="00DB28DD" w:rsidRPr="008111CB" w:rsidRDefault="00940155" w:rsidP="00940155">
            <w:pPr>
              <w:pStyle w:val="Tabletext"/>
              <w:spacing w:before="0"/>
            </w:pPr>
            <w:r>
              <w:t xml:space="preserve">T: (Circulate to monitor groups and </w:t>
            </w:r>
            <w:r w:rsidR="00721B88">
              <w:t>help</w:t>
            </w:r>
            <w:r>
              <w:t>, as needed.)</w:t>
            </w:r>
          </w:p>
        </w:tc>
        <w:tc>
          <w:tcPr>
            <w:tcW w:w="1578" w:type="dxa"/>
          </w:tcPr>
          <w:p w14:paraId="3167A34F" w14:textId="3CDFF941" w:rsidR="00B125BD" w:rsidRDefault="00D75B01" w:rsidP="00B125BD">
            <w:pPr>
              <w:pStyle w:val="Tabletext"/>
              <w:jc w:val="center"/>
            </w:pPr>
            <w:r>
              <w:t>Student Guide</w:t>
            </w:r>
          </w:p>
          <w:p w14:paraId="776A06C1" w14:textId="66EC13D0" w:rsidR="0057119C" w:rsidRDefault="0057119C" w:rsidP="00B125BD">
            <w:pPr>
              <w:pStyle w:val="Tabletext"/>
              <w:jc w:val="center"/>
            </w:pPr>
            <w:r>
              <w:t>Webpage</w:t>
            </w:r>
            <w:r w:rsidR="00973633">
              <w:t xml:space="preserve"> for Strong School Leadership and Planning Lever</w:t>
            </w:r>
          </w:p>
          <w:p w14:paraId="100A9F45" w14:textId="24B6490F" w:rsidR="00B614CF" w:rsidRPr="00205E12" w:rsidRDefault="00B614CF" w:rsidP="00DB60B4">
            <w:pPr>
              <w:pStyle w:val="Tabletext"/>
            </w:pPr>
          </w:p>
        </w:tc>
      </w:tr>
      <w:tr w:rsidR="00A668B9" w:rsidRPr="00447D20" w14:paraId="2C3F241F" w14:textId="77777777" w:rsidTr="179BD63E">
        <w:trPr>
          <w:cantSplit w:val="0"/>
          <w:trHeight w:val="420"/>
        </w:trPr>
        <w:tc>
          <w:tcPr>
            <w:tcW w:w="2250" w:type="dxa"/>
          </w:tcPr>
          <w:p w14:paraId="126248AC" w14:textId="52C671B7" w:rsidR="00A668B9" w:rsidRDefault="00940155" w:rsidP="00B125BD">
            <w:pPr>
              <w:pStyle w:val="Tabletext"/>
              <w:jc w:val="center"/>
            </w:pPr>
            <w:r>
              <w:t>10</w:t>
            </w:r>
            <w:r w:rsidR="00A668B9">
              <w:t xml:space="preserve"> mins</w:t>
            </w:r>
          </w:p>
        </w:tc>
        <w:tc>
          <w:tcPr>
            <w:tcW w:w="5528" w:type="dxa"/>
          </w:tcPr>
          <w:p w14:paraId="3C0B1AAA" w14:textId="11878A32" w:rsidR="001C42AC" w:rsidRPr="001C42AC" w:rsidRDefault="00940155" w:rsidP="001C42AC">
            <w:pPr>
              <w:pStyle w:val="Tabletext"/>
              <w:rPr>
                <w:b/>
                <w:bCs/>
              </w:rPr>
            </w:pPr>
            <w:r w:rsidRPr="00940155">
              <w:rPr>
                <w:b/>
                <w:bCs/>
              </w:rPr>
              <w:t>Research Share: Levers of Texas Effective Schools Framework</w:t>
            </w:r>
          </w:p>
          <w:p w14:paraId="5C76EAD4" w14:textId="65CB11F2" w:rsidR="00B65107" w:rsidRDefault="00181A63" w:rsidP="00940155">
            <w:pPr>
              <w:pStyle w:val="Tabletext"/>
              <w:spacing w:before="0" w:after="0"/>
            </w:pPr>
            <w:r>
              <w:t xml:space="preserve">T: </w:t>
            </w:r>
            <w:r w:rsidR="00721B88">
              <w:t>Let us</w:t>
            </w:r>
            <w:r w:rsidR="00940155">
              <w:t xml:space="preserve"> come back together as a class. </w:t>
            </w:r>
            <w:r w:rsidR="00F74BCE">
              <w:t xml:space="preserve">As I call out each lever, the spokesperson for that group should share </w:t>
            </w:r>
            <w:r w:rsidR="003A0787">
              <w:t xml:space="preserve">your answer to the </w:t>
            </w:r>
            <w:r w:rsidR="00465652">
              <w:t xml:space="preserve">first </w:t>
            </w:r>
            <w:r w:rsidR="003A0787">
              <w:t>question you answered.</w:t>
            </w:r>
          </w:p>
          <w:p w14:paraId="1369E992" w14:textId="77777777" w:rsidR="003A0787" w:rsidRDefault="003A0787" w:rsidP="00940155">
            <w:pPr>
              <w:pStyle w:val="Tabletext"/>
              <w:spacing w:before="0" w:after="0"/>
            </w:pPr>
          </w:p>
          <w:p w14:paraId="2370DECA" w14:textId="77777777" w:rsidR="003A0787" w:rsidRDefault="003A0787" w:rsidP="00940155">
            <w:pPr>
              <w:pStyle w:val="Tabletext"/>
              <w:spacing w:before="0" w:after="0"/>
            </w:pPr>
            <w:r>
              <w:t>T: (Call out each lever</w:t>
            </w:r>
            <w:r w:rsidR="00923BDC">
              <w:t>.)</w:t>
            </w:r>
          </w:p>
          <w:p w14:paraId="252C6370" w14:textId="77777777" w:rsidR="00923BDC" w:rsidRDefault="00923BDC" w:rsidP="00940155">
            <w:pPr>
              <w:pStyle w:val="Tabletext"/>
              <w:spacing w:before="0" w:after="0"/>
            </w:pPr>
          </w:p>
          <w:p w14:paraId="57DFCD33" w14:textId="35D3AB2B" w:rsidR="00923BDC" w:rsidRDefault="00923BDC" w:rsidP="00940155">
            <w:pPr>
              <w:pStyle w:val="Tabletext"/>
              <w:spacing w:before="0" w:after="0"/>
            </w:pPr>
            <w:r>
              <w:t xml:space="preserve">S: (Spokesperson for each group shares the answer to the </w:t>
            </w:r>
            <w:r w:rsidR="00465652">
              <w:t xml:space="preserve">first </w:t>
            </w:r>
            <w:r>
              <w:t>question in the Research section of the Student Guide.</w:t>
            </w:r>
            <w:r w:rsidR="00287ED3">
              <w:t>)</w:t>
            </w:r>
          </w:p>
          <w:p w14:paraId="2AEC84D1" w14:textId="77777777" w:rsidR="00287ED3" w:rsidRDefault="00287ED3" w:rsidP="00940155">
            <w:pPr>
              <w:pStyle w:val="Tabletext"/>
              <w:spacing w:before="0" w:after="0"/>
            </w:pPr>
          </w:p>
          <w:p w14:paraId="5FFD8583" w14:textId="77777777" w:rsidR="00287ED3" w:rsidRDefault="00287ED3" w:rsidP="00940155">
            <w:pPr>
              <w:pStyle w:val="Tabletext"/>
              <w:spacing w:before="0" w:after="0"/>
            </w:pPr>
            <w:r>
              <w:t>S: Responses may vary but may include:</w:t>
            </w:r>
          </w:p>
          <w:p w14:paraId="50C6CD43" w14:textId="77777777" w:rsidR="00B64F42" w:rsidRDefault="00B64F42" w:rsidP="00B64F42">
            <w:pPr>
              <w:pStyle w:val="Tabletext"/>
              <w:numPr>
                <w:ilvl w:val="0"/>
                <w:numId w:val="45"/>
              </w:numPr>
              <w:spacing w:before="0" w:after="0"/>
            </w:pPr>
            <w:r>
              <w:t>Strategic staffing</w:t>
            </w:r>
          </w:p>
          <w:p w14:paraId="5838F368" w14:textId="1DFE4B9F" w:rsidR="00136461" w:rsidRDefault="001B480D" w:rsidP="00136461">
            <w:pPr>
              <w:pStyle w:val="Tabletext"/>
              <w:numPr>
                <w:ilvl w:val="1"/>
                <w:numId w:val="45"/>
              </w:numPr>
              <w:spacing w:before="0" w:after="0"/>
            </w:pPr>
            <w:r w:rsidRPr="001B480D">
              <w:t>It means schools retain effective teachers by recruiting and selecting strong candidates and supporting them when they start teaching.</w:t>
            </w:r>
          </w:p>
          <w:p w14:paraId="75BD5755" w14:textId="77777777" w:rsidR="00B64F42" w:rsidRDefault="00B64F42" w:rsidP="00B64F42">
            <w:pPr>
              <w:pStyle w:val="Tabletext"/>
              <w:numPr>
                <w:ilvl w:val="0"/>
                <w:numId w:val="45"/>
              </w:numPr>
              <w:spacing w:before="0" w:after="0"/>
            </w:pPr>
            <w:r>
              <w:t>High-quality instructional materials and assessments</w:t>
            </w:r>
          </w:p>
          <w:p w14:paraId="08391F07" w14:textId="73952C9C" w:rsidR="00136461" w:rsidRDefault="001B480D" w:rsidP="00136461">
            <w:pPr>
              <w:pStyle w:val="Tabletext"/>
              <w:numPr>
                <w:ilvl w:val="1"/>
                <w:numId w:val="45"/>
              </w:numPr>
              <w:spacing w:before="0" w:after="0"/>
            </w:pPr>
            <w:r w:rsidRPr="001B480D">
              <w:t>It means students learn with resources aligned to the TEKS and take assessments that align with the TEKS.</w:t>
            </w:r>
          </w:p>
          <w:p w14:paraId="7BCC4978" w14:textId="77777777" w:rsidR="00B64F42" w:rsidRDefault="00B64F42" w:rsidP="00B64F42">
            <w:pPr>
              <w:pStyle w:val="Tabletext"/>
              <w:numPr>
                <w:ilvl w:val="0"/>
                <w:numId w:val="45"/>
              </w:numPr>
              <w:spacing w:before="0" w:after="0"/>
            </w:pPr>
            <w:r>
              <w:t>Effective instruction</w:t>
            </w:r>
          </w:p>
          <w:p w14:paraId="3D1D3369" w14:textId="6EFA79C2" w:rsidR="00136461" w:rsidRDefault="001B480D" w:rsidP="00136461">
            <w:pPr>
              <w:pStyle w:val="Tabletext"/>
              <w:numPr>
                <w:ilvl w:val="1"/>
                <w:numId w:val="45"/>
              </w:numPr>
              <w:spacing w:before="0" w:after="0"/>
            </w:pPr>
            <w:r w:rsidRPr="001B480D">
              <w:t xml:space="preserve">It means teachers receive professional development as a regular part of their jobs and get the time to analyze data and tailor instruction to meet student </w:t>
            </w:r>
            <w:r w:rsidR="00C175FD" w:rsidRPr="001B480D">
              <w:t>needs.</w:t>
            </w:r>
          </w:p>
          <w:p w14:paraId="672B6884" w14:textId="77777777" w:rsidR="00B64F42" w:rsidRDefault="00B64F42" w:rsidP="00B64F42">
            <w:pPr>
              <w:pStyle w:val="Tabletext"/>
              <w:numPr>
                <w:ilvl w:val="0"/>
                <w:numId w:val="45"/>
              </w:numPr>
              <w:spacing w:before="0" w:after="0"/>
            </w:pPr>
            <w:r>
              <w:t>Positive school culture</w:t>
            </w:r>
          </w:p>
          <w:p w14:paraId="4C22941D" w14:textId="05BCEA89" w:rsidR="00287ED3" w:rsidRDefault="001B480D" w:rsidP="00136461">
            <w:pPr>
              <w:pStyle w:val="Tabletext"/>
              <w:numPr>
                <w:ilvl w:val="1"/>
                <w:numId w:val="45"/>
              </w:numPr>
              <w:spacing w:before="0" w:after="0"/>
            </w:pPr>
            <w:r w:rsidRPr="001B480D">
              <w:t>It means there is a clear school vision, mission, and goals</w:t>
            </w:r>
            <w:r w:rsidR="0010165C">
              <w:t>;</w:t>
            </w:r>
            <w:r w:rsidRPr="001B480D">
              <w:t xml:space="preserve"> high expectations for student behavior</w:t>
            </w:r>
            <w:r w:rsidR="0010165C">
              <w:t>;</w:t>
            </w:r>
            <w:r w:rsidRPr="001B480D">
              <w:t xml:space="preserve"> support for students</w:t>
            </w:r>
            <w:r w:rsidR="0010165C">
              <w:t>;</w:t>
            </w:r>
            <w:r w:rsidRPr="001B480D">
              <w:t xml:space="preserve"> and engagement with families and the community.</w:t>
            </w:r>
          </w:p>
          <w:p w14:paraId="3AB47594" w14:textId="77777777" w:rsidR="001B480D" w:rsidRDefault="001B480D" w:rsidP="001B480D">
            <w:pPr>
              <w:pStyle w:val="Tabletext"/>
              <w:spacing w:before="0" w:after="0"/>
            </w:pPr>
          </w:p>
          <w:p w14:paraId="5F8AAACD" w14:textId="51C39E30" w:rsidR="00DD611B" w:rsidRPr="00181A63" w:rsidRDefault="001B480D" w:rsidP="00DD611B">
            <w:pPr>
              <w:pStyle w:val="Tabletext"/>
              <w:spacing w:before="0"/>
            </w:pPr>
            <w:r>
              <w:t xml:space="preserve">S: (Complete graphic organizer </w:t>
            </w:r>
            <w:r w:rsidR="00DD611B">
              <w:t>in Student Guide.)</w:t>
            </w:r>
          </w:p>
        </w:tc>
        <w:tc>
          <w:tcPr>
            <w:tcW w:w="1578" w:type="dxa"/>
          </w:tcPr>
          <w:p w14:paraId="37256C44" w14:textId="77777777" w:rsidR="00A668B9" w:rsidRDefault="00B36269" w:rsidP="003A1E76">
            <w:pPr>
              <w:pStyle w:val="Tabletext"/>
              <w:jc w:val="center"/>
            </w:pPr>
            <w:r>
              <w:t>Student Guide</w:t>
            </w:r>
          </w:p>
          <w:p w14:paraId="65C75CC7" w14:textId="38E217B0" w:rsidR="00B36269" w:rsidRDefault="00B36269" w:rsidP="009C76D9">
            <w:pPr>
              <w:pStyle w:val="Tabletext"/>
            </w:pPr>
          </w:p>
        </w:tc>
      </w:tr>
      <w:tr w:rsidR="005907A5" w:rsidRPr="00447D20" w14:paraId="14811539" w14:textId="77777777" w:rsidTr="00B863A8">
        <w:trPr>
          <w:cantSplit w:val="0"/>
          <w:trHeight w:val="420"/>
        </w:trPr>
        <w:tc>
          <w:tcPr>
            <w:tcW w:w="2250" w:type="dxa"/>
          </w:tcPr>
          <w:p w14:paraId="3D2846AD" w14:textId="421B2FFD" w:rsidR="005907A5" w:rsidRDefault="00AA43DD" w:rsidP="00B125BD">
            <w:pPr>
              <w:pStyle w:val="Tabletext"/>
              <w:jc w:val="center"/>
            </w:pPr>
            <w:r>
              <w:t>5</w:t>
            </w:r>
            <w:r w:rsidR="005907A5">
              <w:t xml:space="preserve"> mins</w:t>
            </w:r>
          </w:p>
        </w:tc>
        <w:tc>
          <w:tcPr>
            <w:tcW w:w="5528" w:type="dxa"/>
          </w:tcPr>
          <w:p w14:paraId="5EA8301E" w14:textId="77777777" w:rsidR="005907A5" w:rsidRDefault="005907A5" w:rsidP="005907A5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  <w:r w:rsidRPr="005907A5">
              <w:rPr>
                <w:b/>
                <w:bCs/>
              </w:rPr>
              <w:t>Debrief</w:t>
            </w:r>
          </w:p>
          <w:p w14:paraId="6073FBC5" w14:textId="1A70FB7A" w:rsidR="005907A5" w:rsidRDefault="005907A5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AA43DD">
              <w:t xml:space="preserve">Can a volunteer please </w:t>
            </w:r>
            <w:r w:rsidR="00C12945">
              <w:t>review the five levers in the Effective Schools Framework?</w:t>
            </w:r>
          </w:p>
          <w:p w14:paraId="67E53051" w14:textId="77777777" w:rsidR="004E382B" w:rsidRDefault="004E382B" w:rsidP="00B125BD">
            <w:pPr>
              <w:pStyle w:val="Tabletextbullet"/>
              <w:numPr>
                <w:ilvl w:val="0"/>
                <w:numId w:val="0"/>
              </w:numPr>
            </w:pPr>
          </w:p>
          <w:p w14:paraId="615CECA9" w14:textId="77777777" w:rsidR="004E382B" w:rsidRDefault="004E382B" w:rsidP="00563EC1">
            <w:pPr>
              <w:pStyle w:val="Tabletextbullet"/>
              <w:numPr>
                <w:ilvl w:val="0"/>
                <w:numId w:val="0"/>
              </w:numPr>
              <w:spacing w:before="0"/>
              <w:contextualSpacing w:val="0"/>
            </w:pPr>
            <w:r>
              <w:t xml:space="preserve">S: </w:t>
            </w:r>
            <w:r w:rsidR="00C12945">
              <w:t>The levers are:</w:t>
            </w:r>
          </w:p>
          <w:p w14:paraId="44CAA1AA" w14:textId="77777777" w:rsidR="00C12945" w:rsidRDefault="00C12945" w:rsidP="00C12945">
            <w:pPr>
              <w:pStyle w:val="Tabletext"/>
              <w:numPr>
                <w:ilvl w:val="0"/>
                <w:numId w:val="44"/>
              </w:numPr>
              <w:spacing w:before="0" w:after="0"/>
            </w:pPr>
            <w:r>
              <w:t>Strong school leadership and planning</w:t>
            </w:r>
          </w:p>
          <w:p w14:paraId="2CA8C150" w14:textId="77777777" w:rsidR="00C12945" w:rsidRDefault="00C12945" w:rsidP="00C12945">
            <w:pPr>
              <w:pStyle w:val="Tabletext"/>
              <w:numPr>
                <w:ilvl w:val="0"/>
                <w:numId w:val="44"/>
              </w:numPr>
              <w:spacing w:before="0" w:after="0"/>
            </w:pPr>
            <w:r>
              <w:t>Strategic staffing</w:t>
            </w:r>
          </w:p>
          <w:p w14:paraId="610CE9A2" w14:textId="77777777" w:rsidR="00C12945" w:rsidRDefault="00C12945" w:rsidP="00C12945">
            <w:pPr>
              <w:pStyle w:val="Tabletext"/>
              <w:numPr>
                <w:ilvl w:val="0"/>
                <w:numId w:val="44"/>
              </w:numPr>
              <w:spacing w:before="0" w:after="0"/>
            </w:pPr>
            <w:r>
              <w:t>Positive school culture</w:t>
            </w:r>
          </w:p>
          <w:p w14:paraId="476BE84F" w14:textId="77777777" w:rsidR="00C12945" w:rsidRDefault="00C12945" w:rsidP="00C12945">
            <w:pPr>
              <w:pStyle w:val="Tabletext"/>
              <w:numPr>
                <w:ilvl w:val="0"/>
                <w:numId w:val="44"/>
              </w:numPr>
              <w:spacing w:before="0" w:after="0"/>
            </w:pPr>
            <w:r>
              <w:t>High-quality instructional materials and assessments</w:t>
            </w:r>
          </w:p>
          <w:p w14:paraId="52721E4E" w14:textId="77777777" w:rsidR="00C12945" w:rsidRDefault="00C12945" w:rsidP="00C77BAB">
            <w:pPr>
              <w:pStyle w:val="Tabletext"/>
              <w:numPr>
                <w:ilvl w:val="0"/>
                <w:numId w:val="44"/>
              </w:numPr>
              <w:spacing w:before="0" w:after="0"/>
            </w:pPr>
            <w:r>
              <w:t>Effective instruction</w:t>
            </w:r>
          </w:p>
          <w:p w14:paraId="78585C10" w14:textId="77777777" w:rsidR="00C77BAB" w:rsidRDefault="00C77BAB" w:rsidP="00C77BAB">
            <w:pPr>
              <w:pStyle w:val="Tabletext"/>
              <w:spacing w:before="0" w:after="0"/>
            </w:pPr>
          </w:p>
          <w:p w14:paraId="3F7CF53D" w14:textId="2663962F" w:rsidR="00C77BAB" w:rsidRDefault="00C77BAB" w:rsidP="00C77BAB">
            <w:pPr>
              <w:pStyle w:val="Tabletext"/>
              <w:spacing w:before="0" w:after="0"/>
            </w:pPr>
            <w:r>
              <w:t xml:space="preserve">T: How many of these levers </w:t>
            </w:r>
            <w:r w:rsidR="00721B88">
              <w:t>focus</w:t>
            </w:r>
            <w:r>
              <w:t xml:space="preserve"> on what happens in a classroom when students are learning?</w:t>
            </w:r>
          </w:p>
          <w:p w14:paraId="18CFEACA" w14:textId="77777777" w:rsidR="00C77BAB" w:rsidRDefault="00C77BAB" w:rsidP="00C77BAB">
            <w:pPr>
              <w:pStyle w:val="Tabletext"/>
              <w:spacing w:before="0" w:after="0"/>
            </w:pPr>
          </w:p>
          <w:p w14:paraId="7568D586" w14:textId="77777777" w:rsidR="00C77BAB" w:rsidRDefault="00C77BAB" w:rsidP="00C77BAB">
            <w:pPr>
              <w:pStyle w:val="Tabletext"/>
              <w:spacing w:before="0" w:after="0"/>
            </w:pPr>
            <w:r>
              <w:t>S: Two of them.</w:t>
            </w:r>
          </w:p>
          <w:p w14:paraId="5BA1D48A" w14:textId="77777777" w:rsidR="00C77BAB" w:rsidRDefault="00C77BAB" w:rsidP="00C77BAB">
            <w:pPr>
              <w:pStyle w:val="Tabletext"/>
              <w:spacing w:before="0" w:after="0"/>
            </w:pPr>
          </w:p>
          <w:p w14:paraId="02B3A02B" w14:textId="77777777" w:rsidR="00C77BAB" w:rsidRDefault="00C77BAB" w:rsidP="00C77BAB">
            <w:pPr>
              <w:pStyle w:val="Tabletext"/>
              <w:spacing w:before="0" w:after="0"/>
            </w:pPr>
            <w:r>
              <w:t>T: Which two?</w:t>
            </w:r>
          </w:p>
          <w:p w14:paraId="644FA5E5" w14:textId="77777777" w:rsidR="00C77BAB" w:rsidRDefault="00C77BAB" w:rsidP="00C77BAB">
            <w:pPr>
              <w:pStyle w:val="Tabletext"/>
              <w:spacing w:before="0" w:after="0"/>
            </w:pPr>
          </w:p>
          <w:p w14:paraId="220661EE" w14:textId="77777777" w:rsidR="00C77BAB" w:rsidRDefault="00C77BAB" w:rsidP="00C77BAB">
            <w:pPr>
              <w:pStyle w:val="Tabletext"/>
              <w:spacing w:before="0" w:after="0"/>
            </w:pPr>
            <w:r>
              <w:t>S: High-quality instructional materials and assessments</w:t>
            </w:r>
          </w:p>
          <w:p w14:paraId="79EFA427" w14:textId="77777777" w:rsidR="00C77BAB" w:rsidRDefault="00C77BAB" w:rsidP="00C77BAB">
            <w:pPr>
              <w:pStyle w:val="Tabletext"/>
              <w:spacing w:before="0" w:after="0"/>
            </w:pPr>
          </w:p>
          <w:p w14:paraId="4D2C3B6E" w14:textId="67C2659D" w:rsidR="00C77BAB" w:rsidRPr="005907A5" w:rsidRDefault="00C77BAB" w:rsidP="00ED3D95">
            <w:pPr>
              <w:pStyle w:val="Tabletext"/>
              <w:spacing w:before="0"/>
            </w:pPr>
            <w:r>
              <w:t xml:space="preserve">T: </w:t>
            </w:r>
            <w:r w:rsidR="00ED3D95">
              <w:t>Three of the five levers – more than half – are about creating a school environment in which students can learn effectively in the classroom.</w:t>
            </w:r>
          </w:p>
        </w:tc>
        <w:tc>
          <w:tcPr>
            <w:tcW w:w="1578" w:type="dxa"/>
          </w:tcPr>
          <w:p w14:paraId="34F0C9F9" w14:textId="782AB81D" w:rsidR="005907A5" w:rsidRDefault="005907A5" w:rsidP="00B125BD">
            <w:pPr>
              <w:pStyle w:val="Tabletext"/>
              <w:jc w:val="center"/>
            </w:pPr>
            <w:r>
              <w:t>Student Guide</w:t>
            </w:r>
          </w:p>
        </w:tc>
      </w:tr>
      <w:tr w:rsidR="00B125BD" w:rsidRPr="00447D20" w14:paraId="047CC7AC" w14:textId="77777777" w:rsidTr="179BD63E">
        <w:trPr>
          <w:trHeight w:val="420"/>
        </w:trPr>
        <w:tc>
          <w:tcPr>
            <w:tcW w:w="2250" w:type="dxa"/>
          </w:tcPr>
          <w:p w14:paraId="2BC0BE01" w14:textId="306AC6B1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1C45E3F6" w14:textId="5E1E2D71" w:rsidR="00B125BD" w:rsidRPr="00A85644" w:rsidRDefault="00D75B01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S: (Complete the Exit </w:t>
            </w:r>
            <w:r w:rsidR="006E1C94">
              <w:t>Ticket</w:t>
            </w:r>
            <w:r>
              <w:t>.)</w:t>
            </w:r>
          </w:p>
        </w:tc>
        <w:tc>
          <w:tcPr>
            <w:tcW w:w="1578" w:type="dxa"/>
          </w:tcPr>
          <w:p w14:paraId="404725AA" w14:textId="41967344" w:rsidR="00B125BD" w:rsidRPr="00205E12" w:rsidRDefault="006E1C94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728560D5" w14:textId="01E0BCF9" w:rsidR="00B059F3" w:rsidRDefault="00B059F3" w:rsidP="00D20D0B"/>
    <w:p w14:paraId="1A0C6F7B" w14:textId="77777777" w:rsidR="00DD611B" w:rsidRDefault="00DD611B" w:rsidP="00DD611B"/>
    <w:p w14:paraId="08D7BDD2" w14:textId="77777777" w:rsidR="00DD611B" w:rsidRDefault="00DD611B" w:rsidP="00DD611B"/>
    <w:p w14:paraId="4A7FE474" w14:textId="193AB081" w:rsidR="00385FA9" w:rsidRPr="00F1033D" w:rsidRDefault="00385FA9" w:rsidP="00B51F1D">
      <w:pPr>
        <w:pStyle w:val="Tabletext"/>
        <w:spacing w:before="0" w:after="0"/>
        <w:rPr>
          <w:color w:val="008000"/>
        </w:rPr>
      </w:pPr>
    </w:p>
    <w:sectPr w:rsidR="00385FA9" w:rsidRPr="00F1033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479FD" w14:textId="77777777" w:rsidR="00CB31E2" w:rsidRDefault="00CB31E2" w:rsidP="004C62A0">
      <w:pPr>
        <w:spacing w:after="0" w:line="240" w:lineRule="auto"/>
      </w:pPr>
      <w:r>
        <w:separator/>
      </w:r>
    </w:p>
  </w:endnote>
  <w:endnote w:type="continuationSeparator" w:id="0">
    <w:p w14:paraId="6DFF8314" w14:textId="77777777" w:rsidR="00CB31E2" w:rsidRDefault="00CB31E2" w:rsidP="004C62A0">
      <w:pPr>
        <w:spacing w:after="0" w:line="240" w:lineRule="auto"/>
      </w:pPr>
      <w:r>
        <w:continuationSeparator/>
      </w:r>
    </w:p>
  </w:endnote>
  <w:endnote w:type="continuationNotice" w:id="1">
    <w:p w14:paraId="0A2F389C" w14:textId="77777777" w:rsidR="00CB31E2" w:rsidRDefault="00CB31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B9F80A2" w:rsidR="00485163" w:rsidRPr="00C175FD" w:rsidRDefault="00C175FD" w:rsidP="00C175F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FB741" w14:textId="77777777" w:rsidR="00CB31E2" w:rsidRDefault="00CB31E2" w:rsidP="004C62A0">
      <w:pPr>
        <w:spacing w:after="0" w:line="240" w:lineRule="auto"/>
      </w:pPr>
      <w:r>
        <w:separator/>
      </w:r>
    </w:p>
  </w:footnote>
  <w:footnote w:type="continuationSeparator" w:id="0">
    <w:p w14:paraId="45A969E5" w14:textId="77777777" w:rsidR="00CB31E2" w:rsidRDefault="00CB31E2" w:rsidP="004C62A0">
      <w:pPr>
        <w:spacing w:after="0" w:line="240" w:lineRule="auto"/>
      </w:pPr>
      <w:r>
        <w:continuationSeparator/>
      </w:r>
    </w:p>
  </w:footnote>
  <w:footnote w:type="continuationNotice" w:id="1">
    <w:p w14:paraId="19AA7718" w14:textId="77777777" w:rsidR="00CB31E2" w:rsidRDefault="00CB31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36F2"/>
    <w:multiLevelType w:val="hybridMultilevel"/>
    <w:tmpl w:val="2EE8EDD4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85C48"/>
    <w:multiLevelType w:val="hybridMultilevel"/>
    <w:tmpl w:val="0058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06E40"/>
    <w:multiLevelType w:val="hybridMultilevel"/>
    <w:tmpl w:val="DA7C7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61863"/>
    <w:multiLevelType w:val="hybridMultilevel"/>
    <w:tmpl w:val="7D185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362C05"/>
    <w:multiLevelType w:val="hybridMultilevel"/>
    <w:tmpl w:val="06D20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73D95"/>
    <w:multiLevelType w:val="hybridMultilevel"/>
    <w:tmpl w:val="72CE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77686"/>
    <w:multiLevelType w:val="hybridMultilevel"/>
    <w:tmpl w:val="E6D63676"/>
    <w:lvl w:ilvl="0" w:tplc="7BF63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3C5C8A"/>
    <w:multiLevelType w:val="multilevel"/>
    <w:tmpl w:val="D33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DE1347"/>
    <w:multiLevelType w:val="hybridMultilevel"/>
    <w:tmpl w:val="75FCA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824F0C"/>
    <w:multiLevelType w:val="hybridMultilevel"/>
    <w:tmpl w:val="1C02FC78"/>
    <w:lvl w:ilvl="0" w:tplc="E8AE1F1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927B57"/>
    <w:multiLevelType w:val="hybridMultilevel"/>
    <w:tmpl w:val="7D64E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7683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232B5243"/>
    <w:multiLevelType w:val="hybridMultilevel"/>
    <w:tmpl w:val="FC5CF2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D26EF"/>
    <w:multiLevelType w:val="hybridMultilevel"/>
    <w:tmpl w:val="50345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F7626"/>
    <w:multiLevelType w:val="hybridMultilevel"/>
    <w:tmpl w:val="DAC67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E2315"/>
    <w:multiLevelType w:val="hybridMultilevel"/>
    <w:tmpl w:val="39A2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262300"/>
    <w:multiLevelType w:val="hybridMultilevel"/>
    <w:tmpl w:val="FC5CF2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1E2865"/>
    <w:multiLevelType w:val="hybridMultilevel"/>
    <w:tmpl w:val="C38EC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64654D"/>
    <w:multiLevelType w:val="hybridMultilevel"/>
    <w:tmpl w:val="E6D63676"/>
    <w:lvl w:ilvl="0" w:tplc="7BF63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F1F4122"/>
    <w:multiLevelType w:val="hybridMultilevel"/>
    <w:tmpl w:val="DFAA2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05B5F"/>
    <w:multiLevelType w:val="hybridMultilevel"/>
    <w:tmpl w:val="0D6A090C"/>
    <w:lvl w:ilvl="0" w:tplc="356AB2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457938"/>
    <w:multiLevelType w:val="hybridMultilevel"/>
    <w:tmpl w:val="7590A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7A4ACE"/>
    <w:multiLevelType w:val="hybridMultilevel"/>
    <w:tmpl w:val="E4F2A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57130"/>
    <w:multiLevelType w:val="hybridMultilevel"/>
    <w:tmpl w:val="F75E8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324FA0"/>
    <w:multiLevelType w:val="hybridMultilevel"/>
    <w:tmpl w:val="2222D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E50D17"/>
    <w:multiLevelType w:val="hybridMultilevel"/>
    <w:tmpl w:val="F30A6FA0"/>
    <w:lvl w:ilvl="0" w:tplc="DC449BB4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CF315C"/>
    <w:multiLevelType w:val="hybridMultilevel"/>
    <w:tmpl w:val="9D82F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382FB7"/>
    <w:multiLevelType w:val="hybridMultilevel"/>
    <w:tmpl w:val="5D6A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A70E7"/>
    <w:multiLevelType w:val="hybridMultilevel"/>
    <w:tmpl w:val="4C56E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A27B68"/>
    <w:multiLevelType w:val="hybridMultilevel"/>
    <w:tmpl w:val="23F83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0A29F1"/>
    <w:multiLevelType w:val="hybridMultilevel"/>
    <w:tmpl w:val="251AB1FC"/>
    <w:lvl w:ilvl="0" w:tplc="ABFC647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7123B"/>
    <w:multiLevelType w:val="hybridMultilevel"/>
    <w:tmpl w:val="27E27CF0"/>
    <w:lvl w:ilvl="0" w:tplc="060EB88A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9D4821"/>
    <w:multiLevelType w:val="hybridMultilevel"/>
    <w:tmpl w:val="B1C6A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EF2E86"/>
    <w:multiLevelType w:val="multilevel"/>
    <w:tmpl w:val="1D1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E56AE"/>
    <w:multiLevelType w:val="hybridMultilevel"/>
    <w:tmpl w:val="4698A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10D2F"/>
    <w:multiLevelType w:val="hybridMultilevel"/>
    <w:tmpl w:val="F2F8C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707B0C"/>
    <w:multiLevelType w:val="hybridMultilevel"/>
    <w:tmpl w:val="FF784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A12FAC"/>
    <w:multiLevelType w:val="hybridMultilevel"/>
    <w:tmpl w:val="079C2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5B142D"/>
    <w:multiLevelType w:val="multilevel"/>
    <w:tmpl w:val="521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CF56BA"/>
    <w:multiLevelType w:val="hybridMultilevel"/>
    <w:tmpl w:val="E72AB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DD6E5D"/>
    <w:multiLevelType w:val="hybridMultilevel"/>
    <w:tmpl w:val="FC54B7CE"/>
    <w:lvl w:ilvl="0" w:tplc="F790FE00">
      <w:start w:val="1"/>
      <w:numFmt w:val="decimal"/>
      <w:lvlText w:val="%1."/>
      <w:lvlJc w:val="left"/>
      <w:pPr>
        <w:ind w:left="720" w:hanging="360"/>
      </w:pPr>
      <w:rPr>
        <w:rFonts w:hint="default"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515513"/>
    <w:multiLevelType w:val="hybridMultilevel"/>
    <w:tmpl w:val="BB648FD0"/>
    <w:lvl w:ilvl="0" w:tplc="09C41FC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880653">
    <w:abstractNumId w:val="9"/>
  </w:num>
  <w:num w:numId="2" w16cid:durableId="1248079427">
    <w:abstractNumId w:val="15"/>
  </w:num>
  <w:num w:numId="3" w16cid:durableId="1761293918">
    <w:abstractNumId w:val="13"/>
  </w:num>
  <w:num w:numId="4" w16cid:durableId="160200655">
    <w:abstractNumId w:val="11"/>
  </w:num>
  <w:num w:numId="5" w16cid:durableId="1272395998">
    <w:abstractNumId w:val="44"/>
  </w:num>
  <w:num w:numId="6" w16cid:durableId="702362246">
    <w:abstractNumId w:val="0"/>
  </w:num>
  <w:num w:numId="7" w16cid:durableId="575824551">
    <w:abstractNumId w:val="39"/>
  </w:num>
  <w:num w:numId="8" w16cid:durableId="1036347193">
    <w:abstractNumId w:val="34"/>
  </w:num>
  <w:num w:numId="9" w16cid:durableId="1555241719">
    <w:abstractNumId w:val="22"/>
  </w:num>
  <w:num w:numId="10" w16cid:durableId="1103499577">
    <w:abstractNumId w:val="17"/>
  </w:num>
  <w:num w:numId="11" w16cid:durableId="354575399">
    <w:abstractNumId w:val="7"/>
  </w:num>
  <w:num w:numId="12" w16cid:durableId="6637149">
    <w:abstractNumId w:val="36"/>
  </w:num>
  <w:num w:numId="13" w16cid:durableId="723261335">
    <w:abstractNumId w:val="41"/>
  </w:num>
  <w:num w:numId="14" w16cid:durableId="454570157">
    <w:abstractNumId w:val="1"/>
  </w:num>
  <w:num w:numId="15" w16cid:durableId="834955641">
    <w:abstractNumId w:val="24"/>
  </w:num>
  <w:num w:numId="16" w16cid:durableId="1318413127">
    <w:abstractNumId w:val="40"/>
  </w:num>
  <w:num w:numId="17" w16cid:durableId="4789446">
    <w:abstractNumId w:val="9"/>
  </w:num>
  <w:num w:numId="18" w16cid:durableId="1808626079">
    <w:abstractNumId w:val="32"/>
  </w:num>
  <w:num w:numId="19" w16cid:durableId="1327246381">
    <w:abstractNumId w:val="28"/>
  </w:num>
  <w:num w:numId="20" w16cid:durableId="485324991">
    <w:abstractNumId w:val="26"/>
  </w:num>
  <w:num w:numId="21" w16cid:durableId="1589339452">
    <w:abstractNumId w:val="30"/>
  </w:num>
  <w:num w:numId="22" w16cid:durableId="270743060">
    <w:abstractNumId w:val="31"/>
  </w:num>
  <w:num w:numId="23" w16cid:durableId="1970895666">
    <w:abstractNumId w:val="43"/>
  </w:num>
  <w:num w:numId="24" w16cid:durableId="1177883785">
    <w:abstractNumId w:val="33"/>
  </w:num>
  <w:num w:numId="25" w16cid:durableId="385497912">
    <w:abstractNumId w:val="35"/>
  </w:num>
  <w:num w:numId="26" w16cid:durableId="1747414659">
    <w:abstractNumId w:val="5"/>
  </w:num>
  <w:num w:numId="27" w16cid:durableId="593975418">
    <w:abstractNumId w:val="2"/>
  </w:num>
  <w:num w:numId="28" w16cid:durableId="64454487">
    <w:abstractNumId w:val="27"/>
  </w:num>
  <w:num w:numId="29" w16cid:durableId="1107194769">
    <w:abstractNumId w:val="10"/>
  </w:num>
  <w:num w:numId="30" w16cid:durableId="1764571429">
    <w:abstractNumId w:val="18"/>
  </w:num>
  <w:num w:numId="31" w16cid:durableId="1685089630">
    <w:abstractNumId w:val="8"/>
  </w:num>
  <w:num w:numId="32" w16cid:durableId="66848429">
    <w:abstractNumId w:val="12"/>
  </w:num>
  <w:num w:numId="33" w16cid:durableId="613899689">
    <w:abstractNumId w:val="38"/>
  </w:num>
  <w:num w:numId="34" w16cid:durableId="1511338180">
    <w:abstractNumId w:val="23"/>
  </w:num>
  <w:num w:numId="35" w16cid:durableId="1920207717">
    <w:abstractNumId w:val="25"/>
  </w:num>
  <w:num w:numId="36" w16cid:durableId="553152349">
    <w:abstractNumId w:val="42"/>
  </w:num>
  <w:num w:numId="37" w16cid:durableId="1478718747">
    <w:abstractNumId w:val="29"/>
  </w:num>
  <w:num w:numId="38" w16cid:durableId="229119272">
    <w:abstractNumId w:val="16"/>
  </w:num>
  <w:num w:numId="39" w16cid:durableId="246307450">
    <w:abstractNumId w:val="14"/>
  </w:num>
  <w:num w:numId="40" w16cid:durableId="126290342">
    <w:abstractNumId w:val="3"/>
  </w:num>
  <w:num w:numId="41" w16cid:durableId="1058748978">
    <w:abstractNumId w:val="21"/>
  </w:num>
  <w:num w:numId="42" w16cid:durableId="1236278667">
    <w:abstractNumId w:val="6"/>
  </w:num>
  <w:num w:numId="43" w16cid:durableId="408162492">
    <w:abstractNumId w:val="19"/>
  </w:num>
  <w:num w:numId="44" w16cid:durableId="503982977">
    <w:abstractNumId w:val="4"/>
  </w:num>
  <w:num w:numId="45" w16cid:durableId="2093046515">
    <w:abstractNumId w:val="37"/>
  </w:num>
  <w:num w:numId="46" w16cid:durableId="1167287804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EE1"/>
    <w:rsid w:val="00004235"/>
    <w:rsid w:val="00004534"/>
    <w:rsid w:val="00004E17"/>
    <w:rsid w:val="00011E61"/>
    <w:rsid w:val="00012DB0"/>
    <w:rsid w:val="000133B3"/>
    <w:rsid w:val="000138FB"/>
    <w:rsid w:val="00013F96"/>
    <w:rsid w:val="00015790"/>
    <w:rsid w:val="000158B9"/>
    <w:rsid w:val="0001599C"/>
    <w:rsid w:val="00015EA8"/>
    <w:rsid w:val="00017457"/>
    <w:rsid w:val="000174FC"/>
    <w:rsid w:val="000178A9"/>
    <w:rsid w:val="00020529"/>
    <w:rsid w:val="0002061A"/>
    <w:rsid w:val="0002258B"/>
    <w:rsid w:val="000229D7"/>
    <w:rsid w:val="000247EA"/>
    <w:rsid w:val="000251A9"/>
    <w:rsid w:val="00025E27"/>
    <w:rsid w:val="00025EDF"/>
    <w:rsid w:val="0002700A"/>
    <w:rsid w:val="000304FE"/>
    <w:rsid w:val="00031296"/>
    <w:rsid w:val="00034FB5"/>
    <w:rsid w:val="0003584E"/>
    <w:rsid w:val="000378F3"/>
    <w:rsid w:val="00037FEC"/>
    <w:rsid w:val="00040126"/>
    <w:rsid w:val="00040E32"/>
    <w:rsid w:val="00041002"/>
    <w:rsid w:val="0004206A"/>
    <w:rsid w:val="0004215D"/>
    <w:rsid w:val="00042A32"/>
    <w:rsid w:val="000431E4"/>
    <w:rsid w:val="00043E9C"/>
    <w:rsid w:val="0004463E"/>
    <w:rsid w:val="00045ADB"/>
    <w:rsid w:val="00045DBD"/>
    <w:rsid w:val="00047496"/>
    <w:rsid w:val="0004759C"/>
    <w:rsid w:val="00047B92"/>
    <w:rsid w:val="00050D86"/>
    <w:rsid w:val="0005242C"/>
    <w:rsid w:val="00052E27"/>
    <w:rsid w:val="000536A9"/>
    <w:rsid w:val="00053812"/>
    <w:rsid w:val="00053CE9"/>
    <w:rsid w:val="00055408"/>
    <w:rsid w:val="00055EFC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3B"/>
    <w:rsid w:val="00070022"/>
    <w:rsid w:val="00070A64"/>
    <w:rsid w:val="00072122"/>
    <w:rsid w:val="00074E28"/>
    <w:rsid w:val="00075672"/>
    <w:rsid w:val="00075C4F"/>
    <w:rsid w:val="00076087"/>
    <w:rsid w:val="00076191"/>
    <w:rsid w:val="00077166"/>
    <w:rsid w:val="0007774F"/>
    <w:rsid w:val="00080068"/>
    <w:rsid w:val="00080842"/>
    <w:rsid w:val="00080A97"/>
    <w:rsid w:val="00081315"/>
    <w:rsid w:val="000817C0"/>
    <w:rsid w:val="000819C4"/>
    <w:rsid w:val="00082554"/>
    <w:rsid w:val="00082711"/>
    <w:rsid w:val="00082ED1"/>
    <w:rsid w:val="000853C0"/>
    <w:rsid w:val="00085530"/>
    <w:rsid w:val="000855A3"/>
    <w:rsid w:val="00086DFE"/>
    <w:rsid w:val="000877DA"/>
    <w:rsid w:val="00087AF1"/>
    <w:rsid w:val="00087C6A"/>
    <w:rsid w:val="00090BE2"/>
    <w:rsid w:val="00090EFF"/>
    <w:rsid w:val="000911DA"/>
    <w:rsid w:val="0009275E"/>
    <w:rsid w:val="00092A9D"/>
    <w:rsid w:val="0009703F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AB0"/>
    <w:rsid w:val="000A7F61"/>
    <w:rsid w:val="000B02E4"/>
    <w:rsid w:val="000B103F"/>
    <w:rsid w:val="000B1CA1"/>
    <w:rsid w:val="000B21EA"/>
    <w:rsid w:val="000B26AD"/>
    <w:rsid w:val="000B35B2"/>
    <w:rsid w:val="000B35E7"/>
    <w:rsid w:val="000B3848"/>
    <w:rsid w:val="000B38F1"/>
    <w:rsid w:val="000B4740"/>
    <w:rsid w:val="000B5088"/>
    <w:rsid w:val="000B5C9F"/>
    <w:rsid w:val="000B7018"/>
    <w:rsid w:val="000C0EE7"/>
    <w:rsid w:val="000C14EA"/>
    <w:rsid w:val="000C17A4"/>
    <w:rsid w:val="000C1AB3"/>
    <w:rsid w:val="000C2A62"/>
    <w:rsid w:val="000C2CC3"/>
    <w:rsid w:val="000C3037"/>
    <w:rsid w:val="000C3A78"/>
    <w:rsid w:val="000C3C80"/>
    <w:rsid w:val="000C41F2"/>
    <w:rsid w:val="000C585C"/>
    <w:rsid w:val="000C6884"/>
    <w:rsid w:val="000C6A78"/>
    <w:rsid w:val="000D0A3B"/>
    <w:rsid w:val="000D148B"/>
    <w:rsid w:val="000D18AC"/>
    <w:rsid w:val="000D1F93"/>
    <w:rsid w:val="000D2C97"/>
    <w:rsid w:val="000D2F33"/>
    <w:rsid w:val="000D3A1C"/>
    <w:rsid w:val="000D3EE1"/>
    <w:rsid w:val="000D3F51"/>
    <w:rsid w:val="000D4412"/>
    <w:rsid w:val="000D5BF4"/>
    <w:rsid w:val="000D5EFC"/>
    <w:rsid w:val="000D6B8E"/>
    <w:rsid w:val="000D70C0"/>
    <w:rsid w:val="000D73D0"/>
    <w:rsid w:val="000E034A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F4A"/>
    <w:rsid w:val="000F5BAC"/>
    <w:rsid w:val="000F6967"/>
    <w:rsid w:val="000F6D4B"/>
    <w:rsid w:val="000F7B0A"/>
    <w:rsid w:val="0010165C"/>
    <w:rsid w:val="00101C02"/>
    <w:rsid w:val="00102C15"/>
    <w:rsid w:val="0010418B"/>
    <w:rsid w:val="00104876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33C0"/>
    <w:rsid w:val="0011665E"/>
    <w:rsid w:val="0011717A"/>
    <w:rsid w:val="00121103"/>
    <w:rsid w:val="00121BEB"/>
    <w:rsid w:val="00122DA9"/>
    <w:rsid w:val="00123471"/>
    <w:rsid w:val="001241E4"/>
    <w:rsid w:val="001249FA"/>
    <w:rsid w:val="00124F90"/>
    <w:rsid w:val="0012574F"/>
    <w:rsid w:val="00130E7A"/>
    <w:rsid w:val="00131003"/>
    <w:rsid w:val="00132DAB"/>
    <w:rsid w:val="00132FAB"/>
    <w:rsid w:val="001349B4"/>
    <w:rsid w:val="00134F2D"/>
    <w:rsid w:val="001351C6"/>
    <w:rsid w:val="00135237"/>
    <w:rsid w:val="001352D9"/>
    <w:rsid w:val="00136461"/>
    <w:rsid w:val="00137728"/>
    <w:rsid w:val="00137DFB"/>
    <w:rsid w:val="00140C96"/>
    <w:rsid w:val="001411AA"/>
    <w:rsid w:val="0014173E"/>
    <w:rsid w:val="00141862"/>
    <w:rsid w:val="00143568"/>
    <w:rsid w:val="00143C15"/>
    <w:rsid w:val="001449A3"/>
    <w:rsid w:val="00144F5B"/>
    <w:rsid w:val="00145EA2"/>
    <w:rsid w:val="00147532"/>
    <w:rsid w:val="001479E6"/>
    <w:rsid w:val="001508E5"/>
    <w:rsid w:val="00151B0B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3C46"/>
    <w:rsid w:val="00164477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A90"/>
    <w:rsid w:val="0017723D"/>
    <w:rsid w:val="00180755"/>
    <w:rsid w:val="001809AE"/>
    <w:rsid w:val="00180C33"/>
    <w:rsid w:val="00181A63"/>
    <w:rsid w:val="001824FE"/>
    <w:rsid w:val="00182BFA"/>
    <w:rsid w:val="001835C3"/>
    <w:rsid w:val="001838F1"/>
    <w:rsid w:val="00183AE1"/>
    <w:rsid w:val="00183D2F"/>
    <w:rsid w:val="001849B6"/>
    <w:rsid w:val="0018594B"/>
    <w:rsid w:val="00185FE6"/>
    <w:rsid w:val="00186913"/>
    <w:rsid w:val="00186D06"/>
    <w:rsid w:val="00186F34"/>
    <w:rsid w:val="00187219"/>
    <w:rsid w:val="00187EE0"/>
    <w:rsid w:val="00190D93"/>
    <w:rsid w:val="00191D90"/>
    <w:rsid w:val="0019436F"/>
    <w:rsid w:val="0019444C"/>
    <w:rsid w:val="00195A9C"/>
    <w:rsid w:val="00196038"/>
    <w:rsid w:val="00196238"/>
    <w:rsid w:val="00197504"/>
    <w:rsid w:val="00197E06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89A"/>
    <w:rsid w:val="001A5F79"/>
    <w:rsid w:val="001A685E"/>
    <w:rsid w:val="001A7EC1"/>
    <w:rsid w:val="001A7ECA"/>
    <w:rsid w:val="001B0051"/>
    <w:rsid w:val="001B05EB"/>
    <w:rsid w:val="001B0665"/>
    <w:rsid w:val="001B14C5"/>
    <w:rsid w:val="001B193C"/>
    <w:rsid w:val="001B1D1A"/>
    <w:rsid w:val="001B23B7"/>
    <w:rsid w:val="001B3A38"/>
    <w:rsid w:val="001B3F2B"/>
    <w:rsid w:val="001B480D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3427"/>
    <w:rsid w:val="001C41AB"/>
    <w:rsid w:val="001C42AC"/>
    <w:rsid w:val="001C4789"/>
    <w:rsid w:val="001C5FBD"/>
    <w:rsid w:val="001C7DB1"/>
    <w:rsid w:val="001D0016"/>
    <w:rsid w:val="001D1A1B"/>
    <w:rsid w:val="001D21BD"/>
    <w:rsid w:val="001D2B73"/>
    <w:rsid w:val="001D3642"/>
    <w:rsid w:val="001D37A1"/>
    <w:rsid w:val="001D393C"/>
    <w:rsid w:val="001D594C"/>
    <w:rsid w:val="001D608C"/>
    <w:rsid w:val="001D697B"/>
    <w:rsid w:val="001D6CE1"/>
    <w:rsid w:val="001D725C"/>
    <w:rsid w:val="001D7E07"/>
    <w:rsid w:val="001E18A5"/>
    <w:rsid w:val="001E1ECA"/>
    <w:rsid w:val="001E20D6"/>
    <w:rsid w:val="001E233E"/>
    <w:rsid w:val="001E3907"/>
    <w:rsid w:val="001E43C5"/>
    <w:rsid w:val="001E5465"/>
    <w:rsid w:val="001E6E50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6B"/>
    <w:rsid w:val="002012F4"/>
    <w:rsid w:val="002028B5"/>
    <w:rsid w:val="00202B27"/>
    <w:rsid w:val="0020307D"/>
    <w:rsid w:val="00204BCE"/>
    <w:rsid w:val="00204F0D"/>
    <w:rsid w:val="002053A9"/>
    <w:rsid w:val="0020573E"/>
    <w:rsid w:val="00205E12"/>
    <w:rsid w:val="00207623"/>
    <w:rsid w:val="00207C2F"/>
    <w:rsid w:val="002113EC"/>
    <w:rsid w:val="00211940"/>
    <w:rsid w:val="00211AC4"/>
    <w:rsid w:val="00211C95"/>
    <w:rsid w:val="00212966"/>
    <w:rsid w:val="002133F4"/>
    <w:rsid w:val="00213814"/>
    <w:rsid w:val="00213B34"/>
    <w:rsid w:val="0021416F"/>
    <w:rsid w:val="00215D9E"/>
    <w:rsid w:val="0021678F"/>
    <w:rsid w:val="0021713D"/>
    <w:rsid w:val="00217222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643"/>
    <w:rsid w:val="00231459"/>
    <w:rsid w:val="002314C1"/>
    <w:rsid w:val="002321A5"/>
    <w:rsid w:val="00232570"/>
    <w:rsid w:val="00234165"/>
    <w:rsid w:val="002348D5"/>
    <w:rsid w:val="00234FA2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5B"/>
    <w:rsid w:val="00246C66"/>
    <w:rsid w:val="00250B95"/>
    <w:rsid w:val="00251162"/>
    <w:rsid w:val="002523BC"/>
    <w:rsid w:val="00255974"/>
    <w:rsid w:val="00260FE8"/>
    <w:rsid w:val="00263A24"/>
    <w:rsid w:val="0026547C"/>
    <w:rsid w:val="00265E1A"/>
    <w:rsid w:val="00266BCD"/>
    <w:rsid w:val="002676AD"/>
    <w:rsid w:val="002706DC"/>
    <w:rsid w:val="0027167A"/>
    <w:rsid w:val="00272202"/>
    <w:rsid w:val="002725E1"/>
    <w:rsid w:val="0027391E"/>
    <w:rsid w:val="00274192"/>
    <w:rsid w:val="00275EC2"/>
    <w:rsid w:val="00275FA4"/>
    <w:rsid w:val="00276278"/>
    <w:rsid w:val="00276727"/>
    <w:rsid w:val="00276BFD"/>
    <w:rsid w:val="002808D8"/>
    <w:rsid w:val="00281CD2"/>
    <w:rsid w:val="00282B25"/>
    <w:rsid w:val="00282F45"/>
    <w:rsid w:val="002861FB"/>
    <w:rsid w:val="00287ED3"/>
    <w:rsid w:val="00290A56"/>
    <w:rsid w:val="00293953"/>
    <w:rsid w:val="00293C6D"/>
    <w:rsid w:val="002958C8"/>
    <w:rsid w:val="00295EE5"/>
    <w:rsid w:val="00297AD9"/>
    <w:rsid w:val="00297EC2"/>
    <w:rsid w:val="002A1BD6"/>
    <w:rsid w:val="002A2D88"/>
    <w:rsid w:val="002A2F7F"/>
    <w:rsid w:val="002A5281"/>
    <w:rsid w:val="002A7E9C"/>
    <w:rsid w:val="002B03E1"/>
    <w:rsid w:val="002B0512"/>
    <w:rsid w:val="002B1699"/>
    <w:rsid w:val="002B2D4D"/>
    <w:rsid w:val="002B584C"/>
    <w:rsid w:val="002B5A55"/>
    <w:rsid w:val="002B6562"/>
    <w:rsid w:val="002C02D4"/>
    <w:rsid w:val="002C07B3"/>
    <w:rsid w:val="002C08D1"/>
    <w:rsid w:val="002C0EBC"/>
    <w:rsid w:val="002C3407"/>
    <w:rsid w:val="002C3563"/>
    <w:rsid w:val="002C4395"/>
    <w:rsid w:val="002C447C"/>
    <w:rsid w:val="002C53FA"/>
    <w:rsid w:val="002C55EB"/>
    <w:rsid w:val="002C6939"/>
    <w:rsid w:val="002D1394"/>
    <w:rsid w:val="002D2D9A"/>
    <w:rsid w:val="002D30FF"/>
    <w:rsid w:val="002D32C3"/>
    <w:rsid w:val="002D395F"/>
    <w:rsid w:val="002D4D79"/>
    <w:rsid w:val="002D55BE"/>
    <w:rsid w:val="002D5A5E"/>
    <w:rsid w:val="002D6AB9"/>
    <w:rsid w:val="002D7887"/>
    <w:rsid w:val="002E0684"/>
    <w:rsid w:val="002E14B8"/>
    <w:rsid w:val="002E185D"/>
    <w:rsid w:val="002E1C60"/>
    <w:rsid w:val="002E2853"/>
    <w:rsid w:val="002E2FB6"/>
    <w:rsid w:val="002E44B2"/>
    <w:rsid w:val="002E4550"/>
    <w:rsid w:val="002E5003"/>
    <w:rsid w:val="002E54FC"/>
    <w:rsid w:val="002E58E1"/>
    <w:rsid w:val="002E7AAE"/>
    <w:rsid w:val="002F062C"/>
    <w:rsid w:val="002F18F6"/>
    <w:rsid w:val="002F3C9C"/>
    <w:rsid w:val="002F4686"/>
    <w:rsid w:val="002F5CD7"/>
    <w:rsid w:val="002F5FC1"/>
    <w:rsid w:val="002F5FE4"/>
    <w:rsid w:val="00300403"/>
    <w:rsid w:val="00300E6E"/>
    <w:rsid w:val="003010A8"/>
    <w:rsid w:val="00301690"/>
    <w:rsid w:val="00301A89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3A0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30D9D"/>
    <w:rsid w:val="003310D5"/>
    <w:rsid w:val="003311B2"/>
    <w:rsid w:val="0033248E"/>
    <w:rsid w:val="003327AE"/>
    <w:rsid w:val="0033521B"/>
    <w:rsid w:val="00335B76"/>
    <w:rsid w:val="00336CAC"/>
    <w:rsid w:val="00336DA7"/>
    <w:rsid w:val="00337388"/>
    <w:rsid w:val="00340073"/>
    <w:rsid w:val="00340F20"/>
    <w:rsid w:val="003412C9"/>
    <w:rsid w:val="00341AE7"/>
    <w:rsid w:val="00341F28"/>
    <w:rsid w:val="003445CD"/>
    <w:rsid w:val="00344647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46B7"/>
    <w:rsid w:val="00354752"/>
    <w:rsid w:val="00354A0D"/>
    <w:rsid w:val="0035554E"/>
    <w:rsid w:val="00355D45"/>
    <w:rsid w:val="00356660"/>
    <w:rsid w:val="00356B31"/>
    <w:rsid w:val="003570B4"/>
    <w:rsid w:val="00357207"/>
    <w:rsid w:val="00360E31"/>
    <w:rsid w:val="0036119C"/>
    <w:rsid w:val="00361752"/>
    <w:rsid w:val="00363316"/>
    <w:rsid w:val="00364317"/>
    <w:rsid w:val="00364F19"/>
    <w:rsid w:val="00365052"/>
    <w:rsid w:val="00367254"/>
    <w:rsid w:val="00367DE1"/>
    <w:rsid w:val="00370686"/>
    <w:rsid w:val="00371A8A"/>
    <w:rsid w:val="0037483D"/>
    <w:rsid w:val="0037640E"/>
    <w:rsid w:val="0037664D"/>
    <w:rsid w:val="00377594"/>
    <w:rsid w:val="00380145"/>
    <w:rsid w:val="00382A4F"/>
    <w:rsid w:val="00384541"/>
    <w:rsid w:val="003849BB"/>
    <w:rsid w:val="00384E2E"/>
    <w:rsid w:val="00385FA9"/>
    <w:rsid w:val="00386E63"/>
    <w:rsid w:val="00387D03"/>
    <w:rsid w:val="00390C06"/>
    <w:rsid w:val="00390F9D"/>
    <w:rsid w:val="00391205"/>
    <w:rsid w:val="00391DDF"/>
    <w:rsid w:val="003924EB"/>
    <w:rsid w:val="003928AA"/>
    <w:rsid w:val="00392C5C"/>
    <w:rsid w:val="00395109"/>
    <w:rsid w:val="00395210"/>
    <w:rsid w:val="003967D9"/>
    <w:rsid w:val="003978B0"/>
    <w:rsid w:val="003A0787"/>
    <w:rsid w:val="003A097F"/>
    <w:rsid w:val="003A0A0B"/>
    <w:rsid w:val="003A1DF9"/>
    <w:rsid w:val="003A1E76"/>
    <w:rsid w:val="003A61CA"/>
    <w:rsid w:val="003B2408"/>
    <w:rsid w:val="003B4958"/>
    <w:rsid w:val="003B49FF"/>
    <w:rsid w:val="003B6475"/>
    <w:rsid w:val="003B69F8"/>
    <w:rsid w:val="003B7A7B"/>
    <w:rsid w:val="003B7AAB"/>
    <w:rsid w:val="003C2728"/>
    <w:rsid w:val="003C34D2"/>
    <w:rsid w:val="003C3604"/>
    <w:rsid w:val="003C3DAC"/>
    <w:rsid w:val="003C53E5"/>
    <w:rsid w:val="003C571B"/>
    <w:rsid w:val="003C63C0"/>
    <w:rsid w:val="003C7138"/>
    <w:rsid w:val="003C7592"/>
    <w:rsid w:val="003C75BB"/>
    <w:rsid w:val="003C7895"/>
    <w:rsid w:val="003C7A74"/>
    <w:rsid w:val="003C7A9B"/>
    <w:rsid w:val="003D0313"/>
    <w:rsid w:val="003D12D5"/>
    <w:rsid w:val="003D14FE"/>
    <w:rsid w:val="003D33C9"/>
    <w:rsid w:val="003D3572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7FC4"/>
    <w:rsid w:val="003F1123"/>
    <w:rsid w:val="003F184B"/>
    <w:rsid w:val="003F1871"/>
    <w:rsid w:val="003F3C99"/>
    <w:rsid w:val="003F5864"/>
    <w:rsid w:val="003F5D74"/>
    <w:rsid w:val="003F7197"/>
    <w:rsid w:val="003F74A3"/>
    <w:rsid w:val="003F7FA2"/>
    <w:rsid w:val="00400D60"/>
    <w:rsid w:val="00402242"/>
    <w:rsid w:val="004028AF"/>
    <w:rsid w:val="00403D3E"/>
    <w:rsid w:val="004043FE"/>
    <w:rsid w:val="004045D3"/>
    <w:rsid w:val="00404AB3"/>
    <w:rsid w:val="004051B0"/>
    <w:rsid w:val="00405535"/>
    <w:rsid w:val="004079B1"/>
    <w:rsid w:val="0041273E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A2A"/>
    <w:rsid w:val="00422192"/>
    <w:rsid w:val="004222EA"/>
    <w:rsid w:val="00422BBA"/>
    <w:rsid w:val="00423F9E"/>
    <w:rsid w:val="004252DD"/>
    <w:rsid w:val="0042580A"/>
    <w:rsid w:val="004265C2"/>
    <w:rsid w:val="004271F9"/>
    <w:rsid w:val="00427274"/>
    <w:rsid w:val="004275C0"/>
    <w:rsid w:val="00427C5A"/>
    <w:rsid w:val="00430582"/>
    <w:rsid w:val="00430910"/>
    <w:rsid w:val="00431032"/>
    <w:rsid w:val="00432BDA"/>
    <w:rsid w:val="00433A4C"/>
    <w:rsid w:val="00433A59"/>
    <w:rsid w:val="00433E9F"/>
    <w:rsid w:val="004345B8"/>
    <w:rsid w:val="00434A52"/>
    <w:rsid w:val="00434CE0"/>
    <w:rsid w:val="00434F2A"/>
    <w:rsid w:val="00435C73"/>
    <w:rsid w:val="00435D9B"/>
    <w:rsid w:val="0043631E"/>
    <w:rsid w:val="004377A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633AF"/>
    <w:rsid w:val="004636CF"/>
    <w:rsid w:val="00463F43"/>
    <w:rsid w:val="004641D8"/>
    <w:rsid w:val="00465652"/>
    <w:rsid w:val="004659AB"/>
    <w:rsid w:val="00465A74"/>
    <w:rsid w:val="00466ABF"/>
    <w:rsid w:val="00467678"/>
    <w:rsid w:val="004679AD"/>
    <w:rsid w:val="00467B99"/>
    <w:rsid w:val="00467FCD"/>
    <w:rsid w:val="00470CD1"/>
    <w:rsid w:val="00471143"/>
    <w:rsid w:val="00471D33"/>
    <w:rsid w:val="00472038"/>
    <w:rsid w:val="00472608"/>
    <w:rsid w:val="004734E3"/>
    <w:rsid w:val="00473664"/>
    <w:rsid w:val="004743A3"/>
    <w:rsid w:val="00474E56"/>
    <w:rsid w:val="00475640"/>
    <w:rsid w:val="00480C2E"/>
    <w:rsid w:val="00481666"/>
    <w:rsid w:val="00483742"/>
    <w:rsid w:val="00483C24"/>
    <w:rsid w:val="00483D4B"/>
    <w:rsid w:val="00483EE1"/>
    <w:rsid w:val="00485163"/>
    <w:rsid w:val="00485DF7"/>
    <w:rsid w:val="00486686"/>
    <w:rsid w:val="004868C7"/>
    <w:rsid w:val="00486C8A"/>
    <w:rsid w:val="00487AE0"/>
    <w:rsid w:val="0049001E"/>
    <w:rsid w:val="0049054A"/>
    <w:rsid w:val="00490658"/>
    <w:rsid w:val="00490B05"/>
    <w:rsid w:val="00490D4D"/>
    <w:rsid w:val="004919B1"/>
    <w:rsid w:val="004919D8"/>
    <w:rsid w:val="00491F02"/>
    <w:rsid w:val="00492353"/>
    <w:rsid w:val="0049268A"/>
    <w:rsid w:val="004939F0"/>
    <w:rsid w:val="00493E8B"/>
    <w:rsid w:val="004964CB"/>
    <w:rsid w:val="00496D03"/>
    <w:rsid w:val="00497238"/>
    <w:rsid w:val="004A0605"/>
    <w:rsid w:val="004A106D"/>
    <w:rsid w:val="004A12B4"/>
    <w:rsid w:val="004A27BE"/>
    <w:rsid w:val="004A2BBA"/>
    <w:rsid w:val="004A3C06"/>
    <w:rsid w:val="004A462D"/>
    <w:rsid w:val="004A4C62"/>
    <w:rsid w:val="004A4DD5"/>
    <w:rsid w:val="004A4F60"/>
    <w:rsid w:val="004A6FD4"/>
    <w:rsid w:val="004B0223"/>
    <w:rsid w:val="004B0AAC"/>
    <w:rsid w:val="004B1031"/>
    <w:rsid w:val="004B1378"/>
    <w:rsid w:val="004B2629"/>
    <w:rsid w:val="004B3B25"/>
    <w:rsid w:val="004B4912"/>
    <w:rsid w:val="004B4A73"/>
    <w:rsid w:val="004B4F5B"/>
    <w:rsid w:val="004B62D6"/>
    <w:rsid w:val="004B6652"/>
    <w:rsid w:val="004B69B4"/>
    <w:rsid w:val="004C004D"/>
    <w:rsid w:val="004C0A48"/>
    <w:rsid w:val="004C100F"/>
    <w:rsid w:val="004C23C3"/>
    <w:rsid w:val="004C3BD8"/>
    <w:rsid w:val="004C5F44"/>
    <w:rsid w:val="004C62A0"/>
    <w:rsid w:val="004C63F6"/>
    <w:rsid w:val="004C69BA"/>
    <w:rsid w:val="004C71BC"/>
    <w:rsid w:val="004C764C"/>
    <w:rsid w:val="004D1E68"/>
    <w:rsid w:val="004D31B6"/>
    <w:rsid w:val="004D32F8"/>
    <w:rsid w:val="004D4B02"/>
    <w:rsid w:val="004D54D4"/>
    <w:rsid w:val="004D6E86"/>
    <w:rsid w:val="004D7588"/>
    <w:rsid w:val="004E24DE"/>
    <w:rsid w:val="004E287B"/>
    <w:rsid w:val="004E3182"/>
    <w:rsid w:val="004E382B"/>
    <w:rsid w:val="004E74BC"/>
    <w:rsid w:val="004F0003"/>
    <w:rsid w:val="004F0540"/>
    <w:rsid w:val="004F0F83"/>
    <w:rsid w:val="004F1EAB"/>
    <w:rsid w:val="004F1FB1"/>
    <w:rsid w:val="004F2C97"/>
    <w:rsid w:val="004F51E8"/>
    <w:rsid w:val="004F52E7"/>
    <w:rsid w:val="004F6E7D"/>
    <w:rsid w:val="004F6E82"/>
    <w:rsid w:val="00500534"/>
    <w:rsid w:val="00500A85"/>
    <w:rsid w:val="00500EAC"/>
    <w:rsid w:val="0050204F"/>
    <w:rsid w:val="005035D9"/>
    <w:rsid w:val="00505168"/>
    <w:rsid w:val="005060E8"/>
    <w:rsid w:val="005063B6"/>
    <w:rsid w:val="005063E3"/>
    <w:rsid w:val="00506C50"/>
    <w:rsid w:val="00507FC9"/>
    <w:rsid w:val="00510378"/>
    <w:rsid w:val="0051135E"/>
    <w:rsid w:val="005118DB"/>
    <w:rsid w:val="00512EB0"/>
    <w:rsid w:val="00512EF8"/>
    <w:rsid w:val="00514B9A"/>
    <w:rsid w:val="00516A69"/>
    <w:rsid w:val="00520304"/>
    <w:rsid w:val="00520DEF"/>
    <w:rsid w:val="0052110B"/>
    <w:rsid w:val="0052197B"/>
    <w:rsid w:val="00522337"/>
    <w:rsid w:val="0052247D"/>
    <w:rsid w:val="00525031"/>
    <w:rsid w:val="00525497"/>
    <w:rsid w:val="005257B7"/>
    <w:rsid w:val="005262BE"/>
    <w:rsid w:val="00526835"/>
    <w:rsid w:val="005274CD"/>
    <w:rsid w:val="00530CFA"/>
    <w:rsid w:val="00530DCD"/>
    <w:rsid w:val="00530F61"/>
    <w:rsid w:val="0053139A"/>
    <w:rsid w:val="00532B0F"/>
    <w:rsid w:val="005337F0"/>
    <w:rsid w:val="00533A1B"/>
    <w:rsid w:val="00534A84"/>
    <w:rsid w:val="00535310"/>
    <w:rsid w:val="005358A9"/>
    <w:rsid w:val="00535DCE"/>
    <w:rsid w:val="00535EF1"/>
    <w:rsid w:val="00536A45"/>
    <w:rsid w:val="00536D1E"/>
    <w:rsid w:val="00536EAE"/>
    <w:rsid w:val="00537175"/>
    <w:rsid w:val="00537593"/>
    <w:rsid w:val="00540BEC"/>
    <w:rsid w:val="00540C49"/>
    <w:rsid w:val="00541D9F"/>
    <w:rsid w:val="00541F5B"/>
    <w:rsid w:val="00542E9D"/>
    <w:rsid w:val="00543B10"/>
    <w:rsid w:val="00543E4E"/>
    <w:rsid w:val="00544051"/>
    <w:rsid w:val="0054419D"/>
    <w:rsid w:val="00544D9E"/>
    <w:rsid w:val="00545A1B"/>
    <w:rsid w:val="00545D35"/>
    <w:rsid w:val="00546452"/>
    <w:rsid w:val="00546537"/>
    <w:rsid w:val="00546889"/>
    <w:rsid w:val="005471D5"/>
    <w:rsid w:val="00550B50"/>
    <w:rsid w:val="00550E52"/>
    <w:rsid w:val="00550EB7"/>
    <w:rsid w:val="00551096"/>
    <w:rsid w:val="00552487"/>
    <w:rsid w:val="00552734"/>
    <w:rsid w:val="005546B7"/>
    <w:rsid w:val="00555224"/>
    <w:rsid w:val="00556F8A"/>
    <w:rsid w:val="0055755D"/>
    <w:rsid w:val="005576C1"/>
    <w:rsid w:val="00560143"/>
    <w:rsid w:val="00560319"/>
    <w:rsid w:val="00560CA9"/>
    <w:rsid w:val="005611FF"/>
    <w:rsid w:val="00561C28"/>
    <w:rsid w:val="00562ACB"/>
    <w:rsid w:val="0056353A"/>
    <w:rsid w:val="00563664"/>
    <w:rsid w:val="005639E6"/>
    <w:rsid w:val="00563EC1"/>
    <w:rsid w:val="00564E67"/>
    <w:rsid w:val="005652DC"/>
    <w:rsid w:val="00565682"/>
    <w:rsid w:val="005659CE"/>
    <w:rsid w:val="00565C1F"/>
    <w:rsid w:val="00566CDB"/>
    <w:rsid w:val="00567048"/>
    <w:rsid w:val="0057119C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8013D"/>
    <w:rsid w:val="00580743"/>
    <w:rsid w:val="0058148E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07A5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0877"/>
    <w:rsid w:val="005A2F5B"/>
    <w:rsid w:val="005A3EC4"/>
    <w:rsid w:val="005A3FA1"/>
    <w:rsid w:val="005A491F"/>
    <w:rsid w:val="005A5079"/>
    <w:rsid w:val="005A5944"/>
    <w:rsid w:val="005A68A6"/>
    <w:rsid w:val="005A73E1"/>
    <w:rsid w:val="005A757E"/>
    <w:rsid w:val="005A783C"/>
    <w:rsid w:val="005B0527"/>
    <w:rsid w:val="005B05D3"/>
    <w:rsid w:val="005B070C"/>
    <w:rsid w:val="005B184D"/>
    <w:rsid w:val="005B2C57"/>
    <w:rsid w:val="005B3124"/>
    <w:rsid w:val="005B354E"/>
    <w:rsid w:val="005B3F29"/>
    <w:rsid w:val="005B63B9"/>
    <w:rsid w:val="005B65FF"/>
    <w:rsid w:val="005B7375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BD2"/>
    <w:rsid w:val="005D5F4D"/>
    <w:rsid w:val="005D7748"/>
    <w:rsid w:val="005E0BF7"/>
    <w:rsid w:val="005E0D6D"/>
    <w:rsid w:val="005E143B"/>
    <w:rsid w:val="005E27FF"/>
    <w:rsid w:val="005E2A18"/>
    <w:rsid w:val="005E5658"/>
    <w:rsid w:val="005E6172"/>
    <w:rsid w:val="005E7266"/>
    <w:rsid w:val="005E7CAF"/>
    <w:rsid w:val="005F01DA"/>
    <w:rsid w:val="005F02C0"/>
    <w:rsid w:val="005F0497"/>
    <w:rsid w:val="005F0C5E"/>
    <w:rsid w:val="005F0E7A"/>
    <w:rsid w:val="005F4437"/>
    <w:rsid w:val="005F5393"/>
    <w:rsid w:val="005F67E5"/>
    <w:rsid w:val="005F7119"/>
    <w:rsid w:val="006009BE"/>
    <w:rsid w:val="00601309"/>
    <w:rsid w:val="00601463"/>
    <w:rsid w:val="00601496"/>
    <w:rsid w:val="00602900"/>
    <w:rsid w:val="00602ABE"/>
    <w:rsid w:val="006038C7"/>
    <w:rsid w:val="00605006"/>
    <w:rsid w:val="00611655"/>
    <w:rsid w:val="00611A00"/>
    <w:rsid w:val="006137EC"/>
    <w:rsid w:val="00614DC8"/>
    <w:rsid w:val="00615838"/>
    <w:rsid w:val="00615AE8"/>
    <w:rsid w:val="00615B39"/>
    <w:rsid w:val="00616B4F"/>
    <w:rsid w:val="00616D7B"/>
    <w:rsid w:val="00617A10"/>
    <w:rsid w:val="00620456"/>
    <w:rsid w:val="006209E4"/>
    <w:rsid w:val="00621863"/>
    <w:rsid w:val="00622D8E"/>
    <w:rsid w:val="0062358C"/>
    <w:rsid w:val="00624D5F"/>
    <w:rsid w:val="00625025"/>
    <w:rsid w:val="00626532"/>
    <w:rsid w:val="00626ABE"/>
    <w:rsid w:val="00627578"/>
    <w:rsid w:val="00630615"/>
    <w:rsid w:val="0063224A"/>
    <w:rsid w:val="00632E8C"/>
    <w:rsid w:val="00634021"/>
    <w:rsid w:val="00635E03"/>
    <w:rsid w:val="00636749"/>
    <w:rsid w:val="00636920"/>
    <w:rsid w:val="00637663"/>
    <w:rsid w:val="00643074"/>
    <w:rsid w:val="006438CB"/>
    <w:rsid w:val="00643B12"/>
    <w:rsid w:val="00644588"/>
    <w:rsid w:val="00644CDA"/>
    <w:rsid w:val="00645118"/>
    <w:rsid w:val="0064688E"/>
    <w:rsid w:val="0064700A"/>
    <w:rsid w:val="00647596"/>
    <w:rsid w:val="006477DC"/>
    <w:rsid w:val="0065012A"/>
    <w:rsid w:val="006503C4"/>
    <w:rsid w:val="006506C6"/>
    <w:rsid w:val="006514BA"/>
    <w:rsid w:val="00651D36"/>
    <w:rsid w:val="00652F88"/>
    <w:rsid w:val="00653D69"/>
    <w:rsid w:val="00654CD7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FC0"/>
    <w:rsid w:val="00661C08"/>
    <w:rsid w:val="00661E8C"/>
    <w:rsid w:val="00662607"/>
    <w:rsid w:val="00663143"/>
    <w:rsid w:val="00664BCD"/>
    <w:rsid w:val="00664C61"/>
    <w:rsid w:val="006663F0"/>
    <w:rsid w:val="006668FD"/>
    <w:rsid w:val="006679B2"/>
    <w:rsid w:val="00667EF3"/>
    <w:rsid w:val="006707BF"/>
    <w:rsid w:val="00670B01"/>
    <w:rsid w:val="00670D45"/>
    <w:rsid w:val="00671E7C"/>
    <w:rsid w:val="00672F55"/>
    <w:rsid w:val="00674574"/>
    <w:rsid w:val="00674609"/>
    <w:rsid w:val="0067468A"/>
    <w:rsid w:val="00676560"/>
    <w:rsid w:val="00676B2F"/>
    <w:rsid w:val="00677709"/>
    <w:rsid w:val="0068077A"/>
    <w:rsid w:val="00681B07"/>
    <w:rsid w:val="00684678"/>
    <w:rsid w:val="00684B24"/>
    <w:rsid w:val="00684F7D"/>
    <w:rsid w:val="00685FC3"/>
    <w:rsid w:val="00686966"/>
    <w:rsid w:val="00686A76"/>
    <w:rsid w:val="00686E83"/>
    <w:rsid w:val="006873AA"/>
    <w:rsid w:val="00687E23"/>
    <w:rsid w:val="00690241"/>
    <w:rsid w:val="006943FF"/>
    <w:rsid w:val="00694AA2"/>
    <w:rsid w:val="00695397"/>
    <w:rsid w:val="006966B8"/>
    <w:rsid w:val="006967CA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B54"/>
    <w:rsid w:val="006A6D70"/>
    <w:rsid w:val="006A7C46"/>
    <w:rsid w:val="006A7F59"/>
    <w:rsid w:val="006B08C9"/>
    <w:rsid w:val="006B14DE"/>
    <w:rsid w:val="006B257F"/>
    <w:rsid w:val="006B4F94"/>
    <w:rsid w:val="006B500E"/>
    <w:rsid w:val="006B59B5"/>
    <w:rsid w:val="006B5C47"/>
    <w:rsid w:val="006C0E2B"/>
    <w:rsid w:val="006C3A6B"/>
    <w:rsid w:val="006C4522"/>
    <w:rsid w:val="006C459B"/>
    <w:rsid w:val="006C5BCD"/>
    <w:rsid w:val="006C6F90"/>
    <w:rsid w:val="006C79F8"/>
    <w:rsid w:val="006C7A45"/>
    <w:rsid w:val="006C7BA9"/>
    <w:rsid w:val="006C7F53"/>
    <w:rsid w:val="006D0E8D"/>
    <w:rsid w:val="006D1507"/>
    <w:rsid w:val="006D163A"/>
    <w:rsid w:val="006D1A3C"/>
    <w:rsid w:val="006D1ECE"/>
    <w:rsid w:val="006D3989"/>
    <w:rsid w:val="006D4EC7"/>
    <w:rsid w:val="006D532C"/>
    <w:rsid w:val="006D5BDB"/>
    <w:rsid w:val="006D656F"/>
    <w:rsid w:val="006D7DC5"/>
    <w:rsid w:val="006D7FAB"/>
    <w:rsid w:val="006E0546"/>
    <w:rsid w:val="006E0D0B"/>
    <w:rsid w:val="006E1634"/>
    <w:rsid w:val="006E175F"/>
    <w:rsid w:val="006E1C94"/>
    <w:rsid w:val="006E2084"/>
    <w:rsid w:val="006E32D8"/>
    <w:rsid w:val="006E39FC"/>
    <w:rsid w:val="006E3E73"/>
    <w:rsid w:val="006E4DDE"/>
    <w:rsid w:val="006E4E76"/>
    <w:rsid w:val="006E516D"/>
    <w:rsid w:val="006E53D5"/>
    <w:rsid w:val="006E7AFE"/>
    <w:rsid w:val="006E7DC3"/>
    <w:rsid w:val="006F26C8"/>
    <w:rsid w:val="006F2ACB"/>
    <w:rsid w:val="006F2C7E"/>
    <w:rsid w:val="006F3DE2"/>
    <w:rsid w:val="006F4F8E"/>
    <w:rsid w:val="006F5029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F04"/>
    <w:rsid w:val="007026E0"/>
    <w:rsid w:val="00703E37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BF1"/>
    <w:rsid w:val="007169C3"/>
    <w:rsid w:val="00717766"/>
    <w:rsid w:val="00720297"/>
    <w:rsid w:val="0072099B"/>
    <w:rsid w:val="00721390"/>
    <w:rsid w:val="00721A38"/>
    <w:rsid w:val="00721B88"/>
    <w:rsid w:val="00723156"/>
    <w:rsid w:val="0072419E"/>
    <w:rsid w:val="00724A82"/>
    <w:rsid w:val="007253D5"/>
    <w:rsid w:val="00726FDF"/>
    <w:rsid w:val="0072758E"/>
    <w:rsid w:val="00731A8C"/>
    <w:rsid w:val="00731FA1"/>
    <w:rsid w:val="007324A3"/>
    <w:rsid w:val="00732BB5"/>
    <w:rsid w:val="00732C1B"/>
    <w:rsid w:val="007343D0"/>
    <w:rsid w:val="007347B5"/>
    <w:rsid w:val="00734CB5"/>
    <w:rsid w:val="00735D98"/>
    <w:rsid w:val="00736AEF"/>
    <w:rsid w:val="0073796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496D"/>
    <w:rsid w:val="0075504F"/>
    <w:rsid w:val="00756846"/>
    <w:rsid w:val="00756D72"/>
    <w:rsid w:val="0076018A"/>
    <w:rsid w:val="00760BB0"/>
    <w:rsid w:val="007612DD"/>
    <w:rsid w:val="00761C6F"/>
    <w:rsid w:val="0076204E"/>
    <w:rsid w:val="00762079"/>
    <w:rsid w:val="007628BF"/>
    <w:rsid w:val="00762E82"/>
    <w:rsid w:val="00763E5E"/>
    <w:rsid w:val="0076649C"/>
    <w:rsid w:val="007666DE"/>
    <w:rsid w:val="00767351"/>
    <w:rsid w:val="00771F56"/>
    <w:rsid w:val="00772A19"/>
    <w:rsid w:val="0077426E"/>
    <w:rsid w:val="00774A81"/>
    <w:rsid w:val="00776535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1D86"/>
    <w:rsid w:val="00792300"/>
    <w:rsid w:val="00793603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4083"/>
    <w:rsid w:val="007A47F2"/>
    <w:rsid w:val="007A492E"/>
    <w:rsid w:val="007A499E"/>
    <w:rsid w:val="007A594E"/>
    <w:rsid w:val="007A656A"/>
    <w:rsid w:val="007A67B2"/>
    <w:rsid w:val="007A6912"/>
    <w:rsid w:val="007A6F99"/>
    <w:rsid w:val="007A730C"/>
    <w:rsid w:val="007A7AAA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4A8D"/>
    <w:rsid w:val="007C546D"/>
    <w:rsid w:val="007C5A1B"/>
    <w:rsid w:val="007C5B8C"/>
    <w:rsid w:val="007C60D3"/>
    <w:rsid w:val="007C6813"/>
    <w:rsid w:val="007C6BDE"/>
    <w:rsid w:val="007C6FB4"/>
    <w:rsid w:val="007D1AF4"/>
    <w:rsid w:val="007D1EF8"/>
    <w:rsid w:val="007D2E0E"/>
    <w:rsid w:val="007D4D32"/>
    <w:rsid w:val="007D4D3F"/>
    <w:rsid w:val="007D4D73"/>
    <w:rsid w:val="007D4DDF"/>
    <w:rsid w:val="007D5856"/>
    <w:rsid w:val="007D58B2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521"/>
    <w:rsid w:val="007E373E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10422"/>
    <w:rsid w:val="00810654"/>
    <w:rsid w:val="008111CB"/>
    <w:rsid w:val="008115E0"/>
    <w:rsid w:val="00811FCA"/>
    <w:rsid w:val="008129C6"/>
    <w:rsid w:val="00812AF6"/>
    <w:rsid w:val="00812F36"/>
    <w:rsid w:val="00813C6E"/>
    <w:rsid w:val="0081447C"/>
    <w:rsid w:val="00814B2C"/>
    <w:rsid w:val="008150B0"/>
    <w:rsid w:val="0081562D"/>
    <w:rsid w:val="008174BD"/>
    <w:rsid w:val="00817511"/>
    <w:rsid w:val="00817582"/>
    <w:rsid w:val="00817896"/>
    <w:rsid w:val="00817A7D"/>
    <w:rsid w:val="00817BE4"/>
    <w:rsid w:val="00817DAA"/>
    <w:rsid w:val="0082173F"/>
    <w:rsid w:val="008218DE"/>
    <w:rsid w:val="008237A8"/>
    <w:rsid w:val="008239C0"/>
    <w:rsid w:val="00823B1A"/>
    <w:rsid w:val="00823BC5"/>
    <w:rsid w:val="00824158"/>
    <w:rsid w:val="008242A1"/>
    <w:rsid w:val="0082437C"/>
    <w:rsid w:val="00824534"/>
    <w:rsid w:val="00830627"/>
    <w:rsid w:val="00831734"/>
    <w:rsid w:val="0083177A"/>
    <w:rsid w:val="00831F62"/>
    <w:rsid w:val="00832770"/>
    <w:rsid w:val="008328BA"/>
    <w:rsid w:val="00833792"/>
    <w:rsid w:val="0083488D"/>
    <w:rsid w:val="00835544"/>
    <w:rsid w:val="00835AF8"/>
    <w:rsid w:val="00836141"/>
    <w:rsid w:val="008362CF"/>
    <w:rsid w:val="008379E0"/>
    <w:rsid w:val="00837AA9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AC4"/>
    <w:rsid w:val="00854165"/>
    <w:rsid w:val="00855761"/>
    <w:rsid w:val="00856E6B"/>
    <w:rsid w:val="00857725"/>
    <w:rsid w:val="00857E27"/>
    <w:rsid w:val="00860A50"/>
    <w:rsid w:val="0086131F"/>
    <w:rsid w:val="008620C1"/>
    <w:rsid w:val="0086220F"/>
    <w:rsid w:val="00862B3F"/>
    <w:rsid w:val="00863380"/>
    <w:rsid w:val="0086361A"/>
    <w:rsid w:val="00863BE0"/>
    <w:rsid w:val="008642C7"/>
    <w:rsid w:val="00865272"/>
    <w:rsid w:val="008652E6"/>
    <w:rsid w:val="0086555B"/>
    <w:rsid w:val="0087149A"/>
    <w:rsid w:val="00872088"/>
    <w:rsid w:val="008724B1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995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39E5"/>
    <w:rsid w:val="00893D3E"/>
    <w:rsid w:val="00894773"/>
    <w:rsid w:val="00895CE3"/>
    <w:rsid w:val="0089652D"/>
    <w:rsid w:val="008966DD"/>
    <w:rsid w:val="008977E9"/>
    <w:rsid w:val="008A0336"/>
    <w:rsid w:val="008A05AF"/>
    <w:rsid w:val="008A21CC"/>
    <w:rsid w:val="008A2E9F"/>
    <w:rsid w:val="008A3F4E"/>
    <w:rsid w:val="008A5719"/>
    <w:rsid w:val="008A6246"/>
    <w:rsid w:val="008A6915"/>
    <w:rsid w:val="008A6E51"/>
    <w:rsid w:val="008A7A72"/>
    <w:rsid w:val="008B07DE"/>
    <w:rsid w:val="008B099F"/>
    <w:rsid w:val="008B1060"/>
    <w:rsid w:val="008B19AE"/>
    <w:rsid w:val="008B1BAD"/>
    <w:rsid w:val="008B1C86"/>
    <w:rsid w:val="008B273E"/>
    <w:rsid w:val="008B2A8D"/>
    <w:rsid w:val="008B2B24"/>
    <w:rsid w:val="008B3DC7"/>
    <w:rsid w:val="008B434B"/>
    <w:rsid w:val="008B503B"/>
    <w:rsid w:val="008B5241"/>
    <w:rsid w:val="008B651A"/>
    <w:rsid w:val="008B6E53"/>
    <w:rsid w:val="008B7D88"/>
    <w:rsid w:val="008C0766"/>
    <w:rsid w:val="008C19E4"/>
    <w:rsid w:val="008C2BED"/>
    <w:rsid w:val="008C3A04"/>
    <w:rsid w:val="008C5AD2"/>
    <w:rsid w:val="008C6A73"/>
    <w:rsid w:val="008C6A83"/>
    <w:rsid w:val="008C7C84"/>
    <w:rsid w:val="008C7CA8"/>
    <w:rsid w:val="008C7EBC"/>
    <w:rsid w:val="008D02CD"/>
    <w:rsid w:val="008D2381"/>
    <w:rsid w:val="008D2662"/>
    <w:rsid w:val="008D4347"/>
    <w:rsid w:val="008D43FE"/>
    <w:rsid w:val="008D4ED6"/>
    <w:rsid w:val="008D70D6"/>
    <w:rsid w:val="008E07AD"/>
    <w:rsid w:val="008E12B7"/>
    <w:rsid w:val="008E2597"/>
    <w:rsid w:val="008E3252"/>
    <w:rsid w:val="008E4873"/>
    <w:rsid w:val="008E4B23"/>
    <w:rsid w:val="008E4BC6"/>
    <w:rsid w:val="008E5148"/>
    <w:rsid w:val="008E542E"/>
    <w:rsid w:val="008E553B"/>
    <w:rsid w:val="008E55A3"/>
    <w:rsid w:val="008E6C2B"/>
    <w:rsid w:val="008E7B54"/>
    <w:rsid w:val="008F3027"/>
    <w:rsid w:val="008F3490"/>
    <w:rsid w:val="008F3B3F"/>
    <w:rsid w:val="008F4F21"/>
    <w:rsid w:val="008F58E1"/>
    <w:rsid w:val="008F72B7"/>
    <w:rsid w:val="0090045A"/>
    <w:rsid w:val="009013DE"/>
    <w:rsid w:val="00901FA8"/>
    <w:rsid w:val="009022BC"/>
    <w:rsid w:val="00902AC6"/>
    <w:rsid w:val="00902DE6"/>
    <w:rsid w:val="0090366E"/>
    <w:rsid w:val="009040BC"/>
    <w:rsid w:val="00904738"/>
    <w:rsid w:val="00910080"/>
    <w:rsid w:val="00911391"/>
    <w:rsid w:val="009142FF"/>
    <w:rsid w:val="009144A8"/>
    <w:rsid w:val="00916B25"/>
    <w:rsid w:val="00917A14"/>
    <w:rsid w:val="009226F1"/>
    <w:rsid w:val="009234F8"/>
    <w:rsid w:val="00923A6F"/>
    <w:rsid w:val="00923BDC"/>
    <w:rsid w:val="009240EE"/>
    <w:rsid w:val="009249B0"/>
    <w:rsid w:val="009252F1"/>
    <w:rsid w:val="00927A56"/>
    <w:rsid w:val="0093114E"/>
    <w:rsid w:val="009320D2"/>
    <w:rsid w:val="0093235B"/>
    <w:rsid w:val="00933A3A"/>
    <w:rsid w:val="009341B5"/>
    <w:rsid w:val="00934A3A"/>
    <w:rsid w:val="00934ACD"/>
    <w:rsid w:val="009351B6"/>
    <w:rsid w:val="00935FFF"/>
    <w:rsid w:val="00940155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0C73"/>
    <w:rsid w:val="0095192D"/>
    <w:rsid w:val="009524F6"/>
    <w:rsid w:val="00953AFA"/>
    <w:rsid w:val="00953ED8"/>
    <w:rsid w:val="0095419A"/>
    <w:rsid w:val="00955589"/>
    <w:rsid w:val="0095595C"/>
    <w:rsid w:val="00955B6A"/>
    <w:rsid w:val="00955DBB"/>
    <w:rsid w:val="00955F98"/>
    <w:rsid w:val="00956647"/>
    <w:rsid w:val="009568C6"/>
    <w:rsid w:val="00957208"/>
    <w:rsid w:val="00961CCE"/>
    <w:rsid w:val="00963751"/>
    <w:rsid w:val="00964F65"/>
    <w:rsid w:val="00966ECE"/>
    <w:rsid w:val="00970168"/>
    <w:rsid w:val="00970F97"/>
    <w:rsid w:val="00971B06"/>
    <w:rsid w:val="009722B4"/>
    <w:rsid w:val="0097267D"/>
    <w:rsid w:val="00973633"/>
    <w:rsid w:val="00974967"/>
    <w:rsid w:val="009755BB"/>
    <w:rsid w:val="00975957"/>
    <w:rsid w:val="00975BA4"/>
    <w:rsid w:val="00975EC8"/>
    <w:rsid w:val="00976362"/>
    <w:rsid w:val="00976A43"/>
    <w:rsid w:val="009806F7"/>
    <w:rsid w:val="00980B61"/>
    <w:rsid w:val="00980F09"/>
    <w:rsid w:val="00980FF3"/>
    <w:rsid w:val="009811F8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447"/>
    <w:rsid w:val="00987512"/>
    <w:rsid w:val="009908B9"/>
    <w:rsid w:val="00992634"/>
    <w:rsid w:val="00993220"/>
    <w:rsid w:val="009950B3"/>
    <w:rsid w:val="00995675"/>
    <w:rsid w:val="0099599C"/>
    <w:rsid w:val="009959AE"/>
    <w:rsid w:val="00995D9C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2108"/>
    <w:rsid w:val="009B3206"/>
    <w:rsid w:val="009B47A8"/>
    <w:rsid w:val="009B4C50"/>
    <w:rsid w:val="009B51FE"/>
    <w:rsid w:val="009B6889"/>
    <w:rsid w:val="009B6D66"/>
    <w:rsid w:val="009B711F"/>
    <w:rsid w:val="009C07A5"/>
    <w:rsid w:val="009C0E2B"/>
    <w:rsid w:val="009C1730"/>
    <w:rsid w:val="009C1B55"/>
    <w:rsid w:val="009C5F2B"/>
    <w:rsid w:val="009C76D9"/>
    <w:rsid w:val="009D08A9"/>
    <w:rsid w:val="009D0993"/>
    <w:rsid w:val="009D0A06"/>
    <w:rsid w:val="009D0DD8"/>
    <w:rsid w:val="009D2472"/>
    <w:rsid w:val="009D319E"/>
    <w:rsid w:val="009D32FA"/>
    <w:rsid w:val="009D3595"/>
    <w:rsid w:val="009D3725"/>
    <w:rsid w:val="009D4B4C"/>
    <w:rsid w:val="009D5975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DBA"/>
    <w:rsid w:val="009E7EED"/>
    <w:rsid w:val="009F01D7"/>
    <w:rsid w:val="009F05F1"/>
    <w:rsid w:val="009F0796"/>
    <w:rsid w:val="009F0857"/>
    <w:rsid w:val="009F20DD"/>
    <w:rsid w:val="009F23B4"/>
    <w:rsid w:val="009F2C98"/>
    <w:rsid w:val="009F4451"/>
    <w:rsid w:val="009F4589"/>
    <w:rsid w:val="009F4FBF"/>
    <w:rsid w:val="009F54F2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495A"/>
    <w:rsid w:val="00A0601E"/>
    <w:rsid w:val="00A0624D"/>
    <w:rsid w:val="00A105A2"/>
    <w:rsid w:val="00A1192D"/>
    <w:rsid w:val="00A13691"/>
    <w:rsid w:val="00A15AC0"/>
    <w:rsid w:val="00A16E07"/>
    <w:rsid w:val="00A1714B"/>
    <w:rsid w:val="00A2084D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71D3"/>
    <w:rsid w:val="00A275DC"/>
    <w:rsid w:val="00A27D6C"/>
    <w:rsid w:val="00A31622"/>
    <w:rsid w:val="00A32D82"/>
    <w:rsid w:val="00A34EB6"/>
    <w:rsid w:val="00A35598"/>
    <w:rsid w:val="00A35EA7"/>
    <w:rsid w:val="00A368B5"/>
    <w:rsid w:val="00A37F44"/>
    <w:rsid w:val="00A4065D"/>
    <w:rsid w:val="00A41720"/>
    <w:rsid w:val="00A41DF7"/>
    <w:rsid w:val="00A4247A"/>
    <w:rsid w:val="00A43288"/>
    <w:rsid w:val="00A4431B"/>
    <w:rsid w:val="00A44EF6"/>
    <w:rsid w:val="00A46BB2"/>
    <w:rsid w:val="00A47514"/>
    <w:rsid w:val="00A47F03"/>
    <w:rsid w:val="00A518E7"/>
    <w:rsid w:val="00A52659"/>
    <w:rsid w:val="00A52B28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3106"/>
    <w:rsid w:val="00A6350E"/>
    <w:rsid w:val="00A666EE"/>
    <w:rsid w:val="00A668B9"/>
    <w:rsid w:val="00A66C71"/>
    <w:rsid w:val="00A671A4"/>
    <w:rsid w:val="00A70026"/>
    <w:rsid w:val="00A726B2"/>
    <w:rsid w:val="00A72798"/>
    <w:rsid w:val="00A72A7F"/>
    <w:rsid w:val="00A735C1"/>
    <w:rsid w:val="00A74256"/>
    <w:rsid w:val="00A74728"/>
    <w:rsid w:val="00A755AA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8C9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43DD"/>
    <w:rsid w:val="00AA45CC"/>
    <w:rsid w:val="00AA4BB0"/>
    <w:rsid w:val="00AA5056"/>
    <w:rsid w:val="00AA6748"/>
    <w:rsid w:val="00AB19A3"/>
    <w:rsid w:val="00AB2238"/>
    <w:rsid w:val="00AB2550"/>
    <w:rsid w:val="00AB346D"/>
    <w:rsid w:val="00AB34CC"/>
    <w:rsid w:val="00AB4139"/>
    <w:rsid w:val="00AB4C94"/>
    <w:rsid w:val="00AB546D"/>
    <w:rsid w:val="00AB6A77"/>
    <w:rsid w:val="00AB70E2"/>
    <w:rsid w:val="00AC07DE"/>
    <w:rsid w:val="00AC1578"/>
    <w:rsid w:val="00AC2AE5"/>
    <w:rsid w:val="00AC2B47"/>
    <w:rsid w:val="00AC2DF0"/>
    <w:rsid w:val="00AC3610"/>
    <w:rsid w:val="00AC454F"/>
    <w:rsid w:val="00AC5742"/>
    <w:rsid w:val="00AC5CB2"/>
    <w:rsid w:val="00AC63BF"/>
    <w:rsid w:val="00AC7889"/>
    <w:rsid w:val="00AC7DBF"/>
    <w:rsid w:val="00AD06C1"/>
    <w:rsid w:val="00AD0B61"/>
    <w:rsid w:val="00AD0EE1"/>
    <w:rsid w:val="00AD2129"/>
    <w:rsid w:val="00AD4BB4"/>
    <w:rsid w:val="00AD4CEA"/>
    <w:rsid w:val="00AD5706"/>
    <w:rsid w:val="00AD5E6D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5B0B"/>
    <w:rsid w:val="00AE6C90"/>
    <w:rsid w:val="00AE7618"/>
    <w:rsid w:val="00AF110D"/>
    <w:rsid w:val="00AF1288"/>
    <w:rsid w:val="00AF279B"/>
    <w:rsid w:val="00AF2E70"/>
    <w:rsid w:val="00AF3178"/>
    <w:rsid w:val="00AF52F5"/>
    <w:rsid w:val="00AF7312"/>
    <w:rsid w:val="00B0201C"/>
    <w:rsid w:val="00B02EB7"/>
    <w:rsid w:val="00B02FEA"/>
    <w:rsid w:val="00B03D83"/>
    <w:rsid w:val="00B045D8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02F2"/>
    <w:rsid w:val="00B11684"/>
    <w:rsid w:val="00B125BD"/>
    <w:rsid w:val="00B12D8E"/>
    <w:rsid w:val="00B13509"/>
    <w:rsid w:val="00B13769"/>
    <w:rsid w:val="00B14890"/>
    <w:rsid w:val="00B14ABE"/>
    <w:rsid w:val="00B14B24"/>
    <w:rsid w:val="00B14F52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1D3"/>
    <w:rsid w:val="00B227A4"/>
    <w:rsid w:val="00B244A3"/>
    <w:rsid w:val="00B2497B"/>
    <w:rsid w:val="00B251EA"/>
    <w:rsid w:val="00B25708"/>
    <w:rsid w:val="00B25B92"/>
    <w:rsid w:val="00B26A38"/>
    <w:rsid w:val="00B2785A"/>
    <w:rsid w:val="00B3095E"/>
    <w:rsid w:val="00B30C37"/>
    <w:rsid w:val="00B323BB"/>
    <w:rsid w:val="00B3313A"/>
    <w:rsid w:val="00B3338F"/>
    <w:rsid w:val="00B333FC"/>
    <w:rsid w:val="00B337B5"/>
    <w:rsid w:val="00B33846"/>
    <w:rsid w:val="00B33B72"/>
    <w:rsid w:val="00B33E21"/>
    <w:rsid w:val="00B34934"/>
    <w:rsid w:val="00B36269"/>
    <w:rsid w:val="00B36726"/>
    <w:rsid w:val="00B36AA4"/>
    <w:rsid w:val="00B373C8"/>
    <w:rsid w:val="00B373DD"/>
    <w:rsid w:val="00B37636"/>
    <w:rsid w:val="00B378F6"/>
    <w:rsid w:val="00B40728"/>
    <w:rsid w:val="00B4093A"/>
    <w:rsid w:val="00B415E9"/>
    <w:rsid w:val="00B41A04"/>
    <w:rsid w:val="00B422F4"/>
    <w:rsid w:val="00B423AE"/>
    <w:rsid w:val="00B42938"/>
    <w:rsid w:val="00B446BE"/>
    <w:rsid w:val="00B44B0A"/>
    <w:rsid w:val="00B44C2D"/>
    <w:rsid w:val="00B461E4"/>
    <w:rsid w:val="00B4658C"/>
    <w:rsid w:val="00B50571"/>
    <w:rsid w:val="00B51F1D"/>
    <w:rsid w:val="00B52AFB"/>
    <w:rsid w:val="00B52B3C"/>
    <w:rsid w:val="00B54DCE"/>
    <w:rsid w:val="00B55061"/>
    <w:rsid w:val="00B551FF"/>
    <w:rsid w:val="00B55C17"/>
    <w:rsid w:val="00B57268"/>
    <w:rsid w:val="00B57C1B"/>
    <w:rsid w:val="00B57C38"/>
    <w:rsid w:val="00B6039A"/>
    <w:rsid w:val="00B614CF"/>
    <w:rsid w:val="00B62A84"/>
    <w:rsid w:val="00B63E64"/>
    <w:rsid w:val="00B64F42"/>
    <w:rsid w:val="00B65107"/>
    <w:rsid w:val="00B65E39"/>
    <w:rsid w:val="00B66E4A"/>
    <w:rsid w:val="00B675D9"/>
    <w:rsid w:val="00B67625"/>
    <w:rsid w:val="00B716B2"/>
    <w:rsid w:val="00B7187C"/>
    <w:rsid w:val="00B71C17"/>
    <w:rsid w:val="00B7217A"/>
    <w:rsid w:val="00B72568"/>
    <w:rsid w:val="00B73B78"/>
    <w:rsid w:val="00B744A3"/>
    <w:rsid w:val="00B76E20"/>
    <w:rsid w:val="00B76F1C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525B"/>
    <w:rsid w:val="00B855C3"/>
    <w:rsid w:val="00B863A8"/>
    <w:rsid w:val="00B8677F"/>
    <w:rsid w:val="00B87D62"/>
    <w:rsid w:val="00B9154C"/>
    <w:rsid w:val="00B91716"/>
    <w:rsid w:val="00B9177E"/>
    <w:rsid w:val="00B91946"/>
    <w:rsid w:val="00B924AF"/>
    <w:rsid w:val="00B92745"/>
    <w:rsid w:val="00B95605"/>
    <w:rsid w:val="00B957A9"/>
    <w:rsid w:val="00B968B7"/>
    <w:rsid w:val="00B96D57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AE2"/>
    <w:rsid w:val="00BB5211"/>
    <w:rsid w:val="00BB5ECA"/>
    <w:rsid w:val="00BB69EE"/>
    <w:rsid w:val="00BB796A"/>
    <w:rsid w:val="00BC0B6C"/>
    <w:rsid w:val="00BC0CE9"/>
    <w:rsid w:val="00BC14B2"/>
    <w:rsid w:val="00BC173C"/>
    <w:rsid w:val="00BC2127"/>
    <w:rsid w:val="00BC3181"/>
    <w:rsid w:val="00BC3520"/>
    <w:rsid w:val="00BC3E42"/>
    <w:rsid w:val="00BC5D8A"/>
    <w:rsid w:val="00BC6035"/>
    <w:rsid w:val="00BC63DD"/>
    <w:rsid w:val="00BC67BD"/>
    <w:rsid w:val="00BC7A40"/>
    <w:rsid w:val="00BC7D3C"/>
    <w:rsid w:val="00BD031F"/>
    <w:rsid w:val="00BD0921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2D03"/>
    <w:rsid w:val="00BE3E8A"/>
    <w:rsid w:val="00BE5467"/>
    <w:rsid w:val="00BE5FCB"/>
    <w:rsid w:val="00BE60FB"/>
    <w:rsid w:val="00BE7885"/>
    <w:rsid w:val="00BF07EC"/>
    <w:rsid w:val="00BF498C"/>
    <w:rsid w:val="00BF6D26"/>
    <w:rsid w:val="00BF6E2E"/>
    <w:rsid w:val="00BF7A82"/>
    <w:rsid w:val="00BF7F9B"/>
    <w:rsid w:val="00C00D65"/>
    <w:rsid w:val="00C01083"/>
    <w:rsid w:val="00C011E6"/>
    <w:rsid w:val="00C03274"/>
    <w:rsid w:val="00C03899"/>
    <w:rsid w:val="00C03FF4"/>
    <w:rsid w:val="00C041F0"/>
    <w:rsid w:val="00C0511A"/>
    <w:rsid w:val="00C055BF"/>
    <w:rsid w:val="00C066BD"/>
    <w:rsid w:val="00C06722"/>
    <w:rsid w:val="00C0721A"/>
    <w:rsid w:val="00C106B8"/>
    <w:rsid w:val="00C10A7A"/>
    <w:rsid w:val="00C12945"/>
    <w:rsid w:val="00C1364C"/>
    <w:rsid w:val="00C1376F"/>
    <w:rsid w:val="00C137C2"/>
    <w:rsid w:val="00C146C3"/>
    <w:rsid w:val="00C1470C"/>
    <w:rsid w:val="00C14B42"/>
    <w:rsid w:val="00C14F85"/>
    <w:rsid w:val="00C151F2"/>
    <w:rsid w:val="00C15C8E"/>
    <w:rsid w:val="00C15F38"/>
    <w:rsid w:val="00C16E6C"/>
    <w:rsid w:val="00C17430"/>
    <w:rsid w:val="00C175FD"/>
    <w:rsid w:val="00C17F9B"/>
    <w:rsid w:val="00C20A33"/>
    <w:rsid w:val="00C21D50"/>
    <w:rsid w:val="00C228ED"/>
    <w:rsid w:val="00C24AF0"/>
    <w:rsid w:val="00C261ED"/>
    <w:rsid w:val="00C26710"/>
    <w:rsid w:val="00C271F8"/>
    <w:rsid w:val="00C27A0F"/>
    <w:rsid w:val="00C30891"/>
    <w:rsid w:val="00C31ABF"/>
    <w:rsid w:val="00C32257"/>
    <w:rsid w:val="00C34680"/>
    <w:rsid w:val="00C352FD"/>
    <w:rsid w:val="00C36A83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28F9"/>
    <w:rsid w:val="00C43A46"/>
    <w:rsid w:val="00C43F91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84"/>
    <w:rsid w:val="00C61FB2"/>
    <w:rsid w:val="00C62B9F"/>
    <w:rsid w:val="00C6303C"/>
    <w:rsid w:val="00C634CF"/>
    <w:rsid w:val="00C63586"/>
    <w:rsid w:val="00C64037"/>
    <w:rsid w:val="00C64A91"/>
    <w:rsid w:val="00C658E7"/>
    <w:rsid w:val="00C65955"/>
    <w:rsid w:val="00C65AEA"/>
    <w:rsid w:val="00C65F56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77BAB"/>
    <w:rsid w:val="00C8107E"/>
    <w:rsid w:val="00C8166A"/>
    <w:rsid w:val="00C81E85"/>
    <w:rsid w:val="00C81FAB"/>
    <w:rsid w:val="00C828DE"/>
    <w:rsid w:val="00C8308B"/>
    <w:rsid w:val="00C8382C"/>
    <w:rsid w:val="00C85353"/>
    <w:rsid w:val="00C855F5"/>
    <w:rsid w:val="00C8592A"/>
    <w:rsid w:val="00C86A1A"/>
    <w:rsid w:val="00C871F0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15"/>
    <w:rsid w:val="00C9566F"/>
    <w:rsid w:val="00C95DC4"/>
    <w:rsid w:val="00C96C81"/>
    <w:rsid w:val="00C96E36"/>
    <w:rsid w:val="00C97467"/>
    <w:rsid w:val="00C97EFE"/>
    <w:rsid w:val="00CA040A"/>
    <w:rsid w:val="00CA04DC"/>
    <w:rsid w:val="00CA262F"/>
    <w:rsid w:val="00CA2AF0"/>
    <w:rsid w:val="00CA3B0B"/>
    <w:rsid w:val="00CA4519"/>
    <w:rsid w:val="00CA468A"/>
    <w:rsid w:val="00CA56CB"/>
    <w:rsid w:val="00CA5F62"/>
    <w:rsid w:val="00CA6277"/>
    <w:rsid w:val="00CA79A3"/>
    <w:rsid w:val="00CA7B4B"/>
    <w:rsid w:val="00CA7C4F"/>
    <w:rsid w:val="00CA7DF3"/>
    <w:rsid w:val="00CB1FA6"/>
    <w:rsid w:val="00CB2EA3"/>
    <w:rsid w:val="00CB2FFA"/>
    <w:rsid w:val="00CB31E2"/>
    <w:rsid w:val="00CB3D3D"/>
    <w:rsid w:val="00CB4A42"/>
    <w:rsid w:val="00CB7F84"/>
    <w:rsid w:val="00CC05E7"/>
    <w:rsid w:val="00CC06B2"/>
    <w:rsid w:val="00CC0C8D"/>
    <w:rsid w:val="00CC0ECB"/>
    <w:rsid w:val="00CC1020"/>
    <w:rsid w:val="00CC10ED"/>
    <w:rsid w:val="00CC3C36"/>
    <w:rsid w:val="00CC3C39"/>
    <w:rsid w:val="00CC40FC"/>
    <w:rsid w:val="00CC48DD"/>
    <w:rsid w:val="00CC5537"/>
    <w:rsid w:val="00CC599C"/>
    <w:rsid w:val="00CC5FE2"/>
    <w:rsid w:val="00CC78AC"/>
    <w:rsid w:val="00CD07AC"/>
    <w:rsid w:val="00CD1B8C"/>
    <w:rsid w:val="00CD2437"/>
    <w:rsid w:val="00CD2D12"/>
    <w:rsid w:val="00CD444F"/>
    <w:rsid w:val="00CD53A9"/>
    <w:rsid w:val="00CD55F2"/>
    <w:rsid w:val="00CD57D5"/>
    <w:rsid w:val="00CD78B4"/>
    <w:rsid w:val="00CD7B57"/>
    <w:rsid w:val="00CE041A"/>
    <w:rsid w:val="00CE19E6"/>
    <w:rsid w:val="00CE1DD7"/>
    <w:rsid w:val="00CE25C4"/>
    <w:rsid w:val="00CE3726"/>
    <w:rsid w:val="00CE3A37"/>
    <w:rsid w:val="00CE3FCD"/>
    <w:rsid w:val="00CE43A8"/>
    <w:rsid w:val="00CE495D"/>
    <w:rsid w:val="00CE4E64"/>
    <w:rsid w:val="00CE68CE"/>
    <w:rsid w:val="00CE7304"/>
    <w:rsid w:val="00CF1A43"/>
    <w:rsid w:val="00CF2445"/>
    <w:rsid w:val="00CF3950"/>
    <w:rsid w:val="00CF5F9F"/>
    <w:rsid w:val="00CF6098"/>
    <w:rsid w:val="00CF6C81"/>
    <w:rsid w:val="00D00AFC"/>
    <w:rsid w:val="00D00C5A"/>
    <w:rsid w:val="00D01CA1"/>
    <w:rsid w:val="00D01DBA"/>
    <w:rsid w:val="00D02016"/>
    <w:rsid w:val="00D02B27"/>
    <w:rsid w:val="00D04385"/>
    <w:rsid w:val="00D0473C"/>
    <w:rsid w:val="00D05CB4"/>
    <w:rsid w:val="00D05DB4"/>
    <w:rsid w:val="00D060D6"/>
    <w:rsid w:val="00D0616A"/>
    <w:rsid w:val="00D07475"/>
    <w:rsid w:val="00D0772B"/>
    <w:rsid w:val="00D10E6B"/>
    <w:rsid w:val="00D1223C"/>
    <w:rsid w:val="00D12432"/>
    <w:rsid w:val="00D1253A"/>
    <w:rsid w:val="00D12C03"/>
    <w:rsid w:val="00D13F0F"/>
    <w:rsid w:val="00D14206"/>
    <w:rsid w:val="00D17ADC"/>
    <w:rsid w:val="00D17C77"/>
    <w:rsid w:val="00D17CA3"/>
    <w:rsid w:val="00D20345"/>
    <w:rsid w:val="00D20D0B"/>
    <w:rsid w:val="00D246C8"/>
    <w:rsid w:val="00D259FD"/>
    <w:rsid w:val="00D25D2F"/>
    <w:rsid w:val="00D260AA"/>
    <w:rsid w:val="00D268F5"/>
    <w:rsid w:val="00D27DC2"/>
    <w:rsid w:val="00D300CD"/>
    <w:rsid w:val="00D31424"/>
    <w:rsid w:val="00D329AA"/>
    <w:rsid w:val="00D32E69"/>
    <w:rsid w:val="00D33CA1"/>
    <w:rsid w:val="00D33FC4"/>
    <w:rsid w:val="00D3556A"/>
    <w:rsid w:val="00D40E9D"/>
    <w:rsid w:val="00D41AF7"/>
    <w:rsid w:val="00D423DC"/>
    <w:rsid w:val="00D4243D"/>
    <w:rsid w:val="00D425DF"/>
    <w:rsid w:val="00D43BD9"/>
    <w:rsid w:val="00D45F7E"/>
    <w:rsid w:val="00D461A8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514E"/>
    <w:rsid w:val="00D55A5A"/>
    <w:rsid w:val="00D56381"/>
    <w:rsid w:val="00D56987"/>
    <w:rsid w:val="00D56C39"/>
    <w:rsid w:val="00D57238"/>
    <w:rsid w:val="00D57D11"/>
    <w:rsid w:val="00D62E48"/>
    <w:rsid w:val="00D633EC"/>
    <w:rsid w:val="00D63F92"/>
    <w:rsid w:val="00D6439D"/>
    <w:rsid w:val="00D64486"/>
    <w:rsid w:val="00D64701"/>
    <w:rsid w:val="00D65F04"/>
    <w:rsid w:val="00D66F2A"/>
    <w:rsid w:val="00D671BC"/>
    <w:rsid w:val="00D67BD6"/>
    <w:rsid w:val="00D70133"/>
    <w:rsid w:val="00D70A8D"/>
    <w:rsid w:val="00D70D67"/>
    <w:rsid w:val="00D719C5"/>
    <w:rsid w:val="00D73EA2"/>
    <w:rsid w:val="00D74216"/>
    <w:rsid w:val="00D7464D"/>
    <w:rsid w:val="00D746C7"/>
    <w:rsid w:val="00D759D1"/>
    <w:rsid w:val="00D75AF6"/>
    <w:rsid w:val="00D75B01"/>
    <w:rsid w:val="00D75DE2"/>
    <w:rsid w:val="00D8071C"/>
    <w:rsid w:val="00D80A71"/>
    <w:rsid w:val="00D81C98"/>
    <w:rsid w:val="00D822C2"/>
    <w:rsid w:val="00D84A5A"/>
    <w:rsid w:val="00D84C2A"/>
    <w:rsid w:val="00D84D56"/>
    <w:rsid w:val="00D856C4"/>
    <w:rsid w:val="00D86DE8"/>
    <w:rsid w:val="00D874DF"/>
    <w:rsid w:val="00D90258"/>
    <w:rsid w:val="00D90A40"/>
    <w:rsid w:val="00D90F5F"/>
    <w:rsid w:val="00D90F60"/>
    <w:rsid w:val="00D92DD0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3B0"/>
    <w:rsid w:val="00DA342C"/>
    <w:rsid w:val="00DA3738"/>
    <w:rsid w:val="00DA3ACF"/>
    <w:rsid w:val="00DA3F06"/>
    <w:rsid w:val="00DA4172"/>
    <w:rsid w:val="00DA5061"/>
    <w:rsid w:val="00DA5D7E"/>
    <w:rsid w:val="00DA6AE7"/>
    <w:rsid w:val="00DA758D"/>
    <w:rsid w:val="00DA773C"/>
    <w:rsid w:val="00DA79ED"/>
    <w:rsid w:val="00DA79F8"/>
    <w:rsid w:val="00DB0359"/>
    <w:rsid w:val="00DB09CC"/>
    <w:rsid w:val="00DB28DD"/>
    <w:rsid w:val="00DB30C5"/>
    <w:rsid w:val="00DB43C5"/>
    <w:rsid w:val="00DB54CD"/>
    <w:rsid w:val="00DB5B77"/>
    <w:rsid w:val="00DB60B4"/>
    <w:rsid w:val="00DB6AFA"/>
    <w:rsid w:val="00DB6CE0"/>
    <w:rsid w:val="00DB79A7"/>
    <w:rsid w:val="00DB7FD2"/>
    <w:rsid w:val="00DC0AF0"/>
    <w:rsid w:val="00DC0C6C"/>
    <w:rsid w:val="00DC4122"/>
    <w:rsid w:val="00DC4A1B"/>
    <w:rsid w:val="00DC4CCD"/>
    <w:rsid w:val="00DC4D51"/>
    <w:rsid w:val="00DC5090"/>
    <w:rsid w:val="00DC5C91"/>
    <w:rsid w:val="00DC5EC4"/>
    <w:rsid w:val="00DC73C1"/>
    <w:rsid w:val="00DC75B3"/>
    <w:rsid w:val="00DD01DE"/>
    <w:rsid w:val="00DD02FB"/>
    <w:rsid w:val="00DD053D"/>
    <w:rsid w:val="00DD0A83"/>
    <w:rsid w:val="00DD0E25"/>
    <w:rsid w:val="00DD0E43"/>
    <w:rsid w:val="00DD1D05"/>
    <w:rsid w:val="00DD20FB"/>
    <w:rsid w:val="00DD3BF4"/>
    <w:rsid w:val="00DD3D30"/>
    <w:rsid w:val="00DD423F"/>
    <w:rsid w:val="00DD54FF"/>
    <w:rsid w:val="00DD60FC"/>
    <w:rsid w:val="00DD611B"/>
    <w:rsid w:val="00DD674D"/>
    <w:rsid w:val="00DE0140"/>
    <w:rsid w:val="00DE0F31"/>
    <w:rsid w:val="00DE115C"/>
    <w:rsid w:val="00DE24D5"/>
    <w:rsid w:val="00DE36BA"/>
    <w:rsid w:val="00DE3B9C"/>
    <w:rsid w:val="00DE40FB"/>
    <w:rsid w:val="00DE45F1"/>
    <w:rsid w:val="00DE460E"/>
    <w:rsid w:val="00DE59D6"/>
    <w:rsid w:val="00DE6539"/>
    <w:rsid w:val="00DE6542"/>
    <w:rsid w:val="00DE6834"/>
    <w:rsid w:val="00DE6AD2"/>
    <w:rsid w:val="00DE6C35"/>
    <w:rsid w:val="00DF070A"/>
    <w:rsid w:val="00DF0B4F"/>
    <w:rsid w:val="00DF131D"/>
    <w:rsid w:val="00DF19C9"/>
    <w:rsid w:val="00DF2105"/>
    <w:rsid w:val="00DF2D10"/>
    <w:rsid w:val="00DF4AF0"/>
    <w:rsid w:val="00DF4C71"/>
    <w:rsid w:val="00DF50B7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1DFE"/>
    <w:rsid w:val="00E12A55"/>
    <w:rsid w:val="00E149AC"/>
    <w:rsid w:val="00E14AB8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F"/>
    <w:rsid w:val="00E2263E"/>
    <w:rsid w:val="00E228F4"/>
    <w:rsid w:val="00E22B3E"/>
    <w:rsid w:val="00E22BAA"/>
    <w:rsid w:val="00E235AD"/>
    <w:rsid w:val="00E250EF"/>
    <w:rsid w:val="00E25157"/>
    <w:rsid w:val="00E25C50"/>
    <w:rsid w:val="00E25F08"/>
    <w:rsid w:val="00E27679"/>
    <w:rsid w:val="00E30168"/>
    <w:rsid w:val="00E30567"/>
    <w:rsid w:val="00E312BA"/>
    <w:rsid w:val="00E332FE"/>
    <w:rsid w:val="00E33CA2"/>
    <w:rsid w:val="00E35480"/>
    <w:rsid w:val="00E35521"/>
    <w:rsid w:val="00E378E6"/>
    <w:rsid w:val="00E41036"/>
    <w:rsid w:val="00E41537"/>
    <w:rsid w:val="00E43073"/>
    <w:rsid w:val="00E4470F"/>
    <w:rsid w:val="00E46586"/>
    <w:rsid w:val="00E47FBC"/>
    <w:rsid w:val="00E502F7"/>
    <w:rsid w:val="00E5040A"/>
    <w:rsid w:val="00E50AE3"/>
    <w:rsid w:val="00E51416"/>
    <w:rsid w:val="00E51459"/>
    <w:rsid w:val="00E518CC"/>
    <w:rsid w:val="00E521B9"/>
    <w:rsid w:val="00E53BE2"/>
    <w:rsid w:val="00E54D21"/>
    <w:rsid w:val="00E57242"/>
    <w:rsid w:val="00E6080F"/>
    <w:rsid w:val="00E60F0B"/>
    <w:rsid w:val="00E60F50"/>
    <w:rsid w:val="00E62196"/>
    <w:rsid w:val="00E6265C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6A08"/>
    <w:rsid w:val="00E67172"/>
    <w:rsid w:val="00E67375"/>
    <w:rsid w:val="00E673C6"/>
    <w:rsid w:val="00E703E4"/>
    <w:rsid w:val="00E706A1"/>
    <w:rsid w:val="00E708CF"/>
    <w:rsid w:val="00E70AA8"/>
    <w:rsid w:val="00E70CBB"/>
    <w:rsid w:val="00E72987"/>
    <w:rsid w:val="00E7380E"/>
    <w:rsid w:val="00E73B64"/>
    <w:rsid w:val="00E74E19"/>
    <w:rsid w:val="00E75FA8"/>
    <w:rsid w:val="00E76550"/>
    <w:rsid w:val="00E779C8"/>
    <w:rsid w:val="00E77CBF"/>
    <w:rsid w:val="00E8083A"/>
    <w:rsid w:val="00E8125A"/>
    <w:rsid w:val="00E81C73"/>
    <w:rsid w:val="00E83E5D"/>
    <w:rsid w:val="00E8537C"/>
    <w:rsid w:val="00E856CC"/>
    <w:rsid w:val="00E85987"/>
    <w:rsid w:val="00E85D4F"/>
    <w:rsid w:val="00E85DD4"/>
    <w:rsid w:val="00E86C3E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DC"/>
    <w:rsid w:val="00E965C3"/>
    <w:rsid w:val="00E973AE"/>
    <w:rsid w:val="00E9767C"/>
    <w:rsid w:val="00E97946"/>
    <w:rsid w:val="00E97F96"/>
    <w:rsid w:val="00EA0777"/>
    <w:rsid w:val="00EA0BFB"/>
    <w:rsid w:val="00EA0D1B"/>
    <w:rsid w:val="00EA102F"/>
    <w:rsid w:val="00EA1929"/>
    <w:rsid w:val="00EA1A8C"/>
    <w:rsid w:val="00EA3B36"/>
    <w:rsid w:val="00EA5C42"/>
    <w:rsid w:val="00EB08FD"/>
    <w:rsid w:val="00EB1174"/>
    <w:rsid w:val="00EB1968"/>
    <w:rsid w:val="00EB19F4"/>
    <w:rsid w:val="00EB263A"/>
    <w:rsid w:val="00EB51C5"/>
    <w:rsid w:val="00EB5FB3"/>
    <w:rsid w:val="00EB6C2F"/>
    <w:rsid w:val="00EB6E4C"/>
    <w:rsid w:val="00EB7A39"/>
    <w:rsid w:val="00EC0A55"/>
    <w:rsid w:val="00EC0B79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3D95"/>
    <w:rsid w:val="00ED53E2"/>
    <w:rsid w:val="00ED57A7"/>
    <w:rsid w:val="00ED5A51"/>
    <w:rsid w:val="00ED5A95"/>
    <w:rsid w:val="00ED638D"/>
    <w:rsid w:val="00ED6F87"/>
    <w:rsid w:val="00EE018A"/>
    <w:rsid w:val="00EE0695"/>
    <w:rsid w:val="00EE254C"/>
    <w:rsid w:val="00EE4BD1"/>
    <w:rsid w:val="00EE7AC3"/>
    <w:rsid w:val="00EF0A72"/>
    <w:rsid w:val="00EF118C"/>
    <w:rsid w:val="00EF1477"/>
    <w:rsid w:val="00EF15BD"/>
    <w:rsid w:val="00EF1958"/>
    <w:rsid w:val="00EF2572"/>
    <w:rsid w:val="00EF2A79"/>
    <w:rsid w:val="00EF2C2F"/>
    <w:rsid w:val="00EF3D7A"/>
    <w:rsid w:val="00EF498B"/>
    <w:rsid w:val="00EF53A4"/>
    <w:rsid w:val="00EF54BD"/>
    <w:rsid w:val="00EF5592"/>
    <w:rsid w:val="00EF5A78"/>
    <w:rsid w:val="00EF6413"/>
    <w:rsid w:val="00EF6549"/>
    <w:rsid w:val="00EF6A80"/>
    <w:rsid w:val="00F00692"/>
    <w:rsid w:val="00F00ECE"/>
    <w:rsid w:val="00F01BAF"/>
    <w:rsid w:val="00F02843"/>
    <w:rsid w:val="00F02F7D"/>
    <w:rsid w:val="00F04248"/>
    <w:rsid w:val="00F05881"/>
    <w:rsid w:val="00F05F16"/>
    <w:rsid w:val="00F077CB"/>
    <w:rsid w:val="00F1033D"/>
    <w:rsid w:val="00F10930"/>
    <w:rsid w:val="00F11CC2"/>
    <w:rsid w:val="00F1386C"/>
    <w:rsid w:val="00F13EAE"/>
    <w:rsid w:val="00F14311"/>
    <w:rsid w:val="00F1505E"/>
    <w:rsid w:val="00F20F09"/>
    <w:rsid w:val="00F23DBC"/>
    <w:rsid w:val="00F255ED"/>
    <w:rsid w:val="00F2581B"/>
    <w:rsid w:val="00F26035"/>
    <w:rsid w:val="00F262AA"/>
    <w:rsid w:val="00F274C1"/>
    <w:rsid w:val="00F275C4"/>
    <w:rsid w:val="00F30426"/>
    <w:rsid w:val="00F309AC"/>
    <w:rsid w:val="00F3312A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4DA3"/>
    <w:rsid w:val="00F45643"/>
    <w:rsid w:val="00F4568E"/>
    <w:rsid w:val="00F478D3"/>
    <w:rsid w:val="00F47CBA"/>
    <w:rsid w:val="00F47F61"/>
    <w:rsid w:val="00F51588"/>
    <w:rsid w:val="00F52647"/>
    <w:rsid w:val="00F54218"/>
    <w:rsid w:val="00F548CF"/>
    <w:rsid w:val="00F5561A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7013"/>
    <w:rsid w:val="00F67277"/>
    <w:rsid w:val="00F673E2"/>
    <w:rsid w:val="00F714B4"/>
    <w:rsid w:val="00F7276D"/>
    <w:rsid w:val="00F730F8"/>
    <w:rsid w:val="00F73219"/>
    <w:rsid w:val="00F73345"/>
    <w:rsid w:val="00F73B14"/>
    <w:rsid w:val="00F74BCE"/>
    <w:rsid w:val="00F755A2"/>
    <w:rsid w:val="00F761EC"/>
    <w:rsid w:val="00F767DD"/>
    <w:rsid w:val="00F7731C"/>
    <w:rsid w:val="00F80B2E"/>
    <w:rsid w:val="00F826BF"/>
    <w:rsid w:val="00F82BD2"/>
    <w:rsid w:val="00F82DD0"/>
    <w:rsid w:val="00F83CF2"/>
    <w:rsid w:val="00F844B7"/>
    <w:rsid w:val="00F84E18"/>
    <w:rsid w:val="00F8517A"/>
    <w:rsid w:val="00F856DE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188"/>
    <w:rsid w:val="00F9440F"/>
    <w:rsid w:val="00F951A4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B04A4"/>
    <w:rsid w:val="00FB0805"/>
    <w:rsid w:val="00FB0C66"/>
    <w:rsid w:val="00FB0D8E"/>
    <w:rsid w:val="00FB1127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05B"/>
    <w:rsid w:val="00FC7DCC"/>
    <w:rsid w:val="00FC7DF9"/>
    <w:rsid w:val="00FD1782"/>
    <w:rsid w:val="00FD32EB"/>
    <w:rsid w:val="00FD38A0"/>
    <w:rsid w:val="00FD497F"/>
    <w:rsid w:val="00FD521C"/>
    <w:rsid w:val="00FD5E69"/>
    <w:rsid w:val="00FD69B7"/>
    <w:rsid w:val="00FE0EB9"/>
    <w:rsid w:val="00FE38EB"/>
    <w:rsid w:val="00FE4B48"/>
    <w:rsid w:val="00FE5CF0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A5A6472"/>
  <w15:chartTrackingRefBased/>
  <w15:docId w15:val="{544F534B-EB1A-4880-8D50-F0B1F23E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4743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exasesf.org/framework/prioritized-lever-1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xasesf.org/framework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6</TotalTime>
  <Pages>6</Pages>
  <Words>1188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1.04: Qualities of Effective Schools</vt:lpstr>
    </vt:vector>
  </TitlesOfParts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1.04: Qualities of Effective Schools</dc:title>
  <dc:subject>Lesson 1.04: Qualities of Effective Schools</dc:subject>
  <dc:creator>Texas Education Agency</dc:creator>
  <cp:keywords/>
  <dc:description/>
  <cp:lastModifiedBy>White (she/her), Whitney</cp:lastModifiedBy>
  <cp:revision>9</cp:revision>
  <dcterms:created xsi:type="dcterms:W3CDTF">2022-07-24T04:22:00Z</dcterms:created>
  <dcterms:modified xsi:type="dcterms:W3CDTF">2023-08-18T20:18:00Z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