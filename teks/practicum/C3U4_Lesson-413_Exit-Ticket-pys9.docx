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79AE" w14:textId="30692CFC" w:rsidR="00BF4E74" w:rsidRDefault="00BF4E74" w:rsidP="00BF4E74">
      <w:pPr>
        <w:pStyle w:val="Heading1"/>
        <w:spacing w:after="160"/>
      </w:pPr>
      <w:r>
        <w:t xml:space="preserve">Exit Ticket </w:t>
      </w:r>
    </w:p>
    <w:p w14:paraId="3DACAE9B" w14:textId="725791C9" w:rsidR="00C56893" w:rsidRPr="0083727A" w:rsidRDefault="00C56893" w:rsidP="00C56893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C56893">
        <w:rPr>
          <w:shd w:val="clear" w:color="auto" w:fill="FFFFFF"/>
        </w:rPr>
        <w:t xml:space="preserve">Lesson </w:t>
      </w:r>
      <w:r w:rsidR="00182910">
        <w:rPr>
          <w:shd w:val="clear" w:color="auto" w:fill="FFFFFF"/>
        </w:rPr>
        <w:t>4.13</w:t>
      </w:r>
      <w:r w:rsidRPr="00C56893">
        <w:rPr>
          <w:shd w:val="clear" w:color="auto" w:fill="FFFFFF"/>
        </w:rPr>
        <w:t>: Supporting All Learners and Just-in-Time Interventions in Math: Intervention Reflection and Discussion</w:t>
      </w:r>
    </w:p>
    <w:p w14:paraId="5AB0334A" w14:textId="77777777" w:rsidR="00BF4E74" w:rsidRPr="00607460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34AC74E0" w14:textId="77777777" w:rsidR="00BF4E74" w:rsidRDefault="00BF4E74" w:rsidP="00BF4E7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23FBF0EA" w14:textId="77777777" w:rsidR="00AE1E15" w:rsidRDefault="00AE1E15" w:rsidP="00AE1E15">
      <w:pPr>
        <w:pStyle w:val="Tabletext"/>
      </w:pPr>
    </w:p>
    <w:p w14:paraId="570C8ACB" w14:textId="6881D1D0" w:rsidR="00BF4E74" w:rsidRDefault="00AE1E15" w:rsidP="00AE1E15">
      <w:pPr>
        <w:pStyle w:val="Tabletext"/>
      </w:pPr>
      <w:r>
        <w:t>Answer the following questions based on your small group discussion</w:t>
      </w:r>
      <w:r w:rsidR="00607957">
        <w:t>.</w:t>
      </w:r>
      <w:r>
        <w:t xml:space="preserve"> </w:t>
      </w:r>
    </w:p>
    <w:p w14:paraId="66E53C91" w14:textId="77777777" w:rsidR="00A4338B" w:rsidRDefault="00A4338B" w:rsidP="00AE1E15">
      <w:pPr>
        <w:pStyle w:val="Tabletext"/>
      </w:pPr>
    </w:p>
    <w:p w14:paraId="18225E10" w14:textId="0E1B770B" w:rsidR="00AE1E15" w:rsidRDefault="00894F52" w:rsidP="00FC4C1A">
      <w:pPr>
        <w:pStyle w:val="Tabletext"/>
        <w:numPr>
          <w:ilvl w:val="0"/>
          <w:numId w:val="5"/>
        </w:numPr>
      </w:pPr>
      <w:r>
        <w:t>What is the most challenging part of implementing a just-in-time intervention?</w:t>
      </w:r>
      <w:r w:rsidR="00351059">
        <w:t xml:space="preserve"> What additional supports would be helpful for a teacher in planning a just-in-time intervention?</w:t>
      </w:r>
    </w:p>
    <w:p w14:paraId="123A95A7" w14:textId="77777777" w:rsidR="00351059" w:rsidRDefault="00351059" w:rsidP="00986410">
      <w:pPr>
        <w:pStyle w:val="Tabletext"/>
        <w:rPr>
          <w:i/>
          <w:iCs/>
          <w:color w:val="008000"/>
        </w:rPr>
      </w:pPr>
    </w:p>
    <w:p w14:paraId="3313A1D9" w14:textId="77777777" w:rsidR="00351059" w:rsidRDefault="00351059" w:rsidP="00986410">
      <w:pPr>
        <w:pStyle w:val="Tabletext"/>
        <w:rPr>
          <w:i/>
          <w:iCs/>
          <w:color w:val="008000"/>
        </w:rPr>
      </w:pPr>
    </w:p>
    <w:p w14:paraId="27C56470" w14:textId="77777777" w:rsidR="00231FFF" w:rsidRDefault="00231FFF" w:rsidP="00986410">
      <w:pPr>
        <w:pStyle w:val="Tabletext"/>
        <w:rPr>
          <w:i/>
          <w:iCs/>
          <w:color w:val="008000"/>
        </w:rPr>
      </w:pPr>
    </w:p>
    <w:p w14:paraId="67064129" w14:textId="77777777" w:rsidR="00231FFF" w:rsidRDefault="00231FFF" w:rsidP="00986410">
      <w:pPr>
        <w:pStyle w:val="Tabletext"/>
        <w:rPr>
          <w:i/>
          <w:iCs/>
          <w:color w:val="008000"/>
        </w:rPr>
      </w:pPr>
    </w:p>
    <w:p w14:paraId="44E29EDF" w14:textId="77777777" w:rsidR="00231FFF" w:rsidRDefault="00231FFF" w:rsidP="00986410">
      <w:pPr>
        <w:pStyle w:val="Tabletext"/>
        <w:rPr>
          <w:i/>
          <w:iCs/>
          <w:color w:val="008000"/>
        </w:rPr>
      </w:pPr>
    </w:p>
    <w:p w14:paraId="21462C3F" w14:textId="77777777" w:rsidR="00231FFF" w:rsidRDefault="00231FFF" w:rsidP="00986410">
      <w:pPr>
        <w:pStyle w:val="Tabletext"/>
        <w:rPr>
          <w:i/>
          <w:iCs/>
          <w:color w:val="008000"/>
        </w:rPr>
      </w:pPr>
    </w:p>
    <w:p w14:paraId="010EFF0F" w14:textId="77777777" w:rsidR="00231FFF" w:rsidRPr="00B45C1D" w:rsidRDefault="00231FFF" w:rsidP="00986410">
      <w:pPr>
        <w:pStyle w:val="Tabletext"/>
        <w:rPr>
          <w:i/>
          <w:iCs/>
          <w:color w:val="008000"/>
        </w:rPr>
      </w:pPr>
    </w:p>
    <w:p w14:paraId="54FEC7FD" w14:textId="3C209911" w:rsidR="00607957" w:rsidRDefault="00351059" w:rsidP="00FC4C1A">
      <w:pPr>
        <w:pStyle w:val="Tabletext"/>
        <w:numPr>
          <w:ilvl w:val="0"/>
          <w:numId w:val="5"/>
        </w:numPr>
      </w:pPr>
      <w:r>
        <w:t xml:space="preserve">Why is it important for teacher to use just-in-time interventions when </w:t>
      </w:r>
      <w:r w:rsidR="00D62865">
        <w:t xml:space="preserve">providing grade-level content for all students? </w:t>
      </w:r>
    </w:p>
    <w:p w14:paraId="17356A49" w14:textId="7CD3B3AE" w:rsidR="00BF4E74" w:rsidRPr="00D45B85" w:rsidRDefault="00BF4E74" w:rsidP="00BF4E74">
      <w:pPr>
        <w:pStyle w:val="Tabletext"/>
        <w:rPr>
          <w:i/>
          <w:iCs/>
          <w:color w:val="008000"/>
        </w:rPr>
      </w:pPr>
      <w:r>
        <w:br/>
      </w:r>
    </w:p>
    <w:p w14:paraId="3DD5E8F9" w14:textId="4BD24157" w:rsidR="00B72E6C" w:rsidRPr="00C56893" w:rsidRDefault="00B72E6C" w:rsidP="00C56893">
      <w:pPr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6D074428" w14:textId="77777777" w:rsidR="00B72E6C" w:rsidRPr="00FF5350" w:rsidRDefault="00B72E6C" w:rsidP="004D7473"/>
    <w:sectPr w:rsidR="00B72E6C" w:rsidRPr="00FF535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ECDC" w14:textId="77777777" w:rsidR="00EB2BAD" w:rsidRDefault="00EB2BAD" w:rsidP="004C62A0">
      <w:pPr>
        <w:spacing w:after="0" w:line="240" w:lineRule="auto"/>
      </w:pPr>
      <w:r>
        <w:separator/>
      </w:r>
    </w:p>
  </w:endnote>
  <w:endnote w:type="continuationSeparator" w:id="0">
    <w:p w14:paraId="1B52D064" w14:textId="77777777" w:rsidR="00EB2BAD" w:rsidRDefault="00EB2BAD" w:rsidP="004C62A0">
      <w:pPr>
        <w:spacing w:after="0" w:line="240" w:lineRule="auto"/>
      </w:pPr>
      <w:r>
        <w:continuationSeparator/>
      </w:r>
    </w:p>
  </w:endnote>
  <w:endnote w:type="continuationNotice" w:id="1">
    <w:p w14:paraId="594DA20C" w14:textId="77777777" w:rsidR="00EB2BAD" w:rsidRDefault="00EB2B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0CC88A46" w:rsidR="00485163" w:rsidRPr="009E5ADE" w:rsidRDefault="009E5ADE" w:rsidP="009E5AD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903D2" w14:textId="77777777" w:rsidR="00EB2BAD" w:rsidRDefault="00EB2BAD" w:rsidP="004C62A0">
      <w:pPr>
        <w:spacing w:after="0" w:line="240" w:lineRule="auto"/>
      </w:pPr>
      <w:r>
        <w:separator/>
      </w:r>
    </w:p>
  </w:footnote>
  <w:footnote w:type="continuationSeparator" w:id="0">
    <w:p w14:paraId="6F88504A" w14:textId="77777777" w:rsidR="00EB2BAD" w:rsidRDefault="00EB2BAD" w:rsidP="004C62A0">
      <w:pPr>
        <w:spacing w:after="0" w:line="240" w:lineRule="auto"/>
      </w:pPr>
      <w:r>
        <w:continuationSeparator/>
      </w:r>
    </w:p>
  </w:footnote>
  <w:footnote w:type="continuationNotice" w:id="1">
    <w:p w14:paraId="6771956E" w14:textId="77777777" w:rsidR="00EB2BAD" w:rsidRDefault="00EB2B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DE9"/>
    <w:multiLevelType w:val="hybridMultilevel"/>
    <w:tmpl w:val="0972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74F0"/>
    <w:multiLevelType w:val="hybridMultilevel"/>
    <w:tmpl w:val="D768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6DF03D1"/>
    <w:multiLevelType w:val="hybridMultilevel"/>
    <w:tmpl w:val="6686936A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A5612"/>
    <w:multiLevelType w:val="hybridMultilevel"/>
    <w:tmpl w:val="727A20DC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2"/>
  </w:num>
  <w:num w:numId="2" w16cid:durableId="168520097">
    <w:abstractNumId w:val="5"/>
  </w:num>
  <w:num w:numId="3" w16cid:durableId="1375543629">
    <w:abstractNumId w:val="3"/>
  </w:num>
  <w:num w:numId="4" w16cid:durableId="1568608424">
    <w:abstractNumId w:val="7"/>
  </w:num>
  <w:num w:numId="5" w16cid:durableId="1590037592">
    <w:abstractNumId w:val="9"/>
  </w:num>
  <w:num w:numId="6" w16cid:durableId="486097186">
    <w:abstractNumId w:val="8"/>
  </w:num>
  <w:num w:numId="7" w16cid:durableId="1219055125">
    <w:abstractNumId w:val="0"/>
  </w:num>
  <w:num w:numId="8" w16cid:durableId="1774279469">
    <w:abstractNumId w:val="1"/>
  </w:num>
  <w:num w:numId="9" w16cid:durableId="1600798274">
    <w:abstractNumId w:val="6"/>
  </w:num>
  <w:num w:numId="10" w16cid:durableId="1013922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588"/>
    <w:rsid w:val="00043E9C"/>
    <w:rsid w:val="0004463E"/>
    <w:rsid w:val="00045ADB"/>
    <w:rsid w:val="00045DBD"/>
    <w:rsid w:val="00047496"/>
    <w:rsid w:val="0004789B"/>
    <w:rsid w:val="00047B92"/>
    <w:rsid w:val="00050ECF"/>
    <w:rsid w:val="000511A0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6E14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0A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5A9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677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2910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0D4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4EE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1B5"/>
    <w:rsid w:val="002133F4"/>
    <w:rsid w:val="00213B34"/>
    <w:rsid w:val="00213BE9"/>
    <w:rsid w:val="0021416F"/>
    <w:rsid w:val="00214DB1"/>
    <w:rsid w:val="00214E08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1FFF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24D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3F1C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3D4B"/>
    <w:rsid w:val="00285670"/>
    <w:rsid w:val="00285B53"/>
    <w:rsid w:val="002860FE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EE5"/>
    <w:rsid w:val="002964EA"/>
    <w:rsid w:val="002968A3"/>
    <w:rsid w:val="00297961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5B6C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059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82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501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629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0FBA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59D4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4F0D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86C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32A"/>
    <w:rsid w:val="00596B70"/>
    <w:rsid w:val="00596E19"/>
    <w:rsid w:val="00596EF7"/>
    <w:rsid w:val="005974D0"/>
    <w:rsid w:val="005A0BB1"/>
    <w:rsid w:val="005A114E"/>
    <w:rsid w:val="005A21E6"/>
    <w:rsid w:val="005A36A5"/>
    <w:rsid w:val="005A3EC4"/>
    <w:rsid w:val="005A3FA1"/>
    <w:rsid w:val="005A491F"/>
    <w:rsid w:val="005A5079"/>
    <w:rsid w:val="005A56F2"/>
    <w:rsid w:val="005A5944"/>
    <w:rsid w:val="005A68A6"/>
    <w:rsid w:val="005A6E81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3448"/>
    <w:rsid w:val="005C5DB7"/>
    <w:rsid w:val="005C68B4"/>
    <w:rsid w:val="005C6C43"/>
    <w:rsid w:val="005D03B5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2E0"/>
    <w:rsid w:val="005F0497"/>
    <w:rsid w:val="005F0947"/>
    <w:rsid w:val="005F0C5E"/>
    <w:rsid w:val="005F0E7A"/>
    <w:rsid w:val="005F2BF9"/>
    <w:rsid w:val="005F2E62"/>
    <w:rsid w:val="005F3024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1DC4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5551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1551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96A"/>
    <w:rsid w:val="0070227A"/>
    <w:rsid w:val="007026E0"/>
    <w:rsid w:val="00702E6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3E4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1C65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724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B4E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9E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6B8"/>
    <w:rsid w:val="00846C1B"/>
    <w:rsid w:val="008477CB"/>
    <w:rsid w:val="00847BCE"/>
    <w:rsid w:val="00850821"/>
    <w:rsid w:val="0085084C"/>
    <w:rsid w:val="0085086A"/>
    <w:rsid w:val="00851692"/>
    <w:rsid w:val="00853B29"/>
    <w:rsid w:val="00854165"/>
    <w:rsid w:val="008547D7"/>
    <w:rsid w:val="0085579A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4F52"/>
    <w:rsid w:val="00895CE3"/>
    <w:rsid w:val="0089652D"/>
    <w:rsid w:val="008966DD"/>
    <w:rsid w:val="008977E9"/>
    <w:rsid w:val="008A01FC"/>
    <w:rsid w:val="008A05AF"/>
    <w:rsid w:val="008A1CDC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2E99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3ABE"/>
    <w:rsid w:val="008C471B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506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632F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AB5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3EE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5ADE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1C21"/>
    <w:rsid w:val="00A13691"/>
    <w:rsid w:val="00A13C5D"/>
    <w:rsid w:val="00A14203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338B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C45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A9A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B1E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5672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7A35"/>
    <w:rsid w:val="00AB136D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995"/>
    <w:rsid w:val="00AC5742"/>
    <w:rsid w:val="00AC6393"/>
    <w:rsid w:val="00AC63BF"/>
    <w:rsid w:val="00AC657C"/>
    <w:rsid w:val="00AC6932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1E15"/>
    <w:rsid w:val="00AE4000"/>
    <w:rsid w:val="00AE424E"/>
    <w:rsid w:val="00AE5135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1A1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250E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994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1599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1BC4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893"/>
    <w:rsid w:val="00C56D46"/>
    <w:rsid w:val="00C56FAB"/>
    <w:rsid w:val="00C57329"/>
    <w:rsid w:val="00C607B2"/>
    <w:rsid w:val="00C60E5B"/>
    <w:rsid w:val="00C60E84"/>
    <w:rsid w:val="00C616A3"/>
    <w:rsid w:val="00C61FB2"/>
    <w:rsid w:val="00C6219C"/>
    <w:rsid w:val="00C62B9F"/>
    <w:rsid w:val="00C6303C"/>
    <w:rsid w:val="00C634CF"/>
    <w:rsid w:val="00C64037"/>
    <w:rsid w:val="00C64A91"/>
    <w:rsid w:val="00C65955"/>
    <w:rsid w:val="00C65F56"/>
    <w:rsid w:val="00C663D7"/>
    <w:rsid w:val="00C66462"/>
    <w:rsid w:val="00C67B1D"/>
    <w:rsid w:val="00C67FBB"/>
    <w:rsid w:val="00C7075B"/>
    <w:rsid w:val="00C71BA6"/>
    <w:rsid w:val="00C71D6D"/>
    <w:rsid w:val="00C72F77"/>
    <w:rsid w:val="00C73114"/>
    <w:rsid w:val="00C73552"/>
    <w:rsid w:val="00C73C6C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0ECC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444F"/>
    <w:rsid w:val="00CD55F2"/>
    <w:rsid w:val="00CD57D5"/>
    <w:rsid w:val="00CD5CE1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5DC"/>
    <w:rsid w:val="00CF2E2C"/>
    <w:rsid w:val="00CF3950"/>
    <w:rsid w:val="00CF5F9F"/>
    <w:rsid w:val="00CF6098"/>
    <w:rsid w:val="00CF6C81"/>
    <w:rsid w:val="00CF7E5F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1795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0D87"/>
    <w:rsid w:val="00D62865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43AB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4FE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35D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6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7DF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8D8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332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299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4C1A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1C1E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1039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17A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purl.org/dc/dcmitype/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e71b4a6e-04aa-446a-86bc-01960ca68683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4.13: Supporting All Learners and Just-in-Time Interventions in Math: Intervention Reflection and Discussion</vt:lpstr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4.13: Supporting All Learners and Just-in-Time Interventions in Math: Intervention Reflection and Discussion</dc:title>
  <dc:subject>Lesson 4.13: Supporting All Learners and Just-in-Time Interventions in Math: Intervention Reflection and Discussion</dc:subject>
  <dc:creator>Texas Education Agency</dc:creator>
  <cp:keywords/>
  <dc:description/>
  <cp:lastModifiedBy>White (she/her), Whitney</cp:lastModifiedBy>
  <cp:revision>5</cp:revision>
  <dcterms:created xsi:type="dcterms:W3CDTF">2023-03-15T18:17:00Z</dcterms:created>
  <dcterms:modified xsi:type="dcterms:W3CDTF">2023-08-18T06:47:00Z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