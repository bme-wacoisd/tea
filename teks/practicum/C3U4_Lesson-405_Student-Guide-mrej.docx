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263" w14:textId="1E8635DE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132E925A" w14:textId="6E1A0290" w:rsidR="005F5393" w:rsidRPr="005F5393" w:rsidRDefault="00374B3E" w:rsidP="00A77D50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</w:t>
      </w:r>
      <w:r w:rsidR="00AC08F1">
        <w:rPr>
          <w:shd w:val="clear" w:color="auto" w:fill="FFFFFF"/>
        </w:rPr>
        <w:t>5</w:t>
      </w:r>
      <w:r>
        <w:rPr>
          <w:shd w:val="clear" w:color="auto" w:fill="FFFFFF"/>
        </w:rPr>
        <w:t xml:space="preserve">: </w:t>
      </w:r>
      <w:r w:rsidR="00AC08F1">
        <w:t>Productive Struggle</w:t>
      </w:r>
      <w:r w:rsidR="00B96CFC">
        <w:t>: The Connection Between Learning and Challenge</w:t>
      </w:r>
      <w:r w:rsidR="005F5393" w:rsidRPr="005F5393">
        <w:t xml:space="preserve"> </w:t>
      </w:r>
    </w:p>
    <w:p w14:paraId="7CB137FF" w14:textId="77777777" w:rsidR="005F5393" w:rsidRDefault="005F5393" w:rsidP="007B1F0B">
      <w:r w:rsidRPr="005F5393">
        <w:t xml:space="preserve">Date: </w:t>
      </w:r>
    </w:p>
    <w:p w14:paraId="35BE1F68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0258DDEE" w14:textId="3D7377E6" w:rsidR="003C711C" w:rsidRDefault="008108C1" w:rsidP="00CA355E">
      <w:pPr>
        <w:pStyle w:val="Tabletext"/>
      </w:pPr>
      <w:r>
        <w:t>Think about your own experiences learning mathematics. What concept did you have a hard time understanding at first, but eventually understood? How did it feel when you were struggling? How did it feel when you were able to understand the concept?</w:t>
      </w:r>
    </w:p>
    <w:p w14:paraId="062315B8" w14:textId="77777777" w:rsidR="005512A8" w:rsidRPr="008108C1" w:rsidRDefault="005512A8" w:rsidP="00CA355E">
      <w:pPr>
        <w:pStyle w:val="Tabletext"/>
        <w:rPr>
          <w:i/>
          <w:iCs/>
          <w:color w:val="008000"/>
        </w:rPr>
      </w:pPr>
    </w:p>
    <w:p w14:paraId="4CB2A44F" w14:textId="77777777" w:rsidR="00B14AFD" w:rsidRDefault="00B14AFD">
      <w:pPr>
        <w:rPr>
          <w:b/>
          <w:bCs/>
        </w:rPr>
      </w:pPr>
      <w:r>
        <w:rPr>
          <w:b/>
          <w:bCs/>
        </w:rPr>
        <w:br w:type="page"/>
      </w:r>
    </w:p>
    <w:p w14:paraId="21DB3BFD" w14:textId="30306C2C" w:rsidR="00BC78A8" w:rsidRPr="005512A8" w:rsidRDefault="00BC78A8" w:rsidP="00CA355E">
      <w:pPr>
        <w:pStyle w:val="Tabletext"/>
        <w:rPr>
          <w:b/>
          <w:bCs/>
        </w:rPr>
      </w:pPr>
      <w:r w:rsidRPr="005512A8">
        <w:rPr>
          <w:b/>
          <w:bCs/>
        </w:rPr>
        <w:lastRenderedPageBreak/>
        <w:t>Delivery Dilemma</w:t>
      </w:r>
    </w:p>
    <w:p w14:paraId="2D130A9C" w14:textId="5FCDBE13" w:rsidR="00850372" w:rsidRPr="00185BA4" w:rsidRDefault="00BC78A8" w:rsidP="00CA355E">
      <w:pPr>
        <w:pStyle w:val="Tabletext"/>
        <w:rPr>
          <w:i/>
          <w:iCs/>
          <w:color w:val="008000"/>
        </w:rPr>
      </w:pPr>
      <w:r>
        <w:t>The T-Shirt Company shipped t-shirts to ABC Elementary School. The T-Shirt Company can fit 10 small boxes or 8 large boxes into a carton. A total of 96 boxes were sent. There were fewer small boxes sent than large boxes. What is the total number of cartons the ABC Elementary will receive?</w:t>
      </w:r>
      <w:r w:rsidR="00185BA4">
        <w:t xml:space="preserve"> </w:t>
      </w:r>
    </w:p>
    <w:p w14:paraId="3D631FFB" w14:textId="77777777" w:rsidR="00850372" w:rsidRDefault="00850372" w:rsidP="00CA355E">
      <w:pPr>
        <w:pStyle w:val="Tabletext"/>
      </w:pPr>
    </w:p>
    <w:p w14:paraId="4363BFCC" w14:textId="5B3C737A" w:rsidR="00A94766" w:rsidRPr="001D45A8" w:rsidRDefault="00A94766" w:rsidP="00CA355E">
      <w:pPr>
        <w:pStyle w:val="Tabletext"/>
        <w:rPr>
          <w:b/>
          <w:bCs/>
        </w:rPr>
      </w:pPr>
      <w:r w:rsidRPr="001D45A8">
        <w:rPr>
          <w:b/>
          <w:bCs/>
        </w:rPr>
        <w:t>Notes: Productive Struggle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043"/>
        <w:gridCol w:w="7313"/>
      </w:tblGrid>
      <w:tr w:rsidR="005F057B" w:rsidRPr="000C1AB3" w14:paraId="3DD5951E" w14:textId="77777777" w:rsidTr="00BF4539">
        <w:trPr>
          <w:cantSplit w:val="0"/>
        </w:trPr>
        <w:tc>
          <w:tcPr>
            <w:tcW w:w="2043" w:type="dxa"/>
          </w:tcPr>
          <w:p w14:paraId="32FD972C" w14:textId="02412D91" w:rsidR="005F057B" w:rsidRPr="000C1AB3" w:rsidRDefault="005F057B" w:rsidP="005F057B">
            <w:pPr>
              <w:pStyle w:val="Tabletext"/>
            </w:pPr>
            <w:r>
              <w:t>Productive Struggle</w:t>
            </w:r>
          </w:p>
        </w:tc>
        <w:tc>
          <w:tcPr>
            <w:tcW w:w="7313" w:type="dxa"/>
          </w:tcPr>
          <w:p w14:paraId="6E457986" w14:textId="77777777" w:rsidR="005F057B" w:rsidRDefault="005F057B" w:rsidP="005F057B">
            <w:pPr>
              <w:pStyle w:val="Tabletext"/>
              <w:rPr>
                <w:i/>
                <w:iCs/>
                <w:color w:val="008000"/>
              </w:rPr>
            </w:pPr>
          </w:p>
          <w:p w14:paraId="03C163A6" w14:textId="77777777" w:rsidR="00A06A64" w:rsidRDefault="00A06A64" w:rsidP="005F057B">
            <w:pPr>
              <w:pStyle w:val="Tabletext"/>
              <w:rPr>
                <w:i/>
                <w:iCs/>
                <w:color w:val="008000"/>
              </w:rPr>
            </w:pPr>
          </w:p>
          <w:p w14:paraId="459D47BA" w14:textId="7A540143" w:rsidR="00A06A64" w:rsidRPr="005F057B" w:rsidRDefault="00A06A64" w:rsidP="005F057B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F057B" w:rsidRPr="000C1AB3" w14:paraId="5E4E3D3A" w14:textId="77777777" w:rsidTr="00BF4539">
        <w:trPr>
          <w:cantSplit w:val="0"/>
        </w:trPr>
        <w:tc>
          <w:tcPr>
            <w:tcW w:w="2043" w:type="dxa"/>
          </w:tcPr>
          <w:p w14:paraId="68565A62" w14:textId="7A8FCBF5" w:rsidR="005F057B" w:rsidRDefault="005F057B" w:rsidP="005F057B">
            <w:pPr>
              <w:pStyle w:val="Tabletext"/>
            </w:pPr>
            <w:r>
              <w:t>Growth Mindset</w:t>
            </w:r>
          </w:p>
        </w:tc>
        <w:tc>
          <w:tcPr>
            <w:tcW w:w="7313" w:type="dxa"/>
          </w:tcPr>
          <w:p w14:paraId="238AD592" w14:textId="77777777" w:rsidR="005F057B" w:rsidRDefault="005F057B" w:rsidP="005F057B">
            <w:pPr>
              <w:pStyle w:val="Tabletext"/>
              <w:rPr>
                <w:i/>
                <w:iCs/>
                <w:color w:val="008000"/>
              </w:rPr>
            </w:pPr>
          </w:p>
          <w:p w14:paraId="6B635531" w14:textId="77777777" w:rsidR="00A06A64" w:rsidRDefault="00A06A64" w:rsidP="005F057B">
            <w:pPr>
              <w:pStyle w:val="Tabletext"/>
              <w:rPr>
                <w:i/>
                <w:iCs/>
                <w:color w:val="008000"/>
              </w:rPr>
            </w:pPr>
          </w:p>
          <w:p w14:paraId="53D64628" w14:textId="202FF8AA" w:rsidR="00A06A64" w:rsidRPr="005F057B" w:rsidRDefault="00A06A64" w:rsidP="005F057B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5F057B" w:rsidRPr="000C1AB3" w14:paraId="69080326" w14:textId="77777777" w:rsidTr="00BF4539">
        <w:trPr>
          <w:cantSplit w:val="0"/>
        </w:trPr>
        <w:tc>
          <w:tcPr>
            <w:tcW w:w="2043" w:type="dxa"/>
          </w:tcPr>
          <w:p w14:paraId="08A04622" w14:textId="736DC51C" w:rsidR="005F057B" w:rsidRDefault="005F057B" w:rsidP="005F057B">
            <w:pPr>
              <w:pStyle w:val="Tabletext"/>
            </w:pPr>
            <w:r>
              <w:t>Fixed Mindset</w:t>
            </w:r>
          </w:p>
        </w:tc>
        <w:tc>
          <w:tcPr>
            <w:tcW w:w="7313" w:type="dxa"/>
          </w:tcPr>
          <w:p w14:paraId="053D4FC6" w14:textId="77777777" w:rsidR="005F057B" w:rsidRDefault="005F057B" w:rsidP="005F057B">
            <w:pPr>
              <w:pStyle w:val="Tabletext"/>
              <w:rPr>
                <w:i/>
                <w:iCs/>
                <w:color w:val="008000"/>
              </w:rPr>
            </w:pPr>
          </w:p>
          <w:p w14:paraId="14D4942C" w14:textId="77777777" w:rsidR="00A06A64" w:rsidRDefault="00A06A64" w:rsidP="005F057B">
            <w:pPr>
              <w:pStyle w:val="Tabletext"/>
              <w:rPr>
                <w:i/>
                <w:iCs/>
                <w:color w:val="008000"/>
              </w:rPr>
            </w:pPr>
          </w:p>
          <w:p w14:paraId="07AF3EC7" w14:textId="1C2A10D6" w:rsidR="00A06A64" w:rsidRPr="005F057B" w:rsidRDefault="00A06A64" w:rsidP="005F057B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72180383" w14:textId="77777777" w:rsidR="00BF4539" w:rsidRDefault="00BF4539" w:rsidP="00BF4539">
      <w:pPr>
        <w:pStyle w:val="Tabletext"/>
        <w:rPr>
          <w:b/>
          <w:bCs/>
        </w:rPr>
      </w:pPr>
    </w:p>
    <w:p w14:paraId="61FBC7E6" w14:textId="206587D0" w:rsidR="00BF4539" w:rsidRPr="00861009" w:rsidRDefault="00BF4539" w:rsidP="00BF4539">
      <w:pPr>
        <w:pStyle w:val="Tabletext"/>
        <w:rPr>
          <w:i/>
          <w:iCs/>
        </w:rPr>
      </w:pPr>
      <w:r>
        <w:rPr>
          <w:b/>
          <w:bCs/>
        </w:rPr>
        <w:t xml:space="preserve">Video Notes: </w:t>
      </w:r>
      <w:r w:rsidRPr="00861009">
        <w:rPr>
          <w:i/>
          <w:iCs/>
        </w:rPr>
        <w:t xml:space="preserve">As you watch the video, </w:t>
      </w:r>
      <w:hyperlink r:id="rId11" w:history="1">
        <w:r w:rsidRPr="00057CA6">
          <w:rPr>
            <w:rStyle w:val="Hyperlink"/>
            <w:i/>
            <w:iCs/>
          </w:rPr>
          <w:t>Math Generation: Productive Struggle</w:t>
        </w:r>
      </w:hyperlink>
      <w:r w:rsidRPr="00861009">
        <w:rPr>
          <w:i/>
          <w:iCs/>
        </w:rPr>
        <w:t>, take note of the things that stick out to you, as well as questions you have about what you observe.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4539" w14:paraId="3D27B26B" w14:textId="77777777" w:rsidTr="002F7A65">
        <w:trPr>
          <w:cantSplit w:val="0"/>
        </w:trPr>
        <w:tc>
          <w:tcPr>
            <w:tcW w:w="4675" w:type="dxa"/>
          </w:tcPr>
          <w:p w14:paraId="1330B01A" w14:textId="77777777" w:rsidR="00BF4539" w:rsidRDefault="00BF4539" w:rsidP="002F7A65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Notice</w:t>
            </w:r>
          </w:p>
        </w:tc>
        <w:tc>
          <w:tcPr>
            <w:tcW w:w="4675" w:type="dxa"/>
          </w:tcPr>
          <w:p w14:paraId="4DE09E5A" w14:textId="77777777" w:rsidR="00BF4539" w:rsidRDefault="00BF4539" w:rsidP="002F7A65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Wonder</w:t>
            </w:r>
          </w:p>
        </w:tc>
      </w:tr>
      <w:tr w:rsidR="00BF4539" w14:paraId="539F7696" w14:textId="77777777" w:rsidTr="002F7A65">
        <w:trPr>
          <w:cantSplit w:val="0"/>
        </w:trPr>
        <w:tc>
          <w:tcPr>
            <w:tcW w:w="4675" w:type="dxa"/>
          </w:tcPr>
          <w:p w14:paraId="604DE233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26EBA6E8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396EC6BB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69CAD377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251F6CC6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419CBB07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34BFBFE1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3B30E764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  <w:p w14:paraId="5E29BA33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</w:tc>
        <w:tc>
          <w:tcPr>
            <w:tcW w:w="4675" w:type="dxa"/>
          </w:tcPr>
          <w:p w14:paraId="7EBA7ECD" w14:textId="77777777" w:rsidR="00BF4539" w:rsidRDefault="00BF4539" w:rsidP="002F7A65">
            <w:pPr>
              <w:pStyle w:val="Tabletext"/>
              <w:rPr>
                <w:b/>
                <w:bCs/>
              </w:rPr>
            </w:pPr>
          </w:p>
        </w:tc>
      </w:tr>
    </w:tbl>
    <w:p w14:paraId="2795297E" w14:textId="77777777" w:rsidR="00BF4539" w:rsidRPr="00AD6070" w:rsidRDefault="00BF4539" w:rsidP="00BF4539">
      <w:pPr>
        <w:pStyle w:val="Tabletext"/>
      </w:pPr>
    </w:p>
    <w:p w14:paraId="13E79A2C" w14:textId="7C5639BF" w:rsidR="00B14AFD" w:rsidRDefault="00B14AFD">
      <w:pPr>
        <w:rPr>
          <w:b/>
          <w:bCs/>
        </w:rPr>
      </w:pPr>
      <w:r>
        <w:rPr>
          <w:b/>
          <w:bCs/>
        </w:rPr>
        <w:br w:type="page"/>
      </w:r>
    </w:p>
    <w:p w14:paraId="12F2466E" w14:textId="77777777" w:rsidR="0075695C" w:rsidRDefault="0075695C" w:rsidP="00CA355E">
      <w:pPr>
        <w:pStyle w:val="Tabletext"/>
        <w:rPr>
          <w:b/>
          <w:bCs/>
        </w:rPr>
      </w:pPr>
    </w:p>
    <w:p w14:paraId="63DFFD4F" w14:textId="2E3FF73B" w:rsidR="00B225F8" w:rsidRDefault="00EB15FB" w:rsidP="00CA355E">
      <w:pPr>
        <w:pStyle w:val="Tabletext"/>
        <w:rPr>
          <w:b/>
          <w:bCs/>
        </w:rPr>
      </w:pPr>
      <w:r>
        <w:rPr>
          <w:b/>
          <w:bCs/>
        </w:rPr>
        <w:t>Dos and Don’ts of Productive Struggle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15FB" w14:paraId="7823BD33" w14:textId="77777777" w:rsidTr="000212BE">
        <w:trPr>
          <w:cantSplit w:val="0"/>
        </w:trPr>
        <w:tc>
          <w:tcPr>
            <w:tcW w:w="4675" w:type="dxa"/>
          </w:tcPr>
          <w:p w14:paraId="439F0F29" w14:textId="66FC6740" w:rsidR="00EB15FB" w:rsidRDefault="00EB15FB" w:rsidP="00FB6980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</w:t>
            </w:r>
          </w:p>
        </w:tc>
        <w:tc>
          <w:tcPr>
            <w:tcW w:w="4675" w:type="dxa"/>
          </w:tcPr>
          <w:p w14:paraId="4815672B" w14:textId="3281E772" w:rsidR="00EB15FB" w:rsidRDefault="00EB15FB" w:rsidP="00FB6980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Don’ts</w:t>
            </w:r>
          </w:p>
        </w:tc>
      </w:tr>
      <w:tr w:rsidR="00EB15FB" w14:paraId="29822E28" w14:textId="77777777" w:rsidTr="000212BE">
        <w:trPr>
          <w:cantSplit w:val="0"/>
        </w:trPr>
        <w:tc>
          <w:tcPr>
            <w:tcW w:w="4675" w:type="dxa"/>
          </w:tcPr>
          <w:p w14:paraId="72CF9AEA" w14:textId="77777777" w:rsidR="00B40F70" w:rsidRDefault="00B40F70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6A2B29BF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7466A4A8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2A66CB4E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3B2DB399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069243B7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0C819FA4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23B17F41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1B1F90E1" w14:textId="77777777" w:rsidR="00A06A64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0E1E52E7" w14:textId="6B6BA180" w:rsidR="00A06A64" w:rsidRPr="000212BE" w:rsidRDefault="00A06A64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3C5F27AF" w14:textId="562DAC41" w:rsidR="00905D4A" w:rsidRPr="000212BE" w:rsidRDefault="00905D4A" w:rsidP="00A06A64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</w:tc>
      </w:tr>
    </w:tbl>
    <w:p w14:paraId="3CD3D88A" w14:textId="77777777" w:rsidR="00EB15FB" w:rsidRDefault="00EB15FB" w:rsidP="00CA355E">
      <w:pPr>
        <w:pStyle w:val="Tabletext"/>
        <w:rPr>
          <w:b/>
          <w:bCs/>
        </w:rPr>
      </w:pPr>
    </w:p>
    <w:p w14:paraId="696CE2FC" w14:textId="1276B238" w:rsidR="00905D4A" w:rsidRPr="00DF448B" w:rsidRDefault="00905D4A" w:rsidP="00CA355E">
      <w:pPr>
        <w:pStyle w:val="Tabletext"/>
      </w:pPr>
      <w:r>
        <w:rPr>
          <w:b/>
          <w:bCs/>
        </w:rPr>
        <w:t xml:space="preserve">Example of Productive Struggle: </w:t>
      </w:r>
      <w:r w:rsidR="005F1DB6" w:rsidRPr="00DF448B">
        <w:t xml:space="preserve">A </w:t>
      </w:r>
      <w:r w:rsidR="000666A2" w:rsidRPr="00DF448B">
        <w:t>6</w:t>
      </w:r>
      <w:r w:rsidR="000666A2" w:rsidRPr="00DF448B">
        <w:rPr>
          <w:vertAlign w:val="superscript"/>
        </w:rPr>
        <w:t>th</w:t>
      </w:r>
      <w:r w:rsidR="000666A2" w:rsidRPr="00DF448B">
        <w:t xml:space="preserve"> grade </w:t>
      </w:r>
      <w:r w:rsidR="005F1DB6" w:rsidRPr="00DF448B">
        <w:t xml:space="preserve">teacher gives a challenging word problem to expand on her students’ understanding of </w:t>
      </w:r>
      <w:r w:rsidR="000666A2" w:rsidRPr="00DF448B">
        <w:t>surface area.</w:t>
      </w:r>
      <w:r w:rsidR="009E4A90" w:rsidRPr="00DF448B">
        <w:t xml:space="preserve"> The students work together in groups to solve the problem and dis</w:t>
      </w:r>
      <w:r w:rsidR="00DF448B" w:rsidRPr="00DF448B">
        <w:t>play their answers on the white board to review their solutions.</w:t>
      </w:r>
    </w:p>
    <w:p w14:paraId="17452B93" w14:textId="3DC5EE26" w:rsidR="000666A2" w:rsidRPr="00DF448B" w:rsidRDefault="000666A2" w:rsidP="00CA355E">
      <w:pPr>
        <w:pStyle w:val="Tabletext"/>
      </w:pPr>
      <w:r>
        <w:rPr>
          <w:b/>
          <w:bCs/>
        </w:rPr>
        <w:t xml:space="preserve">Non-Example of Productive Struggle: </w:t>
      </w:r>
      <w:r w:rsidRPr="00DF448B">
        <w:t>A 3</w:t>
      </w:r>
      <w:r w:rsidRPr="00DF448B">
        <w:rPr>
          <w:vertAlign w:val="superscript"/>
        </w:rPr>
        <w:t>rd</w:t>
      </w:r>
      <w:r w:rsidRPr="00DF448B">
        <w:t xml:space="preserve"> grade teacher uses </w:t>
      </w:r>
      <w:r w:rsidR="00967FF8" w:rsidRPr="00DF448B">
        <w:t>a 5</w:t>
      </w:r>
      <w:r w:rsidR="00967FF8" w:rsidRPr="00DF448B">
        <w:rPr>
          <w:vertAlign w:val="superscript"/>
        </w:rPr>
        <w:t>th</w:t>
      </w:r>
      <w:r w:rsidR="00967FF8" w:rsidRPr="00DF448B">
        <w:t xml:space="preserve"> grade math resource to challenge her students when discussing fractions.</w:t>
      </w:r>
      <w:r w:rsidR="00DF448B" w:rsidRPr="00DF448B">
        <w:t xml:space="preserve"> The students work independently to solve the problem and the teacher takes up their work to review who understood the concept.</w:t>
      </w:r>
    </w:p>
    <w:p w14:paraId="5B8BB542" w14:textId="77777777" w:rsidR="00B225F8" w:rsidRDefault="00B225F8" w:rsidP="00CA355E">
      <w:pPr>
        <w:pStyle w:val="Tabletext"/>
        <w:rPr>
          <w:b/>
          <w:bCs/>
        </w:rPr>
      </w:pPr>
    </w:p>
    <w:p w14:paraId="00B12049" w14:textId="77777777" w:rsidR="00FB37C2" w:rsidRPr="00D465F1" w:rsidRDefault="00FB37C2" w:rsidP="00B337B5">
      <w:pPr>
        <w:rPr>
          <w:rStyle w:val="eop"/>
          <w:rFonts w:asciiTheme="majorHAnsi" w:hAnsiTheme="majorHAnsi" w:cstheme="majorHAnsi"/>
          <w:color w:val="008000"/>
          <w:shd w:val="clear" w:color="auto" w:fill="FFFFFF"/>
        </w:rPr>
      </w:pPr>
    </w:p>
    <w:sectPr w:rsidR="00FB37C2" w:rsidRPr="00D465F1" w:rsidSect="00DC0C6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8C852" w14:textId="77777777" w:rsidR="004F5A77" w:rsidRDefault="004F5A77" w:rsidP="004C62A0">
      <w:pPr>
        <w:spacing w:after="0" w:line="240" w:lineRule="auto"/>
      </w:pPr>
      <w:r>
        <w:separator/>
      </w:r>
    </w:p>
  </w:endnote>
  <w:endnote w:type="continuationSeparator" w:id="0">
    <w:p w14:paraId="0E49F785" w14:textId="77777777" w:rsidR="004F5A77" w:rsidRDefault="004F5A77" w:rsidP="004C62A0">
      <w:pPr>
        <w:spacing w:after="0" w:line="240" w:lineRule="auto"/>
      </w:pPr>
      <w:r>
        <w:continuationSeparator/>
      </w:r>
    </w:p>
  </w:endnote>
  <w:endnote w:type="continuationNotice" w:id="1">
    <w:p w14:paraId="6934769B" w14:textId="77777777" w:rsidR="004F5A77" w:rsidRDefault="004F5A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25806AF8" w:rsidR="00485163" w:rsidRPr="00FA2506" w:rsidRDefault="00FA2506" w:rsidP="00FA250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1149" w14:textId="77777777" w:rsidR="004F5A77" w:rsidRDefault="004F5A77" w:rsidP="004C62A0">
      <w:pPr>
        <w:spacing w:after="0" w:line="240" w:lineRule="auto"/>
      </w:pPr>
      <w:r>
        <w:separator/>
      </w:r>
    </w:p>
  </w:footnote>
  <w:footnote w:type="continuationSeparator" w:id="0">
    <w:p w14:paraId="558D4158" w14:textId="77777777" w:rsidR="004F5A77" w:rsidRDefault="004F5A77" w:rsidP="004C62A0">
      <w:pPr>
        <w:spacing w:after="0" w:line="240" w:lineRule="auto"/>
      </w:pPr>
      <w:r>
        <w:continuationSeparator/>
      </w:r>
    </w:p>
  </w:footnote>
  <w:footnote w:type="continuationNotice" w:id="1">
    <w:p w14:paraId="46C7AEC2" w14:textId="77777777" w:rsidR="004F5A77" w:rsidRDefault="004F5A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23C8"/>
    <w:multiLevelType w:val="hybridMultilevel"/>
    <w:tmpl w:val="E762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138E"/>
    <w:multiLevelType w:val="hybridMultilevel"/>
    <w:tmpl w:val="E328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F29BC"/>
    <w:multiLevelType w:val="hybridMultilevel"/>
    <w:tmpl w:val="0FD25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80501"/>
    <w:multiLevelType w:val="hybridMultilevel"/>
    <w:tmpl w:val="5988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D7236"/>
    <w:multiLevelType w:val="hybridMultilevel"/>
    <w:tmpl w:val="86F4A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8"/>
  </w:num>
  <w:num w:numId="3" w16cid:durableId="2058581519">
    <w:abstractNumId w:val="5"/>
  </w:num>
  <w:num w:numId="4" w16cid:durableId="282659832">
    <w:abstractNumId w:val="12"/>
  </w:num>
  <w:num w:numId="5" w16cid:durableId="615063329">
    <w:abstractNumId w:val="13"/>
  </w:num>
  <w:num w:numId="6" w16cid:durableId="659502517">
    <w:abstractNumId w:val="18"/>
  </w:num>
  <w:num w:numId="7" w16cid:durableId="166792494">
    <w:abstractNumId w:val="4"/>
  </w:num>
  <w:num w:numId="8" w16cid:durableId="2128112399">
    <w:abstractNumId w:val="17"/>
  </w:num>
  <w:num w:numId="9" w16cid:durableId="1529217214">
    <w:abstractNumId w:val="14"/>
  </w:num>
  <w:num w:numId="10" w16cid:durableId="1533566519">
    <w:abstractNumId w:val="3"/>
  </w:num>
  <w:num w:numId="11" w16cid:durableId="1705522415">
    <w:abstractNumId w:val="7"/>
  </w:num>
  <w:num w:numId="12" w16cid:durableId="1263952878">
    <w:abstractNumId w:val="11"/>
  </w:num>
  <w:num w:numId="13" w16cid:durableId="1449549629">
    <w:abstractNumId w:val="8"/>
  </w:num>
  <w:num w:numId="14" w16cid:durableId="1616597572">
    <w:abstractNumId w:val="6"/>
  </w:num>
  <w:num w:numId="15" w16cid:durableId="441415547">
    <w:abstractNumId w:val="15"/>
  </w:num>
  <w:num w:numId="16" w16cid:durableId="2088116135">
    <w:abstractNumId w:val="0"/>
  </w:num>
  <w:num w:numId="17" w16cid:durableId="1147043094">
    <w:abstractNumId w:val="2"/>
  </w:num>
  <w:num w:numId="18" w16cid:durableId="1264800638">
    <w:abstractNumId w:val="10"/>
  </w:num>
  <w:num w:numId="19" w16cid:durableId="1867863828">
    <w:abstractNumId w:val="16"/>
  </w:num>
  <w:num w:numId="20" w16cid:durableId="19419646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5831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2BE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2AA2"/>
    <w:rsid w:val="0003584E"/>
    <w:rsid w:val="000378F3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47E48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CA6"/>
    <w:rsid w:val="00057E53"/>
    <w:rsid w:val="0006004B"/>
    <w:rsid w:val="000603DF"/>
    <w:rsid w:val="000606C9"/>
    <w:rsid w:val="000607C0"/>
    <w:rsid w:val="00060EC2"/>
    <w:rsid w:val="0006189B"/>
    <w:rsid w:val="00061EA3"/>
    <w:rsid w:val="00062E56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6A2"/>
    <w:rsid w:val="00066750"/>
    <w:rsid w:val="00066AF8"/>
    <w:rsid w:val="000676B3"/>
    <w:rsid w:val="00067C04"/>
    <w:rsid w:val="00067C3B"/>
    <w:rsid w:val="00070022"/>
    <w:rsid w:val="00070A64"/>
    <w:rsid w:val="0007486C"/>
    <w:rsid w:val="00074BBD"/>
    <w:rsid w:val="00074E28"/>
    <w:rsid w:val="00075672"/>
    <w:rsid w:val="00075C4F"/>
    <w:rsid w:val="00076077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1B78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5E9"/>
    <w:rsid w:val="0009275E"/>
    <w:rsid w:val="00092A9D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18F7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C5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57B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D728F"/>
    <w:rsid w:val="000E1C26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206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67B"/>
    <w:rsid w:val="001118C1"/>
    <w:rsid w:val="00111937"/>
    <w:rsid w:val="00112098"/>
    <w:rsid w:val="001121FF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3F6"/>
    <w:rsid w:val="00124F90"/>
    <w:rsid w:val="0012574F"/>
    <w:rsid w:val="00125A58"/>
    <w:rsid w:val="00130681"/>
    <w:rsid w:val="00130C7F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B4F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3FB5"/>
    <w:rsid w:val="00154AB5"/>
    <w:rsid w:val="00154E8A"/>
    <w:rsid w:val="00155BB2"/>
    <w:rsid w:val="00156A15"/>
    <w:rsid w:val="00157457"/>
    <w:rsid w:val="001613D0"/>
    <w:rsid w:val="00161CA4"/>
    <w:rsid w:val="0016249A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51F"/>
    <w:rsid w:val="00181A63"/>
    <w:rsid w:val="001824FE"/>
    <w:rsid w:val="00182ED0"/>
    <w:rsid w:val="001835C3"/>
    <w:rsid w:val="001838F1"/>
    <w:rsid w:val="00183AE1"/>
    <w:rsid w:val="00183D2F"/>
    <w:rsid w:val="001848DC"/>
    <w:rsid w:val="001849B6"/>
    <w:rsid w:val="00184F98"/>
    <w:rsid w:val="00185457"/>
    <w:rsid w:val="0018594B"/>
    <w:rsid w:val="00185BA4"/>
    <w:rsid w:val="00185FE6"/>
    <w:rsid w:val="00186913"/>
    <w:rsid w:val="00186D06"/>
    <w:rsid w:val="00186F34"/>
    <w:rsid w:val="00187EE0"/>
    <w:rsid w:val="00190076"/>
    <w:rsid w:val="001903B7"/>
    <w:rsid w:val="00190D93"/>
    <w:rsid w:val="001919BA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45A8"/>
    <w:rsid w:val="001D594C"/>
    <w:rsid w:val="001D608C"/>
    <w:rsid w:val="001D697B"/>
    <w:rsid w:val="001D6CE1"/>
    <w:rsid w:val="001D725C"/>
    <w:rsid w:val="001E0515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A19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5E2D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1731B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228A"/>
    <w:rsid w:val="002336C5"/>
    <w:rsid w:val="002348D5"/>
    <w:rsid w:val="00235E51"/>
    <w:rsid w:val="0023615D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1DC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0F5A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6846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7C93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5DA2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6F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630"/>
    <w:rsid w:val="003517AC"/>
    <w:rsid w:val="00351AD7"/>
    <w:rsid w:val="003537EB"/>
    <w:rsid w:val="00353C3B"/>
    <w:rsid w:val="003546B7"/>
    <w:rsid w:val="00354752"/>
    <w:rsid w:val="00355391"/>
    <w:rsid w:val="003554DC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1C23"/>
    <w:rsid w:val="003924EB"/>
    <w:rsid w:val="0039277E"/>
    <w:rsid w:val="003928AA"/>
    <w:rsid w:val="00392C5C"/>
    <w:rsid w:val="00395210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6B3B"/>
    <w:rsid w:val="003B75FC"/>
    <w:rsid w:val="003B7A7B"/>
    <w:rsid w:val="003B7AAB"/>
    <w:rsid w:val="003C014A"/>
    <w:rsid w:val="003C2728"/>
    <w:rsid w:val="003C34D2"/>
    <w:rsid w:val="003C3604"/>
    <w:rsid w:val="003C3DAC"/>
    <w:rsid w:val="003C4F23"/>
    <w:rsid w:val="003C53E5"/>
    <w:rsid w:val="003C571B"/>
    <w:rsid w:val="003C63C0"/>
    <w:rsid w:val="003C663E"/>
    <w:rsid w:val="003C6CE3"/>
    <w:rsid w:val="003C711C"/>
    <w:rsid w:val="003C7138"/>
    <w:rsid w:val="003C7592"/>
    <w:rsid w:val="003C75BB"/>
    <w:rsid w:val="003C7895"/>
    <w:rsid w:val="003C7A74"/>
    <w:rsid w:val="003D0313"/>
    <w:rsid w:val="003D09CA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C72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5C0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EB3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0DF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4066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2FA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57E"/>
    <w:rsid w:val="004B62D6"/>
    <w:rsid w:val="004B6652"/>
    <w:rsid w:val="004B69B4"/>
    <w:rsid w:val="004B7396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5A7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2AD"/>
    <w:rsid w:val="00535310"/>
    <w:rsid w:val="005354CE"/>
    <w:rsid w:val="005358A9"/>
    <w:rsid w:val="00535DCE"/>
    <w:rsid w:val="00535EF1"/>
    <w:rsid w:val="00535F91"/>
    <w:rsid w:val="0053646B"/>
    <w:rsid w:val="005368EF"/>
    <w:rsid w:val="00536A45"/>
    <w:rsid w:val="00536D1E"/>
    <w:rsid w:val="0053710C"/>
    <w:rsid w:val="00537175"/>
    <w:rsid w:val="00537593"/>
    <w:rsid w:val="00537C6F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12A8"/>
    <w:rsid w:val="00552487"/>
    <w:rsid w:val="00552734"/>
    <w:rsid w:val="005546B7"/>
    <w:rsid w:val="00555224"/>
    <w:rsid w:val="005556DD"/>
    <w:rsid w:val="0055570F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32A8"/>
    <w:rsid w:val="00584057"/>
    <w:rsid w:val="00584148"/>
    <w:rsid w:val="00584C49"/>
    <w:rsid w:val="00584EC6"/>
    <w:rsid w:val="005851D1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15E4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57B"/>
    <w:rsid w:val="005F0C5E"/>
    <w:rsid w:val="005F0E7A"/>
    <w:rsid w:val="005F1DB6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91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BDF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474F"/>
    <w:rsid w:val="0063560A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6FB2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02"/>
    <w:rsid w:val="00690241"/>
    <w:rsid w:val="006908BF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B75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15A6"/>
    <w:rsid w:val="007026E0"/>
    <w:rsid w:val="00704081"/>
    <w:rsid w:val="007053AA"/>
    <w:rsid w:val="0070554B"/>
    <w:rsid w:val="0070576F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068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95C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AA6"/>
    <w:rsid w:val="0078004A"/>
    <w:rsid w:val="00780ACE"/>
    <w:rsid w:val="007810B3"/>
    <w:rsid w:val="0078190A"/>
    <w:rsid w:val="00781C99"/>
    <w:rsid w:val="007821EA"/>
    <w:rsid w:val="0078229C"/>
    <w:rsid w:val="00784019"/>
    <w:rsid w:val="007844AF"/>
    <w:rsid w:val="007850D0"/>
    <w:rsid w:val="007855F6"/>
    <w:rsid w:val="007861D2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08F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B92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C7884"/>
    <w:rsid w:val="007D082B"/>
    <w:rsid w:val="007D2E0E"/>
    <w:rsid w:val="007D4D32"/>
    <w:rsid w:val="007D4D3F"/>
    <w:rsid w:val="007D4D73"/>
    <w:rsid w:val="007D4DDF"/>
    <w:rsid w:val="007D5856"/>
    <w:rsid w:val="007D59CD"/>
    <w:rsid w:val="007D5B4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82F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08C1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50372"/>
    <w:rsid w:val="00850821"/>
    <w:rsid w:val="0085086A"/>
    <w:rsid w:val="00851692"/>
    <w:rsid w:val="00853B29"/>
    <w:rsid w:val="00854165"/>
    <w:rsid w:val="00857725"/>
    <w:rsid w:val="00860A50"/>
    <w:rsid w:val="00861009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3B72"/>
    <w:rsid w:val="0087407C"/>
    <w:rsid w:val="0087455F"/>
    <w:rsid w:val="00874628"/>
    <w:rsid w:val="0087511E"/>
    <w:rsid w:val="00875211"/>
    <w:rsid w:val="00875485"/>
    <w:rsid w:val="00876239"/>
    <w:rsid w:val="008764D3"/>
    <w:rsid w:val="00877BC8"/>
    <w:rsid w:val="00880091"/>
    <w:rsid w:val="008803D5"/>
    <w:rsid w:val="0088183C"/>
    <w:rsid w:val="008819D2"/>
    <w:rsid w:val="00881FBD"/>
    <w:rsid w:val="008832AA"/>
    <w:rsid w:val="008843A2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006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D77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5D4A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183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AA6"/>
    <w:rsid w:val="00941F96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984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67FF8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87D44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52A8"/>
    <w:rsid w:val="009A607F"/>
    <w:rsid w:val="009A73D1"/>
    <w:rsid w:val="009A7B5F"/>
    <w:rsid w:val="009B0A2A"/>
    <w:rsid w:val="009B1D1B"/>
    <w:rsid w:val="009B3206"/>
    <w:rsid w:val="009B3C1A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4A90"/>
    <w:rsid w:val="009E616F"/>
    <w:rsid w:val="009E73D9"/>
    <w:rsid w:val="009E77EB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2F6"/>
    <w:rsid w:val="00A055D4"/>
    <w:rsid w:val="00A0601E"/>
    <w:rsid w:val="00A0624D"/>
    <w:rsid w:val="00A06A64"/>
    <w:rsid w:val="00A07A1A"/>
    <w:rsid w:val="00A105A2"/>
    <w:rsid w:val="00A1192D"/>
    <w:rsid w:val="00A135AC"/>
    <w:rsid w:val="00A13691"/>
    <w:rsid w:val="00A15AC0"/>
    <w:rsid w:val="00A16E07"/>
    <w:rsid w:val="00A17945"/>
    <w:rsid w:val="00A2091C"/>
    <w:rsid w:val="00A20CF5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5920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00"/>
    <w:rsid w:val="00A94766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08F1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4A4"/>
    <w:rsid w:val="00AD06C1"/>
    <w:rsid w:val="00AD0B61"/>
    <w:rsid w:val="00AD1453"/>
    <w:rsid w:val="00AD4BB4"/>
    <w:rsid w:val="00AD4CEA"/>
    <w:rsid w:val="00AD5706"/>
    <w:rsid w:val="00AD5E6D"/>
    <w:rsid w:val="00AD6070"/>
    <w:rsid w:val="00AD640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0D21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A7E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AFD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5F8"/>
    <w:rsid w:val="00B226C0"/>
    <w:rsid w:val="00B227A4"/>
    <w:rsid w:val="00B2497B"/>
    <w:rsid w:val="00B251EA"/>
    <w:rsid w:val="00B25708"/>
    <w:rsid w:val="00B25B92"/>
    <w:rsid w:val="00B26A38"/>
    <w:rsid w:val="00B2785A"/>
    <w:rsid w:val="00B306C0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0F70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76B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156B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5C90"/>
    <w:rsid w:val="00B76E20"/>
    <w:rsid w:val="00B76E3F"/>
    <w:rsid w:val="00B76F1C"/>
    <w:rsid w:val="00B775AA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3593"/>
    <w:rsid w:val="00B95605"/>
    <w:rsid w:val="00B957A9"/>
    <w:rsid w:val="00B96CFC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8A8"/>
    <w:rsid w:val="00BC7A40"/>
    <w:rsid w:val="00BC7D3C"/>
    <w:rsid w:val="00BD0D0C"/>
    <w:rsid w:val="00BD1170"/>
    <w:rsid w:val="00BD2345"/>
    <w:rsid w:val="00BD2D40"/>
    <w:rsid w:val="00BD3491"/>
    <w:rsid w:val="00BD3846"/>
    <w:rsid w:val="00BD38DD"/>
    <w:rsid w:val="00BD4282"/>
    <w:rsid w:val="00BD5FD7"/>
    <w:rsid w:val="00BD7FCB"/>
    <w:rsid w:val="00BE2E0C"/>
    <w:rsid w:val="00BE3E8A"/>
    <w:rsid w:val="00BE5467"/>
    <w:rsid w:val="00BE5FCB"/>
    <w:rsid w:val="00BE60FB"/>
    <w:rsid w:val="00BE7885"/>
    <w:rsid w:val="00BF07EC"/>
    <w:rsid w:val="00BF33AA"/>
    <w:rsid w:val="00BF4539"/>
    <w:rsid w:val="00BF498C"/>
    <w:rsid w:val="00BF4D8A"/>
    <w:rsid w:val="00BF6D26"/>
    <w:rsid w:val="00BF6E2E"/>
    <w:rsid w:val="00BF7104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441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3891"/>
    <w:rsid w:val="00C64037"/>
    <w:rsid w:val="00C64A91"/>
    <w:rsid w:val="00C65204"/>
    <w:rsid w:val="00C65955"/>
    <w:rsid w:val="00C65F56"/>
    <w:rsid w:val="00C660E2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4F6B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4A66"/>
    <w:rsid w:val="00CC5537"/>
    <w:rsid w:val="00CC599C"/>
    <w:rsid w:val="00CC5FE2"/>
    <w:rsid w:val="00CC7705"/>
    <w:rsid w:val="00CC78AC"/>
    <w:rsid w:val="00CD1B8C"/>
    <w:rsid w:val="00CD2D12"/>
    <w:rsid w:val="00CD444F"/>
    <w:rsid w:val="00CD55BB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523F"/>
    <w:rsid w:val="00D17ADC"/>
    <w:rsid w:val="00D17C77"/>
    <w:rsid w:val="00D20345"/>
    <w:rsid w:val="00D20D0B"/>
    <w:rsid w:val="00D215CE"/>
    <w:rsid w:val="00D246C8"/>
    <w:rsid w:val="00D259FD"/>
    <w:rsid w:val="00D25D2F"/>
    <w:rsid w:val="00D2688C"/>
    <w:rsid w:val="00D268F5"/>
    <w:rsid w:val="00D27DC2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5F1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6C67"/>
    <w:rsid w:val="00D57238"/>
    <w:rsid w:val="00D578FC"/>
    <w:rsid w:val="00D57D11"/>
    <w:rsid w:val="00D6052C"/>
    <w:rsid w:val="00D60CA1"/>
    <w:rsid w:val="00D60CF6"/>
    <w:rsid w:val="00D61E47"/>
    <w:rsid w:val="00D6294D"/>
    <w:rsid w:val="00D62E48"/>
    <w:rsid w:val="00D633EC"/>
    <w:rsid w:val="00D63F92"/>
    <w:rsid w:val="00D6439D"/>
    <w:rsid w:val="00D64486"/>
    <w:rsid w:val="00D64701"/>
    <w:rsid w:val="00D66F2A"/>
    <w:rsid w:val="00D66FEC"/>
    <w:rsid w:val="00D671BC"/>
    <w:rsid w:val="00D67E4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47F4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934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48B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34C4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229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0C92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4D95"/>
    <w:rsid w:val="00E64FE5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471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5FB"/>
    <w:rsid w:val="00EB19F4"/>
    <w:rsid w:val="00EB223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0FAE"/>
    <w:rsid w:val="00EC1E3F"/>
    <w:rsid w:val="00EC3592"/>
    <w:rsid w:val="00EC3A19"/>
    <w:rsid w:val="00EC3EF5"/>
    <w:rsid w:val="00EC4B4D"/>
    <w:rsid w:val="00EC4DFA"/>
    <w:rsid w:val="00EC5951"/>
    <w:rsid w:val="00EC5EEA"/>
    <w:rsid w:val="00EC62CE"/>
    <w:rsid w:val="00EC6410"/>
    <w:rsid w:val="00EC6544"/>
    <w:rsid w:val="00EC77F3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6F3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B3D"/>
    <w:rsid w:val="00F1386C"/>
    <w:rsid w:val="00F13D27"/>
    <w:rsid w:val="00F13EAE"/>
    <w:rsid w:val="00F14311"/>
    <w:rsid w:val="00F169D0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5E07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968"/>
    <w:rsid w:val="00F478D3"/>
    <w:rsid w:val="00F47CBA"/>
    <w:rsid w:val="00F47E07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6397"/>
    <w:rsid w:val="00F7731C"/>
    <w:rsid w:val="00F777AF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2506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7C2"/>
    <w:rsid w:val="00FB3870"/>
    <w:rsid w:val="00FB4301"/>
    <w:rsid w:val="00FB459E"/>
    <w:rsid w:val="00FB5AF7"/>
    <w:rsid w:val="00FB5B53"/>
    <w:rsid w:val="00FB6980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9B7"/>
    <w:rsid w:val="00FE0789"/>
    <w:rsid w:val="00FE101C"/>
    <w:rsid w:val="00FE38EB"/>
    <w:rsid w:val="00FE3943"/>
    <w:rsid w:val="00FE3959"/>
    <w:rsid w:val="00FE4B48"/>
    <w:rsid w:val="00FE5681"/>
    <w:rsid w:val="00FE5AC3"/>
    <w:rsid w:val="00FE69E4"/>
    <w:rsid w:val="00FE7A61"/>
    <w:rsid w:val="00FE7EC6"/>
    <w:rsid w:val="00FF1657"/>
    <w:rsid w:val="00FF2CBB"/>
    <w:rsid w:val="00FF2D0F"/>
    <w:rsid w:val="00FF2FC2"/>
    <w:rsid w:val="00FF355B"/>
    <w:rsid w:val="00FF3DE3"/>
    <w:rsid w:val="00FF4045"/>
    <w:rsid w:val="00FF4345"/>
    <w:rsid w:val="00FF45B2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ktysenPO1Ec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4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4.04: Balancing Conceptual and Procedural Understanding Name: </vt:lpstr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4.05: Productive Struggle </dc:title>
  <dc:subject>Lesson 4.05: Productive Struggle </dc:subject>
  <dc:creator>Texas Education Agency</dc:creator>
  <cp:keywords/>
  <dc:description/>
  <cp:lastModifiedBy>White (she/her), Whitney</cp:lastModifiedBy>
  <cp:revision>6</cp:revision>
  <dcterms:created xsi:type="dcterms:W3CDTF">2023-04-12T16:43:00Z</dcterms:created>
  <dcterms:modified xsi:type="dcterms:W3CDTF">2023-08-18T05:50:00Z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