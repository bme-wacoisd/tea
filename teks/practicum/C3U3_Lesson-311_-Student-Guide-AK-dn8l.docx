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66F6C" w14:textId="77777777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– Answer Key</w:t>
      </w:r>
      <w:r w:rsidRPr="005F5393">
        <w:t xml:space="preserve"> </w:t>
      </w:r>
    </w:p>
    <w:p w14:paraId="766D5D7E" w14:textId="59800492" w:rsidR="005F5393" w:rsidRDefault="007D175F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7D175F">
        <w:t xml:space="preserve">Lesson </w:t>
      </w:r>
      <w:r w:rsidR="001C351A">
        <w:t>3</w:t>
      </w:r>
      <w:r w:rsidR="001C351A" w:rsidRPr="00B24E4C">
        <w:rPr>
          <w:rFonts w:cstheme="minorHAnsi"/>
        </w:rPr>
        <w:t>.</w:t>
      </w:r>
      <w:r w:rsidR="00131E72">
        <w:rPr>
          <w:rFonts w:cstheme="minorHAnsi"/>
          <w:szCs w:val="24"/>
        </w:rPr>
        <w:t>11: Assessment Data</w:t>
      </w:r>
    </w:p>
    <w:p w14:paraId="5CA8B41E" w14:textId="77777777" w:rsidR="005F5393" w:rsidRPr="005F5393" w:rsidRDefault="005F5393" w:rsidP="007B1F0B">
      <w:r w:rsidRPr="005F5393">
        <w:t xml:space="preserve">Name: </w:t>
      </w:r>
    </w:p>
    <w:p w14:paraId="4F12BACA" w14:textId="77777777" w:rsidR="005F5393" w:rsidRDefault="005F5393" w:rsidP="007B1F0B">
      <w:r w:rsidRPr="005F5393">
        <w:t xml:space="preserve">Date: </w:t>
      </w:r>
    </w:p>
    <w:p w14:paraId="1C94B3B2" w14:textId="79A54506" w:rsidR="00483742" w:rsidRDefault="00483742" w:rsidP="004837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</w:p>
    <w:p w14:paraId="5AD52C04" w14:textId="29C4C8CD" w:rsidR="00A51E97" w:rsidRDefault="00A51E97">
      <w:r>
        <w:t>Match the type of assessment with its correct definition and when it is used.</w:t>
      </w:r>
    </w:p>
    <w:tbl>
      <w:tblPr>
        <w:tblStyle w:val="TableGrid"/>
        <w:tblW w:w="965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7052"/>
      </w:tblGrid>
      <w:tr w:rsidR="00A51E97" w14:paraId="16CE574A" w14:textId="77777777" w:rsidTr="480CF768">
        <w:trPr>
          <w:trHeight w:val="5790"/>
        </w:trPr>
        <w:tc>
          <w:tcPr>
            <w:tcW w:w="2605" w:type="dxa"/>
          </w:tcPr>
          <w:p w14:paraId="47C1E8C8" w14:textId="14654814" w:rsidR="00A51E97" w:rsidRDefault="002229C1" w:rsidP="007978E4">
            <w:pPr>
              <w:spacing w:before="240" w:after="240" w:line="48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E62C6E5" wp14:editId="402C10E8">
                      <wp:simplePos x="0" y="0"/>
                      <wp:positionH relativeFrom="column">
                        <wp:posOffset>509271</wp:posOffset>
                      </wp:positionH>
                      <wp:positionV relativeFrom="paragraph">
                        <wp:posOffset>344170</wp:posOffset>
                      </wp:positionV>
                      <wp:extent cx="1181100" cy="2781300"/>
                      <wp:effectExtent l="0" t="0" r="19050" b="19050"/>
                      <wp:wrapNone/>
                      <wp:docPr id="2" name="Straight Connector 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1100" cy="27813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8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61A7E8" id="Straight Connector 2" o:spid="_x0000_s1026" alt="&quot;&quot;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1pt,27.1pt" to="133.1pt,2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" strokecolor="green" strokeweight="1pt">
                      <v:stroke joinstyle="miter"/>
                    </v:line>
                  </w:pict>
                </mc:Fallback>
              </mc:AlternateContent>
            </w:r>
            <w:r w:rsidR="002C75D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9D4B870" wp14:editId="75917696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502920</wp:posOffset>
                      </wp:positionV>
                      <wp:extent cx="767080" cy="1600200"/>
                      <wp:effectExtent l="0" t="0" r="33020" b="19050"/>
                      <wp:wrapNone/>
                      <wp:docPr id="3" name="Straight Connector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67080" cy="16002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8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928A37" id="Straight Connector 3" o:spid="_x0000_s1026" alt="&quot;&quot;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85pt,39.6pt" to="118.25pt,1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" strokecolor="green" strokeweight="1pt">
                      <v:stroke joinstyle="miter"/>
                    </v:line>
                  </w:pict>
                </mc:Fallback>
              </mc:AlternateContent>
            </w:r>
            <w:r w:rsidR="007978E4">
              <w:t>Diagnostic</w:t>
            </w:r>
          </w:p>
          <w:p w14:paraId="284E8310" w14:textId="4162EA68" w:rsidR="00C4403A" w:rsidRDefault="00896148" w:rsidP="007978E4">
            <w:pPr>
              <w:spacing w:before="240" w:after="240" w:line="48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E9E80BF" wp14:editId="687F3E51">
                      <wp:simplePos x="0" y="0"/>
                      <wp:positionH relativeFrom="column">
                        <wp:posOffset>582294</wp:posOffset>
                      </wp:positionH>
                      <wp:positionV relativeFrom="paragraph">
                        <wp:posOffset>485775</wp:posOffset>
                      </wp:positionV>
                      <wp:extent cx="951865" cy="2012950"/>
                      <wp:effectExtent l="0" t="0" r="19685" b="25400"/>
                      <wp:wrapNone/>
                      <wp:docPr id="5" name="Straight Connector 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1865" cy="20129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8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BF9DB1" id="Straight Connector 5" o:spid="_x0000_s1026" alt="&quot;&quot;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85pt,38.25pt" to="120.8pt,19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" strokecolor="green" strokeweight="1pt">
                      <v:stroke joinstyle="miter"/>
                    </v:line>
                  </w:pict>
                </mc:Fallback>
              </mc:AlternateContent>
            </w:r>
          </w:p>
          <w:p w14:paraId="375F694F" w14:textId="55413389" w:rsidR="007978E4" w:rsidRDefault="002C75DB" w:rsidP="007978E4">
            <w:pPr>
              <w:spacing w:before="240" w:after="240" w:line="48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CA82E0" wp14:editId="7486A3EE">
                      <wp:simplePos x="0" y="0"/>
                      <wp:positionH relativeFrom="column">
                        <wp:posOffset>652145</wp:posOffset>
                      </wp:positionH>
                      <wp:positionV relativeFrom="paragraph">
                        <wp:posOffset>132080</wp:posOffset>
                      </wp:positionV>
                      <wp:extent cx="920750" cy="990600"/>
                      <wp:effectExtent l="0" t="0" r="31750" b="19050"/>
                      <wp:wrapNone/>
                      <wp:docPr id="1" name="Straight Connector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0750" cy="9906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8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56495B" id="Straight Connector 1" o:spid="_x0000_s1026" alt="&quot;&quot;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35pt,10.4pt" to="123.85pt,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" strokecolor="green" strokeweight="1pt">
                      <v:stroke joinstyle="miter"/>
                    </v:line>
                  </w:pict>
                </mc:Fallback>
              </mc:AlternateContent>
            </w:r>
            <w:r w:rsidR="007978E4">
              <w:t>Formative</w:t>
            </w:r>
          </w:p>
          <w:p w14:paraId="0A8B4BAF" w14:textId="4B8D7554" w:rsidR="00C4403A" w:rsidRDefault="00C4403A" w:rsidP="007978E4">
            <w:pPr>
              <w:spacing w:before="240" w:after="240" w:line="480" w:lineRule="auto"/>
            </w:pPr>
          </w:p>
          <w:p w14:paraId="3FA99816" w14:textId="21A31BED" w:rsidR="007978E4" w:rsidRDefault="007978E4" w:rsidP="007978E4">
            <w:pPr>
              <w:spacing w:before="240" w:after="240" w:line="480" w:lineRule="auto"/>
            </w:pPr>
            <w:r>
              <w:t>Summative</w:t>
            </w:r>
          </w:p>
          <w:p w14:paraId="50773368" w14:textId="53A86586" w:rsidR="00C4403A" w:rsidRDefault="00C4403A" w:rsidP="007978E4">
            <w:pPr>
              <w:spacing w:before="240" w:after="240" w:line="480" w:lineRule="auto"/>
            </w:pPr>
          </w:p>
          <w:p w14:paraId="1B7CD78A" w14:textId="1CE3210A" w:rsidR="007978E4" w:rsidRDefault="007978E4" w:rsidP="007978E4">
            <w:pPr>
              <w:spacing w:before="240" w:after="240" w:line="480" w:lineRule="auto"/>
            </w:pPr>
            <w:r>
              <w:t>Interim</w:t>
            </w:r>
          </w:p>
        </w:tc>
        <w:tc>
          <w:tcPr>
            <w:tcW w:w="7052" w:type="dxa"/>
          </w:tcPr>
          <w:p w14:paraId="1AA6F27F" w14:textId="329373B7" w:rsidR="000208F1" w:rsidRDefault="000208F1" w:rsidP="00C4403A">
            <w:pPr>
              <w:spacing w:before="240" w:after="240"/>
            </w:pPr>
            <w:r w:rsidRPr="00721505">
              <w:rPr>
                <w:rFonts w:eastAsia="Times New Roman" w:cstheme="minorHAnsi"/>
                <w:color w:val="000000"/>
              </w:rPr>
              <w:t xml:space="preserve">Assessment used at the end of a learning sequence to determine to what extent students met the learning objectives; </w:t>
            </w:r>
            <w:r w:rsidR="002229C1" w:rsidRPr="00721505">
              <w:rPr>
                <w:rFonts w:eastAsia="Times New Roman" w:cstheme="minorHAnsi"/>
                <w:color w:val="000000"/>
              </w:rPr>
              <w:t>evaluative.</w:t>
            </w:r>
            <w:r>
              <w:t xml:space="preserve"> </w:t>
            </w:r>
          </w:p>
          <w:p w14:paraId="23CFBDEB" w14:textId="77777777" w:rsidR="00077358" w:rsidRDefault="00077358" w:rsidP="00C4403A">
            <w:pPr>
              <w:spacing w:before="240" w:after="240"/>
            </w:pPr>
          </w:p>
          <w:p w14:paraId="4ECDB860" w14:textId="4D58C861" w:rsidR="00896148" w:rsidRDefault="41E0F202" w:rsidP="480CF768">
            <w:pPr>
              <w:spacing w:before="240" w:after="240"/>
              <w:rPr>
                <w:rFonts w:eastAsia="Times New Roman"/>
                <w:color w:val="000000" w:themeColor="text1"/>
              </w:rPr>
            </w:pPr>
            <w:r w:rsidRPr="480CF768">
              <w:rPr>
                <w:rFonts w:eastAsia="Times New Roman"/>
                <w:color w:val="000000" w:themeColor="text1"/>
              </w:rPr>
              <w:t>Assessment used at different checkpoints throughout the year to measure student understanding of a broader span of student expectations and learning targets to monitor progress, predict summative performance, and identify students for intervention</w:t>
            </w:r>
            <w:r w:rsidR="39575E5E" w:rsidRPr="480CF768">
              <w:rPr>
                <w:rFonts w:eastAsia="Times New Roman"/>
                <w:color w:val="000000" w:themeColor="text1"/>
              </w:rPr>
              <w:t xml:space="preserve">. </w:t>
            </w:r>
          </w:p>
          <w:p w14:paraId="1A965F3F" w14:textId="77777777" w:rsidR="00077358" w:rsidRDefault="00077358" w:rsidP="00C4403A">
            <w:pPr>
              <w:spacing w:before="240" w:after="240"/>
              <w:rPr>
                <w:rFonts w:eastAsia="Times New Roman" w:cstheme="minorHAnsi"/>
                <w:color w:val="000000" w:themeColor="text1"/>
              </w:rPr>
            </w:pPr>
          </w:p>
          <w:p w14:paraId="0E4D2FF1" w14:textId="26CFE5F7" w:rsidR="00077358" w:rsidRDefault="64C7B342" w:rsidP="480CF768">
            <w:pPr>
              <w:spacing w:before="240" w:after="240"/>
              <w:rPr>
                <w:rFonts w:eastAsia="Times New Roman"/>
                <w:color w:val="000000"/>
              </w:rPr>
            </w:pPr>
            <w:r w:rsidRPr="480CF768">
              <w:rPr>
                <w:rFonts w:eastAsia="Times New Roman"/>
                <w:color w:val="000000" w:themeColor="text1"/>
              </w:rPr>
              <w:t>Assessment</w:t>
            </w:r>
            <w:r w:rsidR="5E8CB247" w:rsidRPr="480CF768">
              <w:rPr>
                <w:rFonts w:eastAsia="Times New Roman"/>
                <w:color w:val="000000" w:themeColor="text1"/>
              </w:rPr>
              <w:t>s</w:t>
            </w:r>
            <w:r w:rsidRPr="480CF768">
              <w:rPr>
                <w:rFonts w:eastAsia="Times New Roman"/>
                <w:color w:val="000000" w:themeColor="text1"/>
              </w:rPr>
              <w:t xml:space="preserve"> </w:t>
            </w:r>
            <w:r w:rsidR="161DD9B7" w:rsidRPr="480CF768">
              <w:rPr>
                <w:rFonts w:eastAsia="Times New Roman"/>
                <w:color w:val="000000" w:themeColor="text1"/>
              </w:rPr>
              <w:t>are used</w:t>
            </w:r>
            <w:r w:rsidRPr="480CF768">
              <w:rPr>
                <w:rFonts w:eastAsia="Times New Roman"/>
                <w:color w:val="000000" w:themeColor="text1"/>
              </w:rPr>
              <w:t xml:space="preserve"> to determine student progress while learning is still happening (during a learning sequence) and to inform </w:t>
            </w:r>
            <w:r w:rsidR="7EED94AA" w:rsidRPr="480CF768">
              <w:rPr>
                <w:rFonts w:eastAsia="Times New Roman"/>
                <w:color w:val="000000" w:themeColor="text1"/>
              </w:rPr>
              <w:t>the next</w:t>
            </w:r>
            <w:r w:rsidRPr="480CF768">
              <w:rPr>
                <w:rFonts w:eastAsia="Times New Roman"/>
                <w:color w:val="000000" w:themeColor="text1"/>
              </w:rPr>
              <w:t xml:space="preserve"> steps in a learning progression.</w:t>
            </w:r>
          </w:p>
          <w:p w14:paraId="7FD6F648" w14:textId="77777777" w:rsidR="00077358" w:rsidRDefault="00077358" w:rsidP="00C4403A">
            <w:pPr>
              <w:spacing w:before="240" w:after="240"/>
              <w:rPr>
                <w:rFonts w:eastAsia="Times New Roman" w:cstheme="minorHAnsi"/>
                <w:color w:val="000000"/>
              </w:rPr>
            </w:pPr>
          </w:p>
          <w:p w14:paraId="1F65933D" w14:textId="42DFE001" w:rsidR="00A51E97" w:rsidRDefault="4DA5BA86" w:rsidP="00C4403A">
            <w:pPr>
              <w:spacing w:before="240" w:after="240"/>
            </w:pPr>
            <w:r>
              <w:t>Assessment</w:t>
            </w:r>
            <w:r w:rsidR="0E8AD3D9">
              <w:t>s</w:t>
            </w:r>
            <w:r>
              <w:t xml:space="preserve"> </w:t>
            </w:r>
            <w:r w:rsidR="1DC2F367">
              <w:t>are used</w:t>
            </w:r>
            <w:r>
              <w:t xml:space="preserve"> to collect information about a student’s strengths and weaknesses in a particular skill area and are usually given at the beginning of a new unit.</w:t>
            </w:r>
          </w:p>
        </w:tc>
      </w:tr>
    </w:tbl>
    <w:p w14:paraId="799CCBBA" w14:textId="77777777" w:rsidR="00A51E97" w:rsidRDefault="00A51E97"/>
    <w:p w14:paraId="22C9DDDD" w14:textId="17162BD8" w:rsidR="00F11D8E" w:rsidRDefault="00214C3B">
      <w:pPr>
        <w:rPr>
          <w:rFonts w:eastAsia="Times New Roman" w:cstheme="minorHAnsi"/>
          <w:b/>
          <w:bCs/>
        </w:rPr>
      </w:pPr>
      <w:r w:rsidRPr="00214C3B">
        <w:rPr>
          <w:rFonts w:eastAsia="Times New Roman" w:cstheme="minorHAnsi"/>
          <w:b/>
          <w:bCs/>
        </w:rPr>
        <w:t xml:space="preserve">Notes: </w:t>
      </w:r>
      <w:r w:rsidR="002C75DB">
        <w:rPr>
          <w:rFonts w:eastAsia="Times New Roman" w:cstheme="minorHAnsi"/>
          <w:b/>
          <w:bCs/>
        </w:rPr>
        <w:t>Assessment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6"/>
        <w:gridCol w:w="2365"/>
        <w:gridCol w:w="2274"/>
        <w:gridCol w:w="2325"/>
      </w:tblGrid>
      <w:tr w:rsidR="00E754DA" w14:paraId="548BC0BD" w14:textId="77777777" w:rsidTr="001273FD">
        <w:tc>
          <w:tcPr>
            <w:tcW w:w="2970" w:type="dxa"/>
          </w:tcPr>
          <w:p w14:paraId="4CB7D1EC" w14:textId="77777777" w:rsidR="00E754DA" w:rsidRPr="00E754DA" w:rsidRDefault="00E754DA" w:rsidP="001273FD">
            <w:pPr>
              <w:rPr>
                <w:b/>
                <w:bCs/>
              </w:rPr>
            </w:pPr>
            <w:r w:rsidRPr="00E754DA">
              <w:rPr>
                <w:b/>
                <w:bCs/>
              </w:rPr>
              <w:t>Assessment Type</w:t>
            </w:r>
          </w:p>
        </w:tc>
        <w:tc>
          <w:tcPr>
            <w:tcW w:w="2970" w:type="dxa"/>
          </w:tcPr>
          <w:p w14:paraId="42FD20FA" w14:textId="77777777" w:rsidR="00E754DA" w:rsidRPr="00E754DA" w:rsidRDefault="00E754DA" w:rsidP="001273FD">
            <w:pPr>
              <w:rPr>
                <w:b/>
                <w:bCs/>
              </w:rPr>
            </w:pPr>
            <w:r w:rsidRPr="00E754DA">
              <w:rPr>
                <w:b/>
                <w:bCs/>
              </w:rPr>
              <w:t>Explanation</w:t>
            </w:r>
          </w:p>
        </w:tc>
        <w:tc>
          <w:tcPr>
            <w:tcW w:w="2971" w:type="dxa"/>
          </w:tcPr>
          <w:p w14:paraId="03E6F349" w14:textId="77777777" w:rsidR="00E754DA" w:rsidRPr="00E754DA" w:rsidRDefault="00E754DA" w:rsidP="001273FD">
            <w:pPr>
              <w:rPr>
                <w:b/>
                <w:bCs/>
              </w:rPr>
            </w:pPr>
            <w:r w:rsidRPr="00E754DA">
              <w:rPr>
                <w:b/>
                <w:bCs/>
              </w:rPr>
              <w:t>Most Common Item Type</w:t>
            </w:r>
          </w:p>
        </w:tc>
        <w:tc>
          <w:tcPr>
            <w:tcW w:w="2971" w:type="dxa"/>
          </w:tcPr>
          <w:p w14:paraId="4E0FF08A" w14:textId="77777777" w:rsidR="00E754DA" w:rsidRPr="00E754DA" w:rsidRDefault="00E754DA" w:rsidP="001273FD">
            <w:pPr>
              <w:rPr>
                <w:b/>
                <w:bCs/>
              </w:rPr>
            </w:pPr>
            <w:r w:rsidRPr="00E754DA">
              <w:rPr>
                <w:b/>
                <w:bCs/>
              </w:rPr>
              <w:t>Example</w:t>
            </w:r>
          </w:p>
        </w:tc>
      </w:tr>
      <w:tr w:rsidR="00E754DA" w14:paraId="18CAB695" w14:textId="77777777" w:rsidTr="001273FD">
        <w:tc>
          <w:tcPr>
            <w:tcW w:w="2970" w:type="dxa"/>
          </w:tcPr>
          <w:p w14:paraId="106DEE00" w14:textId="77777777" w:rsidR="00E754DA" w:rsidRDefault="00E754DA" w:rsidP="001273FD">
            <w:r>
              <w:t>Cold Assessments</w:t>
            </w:r>
          </w:p>
        </w:tc>
        <w:tc>
          <w:tcPr>
            <w:tcW w:w="2970" w:type="dxa"/>
          </w:tcPr>
          <w:p w14:paraId="64503995" w14:textId="77777777" w:rsidR="00E754DA" w:rsidRPr="00E754DA" w:rsidRDefault="00E754DA" w:rsidP="001273FD">
            <w:pPr>
              <w:rPr>
                <w:i/>
                <w:iCs/>
                <w:color w:val="008000"/>
              </w:rPr>
            </w:pPr>
            <w:r w:rsidRPr="00E754DA">
              <w:rPr>
                <w:i/>
                <w:iCs/>
                <w:color w:val="008000"/>
              </w:rPr>
              <w:t>Texts and topics the students have NOT read or are unfamiliar with</w:t>
            </w:r>
          </w:p>
        </w:tc>
        <w:tc>
          <w:tcPr>
            <w:tcW w:w="2971" w:type="dxa"/>
          </w:tcPr>
          <w:p w14:paraId="74BE032F" w14:textId="77777777" w:rsidR="00E754DA" w:rsidRPr="00E754DA" w:rsidRDefault="00E754DA" w:rsidP="001273FD">
            <w:pPr>
              <w:rPr>
                <w:i/>
                <w:iCs/>
                <w:color w:val="008000"/>
              </w:rPr>
            </w:pPr>
            <w:r w:rsidRPr="00E754DA">
              <w:rPr>
                <w:i/>
                <w:iCs/>
                <w:color w:val="008000"/>
              </w:rPr>
              <w:t>Multiple Choice</w:t>
            </w:r>
          </w:p>
        </w:tc>
        <w:tc>
          <w:tcPr>
            <w:tcW w:w="2971" w:type="dxa"/>
          </w:tcPr>
          <w:p w14:paraId="388D1E28" w14:textId="77777777" w:rsidR="00E754DA" w:rsidRPr="00E754DA" w:rsidRDefault="00E754DA" w:rsidP="001273FD">
            <w:pPr>
              <w:rPr>
                <w:i/>
                <w:iCs/>
                <w:color w:val="008000"/>
              </w:rPr>
            </w:pPr>
            <w:r w:rsidRPr="00E754DA">
              <w:rPr>
                <w:i/>
                <w:iCs/>
                <w:color w:val="008000"/>
              </w:rPr>
              <w:t>STAAR passages</w:t>
            </w:r>
          </w:p>
        </w:tc>
      </w:tr>
      <w:tr w:rsidR="00E754DA" w14:paraId="4EE2C8AF" w14:textId="77777777" w:rsidTr="001273FD">
        <w:tc>
          <w:tcPr>
            <w:tcW w:w="2970" w:type="dxa"/>
          </w:tcPr>
          <w:p w14:paraId="33CB21A2" w14:textId="77777777" w:rsidR="00E754DA" w:rsidRDefault="00E754DA" w:rsidP="001273FD">
            <w:r>
              <w:t>Warm Assessments</w:t>
            </w:r>
          </w:p>
        </w:tc>
        <w:tc>
          <w:tcPr>
            <w:tcW w:w="2970" w:type="dxa"/>
          </w:tcPr>
          <w:p w14:paraId="12D623D6" w14:textId="77777777" w:rsidR="00E754DA" w:rsidRPr="00E754DA" w:rsidRDefault="00E754DA" w:rsidP="001273FD">
            <w:pPr>
              <w:rPr>
                <w:i/>
                <w:iCs/>
                <w:color w:val="008000"/>
              </w:rPr>
            </w:pPr>
            <w:r w:rsidRPr="00E754DA">
              <w:rPr>
                <w:i/>
                <w:iCs/>
                <w:color w:val="008000"/>
              </w:rPr>
              <w:t>Texts that students have NOT read, but on related topics or related texts</w:t>
            </w:r>
          </w:p>
        </w:tc>
        <w:tc>
          <w:tcPr>
            <w:tcW w:w="2971" w:type="dxa"/>
          </w:tcPr>
          <w:p w14:paraId="3C29965E" w14:textId="77777777" w:rsidR="00E754DA" w:rsidRPr="00E754DA" w:rsidRDefault="00E754DA" w:rsidP="001273FD">
            <w:pPr>
              <w:rPr>
                <w:i/>
                <w:iCs/>
                <w:color w:val="008000"/>
              </w:rPr>
            </w:pPr>
            <w:r w:rsidRPr="00E754DA">
              <w:rPr>
                <w:i/>
                <w:iCs/>
                <w:color w:val="008000"/>
              </w:rPr>
              <w:t>Multiple choice &amp; open-ended</w:t>
            </w:r>
          </w:p>
        </w:tc>
        <w:tc>
          <w:tcPr>
            <w:tcW w:w="2971" w:type="dxa"/>
          </w:tcPr>
          <w:p w14:paraId="227A74E2" w14:textId="77777777" w:rsidR="00E754DA" w:rsidRPr="00E754DA" w:rsidRDefault="00E754DA" w:rsidP="001273FD">
            <w:pPr>
              <w:rPr>
                <w:i/>
                <w:iCs/>
                <w:color w:val="008000"/>
              </w:rPr>
            </w:pPr>
            <w:r w:rsidRPr="00E754DA">
              <w:rPr>
                <w:i/>
                <w:iCs/>
                <w:color w:val="008000"/>
              </w:rPr>
              <w:t>Curriculum embedded</w:t>
            </w:r>
          </w:p>
        </w:tc>
      </w:tr>
      <w:tr w:rsidR="00E754DA" w14:paraId="7F0B6429" w14:textId="77777777" w:rsidTr="001273FD">
        <w:tc>
          <w:tcPr>
            <w:tcW w:w="2970" w:type="dxa"/>
          </w:tcPr>
          <w:p w14:paraId="6D39BF75" w14:textId="77777777" w:rsidR="00E754DA" w:rsidRDefault="00E754DA" w:rsidP="001273FD">
            <w:r>
              <w:t>Hot Assessments</w:t>
            </w:r>
          </w:p>
        </w:tc>
        <w:tc>
          <w:tcPr>
            <w:tcW w:w="2970" w:type="dxa"/>
          </w:tcPr>
          <w:p w14:paraId="5B72DC32" w14:textId="77777777" w:rsidR="00E754DA" w:rsidRPr="00E754DA" w:rsidRDefault="00E754DA" w:rsidP="001273FD">
            <w:pPr>
              <w:rPr>
                <w:i/>
                <w:iCs/>
                <w:color w:val="008000"/>
              </w:rPr>
            </w:pPr>
            <w:r w:rsidRPr="00E754DA">
              <w:rPr>
                <w:i/>
                <w:iCs/>
                <w:color w:val="008000"/>
              </w:rPr>
              <w:t>Familiar texts that students have read and studied</w:t>
            </w:r>
          </w:p>
        </w:tc>
        <w:tc>
          <w:tcPr>
            <w:tcW w:w="2971" w:type="dxa"/>
          </w:tcPr>
          <w:p w14:paraId="60764B32" w14:textId="77777777" w:rsidR="00E754DA" w:rsidRPr="00E754DA" w:rsidRDefault="00E754DA" w:rsidP="001273FD">
            <w:pPr>
              <w:rPr>
                <w:i/>
                <w:iCs/>
                <w:color w:val="008000"/>
              </w:rPr>
            </w:pPr>
            <w:r w:rsidRPr="00E754DA">
              <w:rPr>
                <w:i/>
                <w:iCs/>
                <w:color w:val="008000"/>
              </w:rPr>
              <w:t>Open-ended response</w:t>
            </w:r>
          </w:p>
        </w:tc>
        <w:tc>
          <w:tcPr>
            <w:tcW w:w="2971" w:type="dxa"/>
          </w:tcPr>
          <w:p w14:paraId="352F9F9F" w14:textId="77777777" w:rsidR="00E754DA" w:rsidRPr="00E754DA" w:rsidRDefault="00E754DA" w:rsidP="001273FD">
            <w:pPr>
              <w:rPr>
                <w:i/>
                <w:iCs/>
                <w:color w:val="008000"/>
              </w:rPr>
            </w:pPr>
            <w:r w:rsidRPr="00E754DA">
              <w:rPr>
                <w:i/>
                <w:iCs/>
                <w:color w:val="008000"/>
              </w:rPr>
              <w:t>Curriculum embedded</w:t>
            </w:r>
          </w:p>
        </w:tc>
      </w:tr>
    </w:tbl>
    <w:p w14:paraId="19616051" w14:textId="489CCE8A" w:rsidR="006D7814" w:rsidRDefault="006D7814">
      <w:pPr>
        <w:rPr>
          <w:rFonts w:eastAsia="Times New Roman" w:cstheme="minorHAnsi"/>
          <w:b/>
          <w:bCs/>
        </w:rPr>
      </w:pPr>
    </w:p>
    <w:p w14:paraId="42AC7281" w14:textId="40F51E3B" w:rsidR="00E754DA" w:rsidRDefault="000A615B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Practice: Card</w:t>
      </w:r>
      <w:r w:rsidR="0012695C">
        <w:rPr>
          <w:rFonts w:eastAsia="Times New Roman" w:cstheme="minorHAnsi"/>
          <w:b/>
          <w:bCs/>
        </w:rPr>
        <w:t xml:space="preserve"> Sort</w:t>
      </w:r>
    </w:p>
    <w:p w14:paraId="16958D29" w14:textId="59F4ACBC" w:rsidR="00C11069" w:rsidRPr="00C11069" w:rsidRDefault="00C11069">
      <w:pPr>
        <w:rPr>
          <w:rFonts w:eastAsia="Times New Roman" w:cstheme="minorHAnsi"/>
        </w:rPr>
      </w:pPr>
      <w:r>
        <w:rPr>
          <w:rFonts w:eastAsia="Times New Roman" w:cstheme="minorHAnsi"/>
        </w:rPr>
        <w:t>A</w:t>
      </w:r>
      <w:r w:rsidRPr="00C11069">
        <w:rPr>
          <w:rFonts w:eastAsia="Times New Roman" w:cstheme="minorHAnsi"/>
        </w:rPr>
        <w:t xml:space="preserve">nalyze the </w:t>
      </w:r>
      <w:r>
        <w:rPr>
          <w:rFonts w:eastAsia="Times New Roman" w:cstheme="minorHAnsi"/>
        </w:rPr>
        <w:t>assessment cards</w:t>
      </w:r>
      <w:r w:rsidRPr="00C11069">
        <w:rPr>
          <w:rFonts w:eastAsia="Times New Roman" w:cstheme="minorHAnsi"/>
        </w:rPr>
        <w:t xml:space="preserve"> to determine if each assessment is cold, warm, or hot.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5305"/>
      </w:tblGrid>
      <w:tr w:rsidR="00C14B31" w14:paraId="4BEA35B7" w14:textId="77777777" w:rsidTr="00C11069">
        <w:tc>
          <w:tcPr>
            <w:tcW w:w="4045" w:type="dxa"/>
          </w:tcPr>
          <w:p w14:paraId="20E3B7B2" w14:textId="4F0F207D" w:rsidR="00C14B31" w:rsidRDefault="00C14B31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Card #</w:t>
            </w:r>
          </w:p>
        </w:tc>
        <w:tc>
          <w:tcPr>
            <w:tcW w:w="5305" w:type="dxa"/>
          </w:tcPr>
          <w:p w14:paraId="5B0AE46E" w14:textId="14AE21D4" w:rsidR="00C14B31" w:rsidRDefault="00C14B31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Assessment Type</w:t>
            </w:r>
          </w:p>
        </w:tc>
      </w:tr>
      <w:tr w:rsidR="00C14B31" w14:paraId="5EC504D8" w14:textId="77777777" w:rsidTr="00C11069">
        <w:tc>
          <w:tcPr>
            <w:tcW w:w="4045" w:type="dxa"/>
          </w:tcPr>
          <w:p w14:paraId="731B7A94" w14:textId="2FFEC107" w:rsidR="00C14B31" w:rsidRPr="00683467" w:rsidRDefault="00C14B31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 xml:space="preserve">1 </w:t>
            </w:r>
            <w:r w:rsidR="00BC6C81" w:rsidRPr="00683467">
              <w:rPr>
                <w:rFonts w:eastAsia="Times New Roman" w:cstheme="minorHAnsi"/>
                <w:i/>
                <w:iCs/>
              </w:rPr>
              <w:t>(</w:t>
            </w:r>
            <w:r w:rsidR="00AE463D" w:rsidRPr="00683467">
              <w:rPr>
                <w:rFonts w:eastAsia="Times New Roman" w:cstheme="minorHAnsi"/>
                <w:i/>
                <w:iCs/>
              </w:rPr>
              <w:t>PAST Assessment</w:t>
            </w:r>
            <w:r w:rsidR="00BC6C81" w:rsidRPr="00683467">
              <w:rPr>
                <w:rFonts w:eastAsia="Times New Roman" w:cstheme="minorHAnsi"/>
                <w:i/>
                <w:iCs/>
              </w:rPr>
              <w:t>)</w:t>
            </w:r>
          </w:p>
        </w:tc>
        <w:tc>
          <w:tcPr>
            <w:tcW w:w="5305" w:type="dxa"/>
          </w:tcPr>
          <w:p w14:paraId="003A7C73" w14:textId="2D4E43A7" w:rsidR="00C14B31" w:rsidRPr="00683467" w:rsidRDefault="0077224C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683467">
              <w:rPr>
                <w:rFonts w:eastAsia="Times New Roman" w:cstheme="minorHAnsi"/>
                <w:i/>
                <w:iCs/>
                <w:color w:val="008000"/>
              </w:rPr>
              <w:t>Warm</w:t>
            </w:r>
          </w:p>
        </w:tc>
      </w:tr>
      <w:tr w:rsidR="00C14B31" w14:paraId="5F33ECFE" w14:textId="77777777" w:rsidTr="00C11069">
        <w:tc>
          <w:tcPr>
            <w:tcW w:w="4045" w:type="dxa"/>
          </w:tcPr>
          <w:p w14:paraId="4757ADBC" w14:textId="31F48596" w:rsidR="00C14B31" w:rsidRPr="00683467" w:rsidRDefault="00E4305B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 xml:space="preserve">2 </w:t>
            </w:r>
            <w:r w:rsidR="00FC35E1" w:rsidRPr="00683467">
              <w:rPr>
                <w:rFonts w:eastAsia="Times New Roman" w:cstheme="minorHAnsi"/>
                <w:i/>
                <w:iCs/>
              </w:rPr>
              <w:t>(Check for Understanding)</w:t>
            </w:r>
          </w:p>
        </w:tc>
        <w:tc>
          <w:tcPr>
            <w:tcW w:w="5305" w:type="dxa"/>
          </w:tcPr>
          <w:p w14:paraId="09B0D04E" w14:textId="2C50E747" w:rsidR="00C14B31" w:rsidRPr="00683467" w:rsidRDefault="00FC35E1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683467">
              <w:rPr>
                <w:rFonts w:eastAsia="Times New Roman" w:cstheme="minorHAnsi"/>
                <w:i/>
                <w:iCs/>
                <w:color w:val="008000"/>
              </w:rPr>
              <w:t>Warm</w:t>
            </w:r>
          </w:p>
        </w:tc>
      </w:tr>
      <w:tr w:rsidR="00C14B31" w14:paraId="50FAFC36" w14:textId="77777777" w:rsidTr="00C11069">
        <w:tc>
          <w:tcPr>
            <w:tcW w:w="4045" w:type="dxa"/>
          </w:tcPr>
          <w:p w14:paraId="6617B000" w14:textId="5D3617A1" w:rsidR="00C14B31" w:rsidRPr="00683467" w:rsidRDefault="00686650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 xml:space="preserve">3 </w:t>
            </w:r>
            <w:r w:rsidR="009C7724" w:rsidRPr="00683467">
              <w:rPr>
                <w:rFonts w:eastAsia="Times New Roman" w:cstheme="minorHAnsi"/>
              </w:rPr>
              <w:t>(</w:t>
            </w:r>
            <w:r w:rsidR="009C7724" w:rsidRPr="00683467">
              <w:rPr>
                <w:rFonts w:eastAsia="Times New Roman" w:cstheme="minorHAnsi"/>
                <w:i/>
                <w:iCs/>
              </w:rPr>
              <w:t>Word Reading in Isolation)</w:t>
            </w:r>
          </w:p>
        </w:tc>
        <w:tc>
          <w:tcPr>
            <w:tcW w:w="5305" w:type="dxa"/>
          </w:tcPr>
          <w:p w14:paraId="35C7E723" w14:textId="5C17E68F" w:rsidR="00C14B31" w:rsidRPr="00683467" w:rsidRDefault="00683467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683467">
              <w:rPr>
                <w:rFonts w:eastAsia="Times New Roman" w:cstheme="minorHAnsi"/>
                <w:i/>
                <w:iCs/>
                <w:color w:val="008000"/>
              </w:rPr>
              <w:t>Cold</w:t>
            </w:r>
          </w:p>
        </w:tc>
      </w:tr>
      <w:tr w:rsidR="004C0126" w14:paraId="5107CF9F" w14:textId="77777777" w:rsidTr="00C11069">
        <w:tc>
          <w:tcPr>
            <w:tcW w:w="4045" w:type="dxa"/>
          </w:tcPr>
          <w:p w14:paraId="515296BD" w14:textId="16139FCB" w:rsidR="004C0126" w:rsidRPr="00683467" w:rsidRDefault="002D4269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 xml:space="preserve">4 </w:t>
            </w:r>
            <w:r w:rsidRPr="00683467">
              <w:rPr>
                <w:rFonts w:eastAsia="Times New Roman" w:cstheme="minorHAnsi"/>
                <w:i/>
                <w:iCs/>
              </w:rPr>
              <w:t>(</w:t>
            </w:r>
            <w:r w:rsidR="00780E26" w:rsidRPr="00683467">
              <w:rPr>
                <w:rFonts w:eastAsia="Times New Roman" w:cstheme="minorHAnsi"/>
                <w:i/>
                <w:iCs/>
              </w:rPr>
              <w:t>Domain Assessment)</w:t>
            </w:r>
          </w:p>
        </w:tc>
        <w:tc>
          <w:tcPr>
            <w:tcW w:w="5305" w:type="dxa"/>
          </w:tcPr>
          <w:p w14:paraId="686DA2B4" w14:textId="5A42E070" w:rsidR="004C0126" w:rsidRPr="00683467" w:rsidRDefault="00780E26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683467">
              <w:rPr>
                <w:rFonts w:eastAsia="Times New Roman" w:cstheme="minorHAnsi"/>
                <w:i/>
                <w:iCs/>
                <w:color w:val="008000"/>
              </w:rPr>
              <w:t>Hot</w:t>
            </w:r>
          </w:p>
        </w:tc>
      </w:tr>
      <w:tr w:rsidR="00655201" w14:paraId="7FF5E121" w14:textId="77777777" w:rsidTr="00C11069">
        <w:tc>
          <w:tcPr>
            <w:tcW w:w="4045" w:type="dxa"/>
          </w:tcPr>
          <w:p w14:paraId="31BDCB9D" w14:textId="7A5472D3" w:rsidR="00655201" w:rsidRPr="00683467" w:rsidRDefault="00655201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>9 (</w:t>
            </w:r>
            <w:r w:rsidR="00132C9B" w:rsidRPr="00683467">
              <w:rPr>
                <w:rFonts w:eastAsia="Times New Roman" w:cstheme="minorHAnsi"/>
              </w:rPr>
              <w:t>5</w:t>
            </w:r>
            <w:r w:rsidR="00132C9B" w:rsidRPr="00683467">
              <w:rPr>
                <w:rFonts w:eastAsia="Times New Roman" w:cstheme="minorHAnsi"/>
                <w:vertAlign w:val="superscript"/>
              </w:rPr>
              <w:t>th</w:t>
            </w:r>
            <w:r w:rsidR="00132C9B" w:rsidRPr="00683467">
              <w:rPr>
                <w:rFonts w:eastAsia="Times New Roman" w:cstheme="minorHAnsi"/>
              </w:rPr>
              <w:t xml:space="preserve"> Formative Assessment)</w:t>
            </w:r>
          </w:p>
        </w:tc>
        <w:tc>
          <w:tcPr>
            <w:tcW w:w="5305" w:type="dxa"/>
          </w:tcPr>
          <w:p w14:paraId="593922B8" w14:textId="2A72F463" w:rsidR="00655201" w:rsidRPr="00683467" w:rsidRDefault="00132C9B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683467">
              <w:rPr>
                <w:rFonts w:eastAsia="Times New Roman" w:cstheme="minorHAnsi"/>
                <w:i/>
                <w:iCs/>
                <w:color w:val="008000"/>
              </w:rPr>
              <w:t>Hot</w:t>
            </w:r>
          </w:p>
        </w:tc>
      </w:tr>
      <w:tr w:rsidR="007D21BB" w14:paraId="0BA0EBCB" w14:textId="77777777" w:rsidTr="00C11069">
        <w:tc>
          <w:tcPr>
            <w:tcW w:w="4045" w:type="dxa"/>
          </w:tcPr>
          <w:p w14:paraId="1EBF097E" w14:textId="04EAC2E9" w:rsidR="007D21BB" w:rsidRPr="00683467" w:rsidRDefault="007D21BB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>5 (</w:t>
            </w:r>
            <w:r w:rsidRPr="00683467">
              <w:rPr>
                <w:rFonts w:eastAsia="Times New Roman" w:cstheme="minorHAnsi"/>
                <w:i/>
                <w:iCs/>
              </w:rPr>
              <w:t>Story Reading Assessment)</w:t>
            </w:r>
          </w:p>
        </w:tc>
        <w:tc>
          <w:tcPr>
            <w:tcW w:w="5305" w:type="dxa"/>
          </w:tcPr>
          <w:p w14:paraId="21DBE305" w14:textId="61AFDD1F" w:rsidR="007D21BB" w:rsidRPr="00683467" w:rsidRDefault="007D21BB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683467">
              <w:rPr>
                <w:rFonts w:eastAsia="Times New Roman" w:cstheme="minorHAnsi"/>
                <w:i/>
                <w:iCs/>
                <w:color w:val="008000"/>
              </w:rPr>
              <w:t>Cold</w:t>
            </w:r>
          </w:p>
        </w:tc>
      </w:tr>
      <w:tr w:rsidR="007D21BB" w14:paraId="1225E9CB" w14:textId="77777777" w:rsidTr="00C11069">
        <w:tc>
          <w:tcPr>
            <w:tcW w:w="4045" w:type="dxa"/>
          </w:tcPr>
          <w:p w14:paraId="312704C2" w14:textId="48FFF503" w:rsidR="007D21BB" w:rsidRPr="00683467" w:rsidRDefault="00F50521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 xml:space="preserve">6 </w:t>
            </w:r>
            <w:r w:rsidRPr="00683467">
              <w:rPr>
                <w:rFonts w:eastAsia="Times New Roman" w:cstheme="minorHAnsi"/>
                <w:i/>
                <w:iCs/>
              </w:rPr>
              <w:t>(STAAR Assessment)</w:t>
            </w:r>
          </w:p>
        </w:tc>
        <w:tc>
          <w:tcPr>
            <w:tcW w:w="5305" w:type="dxa"/>
          </w:tcPr>
          <w:p w14:paraId="40EE5454" w14:textId="2864264D" w:rsidR="007D21BB" w:rsidRPr="00683467" w:rsidRDefault="00F50521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683467">
              <w:rPr>
                <w:rFonts w:eastAsia="Times New Roman" w:cstheme="minorHAnsi"/>
                <w:i/>
                <w:iCs/>
                <w:color w:val="008000"/>
              </w:rPr>
              <w:t>Cold</w:t>
            </w:r>
          </w:p>
        </w:tc>
      </w:tr>
      <w:tr w:rsidR="00CF0464" w14:paraId="39044B23" w14:textId="77777777" w:rsidTr="00C11069">
        <w:tc>
          <w:tcPr>
            <w:tcW w:w="4045" w:type="dxa"/>
          </w:tcPr>
          <w:p w14:paraId="5FEF07EF" w14:textId="265D3962" w:rsidR="00CF0464" w:rsidRPr="00683467" w:rsidRDefault="00CF0464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 xml:space="preserve">7 </w:t>
            </w:r>
            <w:r w:rsidR="009C7724" w:rsidRPr="00683467">
              <w:rPr>
                <w:rFonts w:eastAsia="Times New Roman" w:cstheme="minorHAnsi"/>
                <w:i/>
                <w:iCs/>
              </w:rPr>
              <w:t xml:space="preserve">(Exit Ticket) </w:t>
            </w:r>
          </w:p>
        </w:tc>
        <w:tc>
          <w:tcPr>
            <w:tcW w:w="5305" w:type="dxa"/>
          </w:tcPr>
          <w:p w14:paraId="70103669" w14:textId="2CFDA15F" w:rsidR="00CF0464" w:rsidRPr="00683467" w:rsidRDefault="00683467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683467">
              <w:rPr>
                <w:rFonts w:eastAsia="Times New Roman" w:cstheme="minorHAnsi"/>
                <w:i/>
                <w:iCs/>
                <w:color w:val="008000"/>
              </w:rPr>
              <w:t>Hot</w:t>
            </w:r>
          </w:p>
        </w:tc>
      </w:tr>
      <w:tr w:rsidR="00F84B55" w14:paraId="054B03F5" w14:textId="77777777" w:rsidTr="00C11069">
        <w:tc>
          <w:tcPr>
            <w:tcW w:w="4045" w:type="dxa"/>
          </w:tcPr>
          <w:p w14:paraId="25F6BC9A" w14:textId="7D9910F1" w:rsidR="00F84B55" w:rsidRPr="00683467" w:rsidRDefault="00F84B55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>8 (</w:t>
            </w:r>
            <w:r w:rsidRPr="00683467">
              <w:rPr>
                <w:rFonts w:eastAsia="Times New Roman" w:cstheme="minorHAnsi"/>
                <w:i/>
                <w:iCs/>
              </w:rPr>
              <w:t>CKLA End of Year Assessment)</w:t>
            </w:r>
          </w:p>
        </w:tc>
        <w:tc>
          <w:tcPr>
            <w:tcW w:w="5305" w:type="dxa"/>
          </w:tcPr>
          <w:p w14:paraId="05AE2841" w14:textId="0BCF46E9" w:rsidR="00F84B55" w:rsidRPr="00683467" w:rsidRDefault="00F84B55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683467">
              <w:rPr>
                <w:rFonts w:eastAsia="Times New Roman" w:cstheme="minorHAnsi"/>
                <w:i/>
                <w:iCs/>
                <w:color w:val="008000"/>
              </w:rPr>
              <w:t>Cold</w:t>
            </w:r>
          </w:p>
        </w:tc>
      </w:tr>
      <w:tr w:rsidR="00D624B9" w14:paraId="57BF07A9" w14:textId="77777777" w:rsidTr="00C11069">
        <w:tc>
          <w:tcPr>
            <w:tcW w:w="4045" w:type="dxa"/>
          </w:tcPr>
          <w:p w14:paraId="455FF8E5" w14:textId="66F8C607" w:rsidR="00D624B9" w:rsidRPr="00683467" w:rsidRDefault="00D624B9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>9 (</w:t>
            </w:r>
            <w:r w:rsidRPr="00683467">
              <w:rPr>
                <w:rFonts w:eastAsia="Times New Roman" w:cstheme="minorHAnsi"/>
                <w:i/>
                <w:iCs/>
              </w:rPr>
              <w:t>Formative Assessment</w:t>
            </w:r>
            <w:r w:rsidR="004235CA" w:rsidRPr="00683467">
              <w:rPr>
                <w:rFonts w:eastAsia="Times New Roman" w:cstheme="minorHAnsi"/>
                <w:i/>
                <w:iCs/>
              </w:rPr>
              <w:t>)</w:t>
            </w:r>
          </w:p>
        </w:tc>
        <w:tc>
          <w:tcPr>
            <w:tcW w:w="5305" w:type="dxa"/>
          </w:tcPr>
          <w:p w14:paraId="0DDC4E93" w14:textId="2ECDF9B4" w:rsidR="00D624B9" w:rsidRPr="00683467" w:rsidRDefault="004235CA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683467">
              <w:rPr>
                <w:rFonts w:eastAsia="Times New Roman" w:cstheme="minorHAnsi"/>
                <w:i/>
                <w:iCs/>
                <w:color w:val="008000"/>
              </w:rPr>
              <w:t>Hot</w:t>
            </w:r>
          </w:p>
        </w:tc>
      </w:tr>
      <w:tr w:rsidR="00D624B9" w14:paraId="1A92FE67" w14:textId="77777777" w:rsidTr="00C11069">
        <w:tc>
          <w:tcPr>
            <w:tcW w:w="4045" w:type="dxa"/>
          </w:tcPr>
          <w:p w14:paraId="4F8D2500" w14:textId="2CAC5468" w:rsidR="00D624B9" w:rsidRPr="00683467" w:rsidRDefault="00D624B9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>10 (</w:t>
            </w:r>
            <w:r w:rsidRPr="00683467">
              <w:rPr>
                <w:rFonts w:eastAsia="Times New Roman" w:cstheme="minorHAnsi"/>
                <w:i/>
                <w:iCs/>
              </w:rPr>
              <w:t>Core Knowledge Diagnostics</w:t>
            </w:r>
            <w:r w:rsidR="00683467" w:rsidRPr="00683467">
              <w:rPr>
                <w:rFonts w:eastAsia="Times New Roman" w:cstheme="minorHAnsi"/>
                <w:i/>
                <w:iCs/>
              </w:rPr>
              <w:t>)</w:t>
            </w:r>
          </w:p>
        </w:tc>
        <w:tc>
          <w:tcPr>
            <w:tcW w:w="5305" w:type="dxa"/>
          </w:tcPr>
          <w:p w14:paraId="74D1400C" w14:textId="68615E93" w:rsidR="00D624B9" w:rsidRPr="00683467" w:rsidRDefault="00D624B9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683467">
              <w:rPr>
                <w:rFonts w:eastAsia="Times New Roman" w:cstheme="minorHAnsi"/>
                <w:i/>
                <w:iCs/>
                <w:color w:val="008000"/>
              </w:rPr>
              <w:t>Warm</w:t>
            </w:r>
          </w:p>
        </w:tc>
      </w:tr>
      <w:tr w:rsidR="004235CA" w14:paraId="3A47B895" w14:textId="77777777" w:rsidTr="00C11069">
        <w:tc>
          <w:tcPr>
            <w:tcW w:w="4045" w:type="dxa"/>
          </w:tcPr>
          <w:p w14:paraId="149C0288" w14:textId="669A4CB0" w:rsidR="004235CA" w:rsidRPr="00683467" w:rsidRDefault="004235CA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 xml:space="preserve">11 </w:t>
            </w:r>
            <w:r w:rsidRPr="00683467">
              <w:rPr>
                <w:rFonts w:eastAsia="Times New Roman" w:cstheme="minorHAnsi"/>
                <w:i/>
                <w:iCs/>
              </w:rPr>
              <w:t>(Formative Assessment Letter Check)</w:t>
            </w:r>
          </w:p>
        </w:tc>
        <w:tc>
          <w:tcPr>
            <w:tcW w:w="5305" w:type="dxa"/>
          </w:tcPr>
          <w:p w14:paraId="4019D686" w14:textId="2A889E38" w:rsidR="004235CA" w:rsidRPr="00683467" w:rsidRDefault="004235CA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683467">
              <w:rPr>
                <w:rFonts w:eastAsia="Times New Roman" w:cstheme="minorHAnsi"/>
                <w:i/>
                <w:iCs/>
                <w:color w:val="008000"/>
              </w:rPr>
              <w:t>Hot</w:t>
            </w:r>
          </w:p>
        </w:tc>
      </w:tr>
    </w:tbl>
    <w:p w14:paraId="4FA3461C" w14:textId="6025771B" w:rsidR="004C0126" w:rsidRDefault="004C0126">
      <w:pPr>
        <w:rPr>
          <w:rFonts w:eastAsia="Times New Roman" w:cstheme="minorHAnsi"/>
          <w:b/>
          <w:bCs/>
        </w:rPr>
      </w:pPr>
    </w:p>
    <w:p w14:paraId="2673AAD0" w14:textId="43F0EE33" w:rsidR="007D21BB" w:rsidRDefault="00E07D80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Notes: Assessment Data, Part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0"/>
        <w:gridCol w:w="3658"/>
        <w:gridCol w:w="3702"/>
      </w:tblGrid>
      <w:tr w:rsidR="00742D05" w14:paraId="2EC79FE3" w14:textId="77777777" w:rsidTr="001273FD">
        <w:tc>
          <w:tcPr>
            <w:tcW w:w="2365" w:type="dxa"/>
          </w:tcPr>
          <w:p w14:paraId="34B566DF" w14:textId="77777777" w:rsidR="00742D05" w:rsidRPr="0095451C" w:rsidRDefault="00742D05" w:rsidP="001273FD">
            <w:r>
              <w:t>Assessment Type</w:t>
            </w:r>
          </w:p>
        </w:tc>
        <w:tc>
          <w:tcPr>
            <w:tcW w:w="4770" w:type="dxa"/>
          </w:tcPr>
          <w:p w14:paraId="2E383E66" w14:textId="77777777" w:rsidR="00742D05" w:rsidRPr="0095451C" w:rsidRDefault="00742D05" w:rsidP="001273FD">
            <w:r>
              <w:t>To Support Students:</w:t>
            </w:r>
          </w:p>
        </w:tc>
        <w:tc>
          <w:tcPr>
            <w:tcW w:w="4747" w:type="dxa"/>
          </w:tcPr>
          <w:p w14:paraId="3EBE8A2C" w14:textId="77777777" w:rsidR="00742D05" w:rsidRPr="0095451C" w:rsidRDefault="00742D05" w:rsidP="001273FD">
            <w:r>
              <w:t>Common Pitfalls</w:t>
            </w:r>
          </w:p>
        </w:tc>
      </w:tr>
      <w:tr w:rsidR="00742D05" w14:paraId="7056B376" w14:textId="77777777" w:rsidTr="001273FD">
        <w:tc>
          <w:tcPr>
            <w:tcW w:w="2365" w:type="dxa"/>
          </w:tcPr>
          <w:p w14:paraId="3B4DA281" w14:textId="77777777" w:rsidR="00742D05" w:rsidRPr="0095451C" w:rsidRDefault="00742D05" w:rsidP="001273FD">
            <w:r w:rsidRPr="0095451C">
              <w:t>Cold Assessments</w:t>
            </w:r>
          </w:p>
        </w:tc>
        <w:tc>
          <w:tcPr>
            <w:tcW w:w="4770" w:type="dxa"/>
          </w:tcPr>
          <w:p w14:paraId="2C5FFCF1" w14:textId="61DC33DF" w:rsidR="00742D05" w:rsidRPr="00742D05" w:rsidRDefault="00742D05" w:rsidP="00070B68">
            <w:pPr>
              <w:pStyle w:val="ListParagraph"/>
              <w:numPr>
                <w:ilvl w:val="0"/>
                <w:numId w:val="16"/>
              </w:numPr>
              <w:rPr>
                <w:i/>
                <w:iCs/>
                <w:color w:val="008000"/>
              </w:rPr>
            </w:pPr>
            <w:r w:rsidRPr="00742D05">
              <w:rPr>
                <w:i/>
                <w:iCs/>
                <w:color w:val="008000"/>
              </w:rPr>
              <w:t xml:space="preserve">Track longer term student </w:t>
            </w:r>
            <w:r w:rsidR="002229C1" w:rsidRPr="00742D05">
              <w:rPr>
                <w:i/>
                <w:iCs/>
                <w:color w:val="008000"/>
              </w:rPr>
              <w:t>growth.</w:t>
            </w:r>
          </w:p>
          <w:p w14:paraId="7977675D" w14:textId="19930E21" w:rsidR="00742D05" w:rsidRPr="00742D05" w:rsidRDefault="00742D05" w:rsidP="00070B68">
            <w:pPr>
              <w:pStyle w:val="ListParagraph"/>
              <w:numPr>
                <w:ilvl w:val="0"/>
                <w:numId w:val="16"/>
              </w:numPr>
              <w:rPr>
                <w:i/>
                <w:iCs/>
                <w:color w:val="008000"/>
              </w:rPr>
            </w:pPr>
            <w:r w:rsidRPr="00742D05">
              <w:rPr>
                <w:i/>
                <w:iCs/>
                <w:color w:val="008000"/>
              </w:rPr>
              <w:t xml:space="preserve">Evaluate program </w:t>
            </w:r>
            <w:r w:rsidR="002229C1" w:rsidRPr="00742D05">
              <w:rPr>
                <w:i/>
                <w:iCs/>
                <w:color w:val="008000"/>
              </w:rPr>
              <w:t>effectiveness.</w:t>
            </w:r>
          </w:p>
          <w:p w14:paraId="74C5555D" w14:textId="77777777" w:rsidR="00742D05" w:rsidRPr="00742D05" w:rsidRDefault="00742D05" w:rsidP="00070B68">
            <w:pPr>
              <w:pStyle w:val="ListParagraph"/>
              <w:numPr>
                <w:ilvl w:val="0"/>
                <w:numId w:val="16"/>
              </w:numPr>
              <w:rPr>
                <w:i/>
                <w:iCs/>
                <w:color w:val="008000"/>
              </w:rPr>
            </w:pPr>
            <w:r w:rsidRPr="00742D05">
              <w:rPr>
                <w:i/>
                <w:iCs/>
                <w:color w:val="008000"/>
              </w:rPr>
              <w:t>Evaluate school-wide and classroom effectiveness; plan school-wide interventions</w:t>
            </w:r>
          </w:p>
        </w:tc>
        <w:tc>
          <w:tcPr>
            <w:tcW w:w="4747" w:type="dxa"/>
          </w:tcPr>
          <w:p w14:paraId="5168D748" w14:textId="77777777" w:rsidR="00742D05" w:rsidRPr="00742D05" w:rsidRDefault="00742D05" w:rsidP="00070B68">
            <w:pPr>
              <w:pStyle w:val="ListParagraph"/>
              <w:numPr>
                <w:ilvl w:val="0"/>
                <w:numId w:val="16"/>
              </w:numPr>
              <w:rPr>
                <w:i/>
                <w:iCs/>
                <w:color w:val="008000"/>
              </w:rPr>
            </w:pPr>
            <w:r w:rsidRPr="00742D05">
              <w:rPr>
                <w:i/>
                <w:iCs/>
                <w:color w:val="008000"/>
              </w:rPr>
              <w:t>Attempting to improve cold read performance with more cold read practice.</w:t>
            </w:r>
          </w:p>
          <w:p w14:paraId="3E17C0CB" w14:textId="77777777" w:rsidR="00742D05" w:rsidRPr="00742D05" w:rsidRDefault="00742D05" w:rsidP="00070B68">
            <w:pPr>
              <w:pStyle w:val="ListParagraph"/>
              <w:numPr>
                <w:ilvl w:val="0"/>
                <w:numId w:val="16"/>
              </w:numPr>
              <w:rPr>
                <w:i/>
                <w:iCs/>
                <w:color w:val="008000"/>
              </w:rPr>
            </w:pPr>
            <w:r w:rsidRPr="00742D05">
              <w:rPr>
                <w:i/>
                <w:iCs/>
                <w:color w:val="008000"/>
              </w:rPr>
              <w:t>Assessing too frequently</w:t>
            </w:r>
          </w:p>
          <w:p w14:paraId="304C0B35" w14:textId="77777777" w:rsidR="00742D05" w:rsidRPr="00742D05" w:rsidRDefault="00742D05" w:rsidP="00070B68">
            <w:pPr>
              <w:pStyle w:val="ListParagraph"/>
              <w:numPr>
                <w:ilvl w:val="0"/>
                <w:numId w:val="16"/>
              </w:numPr>
              <w:rPr>
                <w:i/>
                <w:iCs/>
                <w:color w:val="008000"/>
              </w:rPr>
            </w:pPr>
            <w:r w:rsidRPr="00742D05">
              <w:rPr>
                <w:i/>
                <w:iCs/>
                <w:color w:val="008000"/>
              </w:rPr>
              <w:t>Aligning instruction and reteach to discrete, skills- based lessons</w:t>
            </w:r>
          </w:p>
        </w:tc>
      </w:tr>
      <w:tr w:rsidR="00742D05" w14:paraId="30EE2A99" w14:textId="77777777" w:rsidTr="001273FD">
        <w:tc>
          <w:tcPr>
            <w:tcW w:w="2365" w:type="dxa"/>
          </w:tcPr>
          <w:p w14:paraId="492FB372" w14:textId="77777777" w:rsidR="00742D05" w:rsidRPr="0095451C" w:rsidRDefault="00742D05" w:rsidP="001273FD">
            <w:r>
              <w:t>Warm/Hot Assessments</w:t>
            </w:r>
          </w:p>
        </w:tc>
        <w:tc>
          <w:tcPr>
            <w:tcW w:w="4770" w:type="dxa"/>
          </w:tcPr>
          <w:p w14:paraId="460406BD" w14:textId="3F1B70AA" w:rsidR="00742D05" w:rsidRPr="00742D05" w:rsidRDefault="00742D05" w:rsidP="00070B68">
            <w:pPr>
              <w:pStyle w:val="ListParagraph"/>
              <w:numPr>
                <w:ilvl w:val="0"/>
                <w:numId w:val="17"/>
              </w:numPr>
              <w:rPr>
                <w:i/>
                <w:iCs/>
                <w:color w:val="008000"/>
              </w:rPr>
            </w:pPr>
            <w:r w:rsidRPr="00742D05">
              <w:rPr>
                <w:i/>
                <w:iCs/>
                <w:color w:val="008000"/>
              </w:rPr>
              <w:t xml:space="preserve">Identify root causes of learning gaps to provide students targeted </w:t>
            </w:r>
            <w:r w:rsidR="002229C1" w:rsidRPr="00742D05">
              <w:rPr>
                <w:i/>
                <w:iCs/>
                <w:color w:val="008000"/>
              </w:rPr>
              <w:t>support.</w:t>
            </w:r>
          </w:p>
          <w:p w14:paraId="238350D6" w14:textId="77777777" w:rsidR="00742D05" w:rsidRPr="00742D05" w:rsidRDefault="00742D05" w:rsidP="00070B68">
            <w:pPr>
              <w:pStyle w:val="ListParagraph"/>
              <w:numPr>
                <w:ilvl w:val="0"/>
                <w:numId w:val="17"/>
              </w:numPr>
              <w:rPr>
                <w:i/>
                <w:iCs/>
                <w:color w:val="008000"/>
              </w:rPr>
            </w:pPr>
            <w:r w:rsidRPr="00742D05">
              <w:rPr>
                <w:i/>
                <w:iCs/>
                <w:color w:val="008000"/>
              </w:rPr>
              <w:t>Look ahead to emphasize curriculum-embedded scaffolds</w:t>
            </w:r>
            <w:r w:rsidRPr="00742D05">
              <w:rPr>
                <w:i/>
                <w:iCs/>
                <w:color w:val="008000"/>
              </w:rPr>
              <w:br/>
              <w:t>Plan Tier 1 and Tier 2 supports for</w:t>
            </w:r>
          </w:p>
          <w:p w14:paraId="7FC0E2DA" w14:textId="77777777" w:rsidR="00742D05" w:rsidRPr="00742D05" w:rsidRDefault="00742D05" w:rsidP="00070B68">
            <w:pPr>
              <w:pStyle w:val="ListParagraph"/>
              <w:numPr>
                <w:ilvl w:val="0"/>
                <w:numId w:val="17"/>
              </w:numPr>
              <w:rPr>
                <w:i/>
                <w:iCs/>
                <w:color w:val="008000"/>
              </w:rPr>
            </w:pPr>
            <w:r w:rsidRPr="00742D05">
              <w:rPr>
                <w:i/>
                <w:iCs/>
                <w:color w:val="008000"/>
              </w:rPr>
              <w:t>students in upcoming units</w:t>
            </w:r>
          </w:p>
        </w:tc>
        <w:tc>
          <w:tcPr>
            <w:tcW w:w="4747" w:type="dxa"/>
          </w:tcPr>
          <w:p w14:paraId="25CBBF7B" w14:textId="030D19AD" w:rsidR="00742D05" w:rsidRPr="00742D05" w:rsidRDefault="00742D05" w:rsidP="00070B68">
            <w:pPr>
              <w:pStyle w:val="ListParagraph"/>
              <w:numPr>
                <w:ilvl w:val="0"/>
                <w:numId w:val="16"/>
              </w:numPr>
              <w:rPr>
                <w:i/>
                <w:iCs/>
                <w:color w:val="008000"/>
              </w:rPr>
            </w:pPr>
            <w:r w:rsidRPr="00742D05">
              <w:rPr>
                <w:i/>
                <w:iCs/>
                <w:color w:val="008000"/>
              </w:rPr>
              <w:t xml:space="preserve">Disaggregating data based on discrete comprehension </w:t>
            </w:r>
            <w:r w:rsidR="002229C1" w:rsidRPr="00742D05">
              <w:rPr>
                <w:i/>
                <w:iCs/>
                <w:color w:val="008000"/>
              </w:rPr>
              <w:t>standards.</w:t>
            </w:r>
          </w:p>
          <w:p w14:paraId="147D95F2" w14:textId="77777777" w:rsidR="00742D05" w:rsidRPr="00742D05" w:rsidRDefault="00742D05" w:rsidP="00070B68">
            <w:pPr>
              <w:pStyle w:val="ListParagraph"/>
              <w:numPr>
                <w:ilvl w:val="0"/>
                <w:numId w:val="16"/>
              </w:numPr>
              <w:rPr>
                <w:i/>
                <w:iCs/>
                <w:color w:val="008000"/>
              </w:rPr>
            </w:pPr>
            <w:r w:rsidRPr="00742D05">
              <w:rPr>
                <w:i/>
                <w:iCs/>
                <w:color w:val="008000"/>
              </w:rPr>
              <w:t>Inserting skills-based mini lessons</w:t>
            </w:r>
          </w:p>
        </w:tc>
      </w:tr>
    </w:tbl>
    <w:p w14:paraId="2B48CF87" w14:textId="77777777" w:rsidR="00693AD9" w:rsidRDefault="00693AD9">
      <w:pPr>
        <w:rPr>
          <w:noProof/>
        </w:rPr>
      </w:pPr>
    </w:p>
    <w:p w14:paraId="3D9E597A" w14:textId="77777777" w:rsidR="00DB7EF5" w:rsidRDefault="00DB7EF5" w:rsidP="0035210D">
      <w:pPr>
        <w:rPr>
          <w:b/>
          <w:bCs/>
          <w:noProof/>
        </w:rPr>
      </w:pPr>
      <w:r>
        <w:rPr>
          <w:b/>
          <w:bCs/>
          <w:noProof/>
        </w:rPr>
        <w:t xml:space="preserve">Practice: Lesson Analysis </w:t>
      </w:r>
    </w:p>
    <w:p w14:paraId="211841BB" w14:textId="4752DE3D" w:rsidR="00EE0B31" w:rsidRDefault="00EE0B31" w:rsidP="00EE0B31">
      <w:pPr>
        <w:rPr>
          <w:rFonts w:ascii="Calibri" w:eastAsia="Times New Roman" w:hAnsi="Calibri" w:cs="Calibri"/>
          <w:color w:val="000000"/>
        </w:rPr>
      </w:pPr>
      <w:r>
        <w:t>R</w:t>
      </w:r>
      <w:r w:rsidRPr="00910254">
        <w:t xml:space="preserve">ead the excerpt from </w:t>
      </w:r>
      <w:r w:rsidRPr="00910254">
        <w:rPr>
          <w:i/>
          <w:iCs/>
        </w:rPr>
        <w:t>An Amazing Apprentice</w:t>
      </w:r>
      <w:r>
        <w:rPr>
          <w:i/>
          <w:iCs/>
        </w:rPr>
        <w:t xml:space="preserve"> </w:t>
      </w:r>
      <w:r w:rsidRPr="00AF0F5D">
        <w:t>and r</w:t>
      </w:r>
      <w:r w:rsidRPr="00E72AE0">
        <w:rPr>
          <w:rFonts w:ascii="Calibri" w:eastAsia="Times New Roman" w:hAnsi="Calibri" w:cs="Calibri"/>
          <w:color w:val="000000"/>
        </w:rPr>
        <w:t>ead the excerpt of a student work sample</w:t>
      </w:r>
      <w:r>
        <w:rPr>
          <w:rFonts w:ascii="Calibri" w:eastAsia="Times New Roman" w:hAnsi="Calibri" w:cs="Calibri"/>
          <w:color w:val="000000"/>
        </w:rPr>
        <w:t xml:space="preserve"> to determine what we can</w:t>
      </w:r>
      <w:r w:rsidRPr="00E72AE0">
        <w:rPr>
          <w:rFonts w:ascii="Calibri" w:eastAsia="Times New Roman" w:hAnsi="Calibri" w:cs="Calibri"/>
          <w:color w:val="000000"/>
        </w:rPr>
        <w:t xml:space="preserve"> learn from student responses to </w:t>
      </w:r>
      <w:r>
        <w:rPr>
          <w:rFonts w:ascii="Calibri" w:eastAsia="Times New Roman" w:hAnsi="Calibri" w:cs="Calibri"/>
          <w:color w:val="000000"/>
        </w:rPr>
        <w:t>the text.</w:t>
      </w:r>
    </w:p>
    <w:p w14:paraId="512497A3" w14:textId="74235198" w:rsidR="00EE0B31" w:rsidRDefault="00374B5A" w:rsidP="00F85FB0">
      <w:pPr>
        <w:jc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lastRenderedPageBreak/>
        <w:drawing>
          <wp:inline distT="0" distB="0" distL="0" distR="0" wp14:anchorId="12FACE3B" wp14:editId="6E8F7182">
            <wp:extent cx="4374594" cy="2505109"/>
            <wp:effectExtent l="0" t="0" r="0" b="0"/>
            <wp:docPr id="8" name="Picture 8" descr="Chapter 3 text: The Spirit of the Renaissance. The excerpt is titled, &quot;An Amazing Apprentice&quot; and contains details about the life of Leonardo da Vinc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pter 3 text: The Spirit of the Renaissance. The excerpt is titled, &quot;An Amazing Apprentice&quot; and contains details about the life of Leonardo da Vinci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594" cy="250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1D49">
        <w:rPr>
          <w:noProof/>
        </w:rPr>
        <w:drawing>
          <wp:inline distT="0" distB="0" distL="0" distR="0" wp14:anchorId="41B3B63C" wp14:editId="4E9CBC97">
            <wp:extent cx="4349363" cy="1401823"/>
            <wp:effectExtent l="0" t="0" r="0" b="8255"/>
            <wp:docPr id="9" name="Picture 9" descr="Chapter 3 text: The Spirit of the Renaissance. The excerpt is titled, &quot;An Amazing Apprentice&quot; and contains details about the life of Leonardo da Vinc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pter 3 text: The Spirit of the Renaissance. The excerpt is titled, &quot;An Amazing Apprentice&quot; and contains details about the life of Leonardo da Vinci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363" cy="140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1DA">
        <w:rPr>
          <w:noProof/>
        </w:rPr>
        <w:drawing>
          <wp:inline distT="0" distB="0" distL="0" distR="0" wp14:anchorId="00F7D5BD" wp14:editId="30E9CD9C">
            <wp:extent cx="4317558" cy="3101281"/>
            <wp:effectExtent l="0" t="0" r="6985" b="4445"/>
            <wp:docPr id="6" name="Picture 6" descr="An excerpt from a Grade 5, Unit 2, Chapter 3 text: The Spirit of the Renaissance. The excerpt is titled, &quot;An Amazing Apprentice&quot; and contains details about the life of Leonardo da Vinc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n excerpt from a Grade 5, Unit 2, Chapter 3 text: The Spirit of the Renaissance. The excerpt is titled, &quot;An Amazing Apprentice&quot; and contains details about the life of Leonardo da Vinci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558" cy="310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665">
        <w:rPr>
          <w:noProof/>
        </w:rPr>
        <w:lastRenderedPageBreak/>
        <w:drawing>
          <wp:inline distT="0" distB="0" distL="0" distR="0" wp14:anchorId="73EE49E4" wp14:editId="482264C8">
            <wp:extent cx="4306458" cy="2028963"/>
            <wp:effectExtent l="0" t="0" r="0" b="635"/>
            <wp:docPr id="39" name="Picture 39" descr="Chapter 3 text: The Spirit of the Renaissance. The excerpt is titled, &quot;An Amazing Apprentice&quot; and contains details about the life of Leonardo da Vinc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Chapter 3 text: The Spirit of the Renaissance. The excerpt is titled, &quot;An Amazing Apprentice&quot; and contains details about the life of Leonardo da Vinci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458" cy="202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F6D">
        <w:rPr>
          <w:noProof/>
        </w:rPr>
        <w:drawing>
          <wp:inline distT="0" distB="0" distL="0" distR="0" wp14:anchorId="79BA4C10" wp14:editId="793E35D4">
            <wp:extent cx="4301656" cy="6091650"/>
            <wp:effectExtent l="0" t="0" r="3810" b="4445"/>
            <wp:docPr id="40" name="Picture 40" descr="Chapter 3 text: The Spirit of the Renaissance. The excerpt is titled, &quot;An Amazing Apprentice&quot; and contains details about the life of Leonardo da Vinc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Chapter 3 text: The Spirit of the Renaissance. The excerpt is titled, &quot;An Amazing Apprentice&quot; and contains details about the life of Leonardo da Vinci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656" cy="60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A8DC" w14:textId="0C80A851" w:rsidR="00812113" w:rsidRPr="00E72AE0" w:rsidRDefault="00812113" w:rsidP="00812113">
      <w:pPr>
        <w:rPr>
          <w:rFonts w:ascii="Times New Roman" w:eastAsia="Times New Roman" w:hAnsi="Times New Roman" w:cs="Times New Roman"/>
          <w:sz w:val="24"/>
          <w:szCs w:val="24"/>
        </w:rPr>
      </w:pPr>
      <w:r w:rsidRPr="00E72AE0">
        <w:rPr>
          <w:rFonts w:ascii="Calibri" w:eastAsia="Times New Roman" w:hAnsi="Calibri" w:cs="Calibri"/>
          <w:color w:val="000000"/>
        </w:rPr>
        <w:lastRenderedPageBreak/>
        <w:t xml:space="preserve">Read the following excerpt of a student work sample. What can we learn from student responses to text? </w:t>
      </w:r>
      <w:r>
        <w:rPr>
          <w:rFonts w:ascii="Calibri" w:eastAsia="Times New Roman" w:hAnsi="Calibri" w:cs="Calibri"/>
          <w:color w:val="000000"/>
        </w:rPr>
        <w:t>Respond to the following questions to determine what we can learn from the student’s response</w:t>
      </w:r>
      <w:r w:rsidRPr="00E72AE0">
        <w:rPr>
          <w:rFonts w:ascii="Calibri" w:eastAsia="Times New Roman" w:hAnsi="Calibri" w:cs="Calibri"/>
          <w:color w:val="000000"/>
        </w:rPr>
        <w:t>: </w:t>
      </w:r>
    </w:p>
    <w:p w14:paraId="2775E8D3" w14:textId="08D5E82E" w:rsidR="00812113" w:rsidRPr="00BA5A2D" w:rsidRDefault="00812113" w:rsidP="00070B68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</w:rPr>
      </w:pPr>
      <w:r w:rsidRPr="00E72AE0">
        <w:rPr>
          <w:rFonts w:ascii="Calibri" w:eastAsia="Times New Roman" w:hAnsi="Calibri" w:cs="Calibri"/>
          <w:color w:val="000000"/>
        </w:rPr>
        <w:t>What does the student’s work demonstrate about his/her understanding of the task?</w:t>
      </w:r>
    </w:p>
    <w:p w14:paraId="6AA21F9B" w14:textId="09F6501F" w:rsidR="00812113" w:rsidRPr="00BA5A2D" w:rsidRDefault="00BA5A2D" w:rsidP="480CF768">
      <w:pPr>
        <w:pStyle w:val="ListParagraph"/>
        <w:textAlignment w:val="baseline"/>
        <w:rPr>
          <w:rFonts w:ascii="Calibri" w:eastAsia="Times New Roman" w:hAnsi="Calibri" w:cs="Calibri"/>
          <w:i/>
          <w:iCs/>
          <w:color w:val="008000"/>
        </w:rPr>
      </w:pPr>
      <w:r w:rsidRPr="480CF768">
        <w:rPr>
          <w:rFonts w:ascii="Calibri" w:eastAsia="Times New Roman" w:hAnsi="Calibri" w:cs="Calibri"/>
          <w:i/>
          <w:iCs/>
          <w:color w:val="008000"/>
        </w:rPr>
        <w:t xml:space="preserve">The </w:t>
      </w:r>
      <w:r w:rsidR="0B57A4EC" w:rsidRPr="480CF768">
        <w:rPr>
          <w:rFonts w:ascii="Calibri" w:eastAsia="Times New Roman" w:hAnsi="Calibri" w:cs="Calibri"/>
          <w:i/>
          <w:iCs/>
          <w:color w:val="008000"/>
        </w:rPr>
        <w:t>students</w:t>
      </w:r>
      <w:r w:rsidRPr="480CF768">
        <w:rPr>
          <w:rFonts w:ascii="Calibri" w:eastAsia="Times New Roman" w:hAnsi="Calibri" w:cs="Calibri"/>
          <w:i/>
          <w:iCs/>
          <w:color w:val="008000"/>
        </w:rPr>
        <w:t xml:space="preserve"> </w:t>
      </w:r>
      <w:r w:rsidR="00F56FC7" w:rsidRPr="480CF768">
        <w:rPr>
          <w:rFonts w:ascii="Calibri" w:eastAsia="Times New Roman" w:hAnsi="Calibri" w:cs="Calibri"/>
          <w:i/>
          <w:iCs/>
          <w:color w:val="008000"/>
        </w:rPr>
        <w:t xml:space="preserve">included </w:t>
      </w:r>
      <w:r w:rsidRPr="480CF768">
        <w:rPr>
          <w:rFonts w:ascii="Calibri" w:eastAsia="Times New Roman" w:hAnsi="Calibri" w:cs="Calibri"/>
          <w:i/>
          <w:iCs/>
          <w:color w:val="008000"/>
        </w:rPr>
        <w:t>evidence to support their response to the question</w:t>
      </w:r>
      <w:r w:rsidR="00F56FC7" w:rsidRPr="480CF768">
        <w:rPr>
          <w:rFonts w:ascii="Calibri" w:eastAsia="Times New Roman" w:hAnsi="Calibri" w:cs="Calibri"/>
          <w:i/>
          <w:iCs/>
          <w:color w:val="008000"/>
        </w:rPr>
        <w:t xml:space="preserve"> because the evidence was </w:t>
      </w:r>
      <w:r w:rsidR="00C23427" w:rsidRPr="480CF768">
        <w:rPr>
          <w:rFonts w:ascii="Calibri" w:eastAsia="Times New Roman" w:hAnsi="Calibri" w:cs="Calibri"/>
          <w:i/>
          <w:iCs/>
          <w:color w:val="008000"/>
        </w:rPr>
        <w:t>limited</w:t>
      </w:r>
      <w:r w:rsidR="00F56FC7" w:rsidRPr="480CF768">
        <w:rPr>
          <w:rFonts w:ascii="Calibri" w:eastAsia="Times New Roman" w:hAnsi="Calibri" w:cs="Calibri"/>
          <w:i/>
          <w:iCs/>
          <w:color w:val="008000"/>
        </w:rPr>
        <w:t xml:space="preserve"> and was not </w:t>
      </w:r>
      <w:r w:rsidR="006D0ED5" w:rsidRPr="480CF768">
        <w:rPr>
          <w:rFonts w:ascii="Calibri" w:eastAsia="Times New Roman" w:hAnsi="Calibri" w:cs="Calibri"/>
          <w:i/>
          <w:iCs/>
          <w:color w:val="008000"/>
        </w:rPr>
        <w:t>all evidence from the text</w:t>
      </w:r>
      <w:r w:rsidRPr="480CF768">
        <w:rPr>
          <w:rFonts w:ascii="Calibri" w:eastAsia="Times New Roman" w:hAnsi="Calibri" w:cs="Calibri"/>
          <w:i/>
          <w:iCs/>
          <w:color w:val="008000"/>
        </w:rPr>
        <w:t xml:space="preserve">. The student started listing off facts about Leonardo Da Vinci. This lets us know that the student did not understand the task or </w:t>
      </w:r>
      <w:r w:rsidR="00C23427" w:rsidRPr="480CF768">
        <w:rPr>
          <w:rFonts w:ascii="Calibri" w:eastAsia="Times New Roman" w:hAnsi="Calibri" w:cs="Calibri"/>
          <w:i/>
          <w:iCs/>
          <w:color w:val="008000"/>
        </w:rPr>
        <w:t>did not</w:t>
      </w:r>
      <w:r w:rsidRPr="480CF768">
        <w:rPr>
          <w:rFonts w:ascii="Calibri" w:eastAsia="Times New Roman" w:hAnsi="Calibri" w:cs="Calibri"/>
          <w:i/>
          <w:iCs/>
          <w:color w:val="008000"/>
        </w:rPr>
        <w:t xml:space="preserve"> know how to support their answers with evidence. </w:t>
      </w:r>
    </w:p>
    <w:p w14:paraId="775265D6" w14:textId="24168EC6" w:rsidR="00812113" w:rsidRPr="006D0ED5" w:rsidRDefault="00812113" w:rsidP="00070B68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</w:rPr>
      </w:pPr>
      <w:r w:rsidRPr="480CF768">
        <w:rPr>
          <w:rFonts w:ascii="Calibri" w:eastAsia="Times New Roman" w:hAnsi="Calibri" w:cs="Calibri"/>
          <w:color w:val="000000" w:themeColor="text1"/>
        </w:rPr>
        <w:t>What does the student’s work demonstrate about the depth of his/her understanding of the text and topic?</w:t>
      </w:r>
      <w:r w:rsidR="00835900" w:rsidRPr="480CF768">
        <w:rPr>
          <w:rFonts w:ascii="Calibri" w:eastAsia="Times New Roman" w:hAnsi="Calibri" w:cs="Calibri"/>
          <w:color w:val="000000" w:themeColor="text1"/>
        </w:rPr>
        <w:t xml:space="preserve"> </w:t>
      </w:r>
      <w:r w:rsidR="00835900" w:rsidRPr="480CF768">
        <w:rPr>
          <w:rFonts w:ascii="Calibri" w:eastAsia="Times New Roman" w:hAnsi="Calibri" w:cs="Calibri"/>
          <w:i/>
          <w:iCs/>
          <w:color w:val="008000"/>
        </w:rPr>
        <w:t xml:space="preserve">The student </w:t>
      </w:r>
      <w:r w:rsidR="00467B8A" w:rsidRPr="480CF768">
        <w:rPr>
          <w:rFonts w:ascii="Calibri" w:eastAsia="Times New Roman" w:hAnsi="Calibri" w:cs="Calibri"/>
          <w:i/>
          <w:iCs/>
          <w:color w:val="008000"/>
        </w:rPr>
        <w:t>provided details to support his/her claim</w:t>
      </w:r>
      <w:r w:rsidR="00AC4CC0" w:rsidRPr="480CF768">
        <w:rPr>
          <w:rFonts w:ascii="Calibri" w:eastAsia="Times New Roman" w:hAnsi="Calibri" w:cs="Calibri"/>
          <w:i/>
          <w:iCs/>
          <w:color w:val="008000"/>
        </w:rPr>
        <w:t>,</w:t>
      </w:r>
      <w:r w:rsidR="00467B8A" w:rsidRPr="480CF768">
        <w:rPr>
          <w:rFonts w:ascii="Calibri" w:eastAsia="Times New Roman" w:hAnsi="Calibri" w:cs="Calibri"/>
          <w:i/>
          <w:iCs/>
          <w:color w:val="008000"/>
        </w:rPr>
        <w:t xml:space="preserve"> but the student used details that were not included in the text. </w:t>
      </w:r>
      <w:r w:rsidR="00AC4CC0" w:rsidRPr="480CF768">
        <w:rPr>
          <w:rFonts w:ascii="Calibri" w:eastAsia="Times New Roman" w:hAnsi="Calibri" w:cs="Calibri"/>
          <w:i/>
          <w:iCs/>
          <w:color w:val="008000"/>
        </w:rPr>
        <w:t xml:space="preserve">The details were also limited and </w:t>
      </w:r>
      <w:r w:rsidR="00C23427" w:rsidRPr="480CF768">
        <w:rPr>
          <w:rFonts w:ascii="Calibri" w:eastAsia="Times New Roman" w:hAnsi="Calibri" w:cs="Calibri"/>
          <w:i/>
          <w:iCs/>
          <w:color w:val="008000"/>
        </w:rPr>
        <w:t>did not</w:t>
      </w:r>
      <w:r w:rsidR="00AC4CC0" w:rsidRPr="480CF768">
        <w:rPr>
          <w:rFonts w:ascii="Calibri" w:eastAsia="Times New Roman" w:hAnsi="Calibri" w:cs="Calibri"/>
          <w:i/>
          <w:iCs/>
          <w:color w:val="008000"/>
        </w:rPr>
        <w:t xml:space="preserve"> show a true understanding of the text or topic.</w:t>
      </w:r>
      <w:r w:rsidR="00AC4CC0" w:rsidRPr="480CF768">
        <w:rPr>
          <w:rFonts w:ascii="Calibri" w:eastAsia="Times New Roman" w:hAnsi="Calibri" w:cs="Calibri"/>
          <w:color w:val="008000"/>
        </w:rPr>
        <w:t xml:space="preserve"> </w:t>
      </w:r>
    </w:p>
    <w:p w14:paraId="630FFC64" w14:textId="77777777" w:rsidR="00812113" w:rsidRPr="00812113" w:rsidRDefault="00812113" w:rsidP="00812113">
      <w:pPr>
        <w:ind w:left="720"/>
        <w:textAlignment w:val="baseline"/>
        <w:rPr>
          <w:rFonts w:ascii="Arial" w:eastAsia="Times New Roman" w:hAnsi="Arial" w:cs="Arial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2113" w14:paraId="4606B6D4" w14:textId="77777777" w:rsidTr="480CF768">
        <w:tc>
          <w:tcPr>
            <w:tcW w:w="9350" w:type="dxa"/>
          </w:tcPr>
          <w:p w14:paraId="66EBE811" w14:textId="77777777" w:rsidR="00812113" w:rsidRPr="00AF78DB" w:rsidRDefault="00812113" w:rsidP="00812113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8F7777">
              <w:rPr>
                <w:rFonts w:eastAsia="Times New Roman" w:cstheme="minorHAnsi"/>
                <w:b/>
                <w:bCs/>
                <w:color w:val="000000"/>
              </w:rPr>
              <w:t>Student work sample</w:t>
            </w:r>
          </w:p>
          <w:p w14:paraId="0332CC5D" w14:textId="77777777" w:rsidR="00812113" w:rsidRPr="00AF78DB" w:rsidRDefault="00812113" w:rsidP="480CF768">
            <w:pPr>
              <w:rPr>
                <w:rFonts w:eastAsia="Times New Roman"/>
                <w:color w:val="000000"/>
              </w:rPr>
            </w:pPr>
            <w:r w:rsidRPr="480CF768">
              <w:rPr>
                <w:rFonts w:eastAsia="Times New Roman"/>
                <w:color w:val="000000" w:themeColor="text1"/>
              </w:rPr>
              <w:t xml:space="preserve">Respond to the following prompt in 5-7 sentences. Include two or more pieces of evidence in your response: </w:t>
            </w:r>
            <w:r w:rsidRPr="480CF768">
              <w:rPr>
                <w:rFonts w:eastAsia="Times New Roman"/>
              </w:rPr>
              <w:t xml:space="preserve">How is the spirit of the Renaissance represented in Leonardo </w:t>
            </w:r>
            <w:bookmarkStart w:id="0" w:name="_Int_wKpHcQmn"/>
            <w:r w:rsidRPr="480CF768">
              <w:rPr>
                <w:rFonts w:eastAsia="Times New Roman"/>
              </w:rPr>
              <w:t>Da</w:t>
            </w:r>
            <w:bookmarkEnd w:id="0"/>
            <w:r w:rsidRPr="480CF768">
              <w:rPr>
                <w:rFonts w:eastAsia="Times New Roman"/>
              </w:rPr>
              <w:t xml:space="preserve"> Vinci’s ideas and accomplishments?</w:t>
            </w:r>
          </w:p>
          <w:p w14:paraId="4ED6CCBF" w14:textId="77777777" w:rsidR="00812113" w:rsidRPr="008F7777" w:rsidRDefault="00812113" w:rsidP="00812113">
            <w:pPr>
              <w:rPr>
                <w:rFonts w:eastAsia="Times New Roman" w:cstheme="minorHAnsi"/>
              </w:rPr>
            </w:pPr>
          </w:p>
          <w:p w14:paraId="2179A7BD" w14:textId="1FEE9995" w:rsidR="00812113" w:rsidRPr="008F7777" w:rsidRDefault="00812113" w:rsidP="480CF768">
            <w:pPr>
              <w:rPr>
                <w:rFonts w:eastAsia="Times New Roman"/>
                <w:color w:val="000000" w:themeColor="text1"/>
              </w:rPr>
            </w:pPr>
            <w:r w:rsidRPr="480CF768">
              <w:rPr>
                <w:rFonts w:eastAsia="Times New Roman"/>
                <w:i/>
                <w:iCs/>
                <w:color w:val="000000" w:themeColor="text1"/>
              </w:rPr>
              <w:t xml:space="preserve">The spirit of the Renaissance is represented in Leonardo da Vinci’s ideas because he believes that if there </w:t>
            </w:r>
            <w:r w:rsidR="6294800A" w:rsidRPr="480CF768">
              <w:rPr>
                <w:rFonts w:eastAsia="Times New Roman"/>
                <w:i/>
                <w:iCs/>
                <w:color w:val="000000" w:themeColor="text1"/>
              </w:rPr>
              <w:t>is something</w:t>
            </w:r>
            <w:r w:rsidRPr="480CF768">
              <w:rPr>
                <w:rFonts w:eastAsia="Times New Roman"/>
                <w:i/>
                <w:iCs/>
                <w:color w:val="000000" w:themeColor="text1"/>
              </w:rPr>
              <w:t xml:space="preserve"> in your head you can do it. </w:t>
            </w:r>
          </w:p>
          <w:p w14:paraId="5324BACD" w14:textId="77777777" w:rsidR="00812113" w:rsidRPr="008F7777" w:rsidRDefault="00812113" w:rsidP="00812113">
            <w:pPr>
              <w:rPr>
                <w:rFonts w:eastAsia="Times New Roman" w:cstheme="minorHAnsi"/>
                <w:color w:val="000000" w:themeColor="text1"/>
              </w:rPr>
            </w:pPr>
          </w:p>
          <w:p w14:paraId="431F2CB4" w14:textId="6E83FC3E" w:rsidR="00812113" w:rsidRPr="00AF78DB" w:rsidRDefault="00812113" w:rsidP="480CF768">
            <w:pPr>
              <w:rPr>
                <w:rFonts w:eastAsia="Times New Roman"/>
                <w:i/>
                <w:iCs/>
                <w:color w:val="000000" w:themeColor="text1"/>
              </w:rPr>
            </w:pPr>
            <w:r w:rsidRPr="480CF768">
              <w:rPr>
                <w:rFonts w:eastAsia="Times New Roman"/>
                <w:i/>
                <w:iCs/>
                <w:color w:val="000000" w:themeColor="text1"/>
              </w:rPr>
              <w:t xml:space="preserve">Leonardo </w:t>
            </w:r>
            <w:r w:rsidR="2D174FD6" w:rsidRPr="480CF768">
              <w:rPr>
                <w:rFonts w:eastAsia="Times New Roman"/>
                <w:i/>
                <w:iCs/>
                <w:color w:val="000000" w:themeColor="text1"/>
              </w:rPr>
              <w:t>establishes</w:t>
            </w:r>
            <w:r w:rsidRPr="480CF768">
              <w:rPr>
                <w:rFonts w:eastAsia="Times New Roman"/>
                <w:i/>
                <w:iCs/>
                <w:color w:val="000000" w:themeColor="text1"/>
              </w:rPr>
              <w:t xml:space="preserve"> his own </w:t>
            </w:r>
            <w:r w:rsidR="6469C1D9" w:rsidRPr="480CF768">
              <w:rPr>
                <w:rFonts w:eastAsia="Times New Roman"/>
                <w:i/>
                <w:iCs/>
                <w:color w:val="000000" w:themeColor="text1"/>
              </w:rPr>
              <w:t>workshop</w:t>
            </w:r>
            <w:r w:rsidRPr="480CF768">
              <w:rPr>
                <w:rFonts w:eastAsia="Times New Roman"/>
                <w:i/>
                <w:iCs/>
                <w:color w:val="000000" w:themeColor="text1"/>
              </w:rPr>
              <w:t xml:space="preserve"> in Florence. Leonardo da Vinci, he lived in a Rocky hill 60 miles outside of Florence. He </w:t>
            </w:r>
            <w:r w:rsidR="1B588DBC" w:rsidRPr="480CF768">
              <w:rPr>
                <w:rFonts w:eastAsia="Times New Roman"/>
                <w:i/>
                <w:iCs/>
                <w:color w:val="000000" w:themeColor="text1"/>
              </w:rPr>
              <w:t>makes</w:t>
            </w:r>
            <w:r w:rsidRPr="480CF768">
              <w:rPr>
                <w:rFonts w:eastAsia="Times New Roman"/>
                <w:i/>
                <w:iCs/>
                <w:color w:val="000000" w:themeColor="text1"/>
              </w:rPr>
              <w:t xml:space="preserve"> </w:t>
            </w:r>
            <w:proofErr w:type="gramStart"/>
            <w:r w:rsidRPr="480CF768">
              <w:rPr>
                <w:rFonts w:eastAsia="Times New Roman"/>
                <w:i/>
                <w:iCs/>
                <w:color w:val="000000" w:themeColor="text1"/>
              </w:rPr>
              <w:t>a lot of</w:t>
            </w:r>
            <w:proofErr w:type="gramEnd"/>
            <w:r w:rsidRPr="480CF768">
              <w:rPr>
                <w:rFonts w:eastAsia="Times New Roman"/>
                <w:i/>
                <w:iCs/>
                <w:color w:val="000000" w:themeColor="text1"/>
              </w:rPr>
              <w:t xml:space="preserve"> paintings and new machines. One of the machines was to help humans fly. But it didn’t work so he broke a leg. </w:t>
            </w:r>
          </w:p>
          <w:p w14:paraId="1E02D441" w14:textId="77777777" w:rsidR="00812113" w:rsidRPr="00AF78DB" w:rsidRDefault="00812113" w:rsidP="00812113">
            <w:pPr>
              <w:rPr>
                <w:rFonts w:eastAsia="Times New Roman" w:cstheme="minorHAnsi"/>
                <w:i/>
                <w:iCs/>
                <w:color w:val="000000" w:themeColor="text1"/>
              </w:rPr>
            </w:pPr>
          </w:p>
          <w:p w14:paraId="6D957370" w14:textId="35CD8FA2" w:rsidR="00812113" w:rsidRPr="00AF78DB" w:rsidRDefault="00812113" w:rsidP="480CF768">
            <w:pPr>
              <w:rPr>
                <w:rFonts w:eastAsia="Times New Roman"/>
                <w:color w:val="000000" w:themeColor="text1"/>
              </w:rPr>
            </w:pPr>
            <w:r w:rsidRPr="480CF768">
              <w:rPr>
                <w:rFonts w:eastAsia="Times New Roman"/>
                <w:i/>
                <w:iCs/>
                <w:color w:val="000000" w:themeColor="text1"/>
              </w:rPr>
              <w:t xml:space="preserve">Leonardo Da Vinci showed the </w:t>
            </w:r>
            <w:r w:rsidR="5C5A1777" w:rsidRPr="480CF768">
              <w:rPr>
                <w:rFonts w:eastAsia="Times New Roman"/>
                <w:i/>
                <w:iCs/>
                <w:color w:val="000000" w:themeColor="text1"/>
              </w:rPr>
              <w:t>spirit</w:t>
            </w:r>
            <w:r w:rsidRPr="480CF768">
              <w:rPr>
                <w:rFonts w:eastAsia="Times New Roman"/>
                <w:i/>
                <w:iCs/>
                <w:color w:val="000000" w:themeColor="text1"/>
              </w:rPr>
              <w:t xml:space="preserve"> of the </w:t>
            </w:r>
            <w:r w:rsidR="55041F5B" w:rsidRPr="480CF768">
              <w:rPr>
                <w:rFonts w:eastAsia="Times New Roman"/>
                <w:i/>
                <w:iCs/>
                <w:color w:val="000000" w:themeColor="text1"/>
              </w:rPr>
              <w:t>Renaissance</w:t>
            </w:r>
            <w:r w:rsidRPr="480CF768">
              <w:rPr>
                <w:rFonts w:eastAsia="Times New Roman"/>
                <w:i/>
                <w:iCs/>
                <w:color w:val="000000" w:themeColor="text1"/>
              </w:rPr>
              <w:t xml:space="preserve"> because he always </w:t>
            </w:r>
            <w:r w:rsidR="211B3C5E" w:rsidRPr="480CF768">
              <w:rPr>
                <w:rFonts w:eastAsia="Times New Roman"/>
                <w:i/>
                <w:iCs/>
                <w:color w:val="000000" w:themeColor="text1"/>
              </w:rPr>
              <w:t>tried</w:t>
            </w:r>
            <w:r w:rsidRPr="480CF768">
              <w:rPr>
                <w:rFonts w:eastAsia="Times New Roman"/>
                <w:i/>
                <w:iCs/>
                <w:color w:val="000000" w:themeColor="text1"/>
              </w:rPr>
              <w:t xml:space="preserve"> to make and invent and paint new things.</w:t>
            </w:r>
          </w:p>
          <w:p w14:paraId="18CB3040" w14:textId="77777777" w:rsidR="00812113" w:rsidRDefault="00812113" w:rsidP="00812113">
            <w:pPr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14:paraId="45E2B679" w14:textId="77777777" w:rsidR="00812113" w:rsidRDefault="00812113" w:rsidP="00812113">
      <w:pPr>
        <w:textAlignment w:val="baseline"/>
        <w:rPr>
          <w:rFonts w:ascii="Arial" w:eastAsia="Times New Roman" w:hAnsi="Arial" w:cs="Arial"/>
          <w:color w:val="000000"/>
        </w:rPr>
      </w:pPr>
    </w:p>
    <w:p w14:paraId="06E39824" w14:textId="6450525A" w:rsidR="004E36D0" w:rsidRDefault="004E36D0" w:rsidP="00DB680E"/>
    <w:p w14:paraId="0252304B" w14:textId="2A86051B" w:rsidR="0067002E" w:rsidRPr="00990AD8" w:rsidRDefault="0067002E" w:rsidP="00990AD8">
      <w:pPr>
        <w:rPr>
          <w:color w:val="000000" w:themeColor="text1"/>
        </w:rPr>
      </w:pPr>
    </w:p>
    <w:sectPr w:rsidR="0067002E" w:rsidRPr="00990AD8" w:rsidSect="00AF789B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DCCDC" w14:textId="77777777" w:rsidR="003F362E" w:rsidRDefault="003F362E" w:rsidP="004C62A0">
      <w:pPr>
        <w:spacing w:after="0" w:line="240" w:lineRule="auto"/>
      </w:pPr>
      <w:r>
        <w:separator/>
      </w:r>
    </w:p>
  </w:endnote>
  <w:endnote w:type="continuationSeparator" w:id="0">
    <w:p w14:paraId="72D5A121" w14:textId="77777777" w:rsidR="003F362E" w:rsidRDefault="003F362E" w:rsidP="004C62A0">
      <w:pPr>
        <w:spacing w:after="0" w:line="240" w:lineRule="auto"/>
      </w:pPr>
      <w:r>
        <w:continuationSeparator/>
      </w:r>
    </w:p>
  </w:endnote>
  <w:endnote w:type="continuationNotice" w:id="1">
    <w:p w14:paraId="1937B27B" w14:textId="77777777" w:rsidR="003F362E" w:rsidRDefault="003F362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2D0CAEAE" w:rsidR="00485163" w:rsidRPr="002229C1" w:rsidRDefault="002229C1" w:rsidP="002229C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C16CB" w14:textId="77777777" w:rsidR="003F362E" w:rsidRDefault="003F362E" w:rsidP="004C62A0">
      <w:pPr>
        <w:spacing w:after="0" w:line="240" w:lineRule="auto"/>
      </w:pPr>
      <w:r>
        <w:separator/>
      </w:r>
    </w:p>
  </w:footnote>
  <w:footnote w:type="continuationSeparator" w:id="0">
    <w:p w14:paraId="65D39599" w14:textId="77777777" w:rsidR="003F362E" w:rsidRDefault="003F362E" w:rsidP="004C62A0">
      <w:pPr>
        <w:spacing w:after="0" w:line="240" w:lineRule="auto"/>
      </w:pPr>
      <w:r>
        <w:continuationSeparator/>
      </w:r>
    </w:p>
  </w:footnote>
  <w:footnote w:type="continuationNotice" w:id="1">
    <w:p w14:paraId="1EDA8E74" w14:textId="77777777" w:rsidR="003F362E" w:rsidRDefault="003F362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wKpHcQmn" int2:invalidationBookmarkName="" int2:hashCode="wVg8Q5IcQM7VmU" int2:id="OGqLl4P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4267"/>
    <w:multiLevelType w:val="hybridMultilevel"/>
    <w:tmpl w:val="43FC7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B39DC"/>
    <w:multiLevelType w:val="hybridMultilevel"/>
    <w:tmpl w:val="BBBE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141EF"/>
    <w:multiLevelType w:val="hybridMultilevel"/>
    <w:tmpl w:val="626AECCA"/>
    <w:lvl w:ilvl="0" w:tplc="6E4CEB58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1917F3E"/>
    <w:multiLevelType w:val="multilevel"/>
    <w:tmpl w:val="90B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B33FD"/>
    <w:multiLevelType w:val="hybridMultilevel"/>
    <w:tmpl w:val="5E0EC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3E52ED"/>
    <w:multiLevelType w:val="hybridMultilevel"/>
    <w:tmpl w:val="BF221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3B7A80"/>
    <w:multiLevelType w:val="hybridMultilevel"/>
    <w:tmpl w:val="F31E86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147FDB"/>
    <w:multiLevelType w:val="hybridMultilevel"/>
    <w:tmpl w:val="B3BA7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EE2C4D"/>
    <w:multiLevelType w:val="hybridMultilevel"/>
    <w:tmpl w:val="96129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E46D6"/>
    <w:multiLevelType w:val="hybridMultilevel"/>
    <w:tmpl w:val="A9E0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A96BF4"/>
    <w:multiLevelType w:val="hybridMultilevel"/>
    <w:tmpl w:val="5A50211E"/>
    <w:lvl w:ilvl="0" w:tplc="4B8EDB26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9049BC"/>
    <w:multiLevelType w:val="hybridMultilevel"/>
    <w:tmpl w:val="09428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704681"/>
    <w:multiLevelType w:val="hybridMultilevel"/>
    <w:tmpl w:val="97CA8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062BEE"/>
    <w:multiLevelType w:val="hybridMultilevel"/>
    <w:tmpl w:val="BC4409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4F4B93"/>
    <w:multiLevelType w:val="hybridMultilevel"/>
    <w:tmpl w:val="138A04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4912881">
    <w:abstractNumId w:val="1"/>
  </w:num>
  <w:num w:numId="2" w16cid:durableId="44986726">
    <w:abstractNumId w:val="7"/>
  </w:num>
  <w:num w:numId="3" w16cid:durableId="1590453">
    <w:abstractNumId w:val="4"/>
  </w:num>
  <w:num w:numId="4" w16cid:durableId="427510577">
    <w:abstractNumId w:val="14"/>
  </w:num>
  <w:num w:numId="5" w16cid:durableId="561866537">
    <w:abstractNumId w:val="13"/>
  </w:num>
  <w:num w:numId="6" w16cid:durableId="398014802">
    <w:abstractNumId w:val="3"/>
  </w:num>
  <w:num w:numId="7" w16cid:durableId="2138798071">
    <w:abstractNumId w:val="15"/>
  </w:num>
  <w:num w:numId="8" w16cid:durableId="1357194683">
    <w:abstractNumId w:val="11"/>
  </w:num>
  <w:num w:numId="9" w16cid:durableId="1894808171">
    <w:abstractNumId w:val="16"/>
  </w:num>
  <w:num w:numId="10" w16cid:durableId="1871794778">
    <w:abstractNumId w:val="12"/>
  </w:num>
  <w:num w:numId="11" w16cid:durableId="1976521017">
    <w:abstractNumId w:val="6"/>
  </w:num>
  <w:num w:numId="12" w16cid:durableId="165630554">
    <w:abstractNumId w:val="5"/>
  </w:num>
  <w:num w:numId="13" w16cid:durableId="1591542606">
    <w:abstractNumId w:val="8"/>
  </w:num>
  <w:num w:numId="14" w16cid:durableId="1555039560">
    <w:abstractNumId w:val="9"/>
  </w:num>
  <w:num w:numId="15" w16cid:durableId="397243442">
    <w:abstractNumId w:val="17"/>
  </w:num>
  <w:num w:numId="16" w16cid:durableId="524443926">
    <w:abstractNumId w:val="18"/>
  </w:num>
  <w:num w:numId="17" w16cid:durableId="1403604771">
    <w:abstractNumId w:val="19"/>
  </w:num>
  <w:num w:numId="18" w16cid:durableId="1366099353">
    <w:abstractNumId w:val="2"/>
  </w:num>
  <w:num w:numId="19" w16cid:durableId="1136601657">
    <w:abstractNumId w:val="0"/>
  </w:num>
  <w:num w:numId="20" w16cid:durableId="1642878688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07A3"/>
    <w:rsid w:val="000011F1"/>
    <w:rsid w:val="00001DF1"/>
    <w:rsid w:val="00002447"/>
    <w:rsid w:val="00002EE1"/>
    <w:rsid w:val="00004534"/>
    <w:rsid w:val="00004E17"/>
    <w:rsid w:val="000065DC"/>
    <w:rsid w:val="00011E61"/>
    <w:rsid w:val="00012DB0"/>
    <w:rsid w:val="000133B3"/>
    <w:rsid w:val="000136B4"/>
    <w:rsid w:val="000138FB"/>
    <w:rsid w:val="00013CD3"/>
    <w:rsid w:val="00013F96"/>
    <w:rsid w:val="000148E7"/>
    <w:rsid w:val="00014F61"/>
    <w:rsid w:val="00014F95"/>
    <w:rsid w:val="00015519"/>
    <w:rsid w:val="000157E3"/>
    <w:rsid w:val="000158B9"/>
    <w:rsid w:val="00015BC9"/>
    <w:rsid w:val="00015EA8"/>
    <w:rsid w:val="00017457"/>
    <w:rsid w:val="000174FC"/>
    <w:rsid w:val="000178A9"/>
    <w:rsid w:val="00020529"/>
    <w:rsid w:val="0002061A"/>
    <w:rsid w:val="000208F1"/>
    <w:rsid w:val="000229D7"/>
    <w:rsid w:val="00022BB9"/>
    <w:rsid w:val="00023AD9"/>
    <w:rsid w:val="000251A9"/>
    <w:rsid w:val="00025E27"/>
    <w:rsid w:val="00025E34"/>
    <w:rsid w:val="00025EDF"/>
    <w:rsid w:val="0002687D"/>
    <w:rsid w:val="00026FF6"/>
    <w:rsid w:val="0002700A"/>
    <w:rsid w:val="000270E1"/>
    <w:rsid w:val="000304FE"/>
    <w:rsid w:val="00031296"/>
    <w:rsid w:val="00034C71"/>
    <w:rsid w:val="0003584E"/>
    <w:rsid w:val="00036CE6"/>
    <w:rsid w:val="000378F3"/>
    <w:rsid w:val="00037FEC"/>
    <w:rsid w:val="00040126"/>
    <w:rsid w:val="00040486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594"/>
    <w:rsid w:val="00045ADB"/>
    <w:rsid w:val="00045DBD"/>
    <w:rsid w:val="0004746F"/>
    <w:rsid w:val="00047496"/>
    <w:rsid w:val="0004789B"/>
    <w:rsid w:val="00047B92"/>
    <w:rsid w:val="00047DB3"/>
    <w:rsid w:val="000502CD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550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648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B68"/>
    <w:rsid w:val="00070D16"/>
    <w:rsid w:val="00073363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358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00A"/>
    <w:rsid w:val="00082554"/>
    <w:rsid w:val="00082711"/>
    <w:rsid w:val="00082ED1"/>
    <w:rsid w:val="00083DDA"/>
    <w:rsid w:val="00084A15"/>
    <w:rsid w:val="00084ED5"/>
    <w:rsid w:val="000853C0"/>
    <w:rsid w:val="00085530"/>
    <w:rsid w:val="000855A3"/>
    <w:rsid w:val="00086DFE"/>
    <w:rsid w:val="0008740E"/>
    <w:rsid w:val="00087942"/>
    <w:rsid w:val="000879B1"/>
    <w:rsid w:val="00087C6A"/>
    <w:rsid w:val="00090C42"/>
    <w:rsid w:val="00090D41"/>
    <w:rsid w:val="00090EFF"/>
    <w:rsid w:val="000911DA"/>
    <w:rsid w:val="000917E7"/>
    <w:rsid w:val="0009275E"/>
    <w:rsid w:val="00092A9D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5139"/>
    <w:rsid w:val="000A5534"/>
    <w:rsid w:val="000A615B"/>
    <w:rsid w:val="000A61C3"/>
    <w:rsid w:val="000A6B32"/>
    <w:rsid w:val="000A70DF"/>
    <w:rsid w:val="000A7119"/>
    <w:rsid w:val="000A7F61"/>
    <w:rsid w:val="000B02E4"/>
    <w:rsid w:val="000B036C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3D3F"/>
    <w:rsid w:val="000B42C7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6884"/>
    <w:rsid w:val="000C6A78"/>
    <w:rsid w:val="000C6DD2"/>
    <w:rsid w:val="000C7FC2"/>
    <w:rsid w:val="000D0690"/>
    <w:rsid w:val="000D0A3B"/>
    <w:rsid w:val="000D148B"/>
    <w:rsid w:val="000D1F93"/>
    <w:rsid w:val="000D26F2"/>
    <w:rsid w:val="000D2C97"/>
    <w:rsid w:val="000D2F33"/>
    <w:rsid w:val="000D39AC"/>
    <w:rsid w:val="000D3A1C"/>
    <w:rsid w:val="000D3EE1"/>
    <w:rsid w:val="000D3F51"/>
    <w:rsid w:val="000D4412"/>
    <w:rsid w:val="000D54FF"/>
    <w:rsid w:val="000D5BF4"/>
    <w:rsid w:val="000D5EFC"/>
    <w:rsid w:val="000D6B8E"/>
    <w:rsid w:val="000D6B96"/>
    <w:rsid w:val="000D7525"/>
    <w:rsid w:val="000D773E"/>
    <w:rsid w:val="000D7D32"/>
    <w:rsid w:val="000D7DE7"/>
    <w:rsid w:val="000E00D7"/>
    <w:rsid w:val="000E1CA6"/>
    <w:rsid w:val="000E2D38"/>
    <w:rsid w:val="000E2DAF"/>
    <w:rsid w:val="000E3BFB"/>
    <w:rsid w:val="000E50B3"/>
    <w:rsid w:val="000E5600"/>
    <w:rsid w:val="000E5866"/>
    <w:rsid w:val="000E5FCE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0C7"/>
    <w:rsid w:val="000F3229"/>
    <w:rsid w:val="000F3F4A"/>
    <w:rsid w:val="000F5BAC"/>
    <w:rsid w:val="000F6042"/>
    <w:rsid w:val="000F616A"/>
    <w:rsid w:val="000F6272"/>
    <w:rsid w:val="000F6967"/>
    <w:rsid w:val="000F6B6F"/>
    <w:rsid w:val="000F6D4B"/>
    <w:rsid w:val="000F7B0A"/>
    <w:rsid w:val="001012CD"/>
    <w:rsid w:val="00101C02"/>
    <w:rsid w:val="0010245F"/>
    <w:rsid w:val="00102857"/>
    <w:rsid w:val="00102C15"/>
    <w:rsid w:val="0010418B"/>
    <w:rsid w:val="00104876"/>
    <w:rsid w:val="0010498F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657"/>
    <w:rsid w:val="0011665E"/>
    <w:rsid w:val="0011717A"/>
    <w:rsid w:val="001173F0"/>
    <w:rsid w:val="00117B8A"/>
    <w:rsid w:val="001202C9"/>
    <w:rsid w:val="00120F0D"/>
    <w:rsid w:val="00121103"/>
    <w:rsid w:val="0012198C"/>
    <w:rsid w:val="00121BEB"/>
    <w:rsid w:val="00122DA9"/>
    <w:rsid w:val="001230C0"/>
    <w:rsid w:val="00123471"/>
    <w:rsid w:val="001241E4"/>
    <w:rsid w:val="00124D7B"/>
    <w:rsid w:val="00124F90"/>
    <w:rsid w:val="0012574F"/>
    <w:rsid w:val="0012695C"/>
    <w:rsid w:val="00127269"/>
    <w:rsid w:val="0013021D"/>
    <w:rsid w:val="00130412"/>
    <w:rsid w:val="00130681"/>
    <w:rsid w:val="00130E7A"/>
    <w:rsid w:val="00131003"/>
    <w:rsid w:val="00131E72"/>
    <w:rsid w:val="00132094"/>
    <w:rsid w:val="00132C9B"/>
    <w:rsid w:val="00132FAB"/>
    <w:rsid w:val="00133341"/>
    <w:rsid w:val="001349B4"/>
    <w:rsid w:val="00134D65"/>
    <w:rsid w:val="00134F2D"/>
    <w:rsid w:val="001351C6"/>
    <w:rsid w:val="00135237"/>
    <w:rsid w:val="001352D9"/>
    <w:rsid w:val="00135A88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862"/>
    <w:rsid w:val="00142748"/>
    <w:rsid w:val="0014286A"/>
    <w:rsid w:val="00142A6B"/>
    <w:rsid w:val="00143568"/>
    <w:rsid w:val="001436FE"/>
    <w:rsid w:val="00143C15"/>
    <w:rsid w:val="00143D6B"/>
    <w:rsid w:val="00144770"/>
    <w:rsid w:val="001449A3"/>
    <w:rsid w:val="00144F5B"/>
    <w:rsid w:val="00145779"/>
    <w:rsid w:val="00145EA2"/>
    <w:rsid w:val="001460E4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4EA1"/>
    <w:rsid w:val="001556BF"/>
    <w:rsid w:val="00155BB2"/>
    <w:rsid w:val="00156A15"/>
    <w:rsid w:val="00157457"/>
    <w:rsid w:val="00160BB1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8E4"/>
    <w:rsid w:val="00172DA6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7C1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2C9B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27B4"/>
    <w:rsid w:val="001B3A38"/>
    <w:rsid w:val="001B3F2B"/>
    <w:rsid w:val="001B4DB3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9A4"/>
    <w:rsid w:val="001C2FDC"/>
    <w:rsid w:val="001C33C4"/>
    <w:rsid w:val="001C351A"/>
    <w:rsid w:val="001C41AB"/>
    <w:rsid w:val="001C4789"/>
    <w:rsid w:val="001C5255"/>
    <w:rsid w:val="001C5885"/>
    <w:rsid w:val="001C5FBD"/>
    <w:rsid w:val="001C6C11"/>
    <w:rsid w:val="001C71E5"/>
    <w:rsid w:val="001C78D3"/>
    <w:rsid w:val="001D0016"/>
    <w:rsid w:val="001D08F3"/>
    <w:rsid w:val="001D09AA"/>
    <w:rsid w:val="001D0A34"/>
    <w:rsid w:val="001D0E04"/>
    <w:rsid w:val="001D1A1B"/>
    <w:rsid w:val="001D21BD"/>
    <w:rsid w:val="001D285B"/>
    <w:rsid w:val="001D2B73"/>
    <w:rsid w:val="001D393C"/>
    <w:rsid w:val="001D4353"/>
    <w:rsid w:val="001D594C"/>
    <w:rsid w:val="001D608C"/>
    <w:rsid w:val="001D6765"/>
    <w:rsid w:val="001D697B"/>
    <w:rsid w:val="001D6CE1"/>
    <w:rsid w:val="001D725C"/>
    <w:rsid w:val="001D7CC2"/>
    <w:rsid w:val="001D7CFF"/>
    <w:rsid w:val="001E0828"/>
    <w:rsid w:val="001E18A5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72C2"/>
    <w:rsid w:val="001E7671"/>
    <w:rsid w:val="001F066E"/>
    <w:rsid w:val="001F0D96"/>
    <w:rsid w:val="001F0FCE"/>
    <w:rsid w:val="001F133F"/>
    <w:rsid w:val="001F1A7D"/>
    <w:rsid w:val="001F1D08"/>
    <w:rsid w:val="001F3725"/>
    <w:rsid w:val="001F3CE2"/>
    <w:rsid w:val="001F4473"/>
    <w:rsid w:val="001F4E54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4BCE"/>
    <w:rsid w:val="00204F0D"/>
    <w:rsid w:val="0020573E"/>
    <w:rsid w:val="00205E12"/>
    <w:rsid w:val="00207623"/>
    <w:rsid w:val="002103C7"/>
    <w:rsid w:val="0021050F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201AD"/>
    <w:rsid w:val="002204B9"/>
    <w:rsid w:val="00220810"/>
    <w:rsid w:val="002211C1"/>
    <w:rsid w:val="002217F7"/>
    <w:rsid w:val="00221984"/>
    <w:rsid w:val="002229C1"/>
    <w:rsid w:val="00222F8F"/>
    <w:rsid w:val="002237A8"/>
    <w:rsid w:val="0022441D"/>
    <w:rsid w:val="00224925"/>
    <w:rsid w:val="00224C28"/>
    <w:rsid w:val="00225C03"/>
    <w:rsid w:val="0022637A"/>
    <w:rsid w:val="0022647B"/>
    <w:rsid w:val="002264A5"/>
    <w:rsid w:val="002266AF"/>
    <w:rsid w:val="00226C82"/>
    <w:rsid w:val="00226D8B"/>
    <w:rsid w:val="0023008D"/>
    <w:rsid w:val="00230643"/>
    <w:rsid w:val="00231459"/>
    <w:rsid w:val="002314C1"/>
    <w:rsid w:val="0023157E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9B0"/>
    <w:rsid w:val="00241CB1"/>
    <w:rsid w:val="00241CDC"/>
    <w:rsid w:val="00241F53"/>
    <w:rsid w:val="00242509"/>
    <w:rsid w:val="0024284C"/>
    <w:rsid w:val="002428BE"/>
    <w:rsid w:val="002434CA"/>
    <w:rsid w:val="00243CD2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410"/>
    <w:rsid w:val="00260FE8"/>
    <w:rsid w:val="00261680"/>
    <w:rsid w:val="0026219B"/>
    <w:rsid w:val="00263A24"/>
    <w:rsid w:val="0026502B"/>
    <w:rsid w:val="0026547C"/>
    <w:rsid w:val="002657BC"/>
    <w:rsid w:val="00265E1A"/>
    <w:rsid w:val="00266BCD"/>
    <w:rsid w:val="002706DC"/>
    <w:rsid w:val="00270FBD"/>
    <w:rsid w:val="0027167A"/>
    <w:rsid w:val="00272202"/>
    <w:rsid w:val="00272795"/>
    <w:rsid w:val="00272C1D"/>
    <w:rsid w:val="00274192"/>
    <w:rsid w:val="00274890"/>
    <w:rsid w:val="002750A3"/>
    <w:rsid w:val="00275458"/>
    <w:rsid w:val="002754DB"/>
    <w:rsid w:val="00275E04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56DB"/>
    <w:rsid w:val="002861FB"/>
    <w:rsid w:val="002901E7"/>
    <w:rsid w:val="00290A56"/>
    <w:rsid w:val="00290C1F"/>
    <w:rsid w:val="00290D71"/>
    <w:rsid w:val="002913BA"/>
    <w:rsid w:val="00293437"/>
    <w:rsid w:val="00293953"/>
    <w:rsid w:val="00293C6D"/>
    <w:rsid w:val="00294658"/>
    <w:rsid w:val="00294E74"/>
    <w:rsid w:val="002958C8"/>
    <w:rsid w:val="00295EE5"/>
    <w:rsid w:val="002964EA"/>
    <w:rsid w:val="00296915"/>
    <w:rsid w:val="00297AD9"/>
    <w:rsid w:val="00297EC2"/>
    <w:rsid w:val="002A081E"/>
    <w:rsid w:val="002A116A"/>
    <w:rsid w:val="002A19A3"/>
    <w:rsid w:val="002A1BD6"/>
    <w:rsid w:val="002A2D88"/>
    <w:rsid w:val="002A2F7F"/>
    <w:rsid w:val="002A3869"/>
    <w:rsid w:val="002A4157"/>
    <w:rsid w:val="002A4FB5"/>
    <w:rsid w:val="002A5281"/>
    <w:rsid w:val="002A6351"/>
    <w:rsid w:val="002A792F"/>
    <w:rsid w:val="002A7E9C"/>
    <w:rsid w:val="002B03E1"/>
    <w:rsid w:val="002B0512"/>
    <w:rsid w:val="002B0BC5"/>
    <w:rsid w:val="002B11A8"/>
    <w:rsid w:val="002B166E"/>
    <w:rsid w:val="002B169D"/>
    <w:rsid w:val="002B20DE"/>
    <w:rsid w:val="002B2D4D"/>
    <w:rsid w:val="002B358F"/>
    <w:rsid w:val="002B584C"/>
    <w:rsid w:val="002B5A55"/>
    <w:rsid w:val="002B5BB1"/>
    <w:rsid w:val="002B61D1"/>
    <w:rsid w:val="002B6562"/>
    <w:rsid w:val="002B76D1"/>
    <w:rsid w:val="002C02D4"/>
    <w:rsid w:val="002C07B3"/>
    <w:rsid w:val="002C08D1"/>
    <w:rsid w:val="002C3407"/>
    <w:rsid w:val="002C3563"/>
    <w:rsid w:val="002C3B11"/>
    <w:rsid w:val="002C3BD0"/>
    <w:rsid w:val="002C3D20"/>
    <w:rsid w:val="002C4395"/>
    <w:rsid w:val="002C447C"/>
    <w:rsid w:val="002C53FA"/>
    <w:rsid w:val="002C55EB"/>
    <w:rsid w:val="002C65ED"/>
    <w:rsid w:val="002C68FF"/>
    <w:rsid w:val="002C6939"/>
    <w:rsid w:val="002C75DB"/>
    <w:rsid w:val="002D0F41"/>
    <w:rsid w:val="002D1394"/>
    <w:rsid w:val="002D1DB8"/>
    <w:rsid w:val="002D2D9A"/>
    <w:rsid w:val="002D30FF"/>
    <w:rsid w:val="002D32C3"/>
    <w:rsid w:val="002D395F"/>
    <w:rsid w:val="002D4227"/>
    <w:rsid w:val="002D4269"/>
    <w:rsid w:val="002D4D79"/>
    <w:rsid w:val="002D55BE"/>
    <w:rsid w:val="002D5A5E"/>
    <w:rsid w:val="002D6867"/>
    <w:rsid w:val="002D6AB9"/>
    <w:rsid w:val="002D70C8"/>
    <w:rsid w:val="002D7887"/>
    <w:rsid w:val="002E0329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5DE8"/>
    <w:rsid w:val="002E7605"/>
    <w:rsid w:val="002E7AAE"/>
    <w:rsid w:val="002F062C"/>
    <w:rsid w:val="002F0B1D"/>
    <w:rsid w:val="002F0D52"/>
    <w:rsid w:val="002F18F6"/>
    <w:rsid w:val="002F20C5"/>
    <w:rsid w:val="002F22EE"/>
    <w:rsid w:val="002F2A4A"/>
    <w:rsid w:val="002F3C9C"/>
    <w:rsid w:val="002F3E37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2E5A"/>
    <w:rsid w:val="0031342F"/>
    <w:rsid w:val="00313982"/>
    <w:rsid w:val="00315B3A"/>
    <w:rsid w:val="00315CEA"/>
    <w:rsid w:val="003166E5"/>
    <w:rsid w:val="00316FB7"/>
    <w:rsid w:val="003207B1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248E"/>
    <w:rsid w:val="003327AE"/>
    <w:rsid w:val="0033521B"/>
    <w:rsid w:val="00335B76"/>
    <w:rsid w:val="00335F8C"/>
    <w:rsid w:val="00336DA7"/>
    <w:rsid w:val="0033720E"/>
    <w:rsid w:val="00337388"/>
    <w:rsid w:val="00340073"/>
    <w:rsid w:val="00340B6A"/>
    <w:rsid w:val="00340F20"/>
    <w:rsid w:val="003411E4"/>
    <w:rsid w:val="003412C9"/>
    <w:rsid w:val="00341AE7"/>
    <w:rsid w:val="00341F28"/>
    <w:rsid w:val="00343B11"/>
    <w:rsid w:val="0034408A"/>
    <w:rsid w:val="003445CD"/>
    <w:rsid w:val="00344AF9"/>
    <w:rsid w:val="0034589F"/>
    <w:rsid w:val="00345F47"/>
    <w:rsid w:val="003469C4"/>
    <w:rsid w:val="00347179"/>
    <w:rsid w:val="003472BD"/>
    <w:rsid w:val="00347BE7"/>
    <w:rsid w:val="00347CEE"/>
    <w:rsid w:val="00347DC2"/>
    <w:rsid w:val="00347FA7"/>
    <w:rsid w:val="00350A27"/>
    <w:rsid w:val="003514CB"/>
    <w:rsid w:val="003517AC"/>
    <w:rsid w:val="00351AD7"/>
    <w:rsid w:val="00351F31"/>
    <w:rsid w:val="0035210D"/>
    <w:rsid w:val="003531D9"/>
    <w:rsid w:val="00353485"/>
    <w:rsid w:val="00353749"/>
    <w:rsid w:val="003537EB"/>
    <w:rsid w:val="00353C3B"/>
    <w:rsid w:val="003546B7"/>
    <w:rsid w:val="00354752"/>
    <w:rsid w:val="00354796"/>
    <w:rsid w:val="00354B6B"/>
    <w:rsid w:val="00354C5E"/>
    <w:rsid w:val="0035554E"/>
    <w:rsid w:val="00355D45"/>
    <w:rsid w:val="00356660"/>
    <w:rsid w:val="00356B31"/>
    <w:rsid w:val="00356CF6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686"/>
    <w:rsid w:val="00371331"/>
    <w:rsid w:val="00371A8A"/>
    <w:rsid w:val="00371B8D"/>
    <w:rsid w:val="00372FA3"/>
    <w:rsid w:val="00373C47"/>
    <w:rsid w:val="00374513"/>
    <w:rsid w:val="0037483D"/>
    <w:rsid w:val="00374B5A"/>
    <w:rsid w:val="0037640E"/>
    <w:rsid w:val="0037664D"/>
    <w:rsid w:val="0037698A"/>
    <w:rsid w:val="00377594"/>
    <w:rsid w:val="00380145"/>
    <w:rsid w:val="003802F3"/>
    <w:rsid w:val="00380A27"/>
    <w:rsid w:val="00381699"/>
    <w:rsid w:val="00382A4F"/>
    <w:rsid w:val="00383828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3D49"/>
    <w:rsid w:val="00395210"/>
    <w:rsid w:val="00395FB3"/>
    <w:rsid w:val="003978B0"/>
    <w:rsid w:val="003A097F"/>
    <w:rsid w:val="003A0E08"/>
    <w:rsid w:val="003A1DF9"/>
    <w:rsid w:val="003A1E76"/>
    <w:rsid w:val="003A2841"/>
    <w:rsid w:val="003A2E89"/>
    <w:rsid w:val="003A3278"/>
    <w:rsid w:val="003A3443"/>
    <w:rsid w:val="003A5BE8"/>
    <w:rsid w:val="003A6F0E"/>
    <w:rsid w:val="003A744E"/>
    <w:rsid w:val="003B0624"/>
    <w:rsid w:val="003B127E"/>
    <w:rsid w:val="003B1CAA"/>
    <w:rsid w:val="003B205B"/>
    <w:rsid w:val="003B2408"/>
    <w:rsid w:val="003B265B"/>
    <w:rsid w:val="003B39D9"/>
    <w:rsid w:val="003B4958"/>
    <w:rsid w:val="003B49FF"/>
    <w:rsid w:val="003B4E15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82F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045"/>
    <w:rsid w:val="003E224D"/>
    <w:rsid w:val="003E2814"/>
    <w:rsid w:val="003E3B2A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62E"/>
    <w:rsid w:val="003F3C99"/>
    <w:rsid w:val="003F3DCB"/>
    <w:rsid w:val="003F41DD"/>
    <w:rsid w:val="003F4C3A"/>
    <w:rsid w:val="003F67C8"/>
    <w:rsid w:val="003F7197"/>
    <w:rsid w:val="003F7255"/>
    <w:rsid w:val="003F74A3"/>
    <w:rsid w:val="003F7C9D"/>
    <w:rsid w:val="003F7FA2"/>
    <w:rsid w:val="004002F2"/>
    <w:rsid w:val="00400D60"/>
    <w:rsid w:val="00402242"/>
    <w:rsid w:val="004028AF"/>
    <w:rsid w:val="004029F7"/>
    <w:rsid w:val="004030CF"/>
    <w:rsid w:val="0040334E"/>
    <w:rsid w:val="00403D3E"/>
    <w:rsid w:val="004043FE"/>
    <w:rsid w:val="004045C6"/>
    <w:rsid w:val="004045D3"/>
    <w:rsid w:val="00404AB3"/>
    <w:rsid w:val="00405191"/>
    <w:rsid w:val="004051B0"/>
    <w:rsid w:val="004054DA"/>
    <w:rsid w:val="00405535"/>
    <w:rsid w:val="004062C8"/>
    <w:rsid w:val="004073F2"/>
    <w:rsid w:val="004079B1"/>
    <w:rsid w:val="00410928"/>
    <w:rsid w:val="00411290"/>
    <w:rsid w:val="00411619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5C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8A"/>
    <w:rsid w:val="004342D1"/>
    <w:rsid w:val="00434A52"/>
    <w:rsid w:val="00434CE0"/>
    <w:rsid w:val="00434F2A"/>
    <w:rsid w:val="0043570F"/>
    <w:rsid w:val="0043597B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17E5"/>
    <w:rsid w:val="00441AC0"/>
    <w:rsid w:val="0044296C"/>
    <w:rsid w:val="00443365"/>
    <w:rsid w:val="0044408F"/>
    <w:rsid w:val="004446FA"/>
    <w:rsid w:val="00445071"/>
    <w:rsid w:val="00445966"/>
    <w:rsid w:val="004459C5"/>
    <w:rsid w:val="00445B61"/>
    <w:rsid w:val="004463B5"/>
    <w:rsid w:val="00447D20"/>
    <w:rsid w:val="00450FE6"/>
    <w:rsid w:val="00452278"/>
    <w:rsid w:val="00452C8A"/>
    <w:rsid w:val="00453077"/>
    <w:rsid w:val="0045368A"/>
    <w:rsid w:val="00453F22"/>
    <w:rsid w:val="00454969"/>
    <w:rsid w:val="00455123"/>
    <w:rsid w:val="00456ACE"/>
    <w:rsid w:val="00457758"/>
    <w:rsid w:val="00457C5F"/>
    <w:rsid w:val="004603B4"/>
    <w:rsid w:val="0046117E"/>
    <w:rsid w:val="004633AF"/>
    <w:rsid w:val="004635C7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8A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5640"/>
    <w:rsid w:val="0047783F"/>
    <w:rsid w:val="00480C2E"/>
    <w:rsid w:val="00481666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87BA7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3EF9"/>
    <w:rsid w:val="004944C1"/>
    <w:rsid w:val="0049493F"/>
    <w:rsid w:val="00495E58"/>
    <w:rsid w:val="004964CB"/>
    <w:rsid w:val="00496C04"/>
    <w:rsid w:val="004A0605"/>
    <w:rsid w:val="004A0931"/>
    <w:rsid w:val="004A106D"/>
    <w:rsid w:val="004A12B4"/>
    <w:rsid w:val="004A1523"/>
    <w:rsid w:val="004A1773"/>
    <w:rsid w:val="004A24D9"/>
    <w:rsid w:val="004A27BE"/>
    <w:rsid w:val="004A2AF9"/>
    <w:rsid w:val="004A31D2"/>
    <w:rsid w:val="004A3C06"/>
    <w:rsid w:val="004A462D"/>
    <w:rsid w:val="004A4C62"/>
    <w:rsid w:val="004A4F60"/>
    <w:rsid w:val="004A54F2"/>
    <w:rsid w:val="004A6FD4"/>
    <w:rsid w:val="004A75BF"/>
    <w:rsid w:val="004A7D9D"/>
    <w:rsid w:val="004B0223"/>
    <w:rsid w:val="004B0AAC"/>
    <w:rsid w:val="004B0BEB"/>
    <w:rsid w:val="004B1031"/>
    <w:rsid w:val="004B1378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126"/>
    <w:rsid w:val="004C0A48"/>
    <w:rsid w:val="004C100F"/>
    <w:rsid w:val="004C1C84"/>
    <w:rsid w:val="004C23C3"/>
    <w:rsid w:val="004C2A3D"/>
    <w:rsid w:val="004C3985"/>
    <w:rsid w:val="004C3BD8"/>
    <w:rsid w:val="004C3D54"/>
    <w:rsid w:val="004C4DEE"/>
    <w:rsid w:val="004C4F0E"/>
    <w:rsid w:val="004C5F44"/>
    <w:rsid w:val="004C62A0"/>
    <w:rsid w:val="004C63F6"/>
    <w:rsid w:val="004C69BA"/>
    <w:rsid w:val="004C71BC"/>
    <w:rsid w:val="004D1E68"/>
    <w:rsid w:val="004D2BBC"/>
    <w:rsid w:val="004D314E"/>
    <w:rsid w:val="004D31B6"/>
    <w:rsid w:val="004D32F8"/>
    <w:rsid w:val="004D3579"/>
    <w:rsid w:val="004D357B"/>
    <w:rsid w:val="004D3A09"/>
    <w:rsid w:val="004D4B02"/>
    <w:rsid w:val="004D67AC"/>
    <w:rsid w:val="004D68E9"/>
    <w:rsid w:val="004D6A7C"/>
    <w:rsid w:val="004D6E86"/>
    <w:rsid w:val="004D7588"/>
    <w:rsid w:val="004D78E6"/>
    <w:rsid w:val="004D7A24"/>
    <w:rsid w:val="004E0766"/>
    <w:rsid w:val="004E0DAA"/>
    <w:rsid w:val="004E24DE"/>
    <w:rsid w:val="004E287B"/>
    <w:rsid w:val="004E3182"/>
    <w:rsid w:val="004E36D0"/>
    <w:rsid w:val="004E3949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485"/>
    <w:rsid w:val="004F27E7"/>
    <w:rsid w:val="004F2C97"/>
    <w:rsid w:val="004F4CB5"/>
    <w:rsid w:val="004F51EB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5168"/>
    <w:rsid w:val="005059ED"/>
    <w:rsid w:val="00505AE9"/>
    <w:rsid w:val="005060E8"/>
    <w:rsid w:val="005063B6"/>
    <w:rsid w:val="005063E3"/>
    <w:rsid w:val="00506C50"/>
    <w:rsid w:val="00507605"/>
    <w:rsid w:val="00507FC9"/>
    <w:rsid w:val="00510378"/>
    <w:rsid w:val="00510F6D"/>
    <w:rsid w:val="0051135E"/>
    <w:rsid w:val="005118DB"/>
    <w:rsid w:val="00512EB0"/>
    <w:rsid w:val="00512EF8"/>
    <w:rsid w:val="0051418F"/>
    <w:rsid w:val="00514B9A"/>
    <w:rsid w:val="00516A69"/>
    <w:rsid w:val="00516EF5"/>
    <w:rsid w:val="00520304"/>
    <w:rsid w:val="00520BF0"/>
    <w:rsid w:val="0052110B"/>
    <w:rsid w:val="005215B4"/>
    <w:rsid w:val="00521782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45B"/>
    <w:rsid w:val="005274CD"/>
    <w:rsid w:val="00530194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769"/>
    <w:rsid w:val="005479C1"/>
    <w:rsid w:val="005479D3"/>
    <w:rsid w:val="00547A74"/>
    <w:rsid w:val="0055047C"/>
    <w:rsid w:val="00550B50"/>
    <w:rsid w:val="00550E52"/>
    <w:rsid w:val="00551096"/>
    <w:rsid w:val="00552487"/>
    <w:rsid w:val="00552734"/>
    <w:rsid w:val="00552993"/>
    <w:rsid w:val="005537CD"/>
    <w:rsid w:val="005542F8"/>
    <w:rsid w:val="005546B7"/>
    <w:rsid w:val="00554E02"/>
    <w:rsid w:val="0055509F"/>
    <w:rsid w:val="00555224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A66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77699"/>
    <w:rsid w:val="0058019D"/>
    <w:rsid w:val="00580743"/>
    <w:rsid w:val="00580918"/>
    <w:rsid w:val="00581FFF"/>
    <w:rsid w:val="00582C0F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A4A"/>
    <w:rsid w:val="00586B0B"/>
    <w:rsid w:val="00586F5C"/>
    <w:rsid w:val="005874E6"/>
    <w:rsid w:val="005879DA"/>
    <w:rsid w:val="0059169E"/>
    <w:rsid w:val="00592050"/>
    <w:rsid w:val="00592082"/>
    <w:rsid w:val="0059228D"/>
    <w:rsid w:val="0059280C"/>
    <w:rsid w:val="0059306D"/>
    <w:rsid w:val="0059341C"/>
    <w:rsid w:val="00593CFE"/>
    <w:rsid w:val="00594ED8"/>
    <w:rsid w:val="0059582F"/>
    <w:rsid w:val="00596B70"/>
    <w:rsid w:val="00596EF7"/>
    <w:rsid w:val="005974D0"/>
    <w:rsid w:val="005975A7"/>
    <w:rsid w:val="005A0620"/>
    <w:rsid w:val="005A114E"/>
    <w:rsid w:val="005A16B7"/>
    <w:rsid w:val="005A3EC4"/>
    <w:rsid w:val="005A3FA1"/>
    <w:rsid w:val="005A491F"/>
    <w:rsid w:val="005A5079"/>
    <w:rsid w:val="005A5944"/>
    <w:rsid w:val="005A59CB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65FF"/>
    <w:rsid w:val="005B725F"/>
    <w:rsid w:val="005B726E"/>
    <w:rsid w:val="005B7375"/>
    <w:rsid w:val="005B7849"/>
    <w:rsid w:val="005C0334"/>
    <w:rsid w:val="005C1824"/>
    <w:rsid w:val="005C1842"/>
    <w:rsid w:val="005C1FC2"/>
    <w:rsid w:val="005C2584"/>
    <w:rsid w:val="005C2845"/>
    <w:rsid w:val="005C2979"/>
    <w:rsid w:val="005C3419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1DA5"/>
    <w:rsid w:val="005D21E5"/>
    <w:rsid w:val="005D2F4A"/>
    <w:rsid w:val="005D34C1"/>
    <w:rsid w:val="005D38A4"/>
    <w:rsid w:val="005D3B0E"/>
    <w:rsid w:val="005D3DA9"/>
    <w:rsid w:val="005D3F79"/>
    <w:rsid w:val="005D4550"/>
    <w:rsid w:val="005D4DC8"/>
    <w:rsid w:val="005D5B1D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6172"/>
    <w:rsid w:val="005E64EC"/>
    <w:rsid w:val="005E6F30"/>
    <w:rsid w:val="005E7266"/>
    <w:rsid w:val="005E7374"/>
    <w:rsid w:val="005E7CAF"/>
    <w:rsid w:val="005E7D85"/>
    <w:rsid w:val="005F01DA"/>
    <w:rsid w:val="005F02C0"/>
    <w:rsid w:val="005F0497"/>
    <w:rsid w:val="005F0C5E"/>
    <w:rsid w:val="005F0E7A"/>
    <w:rsid w:val="005F1402"/>
    <w:rsid w:val="005F146D"/>
    <w:rsid w:val="005F2093"/>
    <w:rsid w:val="005F2390"/>
    <w:rsid w:val="005F33B1"/>
    <w:rsid w:val="005F3A12"/>
    <w:rsid w:val="005F4437"/>
    <w:rsid w:val="005F47CA"/>
    <w:rsid w:val="005F4B8C"/>
    <w:rsid w:val="005F4FFA"/>
    <w:rsid w:val="005F5393"/>
    <w:rsid w:val="005F5F23"/>
    <w:rsid w:val="005F67E5"/>
    <w:rsid w:val="005F68FA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5006"/>
    <w:rsid w:val="00605BED"/>
    <w:rsid w:val="00606C10"/>
    <w:rsid w:val="00607460"/>
    <w:rsid w:val="006078B6"/>
    <w:rsid w:val="0061127B"/>
    <w:rsid w:val="00611655"/>
    <w:rsid w:val="00611C5A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34E"/>
    <w:rsid w:val="00622D8E"/>
    <w:rsid w:val="00624D5F"/>
    <w:rsid w:val="00625025"/>
    <w:rsid w:val="006259DE"/>
    <w:rsid w:val="00626532"/>
    <w:rsid w:val="00626ABE"/>
    <w:rsid w:val="00627578"/>
    <w:rsid w:val="00630615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29D6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D36"/>
    <w:rsid w:val="00652BA9"/>
    <w:rsid w:val="00652F88"/>
    <w:rsid w:val="006532AA"/>
    <w:rsid w:val="00653D69"/>
    <w:rsid w:val="006543CF"/>
    <w:rsid w:val="00654E81"/>
    <w:rsid w:val="0065520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02E"/>
    <w:rsid w:val="006707BF"/>
    <w:rsid w:val="00670A46"/>
    <w:rsid w:val="00670B01"/>
    <w:rsid w:val="00670D45"/>
    <w:rsid w:val="00671986"/>
    <w:rsid w:val="006720A1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61A"/>
    <w:rsid w:val="00677709"/>
    <w:rsid w:val="006801B5"/>
    <w:rsid w:val="0068077A"/>
    <w:rsid w:val="00682068"/>
    <w:rsid w:val="00683298"/>
    <w:rsid w:val="00683467"/>
    <w:rsid w:val="00684678"/>
    <w:rsid w:val="00684B24"/>
    <w:rsid w:val="00684F7D"/>
    <w:rsid w:val="00685FC3"/>
    <w:rsid w:val="006864BB"/>
    <w:rsid w:val="006865AE"/>
    <w:rsid w:val="00686650"/>
    <w:rsid w:val="00686966"/>
    <w:rsid w:val="00686A76"/>
    <w:rsid w:val="00686FA1"/>
    <w:rsid w:val="006873AA"/>
    <w:rsid w:val="0068793B"/>
    <w:rsid w:val="00687E23"/>
    <w:rsid w:val="00690241"/>
    <w:rsid w:val="00691522"/>
    <w:rsid w:val="006918E7"/>
    <w:rsid w:val="0069306C"/>
    <w:rsid w:val="00693AD9"/>
    <w:rsid w:val="00694484"/>
    <w:rsid w:val="00694AA2"/>
    <w:rsid w:val="00695397"/>
    <w:rsid w:val="006953BE"/>
    <w:rsid w:val="0069576A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784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4DE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1587"/>
    <w:rsid w:val="006C19EF"/>
    <w:rsid w:val="006C32CF"/>
    <w:rsid w:val="006C4522"/>
    <w:rsid w:val="006C459B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0ED5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814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9FC"/>
    <w:rsid w:val="006E3E73"/>
    <w:rsid w:val="006E4DDE"/>
    <w:rsid w:val="006E4E76"/>
    <w:rsid w:val="006E516D"/>
    <w:rsid w:val="006E53D5"/>
    <w:rsid w:val="006E5D97"/>
    <w:rsid w:val="006E604D"/>
    <w:rsid w:val="006E7B99"/>
    <w:rsid w:val="006E7DC3"/>
    <w:rsid w:val="006F26C8"/>
    <w:rsid w:val="006F27C6"/>
    <w:rsid w:val="006F3DE2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1D1E"/>
    <w:rsid w:val="00702603"/>
    <w:rsid w:val="007026E0"/>
    <w:rsid w:val="00703522"/>
    <w:rsid w:val="00704081"/>
    <w:rsid w:val="007049AE"/>
    <w:rsid w:val="007053AA"/>
    <w:rsid w:val="0070554B"/>
    <w:rsid w:val="00705E11"/>
    <w:rsid w:val="00707C3E"/>
    <w:rsid w:val="00707E56"/>
    <w:rsid w:val="00710332"/>
    <w:rsid w:val="00710790"/>
    <w:rsid w:val="00711049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7766"/>
    <w:rsid w:val="007177AA"/>
    <w:rsid w:val="00717A29"/>
    <w:rsid w:val="00717B0D"/>
    <w:rsid w:val="00717BA2"/>
    <w:rsid w:val="00717DB3"/>
    <w:rsid w:val="00720297"/>
    <w:rsid w:val="00721390"/>
    <w:rsid w:val="00721A38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53D5"/>
    <w:rsid w:val="0072548A"/>
    <w:rsid w:val="007266AF"/>
    <w:rsid w:val="00726FDF"/>
    <w:rsid w:val="0072758E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D98"/>
    <w:rsid w:val="00736AEF"/>
    <w:rsid w:val="00736D54"/>
    <w:rsid w:val="00737908"/>
    <w:rsid w:val="00740BBA"/>
    <w:rsid w:val="00740DC2"/>
    <w:rsid w:val="0074143F"/>
    <w:rsid w:val="007423A5"/>
    <w:rsid w:val="00742C21"/>
    <w:rsid w:val="00742D05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680A"/>
    <w:rsid w:val="00756846"/>
    <w:rsid w:val="00756D72"/>
    <w:rsid w:val="0076018A"/>
    <w:rsid w:val="00760348"/>
    <w:rsid w:val="00760BB0"/>
    <w:rsid w:val="007612DD"/>
    <w:rsid w:val="00761C6F"/>
    <w:rsid w:val="00762079"/>
    <w:rsid w:val="007628BF"/>
    <w:rsid w:val="00762E82"/>
    <w:rsid w:val="00764EF8"/>
    <w:rsid w:val="007650C4"/>
    <w:rsid w:val="0076649C"/>
    <w:rsid w:val="007666DE"/>
    <w:rsid w:val="00766CF5"/>
    <w:rsid w:val="00767351"/>
    <w:rsid w:val="007673BE"/>
    <w:rsid w:val="0076747C"/>
    <w:rsid w:val="00770E79"/>
    <w:rsid w:val="007710E6"/>
    <w:rsid w:val="00771E7F"/>
    <w:rsid w:val="00771F56"/>
    <w:rsid w:val="0077224C"/>
    <w:rsid w:val="00772A19"/>
    <w:rsid w:val="00773EEC"/>
    <w:rsid w:val="0077426E"/>
    <w:rsid w:val="00774C8C"/>
    <w:rsid w:val="007764FD"/>
    <w:rsid w:val="00776739"/>
    <w:rsid w:val="00776B19"/>
    <w:rsid w:val="007773EB"/>
    <w:rsid w:val="00777C11"/>
    <w:rsid w:val="0078004A"/>
    <w:rsid w:val="00780ACE"/>
    <w:rsid w:val="00780E26"/>
    <w:rsid w:val="007810B3"/>
    <w:rsid w:val="00781350"/>
    <w:rsid w:val="00781911"/>
    <w:rsid w:val="00781C99"/>
    <w:rsid w:val="007821EA"/>
    <w:rsid w:val="0078229C"/>
    <w:rsid w:val="00783ADD"/>
    <w:rsid w:val="00784019"/>
    <w:rsid w:val="007844AF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4"/>
    <w:rsid w:val="007978E5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21BB"/>
    <w:rsid w:val="007D2AA8"/>
    <w:rsid w:val="007D2E0E"/>
    <w:rsid w:val="007D3E73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AAE"/>
    <w:rsid w:val="007D6D3F"/>
    <w:rsid w:val="007D6EBE"/>
    <w:rsid w:val="007D6F10"/>
    <w:rsid w:val="007D7662"/>
    <w:rsid w:val="007E031D"/>
    <w:rsid w:val="007E0660"/>
    <w:rsid w:val="007E0DC9"/>
    <w:rsid w:val="007E11B2"/>
    <w:rsid w:val="007E152B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A97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7FC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6C8"/>
    <w:rsid w:val="00810422"/>
    <w:rsid w:val="00810654"/>
    <w:rsid w:val="0081066D"/>
    <w:rsid w:val="008115E0"/>
    <w:rsid w:val="00811AA9"/>
    <w:rsid w:val="00811FCA"/>
    <w:rsid w:val="00812113"/>
    <w:rsid w:val="008129C6"/>
    <w:rsid w:val="00812AF6"/>
    <w:rsid w:val="00812F36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9C0"/>
    <w:rsid w:val="00823B1A"/>
    <w:rsid w:val="00823BC5"/>
    <w:rsid w:val="00823BE5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5900"/>
    <w:rsid w:val="00836141"/>
    <w:rsid w:val="008376D7"/>
    <w:rsid w:val="008377E7"/>
    <w:rsid w:val="00837AA9"/>
    <w:rsid w:val="00840AFD"/>
    <w:rsid w:val="00841122"/>
    <w:rsid w:val="008414BD"/>
    <w:rsid w:val="00841CFA"/>
    <w:rsid w:val="008440BF"/>
    <w:rsid w:val="00844755"/>
    <w:rsid w:val="008449E5"/>
    <w:rsid w:val="00845594"/>
    <w:rsid w:val="00845AE2"/>
    <w:rsid w:val="00845F47"/>
    <w:rsid w:val="00845F88"/>
    <w:rsid w:val="0084653C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56CF"/>
    <w:rsid w:val="00855D23"/>
    <w:rsid w:val="008565D7"/>
    <w:rsid w:val="00856896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5624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83C"/>
    <w:rsid w:val="008819D2"/>
    <w:rsid w:val="00881FBD"/>
    <w:rsid w:val="0088250C"/>
    <w:rsid w:val="008832AA"/>
    <w:rsid w:val="0088434D"/>
    <w:rsid w:val="008847CA"/>
    <w:rsid w:val="00884C7D"/>
    <w:rsid w:val="00884EB1"/>
    <w:rsid w:val="00885694"/>
    <w:rsid w:val="00885D96"/>
    <w:rsid w:val="00886285"/>
    <w:rsid w:val="00886C44"/>
    <w:rsid w:val="00887391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148"/>
    <w:rsid w:val="0089652D"/>
    <w:rsid w:val="008966DD"/>
    <w:rsid w:val="008977E9"/>
    <w:rsid w:val="008A05AF"/>
    <w:rsid w:val="008A21CC"/>
    <w:rsid w:val="008A23AB"/>
    <w:rsid w:val="008A2E3F"/>
    <w:rsid w:val="008A2E9F"/>
    <w:rsid w:val="008A3106"/>
    <w:rsid w:val="008A3F4E"/>
    <w:rsid w:val="008A4157"/>
    <w:rsid w:val="008A49BD"/>
    <w:rsid w:val="008A5719"/>
    <w:rsid w:val="008A6246"/>
    <w:rsid w:val="008A62A7"/>
    <w:rsid w:val="008A63DC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316"/>
    <w:rsid w:val="008B3DC7"/>
    <w:rsid w:val="008B434B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3A04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2D69"/>
    <w:rsid w:val="008D38FA"/>
    <w:rsid w:val="008D4347"/>
    <w:rsid w:val="008D4ED6"/>
    <w:rsid w:val="008D5DFE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FA8"/>
    <w:rsid w:val="009022BC"/>
    <w:rsid w:val="00902DE6"/>
    <w:rsid w:val="0090366E"/>
    <w:rsid w:val="009040BC"/>
    <w:rsid w:val="00904940"/>
    <w:rsid w:val="009062D0"/>
    <w:rsid w:val="009062E8"/>
    <w:rsid w:val="00906E7A"/>
    <w:rsid w:val="00907124"/>
    <w:rsid w:val="00910080"/>
    <w:rsid w:val="00910404"/>
    <w:rsid w:val="00911391"/>
    <w:rsid w:val="00913754"/>
    <w:rsid w:val="009142FF"/>
    <w:rsid w:val="00914538"/>
    <w:rsid w:val="00916B25"/>
    <w:rsid w:val="0091711F"/>
    <w:rsid w:val="00917299"/>
    <w:rsid w:val="00917A14"/>
    <w:rsid w:val="00920ABF"/>
    <w:rsid w:val="009226F1"/>
    <w:rsid w:val="009234F8"/>
    <w:rsid w:val="00923A6F"/>
    <w:rsid w:val="009240EE"/>
    <w:rsid w:val="00924444"/>
    <w:rsid w:val="00924787"/>
    <w:rsid w:val="009249B0"/>
    <w:rsid w:val="009252F1"/>
    <w:rsid w:val="009258E5"/>
    <w:rsid w:val="00926712"/>
    <w:rsid w:val="00927585"/>
    <w:rsid w:val="00927A56"/>
    <w:rsid w:val="00930F8E"/>
    <w:rsid w:val="0093114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FFF"/>
    <w:rsid w:val="00940A91"/>
    <w:rsid w:val="00940B6C"/>
    <w:rsid w:val="00940F25"/>
    <w:rsid w:val="009411D6"/>
    <w:rsid w:val="00941F96"/>
    <w:rsid w:val="00942540"/>
    <w:rsid w:val="00942CEC"/>
    <w:rsid w:val="00942D4B"/>
    <w:rsid w:val="00942F4B"/>
    <w:rsid w:val="00944C02"/>
    <w:rsid w:val="00945095"/>
    <w:rsid w:val="00945CA6"/>
    <w:rsid w:val="009461E7"/>
    <w:rsid w:val="00946D01"/>
    <w:rsid w:val="009474D1"/>
    <w:rsid w:val="00947F72"/>
    <w:rsid w:val="00947F7F"/>
    <w:rsid w:val="0095036B"/>
    <w:rsid w:val="00950917"/>
    <w:rsid w:val="0095192D"/>
    <w:rsid w:val="009519D1"/>
    <w:rsid w:val="009522FA"/>
    <w:rsid w:val="009524E5"/>
    <w:rsid w:val="0095374C"/>
    <w:rsid w:val="00953AFA"/>
    <w:rsid w:val="00953BBF"/>
    <w:rsid w:val="00953ED8"/>
    <w:rsid w:val="0095419A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3FA7"/>
    <w:rsid w:val="00964886"/>
    <w:rsid w:val="00964F65"/>
    <w:rsid w:val="009651E4"/>
    <w:rsid w:val="00965B36"/>
    <w:rsid w:val="00966ECE"/>
    <w:rsid w:val="009670C4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3407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E95"/>
    <w:rsid w:val="00980F09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87AA5"/>
    <w:rsid w:val="009908B9"/>
    <w:rsid w:val="00990AD8"/>
    <w:rsid w:val="00990CCE"/>
    <w:rsid w:val="0099161B"/>
    <w:rsid w:val="009917E0"/>
    <w:rsid w:val="00992634"/>
    <w:rsid w:val="00993071"/>
    <w:rsid w:val="00993220"/>
    <w:rsid w:val="00993A08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3AC9"/>
    <w:rsid w:val="009A4375"/>
    <w:rsid w:val="009A4887"/>
    <w:rsid w:val="009A499C"/>
    <w:rsid w:val="009A4A5F"/>
    <w:rsid w:val="009A51E3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2FD"/>
    <w:rsid w:val="009B47A8"/>
    <w:rsid w:val="009B51FE"/>
    <w:rsid w:val="009B6889"/>
    <w:rsid w:val="009B711F"/>
    <w:rsid w:val="009B77A5"/>
    <w:rsid w:val="009C07A5"/>
    <w:rsid w:val="009C0E03"/>
    <w:rsid w:val="009C0E2B"/>
    <w:rsid w:val="009C0F13"/>
    <w:rsid w:val="009C1730"/>
    <w:rsid w:val="009C37D2"/>
    <w:rsid w:val="009C3E4C"/>
    <w:rsid w:val="009C3F5F"/>
    <w:rsid w:val="009C403B"/>
    <w:rsid w:val="009C5F2B"/>
    <w:rsid w:val="009C6EA4"/>
    <w:rsid w:val="009C772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50"/>
    <w:rsid w:val="009E12DD"/>
    <w:rsid w:val="009E1B48"/>
    <w:rsid w:val="009E4364"/>
    <w:rsid w:val="009E47C8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12BA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D26"/>
    <w:rsid w:val="00A01A48"/>
    <w:rsid w:val="00A01A70"/>
    <w:rsid w:val="00A02627"/>
    <w:rsid w:val="00A0314E"/>
    <w:rsid w:val="00A03D64"/>
    <w:rsid w:val="00A0495A"/>
    <w:rsid w:val="00A04A50"/>
    <w:rsid w:val="00A055D4"/>
    <w:rsid w:val="00A0601E"/>
    <w:rsid w:val="00A0624D"/>
    <w:rsid w:val="00A0708E"/>
    <w:rsid w:val="00A07A1A"/>
    <w:rsid w:val="00A101E5"/>
    <w:rsid w:val="00A10325"/>
    <w:rsid w:val="00A1041E"/>
    <w:rsid w:val="00A105A2"/>
    <w:rsid w:val="00A10683"/>
    <w:rsid w:val="00A1192D"/>
    <w:rsid w:val="00A12AA2"/>
    <w:rsid w:val="00A1319B"/>
    <w:rsid w:val="00A13691"/>
    <w:rsid w:val="00A1384C"/>
    <w:rsid w:val="00A15AC0"/>
    <w:rsid w:val="00A16E07"/>
    <w:rsid w:val="00A17945"/>
    <w:rsid w:val="00A2091C"/>
    <w:rsid w:val="00A20CDF"/>
    <w:rsid w:val="00A20E0A"/>
    <w:rsid w:val="00A22C56"/>
    <w:rsid w:val="00A22CDC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D82"/>
    <w:rsid w:val="00A34750"/>
    <w:rsid w:val="00A34EB6"/>
    <w:rsid w:val="00A35598"/>
    <w:rsid w:val="00A368B5"/>
    <w:rsid w:val="00A3711F"/>
    <w:rsid w:val="00A37EC2"/>
    <w:rsid w:val="00A37F44"/>
    <w:rsid w:val="00A4065D"/>
    <w:rsid w:val="00A40B6D"/>
    <w:rsid w:val="00A40F50"/>
    <w:rsid w:val="00A41250"/>
    <w:rsid w:val="00A414E6"/>
    <w:rsid w:val="00A41720"/>
    <w:rsid w:val="00A41C21"/>
    <w:rsid w:val="00A41D49"/>
    <w:rsid w:val="00A41DF7"/>
    <w:rsid w:val="00A4247A"/>
    <w:rsid w:val="00A4288C"/>
    <w:rsid w:val="00A428D2"/>
    <w:rsid w:val="00A42EA3"/>
    <w:rsid w:val="00A43288"/>
    <w:rsid w:val="00A4431B"/>
    <w:rsid w:val="00A44D1F"/>
    <w:rsid w:val="00A44EF6"/>
    <w:rsid w:val="00A4652A"/>
    <w:rsid w:val="00A46B1F"/>
    <w:rsid w:val="00A46BB2"/>
    <w:rsid w:val="00A472CC"/>
    <w:rsid w:val="00A47F03"/>
    <w:rsid w:val="00A51164"/>
    <w:rsid w:val="00A518E7"/>
    <w:rsid w:val="00A51E9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BE"/>
    <w:rsid w:val="00A62BD6"/>
    <w:rsid w:val="00A63018"/>
    <w:rsid w:val="00A63106"/>
    <w:rsid w:val="00A63BE2"/>
    <w:rsid w:val="00A65185"/>
    <w:rsid w:val="00A65504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5C1"/>
    <w:rsid w:val="00A740A4"/>
    <w:rsid w:val="00A74256"/>
    <w:rsid w:val="00A74728"/>
    <w:rsid w:val="00A7548D"/>
    <w:rsid w:val="00A75780"/>
    <w:rsid w:val="00A75EE9"/>
    <w:rsid w:val="00A769FE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695"/>
    <w:rsid w:val="00A87765"/>
    <w:rsid w:val="00A910D0"/>
    <w:rsid w:val="00A911BE"/>
    <w:rsid w:val="00A9135A"/>
    <w:rsid w:val="00A9151D"/>
    <w:rsid w:val="00A9239D"/>
    <w:rsid w:val="00A932FA"/>
    <w:rsid w:val="00A93823"/>
    <w:rsid w:val="00A93AE1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2737"/>
    <w:rsid w:val="00AA278F"/>
    <w:rsid w:val="00AA39B3"/>
    <w:rsid w:val="00AA3D55"/>
    <w:rsid w:val="00AA3E48"/>
    <w:rsid w:val="00AA45CC"/>
    <w:rsid w:val="00AA467F"/>
    <w:rsid w:val="00AA4BB0"/>
    <w:rsid w:val="00AA5056"/>
    <w:rsid w:val="00AA56BC"/>
    <w:rsid w:val="00AA59FE"/>
    <w:rsid w:val="00AA6748"/>
    <w:rsid w:val="00AA6ED6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5E6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AE5"/>
    <w:rsid w:val="00AC2B47"/>
    <w:rsid w:val="00AC2CA9"/>
    <w:rsid w:val="00AC2DF0"/>
    <w:rsid w:val="00AC3250"/>
    <w:rsid w:val="00AC3610"/>
    <w:rsid w:val="00AC454F"/>
    <w:rsid w:val="00AC4CC0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461D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20D"/>
    <w:rsid w:val="00AE3A61"/>
    <w:rsid w:val="00AE3B80"/>
    <w:rsid w:val="00AE4000"/>
    <w:rsid w:val="00AE424E"/>
    <w:rsid w:val="00AE463D"/>
    <w:rsid w:val="00AE5887"/>
    <w:rsid w:val="00AE5A82"/>
    <w:rsid w:val="00AE6C90"/>
    <w:rsid w:val="00AE7618"/>
    <w:rsid w:val="00AE7ACE"/>
    <w:rsid w:val="00AF0571"/>
    <w:rsid w:val="00AF05DF"/>
    <w:rsid w:val="00AF110D"/>
    <w:rsid w:val="00AF1556"/>
    <w:rsid w:val="00AF262E"/>
    <w:rsid w:val="00AF279B"/>
    <w:rsid w:val="00AF2B1C"/>
    <w:rsid w:val="00AF2E70"/>
    <w:rsid w:val="00AF3178"/>
    <w:rsid w:val="00AF4FBD"/>
    <w:rsid w:val="00AF4FFB"/>
    <w:rsid w:val="00AF5202"/>
    <w:rsid w:val="00AF52F5"/>
    <w:rsid w:val="00AF59D6"/>
    <w:rsid w:val="00AF63A5"/>
    <w:rsid w:val="00AF7312"/>
    <w:rsid w:val="00AF789B"/>
    <w:rsid w:val="00B015CE"/>
    <w:rsid w:val="00B0201C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404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319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313A"/>
    <w:rsid w:val="00B3338F"/>
    <w:rsid w:val="00B333FC"/>
    <w:rsid w:val="00B335D2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04E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A04"/>
    <w:rsid w:val="00B422F4"/>
    <w:rsid w:val="00B423AE"/>
    <w:rsid w:val="00B4256C"/>
    <w:rsid w:val="00B4293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DCE"/>
    <w:rsid w:val="00B55061"/>
    <w:rsid w:val="00B5558C"/>
    <w:rsid w:val="00B55C17"/>
    <w:rsid w:val="00B5606C"/>
    <w:rsid w:val="00B57268"/>
    <w:rsid w:val="00B57C1B"/>
    <w:rsid w:val="00B57C38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8C5"/>
    <w:rsid w:val="00B75D12"/>
    <w:rsid w:val="00B76E20"/>
    <w:rsid w:val="00B76F1C"/>
    <w:rsid w:val="00B77BD1"/>
    <w:rsid w:val="00B800A4"/>
    <w:rsid w:val="00B80AB5"/>
    <w:rsid w:val="00B80F5D"/>
    <w:rsid w:val="00B819A4"/>
    <w:rsid w:val="00B819B6"/>
    <w:rsid w:val="00B81DBF"/>
    <w:rsid w:val="00B81EAC"/>
    <w:rsid w:val="00B8254C"/>
    <w:rsid w:val="00B8271A"/>
    <w:rsid w:val="00B83031"/>
    <w:rsid w:val="00B83405"/>
    <w:rsid w:val="00B83748"/>
    <w:rsid w:val="00B84132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D57"/>
    <w:rsid w:val="00B97AF6"/>
    <w:rsid w:val="00B97E3F"/>
    <w:rsid w:val="00BA043D"/>
    <w:rsid w:val="00BA273D"/>
    <w:rsid w:val="00BA3591"/>
    <w:rsid w:val="00BA41F7"/>
    <w:rsid w:val="00BA44AB"/>
    <w:rsid w:val="00BA47F4"/>
    <w:rsid w:val="00BA482D"/>
    <w:rsid w:val="00BA4A40"/>
    <w:rsid w:val="00BA4FEA"/>
    <w:rsid w:val="00BA50F9"/>
    <w:rsid w:val="00BA56BC"/>
    <w:rsid w:val="00BA5937"/>
    <w:rsid w:val="00BA5A2D"/>
    <w:rsid w:val="00BA5CD4"/>
    <w:rsid w:val="00BA5F8A"/>
    <w:rsid w:val="00BA68E6"/>
    <w:rsid w:val="00BA6D50"/>
    <w:rsid w:val="00BA6D5E"/>
    <w:rsid w:val="00BA6D70"/>
    <w:rsid w:val="00BA78AD"/>
    <w:rsid w:val="00BB0BD7"/>
    <w:rsid w:val="00BB0BEE"/>
    <w:rsid w:val="00BB12E6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EAB"/>
    <w:rsid w:val="00BB5ECA"/>
    <w:rsid w:val="00BB64EA"/>
    <w:rsid w:val="00BB69EE"/>
    <w:rsid w:val="00BB6F52"/>
    <w:rsid w:val="00BB796A"/>
    <w:rsid w:val="00BB7BB4"/>
    <w:rsid w:val="00BC00E0"/>
    <w:rsid w:val="00BC0A28"/>
    <w:rsid w:val="00BC0B6C"/>
    <w:rsid w:val="00BC0CE9"/>
    <w:rsid w:val="00BC111A"/>
    <w:rsid w:val="00BC111F"/>
    <w:rsid w:val="00BC14B2"/>
    <w:rsid w:val="00BC173C"/>
    <w:rsid w:val="00BC3181"/>
    <w:rsid w:val="00BC3520"/>
    <w:rsid w:val="00BC3E42"/>
    <w:rsid w:val="00BC4D92"/>
    <w:rsid w:val="00BC5D8A"/>
    <w:rsid w:val="00BC67BD"/>
    <w:rsid w:val="00BC6C81"/>
    <w:rsid w:val="00BC6E3B"/>
    <w:rsid w:val="00BC6F94"/>
    <w:rsid w:val="00BC7888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249"/>
    <w:rsid w:val="00BD7FCB"/>
    <w:rsid w:val="00BE05B9"/>
    <w:rsid w:val="00BE12E6"/>
    <w:rsid w:val="00BE1A2F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EC"/>
    <w:rsid w:val="00BF0B25"/>
    <w:rsid w:val="00BF1939"/>
    <w:rsid w:val="00BF1CB0"/>
    <w:rsid w:val="00BF2091"/>
    <w:rsid w:val="00BF2F39"/>
    <w:rsid w:val="00BF3204"/>
    <w:rsid w:val="00BF498C"/>
    <w:rsid w:val="00BF4D8A"/>
    <w:rsid w:val="00BF4F90"/>
    <w:rsid w:val="00BF5E11"/>
    <w:rsid w:val="00BF6CC5"/>
    <w:rsid w:val="00BF6D26"/>
    <w:rsid w:val="00BF6E2E"/>
    <w:rsid w:val="00BF77F7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E4C"/>
    <w:rsid w:val="00C0721A"/>
    <w:rsid w:val="00C07B28"/>
    <w:rsid w:val="00C106B8"/>
    <w:rsid w:val="00C10A7A"/>
    <w:rsid w:val="00C11069"/>
    <w:rsid w:val="00C11522"/>
    <w:rsid w:val="00C11C50"/>
    <w:rsid w:val="00C11FD0"/>
    <w:rsid w:val="00C12986"/>
    <w:rsid w:val="00C1364C"/>
    <w:rsid w:val="00C136D4"/>
    <w:rsid w:val="00C137C2"/>
    <w:rsid w:val="00C146C3"/>
    <w:rsid w:val="00C1470C"/>
    <w:rsid w:val="00C14B31"/>
    <w:rsid w:val="00C14F85"/>
    <w:rsid w:val="00C151F2"/>
    <w:rsid w:val="00C15B37"/>
    <w:rsid w:val="00C15C8E"/>
    <w:rsid w:val="00C15F38"/>
    <w:rsid w:val="00C169C9"/>
    <w:rsid w:val="00C16E6C"/>
    <w:rsid w:val="00C17140"/>
    <w:rsid w:val="00C17430"/>
    <w:rsid w:val="00C17552"/>
    <w:rsid w:val="00C17F9B"/>
    <w:rsid w:val="00C203D3"/>
    <w:rsid w:val="00C20A33"/>
    <w:rsid w:val="00C21D50"/>
    <w:rsid w:val="00C2220A"/>
    <w:rsid w:val="00C228B4"/>
    <w:rsid w:val="00C228ED"/>
    <w:rsid w:val="00C23427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03A"/>
    <w:rsid w:val="00C442AB"/>
    <w:rsid w:val="00C45209"/>
    <w:rsid w:val="00C45B40"/>
    <w:rsid w:val="00C45C17"/>
    <w:rsid w:val="00C46BA3"/>
    <w:rsid w:val="00C46E81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5C68"/>
    <w:rsid w:val="00C56284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B9F"/>
    <w:rsid w:val="00C62E27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68A"/>
    <w:rsid w:val="00C67B1D"/>
    <w:rsid w:val="00C67FBB"/>
    <w:rsid w:val="00C70757"/>
    <w:rsid w:val="00C7075B"/>
    <w:rsid w:val="00C707DC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45C3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57A"/>
    <w:rsid w:val="00C92C3B"/>
    <w:rsid w:val="00C92D93"/>
    <w:rsid w:val="00C92F6D"/>
    <w:rsid w:val="00C936AD"/>
    <w:rsid w:val="00C9371E"/>
    <w:rsid w:val="00C942AC"/>
    <w:rsid w:val="00C9462D"/>
    <w:rsid w:val="00C947A3"/>
    <w:rsid w:val="00C9566F"/>
    <w:rsid w:val="00C95C5B"/>
    <w:rsid w:val="00C95DC4"/>
    <w:rsid w:val="00C96C81"/>
    <w:rsid w:val="00C96E36"/>
    <w:rsid w:val="00C97467"/>
    <w:rsid w:val="00C97C4D"/>
    <w:rsid w:val="00C97EFE"/>
    <w:rsid w:val="00CA04DC"/>
    <w:rsid w:val="00CA0B3E"/>
    <w:rsid w:val="00CA1256"/>
    <w:rsid w:val="00CA262F"/>
    <w:rsid w:val="00CA2AF0"/>
    <w:rsid w:val="00CA355E"/>
    <w:rsid w:val="00CA3B0B"/>
    <w:rsid w:val="00CA41DA"/>
    <w:rsid w:val="00CA468A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C9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A42"/>
    <w:rsid w:val="00CB4A52"/>
    <w:rsid w:val="00CB766E"/>
    <w:rsid w:val="00CB7F84"/>
    <w:rsid w:val="00CC05E7"/>
    <w:rsid w:val="00CC06B2"/>
    <w:rsid w:val="00CC0C8D"/>
    <w:rsid w:val="00CC0ECB"/>
    <w:rsid w:val="00CC10ED"/>
    <w:rsid w:val="00CC15DE"/>
    <w:rsid w:val="00CC1F2F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D12"/>
    <w:rsid w:val="00CD444F"/>
    <w:rsid w:val="00CD55F2"/>
    <w:rsid w:val="00CD56C7"/>
    <w:rsid w:val="00CD57D5"/>
    <w:rsid w:val="00CD6EA9"/>
    <w:rsid w:val="00CD78B4"/>
    <w:rsid w:val="00CE041A"/>
    <w:rsid w:val="00CE0515"/>
    <w:rsid w:val="00CE19E6"/>
    <w:rsid w:val="00CE1B7F"/>
    <w:rsid w:val="00CE1DD7"/>
    <w:rsid w:val="00CE25C4"/>
    <w:rsid w:val="00CE2D63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6DF8"/>
    <w:rsid w:val="00CE7EEA"/>
    <w:rsid w:val="00CF0464"/>
    <w:rsid w:val="00CF1A17"/>
    <w:rsid w:val="00CF1A43"/>
    <w:rsid w:val="00CF1E03"/>
    <w:rsid w:val="00CF2445"/>
    <w:rsid w:val="00CF2864"/>
    <w:rsid w:val="00CF3950"/>
    <w:rsid w:val="00CF5063"/>
    <w:rsid w:val="00CF5C03"/>
    <w:rsid w:val="00CF5F9F"/>
    <w:rsid w:val="00CF6098"/>
    <w:rsid w:val="00CF623E"/>
    <w:rsid w:val="00CF6C26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B27"/>
    <w:rsid w:val="00D02CE7"/>
    <w:rsid w:val="00D04385"/>
    <w:rsid w:val="00D04A77"/>
    <w:rsid w:val="00D04F65"/>
    <w:rsid w:val="00D05BF6"/>
    <w:rsid w:val="00D05CB4"/>
    <w:rsid w:val="00D05D81"/>
    <w:rsid w:val="00D05DB4"/>
    <w:rsid w:val="00D060D6"/>
    <w:rsid w:val="00D0616A"/>
    <w:rsid w:val="00D06690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50CD"/>
    <w:rsid w:val="00D15BB4"/>
    <w:rsid w:val="00D1732E"/>
    <w:rsid w:val="00D17ADC"/>
    <w:rsid w:val="00D17C77"/>
    <w:rsid w:val="00D20345"/>
    <w:rsid w:val="00D20A99"/>
    <w:rsid w:val="00D20D0B"/>
    <w:rsid w:val="00D21F0D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24D8"/>
    <w:rsid w:val="00D332AF"/>
    <w:rsid w:val="00D33A8D"/>
    <w:rsid w:val="00D33CA1"/>
    <w:rsid w:val="00D343DF"/>
    <w:rsid w:val="00D36D46"/>
    <w:rsid w:val="00D36E0A"/>
    <w:rsid w:val="00D40592"/>
    <w:rsid w:val="00D40E9D"/>
    <w:rsid w:val="00D41AF7"/>
    <w:rsid w:val="00D4243D"/>
    <w:rsid w:val="00D425DF"/>
    <w:rsid w:val="00D427E3"/>
    <w:rsid w:val="00D42EA8"/>
    <w:rsid w:val="00D4366B"/>
    <w:rsid w:val="00D43BD9"/>
    <w:rsid w:val="00D446D5"/>
    <w:rsid w:val="00D4532B"/>
    <w:rsid w:val="00D45692"/>
    <w:rsid w:val="00D45F7E"/>
    <w:rsid w:val="00D4737F"/>
    <w:rsid w:val="00D47C15"/>
    <w:rsid w:val="00D500FE"/>
    <w:rsid w:val="00D505CA"/>
    <w:rsid w:val="00D50ACE"/>
    <w:rsid w:val="00D51785"/>
    <w:rsid w:val="00D51AD6"/>
    <w:rsid w:val="00D52D84"/>
    <w:rsid w:val="00D53736"/>
    <w:rsid w:val="00D53833"/>
    <w:rsid w:val="00D5401B"/>
    <w:rsid w:val="00D5403B"/>
    <w:rsid w:val="00D54B80"/>
    <w:rsid w:val="00D54E5F"/>
    <w:rsid w:val="00D55B2C"/>
    <w:rsid w:val="00D5608E"/>
    <w:rsid w:val="00D56381"/>
    <w:rsid w:val="00D56987"/>
    <w:rsid w:val="00D57238"/>
    <w:rsid w:val="00D577C6"/>
    <w:rsid w:val="00D578FC"/>
    <w:rsid w:val="00D57D11"/>
    <w:rsid w:val="00D60CA1"/>
    <w:rsid w:val="00D60CF6"/>
    <w:rsid w:val="00D624B9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5979"/>
    <w:rsid w:val="00D969CB"/>
    <w:rsid w:val="00D96D8A"/>
    <w:rsid w:val="00D97B10"/>
    <w:rsid w:val="00DA018F"/>
    <w:rsid w:val="00DA0238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778"/>
    <w:rsid w:val="00DB5B77"/>
    <w:rsid w:val="00DB60B4"/>
    <w:rsid w:val="00DB680E"/>
    <w:rsid w:val="00DB6AFA"/>
    <w:rsid w:val="00DB6CE0"/>
    <w:rsid w:val="00DB7EF5"/>
    <w:rsid w:val="00DB7FD2"/>
    <w:rsid w:val="00DC0AF0"/>
    <w:rsid w:val="00DC0C59"/>
    <w:rsid w:val="00DC0C62"/>
    <w:rsid w:val="00DC0C6C"/>
    <w:rsid w:val="00DC0E55"/>
    <w:rsid w:val="00DC1193"/>
    <w:rsid w:val="00DC1A57"/>
    <w:rsid w:val="00DC1F1F"/>
    <w:rsid w:val="00DC32C5"/>
    <w:rsid w:val="00DC3816"/>
    <w:rsid w:val="00DC3BFC"/>
    <w:rsid w:val="00DC4270"/>
    <w:rsid w:val="00DC449D"/>
    <w:rsid w:val="00DC4A1B"/>
    <w:rsid w:val="00DC4CCD"/>
    <w:rsid w:val="00DC4D51"/>
    <w:rsid w:val="00DC5090"/>
    <w:rsid w:val="00DC5274"/>
    <w:rsid w:val="00DC58AC"/>
    <w:rsid w:val="00DC5C91"/>
    <w:rsid w:val="00DC73C1"/>
    <w:rsid w:val="00DD016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226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162F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B4F"/>
    <w:rsid w:val="00DF0D78"/>
    <w:rsid w:val="00DF131D"/>
    <w:rsid w:val="00DF19C9"/>
    <w:rsid w:val="00DF2105"/>
    <w:rsid w:val="00DF28B5"/>
    <w:rsid w:val="00DF2D10"/>
    <w:rsid w:val="00DF4C71"/>
    <w:rsid w:val="00DF5943"/>
    <w:rsid w:val="00DF6196"/>
    <w:rsid w:val="00DF62FF"/>
    <w:rsid w:val="00DF6540"/>
    <w:rsid w:val="00DF66EA"/>
    <w:rsid w:val="00DF73CC"/>
    <w:rsid w:val="00DF7A0E"/>
    <w:rsid w:val="00E00F6B"/>
    <w:rsid w:val="00E01736"/>
    <w:rsid w:val="00E01DE7"/>
    <w:rsid w:val="00E030C6"/>
    <w:rsid w:val="00E03191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D80"/>
    <w:rsid w:val="00E07F93"/>
    <w:rsid w:val="00E10A92"/>
    <w:rsid w:val="00E11528"/>
    <w:rsid w:val="00E11FB4"/>
    <w:rsid w:val="00E12A55"/>
    <w:rsid w:val="00E149AC"/>
    <w:rsid w:val="00E149FE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8D3"/>
    <w:rsid w:val="00E2710E"/>
    <w:rsid w:val="00E27679"/>
    <w:rsid w:val="00E27867"/>
    <w:rsid w:val="00E30168"/>
    <w:rsid w:val="00E304B5"/>
    <w:rsid w:val="00E30567"/>
    <w:rsid w:val="00E30ECF"/>
    <w:rsid w:val="00E312BA"/>
    <w:rsid w:val="00E319EB"/>
    <w:rsid w:val="00E332FE"/>
    <w:rsid w:val="00E33CA2"/>
    <w:rsid w:val="00E33F32"/>
    <w:rsid w:val="00E34E34"/>
    <w:rsid w:val="00E34E89"/>
    <w:rsid w:val="00E34FC4"/>
    <w:rsid w:val="00E353AD"/>
    <w:rsid w:val="00E35480"/>
    <w:rsid w:val="00E36B87"/>
    <w:rsid w:val="00E4027E"/>
    <w:rsid w:val="00E425A6"/>
    <w:rsid w:val="00E42919"/>
    <w:rsid w:val="00E4305B"/>
    <w:rsid w:val="00E43060"/>
    <w:rsid w:val="00E43073"/>
    <w:rsid w:val="00E4470F"/>
    <w:rsid w:val="00E46586"/>
    <w:rsid w:val="00E468E9"/>
    <w:rsid w:val="00E46F34"/>
    <w:rsid w:val="00E47337"/>
    <w:rsid w:val="00E47F72"/>
    <w:rsid w:val="00E47FBC"/>
    <w:rsid w:val="00E502F7"/>
    <w:rsid w:val="00E5040A"/>
    <w:rsid w:val="00E50AA3"/>
    <w:rsid w:val="00E50AE3"/>
    <w:rsid w:val="00E51416"/>
    <w:rsid w:val="00E51459"/>
    <w:rsid w:val="00E51F88"/>
    <w:rsid w:val="00E521B9"/>
    <w:rsid w:val="00E53BE2"/>
    <w:rsid w:val="00E54D21"/>
    <w:rsid w:val="00E55300"/>
    <w:rsid w:val="00E56ABD"/>
    <w:rsid w:val="00E57242"/>
    <w:rsid w:val="00E6080F"/>
    <w:rsid w:val="00E60F0B"/>
    <w:rsid w:val="00E60F50"/>
    <w:rsid w:val="00E62196"/>
    <w:rsid w:val="00E623AB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8D4"/>
    <w:rsid w:val="00E67172"/>
    <w:rsid w:val="00E672B6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4DA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9EB"/>
    <w:rsid w:val="00E86C3E"/>
    <w:rsid w:val="00E87C3C"/>
    <w:rsid w:val="00E87FCB"/>
    <w:rsid w:val="00E90533"/>
    <w:rsid w:val="00E90CB6"/>
    <w:rsid w:val="00E90CE3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5E8E"/>
    <w:rsid w:val="00E964DC"/>
    <w:rsid w:val="00E96FB4"/>
    <w:rsid w:val="00E973AE"/>
    <w:rsid w:val="00E9767C"/>
    <w:rsid w:val="00E97946"/>
    <w:rsid w:val="00E97F96"/>
    <w:rsid w:val="00EA0659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50E"/>
    <w:rsid w:val="00EA7847"/>
    <w:rsid w:val="00EA7A5B"/>
    <w:rsid w:val="00EB08FD"/>
    <w:rsid w:val="00EB0DB8"/>
    <w:rsid w:val="00EB1174"/>
    <w:rsid w:val="00EB19F4"/>
    <w:rsid w:val="00EB20AD"/>
    <w:rsid w:val="00EB263A"/>
    <w:rsid w:val="00EB2A2D"/>
    <w:rsid w:val="00EB3437"/>
    <w:rsid w:val="00EB4721"/>
    <w:rsid w:val="00EB4D80"/>
    <w:rsid w:val="00EB51C5"/>
    <w:rsid w:val="00EB55AE"/>
    <w:rsid w:val="00EB5FB3"/>
    <w:rsid w:val="00EB65D0"/>
    <w:rsid w:val="00EB6C2F"/>
    <w:rsid w:val="00EB6E4C"/>
    <w:rsid w:val="00EB6EFB"/>
    <w:rsid w:val="00EB785D"/>
    <w:rsid w:val="00EB7A39"/>
    <w:rsid w:val="00EC0A55"/>
    <w:rsid w:val="00EC0B79"/>
    <w:rsid w:val="00EC0F85"/>
    <w:rsid w:val="00EC1E3F"/>
    <w:rsid w:val="00EC2B50"/>
    <w:rsid w:val="00EC3592"/>
    <w:rsid w:val="00EC3EF5"/>
    <w:rsid w:val="00EC454C"/>
    <w:rsid w:val="00EC4A0D"/>
    <w:rsid w:val="00EC4B4D"/>
    <w:rsid w:val="00EC4DFA"/>
    <w:rsid w:val="00EC5327"/>
    <w:rsid w:val="00EC5EEA"/>
    <w:rsid w:val="00EC62CE"/>
    <w:rsid w:val="00EC6410"/>
    <w:rsid w:val="00EC6544"/>
    <w:rsid w:val="00EC6C1A"/>
    <w:rsid w:val="00EC7137"/>
    <w:rsid w:val="00EC7AA2"/>
    <w:rsid w:val="00ED0313"/>
    <w:rsid w:val="00ED0375"/>
    <w:rsid w:val="00ED05A2"/>
    <w:rsid w:val="00ED0BFD"/>
    <w:rsid w:val="00ED174E"/>
    <w:rsid w:val="00ED19F1"/>
    <w:rsid w:val="00ED1A88"/>
    <w:rsid w:val="00ED2059"/>
    <w:rsid w:val="00ED288C"/>
    <w:rsid w:val="00ED291D"/>
    <w:rsid w:val="00ED2C26"/>
    <w:rsid w:val="00ED3063"/>
    <w:rsid w:val="00ED53E2"/>
    <w:rsid w:val="00ED57A7"/>
    <w:rsid w:val="00ED5A95"/>
    <w:rsid w:val="00ED638D"/>
    <w:rsid w:val="00ED668F"/>
    <w:rsid w:val="00ED6AE5"/>
    <w:rsid w:val="00ED6F87"/>
    <w:rsid w:val="00ED71A3"/>
    <w:rsid w:val="00EE0695"/>
    <w:rsid w:val="00EE0B31"/>
    <w:rsid w:val="00EE0BB7"/>
    <w:rsid w:val="00EE0E2A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50C"/>
    <w:rsid w:val="00EF498B"/>
    <w:rsid w:val="00EF54BD"/>
    <w:rsid w:val="00EF5592"/>
    <w:rsid w:val="00EF5A78"/>
    <w:rsid w:val="00EF6413"/>
    <w:rsid w:val="00EF6A80"/>
    <w:rsid w:val="00EF73BC"/>
    <w:rsid w:val="00EF771D"/>
    <w:rsid w:val="00EF7CE8"/>
    <w:rsid w:val="00F00102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DD2"/>
    <w:rsid w:val="00F05F16"/>
    <w:rsid w:val="00F06AAF"/>
    <w:rsid w:val="00F077CB"/>
    <w:rsid w:val="00F10930"/>
    <w:rsid w:val="00F11134"/>
    <w:rsid w:val="00F11CC2"/>
    <w:rsid w:val="00F11D8E"/>
    <w:rsid w:val="00F1258F"/>
    <w:rsid w:val="00F125C8"/>
    <w:rsid w:val="00F1386C"/>
    <w:rsid w:val="00F13EAE"/>
    <w:rsid w:val="00F14311"/>
    <w:rsid w:val="00F15019"/>
    <w:rsid w:val="00F2086F"/>
    <w:rsid w:val="00F20F09"/>
    <w:rsid w:val="00F23C6F"/>
    <w:rsid w:val="00F23D6D"/>
    <w:rsid w:val="00F23DBC"/>
    <w:rsid w:val="00F24ACD"/>
    <w:rsid w:val="00F255ED"/>
    <w:rsid w:val="00F2581B"/>
    <w:rsid w:val="00F26035"/>
    <w:rsid w:val="00F2613D"/>
    <w:rsid w:val="00F26196"/>
    <w:rsid w:val="00F262AA"/>
    <w:rsid w:val="00F274C1"/>
    <w:rsid w:val="00F275C4"/>
    <w:rsid w:val="00F30426"/>
    <w:rsid w:val="00F31DBE"/>
    <w:rsid w:val="00F3312A"/>
    <w:rsid w:val="00F341D5"/>
    <w:rsid w:val="00F344CE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0521"/>
    <w:rsid w:val="00F5062D"/>
    <w:rsid w:val="00F51588"/>
    <w:rsid w:val="00F52647"/>
    <w:rsid w:val="00F52B78"/>
    <w:rsid w:val="00F53A22"/>
    <w:rsid w:val="00F54218"/>
    <w:rsid w:val="00F54736"/>
    <w:rsid w:val="00F548CF"/>
    <w:rsid w:val="00F5527B"/>
    <w:rsid w:val="00F55C79"/>
    <w:rsid w:val="00F560E7"/>
    <w:rsid w:val="00F56FC7"/>
    <w:rsid w:val="00F57662"/>
    <w:rsid w:val="00F607A2"/>
    <w:rsid w:val="00F60BCD"/>
    <w:rsid w:val="00F6143D"/>
    <w:rsid w:val="00F61453"/>
    <w:rsid w:val="00F619B6"/>
    <w:rsid w:val="00F61DC2"/>
    <w:rsid w:val="00F6281E"/>
    <w:rsid w:val="00F62CB4"/>
    <w:rsid w:val="00F64068"/>
    <w:rsid w:val="00F64084"/>
    <w:rsid w:val="00F6423F"/>
    <w:rsid w:val="00F64C90"/>
    <w:rsid w:val="00F65259"/>
    <w:rsid w:val="00F66360"/>
    <w:rsid w:val="00F663A3"/>
    <w:rsid w:val="00F66974"/>
    <w:rsid w:val="00F66AA2"/>
    <w:rsid w:val="00F67277"/>
    <w:rsid w:val="00F67BAC"/>
    <w:rsid w:val="00F70470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77972"/>
    <w:rsid w:val="00F80695"/>
    <w:rsid w:val="00F80806"/>
    <w:rsid w:val="00F80B2E"/>
    <w:rsid w:val="00F80B4A"/>
    <w:rsid w:val="00F810F5"/>
    <w:rsid w:val="00F811B9"/>
    <w:rsid w:val="00F826BF"/>
    <w:rsid w:val="00F8287E"/>
    <w:rsid w:val="00F82BD2"/>
    <w:rsid w:val="00F83CF2"/>
    <w:rsid w:val="00F840A0"/>
    <w:rsid w:val="00F844B7"/>
    <w:rsid w:val="00F84757"/>
    <w:rsid w:val="00F84B55"/>
    <w:rsid w:val="00F84E18"/>
    <w:rsid w:val="00F85317"/>
    <w:rsid w:val="00F856DE"/>
    <w:rsid w:val="00F85AE5"/>
    <w:rsid w:val="00F85BDC"/>
    <w:rsid w:val="00F85D97"/>
    <w:rsid w:val="00F85E75"/>
    <w:rsid w:val="00F85FB0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7E3"/>
    <w:rsid w:val="00FB1EEF"/>
    <w:rsid w:val="00FB263A"/>
    <w:rsid w:val="00FB2725"/>
    <w:rsid w:val="00FB2DC8"/>
    <w:rsid w:val="00FB3170"/>
    <w:rsid w:val="00FB31EB"/>
    <w:rsid w:val="00FB31ED"/>
    <w:rsid w:val="00FB3665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9C1"/>
    <w:rsid w:val="00FC1147"/>
    <w:rsid w:val="00FC1212"/>
    <w:rsid w:val="00FC1339"/>
    <w:rsid w:val="00FC1A5A"/>
    <w:rsid w:val="00FC1BEF"/>
    <w:rsid w:val="00FC2B3B"/>
    <w:rsid w:val="00FC3118"/>
    <w:rsid w:val="00FC35E1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0F45"/>
    <w:rsid w:val="00FD1782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417"/>
    <w:rsid w:val="00FE0789"/>
    <w:rsid w:val="00FE0A8D"/>
    <w:rsid w:val="00FE1644"/>
    <w:rsid w:val="00FE1D17"/>
    <w:rsid w:val="00FE1FF9"/>
    <w:rsid w:val="00FE2959"/>
    <w:rsid w:val="00FE2B80"/>
    <w:rsid w:val="00FE38EB"/>
    <w:rsid w:val="00FE4B48"/>
    <w:rsid w:val="00FE4F5F"/>
    <w:rsid w:val="00FE5AC3"/>
    <w:rsid w:val="00FE69E4"/>
    <w:rsid w:val="00FE7A61"/>
    <w:rsid w:val="00FE7EC6"/>
    <w:rsid w:val="00FE7F03"/>
    <w:rsid w:val="00FF1154"/>
    <w:rsid w:val="00FF15F0"/>
    <w:rsid w:val="00FF1657"/>
    <w:rsid w:val="00FF19A5"/>
    <w:rsid w:val="00FF20C8"/>
    <w:rsid w:val="00FF219F"/>
    <w:rsid w:val="00FF2C79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8C73CA6"/>
    <w:rsid w:val="09D27AB1"/>
    <w:rsid w:val="0A31A382"/>
    <w:rsid w:val="0B57A4EC"/>
    <w:rsid w:val="0BB28619"/>
    <w:rsid w:val="0D744134"/>
    <w:rsid w:val="0DC86A47"/>
    <w:rsid w:val="0E8AD3D9"/>
    <w:rsid w:val="10267552"/>
    <w:rsid w:val="1141E5BB"/>
    <w:rsid w:val="12BD4793"/>
    <w:rsid w:val="12D9A3B2"/>
    <w:rsid w:val="12EF4AA9"/>
    <w:rsid w:val="13DAD798"/>
    <w:rsid w:val="161DD9B7"/>
    <w:rsid w:val="1635968C"/>
    <w:rsid w:val="170D00F4"/>
    <w:rsid w:val="173633A0"/>
    <w:rsid w:val="179BD63E"/>
    <w:rsid w:val="18DC06A6"/>
    <w:rsid w:val="19475D09"/>
    <w:rsid w:val="1A1EF8AA"/>
    <w:rsid w:val="1B588DBC"/>
    <w:rsid w:val="1DC2F367"/>
    <w:rsid w:val="1FD75733"/>
    <w:rsid w:val="211B3C5E"/>
    <w:rsid w:val="213C6BD0"/>
    <w:rsid w:val="2516BDCC"/>
    <w:rsid w:val="287F8C3E"/>
    <w:rsid w:val="28B41CF1"/>
    <w:rsid w:val="2B0893CD"/>
    <w:rsid w:val="2C3F5476"/>
    <w:rsid w:val="2D079929"/>
    <w:rsid w:val="2D174FD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9575E5E"/>
    <w:rsid w:val="3BA67A66"/>
    <w:rsid w:val="3BE0C06B"/>
    <w:rsid w:val="3C547C21"/>
    <w:rsid w:val="3FD02BBF"/>
    <w:rsid w:val="41E0F202"/>
    <w:rsid w:val="43D7E3A8"/>
    <w:rsid w:val="43E3D4B1"/>
    <w:rsid w:val="43ED5895"/>
    <w:rsid w:val="44355BCB"/>
    <w:rsid w:val="4666F9E4"/>
    <w:rsid w:val="46A38C0A"/>
    <w:rsid w:val="4714FB9F"/>
    <w:rsid w:val="480CF768"/>
    <w:rsid w:val="484C30E4"/>
    <w:rsid w:val="48DF8FEA"/>
    <w:rsid w:val="4A070DFA"/>
    <w:rsid w:val="4AE26841"/>
    <w:rsid w:val="4C351E66"/>
    <w:rsid w:val="4C89498D"/>
    <w:rsid w:val="4D90637F"/>
    <w:rsid w:val="4DA5BA86"/>
    <w:rsid w:val="4E69EC6D"/>
    <w:rsid w:val="517A83FA"/>
    <w:rsid w:val="52A79CA1"/>
    <w:rsid w:val="54198BBD"/>
    <w:rsid w:val="55041F5B"/>
    <w:rsid w:val="566B072A"/>
    <w:rsid w:val="56A1645C"/>
    <w:rsid w:val="56C1187E"/>
    <w:rsid w:val="57B9F64B"/>
    <w:rsid w:val="5939AE84"/>
    <w:rsid w:val="59C92B0D"/>
    <w:rsid w:val="5C5A1777"/>
    <w:rsid w:val="5CAE4B49"/>
    <w:rsid w:val="5D80F859"/>
    <w:rsid w:val="5E8CB247"/>
    <w:rsid w:val="61CEAD4C"/>
    <w:rsid w:val="61F9E561"/>
    <w:rsid w:val="6294800A"/>
    <w:rsid w:val="635CC82D"/>
    <w:rsid w:val="6469C1D9"/>
    <w:rsid w:val="6482ECF0"/>
    <w:rsid w:val="64C7B342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  <w:rsid w:val="7EED9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2D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6</TotalTime>
  <Pages>5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3.11: Assessment Data</dc:title>
  <dc:subject>Lesson 3.11: Assessment Data</dc:subject>
  <dc:creator>Texas Education Agency</dc:creator>
  <cp:keywords/>
  <dc:description/>
  <cp:lastModifiedBy>White (she/her), Whitney</cp:lastModifiedBy>
  <cp:revision>10</cp:revision>
  <dcterms:created xsi:type="dcterms:W3CDTF">2023-01-24T16:38:00Z</dcterms:created>
  <dcterms:modified xsi:type="dcterms:W3CDTF">2023-08-18T03:58:00Z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