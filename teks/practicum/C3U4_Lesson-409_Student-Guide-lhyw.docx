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263" w14:textId="22A57533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132E925A" w14:textId="0C23EA40" w:rsidR="005F5393" w:rsidRPr="005F5393" w:rsidRDefault="00374B3E" w:rsidP="00A77D50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4.0</w:t>
      </w:r>
      <w:r w:rsidR="008327C0">
        <w:rPr>
          <w:shd w:val="clear" w:color="auto" w:fill="FFFFFF"/>
        </w:rPr>
        <w:t>9</w:t>
      </w:r>
      <w:r>
        <w:rPr>
          <w:shd w:val="clear" w:color="auto" w:fill="FFFFFF"/>
        </w:rPr>
        <w:t xml:space="preserve">: </w:t>
      </w:r>
      <w:r w:rsidR="008327C0">
        <w:t>Curriculum Embedded Supports</w:t>
      </w:r>
    </w:p>
    <w:p w14:paraId="7CB137FF" w14:textId="77777777" w:rsidR="005F5393" w:rsidRDefault="005F5393" w:rsidP="007B1F0B">
      <w:r w:rsidRPr="005F5393">
        <w:t xml:space="preserve">Date: </w:t>
      </w:r>
    </w:p>
    <w:p w14:paraId="35BE1F68" w14:textId="77777777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4FB18B0E" w14:textId="408DD8C7" w:rsidR="00527895" w:rsidRPr="006857E0" w:rsidRDefault="00527895" w:rsidP="00527895">
      <w:pP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t xml:space="preserve">Do you agree or disagree with the quote below? </w:t>
      </w:r>
    </w:p>
    <w:p w14:paraId="23FD381D" w14:textId="69308A46" w:rsidR="00527895" w:rsidRDefault="00527895" w:rsidP="00527895">
      <w:pPr>
        <w:pStyle w:val="Tabletext"/>
      </w:pPr>
    </w:p>
    <w:p w14:paraId="445E8428" w14:textId="38B8FCBE" w:rsidR="00527895" w:rsidRDefault="00527895" w:rsidP="00527895">
      <w:pPr>
        <w:pStyle w:val="Tabletext"/>
      </w:pPr>
      <w:r>
        <w:rPr>
          <w:noProof/>
        </w:rPr>
        <w:drawing>
          <wp:inline distT="0" distB="0" distL="0" distR="0" wp14:anchorId="2D03BD53" wp14:editId="7C1CDDAE">
            <wp:extent cx="3437923" cy="2373926"/>
            <wp:effectExtent l="0" t="0" r="0" b="7620"/>
            <wp:docPr id="2" name="Picture 2" descr="A white board with text that reads, &quot;UDL has taught us that it is the environment, not the students, that need to change.&quot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board with text that reads, &quot;UDL has taught us that it is the environment, not the students, that need to change.&quot;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470" cy="23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4FDB" w14:textId="77777777" w:rsidR="00527895" w:rsidRDefault="00527895" w:rsidP="00527895">
      <w:pPr>
        <w:pStyle w:val="Tabletext"/>
      </w:pPr>
    </w:p>
    <w:p w14:paraId="0258DDEE" w14:textId="56D506A1" w:rsidR="003C711C" w:rsidRDefault="00527895" w:rsidP="00527895">
      <w:pPr>
        <w:pStyle w:val="Tabletext"/>
      </w:pPr>
      <w:r>
        <w:t xml:space="preserve">Why might </w:t>
      </w:r>
      <w:proofErr w:type="gramStart"/>
      <w:r>
        <w:t>some</w:t>
      </w:r>
      <w:proofErr w:type="gramEnd"/>
      <w:r>
        <w:t xml:space="preserve"> teachers find UDL practices to be challenging to implement in the </w:t>
      </w:r>
      <w:r w:rsidR="004D7A05">
        <w:t xml:space="preserve">math </w:t>
      </w:r>
      <w:r>
        <w:t>classroom?</w:t>
      </w:r>
    </w:p>
    <w:p w14:paraId="155F2E97" w14:textId="77777777" w:rsidR="00F44A43" w:rsidRDefault="00F44A43" w:rsidP="00F44A43">
      <w:pPr>
        <w:pStyle w:val="Tabletext"/>
        <w:rPr>
          <w:b/>
          <w:bCs/>
        </w:rPr>
      </w:pPr>
    </w:p>
    <w:p w14:paraId="4E6C5022" w14:textId="77777777" w:rsidR="00FC4207" w:rsidRDefault="00FC4207">
      <w:pPr>
        <w:rPr>
          <w:b/>
          <w:bCs/>
        </w:rPr>
      </w:pPr>
      <w:r>
        <w:rPr>
          <w:b/>
          <w:bCs/>
        </w:rPr>
        <w:br w:type="page"/>
      </w:r>
    </w:p>
    <w:p w14:paraId="17A28002" w14:textId="593B2E4E" w:rsidR="00F44A43" w:rsidRPr="00DB6C26" w:rsidRDefault="00F44A43" w:rsidP="00F44A43">
      <w:pPr>
        <w:pStyle w:val="Tabletext"/>
        <w:rPr>
          <w:b/>
          <w:bCs/>
        </w:rPr>
      </w:pPr>
      <w:r w:rsidRPr="00DB6C26">
        <w:rPr>
          <w:b/>
          <w:bCs/>
        </w:rPr>
        <w:lastRenderedPageBreak/>
        <w:t>Teacher Model Example: Curriculum Embedded Supports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60F2" w14:paraId="5BC20EAF" w14:textId="77777777" w:rsidTr="006160F2">
        <w:tc>
          <w:tcPr>
            <w:tcW w:w="2337" w:type="dxa"/>
            <w:shd w:val="clear" w:color="auto" w:fill="D9D9D9" w:themeFill="background1" w:themeFillShade="D9"/>
          </w:tcPr>
          <w:p w14:paraId="3AE4F5B2" w14:textId="77777777" w:rsidR="006160F2" w:rsidRDefault="006160F2" w:rsidP="00CA355E">
            <w:pPr>
              <w:pStyle w:val="Tabletext"/>
            </w:pPr>
          </w:p>
        </w:tc>
        <w:tc>
          <w:tcPr>
            <w:tcW w:w="2337" w:type="dxa"/>
          </w:tcPr>
          <w:p w14:paraId="7CB28F84" w14:textId="6425F0A4" w:rsidR="006160F2" w:rsidRDefault="006160F2" w:rsidP="00CA355E">
            <w:pPr>
              <w:pStyle w:val="Tabletext"/>
            </w:pPr>
            <w:r>
              <w:t>MM of Engagement</w:t>
            </w:r>
          </w:p>
        </w:tc>
        <w:tc>
          <w:tcPr>
            <w:tcW w:w="2338" w:type="dxa"/>
          </w:tcPr>
          <w:p w14:paraId="6938C3B2" w14:textId="70706A39" w:rsidR="006160F2" w:rsidRDefault="006160F2" w:rsidP="00CA355E">
            <w:pPr>
              <w:pStyle w:val="Tabletext"/>
            </w:pPr>
            <w:r>
              <w:t>MM of Representation</w:t>
            </w:r>
          </w:p>
        </w:tc>
        <w:tc>
          <w:tcPr>
            <w:tcW w:w="2338" w:type="dxa"/>
          </w:tcPr>
          <w:p w14:paraId="41B87089" w14:textId="5B7EB611" w:rsidR="006160F2" w:rsidRDefault="006160F2" w:rsidP="00CA355E">
            <w:pPr>
              <w:pStyle w:val="Tabletext"/>
            </w:pPr>
            <w:r>
              <w:t>MM of Action &amp; Expression</w:t>
            </w:r>
          </w:p>
        </w:tc>
      </w:tr>
      <w:tr w:rsidR="00F44A43" w14:paraId="481693FA" w14:textId="77777777" w:rsidTr="00F44A43">
        <w:tc>
          <w:tcPr>
            <w:tcW w:w="2337" w:type="dxa"/>
          </w:tcPr>
          <w:p w14:paraId="319AC692" w14:textId="7D4CAA27" w:rsidR="00F44A43" w:rsidRDefault="00F44A43" w:rsidP="00CA355E">
            <w:pPr>
              <w:pStyle w:val="Tabletext"/>
            </w:pPr>
            <w:r>
              <w:t>What I Noticed</w:t>
            </w:r>
          </w:p>
        </w:tc>
        <w:tc>
          <w:tcPr>
            <w:tcW w:w="2337" w:type="dxa"/>
          </w:tcPr>
          <w:p w14:paraId="19C092B4" w14:textId="2D034305" w:rsidR="00F44A43" w:rsidRPr="00696F8A" w:rsidRDefault="00F44A43" w:rsidP="00CA355E">
            <w:pPr>
              <w:pStyle w:val="Tabletext"/>
              <w:rPr>
                <w:i/>
                <w:iCs/>
              </w:rPr>
            </w:pPr>
          </w:p>
        </w:tc>
        <w:tc>
          <w:tcPr>
            <w:tcW w:w="2338" w:type="dxa"/>
          </w:tcPr>
          <w:p w14:paraId="0BC8B7B2" w14:textId="2BBDD78F" w:rsidR="00F44A43" w:rsidRPr="00696F8A" w:rsidRDefault="00F44A43" w:rsidP="00CA355E">
            <w:pPr>
              <w:pStyle w:val="Tabletext"/>
              <w:rPr>
                <w:i/>
                <w:iCs/>
              </w:rPr>
            </w:pPr>
          </w:p>
        </w:tc>
        <w:tc>
          <w:tcPr>
            <w:tcW w:w="2338" w:type="dxa"/>
          </w:tcPr>
          <w:p w14:paraId="2E3BD2E6" w14:textId="2687330A" w:rsidR="00F44A43" w:rsidRDefault="00F44A43" w:rsidP="00CA355E">
            <w:pPr>
              <w:pStyle w:val="Tabletext"/>
            </w:pPr>
          </w:p>
        </w:tc>
      </w:tr>
      <w:tr w:rsidR="00F44A43" w14:paraId="78821DC5" w14:textId="77777777" w:rsidTr="00F44A43">
        <w:tc>
          <w:tcPr>
            <w:tcW w:w="2337" w:type="dxa"/>
          </w:tcPr>
          <w:p w14:paraId="2537B02B" w14:textId="0FF311F6" w:rsidR="00F44A43" w:rsidRDefault="006160F2" w:rsidP="00CA355E">
            <w:pPr>
              <w:pStyle w:val="Tabletext"/>
            </w:pPr>
            <w:r>
              <w:t xml:space="preserve">Class </w:t>
            </w:r>
            <w:r w:rsidR="00C55058">
              <w:t>Notes</w:t>
            </w:r>
          </w:p>
        </w:tc>
        <w:tc>
          <w:tcPr>
            <w:tcW w:w="2337" w:type="dxa"/>
          </w:tcPr>
          <w:p w14:paraId="646E2CFF" w14:textId="4A8523A6" w:rsidR="00F44A43" w:rsidRDefault="00F44A43" w:rsidP="00CA355E">
            <w:pPr>
              <w:pStyle w:val="Tabletext"/>
            </w:pPr>
          </w:p>
        </w:tc>
        <w:tc>
          <w:tcPr>
            <w:tcW w:w="2338" w:type="dxa"/>
          </w:tcPr>
          <w:p w14:paraId="71C1287F" w14:textId="2F82DDD6" w:rsidR="00F44A43" w:rsidRDefault="00F44A43" w:rsidP="00CA355E">
            <w:pPr>
              <w:pStyle w:val="Tabletext"/>
            </w:pPr>
          </w:p>
        </w:tc>
        <w:tc>
          <w:tcPr>
            <w:tcW w:w="2338" w:type="dxa"/>
          </w:tcPr>
          <w:p w14:paraId="1A3B85A0" w14:textId="712EE7E3" w:rsidR="00F44A43" w:rsidRDefault="00F44A43" w:rsidP="00CA355E">
            <w:pPr>
              <w:pStyle w:val="Tabletext"/>
            </w:pPr>
          </w:p>
        </w:tc>
      </w:tr>
    </w:tbl>
    <w:p w14:paraId="26469E3F" w14:textId="77777777" w:rsidR="00AD6070" w:rsidRPr="00AD6070" w:rsidRDefault="00AD6070" w:rsidP="00CA355E">
      <w:pPr>
        <w:pStyle w:val="Tabletext"/>
      </w:pPr>
    </w:p>
    <w:p w14:paraId="7A4BE2C9" w14:textId="77777777" w:rsidR="0098414A" w:rsidRDefault="0098414A" w:rsidP="0098414A">
      <w:pPr>
        <w:spacing w:before="120" w:after="120"/>
        <w:rPr>
          <w:b/>
          <w:bCs/>
        </w:rPr>
      </w:pPr>
      <w:r w:rsidRPr="00DC7E3B">
        <w:rPr>
          <w:b/>
          <w:bCs/>
        </w:rPr>
        <w:t>HQIM Analysis</w:t>
      </w:r>
      <w:r>
        <w:rPr>
          <w:b/>
          <w:bCs/>
        </w:rPr>
        <w:t xml:space="preserve"> for UDL Guidelines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315E2" w14:paraId="07373E0B" w14:textId="77777777" w:rsidTr="00856987">
        <w:trPr>
          <w:cantSplit w:val="0"/>
        </w:trPr>
        <w:tc>
          <w:tcPr>
            <w:tcW w:w="9350" w:type="dxa"/>
            <w:gridSpan w:val="2"/>
          </w:tcPr>
          <w:p w14:paraId="7FC016CA" w14:textId="70B56707" w:rsidR="007315E2" w:rsidRDefault="007315E2">
            <w:r>
              <w:t xml:space="preserve">Lesson Title/Grade Level: </w:t>
            </w:r>
          </w:p>
        </w:tc>
      </w:tr>
      <w:tr w:rsidR="007315E2" w14:paraId="5DE7F86A" w14:textId="77777777" w:rsidTr="00856987">
        <w:trPr>
          <w:cantSplit w:val="0"/>
        </w:trPr>
        <w:tc>
          <w:tcPr>
            <w:tcW w:w="1975" w:type="dxa"/>
          </w:tcPr>
          <w:p w14:paraId="6D53ECCE" w14:textId="5BDECC00" w:rsidR="007315E2" w:rsidRDefault="00FF3F49">
            <w:r>
              <w:t>Examples of MM of Engagement</w:t>
            </w:r>
          </w:p>
        </w:tc>
        <w:tc>
          <w:tcPr>
            <w:tcW w:w="7375" w:type="dxa"/>
          </w:tcPr>
          <w:p w14:paraId="47B09F9C" w14:textId="7A3E5B92" w:rsidR="007315E2" w:rsidRDefault="007315E2"/>
        </w:tc>
      </w:tr>
      <w:tr w:rsidR="007315E2" w14:paraId="2077395F" w14:textId="77777777" w:rsidTr="00856987">
        <w:trPr>
          <w:cantSplit w:val="0"/>
        </w:trPr>
        <w:tc>
          <w:tcPr>
            <w:tcW w:w="1975" w:type="dxa"/>
          </w:tcPr>
          <w:p w14:paraId="2731E50F" w14:textId="657C5797" w:rsidR="007315E2" w:rsidRDefault="00FF3F49">
            <w:r>
              <w:t>Examples of MM of Representation</w:t>
            </w:r>
          </w:p>
        </w:tc>
        <w:tc>
          <w:tcPr>
            <w:tcW w:w="7375" w:type="dxa"/>
          </w:tcPr>
          <w:p w14:paraId="402D2F2A" w14:textId="454BDCC3" w:rsidR="007315E2" w:rsidRDefault="007315E2"/>
        </w:tc>
      </w:tr>
      <w:tr w:rsidR="007315E2" w14:paraId="3D012F89" w14:textId="77777777" w:rsidTr="00856987">
        <w:trPr>
          <w:cantSplit w:val="0"/>
        </w:trPr>
        <w:tc>
          <w:tcPr>
            <w:tcW w:w="1975" w:type="dxa"/>
          </w:tcPr>
          <w:p w14:paraId="18E0C68F" w14:textId="6E32B2B4" w:rsidR="007315E2" w:rsidRDefault="00FF3F49">
            <w:r>
              <w:t>Examples of MM of Action &amp; Expression</w:t>
            </w:r>
          </w:p>
        </w:tc>
        <w:tc>
          <w:tcPr>
            <w:tcW w:w="7375" w:type="dxa"/>
          </w:tcPr>
          <w:p w14:paraId="022E15A6" w14:textId="0A60EDE6" w:rsidR="007315E2" w:rsidRDefault="007315E2"/>
        </w:tc>
      </w:tr>
      <w:tr w:rsidR="007315E2" w14:paraId="75DC0DC2" w14:textId="77777777" w:rsidTr="00856987">
        <w:trPr>
          <w:cantSplit w:val="0"/>
        </w:trPr>
        <w:tc>
          <w:tcPr>
            <w:tcW w:w="1975" w:type="dxa"/>
          </w:tcPr>
          <w:p w14:paraId="71897761" w14:textId="319A3DC6" w:rsidR="007315E2" w:rsidRDefault="00856987">
            <w:r>
              <w:t>My Own UDL Suggestions for this Lesson</w:t>
            </w:r>
          </w:p>
        </w:tc>
        <w:tc>
          <w:tcPr>
            <w:tcW w:w="7375" w:type="dxa"/>
          </w:tcPr>
          <w:p w14:paraId="41B5C890" w14:textId="439347DA" w:rsidR="007315E2" w:rsidRDefault="007315E2"/>
        </w:tc>
      </w:tr>
    </w:tbl>
    <w:p w14:paraId="4652FF6A" w14:textId="31B2ACC7" w:rsidR="00983CF9" w:rsidRPr="00983CF9" w:rsidRDefault="00983CF9" w:rsidP="0058336A">
      <w:pPr>
        <w:pStyle w:val="Tabletext"/>
        <w:rPr>
          <w:i/>
          <w:iCs/>
          <w:color w:val="008000"/>
        </w:rPr>
      </w:pPr>
    </w:p>
    <w:sectPr w:rsidR="00983CF9" w:rsidRPr="00983CF9" w:rsidSect="00DC0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05ADB" w14:textId="77777777" w:rsidR="00342453" w:rsidRDefault="00342453" w:rsidP="004C62A0">
      <w:pPr>
        <w:spacing w:after="0" w:line="240" w:lineRule="auto"/>
      </w:pPr>
      <w:r>
        <w:separator/>
      </w:r>
    </w:p>
  </w:endnote>
  <w:endnote w:type="continuationSeparator" w:id="0">
    <w:p w14:paraId="4493FEBD" w14:textId="77777777" w:rsidR="00342453" w:rsidRDefault="00342453" w:rsidP="004C62A0">
      <w:pPr>
        <w:spacing w:after="0" w:line="240" w:lineRule="auto"/>
      </w:pPr>
      <w:r>
        <w:continuationSeparator/>
      </w:r>
    </w:p>
  </w:endnote>
  <w:endnote w:type="continuationNotice" w:id="1">
    <w:p w14:paraId="33DC5896" w14:textId="77777777" w:rsidR="00342453" w:rsidRDefault="003424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29FB5581" w:rsidR="00485163" w:rsidRPr="00106063" w:rsidRDefault="00106063" w:rsidP="0010606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326B7" w14:textId="77777777" w:rsidR="00342453" w:rsidRDefault="00342453" w:rsidP="004C62A0">
      <w:pPr>
        <w:spacing w:after="0" w:line="240" w:lineRule="auto"/>
      </w:pPr>
      <w:r>
        <w:separator/>
      </w:r>
    </w:p>
  </w:footnote>
  <w:footnote w:type="continuationSeparator" w:id="0">
    <w:p w14:paraId="09BD88D9" w14:textId="77777777" w:rsidR="00342453" w:rsidRDefault="00342453" w:rsidP="004C62A0">
      <w:pPr>
        <w:spacing w:after="0" w:line="240" w:lineRule="auto"/>
      </w:pPr>
      <w:r>
        <w:continuationSeparator/>
      </w:r>
    </w:p>
  </w:footnote>
  <w:footnote w:type="continuationNotice" w:id="1">
    <w:p w14:paraId="3E247051" w14:textId="77777777" w:rsidR="00342453" w:rsidRDefault="003424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7C39"/>
    <w:multiLevelType w:val="hybridMultilevel"/>
    <w:tmpl w:val="E7E4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2A6A1A"/>
    <w:multiLevelType w:val="hybridMultilevel"/>
    <w:tmpl w:val="7D24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76FA2"/>
    <w:multiLevelType w:val="hybridMultilevel"/>
    <w:tmpl w:val="B23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1795D"/>
    <w:multiLevelType w:val="hybridMultilevel"/>
    <w:tmpl w:val="7DE8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27769"/>
    <w:multiLevelType w:val="hybridMultilevel"/>
    <w:tmpl w:val="96BC467C"/>
    <w:lvl w:ilvl="0" w:tplc="57C6A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AA1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4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A88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0C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81F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6B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8D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545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8215F1"/>
    <w:multiLevelType w:val="hybridMultilevel"/>
    <w:tmpl w:val="F9828AA4"/>
    <w:lvl w:ilvl="0" w:tplc="252C5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4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C9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6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2D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4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82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0F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67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5AB7"/>
    <w:multiLevelType w:val="hybridMultilevel"/>
    <w:tmpl w:val="BA7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F4513"/>
    <w:multiLevelType w:val="hybridMultilevel"/>
    <w:tmpl w:val="F4BECA22"/>
    <w:lvl w:ilvl="0" w:tplc="A7A4D258">
      <w:start w:val="5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FA5AC1"/>
    <w:multiLevelType w:val="hybridMultilevel"/>
    <w:tmpl w:val="A9F822DC"/>
    <w:lvl w:ilvl="0" w:tplc="ABDC9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987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E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2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8E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C4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C6C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080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0CF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850C5B"/>
    <w:multiLevelType w:val="hybridMultilevel"/>
    <w:tmpl w:val="7ED8B81E"/>
    <w:lvl w:ilvl="0" w:tplc="05E8100A">
      <w:start w:val="2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5"/>
  </w:num>
  <w:num w:numId="6" w16cid:durableId="659502517">
    <w:abstractNumId w:val="23"/>
  </w:num>
  <w:num w:numId="7" w16cid:durableId="166792494">
    <w:abstractNumId w:val="3"/>
  </w:num>
  <w:num w:numId="8" w16cid:durableId="2128112399">
    <w:abstractNumId w:val="19"/>
  </w:num>
  <w:num w:numId="9" w16cid:durableId="1529217214">
    <w:abstractNumId w:val="16"/>
  </w:num>
  <w:num w:numId="10" w16cid:durableId="1533566519">
    <w:abstractNumId w:val="2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7"/>
  </w:num>
  <w:num w:numId="16" w16cid:durableId="1600408430">
    <w:abstractNumId w:val="20"/>
  </w:num>
  <w:num w:numId="17" w16cid:durableId="1746030536">
    <w:abstractNumId w:val="22"/>
  </w:num>
  <w:num w:numId="18" w16cid:durableId="1478065761">
    <w:abstractNumId w:val="5"/>
  </w:num>
  <w:num w:numId="19" w16cid:durableId="347220105">
    <w:abstractNumId w:val="10"/>
  </w:num>
  <w:num w:numId="20" w16cid:durableId="1618373323">
    <w:abstractNumId w:val="13"/>
  </w:num>
  <w:num w:numId="21" w16cid:durableId="508644933">
    <w:abstractNumId w:val="21"/>
  </w:num>
  <w:num w:numId="22" w16cid:durableId="1410037097">
    <w:abstractNumId w:val="14"/>
  </w:num>
  <w:num w:numId="23" w16cid:durableId="1066756442">
    <w:abstractNumId w:val="18"/>
  </w:num>
  <w:num w:numId="24" w16cid:durableId="73626478">
    <w:abstractNumId w:val="0"/>
  </w:num>
  <w:num w:numId="25" w16cid:durableId="15553693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6FA3"/>
    <w:rsid w:val="00011E61"/>
    <w:rsid w:val="00012DB0"/>
    <w:rsid w:val="00012E34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CB7"/>
    <w:rsid w:val="00025E27"/>
    <w:rsid w:val="00025EDF"/>
    <w:rsid w:val="00026181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1845"/>
    <w:rsid w:val="0004206A"/>
    <w:rsid w:val="0004215D"/>
    <w:rsid w:val="00042A32"/>
    <w:rsid w:val="00043E9C"/>
    <w:rsid w:val="0004463E"/>
    <w:rsid w:val="00045ADB"/>
    <w:rsid w:val="00045DBD"/>
    <w:rsid w:val="00046B7C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5DA"/>
    <w:rsid w:val="00095EC3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CBB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6724"/>
    <w:rsid w:val="000B7018"/>
    <w:rsid w:val="000C036B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0FC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0E7"/>
    <w:rsid w:val="000D54FF"/>
    <w:rsid w:val="000D5BF4"/>
    <w:rsid w:val="000D5EFC"/>
    <w:rsid w:val="000D6B8E"/>
    <w:rsid w:val="000E01B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6063"/>
    <w:rsid w:val="00107653"/>
    <w:rsid w:val="00107D91"/>
    <w:rsid w:val="00107E8A"/>
    <w:rsid w:val="001107C2"/>
    <w:rsid w:val="00110F9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459"/>
    <w:rsid w:val="00130681"/>
    <w:rsid w:val="00130E7A"/>
    <w:rsid w:val="00131003"/>
    <w:rsid w:val="00131906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592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6C67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6D0B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167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30BF"/>
    <w:rsid w:val="001930F9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5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B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3EB1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1B1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645"/>
    <w:rsid w:val="002E77E2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45D"/>
    <w:rsid w:val="00340073"/>
    <w:rsid w:val="00340F20"/>
    <w:rsid w:val="003412C9"/>
    <w:rsid w:val="00341AE7"/>
    <w:rsid w:val="00341F28"/>
    <w:rsid w:val="00342453"/>
    <w:rsid w:val="00343B11"/>
    <w:rsid w:val="00343FF9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78E"/>
    <w:rsid w:val="003978B0"/>
    <w:rsid w:val="003A097F"/>
    <w:rsid w:val="003A1DF9"/>
    <w:rsid w:val="003A1E76"/>
    <w:rsid w:val="003B15EA"/>
    <w:rsid w:val="003B2408"/>
    <w:rsid w:val="003B4958"/>
    <w:rsid w:val="003B49FF"/>
    <w:rsid w:val="003B5C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A1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2CB6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5782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634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23A5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1ED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00D5"/>
    <w:rsid w:val="004D1E68"/>
    <w:rsid w:val="004D2BBC"/>
    <w:rsid w:val="004D31B6"/>
    <w:rsid w:val="004D32F8"/>
    <w:rsid w:val="004D357B"/>
    <w:rsid w:val="004D39DC"/>
    <w:rsid w:val="004D4B02"/>
    <w:rsid w:val="004D54B4"/>
    <w:rsid w:val="004D6E86"/>
    <w:rsid w:val="004D7588"/>
    <w:rsid w:val="004D7A05"/>
    <w:rsid w:val="004E24DE"/>
    <w:rsid w:val="004E287B"/>
    <w:rsid w:val="004E3182"/>
    <w:rsid w:val="004E324D"/>
    <w:rsid w:val="004E7055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895"/>
    <w:rsid w:val="0052792C"/>
    <w:rsid w:val="0053046E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6374"/>
    <w:rsid w:val="00556F8A"/>
    <w:rsid w:val="0055755D"/>
    <w:rsid w:val="00560143"/>
    <w:rsid w:val="00560319"/>
    <w:rsid w:val="00560CA9"/>
    <w:rsid w:val="005611FF"/>
    <w:rsid w:val="00562ACB"/>
    <w:rsid w:val="00562FB9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36A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6F92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265F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234"/>
    <w:rsid w:val="006137EC"/>
    <w:rsid w:val="00614DC8"/>
    <w:rsid w:val="00615838"/>
    <w:rsid w:val="00615AE8"/>
    <w:rsid w:val="00615B39"/>
    <w:rsid w:val="006160F2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69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1FF3"/>
    <w:rsid w:val="00672D20"/>
    <w:rsid w:val="00672F55"/>
    <w:rsid w:val="00674574"/>
    <w:rsid w:val="00674609"/>
    <w:rsid w:val="0067468A"/>
    <w:rsid w:val="006761ED"/>
    <w:rsid w:val="00676560"/>
    <w:rsid w:val="00676B2F"/>
    <w:rsid w:val="00677709"/>
    <w:rsid w:val="006806F5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6F8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0B9"/>
    <w:rsid w:val="006B4F94"/>
    <w:rsid w:val="006B500E"/>
    <w:rsid w:val="006B59B5"/>
    <w:rsid w:val="006B70E8"/>
    <w:rsid w:val="006C0B05"/>
    <w:rsid w:val="006C3948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5E2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41E"/>
    <w:rsid w:val="0075266C"/>
    <w:rsid w:val="007547FA"/>
    <w:rsid w:val="00755D62"/>
    <w:rsid w:val="00756846"/>
    <w:rsid w:val="00756D72"/>
    <w:rsid w:val="00757428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1DF"/>
    <w:rsid w:val="007B02D8"/>
    <w:rsid w:val="007B0E07"/>
    <w:rsid w:val="007B1EE4"/>
    <w:rsid w:val="007B1F0B"/>
    <w:rsid w:val="007B2AC9"/>
    <w:rsid w:val="007B35D0"/>
    <w:rsid w:val="007B3F65"/>
    <w:rsid w:val="007B4361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477E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4607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520"/>
    <w:rsid w:val="007F7B17"/>
    <w:rsid w:val="00800660"/>
    <w:rsid w:val="00800ECF"/>
    <w:rsid w:val="0080130A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3F73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7C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613B"/>
    <w:rsid w:val="00856987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132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5CE"/>
    <w:rsid w:val="00916B25"/>
    <w:rsid w:val="00917A14"/>
    <w:rsid w:val="009226F1"/>
    <w:rsid w:val="009234F8"/>
    <w:rsid w:val="00923A6F"/>
    <w:rsid w:val="009240EE"/>
    <w:rsid w:val="009249B0"/>
    <w:rsid w:val="009252F1"/>
    <w:rsid w:val="0092668B"/>
    <w:rsid w:val="00927441"/>
    <w:rsid w:val="00927A56"/>
    <w:rsid w:val="0093114E"/>
    <w:rsid w:val="009320D2"/>
    <w:rsid w:val="0093235B"/>
    <w:rsid w:val="009327A7"/>
    <w:rsid w:val="00933A3A"/>
    <w:rsid w:val="00933FE8"/>
    <w:rsid w:val="00934A3A"/>
    <w:rsid w:val="00934ACD"/>
    <w:rsid w:val="009351B6"/>
    <w:rsid w:val="00935FFF"/>
    <w:rsid w:val="00940B6C"/>
    <w:rsid w:val="00940F25"/>
    <w:rsid w:val="009411D6"/>
    <w:rsid w:val="00941F96"/>
    <w:rsid w:val="00944153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8B8"/>
    <w:rsid w:val="00964F65"/>
    <w:rsid w:val="00965B36"/>
    <w:rsid w:val="00966ECE"/>
    <w:rsid w:val="00970168"/>
    <w:rsid w:val="00970A7D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3CF9"/>
    <w:rsid w:val="0098414A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886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07F81"/>
    <w:rsid w:val="00A105A2"/>
    <w:rsid w:val="00A11891"/>
    <w:rsid w:val="00A1192D"/>
    <w:rsid w:val="00A13691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85D"/>
    <w:rsid w:val="00A32D82"/>
    <w:rsid w:val="00A34EB6"/>
    <w:rsid w:val="00A35598"/>
    <w:rsid w:val="00A368B5"/>
    <w:rsid w:val="00A368C2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2F46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3E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3A1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97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0AD7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87E4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1C3B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43DF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0FAC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E46"/>
    <w:rsid w:val="00C45C17"/>
    <w:rsid w:val="00C472EB"/>
    <w:rsid w:val="00C473F0"/>
    <w:rsid w:val="00C4745E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058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3F05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2"/>
    <w:rsid w:val="00C9371E"/>
    <w:rsid w:val="00C942AC"/>
    <w:rsid w:val="00C9462D"/>
    <w:rsid w:val="00C947A3"/>
    <w:rsid w:val="00C9566F"/>
    <w:rsid w:val="00C95DC4"/>
    <w:rsid w:val="00C96861"/>
    <w:rsid w:val="00C96C81"/>
    <w:rsid w:val="00C96D4B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1E78"/>
    <w:rsid w:val="00D02016"/>
    <w:rsid w:val="00D02B27"/>
    <w:rsid w:val="00D03AF9"/>
    <w:rsid w:val="00D0419A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36E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4F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876CC"/>
    <w:rsid w:val="00D90258"/>
    <w:rsid w:val="00D90D51"/>
    <w:rsid w:val="00D90DE1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26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C7E3B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6D34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67A1F"/>
    <w:rsid w:val="00E706A1"/>
    <w:rsid w:val="00E70AA8"/>
    <w:rsid w:val="00E70CBB"/>
    <w:rsid w:val="00E7131E"/>
    <w:rsid w:val="00E7194C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811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6D49"/>
    <w:rsid w:val="00EE7AC3"/>
    <w:rsid w:val="00EF0A72"/>
    <w:rsid w:val="00EF0D80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B1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4A43"/>
    <w:rsid w:val="00F45643"/>
    <w:rsid w:val="00F4568E"/>
    <w:rsid w:val="00F4584E"/>
    <w:rsid w:val="00F478D3"/>
    <w:rsid w:val="00F47CBA"/>
    <w:rsid w:val="00F47F61"/>
    <w:rsid w:val="00F51588"/>
    <w:rsid w:val="00F51FC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386"/>
    <w:rsid w:val="00FC4207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741"/>
    <w:rsid w:val="00FF3DE3"/>
    <w:rsid w:val="00FF3F49"/>
    <w:rsid w:val="00FF4045"/>
    <w:rsid w:val="00FF4345"/>
    <w:rsid w:val="00FF5AC9"/>
    <w:rsid w:val="00FF605B"/>
    <w:rsid w:val="00FF6168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4.09: Curriculum Embedded Supports</vt:lpstr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4.09: Curriculum Embedded Supports</dc:title>
  <dc:subject>Lesson 4.09: Curriculum Embedded Supports</dc:subject>
  <dc:creator>Texas Education Agency</dc:creator>
  <cp:keywords/>
  <dc:description/>
  <cp:lastModifiedBy>White (she/her), Whitney</cp:lastModifiedBy>
  <cp:revision>8</cp:revision>
  <dcterms:created xsi:type="dcterms:W3CDTF">2023-04-12T16:54:00Z</dcterms:created>
  <dcterms:modified xsi:type="dcterms:W3CDTF">2023-08-18T06:17:00Z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