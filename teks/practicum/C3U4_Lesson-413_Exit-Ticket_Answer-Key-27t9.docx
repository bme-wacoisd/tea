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79AE" w14:textId="77777777" w:rsidR="00BF4E74" w:rsidRDefault="00BF4E74" w:rsidP="00BF4E74">
      <w:pPr>
        <w:pStyle w:val="Heading1"/>
        <w:spacing w:after="160"/>
      </w:pPr>
      <w:r>
        <w:t>Exit Ticket - Answer Key</w:t>
      </w:r>
    </w:p>
    <w:p w14:paraId="3DACAE9B" w14:textId="725791C9" w:rsidR="00C56893" w:rsidRPr="0083727A" w:rsidRDefault="00C56893" w:rsidP="00C5689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C56893">
        <w:rPr>
          <w:shd w:val="clear" w:color="auto" w:fill="FFFFFF"/>
        </w:rPr>
        <w:t xml:space="preserve">Lesson </w:t>
      </w:r>
      <w:r w:rsidR="00182910">
        <w:rPr>
          <w:shd w:val="clear" w:color="auto" w:fill="FFFFFF"/>
        </w:rPr>
        <w:t>4.13</w:t>
      </w:r>
      <w:r w:rsidRPr="00C56893">
        <w:rPr>
          <w:shd w:val="clear" w:color="auto" w:fill="FFFFFF"/>
        </w:rPr>
        <w:t>: Supporting All Learners and Just-in-Time Interventions in Math: Intervention Reflection and Discussion</w:t>
      </w:r>
    </w:p>
    <w:p w14:paraId="5AB0334A" w14:textId="77777777" w:rsidR="00BF4E74" w:rsidRPr="00607460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4AC74E0" w14:textId="77777777" w:rsidR="00BF4E74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23FBF0EA" w14:textId="77777777" w:rsidR="00AE1E15" w:rsidRDefault="00AE1E15" w:rsidP="00AE1E15">
      <w:pPr>
        <w:pStyle w:val="Tabletext"/>
      </w:pPr>
    </w:p>
    <w:p w14:paraId="570C8ACB" w14:textId="6881D1D0" w:rsidR="00BF4E74" w:rsidRDefault="00AE1E15" w:rsidP="00AE1E15">
      <w:pPr>
        <w:pStyle w:val="Tabletext"/>
      </w:pPr>
      <w:r>
        <w:t>Answer the following questions based on your small group discussion</w:t>
      </w:r>
      <w:r w:rsidR="00607957">
        <w:t>.</w:t>
      </w:r>
      <w:r>
        <w:t xml:space="preserve"> </w:t>
      </w:r>
    </w:p>
    <w:p w14:paraId="66E53C91" w14:textId="77777777" w:rsidR="00A4338B" w:rsidRDefault="00A4338B" w:rsidP="00AE1E15">
      <w:pPr>
        <w:pStyle w:val="Tabletext"/>
      </w:pPr>
    </w:p>
    <w:p w14:paraId="18225E10" w14:textId="0E1B770B" w:rsidR="00AE1E15" w:rsidRDefault="00894F52" w:rsidP="00FC4C1A">
      <w:pPr>
        <w:pStyle w:val="Tabletext"/>
        <w:numPr>
          <w:ilvl w:val="0"/>
          <w:numId w:val="5"/>
        </w:numPr>
      </w:pPr>
      <w:r>
        <w:t>What is the most challenging part of implementing a just-in-time intervention?</w:t>
      </w:r>
      <w:r w:rsidR="00351059">
        <w:t xml:space="preserve"> What additional supports would be helpful for a teacher in planning a just-in-time intervention?</w:t>
      </w:r>
    </w:p>
    <w:p w14:paraId="123A95A7" w14:textId="77777777" w:rsidR="00351059" w:rsidRDefault="00351059" w:rsidP="00986410">
      <w:pPr>
        <w:pStyle w:val="Tabletext"/>
        <w:rPr>
          <w:i/>
          <w:iCs/>
          <w:color w:val="008000"/>
        </w:rPr>
      </w:pPr>
    </w:p>
    <w:p w14:paraId="1A8FF26F" w14:textId="15EF23BC" w:rsidR="00986410" w:rsidRDefault="00351059" w:rsidP="00DE4EC4">
      <w:pPr>
        <w:pStyle w:val="Tabletext"/>
        <w:ind w:left="720"/>
        <w:rPr>
          <w:i/>
          <w:iCs/>
          <w:color w:val="008000"/>
        </w:rPr>
      </w:pPr>
      <w:r>
        <w:rPr>
          <w:i/>
          <w:iCs/>
          <w:color w:val="008000"/>
        </w:rPr>
        <w:t xml:space="preserve">Responses will vary. </w:t>
      </w:r>
    </w:p>
    <w:p w14:paraId="3313A1D9" w14:textId="77777777" w:rsidR="00351059" w:rsidRPr="00B45C1D" w:rsidRDefault="00351059" w:rsidP="00986410">
      <w:pPr>
        <w:pStyle w:val="Tabletext"/>
        <w:rPr>
          <w:i/>
          <w:iCs/>
          <w:color w:val="008000"/>
        </w:rPr>
      </w:pPr>
    </w:p>
    <w:p w14:paraId="54FEC7FD" w14:textId="3C209911" w:rsidR="00607957" w:rsidRDefault="00351059" w:rsidP="00FC4C1A">
      <w:pPr>
        <w:pStyle w:val="Tabletext"/>
        <w:numPr>
          <w:ilvl w:val="0"/>
          <w:numId w:val="5"/>
        </w:numPr>
      </w:pPr>
      <w:r>
        <w:t xml:space="preserve">Why is it important for teacher to use just-in-time interventions when </w:t>
      </w:r>
      <w:r w:rsidR="00D62865">
        <w:t xml:space="preserve">providing grade-level content for all students? </w:t>
      </w:r>
    </w:p>
    <w:p w14:paraId="17356A49" w14:textId="49D33941" w:rsidR="00BF4E74" w:rsidRPr="00D45B85" w:rsidRDefault="00BF4E74" w:rsidP="00DE4EC4">
      <w:pPr>
        <w:pStyle w:val="Tabletext"/>
        <w:ind w:left="720"/>
        <w:rPr>
          <w:i/>
          <w:iCs/>
          <w:color w:val="008000"/>
        </w:rPr>
      </w:pPr>
      <w:r>
        <w:br/>
      </w:r>
      <w:r w:rsidR="00B45C1D">
        <w:rPr>
          <w:i/>
          <w:iCs/>
          <w:color w:val="008000"/>
        </w:rPr>
        <w:t xml:space="preserve">Just-in-time supports provide students with </w:t>
      </w:r>
      <w:r w:rsidR="00D62865">
        <w:rPr>
          <w:i/>
          <w:iCs/>
          <w:color w:val="008000"/>
        </w:rPr>
        <w:t>help on specific topics or concep</w:t>
      </w:r>
      <w:r w:rsidR="00397382">
        <w:rPr>
          <w:i/>
          <w:iCs/>
          <w:color w:val="008000"/>
        </w:rPr>
        <w:t>t</w:t>
      </w:r>
      <w:r w:rsidR="00D62865">
        <w:rPr>
          <w:i/>
          <w:iCs/>
          <w:color w:val="008000"/>
        </w:rPr>
        <w:t xml:space="preserve">s that will be important to master grade-level content. </w:t>
      </w:r>
      <w:r w:rsidR="00397382">
        <w:rPr>
          <w:i/>
          <w:iCs/>
          <w:color w:val="008000"/>
        </w:rPr>
        <w:t>P</w:t>
      </w:r>
      <w:r w:rsidR="00D62865">
        <w:rPr>
          <w:i/>
          <w:iCs/>
          <w:color w:val="008000"/>
        </w:rPr>
        <w:t>roviding students with these supports can build their confidence and ensure that they can understand</w:t>
      </w:r>
      <w:r w:rsidR="00397382">
        <w:rPr>
          <w:i/>
          <w:iCs/>
          <w:color w:val="008000"/>
        </w:rPr>
        <w:t xml:space="preserve"> the new content. Without them, students will not be able to grasp the content, and will fall further behind.</w:t>
      </w:r>
    </w:p>
    <w:p w14:paraId="3DD5E8F9" w14:textId="4BD24157" w:rsidR="00B72E6C" w:rsidRPr="00C56893" w:rsidRDefault="00B72E6C" w:rsidP="00C56893">
      <w:pPr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6D074428" w14:textId="77777777" w:rsidR="00B72E6C" w:rsidRPr="00FF5350" w:rsidRDefault="00B72E6C" w:rsidP="004D7473"/>
    <w:sectPr w:rsidR="00B72E6C" w:rsidRPr="00FF535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EECDC" w14:textId="77777777" w:rsidR="00EB2BAD" w:rsidRDefault="00EB2BAD" w:rsidP="004C62A0">
      <w:pPr>
        <w:spacing w:after="0" w:line="240" w:lineRule="auto"/>
      </w:pPr>
      <w:r>
        <w:separator/>
      </w:r>
    </w:p>
  </w:endnote>
  <w:endnote w:type="continuationSeparator" w:id="0">
    <w:p w14:paraId="1B52D064" w14:textId="77777777" w:rsidR="00EB2BAD" w:rsidRDefault="00EB2BAD" w:rsidP="004C62A0">
      <w:pPr>
        <w:spacing w:after="0" w:line="240" w:lineRule="auto"/>
      </w:pPr>
      <w:r>
        <w:continuationSeparator/>
      </w:r>
    </w:p>
  </w:endnote>
  <w:endnote w:type="continuationNotice" w:id="1">
    <w:p w14:paraId="594DA20C" w14:textId="77777777" w:rsidR="00EB2BAD" w:rsidRDefault="00EB2B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4FF1A9A7" w:rsidR="00485163" w:rsidRPr="00DE4EC4" w:rsidRDefault="00DE4EC4" w:rsidP="00DE4EC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903D2" w14:textId="77777777" w:rsidR="00EB2BAD" w:rsidRDefault="00EB2BAD" w:rsidP="004C62A0">
      <w:pPr>
        <w:spacing w:after="0" w:line="240" w:lineRule="auto"/>
      </w:pPr>
      <w:r>
        <w:separator/>
      </w:r>
    </w:p>
  </w:footnote>
  <w:footnote w:type="continuationSeparator" w:id="0">
    <w:p w14:paraId="6F88504A" w14:textId="77777777" w:rsidR="00EB2BAD" w:rsidRDefault="00EB2BAD" w:rsidP="004C62A0">
      <w:pPr>
        <w:spacing w:after="0" w:line="240" w:lineRule="auto"/>
      </w:pPr>
      <w:r>
        <w:continuationSeparator/>
      </w:r>
    </w:p>
  </w:footnote>
  <w:footnote w:type="continuationNotice" w:id="1">
    <w:p w14:paraId="6771956E" w14:textId="77777777" w:rsidR="00EB2BAD" w:rsidRDefault="00EB2B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DE9"/>
    <w:multiLevelType w:val="hybridMultilevel"/>
    <w:tmpl w:val="0972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74F0"/>
    <w:multiLevelType w:val="hybridMultilevel"/>
    <w:tmpl w:val="D768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6DF03D1"/>
    <w:multiLevelType w:val="hybridMultilevel"/>
    <w:tmpl w:val="6686936A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A5612"/>
    <w:multiLevelType w:val="hybridMultilevel"/>
    <w:tmpl w:val="727A20DC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2"/>
  </w:num>
  <w:num w:numId="2" w16cid:durableId="168520097">
    <w:abstractNumId w:val="5"/>
  </w:num>
  <w:num w:numId="3" w16cid:durableId="1375543629">
    <w:abstractNumId w:val="3"/>
  </w:num>
  <w:num w:numId="4" w16cid:durableId="1568608424">
    <w:abstractNumId w:val="7"/>
  </w:num>
  <w:num w:numId="5" w16cid:durableId="1590037592">
    <w:abstractNumId w:val="9"/>
  </w:num>
  <w:num w:numId="6" w16cid:durableId="486097186">
    <w:abstractNumId w:val="8"/>
  </w:num>
  <w:num w:numId="7" w16cid:durableId="1219055125">
    <w:abstractNumId w:val="0"/>
  </w:num>
  <w:num w:numId="8" w16cid:durableId="1774279469">
    <w:abstractNumId w:val="1"/>
  </w:num>
  <w:num w:numId="9" w16cid:durableId="1600798274">
    <w:abstractNumId w:val="6"/>
  </w:num>
  <w:num w:numId="10" w16cid:durableId="101392216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70D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588"/>
    <w:rsid w:val="00043E9C"/>
    <w:rsid w:val="0004463E"/>
    <w:rsid w:val="00045ADB"/>
    <w:rsid w:val="00045DBD"/>
    <w:rsid w:val="00047496"/>
    <w:rsid w:val="0004789B"/>
    <w:rsid w:val="00047B92"/>
    <w:rsid w:val="00050ECF"/>
    <w:rsid w:val="000511A0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6E14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0A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5A9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677E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2910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0D4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4EE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1B5"/>
    <w:rsid w:val="002133F4"/>
    <w:rsid w:val="00213B34"/>
    <w:rsid w:val="00213BE9"/>
    <w:rsid w:val="0021416F"/>
    <w:rsid w:val="00214DB1"/>
    <w:rsid w:val="00214E08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24D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3F1C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3D4B"/>
    <w:rsid w:val="00285670"/>
    <w:rsid w:val="00285B53"/>
    <w:rsid w:val="002860FE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EE5"/>
    <w:rsid w:val="002964EA"/>
    <w:rsid w:val="002968A3"/>
    <w:rsid w:val="00297961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5B6C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059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82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501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629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0FBA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59D4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4F0D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86C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32A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6E81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3448"/>
    <w:rsid w:val="005C5DB7"/>
    <w:rsid w:val="005C68B4"/>
    <w:rsid w:val="005C6C43"/>
    <w:rsid w:val="005D03B5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2E0"/>
    <w:rsid w:val="005F0497"/>
    <w:rsid w:val="005F0947"/>
    <w:rsid w:val="005F0C5E"/>
    <w:rsid w:val="005F0E7A"/>
    <w:rsid w:val="005F2BF9"/>
    <w:rsid w:val="005F2E62"/>
    <w:rsid w:val="005F3024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1DC4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5551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1551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96A"/>
    <w:rsid w:val="0070227A"/>
    <w:rsid w:val="007026E0"/>
    <w:rsid w:val="00702E6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3E4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1C65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724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B4E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9E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6B8"/>
    <w:rsid w:val="00846C1B"/>
    <w:rsid w:val="008477CB"/>
    <w:rsid w:val="00847BCE"/>
    <w:rsid w:val="00850821"/>
    <w:rsid w:val="0085084C"/>
    <w:rsid w:val="0085086A"/>
    <w:rsid w:val="00851692"/>
    <w:rsid w:val="00853B29"/>
    <w:rsid w:val="00854165"/>
    <w:rsid w:val="008547D7"/>
    <w:rsid w:val="0085579A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4F52"/>
    <w:rsid w:val="00895CE3"/>
    <w:rsid w:val="0089652D"/>
    <w:rsid w:val="008966DD"/>
    <w:rsid w:val="008977E9"/>
    <w:rsid w:val="008A01FC"/>
    <w:rsid w:val="008A05AF"/>
    <w:rsid w:val="008A1CDC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2E99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3ABE"/>
    <w:rsid w:val="008C471B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506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632F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AB5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3EE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1C21"/>
    <w:rsid w:val="00A13691"/>
    <w:rsid w:val="00A13C5D"/>
    <w:rsid w:val="00A14203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338B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C45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A9A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B1E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5672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A7A35"/>
    <w:rsid w:val="00AB136D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995"/>
    <w:rsid w:val="00AC5742"/>
    <w:rsid w:val="00AC6393"/>
    <w:rsid w:val="00AC63BF"/>
    <w:rsid w:val="00AC657C"/>
    <w:rsid w:val="00AC6932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1E15"/>
    <w:rsid w:val="00AE4000"/>
    <w:rsid w:val="00AE424E"/>
    <w:rsid w:val="00AE5135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1A1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250E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994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1599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1BC4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893"/>
    <w:rsid w:val="00C56D46"/>
    <w:rsid w:val="00C56FAB"/>
    <w:rsid w:val="00C57329"/>
    <w:rsid w:val="00C607B2"/>
    <w:rsid w:val="00C60E5B"/>
    <w:rsid w:val="00C60E84"/>
    <w:rsid w:val="00C616A3"/>
    <w:rsid w:val="00C61FB2"/>
    <w:rsid w:val="00C6219C"/>
    <w:rsid w:val="00C62B9F"/>
    <w:rsid w:val="00C6303C"/>
    <w:rsid w:val="00C634CF"/>
    <w:rsid w:val="00C64037"/>
    <w:rsid w:val="00C64A91"/>
    <w:rsid w:val="00C65955"/>
    <w:rsid w:val="00C65F56"/>
    <w:rsid w:val="00C663D7"/>
    <w:rsid w:val="00C66462"/>
    <w:rsid w:val="00C67B1D"/>
    <w:rsid w:val="00C67FBB"/>
    <w:rsid w:val="00C7075B"/>
    <w:rsid w:val="00C71BA6"/>
    <w:rsid w:val="00C71D6D"/>
    <w:rsid w:val="00C72F77"/>
    <w:rsid w:val="00C73114"/>
    <w:rsid w:val="00C73552"/>
    <w:rsid w:val="00C73C6C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0ECC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444F"/>
    <w:rsid w:val="00CD55F2"/>
    <w:rsid w:val="00CD57D5"/>
    <w:rsid w:val="00CD5CE1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5DC"/>
    <w:rsid w:val="00CF2E2C"/>
    <w:rsid w:val="00CF3950"/>
    <w:rsid w:val="00CF5F9F"/>
    <w:rsid w:val="00CF6098"/>
    <w:rsid w:val="00CF6C81"/>
    <w:rsid w:val="00CF7E5F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5FEE"/>
    <w:rsid w:val="00D17ADC"/>
    <w:rsid w:val="00D17C77"/>
    <w:rsid w:val="00D20163"/>
    <w:rsid w:val="00D20345"/>
    <w:rsid w:val="00D20D0B"/>
    <w:rsid w:val="00D21795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0D87"/>
    <w:rsid w:val="00D62865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43AB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4FE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35D"/>
    <w:rsid w:val="00DE0F31"/>
    <w:rsid w:val="00DE115C"/>
    <w:rsid w:val="00DE24D5"/>
    <w:rsid w:val="00DE36BA"/>
    <w:rsid w:val="00DE3B9C"/>
    <w:rsid w:val="00DE45F1"/>
    <w:rsid w:val="00DE460E"/>
    <w:rsid w:val="00DE4EC4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6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7DF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8D8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332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299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4C1A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1C1E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1039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17A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4.13: Supporting All Learners and Just-in-Time Interventions in Math: Intervention Reflection and Discussion</vt:lpstr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4.13: Supporting All Learners and Just-in-Time Interventions in Math: Intervention Reflection and Discussion</dc:title>
  <dc:subject>Lesson 4.13: Supporting All Learners and Just-in-Time Interventions in Math: Intervention Reflection and Discussion</dc:subject>
  <dc:creator>Texas Education Agency</dc:creator>
  <cp:keywords/>
  <dc:description/>
  <cp:lastModifiedBy>White (she/her), Whitney</cp:lastModifiedBy>
  <cp:revision>4</cp:revision>
  <dcterms:created xsi:type="dcterms:W3CDTF">2023-03-15T18:17:00Z</dcterms:created>
  <dcterms:modified xsi:type="dcterms:W3CDTF">2023-08-18T06:48:00Z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