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3CD7146F" w:rsidR="005F5393" w:rsidRPr="005F5393" w:rsidRDefault="00993BE2" w:rsidP="007B1F0B">
      <w:pPr>
        <w:pStyle w:val="Heading1"/>
        <w:spacing w:after="160"/>
      </w:pPr>
      <w:r>
        <w:t>S</w:t>
      </w:r>
      <w:r w:rsidR="005F5393">
        <w:t>tudent Guide</w:t>
      </w:r>
      <w:r w:rsidR="00817A7D">
        <w:t xml:space="preserve"> – Answer Key</w:t>
      </w:r>
      <w:r w:rsidR="005F5393" w:rsidRPr="005F5393">
        <w:t xml:space="preserve"> </w:t>
      </w:r>
    </w:p>
    <w:p w14:paraId="25B82356" w14:textId="7464C7DC" w:rsidR="005F5393" w:rsidRDefault="005F5393" w:rsidP="06887C28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EF49EE">
        <w:rPr>
          <w:shd w:val="clear" w:color="auto" w:fill="FFFFFF"/>
        </w:rPr>
        <w:t>3.</w:t>
      </w:r>
      <w:r w:rsidR="001D51E6">
        <w:rPr>
          <w:shd w:val="clear" w:color="auto" w:fill="FFFFFF"/>
        </w:rPr>
        <w:t>0</w:t>
      </w:r>
      <w:r w:rsidR="00C0434E">
        <w:rPr>
          <w:shd w:val="clear" w:color="auto" w:fill="FFFFFF"/>
        </w:rPr>
        <w:t xml:space="preserve">4: Practice </w:t>
      </w:r>
      <w:r w:rsidR="03495382">
        <w:rPr>
          <w:shd w:val="clear" w:color="auto" w:fill="FFFFFF"/>
        </w:rPr>
        <w:t>in</w:t>
      </w:r>
      <w:r w:rsidR="00C0434E">
        <w:rPr>
          <w:shd w:val="clear" w:color="auto" w:fill="FFFFFF"/>
        </w:rPr>
        <w:t xml:space="preserve"> and Out of Text</w:t>
      </w:r>
    </w:p>
    <w:p w14:paraId="243071FC" w14:textId="44BBD6BE" w:rsidR="005F5393" w:rsidRPr="005F5393" w:rsidRDefault="005F5393" w:rsidP="007B1F0B">
      <w:r w:rsidRPr="005F5393">
        <w:t xml:space="preserve">Name: </w:t>
      </w:r>
    </w:p>
    <w:p w14:paraId="71919EEB" w14:textId="46C9BF47" w:rsidR="005F5393" w:rsidRDefault="005F5393" w:rsidP="007B1F0B">
      <w:r w:rsidRPr="005F5393">
        <w:t xml:space="preserve">Date: </w:t>
      </w:r>
    </w:p>
    <w:p w14:paraId="58687BCF" w14:textId="77777777" w:rsidR="00CB3600" w:rsidRDefault="0078497A" w:rsidP="00D7270E">
      <w:pPr>
        <w:spacing w:before="120" w:after="120" w:line="240" w:lineRule="auto"/>
      </w:pPr>
      <w:r w:rsidRPr="00EF49EE">
        <w:rPr>
          <w:b/>
          <w:bCs/>
        </w:rPr>
        <w:t>Bellringer:</w:t>
      </w:r>
      <w:r>
        <w:t xml:space="preserve"> </w:t>
      </w:r>
    </w:p>
    <w:p w14:paraId="64736909" w14:textId="68B0CDC5" w:rsidR="00266813" w:rsidRDefault="00C0434E" w:rsidP="00266813">
      <w:pPr>
        <w:spacing w:after="0" w:line="240" w:lineRule="auto"/>
      </w:pPr>
      <w:r>
        <w:t xml:space="preserve">Complete the </w:t>
      </w:r>
      <w:r w:rsidR="00CB3600">
        <w:t>A</w:t>
      </w:r>
      <w:r>
        <w:t xml:space="preserve">nticipation </w:t>
      </w:r>
      <w:r w:rsidR="00CB3600">
        <w:t>G</w:t>
      </w:r>
      <w:r>
        <w:t>uide to review the criteria for deliberate practice</w:t>
      </w:r>
      <w:r w:rsidR="3495C34A">
        <w:t xml:space="preserve">. </w:t>
      </w:r>
    </w:p>
    <w:p w14:paraId="09DA66DC" w14:textId="77777777" w:rsidR="00D920EC" w:rsidRDefault="00D920EC" w:rsidP="0026681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1216"/>
        <w:gridCol w:w="1260"/>
        <w:gridCol w:w="3865"/>
      </w:tblGrid>
      <w:tr w:rsidR="00C0434E" w14:paraId="67F3E61E" w14:textId="77777777" w:rsidTr="00EF14E0">
        <w:trPr>
          <w:trHeight w:val="192"/>
        </w:trPr>
        <w:tc>
          <w:tcPr>
            <w:tcW w:w="3009" w:type="dxa"/>
          </w:tcPr>
          <w:p w14:paraId="070D1761" w14:textId="145D3DFA" w:rsidR="00C0434E" w:rsidRPr="00D7270E" w:rsidRDefault="00CB3600" w:rsidP="00356850">
            <w:pPr>
              <w:rPr>
                <w:rFonts w:eastAsiaTheme="minorEastAsia"/>
                <w:b/>
                <w:bCs/>
              </w:rPr>
            </w:pPr>
            <w:r w:rsidRPr="00D7270E">
              <w:rPr>
                <w:rFonts w:eastAsiaTheme="minorEastAsia"/>
                <w:b/>
                <w:bCs/>
              </w:rPr>
              <w:t>Statement</w:t>
            </w:r>
          </w:p>
        </w:tc>
        <w:tc>
          <w:tcPr>
            <w:tcW w:w="1216" w:type="dxa"/>
          </w:tcPr>
          <w:p w14:paraId="1C469638" w14:textId="77777777" w:rsidR="00C0434E" w:rsidRPr="00D7270E" w:rsidRDefault="00C0434E" w:rsidP="00356850">
            <w:pPr>
              <w:rPr>
                <w:rFonts w:eastAsiaTheme="minorEastAsia"/>
                <w:b/>
                <w:bCs/>
              </w:rPr>
            </w:pPr>
            <w:r w:rsidRPr="00D7270E">
              <w:rPr>
                <w:rFonts w:eastAsiaTheme="minorEastAsia"/>
                <w:b/>
                <w:bCs/>
              </w:rPr>
              <w:t>Agree</w:t>
            </w:r>
          </w:p>
        </w:tc>
        <w:tc>
          <w:tcPr>
            <w:tcW w:w="1260" w:type="dxa"/>
          </w:tcPr>
          <w:p w14:paraId="5AFD9BBD" w14:textId="77777777" w:rsidR="00C0434E" w:rsidRPr="00D7270E" w:rsidRDefault="00C0434E" w:rsidP="00356850">
            <w:pPr>
              <w:rPr>
                <w:rFonts w:eastAsiaTheme="minorEastAsia"/>
                <w:b/>
                <w:bCs/>
              </w:rPr>
            </w:pPr>
            <w:r w:rsidRPr="00D7270E">
              <w:rPr>
                <w:rFonts w:eastAsiaTheme="minorEastAsia"/>
                <w:b/>
                <w:bCs/>
              </w:rPr>
              <w:t>Disagree</w:t>
            </w:r>
          </w:p>
        </w:tc>
        <w:tc>
          <w:tcPr>
            <w:tcW w:w="3865" w:type="dxa"/>
          </w:tcPr>
          <w:p w14:paraId="4E4C80BE" w14:textId="77777777" w:rsidR="00C0434E" w:rsidRPr="00D7270E" w:rsidRDefault="00C0434E" w:rsidP="00356850">
            <w:pPr>
              <w:rPr>
                <w:rFonts w:eastAsiaTheme="minorEastAsia"/>
                <w:b/>
                <w:bCs/>
              </w:rPr>
            </w:pPr>
            <w:r w:rsidRPr="00D7270E">
              <w:rPr>
                <w:rFonts w:eastAsiaTheme="minorEastAsia"/>
                <w:b/>
                <w:bCs/>
              </w:rPr>
              <w:t>Reasoning</w:t>
            </w:r>
          </w:p>
        </w:tc>
      </w:tr>
      <w:tr w:rsidR="00C0434E" w14:paraId="46CFA28F" w14:textId="77777777" w:rsidTr="00EF14E0">
        <w:trPr>
          <w:trHeight w:val="760"/>
        </w:trPr>
        <w:tc>
          <w:tcPr>
            <w:tcW w:w="3009" w:type="dxa"/>
          </w:tcPr>
          <w:p w14:paraId="12CFF8B9" w14:textId="77777777" w:rsidR="00C0434E" w:rsidRDefault="00C0434E" w:rsidP="00D7270E">
            <w:pPr>
              <w:spacing w:before="120" w:after="120"/>
              <w:rPr>
                <w:rFonts w:eastAsiaTheme="minorEastAsia"/>
              </w:rPr>
            </w:pPr>
            <w:r w:rsidRPr="00693807">
              <w:rPr>
                <w:rFonts w:cstheme="minorHAnsi"/>
              </w:rPr>
              <w:t xml:space="preserve">The practice should require the student to </w:t>
            </w:r>
            <w:r>
              <w:rPr>
                <w:rFonts w:cstheme="minorHAnsi"/>
              </w:rPr>
              <w:t xml:space="preserve">be authentic or </w:t>
            </w:r>
            <w:r w:rsidRPr="00693807">
              <w:rPr>
                <w:rFonts w:cstheme="minorHAnsi"/>
              </w:rPr>
              <w:t>perform the actual learning goal.</w:t>
            </w:r>
          </w:p>
        </w:tc>
        <w:tc>
          <w:tcPr>
            <w:tcW w:w="1216" w:type="dxa"/>
          </w:tcPr>
          <w:p w14:paraId="4F85934B" w14:textId="77777777" w:rsidR="00C0434E" w:rsidRPr="00EF14E0" w:rsidRDefault="00C0434E" w:rsidP="00EF14E0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1260" w:type="dxa"/>
          </w:tcPr>
          <w:p w14:paraId="52708607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3865" w:type="dxa"/>
          </w:tcPr>
          <w:p w14:paraId="792487B4" w14:textId="77777777" w:rsidR="00C0434E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  <w:p w14:paraId="33A507AA" w14:textId="77777777" w:rsidR="00EF14E0" w:rsidRDefault="00EF14E0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  <w:p w14:paraId="3FAA3899" w14:textId="77777777" w:rsidR="00EF14E0" w:rsidRDefault="00EF14E0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  <w:p w14:paraId="4D71B12E" w14:textId="77777777" w:rsidR="00EF14E0" w:rsidRDefault="00EF14E0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  <w:p w14:paraId="41D295F5" w14:textId="495E9B1E" w:rsidR="00EF14E0" w:rsidRPr="0022473B" w:rsidRDefault="00EF14E0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</w:tr>
      <w:tr w:rsidR="00C0434E" w14:paraId="7990E90E" w14:textId="77777777" w:rsidTr="00EF14E0">
        <w:trPr>
          <w:trHeight w:val="2060"/>
        </w:trPr>
        <w:tc>
          <w:tcPr>
            <w:tcW w:w="3009" w:type="dxa"/>
          </w:tcPr>
          <w:p w14:paraId="269C1786" w14:textId="77777777" w:rsidR="00C0434E" w:rsidRDefault="00C0434E" w:rsidP="00D7270E">
            <w:pPr>
              <w:spacing w:before="120" w:after="120"/>
              <w:rPr>
                <w:rFonts w:eastAsiaTheme="minorEastAsia"/>
              </w:rPr>
            </w:pPr>
            <w:r>
              <w:rPr>
                <w:rFonts w:cstheme="minorHAnsi"/>
              </w:rPr>
              <w:t>Practice does not need to be s</w:t>
            </w:r>
            <w:r w:rsidRPr="00693807">
              <w:rPr>
                <w:rFonts w:cstheme="minorHAnsi"/>
              </w:rPr>
              <w:t>paced over time.</w:t>
            </w:r>
          </w:p>
        </w:tc>
        <w:tc>
          <w:tcPr>
            <w:tcW w:w="1216" w:type="dxa"/>
          </w:tcPr>
          <w:p w14:paraId="4D3F45C6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1260" w:type="dxa"/>
          </w:tcPr>
          <w:p w14:paraId="0F648B75" w14:textId="77777777" w:rsidR="00C0434E" w:rsidRPr="00EF14E0" w:rsidRDefault="00C0434E" w:rsidP="00EF14E0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3865" w:type="dxa"/>
          </w:tcPr>
          <w:p w14:paraId="1F46C8C5" w14:textId="047B2CD2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</w:tr>
      <w:tr w:rsidR="00C0434E" w14:paraId="68D61A37" w14:textId="77777777" w:rsidTr="00EF14E0">
        <w:trPr>
          <w:trHeight w:val="1895"/>
        </w:trPr>
        <w:tc>
          <w:tcPr>
            <w:tcW w:w="3009" w:type="dxa"/>
          </w:tcPr>
          <w:p w14:paraId="4749C6D4" w14:textId="77777777" w:rsidR="00C0434E" w:rsidRDefault="00C0434E" w:rsidP="00D7270E">
            <w:pPr>
              <w:spacing w:before="120" w:after="120"/>
              <w:rPr>
                <w:rFonts w:eastAsiaTheme="minorEastAsia"/>
              </w:rPr>
            </w:pPr>
            <w:r>
              <w:rPr>
                <w:rFonts w:eastAsiaTheme="minorEastAsia"/>
              </w:rPr>
              <w:t>Practice should be high-stakes and always count for a grade</w:t>
            </w:r>
          </w:p>
        </w:tc>
        <w:tc>
          <w:tcPr>
            <w:tcW w:w="1216" w:type="dxa"/>
          </w:tcPr>
          <w:p w14:paraId="745D9FE2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1260" w:type="dxa"/>
          </w:tcPr>
          <w:p w14:paraId="46CB9E62" w14:textId="77777777" w:rsidR="00C0434E" w:rsidRPr="00EF14E0" w:rsidRDefault="00C0434E" w:rsidP="00EF14E0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3865" w:type="dxa"/>
          </w:tcPr>
          <w:p w14:paraId="2A92E77E" w14:textId="77777777" w:rsidR="00C0434E" w:rsidRDefault="00C0434E" w:rsidP="00D7270E">
            <w:pPr>
              <w:pStyle w:val="Tabletextbullet"/>
              <w:numPr>
                <w:ilvl w:val="0"/>
                <w:numId w:val="0"/>
              </w:numPr>
            </w:pPr>
          </w:p>
          <w:p w14:paraId="65E54B7D" w14:textId="77777777" w:rsidR="00EF14E0" w:rsidRDefault="00EF14E0" w:rsidP="00D7270E">
            <w:pPr>
              <w:pStyle w:val="Tabletextbullet"/>
              <w:numPr>
                <w:ilvl w:val="0"/>
                <w:numId w:val="0"/>
              </w:numPr>
            </w:pPr>
          </w:p>
          <w:p w14:paraId="5444A761" w14:textId="60C7A3D7" w:rsidR="00EF14E0" w:rsidRPr="0022473B" w:rsidRDefault="00EF14E0" w:rsidP="00D7270E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C0434E" w14:paraId="02726E42" w14:textId="77777777" w:rsidTr="00EF14E0">
        <w:trPr>
          <w:trHeight w:val="760"/>
        </w:trPr>
        <w:tc>
          <w:tcPr>
            <w:tcW w:w="3009" w:type="dxa"/>
          </w:tcPr>
          <w:p w14:paraId="78B891FC" w14:textId="77777777" w:rsidR="00C0434E" w:rsidRDefault="00C0434E" w:rsidP="00D7270E">
            <w:pPr>
              <w:spacing w:before="120" w:after="120"/>
              <w:rPr>
                <w:rFonts w:eastAsiaTheme="minorEastAsia"/>
              </w:rPr>
            </w:pPr>
            <w:r>
              <w:rPr>
                <w:rFonts w:eastAsiaTheme="minorEastAsia"/>
              </w:rPr>
              <w:t>Practice should be paired with timely feedback</w:t>
            </w:r>
          </w:p>
        </w:tc>
        <w:tc>
          <w:tcPr>
            <w:tcW w:w="1216" w:type="dxa"/>
          </w:tcPr>
          <w:p w14:paraId="5BC560DD" w14:textId="77777777" w:rsidR="00C0434E" w:rsidRPr="00EF14E0" w:rsidRDefault="00C0434E" w:rsidP="00EF14E0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1260" w:type="dxa"/>
          </w:tcPr>
          <w:p w14:paraId="3E21E2EA" w14:textId="77777777" w:rsidR="00C0434E" w:rsidRPr="0022473B" w:rsidRDefault="00C0434E" w:rsidP="00D7270E">
            <w:pPr>
              <w:spacing w:before="120" w:after="120"/>
              <w:rPr>
                <w:rFonts w:eastAsiaTheme="minorEastAsia"/>
                <w:i/>
                <w:iCs/>
                <w:color w:val="008000"/>
              </w:rPr>
            </w:pPr>
          </w:p>
        </w:tc>
        <w:tc>
          <w:tcPr>
            <w:tcW w:w="3865" w:type="dxa"/>
          </w:tcPr>
          <w:p w14:paraId="699D8D29" w14:textId="77777777" w:rsidR="00C0434E" w:rsidRDefault="00C0434E" w:rsidP="00D7270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397AD4D1" w14:textId="77777777" w:rsidR="00EF14E0" w:rsidRDefault="00EF14E0" w:rsidP="00D7270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00F74D22" w14:textId="77777777" w:rsidR="00EF14E0" w:rsidRDefault="00EF14E0" w:rsidP="00D7270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5F4259BF" w14:textId="77777777" w:rsidR="00EF14E0" w:rsidRDefault="00EF14E0" w:rsidP="00D7270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  <w:p w14:paraId="350B02AD" w14:textId="2A56CEA5" w:rsidR="00EF14E0" w:rsidRPr="0022473B" w:rsidRDefault="00EF14E0" w:rsidP="00D7270E">
            <w:pPr>
              <w:spacing w:before="120" w:after="120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3A9168AB" w14:textId="77777777" w:rsidR="00266813" w:rsidRDefault="00266813" w:rsidP="00266813">
      <w:pPr>
        <w:spacing w:after="0" w:line="240" w:lineRule="auto"/>
      </w:pPr>
    </w:p>
    <w:p w14:paraId="3DEF6EFB" w14:textId="77777777" w:rsidR="00F25848" w:rsidRDefault="007F0493" w:rsidP="007F0493">
      <w:pPr>
        <w:rPr>
          <w:i/>
          <w:iCs/>
        </w:rPr>
      </w:pPr>
      <w:r>
        <w:t>Based on the anticipation guide, what are the criteria for deliberate practice that you explored in previous units?</w:t>
      </w:r>
      <w:r w:rsidRPr="007F0493">
        <w:rPr>
          <w:i/>
          <w:iCs/>
        </w:rPr>
        <w:t xml:space="preserve"> </w:t>
      </w:r>
    </w:p>
    <w:p w14:paraId="251AF9DD" w14:textId="77777777" w:rsidR="007F0493" w:rsidRDefault="007F0493" w:rsidP="00266813">
      <w:pPr>
        <w:spacing w:after="0" w:line="240" w:lineRule="auto"/>
      </w:pPr>
    </w:p>
    <w:p w14:paraId="60BA3A3D" w14:textId="77777777" w:rsidR="00F25848" w:rsidRDefault="00F25848" w:rsidP="00266813">
      <w:pPr>
        <w:spacing w:after="0" w:line="240" w:lineRule="auto"/>
      </w:pPr>
    </w:p>
    <w:p w14:paraId="6ADBC0C4" w14:textId="77777777" w:rsidR="00F25848" w:rsidRDefault="00F25848" w:rsidP="00266813">
      <w:pPr>
        <w:spacing w:after="0" w:line="240" w:lineRule="auto"/>
      </w:pPr>
    </w:p>
    <w:p w14:paraId="758D0D69" w14:textId="43342779" w:rsidR="003F793C" w:rsidRDefault="00F25848" w:rsidP="00DD5E9E">
      <w:pPr>
        <w:pStyle w:val="Tabletextbullet"/>
        <w:numPr>
          <w:ilvl w:val="0"/>
          <w:numId w:val="0"/>
        </w:numPr>
        <w:rPr>
          <w:b/>
          <w:bCs/>
        </w:rPr>
      </w:pPr>
      <w:r w:rsidRPr="06887C28">
        <w:rPr>
          <w:b/>
          <w:bCs/>
        </w:rPr>
        <w:t xml:space="preserve">Discussion: </w:t>
      </w:r>
      <w:r w:rsidR="00525B12" w:rsidRPr="06887C28">
        <w:rPr>
          <w:b/>
          <w:bCs/>
        </w:rPr>
        <w:t xml:space="preserve">Introduction to Practice </w:t>
      </w:r>
      <w:r w:rsidR="5ADF6CE0" w:rsidRPr="06887C28">
        <w:rPr>
          <w:b/>
          <w:bCs/>
        </w:rPr>
        <w:t>in</w:t>
      </w:r>
      <w:r w:rsidR="00525B12" w:rsidRPr="06887C28">
        <w:rPr>
          <w:b/>
          <w:bCs/>
        </w:rPr>
        <w:t xml:space="preserve"> and Out of Text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525B12" w:rsidRPr="00DB54CD" w14:paraId="601521DD" w14:textId="77777777" w:rsidTr="00525B12">
        <w:trPr>
          <w:trHeight w:val="420"/>
        </w:trPr>
        <w:tc>
          <w:tcPr>
            <w:tcW w:w="2043" w:type="dxa"/>
          </w:tcPr>
          <w:p w14:paraId="1802BFD0" w14:textId="77777777" w:rsidR="00525B12" w:rsidRPr="00A42918" w:rsidRDefault="00525B12" w:rsidP="00356850">
            <w:pPr>
              <w:pStyle w:val="Tabletext"/>
            </w:pPr>
            <w:r>
              <w:t>Deliberate Practice</w:t>
            </w:r>
          </w:p>
        </w:tc>
        <w:tc>
          <w:tcPr>
            <w:tcW w:w="7307" w:type="dxa"/>
          </w:tcPr>
          <w:p w14:paraId="3C854782" w14:textId="3EF74E80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25B12" w14:paraId="40CEA8CD" w14:textId="77777777" w:rsidTr="00525B12">
        <w:trPr>
          <w:trHeight w:val="420"/>
        </w:trPr>
        <w:tc>
          <w:tcPr>
            <w:tcW w:w="2043" w:type="dxa"/>
          </w:tcPr>
          <w:p w14:paraId="25C0FABF" w14:textId="77777777" w:rsidR="00525B12" w:rsidRPr="00BA65B7" w:rsidRDefault="00525B12" w:rsidP="00356850">
            <w:pPr>
              <w:pStyle w:val="Tabletext"/>
            </w:pPr>
            <w:r>
              <w:t>Interactive</w:t>
            </w:r>
          </w:p>
        </w:tc>
        <w:tc>
          <w:tcPr>
            <w:tcW w:w="7307" w:type="dxa"/>
          </w:tcPr>
          <w:p w14:paraId="77603498" w14:textId="308B4BAF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25B12" w14:paraId="76B7FD9C" w14:textId="77777777" w:rsidTr="00525B12">
        <w:trPr>
          <w:trHeight w:val="420"/>
        </w:trPr>
        <w:tc>
          <w:tcPr>
            <w:tcW w:w="2043" w:type="dxa"/>
          </w:tcPr>
          <w:p w14:paraId="532E846F" w14:textId="77777777" w:rsidR="00525B12" w:rsidRDefault="00525B12" w:rsidP="00356850">
            <w:pPr>
              <w:pStyle w:val="Tabletext"/>
            </w:pPr>
            <w:r>
              <w:t>Modalities</w:t>
            </w:r>
          </w:p>
        </w:tc>
        <w:tc>
          <w:tcPr>
            <w:tcW w:w="7307" w:type="dxa"/>
          </w:tcPr>
          <w:p w14:paraId="3A9B6680" w14:textId="6AE3417A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25B12" w14:paraId="368F4063" w14:textId="77777777" w:rsidTr="00525B12">
        <w:trPr>
          <w:trHeight w:val="420"/>
        </w:trPr>
        <w:tc>
          <w:tcPr>
            <w:tcW w:w="2043" w:type="dxa"/>
          </w:tcPr>
          <w:p w14:paraId="0B8943F5" w14:textId="1D218B16" w:rsidR="00525B12" w:rsidRDefault="00525B12" w:rsidP="00356850">
            <w:pPr>
              <w:pStyle w:val="Tabletext"/>
            </w:pPr>
            <w:r>
              <w:t xml:space="preserve">Outside of </w:t>
            </w:r>
            <w:r w:rsidR="003A28E6">
              <w:t>T</w:t>
            </w:r>
            <w:r>
              <w:t>ext</w:t>
            </w:r>
          </w:p>
        </w:tc>
        <w:tc>
          <w:tcPr>
            <w:tcW w:w="7307" w:type="dxa"/>
          </w:tcPr>
          <w:p w14:paraId="2C00D244" w14:textId="2B53DB69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25B12" w14:paraId="1C6733C6" w14:textId="77777777" w:rsidTr="00525B12">
        <w:trPr>
          <w:trHeight w:val="420"/>
        </w:trPr>
        <w:tc>
          <w:tcPr>
            <w:tcW w:w="2043" w:type="dxa"/>
          </w:tcPr>
          <w:p w14:paraId="30A5ECF5" w14:textId="2ACB7017" w:rsidR="00525B12" w:rsidRDefault="00525B12" w:rsidP="00356850">
            <w:pPr>
              <w:pStyle w:val="Tabletext"/>
            </w:pPr>
            <w:r>
              <w:t xml:space="preserve">In </w:t>
            </w:r>
            <w:r w:rsidR="003A28E6">
              <w:t>T</w:t>
            </w:r>
            <w:r>
              <w:t>ext</w:t>
            </w:r>
          </w:p>
        </w:tc>
        <w:tc>
          <w:tcPr>
            <w:tcW w:w="7307" w:type="dxa"/>
          </w:tcPr>
          <w:p w14:paraId="6880486C" w14:textId="4B1508CF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25B12" w14:paraId="4FEC5045" w14:textId="77777777" w:rsidTr="00525B12">
        <w:trPr>
          <w:trHeight w:val="420"/>
        </w:trPr>
        <w:tc>
          <w:tcPr>
            <w:tcW w:w="2043" w:type="dxa"/>
          </w:tcPr>
          <w:p w14:paraId="3E39F2EB" w14:textId="77777777" w:rsidR="00525B12" w:rsidRDefault="00525B12" w:rsidP="00356850">
            <w:pPr>
              <w:pStyle w:val="Tabletext"/>
            </w:pPr>
            <w:r>
              <w:t>Decodable Text</w:t>
            </w:r>
          </w:p>
        </w:tc>
        <w:tc>
          <w:tcPr>
            <w:tcW w:w="7307" w:type="dxa"/>
          </w:tcPr>
          <w:p w14:paraId="5028FFDB" w14:textId="00FFD9D9" w:rsidR="00525B12" w:rsidRPr="0022473B" w:rsidRDefault="00525B12" w:rsidP="00356850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63415955" w14:textId="77777777" w:rsidR="00525B12" w:rsidRDefault="00525B12" w:rsidP="00525B12"/>
    <w:p w14:paraId="47AFDEAA" w14:textId="29EF2E73" w:rsidR="00525B12" w:rsidRDefault="00525B12" w:rsidP="003B51E9">
      <w:r>
        <w:t xml:space="preserve">Watch the video clip to see decodable words in isolation and in text. As you watch, record ways the students practice /ee/ both in isolation and in text.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5B12" w14:paraId="7804CC3D" w14:textId="77777777" w:rsidTr="00525B12">
        <w:tc>
          <w:tcPr>
            <w:tcW w:w="4675" w:type="dxa"/>
          </w:tcPr>
          <w:p w14:paraId="197D278C" w14:textId="09625FB8" w:rsidR="00525B12" w:rsidRDefault="00525B12" w:rsidP="00525B12">
            <w:r>
              <w:t xml:space="preserve">Practice </w:t>
            </w:r>
            <w:r w:rsidR="003B51E9">
              <w:t>in Isolation</w:t>
            </w:r>
          </w:p>
        </w:tc>
        <w:tc>
          <w:tcPr>
            <w:tcW w:w="4675" w:type="dxa"/>
          </w:tcPr>
          <w:p w14:paraId="7162D7FC" w14:textId="5BF4ED56" w:rsidR="00525B12" w:rsidRDefault="003B51E9" w:rsidP="003B51E9">
            <w:pPr>
              <w:tabs>
                <w:tab w:val="left" w:pos="1510"/>
              </w:tabs>
            </w:pPr>
            <w:r>
              <w:t>Practice in Text</w:t>
            </w:r>
          </w:p>
        </w:tc>
      </w:tr>
      <w:tr w:rsidR="00525B12" w14:paraId="65ED1336" w14:textId="77777777" w:rsidTr="00525B12">
        <w:tc>
          <w:tcPr>
            <w:tcW w:w="4675" w:type="dxa"/>
          </w:tcPr>
          <w:p w14:paraId="6B1C3D5D" w14:textId="7E23F53A" w:rsidR="001E2B58" w:rsidRPr="0022473B" w:rsidRDefault="001E2B58" w:rsidP="00EF14E0">
            <w:pPr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145AF9A6" w14:textId="77777777" w:rsidR="003B51E9" w:rsidRDefault="003B51E9" w:rsidP="00525B12">
            <w:pPr>
              <w:rPr>
                <w:i/>
                <w:iCs/>
                <w:color w:val="008000"/>
              </w:rPr>
            </w:pPr>
          </w:p>
          <w:p w14:paraId="238D5C6E" w14:textId="77777777" w:rsidR="00EF14E0" w:rsidRDefault="00EF14E0" w:rsidP="00525B12">
            <w:pPr>
              <w:rPr>
                <w:i/>
                <w:iCs/>
                <w:color w:val="008000"/>
              </w:rPr>
            </w:pPr>
          </w:p>
          <w:p w14:paraId="34C3278D" w14:textId="77777777" w:rsidR="00EF14E0" w:rsidRDefault="00EF14E0" w:rsidP="00525B12">
            <w:pPr>
              <w:rPr>
                <w:i/>
                <w:iCs/>
                <w:color w:val="008000"/>
              </w:rPr>
            </w:pPr>
          </w:p>
          <w:p w14:paraId="18B73321" w14:textId="77777777" w:rsidR="00EF14E0" w:rsidRDefault="00EF14E0" w:rsidP="00525B12">
            <w:pPr>
              <w:rPr>
                <w:i/>
                <w:iCs/>
                <w:color w:val="008000"/>
              </w:rPr>
            </w:pPr>
          </w:p>
          <w:p w14:paraId="48B3D2AA" w14:textId="77777777" w:rsidR="00EF14E0" w:rsidRDefault="00EF14E0" w:rsidP="00525B12">
            <w:pPr>
              <w:rPr>
                <w:i/>
                <w:iCs/>
                <w:color w:val="008000"/>
              </w:rPr>
            </w:pPr>
          </w:p>
          <w:p w14:paraId="2D25ED8F" w14:textId="77777777" w:rsidR="00EF14E0" w:rsidRDefault="00EF14E0" w:rsidP="00525B12">
            <w:pPr>
              <w:rPr>
                <w:i/>
                <w:iCs/>
                <w:color w:val="008000"/>
              </w:rPr>
            </w:pPr>
          </w:p>
          <w:p w14:paraId="4F6AFF46" w14:textId="77777777" w:rsidR="00EF14E0" w:rsidRDefault="00EF14E0" w:rsidP="00525B12">
            <w:pPr>
              <w:rPr>
                <w:i/>
                <w:iCs/>
                <w:color w:val="008000"/>
              </w:rPr>
            </w:pPr>
          </w:p>
          <w:p w14:paraId="0608807D" w14:textId="77777777" w:rsidR="00EF14E0" w:rsidRPr="0022473B" w:rsidRDefault="00EF14E0" w:rsidP="00525B12">
            <w:pPr>
              <w:rPr>
                <w:i/>
                <w:iCs/>
                <w:color w:val="008000"/>
              </w:rPr>
            </w:pPr>
          </w:p>
          <w:p w14:paraId="1B1DBFA9" w14:textId="77777777" w:rsidR="003B51E9" w:rsidRPr="0022473B" w:rsidRDefault="003B51E9" w:rsidP="00525B12">
            <w:pPr>
              <w:rPr>
                <w:i/>
                <w:iCs/>
                <w:color w:val="008000"/>
              </w:rPr>
            </w:pPr>
          </w:p>
          <w:p w14:paraId="356B06B5" w14:textId="75A020F8" w:rsidR="003B51E9" w:rsidRPr="0022473B" w:rsidRDefault="003B51E9" w:rsidP="00525B12">
            <w:pPr>
              <w:rPr>
                <w:i/>
                <w:iCs/>
                <w:color w:val="008000"/>
              </w:rPr>
            </w:pPr>
          </w:p>
        </w:tc>
      </w:tr>
    </w:tbl>
    <w:p w14:paraId="1996F939" w14:textId="77777777" w:rsidR="0013389A" w:rsidRDefault="0013389A" w:rsidP="0013389A">
      <w:pPr>
        <w:pStyle w:val="Heading3"/>
        <w:rPr>
          <w:bCs/>
        </w:rPr>
      </w:pPr>
    </w:p>
    <w:p w14:paraId="0B8A83D9" w14:textId="1E11CBB4" w:rsidR="008221F4" w:rsidRDefault="006C4A1B" w:rsidP="0013389A">
      <w:pPr>
        <w:pStyle w:val="Heading3"/>
      </w:pPr>
      <w:r>
        <w:rPr>
          <w:bCs/>
        </w:rPr>
        <w:t>Practice</w:t>
      </w:r>
      <w:r w:rsidR="00516FC6">
        <w:t>: Lesson Review</w:t>
      </w:r>
    </w:p>
    <w:p w14:paraId="2F0B2D9F" w14:textId="52360A73" w:rsidR="00516FC6" w:rsidRDefault="0013389A" w:rsidP="0013389A">
      <w:r w:rsidRPr="00387641">
        <w:t>Review the materials excerpted from</w:t>
      </w:r>
      <w:r>
        <w:t xml:space="preserve"> </w:t>
      </w:r>
      <w:r w:rsidRPr="001648C1">
        <w:t>Grade 1, Unit 3, Lesson 12</w:t>
      </w:r>
      <w:r>
        <w:t xml:space="preserve">. </w:t>
      </w:r>
    </w:p>
    <w:p w14:paraId="20EA643E" w14:textId="0400D57F" w:rsidR="0013389A" w:rsidRDefault="0013389A" w:rsidP="0013389A">
      <w:r w:rsidRPr="00387641">
        <w:t>How do</w:t>
      </w:r>
      <w:r>
        <w:t>es the lesson</w:t>
      </w:r>
      <w:r w:rsidRPr="00387641">
        <w:t xml:space="preserve"> offer opportunities for practice in and out of text? </w:t>
      </w:r>
      <w:r>
        <w:t>Record evidence in the graphic organizer.</w:t>
      </w:r>
    </w:p>
    <w:p w14:paraId="5F269EB2" w14:textId="67A30839" w:rsidR="007F3B04" w:rsidRDefault="007F3B04" w:rsidP="0013389A">
      <w:r>
        <w:rPr>
          <w:noProof/>
        </w:rPr>
        <w:lastRenderedPageBreak/>
        <w:drawing>
          <wp:inline distT="0" distB="0" distL="0" distR="0" wp14:anchorId="747F72AF" wp14:editId="31D6CA2E">
            <wp:extent cx="5758297" cy="6334126"/>
            <wp:effectExtent l="0" t="0" r="0" b="0"/>
            <wp:docPr id="20" name="Picture 20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297" cy="633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FA32" w14:textId="27E439E8" w:rsidR="007F3B04" w:rsidRDefault="000665A4" w:rsidP="0013389A">
      <w:r>
        <w:rPr>
          <w:noProof/>
        </w:rPr>
        <w:lastRenderedPageBreak/>
        <w:drawing>
          <wp:inline distT="0" distB="0" distL="0" distR="0" wp14:anchorId="798E4D0D" wp14:editId="720D7E6D">
            <wp:extent cx="5657850" cy="6563106"/>
            <wp:effectExtent l="0" t="0" r="0" b="9525"/>
            <wp:docPr id="21" name="Picture 21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honics Practice&#10;&#10;Review the materials excerpted from Grade 1, Unit 3, Lesson 12 (Amplify)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5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790" w14:textId="60FB7907" w:rsidR="000665A4" w:rsidRDefault="00B00851" w:rsidP="0013389A">
      <w:r>
        <w:rPr>
          <w:noProof/>
        </w:rPr>
        <w:lastRenderedPageBreak/>
        <w:drawing>
          <wp:inline distT="0" distB="0" distL="0" distR="0" wp14:anchorId="1B6CCEE8" wp14:editId="3B16E319">
            <wp:extent cx="2710538" cy="3435350"/>
            <wp:effectExtent l="0" t="0" r="0" b="0"/>
            <wp:docPr id="22" name="Picture 22" descr="Phonics Practice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honics Practice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538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E4542">
        <w:t xml:space="preserve">      </w:t>
      </w:r>
      <w:r w:rsidR="00266469">
        <w:rPr>
          <w:noProof/>
        </w:rPr>
        <w:drawing>
          <wp:inline distT="0" distB="0" distL="0" distR="0" wp14:anchorId="381B4175" wp14:editId="0B264723">
            <wp:extent cx="2751863" cy="3418840"/>
            <wp:effectExtent l="19050" t="19050" r="10795" b="10160"/>
            <wp:docPr id="23" name="Picture 23" descr="Phonics Practice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Phonics Practice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863" cy="341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98516" w14:textId="77777777" w:rsidR="00926239" w:rsidRDefault="00926239" w:rsidP="0013389A"/>
    <w:p w14:paraId="2C8A5276" w14:textId="77777777" w:rsidR="00926239" w:rsidRDefault="00926239" w:rsidP="0013389A"/>
    <w:p w14:paraId="5AE99EB7" w14:textId="06872899" w:rsidR="00266469" w:rsidRDefault="00CF61E5" w:rsidP="0013389A">
      <w:r>
        <w:rPr>
          <w:noProof/>
        </w:rPr>
        <w:drawing>
          <wp:inline distT="0" distB="0" distL="0" distR="0" wp14:anchorId="739BE440" wp14:editId="53847717">
            <wp:extent cx="2752725" cy="3632779"/>
            <wp:effectExtent l="19050" t="19050" r="9525" b="25400"/>
            <wp:docPr id="24" name="Picture 24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632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E4542">
        <w:t xml:space="preserve">       </w:t>
      </w:r>
      <w:r w:rsidR="00484CD2">
        <w:rPr>
          <w:noProof/>
        </w:rPr>
        <w:drawing>
          <wp:inline distT="0" distB="0" distL="0" distR="0" wp14:anchorId="7D95AE57" wp14:editId="048E8A8B">
            <wp:extent cx="2638425" cy="3631653"/>
            <wp:effectExtent l="19050" t="19050" r="9525" b="26035"/>
            <wp:docPr id="25" name="Picture 25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631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7AEF4" w14:textId="2EFA031E" w:rsidR="00D51F61" w:rsidRDefault="00D51F61" w:rsidP="0013389A">
      <w:r>
        <w:rPr>
          <w:noProof/>
        </w:rPr>
        <w:lastRenderedPageBreak/>
        <w:drawing>
          <wp:inline distT="0" distB="0" distL="0" distR="0" wp14:anchorId="011BFAB0" wp14:editId="38D16920">
            <wp:extent cx="2743200" cy="3401053"/>
            <wp:effectExtent l="19050" t="19050" r="19050" b="28575"/>
            <wp:docPr id="26" name="Picture 26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0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ab/>
      </w:r>
      <w:r w:rsidR="00903FE3">
        <w:rPr>
          <w:noProof/>
        </w:rPr>
        <w:drawing>
          <wp:inline distT="0" distB="0" distL="0" distR="0" wp14:anchorId="48565031" wp14:editId="1D5D8440">
            <wp:extent cx="2570183" cy="3422650"/>
            <wp:effectExtent l="19050" t="19050" r="20955" b="25400"/>
            <wp:docPr id="27" name="Picture 27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&quot;The Bag of Coins&quot; (Story)&#10;&#10;Review the materials excerpted from Grade 1, Unit 3, Lesson 12 (Amplify)&#10;&#10;Lesson Accessible through login only. &#10;&#10;https://elementaryliteracyprogram.amplify.com/assets/m/5564946b888d3951/original/G1_U03_TG_TXED21.pdf?7115C16B-4B55-449F-BAA0ED5842FAAB68&amp;client_id=elementary-ela-core&amp;redirect_uri=https%3A%2F%2Felementaryliteracyprogram.amplify.com%2Fhome%2Fgrade%2F1%2Fdaily-instruction%2FskillsGroup%2F8a318404756fb71a017570c294140141%2Fskill%2F8a318417757b042d01759fb216f8301d&amp;state=99b7e4aa-43f7-491a-8089-b81632cab55e&amp;response_mode=fragment&amp;response_type=code&amp;scope=openid&amp;nonce=48711df4-8e23-4300-80d0-cf3ddd551be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183" cy="342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12EE8" w14:textId="77777777" w:rsidR="00F344E3" w:rsidRDefault="00F344E3" w:rsidP="00F344E3">
      <w:pPr>
        <w:pStyle w:val="Tabletextbullet"/>
        <w:numPr>
          <w:ilvl w:val="0"/>
          <w:numId w:val="0"/>
        </w:numPr>
      </w:pPr>
    </w:p>
    <w:p w14:paraId="570A02EF" w14:textId="77777777" w:rsidR="00516FC6" w:rsidRDefault="00516FC6" w:rsidP="00F344E3">
      <w:pPr>
        <w:pStyle w:val="Tabletextbullet"/>
        <w:numPr>
          <w:ilvl w:val="0"/>
          <w:numId w:val="0"/>
        </w:numPr>
      </w:pPr>
    </w:p>
    <w:p w14:paraId="7065285C" w14:textId="77777777" w:rsidR="00516FC6" w:rsidRDefault="00516FC6" w:rsidP="00F344E3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078C" w14:paraId="12E6CE06" w14:textId="77777777" w:rsidTr="00356850">
        <w:tc>
          <w:tcPr>
            <w:tcW w:w="4675" w:type="dxa"/>
          </w:tcPr>
          <w:p w14:paraId="7DE13F1A" w14:textId="151E46E7" w:rsidR="003B078C" w:rsidRPr="00D110D4" w:rsidRDefault="003B078C" w:rsidP="00356850">
            <w:pPr>
              <w:rPr>
                <w:b/>
                <w:bCs/>
              </w:rPr>
            </w:pPr>
            <w:r w:rsidRPr="00D110D4">
              <w:rPr>
                <w:b/>
                <w:bCs/>
              </w:rPr>
              <w:t xml:space="preserve">Practice </w:t>
            </w:r>
            <w:r w:rsidR="009A0DC9" w:rsidRPr="00D110D4">
              <w:rPr>
                <w:b/>
                <w:bCs/>
              </w:rPr>
              <w:t>Out of Text (</w:t>
            </w:r>
            <w:r w:rsidRPr="00D110D4">
              <w:rPr>
                <w:b/>
                <w:bCs/>
              </w:rPr>
              <w:t>Isolation</w:t>
            </w:r>
            <w:r w:rsidR="009A0DC9" w:rsidRPr="00D110D4">
              <w:rPr>
                <w:b/>
                <w:bCs/>
              </w:rPr>
              <w:t>)</w:t>
            </w:r>
          </w:p>
        </w:tc>
        <w:tc>
          <w:tcPr>
            <w:tcW w:w="4675" w:type="dxa"/>
          </w:tcPr>
          <w:p w14:paraId="453EBD09" w14:textId="77777777" w:rsidR="003B078C" w:rsidRPr="00D110D4" w:rsidRDefault="003B078C" w:rsidP="00356850">
            <w:pPr>
              <w:tabs>
                <w:tab w:val="left" w:pos="1510"/>
              </w:tabs>
              <w:rPr>
                <w:b/>
                <w:bCs/>
              </w:rPr>
            </w:pPr>
            <w:r w:rsidRPr="00D110D4">
              <w:rPr>
                <w:b/>
                <w:bCs/>
              </w:rPr>
              <w:t>Practice in Text</w:t>
            </w:r>
          </w:p>
        </w:tc>
      </w:tr>
      <w:tr w:rsidR="003B078C" w14:paraId="7AC8CD9C" w14:textId="77777777" w:rsidTr="00356850">
        <w:tc>
          <w:tcPr>
            <w:tcW w:w="4675" w:type="dxa"/>
          </w:tcPr>
          <w:p w14:paraId="3B7A8828" w14:textId="4C454DA8" w:rsidR="00DD25A4" w:rsidRPr="00A72748" w:rsidRDefault="0008402C" w:rsidP="00356850">
            <w:pPr>
              <w:rPr>
                <w:i/>
                <w:iCs/>
                <w:color w:val="538135" w:themeColor="accent6" w:themeShade="BF"/>
              </w:rPr>
            </w:pPr>
            <w:r w:rsidRPr="0022473B">
              <w:rPr>
                <w:i/>
                <w:iCs/>
                <w:color w:val="008000"/>
              </w:rPr>
              <w:t xml:space="preserve"> </w:t>
            </w:r>
          </w:p>
        </w:tc>
        <w:tc>
          <w:tcPr>
            <w:tcW w:w="4675" w:type="dxa"/>
          </w:tcPr>
          <w:p w14:paraId="0F49E23D" w14:textId="77777777" w:rsidR="003B078C" w:rsidRDefault="003B078C" w:rsidP="00356850">
            <w:pPr>
              <w:rPr>
                <w:i/>
                <w:iCs/>
                <w:color w:val="008000"/>
              </w:rPr>
            </w:pPr>
          </w:p>
          <w:p w14:paraId="5169D001" w14:textId="77777777" w:rsidR="00EF14E0" w:rsidRDefault="00EF14E0" w:rsidP="00356850">
            <w:pPr>
              <w:rPr>
                <w:i/>
                <w:iCs/>
                <w:color w:val="008000"/>
              </w:rPr>
            </w:pPr>
          </w:p>
          <w:p w14:paraId="178EAB46" w14:textId="77777777" w:rsidR="00EF14E0" w:rsidRDefault="00EF14E0" w:rsidP="00356850">
            <w:pPr>
              <w:rPr>
                <w:i/>
                <w:iCs/>
                <w:color w:val="008000"/>
              </w:rPr>
            </w:pPr>
          </w:p>
          <w:p w14:paraId="4B80CEA5" w14:textId="77777777" w:rsidR="00EF14E0" w:rsidRDefault="00EF14E0" w:rsidP="00356850">
            <w:pPr>
              <w:rPr>
                <w:i/>
                <w:iCs/>
                <w:color w:val="008000"/>
              </w:rPr>
            </w:pPr>
          </w:p>
          <w:p w14:paraId="1C374236" w14:textId="77777777" w:rsidR="00EF14E0" w:rsidRDefault="00EF14E0" w:rsidP="00356850">
            <w:pPr>
              <w:rPr>
                <w:i/>
                <w:iCs/>
                <w:color w:val="008000"/>
              </w:rPr>
            </w:pPr>
          </w:p>
          <w:p w14:paraId="3CB9CEE7" w14:textId="77777777" w:rsidR="00EF14E0" w:rsidRPr="00A72748" w:rsidRDefault="00EF14E0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2078EFEA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A98AEDC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2E79195F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76CF171E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01B6D04A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D615A0F" w14:textId="77777777" w:rsidR="003B078C" w:rsidRPr="00A72748" w:rsidRDefault="003B078C" w:rsidP="00356850">
            <w:pPr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55F94215" w14:textId="5668FF63" w:rsidR="00FC710F" w:rsidRDefault="00FC710F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151A580D" w14:textId="77777777" w:rsidR="00FC710F" w:rsidRDefault="00FC710F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sectPr w:rsidR="00FC710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8368C" w14:textId="77777777" w:rsidR="009B24DA" w:rsidRDefault="009B24DA" w:rsidP="004C62A0">
      <w:pPr>
        <w:spacing w:after="0" w:line="240" w:lineRule="auto"/>
      </w:pPr>
      <w:r>
        <w:separator/>
      </w:r>
    </w:p>
  </w:endnote>
  <w:endnote w:type="continuationSeparator" w:id="0">
    <w:p w14:paraId="0210F2B6" w14:textId="77777777" w:rsidR="009B24DA" w:rsidRDefault="009B24DA" w:rsidP="004C62A0">
      <w:pPr>
        <w:spacing w:after="0" w:line="240" w:lineRule="auto"/>
      </w:pPr>
      <w:r>
        <w:continuationSeparator/>
      </w:r>
    </w:p>
  </w:endnote>
  <w:endnote w:type="continuationNotice" w:id="1">
    <w:p w14:paraId="196B9AD1" w14:textId="77777777" w:rsidR="009B24DA" w:rsidRDefault="009B24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FE8A8" w14:textId="04B7EF9A" w:rsidR="06887C28" w:rsidRPr="00957397" w:rsidRDefault="00957397" w:rsidP="0095739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47058" w14:textId="77777777" w:rsidR="009B24DA" w:rsidRDefault="009B24DA" w:rsidP="004C62A0">
      <w:pPr>
        <w:spacing w:after="0" w:line="240" w:lineRule="auto"/>
      </w:pPr>
      <w:r>
        <w:separator/>
      </w:r>
    </w:p>
  </w:footnote>
  <w:footnote w:type="continuationSeparator" w:id="0">
    <w:p w14:paraId="715408F4" w14:textId="77777777" w:rsidR="009B24DA" w:rsidRDefault="009B24DA" w:rsidP="004C62A0">
      <w:pPr>
        <w:spacing w:after="0" w:line="240" w:lineRule="auto"/>
      </w:pPr>
      <w:r>
        <w:continuationSeparator/>
      </w:r>
    </w:p>
  </w:footnote>
  <w:footnote w:type="continuationNotice" w:id="1">
    <w:p w14:paraId="51B64791" w14:textId="77777777" w:rsidR="009B24DA" w:rsidRDefault="009B24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19FE638" w:rsidR="004C62A0" w:rsidRDefault="007C2670" w:rsidP="00D110D4">
    <w:pPr>
      <w:pStyle w:val="Header"/>
      <w:spacing w:after="120"/>
    </w:pPr>
    <w:r>
      <w:rPr>
        <w:noProof/>
      </w:rPr>
      <w:drawing>
        <wp:inline distT="0" distB="0" distL="0" distR="0" wp14:anchorId="2C9CE556" wp14:editId="1A16F248">
          <wp:extent cx="724619" cy="374386"/>
          <wp:effectExtent l="0" t="0" r="0" b="6985"/>
          <wp:docPr id="6" name="Picture 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0RIRLHKYWAJwr" int2:id="t9RL5r3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4C3C0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CCAA5560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D7FA1"/>
    <w:multiLevelType w:val="hybridMultilevel"/>
    <w:tmpl w:val="15D62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2129A"/>
    <w:multiLevelType w:val="hybridMultilevel"/>
    <w:tmpl w:val="73A60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3B79AE"/>
    <w:multiLevelType w:val="hybridMultilevel"/>
    <w:tmpl w:val="1D386C54"/>
    <w:lvl w:ilvl="0" w:tplc="184EB38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327F74"/>
    <w:multiLevelType w:val="hybridMultilevel"/>
    <w:tmpl w:val="A07C3B38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C041E2"/>
    <w:multiLevelType w:val="hybridMultilevel"/>
    <w:tmpl w:val="1E920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71D86"/>
    <w:multiLevelType w:val="hybridMultilevel"/>
    <w:tmpl w:val="76260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443872">
    <w:abstractNumId w:val="2"/>
  </w:num>
  <w:num w:numId="2" w16cid:durableId="1503004914">
    <w:abstractNumId w:val="12"/>
  </w:num>
  <w:num w:numId="3" w16cid:durableId="1243831504">
    <w:abstractNumId w:val="6"/>
  </w:num>
  <w:num w:numId="4" w16cid:durableId="1903179770">
    <w:abstractNumId w:val="15"/>
  </w:num>
  <w:num w:numId="5" w16cid:durableId="1085228461">
    <w:abstractNumId w:val="5"/>
  </w:num>
  <w:num w:numId="6" w16cid:durableId="1912688246">
    <w:abstractNumId w:val="22"/>
  </w:num>
  <w:num w:numId="7" w16cid:durableId="1653829175">
    <w:abstractNumId w:val="11"/>
  </w:num>
  <w:num w:numId="8" w16cid:durableId="1342395015">
    <w:abstractNumId w:val="20"/>
  </w:num>
  <w:num w:numId="9" w16cid:durableId="50545468">
    <w:abstractNumId w:val="3"/>
  </w:num>
  <w:num w:numId="10" w16cid:durableId="1927687269">
    <w:abstractNumId w:val="8"/>
  </w:num>
  <w:num w:numId="11" w16cid:durableId="801536530">
    <w:abstractNumId w:val="0"/>
  </w:num>
  <w:num w:numId="12" w16cid:durableId="1544488904">
    <w:abstractNumId w:val="7"/>
  </w:num>
  <w:num w:numId="13" w16cid:durableId="751318914">
    <w:abstractNumId w:val="16"/>
  </w:num>
  <w:num w:numId="14" w16cid:durableId="194735063">
    <w:abstractNumId w:val="4"/>
  </w:num>
  <w:num w:numId="15" w16cid:durableId="1258097955">
    <w:abstractNumId w:val="1"/>
  </w:num>
  <w:num w:numId="16" w16cid:durableId="932863762">
    <w:abstractNumId w:val="18"/>
  </w:num>
  <w:num w:numId="17" w16cid:durableId="689255564">
    <w:abstractNumId w:val="27"/>
  </w:num>
  <w:num w:numId="18" w16cid:durableId="961889266">
    <w:abstractNumId w:val="12"/>
    <w:lvlOverride w:ilvl="0">
      <w:startOverride w:val="1"/>
    </w:lvlOverride>
  </w:num>
  <w:num w:numId="19" w16cid:durableId="1711035216">
    <w:abstractNumId w:val="12"/>
    <w:lvlOverride w:ilvl="0">
      <w:startOverride w:val="1"/>
    </w:lvlOverride>
  </w:num>
  <w:num w:numId="20" w16cid:durableId="926428432">
    <w:abstractNumId w:val="26"/>
  </w:num>
  <w:num w:numId="21" w16cid:durableId="1748336126">
    <w:abstractNumId w:val="29"/>
  </w:num>
  <w:num w:numId="22" w16cid:durableId="907151902">
    <w:abstractNumId w:val="9"/>
  </w:num>
  <w:num w:numId="23" w16cid:durableId="468741737">
    <w:abstractNumId w:val="10"/>
  </w:num>
  <w:num w:numId="24" w16cid:durableId="297033934">
    <w:abstractNumId w:val="28"/>
  </w:num>
  <w:num w:numId="25" w16cid:durableId="1540701696">
    <w:abstractNumId w:val="31"/>
  </w:num>
  <w:num w:numId="26" w16cid:durableId="888610669">
    <w:abstractNumId w:val="14"/>
  </w:num>
  <w:num w:numId="27" w16cid:durableId="1004011707">
    <w:abstractNumId w:val="23"/>
  </w:num>
  <w:num w:numId="28" w16cid:durableId="1558711458">
    <w:abstractNumId w:val="24"/>
  </w:num>
  <w:num w:numId="29" w16cid:durableId="1411921795">
    <w:abstractNumId w:val="30"/>
  </w:num>
  <w:num w:numId="30" w16cid:durableId="1783186246">
    <w:abstractNumId w:val="32"/>
  </w:num>
  <w:num w:numId="31" w16cid:durableId="1753575622">
    <w:abstractNumId w:val="17"/>
  </w:num>
  <w:num w:numId="32" w16cid:durableId="1044410626">
    <w:abstractNumId w:val="12"/>
    <w:lvlOverride w:ilvl="0">
      <w:startOverride w:val="5"/>
    </w:lvlOverride>
  </w:num>
  <w:num w:numId="33" w16cid:durableId="548103516">
    <w:abstractNumId w:val="12"/>
    <w:lvlOverride w:ilvl="0">
      <w:startOverride w:val="5"/>
    </w:lvlOverride>
  </w:num>
  <w:num w:numId="34" w16cid:durableId="853424811">
    <w:abstractNumId w:val="13"/>
  </w:num>
  <w:num w:numId="35" w16cid:durableId="2063748699">
    <w:abstractNumId w:val="21"/>
  </w:num>
  <w:num w:numId="36" w16cid:durableId="217517627">
    <w:abstractNumId w:val="12"/>
    <w:lvlOverride w:ilvl="0">
      <w:startOverride w:val="6"/>
    </w:lvlOverride>
  </w:num>
  <w:num w:numId="37" w16cid:durableId="458307925">
    <w:abstractNumId w:val="19"/>
  </w:num>
  <w:num w:numId="38" w16cid:durableId="55322538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4EF"/>
    <w:rsid w:val="00013F79"/>
    <w:rsid w:val="00014132"/>
    <w:rsid w:val="0001557D"/>
    <w:rsid w:val="00015EA8"/>
    <w:rsid w:val="000173BE"/>
    <w:rsid w:val="00017457"/>
    <w:rsid w:val="000174FC"/>
    <w:rsid w:val="000178A9"/>
    <w:rsid w:val="0002142B"/>
    <w:rsid w:val="000229D7"/>
    <w:rsid w:val="000244E6"/>
    <w:rsid w:val="00024960"/>
    <w:rsid w:val="00025206"/>
    <w:rsid w:val="00025E27"/>
    <w:rsid w:val="00025F14"/>
    <w:rsid w:val="0002700A"/>
    <w:rsid w:val="00027292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B4C"/>
    <w:rsid w:val="00042C2F"/>
    <w:rsid w:val="00044083"/>
    <w:rsid w:val="0004463E"/>
    <w:rsid w:val="0004470E"/>
    <w:rsid w:val="00044876"/>
    <w:rsid w:val="00045ADB"/>
    <w:rsid w:val="00045B46"/>
    <w:rsid w:val="00045D0B"/>
    <w:rsid w:val="00045DBD"/>
    <w:rsid w:val="00047406"/>
    <w:rsid w:val="00047496"/>
    <w:rsid w:val="000477EF"/>
    <w:rsid w:val="00050249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5A"/>
    <w:rsid w:val="00061EA3"/>
    <w:rsid w:val="00061FAA"/>
    <w:rsid w:val="000625FA"/>
    <w:rsid w:val="0006308C"/>
    <w:rsid w:val="000637A6"/>
    <w:rsid w:val="00063805"/>
    <w:rsid w:val="0006380B"/>
    <w:rsid w:val="00063AB7"/>
    <w:rsid w:val="00063B88"/>
    <w:rsid w:val="0006418D"/>
    <w:rsid w:val="00064C3F"/>
    <w:rsid w:val="00064C78"/>
    <w:rsid w:val="00064F5A"/>
    <w:rsid w:val="000660BD"/>
    <w:rsid w:val="000665A4"/>
    <w:rsid w:val="00067E95"/>
    <w:rsid w:val="00070022"/>
    <w:rsid w:val="00070A64"/>
    <w:rsid w:val="00071019"/>
    <w:rsid w:val="00071185"/>
    <w:rsid w:val="00071E15"/>
    <w:rsid w:val="00073871"/>
    <w:rsid w:val="000741B3"/>
    <w:rsid w:val="00074285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D97"/>
    <w:rsid w:val="00082029"/>
    <w:rsid w:val="00082554"/>
    <w:rsid w:val="00082711"/>
    <w:rsid w:val="00083CFD"/>
    <w:rsid w:val="0008402C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6F1"/>
    <w:rsid w:val="000A2BA8"/>
    <w:rsid w:val="000A30B5"/>
    <w:rsid w:val="000A3608"/>
    <w:rsid w:val="000A4498"/>
    <w:rsid w:val="000A5534"/>
    <w:rsid w:val="000A55AB"/>
    <w:rsid w:val="000A686C"/>
    <w:rsid w:val="000A6A37"/>
    <w:rsid w:val="000A6BF4"/>
    <w:rsid w:val="000A6CB8"/>
    <w:rsid w:val="000A70DF"/>
    <w:rsid w:val="000A7119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3037"/>
    <w:rsid w:val="000C585C"/>
    <w:rsid w:val="000C6884"/>
    <w:rsid w:val="000C6A01"/>
    <w:rsid w:val="000C6AA3"/>
    <w:rsid w:val="000D0A3B"/>
    <w:rsid w:val="000D148B"/>
    <w:rsid w:val="000D2097"/>
    <w:rsid w:val="000D2348"/>
    <w:rsid w:val="000D29EC"/>
    <w:rsid w:val="000D2F33"/>
    <w:rsid w:val="000D3F22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00A3"/>
    <w:rsid w:val="000E1430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2ED5"/>
    <w:rsid w:val="0010418B"/>
    <w:rsid w:val="001049F1"/>
    <w:rsid w:val="001107C2"/>
    <w:rsid w:val="00111937"/>
    <w:rsid w:val="00112098"/>
    <w:rsid w:val="0011222C"/>
    <w:rsid w:val="0011265A"/>
    <w:rsid w:val="00112975"/>
    <w:rsid w:val="001165FA"/>
    <w:rsid w:val="0011665E"/>
    <w:rsid w:val="0011688C"/>
    <w:rsid w:val="001174C6"/>
    <w:rsid w:val="001175F7"/>
    <w:rsid w:val="00121103"/>
    <w:rsid w:val="001213ED"/>
    <w:rsid w:val="00121B32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5B4"/>
    <w:rsid w:val="0012574F"/>
    <w:rsid w:val="00126AD8"/>
    <w:rsid w:val="00127898"/>
    <w:rsid w:val="00127B85"/>
    <w:rsid w:val="001306B2"/>
    <w:rsid w:val="00130757"/>
    <w:rsid w:val="001307A9"/>
    <w:rsid w:val="00130D44"/>
    <w:rsid w:val="00130E1E"/>
    <w:rsid w:val="00131003"/>
    <w:rsid w:val="00131E84"/>
    <w:rsid w:val="00132FAB"/>
    <w:rsid w:val="0013389A"/>
    <w:rsid w:val="001351C6"/>
    <w:rsid w:val="00135237"/>
    <w:rsid w:val="00136669"/>
    <w:rsid w:val="00136A4C"/>
    <w:rsid w:val="00136FC1"/>
    <w:rsid w:val="00137018"/>
    <w:rsid w:val="00137728"/>
    <w:rsid w:val="0014091D"/>
    <w:rsid w:val="00140C96"/>
    <w:rsid w:val="00141737"/>
    <w:rsid w:val="001417F3"/>
    <w:rsid w:val="001420BD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4C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3174"/>
    <w:rsid w:val="001639FF"/>
    <w:rsid w:val="00164477"/>
    <w:rsid w:val="001648C1"/>
    <w:rsid w:val="00164AC5"/>
    <w:rsid w:val="001653E7"/>
    <w:rsid w:val="001656AC"/>
    <w:rsid w:val="001665FA"/>
    <w:rsid w:val="00166CE0"/>
    <w:rsid w:val="00167350"/>
    <w:rsid w:val="00167E28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1F97"/>
    <w:rsid w:val="0018260C"/>
    <w:rsid w:val="001826AA"/>
    <w:rsid w:val="0018354C"/>
    <w:rsid w:val="001835C3"/>
    <w:rsid w:val="001838F1"/>
    <w:rsid w:val="00183D2F"/>
    <w:rsid w:val="00184662"/>
    <w:rsid w:val="001848C3"/>
    <w:rsid w:val="001849B6"/>
    <w:rsid w:val="0018594B"/>
    <w:rsid w:val="00185C4A"/>
    <w:rsid w:val="00186F34"/>
    <w:rsid w:val="001872F1"/>
    <w:rsid w:val="00187440"/>
    <w:rsid w:val="00187880"/>
    <w:rsid w:val="00187AB4"/>
    <w:rsid w:val="001902B2"/>
    <w:rsid w:val="001903E6"/>
    <w:rsid w:val="001917CA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8EE"/>
    <w:rsid w:val="00197F2C"/>
    <w:rsid w:val="001A0024"/>
    <w:rsid w:val="001A0449"/>
    <w:rsid w:val="001A0577"/>
    <w:rsid w:val="001A0D80"/>
    <w:rsid w:val="001A0EDD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55"/>
    <w:rsid w:val="001C16F1"/>
    <w:rsid w:val="001C2FDC"/>
    <w:rsid w:val="001C31DA"/>
    <w:rsid w:val="001C33C4"/>
    <w:rsid w:val="001C4F84"/>
    <w:rsid w:val="001C4FBA"/>
    <w:rsid w:val="001C5155"/>
    <w:rsid w:val="001C625F"/>
    <w:rsid w:val="001C6D70"/>
    <w:rsid w:val="001D05A0"/>
    <w:rsid w:val="001D067F"/>
    <w:rsid w:val="001D143B"/>
    <w:rsid w:val="001D1532"/>
    <w:rsid w:val="001D1606"/>
    <w:rsid w:val="001D21BD"/>
    <w:rsid w:val="001D251F"/>
    <w:rsid w:val="001D4194"/>
    <w:rsid w:val="001D51E6"/>
    <w:rsid w:val="001D594C"/>
    <w:rsid w:val="001D5968"/>
    <w:rsid w:val="001D608C"/>
    <w:rsid w:val="001D697B"/>
    <w:rsid w:val="001D707F"/>
    <w:rsid w:val="001D725C"/>
    <w:rsid w:val="001D73D5"/>
    <w:rsid w:val="001D7B5E"/>
    <w:rsid w:val="001E05B0"/>
    <w:rsid w:val="001E0DBE"/>
    <w:rsid w:val="001E1ECA"/>
    <w:rsid w:val="001E20D6"/>
    <w:rsid w:val="001E233E"/>
    <w:rsid w:val="001E2B58"/>
    <w:rsid w:val="001E2C4F"/>
    <w:rsid w:val="001E2F4E"/>
    <w:rsid w:val="001E33CB"/>
    <w:rsid w:val="001E5CAA"/>
    <w:rsid w:val="001E6538"/>
    <w:rsid w:val="001E6E00"/>
    <w:rsid w:val="001E72C2"/>
    <w:rsid w:val="001E7678"/>
    <w:rsid w:val="001F066E"/>
    <w:rsid w:val="001F0FCE"/>
    <w:rsid w:val="001F1D08"/>
    <w:rsid w:val="001F3521"/>
    <w:rsid w:val="001F3CE2"/>
    <w:rsid w:val="001F44B7"/>
    <w:rsid w:val="001F4996"/>
    <w:rsid w:val="001F4AD8"/>
    <w:rsid w:val="001F5599"/>
    <w:rsid w:val="001F5A69"/>
    <w:rsid w:val="001F6B75"/>
    <w:rsid w:val="001F6C4B"/>
    <w:rsid w:val="001F735A"/>
    <w:rsid w:val="001F7FEC"/>
    <w:rsid w:val="00202300"/>
    <w:rsid w:val="002028B5"/>
    <w:rsid w:val="00203417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11C1"/>
    <w:rsid w:val="00221747"/>
    <w:rsid w:val="0022196D"/>
    <w:rsid w:val="00221D99"/>
    <w:rsid w:val="00221FFC"/>
    <w:rsid w:val="002220E3"/>
    <w:rsid w:val="00223B83"/>
    <w:rsid w:val="0022473B"/>
    <w:rsid w:val="00224925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6EB6"/>
    <w:rsid w:val="0023723D"/>
    <w:rsid w:val="002372BB"/>
    <w:rsid w:val="00237EEE"/>
    <w:rsid w:val="00237F44"/>
    <w:rsid w:val="00240F25"/>
    <w:rsid w:val="00241CB1"/>
    <w:rsid w:val="0024439B"/>
    <w:rsid w:val="00244629"/>
    <w:rsid w:val="00244648"/>
    <w:rsid w:val="0024645F"/>
    <w:rsid w:val="002467ED"/>
    <w:rsid w:val="00246A92"/>
    <w:rsid w:val="00246C66"/>
    <w:rsid w:val="00250B95"/>
    <w:rsid w:val="002513EE"/>
    <w:rsid w:val="0025303C"/>
    <w:rsid w:val="00254121"/>
    <w:rsid w:val="00254B97"/>
    <w:rsid w:val="0025520A"/>
    <w:rsid w:val="00257A9A"/>
    <w:rsid w:val="00257E7A"/>
    <w:rsid w:val="00257FE0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469"/>
    <w:rsid w:val="00266813"/>
    <w:rsid w:val="00266BCD"/>
    <w:rsid w:val="0026711F"/>
    <w:rsid w:val="00270491"/>
    <w:rsid w:val="002706DC"/>
    <w:rsid w:val="00271BAB"/>
    <w:rsid w:val="002721F1"/>
    <w:rsid w:val="00272CDA"/>
    <w:rsid w:val="00273874"/>
    <w:rsid w:val="00274BBD"/>
    <w:rsid w:val="0027530C"/>
    <w:rsid w:val="00275726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5D77"/>
    <w:rsid w:val="002861FB"/>
    <w:rsid w:val="0028667D"/>
    <w:rsid w:val="00286E16"/>
    <w:rsid w:val="00287D19"/>
    <w:rsid w:val="0029178B"/>
    <w:rsid w:val="00291F1C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420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0564"/>
    <w:rsid w:val="002B15FC"/>
    <w:rsid w:val="002B2211"/>
    <w:rsid w:val="002B283F"/>
    <w:rsid w:val="002B432C"/>
    <w:rsid w:val="002B4655"/>
    <w:rsid w:val="002B5038"/>
    <w:rsid w:val="002B589B"/>
    <w:rsid w:val="002B5A55"/>
    <w:rsid w:val="002B5FF9"/>
    <w:rsid w:val="002C07B3"/>
    <w:rsid w:val="002C08D1"/>
    <w:rsid w:val="002C12B8"/>
    <w:rsid w:val="002C170B"/>
    <w:rsid w:val="002C2C31"/>
    <w:rsid w:val="002C3407"/>
    <w:rsid w:val="002C3418"/>
    <w:rsid w:val="002C3FD9"/>
    <w:rsid w:val="002C43C9"/>
    <w:rsid w:val="002C53FA"/>
    <w:rsid w:val="002C55EB"/>
    <w:rsid w:val="002C574F"/>
    <w:rsid w:val="002C628D"/>
    <w:rsid w:val="002C684D"/>
    <w:rsid w:val="002C6BDA"/>
    <w:rsid w:val="002C7102"/>
    <w:rsid w:val="002C7EE5"/>
    <w:rsid w:val="002D20BB"/>
    <w:rsid w:val="002D23D7"/>
    <w:rsid w:val="002D2D9A"/>
    <w:rsid w:val="002D352B"/>
    <w:rsid w:val="002D395F"/>
    <w:rsid w:val="002D3D0B"/>
    <w:rsid w:val="002D4D79"/>
    <w:rsid w:val="002D55BE"/>
    <w:rsid w:val="002D5DF6"/>
    <w:rsid w:val="002D6073"/>
    <w:rsid w:val="002D68E9"/>
    <w:rsid w:val="002D68F7"/>
    <w:rsid w:val="002D6AB9"/>
    <w:rsid w:val="002D78EF"/>
    <w:rsid w:val="002E0735"/>
    <w:rsid w:val="002E185D"/>
    <w:rsid w:val="002E2853"/>
    <w:rsid w:val="002E4112"/>
    <w:rsid w:val="002E4542"/>
    <w:rsid w:val="002E4550"/>
    <w:rsid w:val="002E58E1"/>
    <w:rsid w:val="002E5DFC"/>
    <w:rsid w:val="002F0985"/>
    <w:rsid w:val="002F0DC9"/>
    <w:rsid w:val="002F18F6"/>
    <w:rsid w:val="002F1D55"/>
    <w:rsid w:val="002F1F4E"/>
    <w:rsid w:val="002F51DA"/>
    <w:rsid w:val="002F5A4B"/>
    <w:rsid w:val="002F5CD7"/>
    <w:rsid w:val="002F5FE4"/>
    <w:rsid w:val="002F6394"/>
    <w:rsid w:val="002F70D7"/>
    <w:rsid w:val="002F71DA"/>
    <w:rsid w:val="003001D8"/>
    <w:rsid w:val="003003A6"/>
    <w:rsid w:val="00300FCD"/>
    <w:rsid w:val="0030186F"/>
    <w:rsid w:val="003024A8"/>
    <w:rsid w:val="00302944"/>
    <w:rsid w:val="00302C9E"/>
    <w:rsid w:val="00302D49"/>
    <w:rsid w:val="00302F36"/>
    <w:rsid w:val="00302F88"/>
    <w:rsid w:val="0030416B"/>
    <w:rsid w:val="00304B2C"/>
    <w:rsid w:val="003054D7"/>
    <w:rsid w:val="00305851"/>
    <w:rsid w:val="003066AF"/>
    <w:rsid w:val="00306DD2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66A"/>
    <w:rsid w:val="0032179C"/>
    <w:rsid w:val="00321C7B"/>
    <w:rsid w:val="00322468"/>
    <w:rsid w:val="0032298B"/>
    <w:rsid w:val="00322FCB"/>
    <w:rsid w:val="00323E80"/>
    <w:rsid w:val="00324134"/>
    <w:rsid w:val="003245AB"/>
    <w:rsid w:val="0032534F"/>
    <w:rsid w:val="00325573"/>
    <w:rsid w:val="00325908"/>
    <w:rsid w:val="00326101"/>
    <w:rsid w:val="00326382"/>
    <w:rsid w:val="0032646C"/>
    <w:rsid w:val="0032795E"/>
    <w:rsid w:val="00327E8C"/>
    <w:rsid w:val="00330580"/>
    <w:rsid w:val="003307A7"/>
    <w:rsid w:val="00330D9D"/>
    <w:rsid w:val="003327AE"/>
    <w:rsid w:val="00332BAD"/>
    <w:rsid w:val="0033521B"/>
    <w:rsid w:val="00335662"/>
    <w:rsid w:val="0033581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43F7"/>
    <w:rsid w:val="00344D4C"/>
    <w:rsid w:val="003450BB"/>
    <w:rsid w:val="0034614E"/>
    <w:rsid w:val="00346B71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78D"/>
    <w:rsid w:val="00354A44"/>
    <w:rsid w:val="00354A6D"/>
    <w:rsid w:val="0035554E"/>
    <w:rsid w:val="00356660"/>
    <w:rsid w:val="00356850"/>
    <w:rsid w:val="00356A02"/>
    <w:rsid w:val="003570B4"/>
    <w:rsid w:val="00361752"/>
    <w:rsid w:val="00362862"/>
    <w:rsid w:val="003631BB"/>
    <w:rsid w:val="00364244"/>
    <w:rsid w:val="00364317"/>
    <w:rsid w:val="00364F19"/>
    <w:rsid w:val="00365165"/>
    <w:rsid w:val="00365C44"/>
    <w:rsid w:val="0036686F"/>
    <w:rsid w:val="00367254"/>
    <w:rsid w:val="00367505"/>
    <w:rsid w:val="00367C22"/>
    <w:rsid w:val="00370686"/>
    <w:rsid w:val="00371A8A"/>
    <w:rsid w:val="00371E11"/>
    <w:rsid w:val="00371EB2"/>
    <w:rsid w:val="00372044"/>
    <w:rsid w:val="0037257A"/>
    <w:rsid w:val="003733C8"/>
    <w:rsid w:val="00373D1C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195C"/>
    <w:rsid w:val="003924EB"/>
    <w:rsid w:val="00393EE1"/>
    <w:rsid w:val="00394359"/>
    <w:rsid w:val="00395210"/>
    <w:rsid w:val="003956AA"/>
    <w:rsid w:val="003959BC"/>
    <w:rsid w:val="0039779D"/>
    <w:rsid w:val="003978B0"/>
    <w:rsid w:val="003A097F"/>
    <w:rsid w:val="003A1188"/>
    <w:rsid w:val="003A14A4"/>
    <w:rsid w:val="003A1988"/>
    <w:rsid w:val="003A28E6"/>
    <w:rsid w:val="003A4773"/>
    <w:rsid w:val="003A5563"/>
    <w:rsid w:val="003A5ACF"/>
    <w:rsid w:val="003B078C"/>
    <w:rsid w:val="003B148C"/>
    <w:rsid w:val="003B1C73"/>
    <w:rsid w:val="003B2408"/>
    <w:rsid w:val="003B3AD7"/>
    <w:rsid w:val="003B4548"/>
    <w:rsid w:val="003B5134"/>
    <w:rsid w:val="003B51E9"/>
    <w:rsid w:val="003B5E3A"/>
    <w:rsid w:val="003B609B"/>
    <w:rsid w:val="003B76CF"/>
    <w:rsid w:val="003B7A7B"/>
    <w:rsid w:val="003B7AAB"/>
    <w:rsid w:val="003C0765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C7B32"/>
    <w:rsid w:val="003D0313"/>
    <w:rsid w:val="003D0436"/>
    <w:rsid w:val="003D14FE"/>
    <w:rsid w:val="003D1D9A"/>
    <w:rsid w:val="003D1DE7"/>
    <w:rsid w:val="003D235B"/>
    <w:rsid w:val="003D2940"/>
    <w:rsid w:val="003D3572"/>
    <w:rsid w:val="003D363A"/>
    <w:rsid w:val="003D37EE"/>
    <w:rsid w:val="003D4BB2"/>
    <w:rsid w:val="003D4D2C"/>
    <w:rsid w:val="003D57F9"/>
    <w:rsid w:val="003D683D"/>
    <w:rsid w:val="003D71AB"/>
    <w:rsid w:val="003E0539"/>
    <w:rsid w:val="003E17DB"/>
    <w:rsid w:val="003E1E46"/>
    <w:rsid w:val="003E3D25"/>
    <w:rsid w:val="003E4434"/>
    <w:rsid w:val="003E5FF8"/>
    <w:rsid w:val="003E60DF"/>
    <w:rsid w:val="003E650D"/>
    <w:rsid w:val="003E6C16"/>
    <w:rsid w:val="003E7E29"/>
    <w:rsid w:val="003F079F"/>
    <w:rsid w:val="003F10B1"/>
    <w:rsid w:val="003F184B"/>
    <w:rsid w:val="003F1871"/>
    <w:rsid w:val="003F22F1"/>
    <w:rsid w:val="003F3C99"/>
    <w:rsid w:val="003F4BD8"/>
    <w:rsid w:val="003F567D"/>
    <w:rsid w:val="003F5F69"/>
    <w:rsid w:val="003F7197"/>
    <w:rsid w:val="003F74A3"/>
    <w:rsid w:val="003F793C"/>
    <w:rsid w:val="00400AA8"/>
    <w:rsid w:val="00400D60"/>
    <w:rsid w:val="00402834"/>
    <w:rsid w:val="00403D3E"/>
    <w:rsid w:val="004043FE"/>
    <w:rsid w:val="00404546"/>
    <w:rsid w:val="004045D3"/>
    <w:rsid w:val="00404714"/>
    <w:rsid w:val="00404B06"/>
    <w:rsid w:val="00404C9D"/>
    <w:rsid w:val="00404F3A"/>
    <w:rsid w:val="00405092"/>
    <w:rsid w:val="004051B0"/>
    <w:rsid w:val="00405535"/>
    <w:rsid w:val="00405C30"/>
    <w:rsid w:val="00405FBB"/>
    <w:rsid w:val="00406D27"/>
    <w:rsid w:val="004077A2"/>
    <w:rsid w:val="004079B1"/>
    <w:rsid w:val="00407D2D"/>
    <w:rsid w:val="00413B08"/>
    <w:rsid w:val="00413BC4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BBD"/>
    <w:rsid w:val="00423F9E"/>
    <w:rsid w:val="004243BB"/>
    <w:rsid w:val="00425733"/>
    <w:rsid w:val="0042580A"/>
    <w:rsid w:val="004259F6"/>
    <w:rsid w:val="004271F9"/>
    <w:rsid w:val="00427C5A"/>
    <w:rsid w:val="0043007E"/>
    <w:rsid w:val="004302E4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782A"/>
    <w:rsid w:val="00437AC0"/>
    <w:rsid w:val="00437B68"/>
    <w:rsid w:val="00437F51"/>
    <w:rsid w:val="004409F8"/>
    <w:rsid w:val="00440E4D"/>
    <w:rsid w:val="00441862"/>
    <w:rsid w:val="004419B2"/>
    <w:rsid w:val="004419E6"/>
    <w:rsid w:val="00441A8A"/>
    <w:rsid w:val="00441AC0"/>
    <w:rsid w:val="00441FBF"/>
    <w:rsid w:val="004420CF"/>
    <w:rsid w:val="00445B61"/>
    <w:rsid w:val="00445BAB"/>
    <w:rsid w:val="0044770B"/>
    <w:rsid w:val="00447847"/>
    <w:rsid w:val="00447D20"/>
    <w:rsid w:val="004507E7"/>
    <w:rsid w:val="00450D66"/>
    <w:rsid w:val="00450FE6"/>
    <w:rsid w:val="00453279"/>
    <w:rsid w:val="00453716"/>
    <w:rsid w:val="00453A6C"/>
    <w:rsid w:val="004542AD"/>
    <w:rsid w:val="00454580"/>
    <w:rsid w:val="004553BA"/>
    <w:rsid w:val="00455E17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4B39"/>
    <w:rsid w:val="00474DFB"/>
    <w:rsid w:val="00480C2E"/>
    <w:rsid w:val="00481111"/>
    <w:rsid w:val="004811C8"/>
    <w:rsid w:val="00483D4B"/>
    <w:rsid w:val="00484CD2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4231"/>
    <w:rsid w:val="004959DA"/>
    <w:rsid w:val="00495CC6"/>
    <w:rsid w:val="00495E16"/>
    <w:rsid w:val="004A07F0"/>
    <w:rsid w:val="004A0E1A"/>
    <w:rsid w:val="004A0E3D"/>
    <w:rsid w:val="004A27BE"/>
    <w:rsid w:val="004A2F29"/>
    <w:rsid w:val="004A3C06"/>
    <w:rsid w:val="004A462D"/>
    <w:rsid w:val="004A630F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979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4A63"/>
    <w:rsid w:val="004D53AE"/>
    <w:rsid w:val="004D552A"/>
    <w:rsid w:val="004D6E86"/>
    <w:rsid w:val="004E0832"/>
    <w:rsid w:val="004E1F6F"/>
    <w:rsid w:val="004E2690"/>
    <w:rsid w:val="004E2FF1"/>
    <w:rsid w:val="004E3F15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2E16"/>
    <w:rsid w:val="00503585"/>
    <w:rsid w:val="00503F39"/>
    <w:rsid w:val="005042C4"/>
    <w:rsid w:val="00504A81"/>
    <w:rsid w:val="00504D09"/>
    <w:rsid w:val="00504D42"/>
    <w:rsid w:val="00505168"/>
    <w:rsid w:val="005055AA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6FC6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5B12"/>
    <w:rsid w:val="005262BE"/>
    <w:rsid w:val="005270D9"/>
    <w:rsid w:val="005274CD"/>
    <w:rsid w:val="00530CFA"/>
    <w:rsid w:val="00530F61"/>
    <w:rsid w:val="0053139A"/>
    <w:rsid w:val="0053331F"/>
    <w:rsid w:val="00534FEE"/>
    <w:rsid w:val="00535CDF"/>
    <w:rsid w:val="00535DCE"/>
    <w:rsid w:val="00535EF1"/>
    <w:rsid w:val="00535EFA"/>
    <w:rsid w:val="00536493"/>
    <w:rsid w:val="00537175"/>
    <w:rsid w:val="00537593"/>
    <w:rsid w:val="00537C2E"/>
    <w:rsid w:val="005404D1"/>
    <w:rsid w:val="00540D3C"/>
    <w:rsid w:val="0054419D"/>
    <w:rsid w:val="00544D9E"/>
    <w:rsid w:val="005457AF"/>
    <w:rsid w:val="00545A1B"/>
    <w:rsid w:val="00545EE3"/>
    <w:rsid w:val="00547007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C49"/>
    <w:rsid w:val="00585937"/>
    <w:rsid w:val="0058621E"/>
    <w:rsid w:val="005865F4"/>
    <w:rsid w:val="00586679"/>
    <w:rsid w:val="00586DCA"/>
    <w:rsid w:val="005874E6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7A7"/>
    <w:rsid w:val="005A4291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0B49"/>
    <w:rsid w:val="005B1560"/>
    <w:rsid w:val="005B345F"/>
    <w:rsid w:val="005B3682"/>
    <w:rsid w:val="005B429F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334"/>
    <w:rsid w:val="005C0778"/>
    <w:rsid w:val="005C1DF7"/>
    <w:rsid w:val="005C1FC2"/>
    <w:rsid w:val="005C2889"/>
    <w:rsid w:val="005C2E74"/>
    <w:rsid w:val="005C3D65"/>
    <w:rsid w:val="005C4D63"/>
    <w:rsid w:val="005C5887"/>
    <w:rsid w:val="005C5DB7"/>
    <w:rsid w:val="005C6064"/>
    <w:rsid w:val="005C68B4"/>
    <w:rsid w:val="005C7942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263E"/>
    <w:rsid w:val="005E3B19"/>
    <w:rsid w:val="005E3D05"/>
    <w:rsid w:val="005E4B7E"/>
    <w:rsid w:val="005E6172"/>
    <w:rsid w:val="005E7A91"/>
    <w:rsid w:val="005F01DA"/>
    <w:rsid w:val="005F02C0"/>
    <w:rsid w:val="005F0497"/>
    <w:rsid w:val="005F0E7A"/>
    <w:rsid w:val="005F42F4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5025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CC5"/>
    <w:rsid w:val="00637663"/>
    <w:rsid w:val="0064024C"/>
    <w:rsid w:val="00641381"/>
    <w:rsid w:val="00641C1A"/>
    <w:rsid w:val="006429CF"/>
    <w:rsid w:val="00642E3C"/>
    <w:rsid w:val="00644588"/>
    <w:rsid w:val="00645118"/>
    <w:rsid w:val="0064700A"/>
    <w:rsid w:val="00647596"/>
    <w:rsid w:val="0065012A"/>
    <w:rsid w:val="006506F1"/>
    <w:rsid w:val="00650E59"/>
    <w:rsid w:val="00652F88"/>
    <w:rsid w:val="00654450"/>
    <w:rsid w:val="00654E81"/>
    <w:rsid w:val="0065539D"/>
    <w:rsid w:val="006554D9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A5B"/>
    <w:rsid w:val="0066702A"/>
    <w:rsid w:val="006679B2"/>
    <w:rsid w:val="00670D45"/>
    <w:rsid w:val="00671719"/>
    <w:rsid w:val="006723EE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709"/>
    <w:rsid w:val="00677981"/>
    <w:rsid w:val="0068008A"/>
    <w:rsid w:val="0068163A"/>
    <w:rsid w:val="00683F35"/>
    <w:rsid w:val="006841AA"/>
    <w:rsid w:val="0068512B"/>
    <w:rsid w:val="006856CD"/>
    <w:rsid w:val="00686966"/>
    <w:rsid w:val="00686C18"/>
    <w:rsid w:val="006873AA"/>
    <w:rsid w:val="00690F1E"/>
    <w:rsid w:val="006920F9"/>
    <w:rsid w:val="00692459"/>
    <w:rsid w:val="00692FC0"/>
    <w:rsid w:val="00693AC2"/>
    <w:rsid w:val="00694516"/>
    <w:rsid w:val="00694D8E"/>
    <w:rsid w:val="00695397"/>
    <w:rsid w:val="00695BA9"/>
    <w:rsid w:val="006966B8"/>
    <w:rsid w:val="006A00B4"/>
    <w:rsid w:val="006A0F97"/>
    <w:rsid w:val="006A12C2"/>
    <w:rsid w:val="006A14A8"/>
    <w:rsid w:val="006A1650"/>
    <w:rsid w:val="006A1E73"/>
    <w:rsid w:val="006A2CD2"/>
    <w:rsid w:val="006A3493"/>
    <w:rsid w:val="006A4B39"/>
    <w:rsid w:val="006A56F0"/>
    <w:rsid w:val="006A5B54"/>
    <w:rsid w:val="006A5BA1"/>
    <w:rsid w:val="006A776B"/>
    <w:rsid w:val="006A7F59"/>
    <w:rsid w:val="006B08C9"/>
    <w:rsid w:val="006B116C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10F3"/>
    <w:rsid w:val="006C21AF"/>
    <w:rsid w:val="006C3BCA"/>
    <w:rsid w:val="006C4522"/>
    <w:rsid w:val="006C4A1B"/>
    <w:rsid w:val="006C5AE1"/>
    <w:rsid w:val="006C5B47"/>
    <w:rsid w:val="006C5EF5"/>
    <w:rsid w:val="006C60E7"/>
    <w:rsid w:val="006C65E4"/>
    <w:rsid w:val="006C74B6"/>
    <w:rsid w:val="006C7BA9"/>
    <w:rsid w:val="006C7E9F"/>
    <w:rsid w:val="006C7F53"/>
    <w:rsid w:val="006D0E8D"/>
    <w:rsid w:val="006D134F"/>
    <w:rsid w:val="006D2EC2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AAC"/>
    <w:rsid w:val="006E2D34"/>
    <w:rsid w:val="006E30B2"/>
    <w:rsid w:val="006E32D8"/>
    <w:rsid w:val="006E35E0"/>
    <w:rsid w:val="006E3E73"/>
    <w:rsid w:val="006E3F9A"/>
    <w:rsid w:val="006E43EC"/>
    <w:rsid w:val="006E44C4"/>
    <w:rsid w:val="006E4DDE"/>
    <w:rsid w:val="006E60B1"/>
    <w:rsid w:val="006E67E4"/>
    <w:rsid w:val="006E7DC3"/>
    <w:rsid w:val="006F1619"/>
    <w:rsid w:val="006F172B"/>
    <w:rsid w:val="006F17EA"/>
    <w:rsid w:val="006F2B5C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CBF"/>
    <w:rsid w:val="00707116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20297"/>
    <w:rsid w:val="0072063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2AB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451"/>
    <w:rsid w:val="00736827"/>
    <w:rsid w:val="00736AEF"/>
    <w:rsid w:val="007408A7"/>
    <w:rsid w:val="00740B27"/>
    <w:rsid w:val="0074143F"/>
    <w:rsid w:val="00743D4E"/>
    <w:rsid w:val="00743F98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426E"/>
    <w:rsid w:val="00774278"/>
    <w:rsid w:val="007746F0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30BF"/>
    <w:rsid w:val="007836B0"/>
    <w:rsid w:val="00783B9E"/>
    <w:rsid w:val="00784019"/>
    <w:rsid w:val="007844AF"/>
    <w:rsid w:val="0078497A"/>
    <w:rsid w:val="007855F6"/>
    <w:rsid w:val="00786572"/>
    <w:rsid w:val="00786623"/>
    <w:rsid w:val="00786A68"/>
    <w:rsid w:val="00786BC5"/>
    <w:rsid w:val="00787905"/>
    <w:rsid w:val="0079014B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1351"/>
    <w:rsid w:val="007C2073"/>
    <w:rsid w:val="007C2670"/>
    <w:rsid w:val="007C28B2"/>
    <w:rsid w:val="007C3291"/>
    <w:rsid w:val="007C348B"/>
    <w:rsid w:val="007C3CF9"/>
    <w:rsid w:val="007C43FB"/>
    <w:rsid w:val="007C546D"/>
    <w:rsid w:val="007C7991"/>
    <w:rsid w:val="007C7D6F"/>
    <w:rsid w:val="007D0332"/>
    <w:rsid w:val="007D092C"/>
    <w:rsid w:val="007D1018"/>
    <w:rsid w:val="007D228E"/>
    <w:rsid w:val="007D2D1A"/>
    <w:rsid w:val="007D2E0E"/>
    <w:rsid w:val="007D3FBD"/>
    <w:rsid w:val="007D4DDF"/>
    <w:rsid w:val="007D51F0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493"/>
    <w:rsid w:val="007F0515"/>
    <w:rsid w:val="007F072A"/>
    <w:rsid w:val="007F089A"/>
    <w:rsid w:val="007F08ED"/>
    <w:rsid w:val="007F0BA1"/>
    <w:rsid w:val="007F0E3C"/>
    <w:rsid w:val="007F118F"/>
    <w:rsid w:val="007F13D8"/>
    <w:rsid w:val="007F1DC8"/>
    <w:rsid w:val="007F20E7"/>
    <w:rsid w:val="007F2443"/>
    <w:rsid w:val="007F26EF"/>
    <w:rsid w:val="007F2BC2"/>
    <w:rsid w:val="007F2FE6"/>
    <w:rsid w:val="007F33BA"/>
    <w:rsid w:val="007F3A88"/>
    <w:rsid w:val="007F3B04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A78"/>
    <w:rsid w:val="0080369A"/>
    <w:rsid w:val="00803B6C"/>
    <w:rsid w:val="00803D89"/>
    <w:rsid w:val="00804D2F"/>
    <w:rsid w:val="00805D5D"/>
    <w:rsid w:val="008067ED"/>
    <w:rsid w:val="00806CA3"/>
    <w:rsid w:val="008075D9"/>
    <w:rsid w:val="008079FF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21F4"/>
    <w:rsid w:val="00824158"/>
    <w:rsid w:val="00824534"/>
    <w:rsid w:val="008248A1"/>
    <w:rsid w:val="0082580B"/>
    <w:rsid w:val="0082673F"/>
    <w:rsid w:val="00826BCC"/>
    <w:rsid w:val="0082725C"/>
    <w:rsid w:val="0082741B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F14"/>
    <w:rsid w:val="00841E5B"/>
    <w:rsid w:val="00841F95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6161"/>
    <w:rsid w:val="00856FD6"/>
    <w:rsid w:val="00857E4F"/>
    <w:rsid w:val="00860A50"/>
    <w:rsid w:val="0086131F"/>
    <w:rsid w:val="008615DD"/>
    <w:rsid w:val="00861D3B"/>
    <w:rsid w:val="008620C1"/>
    <w:rsid w:val="0086220F"/>
    <w:rsid w:val="008623BD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67C9C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76CD2"/>
    <w:rsid w:val="00880528"/>
    <w:rsid w:val="00881460"/>
    <w:rsid w:val="0088183C"/>
    <w:rsid w:val="008819D2"/>
    <w:rsid w:val="00881FBD"/>
    <w:rsid w:val="008832AA"/>
    <w:rsid w:val="00884572"/>
    <w:rsid w:val="00884EB1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578E"/>
    <w:rsid w:val="00895C7D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59C"/>
    <w:rsid w:val="008B6640"/>
    <w:rsid w:val="008B6887"/>
    <w:rsid w:val="008B7075"/>
    <w:rsid w:val="008B76F6"/>
    <w:rsid w:val="008B7D2C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5957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3144"/>
    <w:rsid w:val="008D4659"/>
    <w:rsid w:val="008D565F"/>
    <w:rsid w:val="008D5973"/>
    <w:rsid w:val="008D5A0B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67FF"/>
    <w:rsid w:val="008E731C"/>
    <w:rsid w:val="008E7378"/>
    <w:rsid w:val="008F0E9F"/>
    <w:rsid w:val="008F217F"/>
    <w:rsid w:val="008F28C2"/>
    <w:rsid w:val="008F3027"/>
    <w:rsid w:val="008F397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7B9"/>
    <w:rsid w:val="00902ABC"/>
    <w:rsid w:val="0090366E"/>
    <w:rsid w:val="00903FE3"/>
    <w:rsid w:val="009040BC"/>
    <w:rsid w:val="00907471"/>
    <w:rsid w:val="00907ED9"/>
    <w:rsid w:val="0091081B"/>
    <w:rsid w:val="00911485"/>
    <w:rsid w:val="00912DB4"/>
    <w:rsid w:val="009137E3"/>
    <w:rsid w:val="009140C2"/>
    <w:rsid w:val="00914111"/>
    <w:rsid w:val="0091413E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6F0"/>
    <w:rsid w:val="00923A6F"/>
    <w:rsid w:val="009241B4"/>
    <w:rsid w:val="009249B0"/>
    <w:rsid w:val="009251D4"/>
    <w:rsid w:val="009252F1"/>
    <w:rsid w:val="00925DD3"/>
    <w:rsid w:val="00926239"/>
    <w:rsid w:val="009268FE"/>
    <w:rsid w:val="00926B19"/>
    <w:rsid w:val="00926CA7"/>
    <w:rsid w:val="00927A56"/>
    <w:rsid w:val="009304FB"/>
    <w:rsid w:val="0093114E"/>
    <w:rsid w:val="00931FCA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37443"/>
    <w:rsid w:val="00940F63"/>
    <w:rsid w:val="00941125"/>
    <w:rsid w:val="009411D6"/>
    <w:rsid w:val="00941F96"/>
    <w:rsid w:val="009420F1"/>
    <w:rsid w:val="00943794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2C3B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57397"/>
    <w:rsid w:val="00960168"/>
    <w:rsid w:val="009603AB"/>
    <w:rsid w:val="00961283"/>
    <w:rsid w:val="009619CF"/>
    <w:rsid w:val="009629FB"/>
    <w:rsid w:val="00963751"/>
    <w:rsid w:val="00964226"/>
    <w:rsid w:val="00964F12"/>
    <w:rsid w:val="00966CDB"/>
    <w:rsid w:val="0096730C"/>
    <w:rsid w:val="00967AB8"/>
    <w:rsid w:val="00967FF7"/>
    <w:rsid w:val="0097267D"/>
    <w:rsid w:val="00972E0B"/>
    <w:rsid w:val="00973052"/>
    <w:rsid w:val="00973614"/>
    <w:rsid w:val="00973E34"/>
    <w:rsid w:val="00975957"/>
    <w:rsid w:val="00975EC8"/>
    <w:rsid w:val="00976362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DD9"/>
    <w:rsid w:val="009851D6"/>
    <w:rsid w:val="00985A3C"/>
    <w:rsid w:val="00986129"/>
    <w:rsid w:val="0098618E"/>
    <w:rsid w:val="009866B2"/>
    <w:rsid w:val="009872E9"/>
    <w:rsid w:val="00987B9C"/>
    <w:rsid w:val="00987D12"/>
    <w:rsid w:val="0099001D"/>
    <w:rsid w:val="009908B9"/>
    <w:rsid w:val="009918B2"/>
    <w:rsid w:val="00992443"/>
    <w:rsid w:val="00992634"/>
    <w:rsid w:val="00993050"/>
    <w:rsid w:val="00993BE2"/>
    <w:rsid w:val="0099435A"/>
    <w:rsid w:val="0099474F"/>
    <w:rsid w:val="00995675"/>
    <w:rsid w:val="0099599C"/>
    <w:rsid w:val="00996AB9"/>
    <w:rsid w:val="009A0DC9"/>
    <w:rsid w:val="009A1771"/>
    <w:rsid w:val="009A180E"/>
    <w:rsid w:val="009A2D1D"/>
    <w:rsid w:val="009A3130"/>
    <w:rsid w:val="009A4217"/>
    <w:rsid w:val="009A4F7C"/>
    <w:rsid w:val="009A502F"/>
    <w:rsid w:val="009A66D2"/>
    <w:rsid w:val="009A7B5F"/>
    <w:rsid w:val="009A7F73"/>
    <w:rsid w:val="009B0A2A"/>
    <w:rsid w:val="009B1F5A"/>
    <w:rsid w:val="009B1FC3"/>
    <w:rsid w:val="009B24DA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A33"/>
    <w:rsid w:val="009C0E2B"/>
    <w:rsid w:val="009C1730"/>
    <w:rsid w:val="009C1C98"/>
    <w:rsid w:val="009C3630"/>
    <w:rsid w:val="009C5193"/>
    <w:rsid w:val="009C7163"/>
    <w:rsid w:val="009C783E"/>
    <w:rsid w:val="009C79AB"/>
    <w:rsid w:val="009C7BF6"/>
    <w:rsid w:val="009D00B7"/>
    <w:rsid w:val="009D0993"/>
    <w:rsid w:val="009D0A06"/>
    <w:rsid w:val="009D0A12"/>
    <w:rsid w:val="009D0DD8"/>
    <w:rsid w:val="009D1D77"/>
    <w:rsid w:val="009D2965"/>
    <w:rsid w:val="009D319E"/>
    <w:rsid w:val="009D33E2"/>
    <w:rsid w:val="009D3595"/>
    <w:rsid w:val="009D39D2"/>
    <w:rsid w:val="009D431B"/>
    <w:rsid w:val="009D4A8E"/>
    <w:rsid w:val="009D5E37"/>
    <w:rsid w:val="009D6705"/>
    <w:rsid w:val="009D7619"/>
    <w:rsid w:val="009E0053"/>
    <w:rsid w:val="009E0C0D"/>
    <w:rsid w:val="009E0CFA"/>
    <w:rsid w:val="009E12DD"/>
    <w:rsid w:val="009E2932"/>
    <w:rsid w:val="009E302D"/>
    <w:rsid w:val="009E33A0"/>
    <w:rsid w:val="009E4364"/>
    <w:rsid w:val="009E477E"/>
    <w:rsid w:val="009E48EF"/>
    <w:rsid w:val="009E5281"/>
    <w:rsid w:val="009E659A"/>
    <w:rsid w:val="009E68E1"/>
    <w:rsid w:val="009E7284"/>
    <w:rsid w:val="009E7454"/>
    <w:rsid w:val="009E7A6F"/>
    <w:rsid w:val="009F01D7"/>
    <w:rsid w:val="009F0359"/>
    <w:rsid w:val="009F0796"/>
    <w:rsid w:val="009F1152"/>
    <w:rsid w:val="009F4FBF"/>
    <w:rsid w:val="009F54F2"/>
    <w:rsid w:val="009F5A63"/>
    <w:rsid w:val="009F637B"/>
    <w:rsid w:val="009F6DA9"/>
    <w:rsid w:val="009F6F15"/>
    <w:rsid w:val="009F6F9F"/>
    <w:rsid w:val="009F702B"/>
    <w:rsid w:val="009F7E87"/>
    <w:rsid w:val="00A0006B"/>
    <w:rsid w:val="00A00147"/>
    <w:rsid w:val="00A003A9"/>
    <w:rsid w:val="00A00435"/>
    <w:rsid w:val="00A0107C"/>
    <w:rsid w:val="00A0156E"/>
    <w:rsid w:val="00A019A6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5798"/>
    <w:rsid w:val="00A15AC0"/>
    <w:rsid w:val="00A17D7A"/>
    <w:rsid w:val="00A2106E"/>
    <w:rsid w:val="00A2165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ED6"/>
    <w:rsid w:val="00A27EDD"/>
    <w:rsid w:val="00A30599"/>
    <w:rsid w:val="00A323A3"/>
    <w:rsid w:val="00A32A69"/>
    <w:rsid w:val="00A32D82"/>
    <w:rsid w:val="00A33022"/>
    <w:rsid w:val="00A34EB6"/>
    <w:rsid w:val="00A368B5"/>
    <w:rsid w:val="00A377A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318"/>
    <w:rsid w:val="00A46891"/>
    <w:rsid w:val="00A46BB2"/>
    <w:rsid w:val="00A47F03"/>
    <w:rsid w:val="00A51458"/>
    <w:rsid w:val="00A52659"/>
    <w:rsid w:val="00A52B65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20CD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2748"/>
    <w:rsid w:val="00A72A7F"/>
    <w:rsid w:val="00A72B3D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C4"/>
    <w:rsid w:val="00A825BB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AB1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F22"/>
    <w:rsid w:val="00AB4C94"/>
    <w:rsid w:val="00AB4E0D"/>
    <w:rsid w:val="00AB5EB9"/>
    <w:rsid w:val="00AB6A77"/>
    <w:rsid w:val="00AB6C28"/>
    <w:rsid w:val="00AB70E2"/>
    <w:rsid w:val="00AB776E"/>
    <w:rsid w:val="00AB7E17"/>
    <w:rsid w:val="00AC0729"/>
    <w:rsid w:val="00AC07DE"/>
    <w:rsid w:val="00AC0F80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4A2A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EA6"/>
    <w:rsid w:val="00AE0071"/>
    <w:rsid w:val="00AE0531"/>
    <w:rsid w:val="00AE0699"/>
    <w:rsid w:val="00AE1467"/>
    <w:rsid w:val="00AE1F1A"/>
    <w:rsid w:val="00AE26EE"/>
    <w:rsid w:val="00AE3DEB"/>
    <w:rsid w:val="00AE3F17"/>
    <w:rsid w:val="00AE5FC9"/>
    <w:rsid w:val="00AE71C1"/>
    <w:rsid w:val="00AF0EED"/>
    <w:rsid w:val="00AF110D"/>
    <w:rsid w:val="00AF17E0"/>
    <w:rsid w:val="00AF2E70"/>
    <w:rsid w:val="00AF3855"/>
    <w:rsid w:val="00AF4309"/>
    <w:rsid w:val="00AF7312"/>
    <w:rsid w:val="00B00387"/>
    <w:rsid w:val="00B00851"/>
    <w:rsid w:val="00B00ADE"/>
    <w:rsid w:val="00B00F1C"/>
    <w:rsid w:val="00B01650"/>
    <w:rsid w:val="00B0201C"/>
    <w:rsid w:val="00B0262C"/>
    <w:rsid w:val="00B02E3C"/>
    <w:rsid w:val="00B03C58"/>
    <w:rsid w:val="00B03D83"/>
    <w:rsid w:val="00B03F36"/>
    <w:rsid w:val="00B0415C"/>
    <w:rsid w:val="00B047B7"/>
    <w:rsid w:val="00B0508F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FF7"/>
    <w:rsid w:val="00B227A4"/>
    <w:rsid w:val="00B23FB0"/>
    <w:rsid w:val="00B25112"/>
    <w:rsid w:val="00B251EA"/>
    <w:rsid w:val="00B25708"/>
    <w:rsid w:val="00B26B6B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73DD"/>
    <w:rsid w:val="00B406B8"/>
    <w:rsid w:val="00B41303"/>
    <w:rsid w:val="00B41582"/>
    <w:rsid w:val="00B41A04"/>
    <w:rsid w:val="00B422F4"/>
    <w:rsid w:val="00B423AE"/>
    <w:rsid w:val="00B425CB"/>
    <w:rsid w:val="00B44B0A"/>
    <w:rsid w:val="00B44C2D"/>
    <w:rsid w:val="00B455EF"/>
    <w:rsid w:val="00B462F5"/>
    <w:rsid w:val="00B47086"/>
    <w:rsid w:val="00B50571"/>
    <w:rsid w:val="00B50F6B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2CDA"/>
    <w:rsid w:val="00B73187"/>
    <w:rsid w:val="00B73992"/>
    <w:rsid w:val="00B739DC"/>
    <w:rsid w:val="00B744A3"/>
    <w:rsid w:val="00B74A75"/>
    <w:rsid w:val="00B75691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5EA3"/>
    <w:rsid w:val="00B86052"/>
    <w:rsid w:val="00B90732"/>
    <w:rsid w:val="00B908B4"/>
    <w:rsid w:val="00B91716"/>
    <w:rsid w:val="00B9177E"/>
    <w:rsid w:val="00B91FE7"/>
    <w:rsid w:val="00B93697"/>
    <w:rsid w:val="00B9388B"/>
    <w:rsid w:val="00B93C70"/>
    <w:rsid w:val="00B93FE5"/>
    <w:rsid w:val="00B957A9"/>
    <w:rsid w:val="00B9595C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200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9F6"/>
    <w:rsid w:val="00BD2C91"/>
    <w:rsid w:val="00BD30F1"/>
    <w:rsid w:val="00BD3491"/>
    <w:rsid w:val="00BD3846"/>
    <w:rsid w:val="00BD38DD"/>
    <w:rsid w:val="00BD3BE3"/>
    <w:rsid w:val="00BD5820"/>
    <w:rsid w:val="00BD5B99"/>
    <w:rsid w:val="00BD5D39"/>
    <w:rsid w:val="00BD77E2"/>
    <w:rsid w:val="00BD7BEC"/>
    <w:rsid w:val="00BD7CA3"/>
    <w:rsid w:val="00BD7CF0"/>
    <w:rsid w:val="00BE0142"/>
    <w:rsid w:val="00BE03D8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7037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712F"/>
    <w:rsid w:val="00BF74C1"/>
    <w:rsid w:val="00BF7671"/>
    <w:rsid w:val="00C004DB"/>
    <w:rsid w:val="00C01083"/>
    <w:rsid w:val="00C011AA"/>
    <w:rsid w:val="00C03274"/>
    <w:rsid w:val="00C0434E"/>
    <w:rsid w:val="00C0492D"/>
    <w:rsid w:val="00C04DC9"/>
    <w:rsid w:val="00C05223"/>
    <w:rsid w:val="00C055BF"/>
    <w:rsid w:val="00C0666D"/>
    <w:rsid w:val="00C066BD"/>
    <w:rsid w:val="00C06ACF"/>
    <w:rsid w:val="00C0721A"/>
    <w:rsid w:val="00C075AB"/>
    <w:rsid w:val="00C106B8"/>
    <w:rsid w:val="00C11887"/>
    <w:rsid w:val="00C123F4"/>
    <w:rsid w:val="00C13302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71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5DC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C07"/>
    <w:rsid w:val="00C47BAC"/>
    <w:rsid w:val="00C47DC9"/>
    <w:rsid w:val="00C47E59"/>
    <w:rsid w:val="00C506FB"/>
    <w:rsid w:val="00C512D1"/>
    <w:rsid w:val="00C517B8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DB7"/>
    <w:rsid w:val="00C56FAB"/>
    <w:rsid w:val="00C57329"/>
    <w:rsid w:val="00C57CBB"/>
    <w:rsid w:val="00C60DF8"/>
    <w:rsid w:val="00C61A14"/>
    <w:rsid w:val="00C62B9F"/>
    <w:rsid w:val="00C6303C"/>
    <w:rsid w:val="00C636DC"/>
    <w:rsid w:val="00C63ED9"/>
    <w:rsid w:val="00C64037"/>
    <w:rsid w:val="00C64A67"/>
    <w:rsid w:val="00C64A91"/>
    <w:rsid w:val="00C65328"/>
    <w:rsid w:val="00C65601"/>
    <w:rsid w:val="00C659B4"/>
    <w:rsid w:val="00C659EB"/>
    <w:rsid w:val="00C65F56"/>
    <w:rsid w:val="00C67FBB"/>
    <w:rsid w:val="00C70568"/>
    <w:rsid w:val="00C7075B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87C47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283E"/>
    <w:rsid w:val="00CA2AF0"/>
    <w:rsid w:val="00CA3D61"/>
    <w:rsid w:val="00CA468A"/>
    <w:rsid w:val="00CA4C92"/>
    <w:rsid w:val="00CA5991"/>
    <w:rsid w:val="00CA5E5B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0F82"/>
    <w:rsid w:val="00CB0F8C"/>
    <w:rsid w:val="00CB1940"/>
    <w:rsid w:val="00CB22E2"/>
    <w:rsid w:val="00CB2749"/>
    <w:rsid w:val="00CB2973"/>
    <w:rsid w:val="00CB2EA3"/>
    <w:rsid w:val="00CB3600"/>
    <w:rsid w:val="00CB38A5"/>
    <w:rsid w:val="00CB3D3D"/>
    <w:rsid w:val="00CB4B45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503E"/>
    <w:rsid w:val="00CC5537"/>
    <w:rsid w:val="00CC599C"/>
    <w:rsid w:val="00CC69B1"/>
    <w:rsid w:val="00CC6BF5"/>
    <w:rsid w:val="00CD0413"/>
    <w:rsid w:val="00CD04AC"/>
    <w:rsid w:val="00CD05DB"/>
    <w:rsid w:val="00CD1A94"/>
    <w:rsid w:val="00CD1B8C"/>
    <w:rsid w:val="00CD46B9"/>
    <w:rsid w:val="00CD4BD4"/>
    <w:rsid w:val="00CD55F2"/>
    <w:rsid w:val="00CD5CF5"/>
    <w:rsid w:val="00CD7F01"/>
    <w:rsid w:val="00CD7F06"/>
    <w:rsid w:val="00CE009A"/>
    <w:rsid w:val="00CE041A"/>
    <w:rsid w:val="00CE1513"/>
    <w:rsid w:val="00CE17A8"/>
    <w:rsid w:val="00CE19E6"/>
    <w:rsid w:val="00CE218B"/>
    <w:rsid w:val="00CE39F1"/>
    <w:rsid w:val="00CE40A8"/>
    <w:rsid w:val="00CE43A8"/>
    <w:rsid w:val="00CE4FA1"/>
    <w:rsid w:val="00CE5181"/>
    <w:rsid w:val="00CE541E"/>
    <w:rsid w:val="00CE5623"/>
    <w:rsid w:val="00CE5A23"/>
    <w:rsid w:val="00CE61B7"/>
    <w:rsid w:val="00CE62D8"/>
    <w:rsid w:val="00CF17E2"/>
    <w:rsid w:val="00CF1D6A"/>
    <w:rsid w:val="00CF2445"/>
    <w:rsid w:val="00CF3191"/>
    <w:rsid w:val="00CF3950"/>
    <w:rsid w:val="00CF4693"/>
    <w:rsid w:val="00CF480B"/>
    <w:rsid w:val="00CF54F5"/>
    <w:rsid w:val="00CF5E4A"/>
    <w:rsid w:val="00CF5E9C"/>
    <w:rsid w:val="00CF5F9F"/>
    <w:rsid w:val="00CF61E5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6B2F"/>
    <w:rsid w:val="00D07571"/>
    <w:rsid w:val="00D0772B"/>
    <w:rsid w:val="00D10E6B"/>
    <w:rsid w:val="00D110D4"/>
    <w:rsid w:val="00D1223C"/>
    <w:rsid w:val="00D12432"/>
    <w:rsid w:val="00D127D9"/>
    <w:rsid w:val="00D12DD1"/>
    <w:rsid w:val="00D13C09"/>
    <w:rsid w:val="00D13D3E"/>
    <w:rsid w:val="00D13F75"/>
    <w:rsid w:val="00D14224"/>
    <w:rsid w:val="00D1576B"/>
    <w:rsid w:val="00D157D9"/>
    <w:rsid w:val="00D17102"/>
    <w:rsid w:val="00D17ADC"/>
    <w:rsid w:val="00D20345"/>
    <w:rsid w:val="00D20D0B"/>
    <w:rsid w:val="00D20FEA"/>
    <w:rsid w:val="00D21630"/>
    <w:rsid w:val="00D23338"/>
    <w:rsid w:val="00D23374"/>
    <w:rsid w:val="00D24404"/>
    <w:rsid w:val="00D24505"/>
    <w:rsid w:val="00D25172"/>
    <w:rsid w:val="00D254FF"/>
    <w:rsid w:val="00D259FD"/>
    <w:rsid w:val="00D26189"/>
    <w:rsid w:val="00D268F5"/>
    <w:rsid w:val="00D273BF"/>
    <w:rsid w:val="00D27DC2"/>
    <w:rsid w:val="00D31C97"/>
    <w:rsid w:val="00D33467"/>
    <w:rsid w:val="00D33599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116E"/>
    <w:rsid w:val="00D51473"/>
    <w:rsid w:val="00D51F61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56AF"/>
    <w:rsid w:val="00D66F2A"/>
    <w:rsid w:val="00D70133"/>
    <w:rsid w:val="00D70213"/>
    <w:rsid w:val="00D7024D"/>
    <w:rsid w:val="00D70856"/>
    <w:rsid w:val="00D724DE"/>
    <w:rsid w:val="00D7270E"/>
    <w:rsid w:val="00D7297F"/>
    <w:rsid w:val="00D7305C"/>
    <w:rsid w:val="00D740F0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06"/>
    <w:rsid w:val="00D90F5F"/>
    <w:rsid w:val="00D91217"/>
    <w:rsid w:val="00D915F0"/>
    <w:rsid w:val="00D91C5C"/>
    <w:rsid w:val="00D91F5F"/>
    <w:rsid w:val="00D920EC"/>
    <w:rsid w:val="00D929D0"/>
    <w:rsid w:val="00D935F9"/>
    <w:rsid w:val="00D9415D"/>
    <w:rsid w:val="00D947A1"/>
    <w:rsid w:val="00D94A82"/>
    <w:rsid w:val="00D94CA7"/>
    <w:rsid w:val="00D94F3A"/>
    <w:rsid w:val="00D9546F"/>
    <w:rsid w:val="00D96A2B"/>
    <w:rsid w:val="00D96D8A"/>
    <w:rsid w:val="00D9709B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9AF"/>
    <w:rsid w:val="00DB137D"/>
    <w:rsid w:val="00DB1656"/>
    <w:rsid w:val="00DB1F06"/>
    <w:rsid w:val="00DB2291"/>
    <w:rsid w:val="00DB2BB8"/>
    <w:rsid w:val="00DB30C5"/>
    <w:rsid w:val="00DB5376"/>
    <w:rsid w:val="00DB54CD"/>
    <w:rsid w:val="00DB5AEC"/>
    <w:rsid w:val="00DB5B77"/>
    <w:rsid w:val="00DB5BB4"/>
    <w:rsid w:val="00DB6AFA"/>
    <w:rsid w:val="00DB6CE0"/>
    <w:rsid w:val="00DB70C4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5A4"/>
    <w:rsid w:val="00DD2ED9"/>
    <w:rsid w:val="00DD3D30"/>
    <w:rsid w:val="00DD54FF"/>
    <w:rsid w:val="00DD5E9E"/>
    <w:rsid w:val="00DD674D"/>
    <w:rsid w:val="00DE0D63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7CC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98F"/>
    <w:rsid w:val="00E17B59"/>
    <w:rsid w:val="00E20089"/>
    <w:rsid w:val="00E20141"/>
    <w:rsid w:val="00E20AB1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2E4"/>
    <w:rsid w:val="00E27D0E"/>
    <w:rsid w:val="00E32401"/>
    <w:rsid w:val="00E3261D"/>
    <w:rsid w:val="00E332FE"/>
    <w:rsid w:val="00E35480"/>
    <w:rsid w:val="00E355D8"/>
    <w:rsid w:val="00E35779"/>
    <w:rsid w:val="00E37E81"/>
    <w:rsid w:val="00E41157"/>
    <w:rsid w:val="00E41414"/>
    <w:rsid w:val="00E41896"/>
    <w:rsid w:val="00E41C05"/>
    <w:rsid w:val="00E4348F"/>
    <w:rsid w:val="00E43BDC"/>
    <w:rsid w:val="00E4470F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2C90"/>
    <w:rsid w:val="00E5302A"/>
    <w:rsid w:val="00E53410"/>
    <w:rsid w:val="00E53FE6"/>
    <w:rsid w:val="00E56F4D"/>
    <w:rsid w:val="00E57242"/>
    <w:rsid w:val="00E573DE"/>
    <w:rsid w:val="00E57D69"/>
    <w:rsid w:val="00E6080F"/>
    <w:rsid w:val="00E60F0B"/>
    <w:rsid w:val="00E60F50"/>
    <w:rsid w:val="00E6135F"/>
    <w:rsid w:val="00E62196"/>
    <w:rsid w:val="00E627E1"/>
    <w:rsid w:val="00E63626"/>
    <w:rsid w:val="00E662FD"/>
    <w:rsid w:val="00E6704A"/>
    <w:rsid w:val="00E67B5B"/>
    <w:rsid w:val="00E67D48"/>
    <w:rsid w:val="00E7012A"/>
    <w:rsid w:val="00E70CBB"/>
    <w:rsid w:val="00E71037"/>
    <w:rsid w:val="00E712FD"/>
    <w:rsid w:val="00E71828"/>
    <w:rsid w:val="00E720C0"/>
    <w:rsid w:val="00E72987"/>
    <w:rsid w:val="00E7380E"/>
    <w:rsid w:val="00E73B64"/>
    <w:rsid w:val="00E74E19"/>
    <w:rsid w:val="00E74EE1"/>
    <w:rsid w:val="00E757A3"/>
    <w:rsid w:val="00E7619C"/>
    <w:rsid w:val="00E761BA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6A0"/>
    <w:rsid w:val="00E83FAE"/>
    <w:rsid w:val="00E84886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A0E7A"/>
    <w:rsid w:val="00EA102F"/>
    <w:rsid w:val="00EA1738"/>
    <w:rsid w:val="00EA1929"/>
    <w:rsid w:val="00EA31C5"/>
    <w:rsid w:val="00EA3502"/>
    <w:rsid w:val="00EA3B36"/>
    <w:rsid w:val="00EA541F"/>
    <w:rsid w:val="00EA5C42"/>
    <w:rsid w:val="00EA6910"/>
    <w:rsid w:val="00EA7435"/>
    <w:rsid w:val="00EB08FD"/>
    <w:rsid w:val="00EB1174"/>
    <w:rsid w:val="00EB19F4"/>
    <w:rsid w:val="00EB2849"/>
    <w:rsid w:val="00EB2DD3"/>
    <w:rsid w:val="00EB51C5"/>
    <w:rsid w:val="00EB51C7"/>
    <w:rsid w:val="00EB5791"/>
    <w:rsid w:val="00EB5AAC"/>
    <w:rsid w:val="00EB69FE"/>
    <w:rsid w:val="00EC053E"/>
    <w:rsid w:val="00EC0B79"/>
    <w:rsid w:val="00EC0C85"/>
    <w:rsid w:val="00EC1C39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0"/>
    <w:rsid w:val="00EC62CE"/>
    <w:rsid w:val="00EC6410"/>
    <w:rsid w:val="00EC6544"/>
    <w:rsid w:val="00EC77F8"/>
    <w:rsid w:val="00ED0313"/>
    <w:rsid w:val="00ED0375"/>
    <w:rsid w:val="00ED0D8B"/>
    <w:rsid w:val="00ED0DE7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4E0"/>
    <w:rsid w:val="00EF15BD"/>
    <w:rsid w:val="00EF1AC8"/>
    <w:rsid w:val="00EF2572"/>
    <w:rsid w:val="00EF2E22"/>
    <w:rsid w:val="00EF4726"/>
    <w:rsid w:val="00EF498B"/>
    <w:rsid w:val="00EF49EE"/>
    <w:rsid w:val="00EF62E7"/>
    <w:rsid w:val="00EF683C"/>
    <w:rsid w:val="00F00ECE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12E3"/>
    <w:rsid w:val="00F11434"/>
    <w:rsid w:val="00F11DB8"/>
    <w:rsid w:val="00F12548"/>
    <w:rsid w:val="00F12D84"/>
    <w:rsid w:val="00F1386C"/>
    <w:rsid w:val="00F13A73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BB1"/>
    <w:rsid w:val="00F20F09"/>
    <w:rsid w:val="00F21E47"/>
    <w:rsid w:val="00F22DBD"/>
    <w:rsid w:val="00F24068"/>
    <w:rsid w:val="00F24385"/>
    <w:rsid w:val="00F246A6"/>
    <w:rsid w:val="00F2583F"/>
    <w:rsid w:val="00F25848"/>
    <w:rsid w:val="00F25BD9"/>
    <w:rsid w:val="00F26035"/>
    <w:rsid w:val="00F2767A"/>
    <w:rsid w:val="00F27D93"/>
    <w:rsid w:val="00F30426"/>
    <w:rsid w:val="00F30602"/>
    <w:rsid w:val="00F31A44"/>
    <w:rsid w:val="00F33236"/>
    <w:rsid w:val="00F338EF"/>
    <w:rsid w:val="00F33BEA"/>
    <w:rsid w:val="00F341D5"/>
    <w:rsid w:val="00F344E3"/>
    <w:rsid w:val="00F34607"/>
    <w:rsid w:val="00F34926"/>
    <w:rsid w:val="00F34B8B"/>
    <w:rsid w:val="00F34C1C"/>
    <w:rsid w:val="00F34CB6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2BA1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26FD"/>
    <w:rsid w:val="00F537CA"/>
    <w:rsid w:val="00F54218"/>
    <w:rsid w:val="00F548CF"/>
    <w:rsid w:val="00F54FC4"/>
    <w:rsid w:val="00F5514B"/>
    <w:rsid w:val="00F555DF"/>
    <w:rsid w:val="00F55C79"/>
    <w:rsid w:val="00F55E26"/>
    <w:rsid w:val="00F560E7"/>
    <w:rsid w:val="00F60622"/>
    <w:rsid w:val="00F60A49"/>
    <w:rsid w:val="00F60BCD"/>
    <w:rsid w:val="00F61453"/>
    <w:rsid w:val="00F61DC2"/>
    <w:rsid w:val="00F61E6A"/>
    <w:rsid w:val="00F62A32"/>
    <w:rsid w:val="00F6329D"/>
    <w:rsid w:val="00F63533"/>
    <w:rsid w:val="00F640F1"/>
    <w:rsid w:val="00F642BD"/>
    <w:rsid w:val="00F66C74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80463"/>
    <w:rsid w:val="00F80B2E"/>
    <w:rsid w:val="00F815D9"/>
    <w:rsid w:val="00F823FB"/>
    <w:rsid w:val="00F826BF"/>
    <w:rsid w:val="00F82AED"/>
    <w:rsid w:val="00F82BD2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6142"/>
    <w:rsid w:val="00F97040"/>
    <w:rsid w:val="00F97BCC"/>
    <w:rsid w:val="00F97ED3"/>
    <w:rsid w:val="00FA015D"/>
    <w:rsid w:val="00FA081E"/>
    <w:rsid w:val="00FA0BBE"/>
    <w:rsid w:val="00FA10B1"/>
    <w:rsid w:val="00FA157A"/>
    <w:rsid w:val="00FA15DB"/>
    <w:rsid w:val="00FA1B5F"/>
    <w:rsid w:val="00FA2095"/>
    <w:rsid w:val="00FA2369"/>
    <w:rsid w:val="00FA3473"/>
    <w:rsid w:val="00FA451A"/>
    <w:rsid w:val="00FA48A0"/>
    <w:rsid w:val="00FA54CD"/>
    <w:rsid w:val="00FA5BB5"/>
    <w:rsid w:val="00FA5EC1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3F4A"/>
    <w:rsid w:val="00FB44F7"/>
    <w:rsid w:val="00FB459E"/>
    <w:rsid w:val="00FB46D2"/>
    <w:rsid w:val="00FB49D3"/>
    <w:rsid w:val="00FB51BC"/>
    <w:rsid w:val="00FB5AF7"/>
    <w:rsid w:val="00FB6209"/>
    <w:rsid w:val="00FB6509"/>
    <w:rsid w:val="00FB71BF"/>
    <w:rsid w:val="00FB73CC"/>
    <w:rsid w:val="00FB7DFB"/>
    <w:rsid w:val="00FC082D"/>
    <w:rsid w:val="00FC09C1"/>
    <w:rsid w:val="00FC1212"/>
    <w:rsid w:val="00FC1292"/>
    <w:rsid w:val="00FC19A2"/>
    <w:rsid w:val="00FC1BA4"/>
    <w:rsid w:val="00FC2B3B"/>
    <w:rsid w:val="00FC536A"/>
    <w:rsid w:val="00FC5778"/>
    <w:rsid w:val="00FC5A6E"/>
    <w:rsid w:val="00FC5D0C"/>
    <w:rsid w:val="00FC710F"/>
    <w:rsid w:val="00FC7D61"/>
    <w:rsid w:val="00FD13BF"/>
    <w:rsid w:val="00FD1782"/>
    <w:rsid w:val="00FD3431"/>
    <w:rsid w:val="00FD38A0"/>
    <w:rsid w:val="00FD497F"/>
    <w:rsid w:val="00FD521C"/>
    <w:rsid w:val="00FD536B"/>
    <w:rsid w:val="00FD5E69"/>
    <w:rsid w:val="00FD64E9"/>
    <w:rsid w:val="00FD69B7"/>
    <w:rsid w:val="00FD74FA"/>
    <w:rsid w:val="00FE1DB3"/>
    <w:rsid w:val="00FE38EB"/>
    <w:rsid w:val="00FE4339"/>
    <w:rsid w:val="00FE4B48"/>
    <w:rsid w:val="00FE60AA"/>
    <w:rsid w:val="00FE61C7"/>
    <w:rsid w:val="00FE6B85"/>
    <w:rsid w:val="00FE71BA"/>
    <w:rsid w:val="00FE7A61"/>
    <w:rsid w:val="00FF1FEA"/>
    <w:rsid w:val="00FF35F1"/>
    <w:rsid w:val="00FF3AB1"/>
    <w:rsid w:val="00FF3DE3"/>
    <w:rsid w:val="00FF4045"/>
    <w:rsid w:val="00FF411F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3495382"/>
    <w:rsid w:val="05622D32"/>
    <w:rsid w:val="06887C28"/>
    <w:rsid w:val="1369A225"/>
    <w:rsid w:val="16905AB0"/>
    <w:rsid w:val="1815C196"/>
    <w:rsid w:val="1A80E19E"/>
    <w:rsid w:val="29E27F9B"/>
    <w:rsid w:val="2F18BB0D"/>
    <w:rsid w:val="30A298F5"/>
    <w:rsid w:val="30E7BD09"/>
    <w:rsid w:val="313E2E1E"/>
    <w:rsid w:val="33AA27AF"/>
    <w:rsid w:val="3495C34A"/>
    <w:rsid w:val="53370CD3"/>
    <w:rsid w:val="5ADF6CE0"/>
    <w:rsid w:val="635CC82D"/>
    <w:rsid w:val="680F5F39"/>
    <w:rsid w:val="6D35781C"/>
    <w:rsid w:val="73DD64A6"/>
    <w:rsid w:val="77A441EE"/>
    <w:rsid w:val="7DCD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22D72F8E-24F8-429A-A93E-603D8899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D110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0C915B-435D-4840-BF39-5001AC9AE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4</TotalTime>
  <Pages>6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3.04: Practice In and Out of Text</dc:title>
  <dc:subject>Lesson 3.04: Practice In and Out of Text</dc:subject>
  <dc:creator>Texas Education Agency</dc:creator>
  <cp:keywords/>
  <dc:description/>
  <cp:lastModifiedBy>White (she/her), Whitney</cp:lastModifiedBy>
  <cp:revision>8</cp:revision>
  <dcterms:created xsi:type="dcterms:W3CDTF">2022-12-02T20:07:00Z</dcterms:created>
  <dcterms:modified xsi:type="dcterms:W3CDTF">2023-08-17T03:43:00Z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