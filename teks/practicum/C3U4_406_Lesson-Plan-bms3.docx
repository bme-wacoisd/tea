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0C14" w14:textId="1169F4EC" w:rsidR="008727F3" w:rsidRDefault="008727F3" w:rsidP="00B16DE2">
      <w:pPr>
        <w:pStyle w:val="Heading1"/>
      </w:pPr>
      <w:r w:rsidRPr="002133F4">
        <w:t>Unit</w:t>
      </w:r>
      <w:r>
        <w:t xml:space="preserve"> </w:t>
      </w:r>
      <w:r w:rsidR="00805175">
        <w:t>4</w:t>
      </w:r>
      <w:r>
        <w:t xml:space="preserve">: </w:t>
      </w:r>
      <w:r w:rsidR="00805175">
        <w:t>Research Based Instructional Strategies</w:t>
      </w:r>
      <w:r w:rsidR="00C25056">
        <w:t xml:space="preserve"> (RBIS) </w:t>
      </w:r>
      <w:r w:rsidR="00805175">
        <w:t>Math</w:t>
      </w:r>
    </w:p>
    <w:p w14:paraId="41F03BB3" w14:textId="0AA53EE3" w:rsidR="008727F3" w:rsidRDefault="008727F3" w:rsidP="008727F3">
      <w:pPr>
        <w:pStyle w:val="Heading2"/>
        <w:spacing w:after="360"/>
      </w:pPr>
      <w:r w:rsidRPr="009722B4">
        <w:t xml:space="preserve">Lesson </w:t>
      </w:r>
      <w:r w:rsidR="00805175">
        <w:t>4.</w:t>
      </w:r>
      <w:r w:rsidR="00F57D8B">
        <w:t xml:space="preserve">06: </w:t>
      </w:r>
      <w:r w:rsidR="00805175">
        <w:t xml:space="preserve"> </w:t>
      </w:r>
      <w:r w:rsidR="00F57D8B">
        <w:t xml:space="preserve">Productive Struggle: </w:t>
      </w:r>
      <w:r w:rsidR="00620B4B">
        <w:t>Strateg</w:t>
      </w:r>
      <w:r w:rsidR="0083727A">
        <w:t>ies</w:t>
      </w:r>
      <w:r w:rsidR="00620B4B">
        <w:t xml:space="preserve"> in Action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2EFBD5E0" w:rsidR="00A969C1" w:rsidRPr="00F96125" w:rsidRDefault="00A969C1" w:rsidP="00D268F5">
            <w:pPr>
              <w:pStyle w:val="Tabletext"/>
            </w:pPr>
            <w:r w:rsidRPr="00F96125">
              <w:t>Warm-Up (</w:t>
            </w:r>
            <w:r w:rsidR="007A164B">
              <w:t>10</w:t>
            </w:r>
            <w:r w:rsidR="00D60CA1" w:rsidRPr="00F96125">
              <w:t xml:space="preserve"> </w:t>
            </w:r>
            <w:r w:rsidRPr="00F96125">
              <w:t>mins)</w:t>
            </w:r>
            <w:r w:rsidR="00B057A4" w:rsidRPr="00F96125">
              <w:t xml:space="preserve"> </w:t>
            </w:r>
          </w:p>
          <w:p w14:paraId="25F109BC" w14:textId="0EA58FC1" w:rsidR="00A969C1" w:rsidRDefault="009722B4" w:rsidP="001C0565">
            <w:pPr>
              <w:pStyle w:val="Tabletextbullet"/>
              <w:numPr>
                <w:ilvl w:val="0"/>
                <w:numId w:val="3"/>
              </w:numPr>
            </w:pPr>
            <w:r w:rsidRPr="00F96125">
              <w:t>Bellringer</w:t>
            </w:r>
            <w:r w:rsidR="007A164B">
              <w:t xml:space="preserve"> (5 mins)</w:t>
            </w:r>
          </w:p>
          <w:p w14:paraId="1709D284" w14:textId="6C9853B3" w:rsidR="007A164B" w:rsidRDefault="007A164B" w:rsidP="001C0565">
            <w:pPr>
              <w:pStyle w:val="Tabletextbullet"/>
              <w:numPr>
                <w:ilvl w:val="0"/>
                <w:numId w:val="3"/>
              </w:numPr>
            </w:pPr>
            <w:r>
              <w:t>Bellringer Review (5 mins)</w:t>
            </w:r>
          </w:p>
          <w:p w14:paraId="2B0F35EF" w14:textId="77777777" w:rsidR="00601463" w:rsidRPr="00F96125" w:rsidRDefault="00601463" w:rsidP="00184F98">
            <w:pPr>
              <w:pStyle w:val="Tabletextbullet"/>
              <w:numPr>
                <w:ilvl w:val="0"/>
                <w:numId w:val="0"/>
              </w:numPr>
              <w:ind w:left="864"/>
            </w:pPr>
          </w:p>
        </w:tc>
        <w:tc>
          <w:tcPr>
            <w:tcW w:w="1733" w:type="pct"/>
            <w:shd w:val="clear" w:color="auto" w:fill="auto"/>
          </w:tcPr>
          <w:p w14:paraId="0194D3FD" w14:textId="0C55EBF8" w:rsidR="00341AE7" w:rsidRPr="00F96125" w:rsidRDefault="00C942AC" w:rsidP="00341AE7">
            <w:pPr>
              <w:pStyle w:val="Tabletext"/>
            </w:pPr>
            <w:r w:rsidRPr="00F96125">
              <w:t>Instruction</w:t>
            </w:r>
            <w:r w:rsidR="00341AE7" w:rsidRPr="00F96125">
              <w:t xml:space="preserve"> </w:t>
            </w:r>
            <w:r w:rsidR="00C947A3" w:rsidRPr="00F96125">
              <w:t>(</w:t>
            </w:r>
            <w:r w:rsidR="0095350F">
              <w:t xml:space="preserve">5 </w:t>
            </w:r>
            <w:r w:rsidR="00341AE7" w:rsidRPr="00F96125">
              <w:t>mins)</w:t>
            </w:r>
          </w:p>
          <w:p w14:paraId="0CA961E8" w14:textId="11DFEA77" w:rsidR="005B726E" w:rsidRPr="00F96125" w:rsidRDefault="00CC2F2D" w:rsidP="00E92D47">
            <w:pPr>
              <w:pStyle w:val="Tabletextbullet"/>
            </w:pPr>
            <w:r w:rsidRPr="00CC2F2D">
              <w:t>Notes: Strategies for Encouraging Productive Struggle</w:t>
            </w:r>
            <w:r>
              <w:t xml:space="preserve"> (5 mins)</w:t>
            </w:r>
          </w:p>
        </w:tc>
        <w:tc>
          <w:tcPr>
            <w:tcW w:w="1730" w:type="pct"/>
          </w:tcPr>
          <w:p w14:paraId="591DB14F" w14:textId="0BB6E19C" w:rsidR="00A969C1" w:rsidRPr="00F96125" w:rsidRDefault="00C942AC" w:rsidP="008A3F4E">
            <w:pPr>
              <w:pStyle w:val="Tabletext"/>
            </w:pPr>
            <w:r w:rsidRPr="00F96125">
              <w:t>Application (</w:t>
            </w:r>
            <w:r w:rsidR="0095350F">
              <w:t>30</w:t>
            </w:r>
            <w:r w:rsidRPr="00F96125">
              <w:t xml:space="preserve"> mins)</w:t>
            </w:r>
          </w:p>
          <w:p w14:paraId="63280E18" w14:textId="3ED035F1" w:rsidR="00546452" w:rsidRDefault="0095350F" w:rsidP="00A72A7F">
            <w:pPr>
              <w:pStyle w:val="Tabletextbullet"/>
            </w:pPr>
            <w:r>
              <w:t>Practice 1: Role</w:t>
            </w:r>
            <w:r w:rsidR="00577FF2">
              <w:t>-Plays</w:t>
            </w:r>
            <w:r w:rsidR="005B726E">
              <w:t xml:space="preserve"> (</w:t>
            </w:r>
            <w:r w:rsidR="00577FF2">
              <w:t>1</w:t>
            </w:r>
            <w:r w:rsidR="00C54116">
              <w:t>5</w:t>
            </w:r>
            <w:r w:rsidR="00776739">
              <w:t xml:space="preserve"> mins)</w:t>
            </w:r>
          </w:p>
          <w:p w14:paraId="50E76276" w14:textId="55049C2C" w:rsidR="00577FF2" w:rsidRDefault="00577FF2" w:rsidP="00A72A7F">
            <w:pPr>
              <w:pStyle w:val="Tabletextbullet"/>
            </w:pPr>
            <w:bookmarkStart w:id="0" w:name="_Hlk119682738"/>
            <w:r>
              <w:t xml:space="preserve">Practice 2: Reflection on Field Site Experiences </w:t>
            </w:r>
            <w:bookmarkEnd w:id="0"/>
            <w:r>
              <w:t>(</w:t>
            </w:r>
            <w:r w:rsidR="00C54116">
              <w:t>5</w:t>
            </w:r>
            <w:r>
              <w:t xml:space="preserve"> mins)</w:t>
            </w:r>
          </w:p>
          <w:p w14:paraId="12B1AC3A" w14:textId="56B74BE5" w:rsidR="00BC173C" w:rsidRPr="00F96125" w:rsidRDefault="00C942AC" w:rsidP="00A72A7F">
            <w:pPr>
              <w:pStyle w:val="Tabletextbullet"/>
            </w:pPr>
            <w:r w:rsidRPr="00F96125">
              <w:t>Debrief (5 min</w:t>
            </w:r>
            <w:r w:rsidR="0037640E" w:rsidRPr="00F96125">
              <w:t>s</w:t>
            </w:r>
            <w:r w:rsidRPr="00F96125">
              <w:t>)</w:t>
            </w:r>
          </w:p>
          <w:p w14:paraId="4528EA10"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0C3BEA" w:rsidRPr="00447D20" w14:paraId="4F6BD9EE" w14:textId="77777777" w:rsidTr="006C6F65">
        <w:trPr>
          <w:trHeight w:val="420"/>
        </w:trPr>
        <w:tc>
          <w:tcPr>
            <w:tcW w:w="1525" w:type="dxa"/>
            <w:vMerge w:val="restart"/>
          </w:tcPr>
          <w:p w14:paraId="65A6C815" w14:textId="77777777" w:rsidR="000C3BEA" w:rsidRPr="00A72A7F" w:rsidRDefault="000C3BEA" w:rsidP="003B15EA">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5748809B" w:rsidR="000C3BEA" w:rsidRPr="00447D20" w:rsidRDefault="000C3BEA" w:rsidP="003B15EA">
            <w:pPr>
              <w:pStyle w:val="Tabletext"/>
              <w:ind w:right="-105"/>
              <w:rPr>
                <w:rFonts w:eastAsia="Times New Roman"/>
                <w:color w:val="70AD47" w:themeColor="accent6"/>
              </w:rPr>
            </w:pPr>
            <w:r>
              <w:t>4</w:t>
            </w:r>
            <w:r>
              <w:br/>
            </w:r>
          </w:p>
        </w:tc>
        <w:tc>
          <w:tcPr>
            <w:tcW w:w="7381" w:type="dxa"/>
            <w:gridSpan w:val="2"/>
          </w:tcPr>
          <w:p w14:paraId="0ACC033D" w14:textId="4CDA644E" w:rsidR="000C3BEA" w:rsidRDefault="000C3BEA" w:rsidP="003B15EA">
            <w:pPr>
              <w:pStyle w:val="ListAlphaparens"/>
              <w:numPr>
                <w:ilvl w:val="0"/>
                <w:numId w:val="0"/>
              </w:numPr>
            </w:pPr>
            <w:r>
              <w:t>The student understands the learning and learning process. The student is expected to:</w:t>
            </w:r>
          </w:p>
          <w:p w14:paraId="4FA4E558" w14:textId="25D586FE" w:rsidR="000C3BEA" w:rsidRDefault="000C3BEA" w:rsidP="004679AB">
            <w:pPr>
              <w:pStyle w:val="ListAlphaparens"/>
              <w:numPr>
                <w:ilvl w:val="0"/>
                <w:numId w:val="4"/>
              </w:numPr>
            </w:pPr>
            <w:r>
              <w:t xml:space="preserve">Apply principles and theories about the learning process to specific teaching or training </w:t>
            </w:r>
            <w:r w:rsidR="00DB4CBC">
              <w:t>situations.</w:t>
            </w:r>
          </w:p>
          <w:p w14:paraId="03FF44ED" w14:textId="1DF5FF70" w:rsidR="000C3BEA" w:rsidRDefault="000C3BEA" w:rsidP="003B15EA">
            <w:pPr>
              <w:pStyle w:val="ListAlphaparens"/>
              <w:numPr>
                <w:ilvl w:val="0"/>
                <w:numId w:val="4"/>
              </w:numPr>
            </w:pPr>
            <w:r>
              <w:t xml:space="preserve">Analyze the dynamics of educator and student behaviors that facilitate the learning </w:t>
            </w:r>
            <w:r w:rsidR="00DB4CBC">
              <w:t>process.</w:t>
            </w:r>
          </w:p>
          <w:p w14:paraId="3D786949" w14:textId="74EFE63B" w:rsidR="000C3BEA" w:rsidRPr="003D0313" w:rsidRDefault="000C3BEA" w:rsidP="00F329F3">
            <w:pPr>
              <w:pStyle w:val="ListAlphaparens"/>
              <w:numPr>
                <w:ilvl w:val="0"/>
                <w:numId w:val="4"/>
              </w:numPr>
            </w:pPr>
            <w:r>
              <w:t>Analyze teaching skills that facilitate the learning process</w:t>
            </w:r>
          </w:p>
        </w:tc>
      </w:tr>
      <w:tr w:rsidR="000C3BEA" w:rsidRPr="00447D20" w14:paraId="06D04F18" w14:textId="77777777" w:rsidTr="006C6F65">
        <w:trPr>
          <w:trHeight w:val="420"/>
        </w:trPr>
        <w:tc>
          <w:tcPr>
            <w:tcW w:w="1525" w:type="dxa"/>
            <w:vMerge/>
          </w:tcPr>
          <w:p w14:paraId="467F9143" w14:textId="77777777" w:rsidR="000C3BEA" w:rsidRPr="00A72A7F" w:rsidRDefault="000C3BEA" w:rsidP="003B15EA">
            <w:pPr>
              <w:pStyle w:val="Tabletext"/>
              <w:rPr>
                <w:b/>
                <w:bCs/>
                <w:sz w:val="24"/>
                <w:szCs w:val="24"/>
              </w:rPr>
            </w:pPr>
          </w:p>
        </w:tc>
        <w:tc>
          <w:tcPr>
            <w:tcW w:w="450" w:type="dxa"/>
          </w:tcPr>
          <w:p w14:paraId="26F49A06" w14:textId="28FF366B" w:rsidR="000C3BEA" w:rsidRDefault="000C3BEA" w:rsidP="003B15EA">
            <w:pPr>
              <w:pStyle w:val="Tabletext"/>
              <w:ind w:right="-105"/>
            </w:pPr>
            <w:r>
              <w:t>5</w:t>
            </w:r>
            <w:r>
              <w:br/>
            </w:r>
          </w:p>
        </w:tc>
        <w:tc>
          <w:tcPr>
            <w:tcW w:w="7381" w:type="dxa"/>
            <w:gridSpan w:val="2"/>
          </w:tcPr>
          <w:p w14:paraId="357792E2" w14:textId="613DEA08" w:rsidR="000C3BEA" w:rsidRDefault="000C3BEA" w:rsidP="003B15EA">
            <w:pPr>
              <w:pStyle w:val="ListAlphaparens"/>
              <w:numPr>
                <w:ilvl w:val="0"/>
                <w:numId w:val="0"/>
              </w:numPr>
            </w:pPr>
            <w:r>
              <w:t>The student interacts effectively in the role of educator. The student is expected to:</w:t>
            </w:r>
          </w:p>
          <w:p w14:paraId="10C59420" w14:textId="6FE03D0F" w:rsidR="000C3BEA" w:rsidRDefault="000C3BEA" w:rsidP="000C3BEA">
            <w:pPr>
              <w:pStyle w:val="ListAlphaparens"/>
              <w:numPr>
                <w:ilvl w:val="0"/>
                <w:numId w:val="12"/>
              </w:numPr>
            </w:pPr>
            <w:r>
              <w:t>Demonstrate and evaluate techniques that promote literacy and numeracy</w:t>
            </w:r>
          </w:p>
        </w:tc>
      </w:tr>
      <w:tr w:rsidR="000C3BEA" w:rsidRPr="00447D20" w14:paraId="01404708" w14:textId="77777777" w:rsidTr="006C6F65">
        <w:trPr>
          <w:trHeight w:val="420"/>
        </w:trPr>
        <w:tc>
          <w:tcPr>
            <w:tcW w:w="1525" w:type="dxa"/>
            <w:vMerge/>
          </w:tcPr>
          <w:p w14:paraId="7F7A8EC2" w14:textId="77777777" w:rsidR="000C3BEA" w:rsidRPr="00A72A7F" w:rsidRDefault="000C3BEA" w:rsidP="003B15EA">
            <w:pPr>
              <w:pStyle w:val="Tabletext"/>
              <w:rPr>
                <w:b/>
                <w:bCs/>
                <w:sz w:val="24"/>
                <w:szCs w:val="24"/>
              </w:rPr>
            </w:pPr>
          </w:p>
        </w:tc>
        <w:tc>
          <w:tcPr>
            <w:tcW w:w="450" w:type="dxa"/>
          </w:tcPr>
          <w:p w14:paraId="1BC3A4B6" w14:textId="61D75E8B" w:rsidR="000C3BEA" w:rsidRDefault="000C3BEA" w:rsidP="003B15EA">
            <w:pPr>
              <w:pStyle w:val="Tabletext"/>
              <w:ind w:right="-105"/>
            </w:pPr>
            <w:r>
              <w:t>6</w:t>
            </w:r>
          </w:p>
        </w:tc>
        <w:tc>
          <w:tcPr>
            <w:tcW w:w="7381" w:type="dxa"/>
            <w:gridSpan w:val="2"/>
          </w:tcPr>
          <w:p w14:paraId="31BD1531" w14:textId="77777777" w:rsidR="000C3BEA" w:rsidRDefault="000C3BEA" w:rsidP="003B15EA">
            <w:pPr>
              <w:pStyle w:val="ListAlphaparens"/>
              <w:numPr>
                <w:ilvl w:val="0"/>
                <w:numId w:val="0"/>
              </w:numPr>
            </w:pPr>
            <w:r>
              <w:t>The student plans and uses effective instruction. The student is expected to:</w:t>
            </w:r>
          </w:p>
          <w:p w14:paraId="65016270" w14:textId="221F7FCD" w:rsidR="00100BFB" w:rsidRDefault="00100BFB" w:rsidP="00100BFB">
            <w:pPr>
              <w:pStyle w:val="ListAlphaparens"/>
              <w:numPr>
                <w:ilvl w:val="0"/>
                <w:numId w:val="4"/>
              </w:numPr>
            </w:pPr>
            <w:r>
              <w:t xml:space="preserve">Apply research-based practices to create lessons plans that meet instructional </w:t>
            </w:r>
            <w:r w:rsidR="00DB4CBC">
              <w:t>goals.</w:t>
            </w:r>
          </w:p>
          <w:p w14:paraId="0F831C5F" w14:textId="2E202997" w:rsidR="00100BFB" w:rsidRDefault="00100BFB" w:rsidP="00100BFB">
            <w:pPr>
              <w:pStyle w:val="ListAlphaparens"/>
              <w:numPr>
                <w:ilvl w:val="0"/>
                <w:numId w:val="4"/>
              </w:numPr>
            </w:pPr>
            <w:r>
              <w:t xml:space="preserve">Analyze the development of effective instructional </w:t>
            </w:r>
            <w:r w:rsidR="00DB4CBC">
              <w:t>strategies.</w:t>
            </w:r>
          </w:p>
          <w:p w14:paraId="3B9293E3" w14:textId="2D43C8B4" w:rsidR="000C3BEA" w:rsidRDefault="00100BFB" w:rsidP="00100BFB">
            <w:pPr>
              <w:pStyle w:val="ListAlphaparens"/>
              <w:numPr>
                <w:ilvl w:val="0"/>
                <w:numId w:val="4"/>
              </w:numPr>
            </w:pPr>
            <w:r>
              <w:t>Evaluate and analyze effectiveness of lessons plans and instructional strategies used in a lesson or series of lessons</w:t>
            </w:r>
          </w:p>
        </w:tc>
      </w:tr>
      <w:tr w:rsidR="00224925" w:rsidRPr="00447D20" w14:paraId="5287519F" w14:textId="77777777" w:rsidTr="741C5ED6">
        <w:trPr>
          <w:trHeight w:val="420"/>
        </w:trPr>
        <w:tc>
          <w:tcPr>
            <w:tcW w:w="1525" w:type="dxa"/>
            <w:hideMark/>
          </w:tcPr>
          <w:p w14:paraId="416B24C9"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2CAF0CB5" w14:textId="009C2BBE" w:rsidR="00694484" w:rsidRPr="008966DD" w:rsidRDefault="005110C7" w:rsidP="00F92A91">
            <w:pPr>
              <w:pStyle w:val="Tabletextbullet"/>
            </w:pPr>
            <w:r>
              <w:t xml:space="preserve">Identify, observe, and apply the instructional practice of promoting </w:t>
            </w:r>
            <w:r w:rsidR="00F92A91">
              <w:t>productive struggle</w:t>
            </w:r>
          </w:p>
        </w:tc>
      </w:tr>
      <w:tr w:rsidR="00FA6D8A" w:rsidRPr="00D00C5A" w14:paraId="2B2C0CD3" w14:textId="77777777" w:rsidTr="741C5ED6">
        <w:trPr>
          <w:trHeight w:val="420"/>
        </w:trPr>
        <w:tc>
          <w:tcPr>
            <w:tcW w:w="1525" w:type="dxa"/>
          </w:tcPr>
          <w:p w14:paraId="2C5320BF" w14:textId="77777777" w:rsidR="00FA6D8A" w:rsidRPr="00A72A7F" w:rsidRDefault="00FA6D8A" w:rsidP="00FA6D8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1C0D04" w14:textId="0E96CC85" w:rsidR="00FA6D8A" w:rsidRPr="005E6172" w:rsidRDefault="00F92A91" w:rsidP="00FA6D8A">
            <w:pPr>
              <w:pStyle w:val="Tabletext"/>
            </w:pPr>
            <w:r>
              <w:t>Students will build on the initial discussion of productive struggle that occurs during the previous lesson</w:t>
            </w:r>
            <w:r w:rsidR="00FA6D8A">
              <w:t>.</w:t>
            </w:r>
            <w:r w:rsidR="00CC7705">
              <w:t xml:space="preserve"> Students will explore instructional strategies that promote productive struggle, engage in role-plays to consider how these strategies look “in action,” and </w:t>
            </w:r>
            <w:r w:rsidR="00FB3870">
              <w:t xml:space="preserve">reflect on how they have seen teachers encourage students to struggle productively in their field </w:t>
            </w:r>
            <w:r w:rsidR="0095350F">
              <w:t>sites.</w:t>
            </w:r>
          </w:p>
        </w:tc>
      </w:tr>
      <w:tr w:rsidR="00FA6D8A" w:rsidRPr="00447D20" w14:paraId="7C354DF2" w14:textId="77777777" w:rsidTr="00012DB0">
        <w:trPr>
          <w:cantSplit w:val="0"/>
          <w:trHeight w:val="420"/>
        </w:trPr>
        <w:tc>
          <w:tcPr>
            <w:tcW w:w="1525" w:type="dxa"/>
          </w:tcPr>
          <w:p w14:paraId="53F4C13C" w14:textId="77777777" w:rsidR="00FA6D8A" w:rsidRPr="00A72A7F" w:rsidRDefault="00FA6D8A" w:rsidP="00FA6D8A">
            <w:pPr>
              <w:pStyle w:val="Tabletext"/>
              <w:rPr>
                <w:b/>
                <w:bCs/>
                <w:sz w:val="24"/>
                <w:szCs w:val="24"/>
              </w:rPr>
            </w:pPr>
            <w:r w:rsidRPr="00A72A7F">
              <w:rPr>
                <w:b/>
                <w:bCs/>
                <w:sz w:val="24"/>
                <w:szCs w:val="24"/>
              </w:rPr>
              <w:t xml:space="preserve">Formative Assessment </w:t>
            </w:r>
            <w:r w:rsidRPr="00A72A7F">
              <w:rPr>
                <w:b/>
                <w:bCs/>
                <w:sz w:val="24"/>
                <w:szCs w:val="24"/>
              </w:rPr>
              <w:lastRenderedPageBreak/>
              <w:t>and Exemplar Response</w:t>
            </w:r>
            <w:r>
              <w:rPr>
                <w:b/>
                <w:bCs/>
                <w:sz w:val="24"/>
                <w:szCs w:val="24"/>
              </w:rPr>
              <w:t xml:space="preserve"> </w:t>
            </w:r>
          </w:p>
        </w:tc>
        <w:tc>
          <w:tcPr>
            <w:tcW w:w="7831" w:type="dxa"/>
            <w:gridSpan w:val="3"/>
          </w:tcPr>
          <w:p w14:paraId="7AD1960F" w14:textId="1990EA1A" w:rsidR="00C472EB" w:rsidRDefault="00C472EB" w:rsidP="00C472EB">
            <w:pPr>
              <w:rPr>
                <w:rFonts w:eastAsia="Times New Roman" w:cstheme="minorHAnsi"/>
                <w:color w:val="000000"/>
              </w:rPr>
            </w:pPr>
            <w:r>
              <w:rPr>
                <w:rFonts w:eastAsia="Times New Roman" w:cstheme="minorHAnsi"/>
                <w:color w:val="000000"/>
              </w:rPr>
              <w:lastRenderedPageBreak/>
              <w:t xml:space="preserve">Mr. R. is working on a word problem with a group of students. They need to use the information in the problem to set up an equation, which they then need to solve. </w:t>
            </w:r>
            <w:r>
              <w:rPr>
                <w:rFonts w:eastAsia="Times New Roman" w:cstheme="minorHAnsi"/>
                <w:color w:val="000000"/>
              </w:rPr>
              <w:lastRenderedPageBreak/>
              <w:t xml:space="preserve">They are stuck on how to set up the equation, so Mr. R. tells them what the equation needs to be. The students say that they </w:t>
            </w:r>
            <w:r w:rsidR="002D68A9">
              <w:rPr>
                <w:rFonts w:eastAsia="Times New Roman" w:cstheme="minorHAnsi"/>
                <w:color w:val="000000"/>
              </w:rPr>
              <w:t>do not</w:t>
            </w:r>
            <w:r>
              <w:rPr>
                <w:rFonts w:eastAsia="Times New Roman" w:cstheme="minorHAnsi"/>
                <w:color w:val="000000"/>
              </w:rPr>
              <w:t xml:space="preserve"> know how to solve the problem. He gives them time to solve the problem before checking their work. Three of the students answered correctly, but one got the incorrect answer. Mr. R. points out the correct steps the student took to solve the equation and praises them before asking them to double-check their work on the steps they completed incorrectly.</w:t>
            </w:r>
          </w:p>
          <w:p w14:paraId="5576B496" w14:textId="77777777" w:rsidR="00C472EB" w:rsidRPr="00F23AA2" w:rsidRDefault="00C472EB" w:rsidP="00F23AA2">
            <w:pPr>
              <w:pStyle w:val="ListParagraph"/>
              <w:numPr>
                <w:ilvl w:val="0"/>
                <w:numId w:val="15"/>
              </w:numPr>
              <w:rPr>
                <w:rFonts w:eastAsia="Times New Roman" w:cstheme="minorHAnsi"/>
                <w:color w:val="000000"/>
              </w:rPr>
            </w:pPr>
            <w:r w:rsidRPr="00F23AA2">
              <w:rPr>
                <w:rFonts w:eastAsia="Times New Roman" w:cstheme="minorHAnsi"/>
                <w:color w:val="000000"/>
              </w:rPr>
              <w:t>When did the teacher engage the student in productive struggle?</w:t>
            </w:r>
          </w:p>
          <w:p w14:paraId="3D6A72F7" w14:textId="77777777" w:rsidR="00C472EB" w:rsidRPr="00F23AA2" w:rsidRDefault="00C472EB" w:rsidP="00F23AA2">
            <w:pPr>
              <w:pStyle w:val="ListParagraph"/>
              <w:numPr>
                <w:ilvl w:val="0"/>
                <w:numId w:val="15"/>
              </w:numPr>
              <w:rPr>
                <w:rFonts w:eastAsia="Times New Roman" w:cstheme="minorHAnsi"/>
                <w:color w:val="000000"/>
              </w:rPr>
            </w:pPr>
            <w:r w:rsidRPr="00F23AA2">
              <w:rPr>
                <w:rFonts w:eastAsia="Times New Roman" w:cstheme="minorHAnsi"/>
                <w:color w:val="000000"/>
              </w:rPr>
              <w:t>When did the teacher miss opportunities to engage students in productive struggle? What could they have done differently?</w:t>
            </w:r>
          </w:p>
          <w:p w14:paraId="512A3E0C" w14:textId="476E9889" w:rsidR="0055570F" w:rsidRPr="00F23AA2" w:rsidRDefault="0055570F" w:rsidP="00F23AA2">
            <w:pPr>
              <w:pStyle w:val="ListParagraph"/>
              <w:numPr>
                <w:ilvl w:val="0"/>
                <w:numId w:val="15"/>
              </w:numPr>
              <w:rPr>
                <w:rFonts w:eastAsia="Times New Roman" w:cstheme="minorHAnsi"/>
                <w:color w:val="000000"/>
              </w:rPr>
            </w:pPr>
            <w:r w:rsidRPr="00F23AA2">
              <w:rPr>
                <w:rFonts w:eastAsia="Times New Roman" w:cstheme="minorHAnsi"/>
                <w:color w:val="000000"/>
              </w:rPr>
              <w:t>When did the teacher engage the student in productive struggle?</w:t>
            </w:r>
          </w:p>
          <w:p w14:paraId="2F9365AD" w14:textId="0ABCFA23" w:rsidR="0055570F" w:rsidRPr="00F23AA2" w:rsidRDefault="0055570F" w:rsidP="00F23AA2">
            <w:pPr>
              <w:pStyle w:val="ListParagraph"/>
              <w:numPr>
                <w:ilvl w:val="0"/>
                <w:numId w:val="15"/>
              </w:numPr>
              <w:rPr>
                <w:rStyle w:val="eop"/>
                <w:rFonts w:eastAsia="Times New Roman" w:cstheme="minorHAnsi"/>
                <w:color w:val="000000"/>
              </w:rPr>
            </w:pPr>
            <w:r w:rsidRPr="00F23AA2">
              <w:rPr>
                <w:rFonts w:eastAsia="Times New Roman" w:cstheme="minorHAnsi"/>
                <w:color w:val="000000"/>
              </w:rPr>
              <w:t>When did the teacher miss opportunities to engage students in productive struggle? What could they have done differently?</w:t>
            </w:r>
          </w:p>
          <w:p w14:paraId="4D421BE7" w14:textId="72F66F69" w:rsidR="00FA6D8A" w:rsidRPr="00D856C4" w:rsidRDefault="00052983" w:rsidP="00052983">
            <w:pPr>
              <w:pStyle w:val="Tabletext"/>
            </w:pPr>
            <w:r w:rsidRPr="741C5ED6">
              <w:rPr>
                <w:i/>
                <w:iCs/>
              </w:rPr>
              <w:t>See Exit Ticket Answer Key for exemplar responses.</w:t>
            </w:r>
          </w:p>
        </w:tc>
      </w:tr>
      <w:tr w:rsidR="00654C1B" w:rsidRPr="00602ABE" w14:paraId="3968B849" w14:textId="77777777" w:rsidTr="741C5ED6">
        <w:trPr>
          <w:trHeight w:val="420"/>
        </w:trPr>
        <w:tc>
          <w:tcPr>
            <w:tcW w:w="1525" w:type="dxa"/>
          </w:tcPr>
          <w:p w14:paraId="23FC45BC" w14:textId="77777777" w:rsidR="00654C1B" w:rsidRPr="00A72A7F" w:rsidRDefault="00654C1B" w:rsidP="00654C1B">
            <w:pPr>
              <w:pStyle w:val="Tabletext"/>
              <w:rPr>
                <w:b/>
                <w:bCs/>
                <w:sz w:val="24"/>
                <w:szCs w:val="24"/>
              </w:rPr>
            </w:pPr>
            <w:r w:rsidRPr="00A72A7F">
              <w:rPr>
                <w:b/>
                <w:bCs/>
                <w:sz w:val="24"/>
                <w:szCs w:val="24"/>
              </w:rPr>
              <w:lastRenderedPageBreak/>
              <w:t xml:space="preserve">Vocabulary </w:t>
            </w:r>
          </w:p>
        </w:tc>
        <w:tc>
          <w:tcPr>
            <w:tcW w:w="1710" w:type="dxa"/>
            <w:gridSpan w:val="2"/>
          </w:tcPr>
          <w:p w14:paraId="200C0ADA" w14:textId="158B796C" w:rsidR="00654C1B" w:rsidRPr="000C1AB3" w:rsidRDefault="001605B7" w:rsidP="00654C1B">
            <w:pPr>
              <w:pStyle w:val="Tabletext"/>
            </w:pPr>
            <w:r>
              <w:t>Productive struggle</w:t>
            </w:r>
          </w:p>
        </w:tc>
        <w:tc>
          <w:tcPr>
            <w:tcW w:w="6121" w:type="dxa"/>
          </w:tcPr>
          <w:p w14:paraId="0909009A" w14:textId="18C7828B" w:rsidR="00654C1B" w:rsidRPr="000C1AB3" w:rsidRDefault="0000223F" w:rsidP="00654C1B">
            <w:pPr>
              <w:pStyle w:val="Tabletext"/>
            </w:pPr>
            <w:r>
              <w:t>The work that students do to solve a problem when they do not know the appropriate process</w:t>
            </w:r>
          </w:p>
        </w:tc>
      </w:tr>
    </w:tbl>
    <w:p w14:paraId="2349C3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058CF75" w14:textId="77777777" w:rsidTr="179BD63E">
        <w:trPr>
          <w:trHeight w:val="420"/>
          <w:tblHeader/>
        </w:trPr>
        <w:tc>
          <w:tcPr>
            <w:tcW w:w="2250" w:type="dxa"/>
            <w:hideMark/>
          </w:tcPr>
          <w:p w14:paraId="150B20D0"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66F681F5"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19E48F43" w14:textId="77777777" w:rsidR="009E73D9" w:rsidRPr="00DB54CD" w:rsidRDefault="009E73D9" w:rsidP="00485163">
            <w:pPr>
              <w:pStyle w:val="Tabletext"/>
              <w:jc w:val="center"/>
              <w:rPr>
                <w:b/>
                <w:bCs/>
              </w:rPr>
            </w:pPr>
            <w:r w:rsidRPr="00DB54CD">
              <w:rPr>
                <w:b/>
                <w:bCs/>
              </w:rPr>
              <w:t>Materials</w:t>
            </w:r>
          </w:p>
        </w:tc>
      </w:tr>
      <w:tr w:rsidR="00B34651" w:rsidRPr="00447D20" w14:paraId="27BF4023" w14:textId="77777777" w:rsidTr="179BD63E">
        <w:trPr>
          <w:cantSplit w:val="0"/>
          <w:trHeight w:val="420"/>
        </w:trPr>
        <w:tc>
          <w:tcPr>
            <w:tcW w:w="2250" w:type="dxa"/>
          </w:tcPr>
          <w:p w14:paraId="1A1BBEB5" w14:textId="77777777" w:rsidR="00B34651" w:rsidRDefault="00B34651" w:rsidP="00485163">
            <w:pPr>
              <w:pStyle w:val="Tabletext"/>
              <w:jc w:val="center"/>
            </w:pPr>
          </w:p>
        </w:tc>
        <w:tc>
          <w:tcPr>
            <w:tcW w:w="5528" w:type="dxa"/>
          </w:tcPr>
          <w:p w14:paraId="356FDB54" w14:textId="58D6914E" w:rsidR="00B34651" w:rsidRPr="000D54FF" w:rsidRDefault="006C0B05" w:rsidP="00DC4D51">
            <w:pPr>
              <w:pStyle w:val="Tabletext"/>
              <w:rPr>
                <w:i/>
                <w:iCs/>
              </w:rPr>
            </w:pPr>
            <w:r>
              <w:rPr>
                <w:i/>
                <w:iCs/>
              </w:rPr>
              <w:t>Note: Provide the student actors in the role-play scenarios with the s</w:t>
            </w:r>
            <w:r w:rsidR="00F23AA2">
              <w:rPr>
                <w:i/>
                <w:iCs/>
              </w:rPr>
              <w:t>cript page</w:t>
            </w:r>
            <w:r>
              <w:rPr>
                <w:i/>
                <w:iCs/>
              </w:rPr>
              <w:t xml:space="preserve"> found </w:t>
            </w:r>
            <w:r w:rsidR="00F23AA2">
              <w:rPr>
                <w:i/>
                <w:iCs/>
              </w:rPr>
              <w:t>after the</w:t>
            </w:r>
            <w:r>
              <w:rPr>
                <w:i/>
                <w:iCs/>
              </w:rPr>
              <w:t xml:space="preserve"> lesson plan so that they</w:t>
            </w:r>
            <w:r w:rsidR="00C17886">
              <w:rPr>
                <w:i/>
                <w:iCs/>
              </w:rPr>
              <w:t xml:space="preserve"> can effectively act out the scenario.</w:t>
            </w:r>
          </w:p>
        </w:tc>
        <w:tc>
          <w:tcPr>
            <w:tcW w:w="1578" w:type="dxa"/>
          </w:tcPr>
          <w:p w14:paraId="1F3DFA7D" w14:textId="77777777" w:rsidR="00B34651" w:rsidRDefault="00B34651" w:rsidP="00485163">
            <w:pPr>
              <w:pStyle w:val="Tabletext"/>
              <w:jc w:val="center"/>
            </w:pPr>
          </w:p>
        </w:tc>
      </w:tr>
      <w:tr w:rsidR="00955B6A" w:rsidRPr="00447D20" w14:paraId="74A387FB" w14:textId="77777777" w:rsidTr="179BD63E">
        <w:trPr>
          <w:cantSplit w:val="0"/>
          <w:trHeight w:val="420"/>
        </w:trPr>
        <w:tc>
          <w:tcPr>
            <w:tcW w:w="2250" w:type="dxa"/>
          </w:tcPr>
          <w:p w14:paraId="6F0C576D" w14:textId="77777777" w:rsidR="00955B6A" w:rsidRDefault="00817511" w:rsidP="00485163">
            <w:pPr>
              <w:pStyle w:val="Tabletext"/>
              <w:jc w:val="center"/>
            </w:pPr>
            <w:r>
              <w:t>5</w:t>
            </w:r>
            <w:r w:rsidR="00955B6A">
              <w:t xml:space="preserve"> mins</w:t>
            </w:r>
          </w:p>
        </w:tc>
        <w:tc>
          <w:tcPr>
            <w:tcW w:w="5528" w:type="dxa"/>
          </w:tcPr>
          <w:p w14:paraId="03545F72" w14:textId="77777777" w:rsidR="008B415E" w:rsidRDefault="00955B6A" w:rsidP="008B415E">
            <w:pPr>
              <w:pStyle w:val="Tabletext"/>
            </w:pPr>
            <w:r w:rsidRPr="00301690">
              <w:rPr>
                <w:b/>
                <w:bCs/>
              </w:rPr>
              <w:t>Bell</w:t>
            </w:r>
            <w:r w:rsidR="00413E11">
              <w:rPr>
                <w:b/>
                <w:bCs/>
              </w:rPr>
              <w:t>r</w:t>
            </w:r>
            <w:r w:rsidR="00301690" w:rsidRPr="00301690">
              <w:rPr>
                <w:b/>
                <w:bCs/>
              </w:rPr>
              <w:t>inger:</w:t>
            </w:r>
          </w:p>
          <w:p w14:paraId="05B8B616" w14:textId="778162CC" w:rsidR="00D001D7" w:rsidRPr="00BE60FB" w:rsidRDefault="001605B7" w:rsidP="008B415E">
            <w:pPr>
              <w:pStyle w:val="Tabletext"/>
            </w:pPr>
            <w:r>
              <w:t>Describe</w:t>
            </w:r>
            <w:r w:rsidR="0028216F">
              <w:t xml:space="preserve"> a time when you </w:t>
            </w:r>
            <w:r>
              <w:t xml:space="preserve">learned something that was difficult or challenging. </w:t>
            </w:r>
            <w:r w:rsidR="0028216F">
              <w:t>How did it make you feel? How did it affect your learning?</w:t>
            </w:r>
            <w:r w:rsidR="001E5208">
              <w:t xml:space="preserve"> </w:t>
            </w:r>
          </w:p>
        </w:tc>
        <w:tc>
          <w:tcPr>
            <w:tcW w:w="1578" w:type="dxa"/>
          </w:tcPr>
          <w:p w14:paraId="1A2E1335" w14:textId="77777777" w:rsidR="00955B6A" w:rsidRDefault="000D5EFC" w:rsidP="00485163">
            <w:pPr>
              <w:pStyle w:val="Tabletext"/>
              <w:jc w:val="center"/>
            </w:pPr>
            <w:r>
              <w:t>Student Guide</w:t>
            </w:r>
          </w:p>
        </w:tc>
      </w:tr>
      <w:tr w:rsidR="00C45C17" w:rsidRPr="00447D20" w14:paraId="05659BE8" w14:textId="77777777" w:rsidTr="179BD63E">
        <w:trPr>
          <w:cantSplit w:val="0"/>
          <w:trHeight w:val="420"/>
        </w:trPr>
        <w:tc>
          <w:tcPr>
            <w:tcW w:w="2250" w:type="dxa"/>
          </w:tcPr>
          <w:p w14:paraId="40A49D12" w14:textId="77777777" w:rsidR="00C45C17" w:rsidRDefault="00F96125" w:rsidP="00B125BD">
            <w:pPr>
              <w:pStyle w:val="Tabletext"/>
              <w:jc w:val="center"/>
            </w:pPr>
            <w:r>
              <w:t>5</w:t>
            </w:r>
            <w:r w:rsidR="00C45C17">
              <w:t xml:space="preserve"> mins</w:t>
            </w:r>
          </w:p>
        </w:tc>
        <w:tc>
          <w:tcPr>
            <w:tcW w:w="5528" w:type="dxa"/>
          </w:tcPr>
          <w:p w14:paraId="062AA32B" w14:textId="3ADCB85F" w:rsidR="00C45C17" w:rsidRDefault="007A164B" w:rsidP="0019436F">
            <w:pPr>
              <w:pStyle w:val="Tabletext"/>
              <w:rPr>
                <w:b/>
                <w:bCs/>
              </w:rPr>
            </w:pPr>
            <w:r>
              <w:rPr>
                <w:b/>
                <w:bCs/>
              </w:rPr>
              <w:t>Bellringer Review</w:t>
            </w:r>
          </w:p>
          <w:p w14:paraId="125BF98D" w14:textId="22CCBFDF" w:rsidR="007A164B" w:rsidRDefault="002D32C3" w:rsidP="00724277">
            <w:pPr>
              <w:pStyle w:val="Tabletext"/>
              <w:spacing w:before="0" w:after="0"/>
            </w:pPr>
            <w:r>
              <w:t>T</w:t>
            </w:r>
            <w:r w:rsidR="00A07A1A">
              <w:t xml:space="preserve">: </w:t>
            </w:r>
            <w:r w:rsidR="007A164B">
              <w:t xml:space="preserve">In your bellringer, you reflected on a time when you </w:t>
            </w:r>
            <w:r w:rsidR="001605B7">
              <w:t xml:space="preserve">learned something that was difficult or challenging. </w:t>
            </w:r>
            <w:r w:rsidR="007A164B">
              <w:t xml:space="preserve">First, can I have a volunteer refresh us on what </w:t>
            </w:r>
            <w:r w:rsidR="002D68A9">
              <w:t>it is</w:t>
            </w:r>
            <w:r w:rsidR="001605B7">
              <w:t xml:space="preserve"> called when we struggle as we try to learn something</w:t>
            </w:r>
            <w:r w:rsidR="007A164B">
              <w:t>?</w:t>
            </w:r>
          </w:p>
          <w:p w14:paraId="13E3EA7A" w14:textId="77777777" w:rsidR="007A164B" w:rsidRDefault="007A164B" w:rsidP="00724277">
            <w:pPr>
              <w:pStyle w:val="Tabletext"/>
              <w:spacing w:before="0" w:after="0"/>
            </w:pPr>
          </w:p>
          <w:p w14:paraId="6368BB96" w14:textId="33B24CAA" w:rsidR="00304366" w:rsidRDefault="007A164B" w:rsidP="00724277">
            <w:pPr>
              <w:pStyle w:val="Tabletext"/>
              <w:spacing w:before="0" w:after="0"/>
            </w:pPr>
            <w:r>
              <w:t xml:space="preserve">S: </w:t>
            </w:r>
            <w:r w:rsidR="001605B7">
              <w:t xml:space="preserve">Productive struggle. </w:t>
            </w:r>
          </w:p>
          <w:p w14:paraId="1E6B0F1B" w14:textId="77777777" w:rsidR="00304366" w:rsidRDefault="00304366" w:rsidP="00724277">
            <w:pPr>
              <w:pStyle w:val="Tabletext"/>
              <w:spacing w:before="0" w:after="0"/>
            </w:pPr>
          </w:p>
          <w:p w14:paraId="2CC2641E" w14:textId="0FE9D869" w:rsidR="00CC3B83" w:rsidRDefault="00304366" w:rsidP="00724277">
            <w:pPr>
              <w:pStyle w:val="Tabletext"/>
              <w:spacing w:before="0" w:after="0"/>
            </w:pPr>
            <w:r>
              <w:t xml:space="preserve">T: </w:t>
            </w:r>
            <w:r w:rsidR="007A164B">
              <w:t>Can I have a volunteer share how they felt during the struggle?</w:t>
            </w:r>
          </w:p>
          <w:p w14:paraId="38878EEB" w14:textId="77777777" w:rsidR="00084A15" w:rsidRDefault="00084A15" w:rsidP="00724277">
            <w:pPr>
              <w:pStyle w:val="Tabletext"/>
              <w:spacing w:before="0" w:after="0"/>
            </w:pPr>
          </w:p>
          <w:p w14:paraId="7F55C6C5" w14:textId="77777777" w:rsidR="007A164B" w:rsidRDefault="00084A15" w:rsidP="007A164B">
            <w:pPr>
              <w:pStyle w:val="Tabletext"/>
              <w:spacing w:before="0" w:after="0"/>
            </w:pPr>
            <w:r>
              <w:t xml:space="preserve">S: </w:t>
            </w:r>
            <w:r w:rsidR="007A164B">
              <w:t>Responses may vary but may include:</w:t>
            </w:r>
          </w:p>
          <w:p w14:paraId="563C5DDA" w14:textId="77777777" w:rsidR="007A164B" w:rsidRDefault="007A164B" w:rsidP="007A164B">
            <w:pPr>
              <w:pStyle w:val="Tabletext"/>
              <w:numPr>
                <w:ilvl w:val="0"/>
                <w:numId w:val="10"/>
              </w:numPr>
              <w:spacing w:before="0" w:after="0"/>
            </w:pPr>
            <w:r>
              <w:t>I was frustrated at first, but they I was proud when I figured out the answer.</w:t>
            </w:r>
          </w:p>
          <w:p w14:paraId="0E333C3D" w14:textId="6859C08A" w:rsidR="007A164B" w:rsidRDefault="007A164B" w:rsidP="007A164B">
            <w:pPr>
              <w:pStyle w:val="Tabletext"/>
              <w:numPr>
                <w:ilvl w:val="0"/>
                <w:numId w:val="10"/>
              </w:numPr>
              <w:spacing w:before="0" w:after="0"/>
            </w:pPr>
            <w:r>
              <w:t>I felt good because the teacher thought I was smart enough to figure out the answer on my own.</w:t>
            </w:r>
          </w:p>
          <w:p w14:paraId="6463AC73" w14:textId="77777777" w:rsidR="007A164B" w:rsidRDefault="007A164B" w:rsidP="007A164B">
            <w:pPr>
              <w:pStyle w:val="Tabletext"/>
              <w:spacing w:before="0" w:after="0"/>
            </w:pPr>
          </w:p>
          <w:p w14:paraId="2B95E7BB" w14:textId="21A1BF69" w:rsidR="007A164B" w:rsidRDefault="007A164B" w:rsidP="007A164B">
            <w:pPr>
              <w:pStyle w:val="Tabletext"/>
              <w:spacing w:before="0" w:after="0"/>
            </w:pPr>
            <w:r>
              <w:lastRenderedPageBreak/>
              <w:t xml:space="preserve">T: Can I have a volunteer share how the </w:t>
            </w:r>
            <w:r w:rsidRPr="0000223F">
              <w:rPr>
                <w:b/>
                <w:bCs/>
              </w:rPr>
              <w:t>productive struggle</w:t>
            </w:r>
            <w:r>
              <w:t xml:space="preserve"> affected their learning?</w:t>
            </w:r>
          </w:p>
          <w:p w14:paraId="02C0AF3C" w14:textId="77777777" w:rsidR="007A164B" w:rsidRDefault="007A164B" w:rsidP="007A164B">
            <w:pPr>
              <w:pStyle w:val="Tabletext"/>
              <w:spacing w:before="0" w:after="0"/>
            </w:pPr>
          </w:p>
          <w:p w14:paraId="3A1B6CED" w14:textId="55DA2036" w:rsidR="007A164B" w:rsidRDefault="007A164B" w:rsidP="007A164B">
            <w:pPr>
              <w:pStyle w:val="Tabletext"/>
              <w:spacing w:before="0" w:after="0"/>
            </w:pPr>
            <w:r>
              <w:t>S: Responses may vary but may include:</w:t>
            </w:r>
          </w:p>
          <w:p w14:paraId="6635C1E1" w14:textId="5E2C9524" w:rsidR="007A164B" w:rsidRDefault="007A164B" w:rsidP="007A164B">
            <w:pPr>
              <w:pStyle w:val="Tabletext"/>
              <w:numPr>
                <w:ilvl w:val="0"/>
                <w:numId w:val="11"/>
              </w:numPr>
              <w:spacing w:after="0"/>
            </w:pPr>
            <w:r>
              <w:t>It helped me learn what to do when I get stuck instead of asking someone for the answer.</w:t>
            </w:r>
          </w:p>
          <w:p w14:paraId="2C4BA737" w14:textId="2C54766E" w:rsidR="00A07A1A" w:rsidRPr="00657EB9" w:rsidRDefault="007A164B" w:rsidP="007A164B">
            <w:pPr>
              <w:pStyle w:val="Tabletext"/>
              <w:numPr>
                <w:ilvl w:val="0"/>
                <w:numId w:val="11"/>
              </w:numPr>
              <w:spacing w:before="0"/>
            </w:pPr>
            <w:r>
              <w:t xml:space="preserve">I learned that </w:t>
            </w:r>
            <w:r w:rsidR="002D68A9">
              <w:t>it is</w:t>
            </w:r>
            <w:r>
              <w:t xml:space="preserve"> okay to not get the answer right the first time.</w:t>
            </w:r>
          </w:p>
        </w:tc>
        <w:tc>
          <w:tcPr>
            <w:tcW w:w="1578" w:type="dxa"/>
          </w:tcPr>
          <w:p w14:paraId="6D5AB93A" w14:textId="77777777" w:rsidR="00C45C17" w:rsidRDefault="0095419A" w:rsidP="00B125BD">
            <w:pPr>
              <w:pStyle w:val="Tabletext"/>
              <w:jc w:val="center"/>
            </w:pPr>
            <w:r>
              <w:lastRenderedPageBreak/>
              <w:t>Student Guide</w:t>
            </w:r>
          </w:p>
          <w:p w14:paraId="4C80D484" w14:textId="77777777" w:rsidR="00F96125" w:rsidRDefault="00F96125" w:rsidP="00B125BD">
            <w:pPr>
              <w:pStyle w:val="Tabletext"/>
              <w:jc w:val="center"/>
            </w:pPr>
          </w:p>
        </w:tc>
      </w:tr>
      <w:tr w:rsidR="00B125BD" w:rsidRPr="00447D20" w14:paraId="209DC39E" w14:textId="77777777" w:rsidTr="008F6BDC">
        <w:trPr>
          <w:cantSplit w:val="0"/>
          <w:trHeight w:val="476"/>
        </w:trPr>
        <w:tc>
          <w:tcPr>
            <w:tcW w:w="2250" w:type="dxa"/>
          </w:tcPr>
          <w:p w14:paraId="261ABF7E" w14:textId="3F4C169E" w:rsidR="00B125BD" w:rsidRDefault="00CC2F2D" w:rsidP="00B125BD">
            <w:pPr>
              <w:pStyle w:val="Tabletext"/>
              <w:jc w:val="center"/>
            </w:pPr>
            <w:r>
              <w:t>5</w:t>
            </w:r>
            <w:r w:rsidR="00B125BD" w:rsidRPr="00205E12">
              <w:t xml:space="preserve"> mins</w:t>
            </w:r>
          </w:p>
        </w:tc>
        <w:tc>
          <w:tcPr>
            <w:tcW w:w="5528" w:type="dxa"/>
          </w:tcPr>
          <w:p w14:paraId="6B30FEB1" w14:textId="555F9820" w:rsidR="00DC3BFC" w:rsidRDefault="00A24B94" w:rsidP="00DC3BFC">
            <w:pPr>
              <w:pStyle w:val="Tabletext"/>
              <w:rPr>
                <w:b/>
                <w:bCs/>
              </w:rPr>
            </w:pPr>
            <w:r>
              <w:rPr>
                <w:b/>
                <w:bCs/>
              </w:rPr>
              <w:t>Notes: Strategies for Encouraging Productive Struggle</w:t>
            </w:r>
          </w:p>
          <w:p w14:paraId="51A7B5CD" w14:textId="203180EE" w:rsidR="00DC3BFC" w:rsidRDefault="00DC3BFC" w:rsidP="00DC3BFC">
            <w:pPr>
              <w:pStyle w:val="Tabletext"/>
              <w:spacing w:before="0" w:after="0"/>
            </w:pPr>
            <w:r>
              <w:t xml:space="preserve">T: </w:t>
            </w:r>
            <w:r w:rsidR="0070576F">
              <w:t xml:space="preserve">During our last class, we considered </w:t>
            </w:r>
            <w:proofErr w:type="gramStart"/>
            <w:r w:rsidR="0070576F">
              <w:t>some</w:t>
            </w:r>
            <w:proofErr w:type="gramEnd"/>
            <w:r w:rsidR="0070576F">
              <w:t xml:space="preserve"> examples and non-examples of productive struggle. </w:t>
            </w:r>
            <w:r w:rsidR="00A24B94">
              <w:t xml:space="preserve">Today, </w:t>
            </w:r>
            <w:r w:rsidR="002D68A9">
              <w:t>we are</w:t>
            </w:r>
            <w:r w:rsidR="00A24B94">
              <w:t xml:space="preserve"> going to explore </w:t>
            </w:r>
            <w:proofErr w:type="gramStart"/>
            <w:r w:rsidR="00A24B94">
              <w:t>some</w:t>
            </w:r>
            <w:proofErr w:type="gramEnd"/>
            <w:r w:rsidR="00A24B94">
              <w:t xml:space="preserve"> </w:t>
            </w:r>
            <w:r w:rsidR="00212900">
              <w:t xml:space="preserve">strategies </w:t>
            </w:r>
            <w:r w:rsidR="0070576F">
              <w:t>behind those successful examples</w:t>
            </w:r>
            <w:r w:rsidR="00DF65A2">
              <w:t xml:space="preserve">. </w:t>
            </w:r>
            <w:r w:rsidR="00212900">
              <w:t xml:space="preserve">After we discuss the strategies, </w:t>
            </w:r>
            <w:r w:rsidR="002D68A9">
              <w:t>we will</w:t>
            </w:r>
            <w:r w:rsidR="00DC3B45">
              <w:t xml:space="preserve"> have </w:t>
            </w:r>
            <w:proofErr w:type="gramStart"/>
            <w:r w:rsidR="00DC3B45">
              <w:t>some</w:t>
            </w:r>
            <w:proofErr w:type="gramEnd"/>
            <w:r w:rsidR="00DC3B45">
              <w:t xml:space="preserve"> time to </w:t>
            </w:r>
            <w:r w:rsidR="00F62F21">
              <w:t xml:space="preserve">do a role-play in which </w:t>
            </w:r>
            <w:r w:rsidR="00FA4EE5">
              <w:t>we will</w:t>
            </w:r>
            <w:r w:rsidR="00F62F21">
              <w:t xml:space="preserve"> see what happens in instruction when teachers do, or </w:t>
            </w:r>
            <w:r w:rsidR="00FA4EE5">
              <w:t>do not</w:t>
            </w:r>
            <w:r w:rsidR="00F62F21">
              <w:t xml:space="preserve"> support students in struggling productively.</w:t>
            </w:r>
          </w:p>
          <w:p w14:paraId="70EEF5B2" w14:textId="77777777" w:rsidR="00F62F21" w:rsidRDefault="00F62F21" w:rsidP="00DC3BFC">
            <w:pPr>
              <w:pStyle w:val="Tabletext"/>
              <w:spacing w:before="0" w:after="0"/>
            </w:pPr>
          </w:p>
          <w:p w14:paraId="3E820541" w14:textId="05DBA289" w:rsidR="00F62F21" w:rsidRDefault="00F62F21" w:rsidP="00DC3BFC">
            <w:pPr>
              <w:pStyle w:val="Tabletext"/>
              <w:spacing w:before="0" w:after="0"/>
            </w:pPr>
            <w:r>
              <w:t>T: (Share strategies on PowerPoint slides.)</w:t>
            </w:r>
          </w:p>
          <w:p w14:paraId="00A6BE34" w14:textId="77777777" w:rsidR="00F62F21" w:rsidRDefault="00F62F21" w:rsidP="00DC3BFC">
            <w:pPr>
              <w:pStyle w:val="Tabletext"/>
              <w:spacing w:before="0" w:after="0"/>
            </w:pPr>
          </w:p>
          <w:p w14:paraId="5C1E540F" w14:textId="36E483BC" w:rsidR="00F62F21" w:rsidRDefault="00F62F21" w:rsidP="00DC3BFC">
            <w:pPr>
              <w:pStyle w:val="Tabletext"/>
              <w:spacing w:before="0" w:after="0"/>
            </w:pPr>
            <w:r>
              <w:t>T: The first strategy i</w:t>
            </w:r>
            <w:r w:rsidR="0049283E">
              <w:t xml:space="preserve">s to give students time to engage in productive </w:t>
            </w:r>
            <w:r w:rsidR="007C02AD">
              <w:t>struggle</w:t>
            </w:r>
            <w:r w:rsidR="0049283E">
              <w:t>. Teachers want to help students, and it is tempting to step in as soon as we see that they are struggling. We need to hold back and recognize that they are learning in that moment of struggle.</w:t>
            </w:r>
            <w:r w:rsidR="001605B7">
              <w:t xml:space="preserve"> When have you seen examples or nonexamples of teachers giving students time to struggle? </w:t>
            </w:r>
          </w:p>
          <w:p w14:paraId="3A89FA22" w14:textId="3B62D463" w:rsidR="001605B7" w:rsidRDefault="001605B7" w:rsidP="00DC3BFC">
            <w:pPr>
              <w:pStyle w:val="Tabletext"/>
              <w:spacing w:before="0" w:after="0"/>
            </w:pPr>
          </w:p>
          <w:p w14:paraId="597A9F7F" w14:textId="60B6D9EC" w:rsidR="001605B7" w:rsidRDefault="001605B7" w:rsidP="00DC3BFC">
            <w:pPr>
              <w:pStyle w:val="Tabletext"/>
              <w:spacing w:before="0" w:after="0"/>
            </w:pPr>
            <w:r>
              <w:t>S: (</w:t>
            </w:r>
            <w:r w:rsidR="0000223F">
              <w:t>Responses will vary.</w:t>
            </w:r>
            <w:r>
              <w:t>)</w:t>
            </w:r>
          </w:p>
          <w:p w14:paraId="48F268C6" w14:textId="77777777" w:rsidR="0049283E" w:rsidRDefault="0049283E" w:rsidP="00DC3BFC">
            <w:pPr>
              <w:pStyle w:val="Tabletext"/>
              <w:spacing w:before="0" w:after="0"/>
            </w:pPr>
          </w:p>
          <w:p w14:paraId="1EC9AC7D" w14:textId="085D4DEF" w:rsidR="0049283E" w:rsidRDefault="0049283E" w:rsidP="00DC3BFC">
            <w:pPr>
              <w:pStyle w:val="Tabletext"/>
              <w:spacing w:before="0" w:after="0"/>
            </w:pPr>
            <w:r>
              <w:t xml:space="preserve">T: The second strategy is to </w:t>
            </w:r>
            <w:r w:rsidR="002A55DE">
              <w:t xml:space="preserve">ask questions when students are stuck rather than telling them what the next step is. </w:t>
            </w:r>
            <w:r w:rsidR="005508B3">
              <w:t xml:space="preserve">With </w:t>
            </w:r>
            <w:proofErr w:type="gramStart"/>
            <w:r w:rsidR="005508B3">
              <w:t>some</w:t>
            </w:r>
            <w:proofErr w:type="gramEnd"/>
            <w:r w:rsidR="005508B3">
              <w:t xml:space="preserve"> probing questions, students can think about </w:t>
            </w:r>
            <w:r w:rsidR="00B6264E">
              <w:t>options for how to solve the problem and come up with a plan themselves.</w:t>
            </w:r>
            <w:r w:rsidR="001605B7">
              <w:t xml:space="preserve"> Share with a partner a time when </w:t>
            </w:r>
            <w:r w:rsidR="002D68A9">
              <w:t>you have</w:t>
            </w:r>
            <w:r w:rsidR="001605B7">
              <w:t xml:space="preserve"> seen a teacher ask questions when students are stuck. What questions did they ask?</w:t>
            </w:r>
          </w:p>
          <w:p w14:paraId="1560CA9E" w14:textId="796C77A9" w:rsidR="001605B7" w:rsidRDefault="001605B7" w:rsidP="00DC3BFC">
            <w:pPr>
              <w:pStyle w:val="Tabletext"/>
              <w:spacing w:before="0" w:after="0"/>
            </w:pPr>
          </w:p>
          <w:p w14:paraId="5137847B" w14:textId="76726552" w:rsidR="001605B7" w:rsidRDefault="001605B7" w:rsidP="00DC3BFC">
            <w:pPr>
              <w:pStyle w:val="Tabletext"/>
              <w:spacing w:before="0" w:after="0"/>
            </w:pPr>
            <w:r>
              <w:t>S: (</w:t>
            </w:r>
            <w:r w:rsidR="0000223F">
              <w:t>S</w:t>
            </w:r>
            <w:r>
              <w:t>hare with partner</w:t>
            </w:r>
            <w:r w:rsidR="0000223F">
              <w:t>.</w:t>
            </w:r>
            <w:r>
              <w:t>)</w:t>
            </w:r>
          </w:p>
          <w:p w14:paraId="5DD7FF1F" w14:textId="77777777" w:rsidR="00B6264E" w:rsidRDefault="00B6264E" w:rsidP="00DC3BFC">
            <w:pPr>
              <w:pStyle w:val="Tabletext"/>
              <w:spacing w:before="0" w:after="0"/>
            </w:pPr>
          </w:p>
          <w:p w14:paraId="70708D7E" w14:textId="59418686" w:rsidR="00B6264E" w:rsidRDefault="00B6264E" w:rsidP="00DC3BFC">
            <w:pPr>
              <w:pStyle w:val="Tabletext"/>
              <w:spacing w:before="0" w:after="0"/>
            </w:pPr>
            <w:r>
              <w:t xml:space="preserve">T: The third strategy is to encourage students to solve problems in different ways. </w:t>
            </w:r>
            <w:r w:rsidR="006F0C06">
              <w:t xml:space="preserve">Often, there are multiple ways to solve a math problem. If a student gets stuck trying to solve it one way, </w:t>
            </w:r>
            <w:r w:rsidR="00CC2758">
              <w:t>encourage them to try another approach.</w:t>
            </w:r>
            <w:r w:rsidR="001605B7">
              <w:t xml:space="preserve"> </w:t>
            </w:r>
            <w:r w:rsidR="001605B7">
              <w:lastRenderedPageBreak/>
              <w:t>If a student is stuck on how to subtract 31-17, for example, how could you help them find another way to solve?</w:t>
            </w:r>
          </w:p>
          <w:p w14:paraId="41D2AFB3" w14:textId="1A6988C7" w:rsidR="001605B7" w:rsidRDefault="001605B7" w:rsidP="00DC3BFC">
            <w:pPr>
              <w:pStyle w:val="Tabletext"/>
              <w:spacing w:before="0" w:after="0"/>
            </w:pPr>
          </w:p>
          <w:p w14:paraId="5DB0FBA1" w14:textId="1C0F55E3" w:rsidR="001605B7" w:rsidRDefault="001605B7" w:rsidP="00DC3BFC">
            <w:pPr>
              <w:pStyle w:val="Tabletext"/>
              <w:spacing w:before="0" w:after="0"/>
            </w:pPr>
            <w:r>
              <w:t>S: (</w:t>
            </w:r>
            <w:r w:rsidR="0000223F">
              <w:t>Responses will vary.)</w:t>
            </w:r>
          </w:p>
          <w:p w14:paraId="44737C97" w14:textId="224B9757" w:rsidR="00CC2758" w:rsidRDefault="00CC2758" w:rsidP="00DC3BFC">
            <w:pPr>
              <w:pStyle w:val="Tabletext"/>
              <w:spacing w:before="0" w:after="0"/>
            </w:pPr>
            <w:r>
              <w:br/>
              <w:t>T: The final strategy is to praise students when they are successful, as well as when they do not solve a problem successfully.</w:t>
            </w:r>
            <w:r w:rsidR="00CC2F2D">
              <w:t xml:space="preserve"> Students can provide a wrong answer to a problem while still struggling productively and learning something in the process. Teachers need to praise them for this effort, as well as for when they get the answer right.</w:t>
            </w:r>
            <w:r w:rsidR="001605B7">
              <w:t xml:space="preserve"> What could you say to a student to encourage them to keep trying?</w:t>
            </w:r>
          </w:p>
          <w:p w14:paraId="48F9ADE3" w14:textId="3F435F3E" w:rsidR="001605B7" w:rsidRDefault="001605B7" w:rsidP="00DC3BFC">
            <w:pPr>
              <w:pStyle w:val="Tabletext"/>
              <w:spacing w:before="0" w:after="0"/>
            </w:pPr>
          </w:p>
          <w:p w14:paraId="16A9B2C1" w14:textId="62B85956" w:rsidR="001605B7" w:rsidRDefault="001605B7" w:rsidP="00DC3BFC">
            <w:pPr>
              <w:pStyle w:val="Tabletext"/>
              <w:spacing w:before="0" w:after="0"/>
            </w:pPr>
            <w:r>
              <w:t>S: (</w:t>
            </w:r>
            <w:r w:rsidR="0000223F">
              <w:t>Responses will vary.</w:t>
            </w:r>
            <w:r>
              <w:t>)</w:t>
            </w:r>
          </w:p>
          <w:p w14:paraId="1580F426" w14:textId="52E2080E" w:rsidR="001605B7" w:rsidRDefault="001605B7" w:rsidP="00DC3BFC">
            <w:pPr>
              <w:pStyle w:val="Tabletext"/>
              <w:spacing w:before="0" w:after="0"/>
            </w:pPr>
          </w:p>
          <w:p w14:paraId="445BDBF9" w14:textId="5125B643" w:rsidR="001605B7" w:rsidRDefault="001605B7" w:rsidP="00DC3BFC">
            <w:pPr>
              <w:pStyle w:val="Tabletext"/>
              <w:spacing w:before="0" w:after="0"/>
            </w:pPr>
            <w:r>
              <w:t>T: What are the four ways that a teacher can encourage productive struggle? (Call on one student, then ask the student to choose the next person to provide the next strategy.)</w:t>
            </w:r>
          </w:p>
          <w:p w14:paraId="01BA02A7" w14:textId="77777777" w:rsidR="00CC2F2D" w:rsidRDefault="00CC2F2D" w:rsidP="00DC3BFC">
            <w:pPr>
              <w:pStyle w:val="Tabletext"/>
              <w:spacing w:before="0" w:after="0"/>
            </w:pPr>
          </w:p>
          <w:p w14:paraId="58D4620B" w14:textId="74FAFD53" w:rsidR="00AF1556" w:rsidRPr="00577FF2" w:rsidRDefault="00CC2F2D" w:rsidP="00577FF2">
            <w:pPr>
              <w:pStyle w:val="Tabletext"/>
              <w:spacing w:before="0"/>
            </w:pPr>
            <w:r>
              <w:t>S: (Complete list of strategies in graphic organizer in Student Guide.)</w:t>
            </w:r>
          </w:p>
        </w:tc>
        <w:tc>
          <w:tcPr>
            <w:tcW w:w="1578" w:type="dxa"/>
          </w:tcPr>
          <w:p w14:paraId="66C21749" w14:textId="77777777" w:rsidR="00B125BD" w:rsidRDefault="00D75B01" w:rsidP="00B125BD">
            <w:pPr>
              <w:pStyle w:val="Tabletext"/>
              <w:jc w:val="center"/>
            </w:pPr>
            <w:r>
              <w:lastRenderedPageBreak/>
              <w:t>Student Guide</w:t>
            </w:r>
          </w:p>
          <w:p w14:paraId="10F0368F" w14:textId="0B070834" w:rsidR="00A24B94" w:rsidRDefault="00A24B94" w:rsidP="00B125BD">
            <w:pPr>
              <w:pStyle w:val="Tabletext"/>
              <w:jc w:val="center"/>
            </w:pPr>
            <w:r>
              <w:t>PowerPoint</w:t>
            </w:r>
          </w:p>
          <w:p w14:paraId="3F043CD0" w14:textId="77777777" w:rsidR="00B614CF" w:rsidRPr="00205E12" w:rsidRDefault="00B614CF" w:rsidP="00DB60B4">
            <w:pPr>
              <w:pStyle w:val="Tabletext"/>
            </w:pPr>
          </w:p>
        </w:tc>
      </w:tr>
      <w:tr w:rsidR="00577FF2" w:rsidRPr="00447D20" w14:paraId="6C5195C5" w14:textId="77777777" w:rsidTr="179BD63E">
        <w:trPr>
          <w:cantSplit w:val="0"/>
          <w:trHeight w:val="420"/>
        </w:trPr>
        <w:tc>
          <w:tcPr>
            <w:tcW w:w="2250" w:type="dxa"/>
          </w:tcPr>
          <w:p w14:paraId="14F51F23" w14:textId="035D3ABA" w:rsidR="00577FF2" w:rsidRDefault="00577FF2" w:rsidP="00B125BD">
            <w:pPr>
              <w:pStyle w:val="Tabletext"/>
              <w:jc w:val="center"/>
            </w:pPr>
            <w:r>
              <w:t>1</w:t>
            </w:r>
            <w:r w:rsidR="00C54116">
              <w:t>5</w:t>
            </w:r>
            <w:r>
              <w:t xml:space="preserve"> mins</w:t>
            </w:r>
          </w:p>
        </w:tc>
        <w:tc>
          <w:tcPr>
            <w:tcW w:w="5528" w:type="dxa"/>
          </w:tcPr>
          <w:p w14:paraId="5CD4142C" w14:textId="77777777" w:rsidR="00577FF2" w:rsidRDefault="00577FF2" w:rsidP="00DC3BFC">
            <w:pPr>
              <w:pStyle w:val="Tabletext"/>
              <w:rPr>
                <w:b/>
                <w:bCs/>
              </w:rPr>
            </w:pPr>
            <w:r w:rsidRPr="00577FF2">
              <w:rPr>
                <w:b/>
                <w:bCs/>
              </w:rPr>
              <w:t>Practice 1: Role-Plays</w:t>
            </w:r>
          </w:p>
          <w:p w14:paraId="0C5A633E" w14:textId="6D46A46C" w:rsidR="002F42C6" w:rsidRDefault="00577FF2" w:rsidP="00577FF2">
            <w:pPr>
              <w:pStyle w:val="Tabletext"/>
              <w:spacing w:before="0" w:after="0"/>
            </w:pPr>
            <w:r>
              <w:t xml:space="preserve">T: </w:t>
            </w:r>
            <w:r w:rsidR="002D68A9">
              <w:t>We are</w:t>
            </w:r>
            <w:r w:rsidR="00710B66">
              <w:t xml:space="preserve"> now going</w:t>
            </w:r>
            <w:r w:rsidR="002F42C6">
              <w:t xml:space="preserve"> engage in </w:t>
            </w:r>
            <w:r w:rsidR="007D082B">
              <w:t>three</w:t>
            </w:r>
            <w:r w:rsidR="002F42C6">
              <w:t xml:space="preserve"> role-plays to explore the strategies in more depth. Can I have two volunteers for the first role</w:t>
            </w:r>
            <w:r w:rsidR="00623971">
              <w:t>-</w:t>
            </w:r>
            <w:r w:rsidR="002F42C6">
              <w:t>play?</w:t>
            </w:r>
          </w:p>
          <w:p w14:paraId="64E954E0" w14:textId="61DAAE6D" w:rsidR="002F42C6" w:rsidRDefault="002F42C6" w:rsidP="00577FF2">
            <w:pPr>
              <w:pStyle w:val="Tabletext"/>
              <w:spacing w:before="0" w:after="0"/>
            </w:pPr>
            <w:r>
              <w:br/>
              <w:t xml:space="preserve">T: (Select one student to </w:t>
            </w:r>
            <w:proofErr w:type="gramStart"/>
            <w:r>
              <w:t>act as</w:t>
            </w:r>
            <w:proofErr w:type="gramEnd"/>
            <w:r>
              <w:t xml:space="preserve"> the teacher and one to act as the student. Share the script for the first role-play with the students).</w:t>
            </w:r>
          </w:p>
          <w:p w14:paraId="680C1CF2" w14:textId="77777777" w:rsidR="00F82A80" w:rsidRDefault="00F82A80" w:rsidP="00577FF2">
            <w:pPr>
              <w:pStyle w:val="Tabletext"/>
              <w:spacing w:before="0" w:after="0"/>
            </w:pPr>
          </w:p>
          <w:p w14:paraId="517C693C" w14:textId="7078A3F7" w:rsidR="00F82A80" w:rsidRDefault="00F82A80" w:rsidP="00577FF2">
            <w:pPr>
              <w:pStyle w:val="Tabletext"/>
              <w:spacing w:before="0" w:after="0"/>
            </w:pPr>
            <w:r>
              <w:t xml:space="preserve">T: If you are not one of the actors, as the role-play takes place, </w:t>
            </w:r>
            <w:r w:rsidR="002D68A9">
              <w:t>you are</w:t>
            </w:r>
            <w:r>
              <w:t xml:space="preserve"> going to </w:t>
            </w:r>
            <w:r w:rsidR="006A6FA1">
              <w:t>complete the checklist in your Student Guide. Place a checkmark next to each strategy you see and hear, and jot down a note about how the teacher used the strategy.</w:t>
            </w:r>
          </w:p>
          <w:p w14:paraId="09DF9916" w14:textId="77777777" w:rsidR="002F42C6" w:rsidRDefault="002F42C6" w:rsidP="00577FF2">
            <w:pPr>
              <w:pStyle w:val="Tabletext"/>
              <w:spacing w:before="0" w:after="0"/>
            </w:pPr>
          </w:p>
          <w:p w14:paraId="16C5DEB6" w14:textId="77777777" w:rsidR="00577FF2" w:rsidRDefault="002F42C6" w:rsidP="00577FF2">
            <w:pPr>
              <w:pStyle w:val="Tabletext"/>
              <w:spacing w:before="0" w:after="0"/>
            </w:pPr>
            <w:r>
              <w:t>T: (Display the problem being solved in the first role-play.)</w:t>
            </w:r>
          </w:p>
          <w:p w14:paraId="68EEA456" w14:textId="77777777" w:rsidR="006A2198" w:rsidRDefault="006A2198" w:rsidP="00577FF2">
            <w:pPr>
              <w:pStyle w:val="Tabletext"/>
              <w:spacing w:before="0" w:after="0"/>
            </w:pPr>
            <w:r w:rsidRPr="006A2198">
              <w:t>A business that rents cars is open for 8 hours on Monday. On Monday morning the business had 45 cars.</w:t>
            </w:r>
          </w:p>
          <w:p w14:paraId="76191128" w14:textId="77777777" w:rsidR="006A2198" w:rsidRDefault="006A2198" w:rsidP="006A2198">
            <w:pPr>
              <w:pStyle w:val="Tabletext"/>
              <w:numPr>
                <w:ilvl w:val="0"/>
                <w:numId w:val="14"/>
              </w:numPr>
              <w:spacing w:before="0" w:after="0"/>
            </w:pPr>
            <w:r w:rsidRPr="006A2198">
              <w:t>The business rented 3 cars to customers during each of the first 5 hours.</w:t>
            </w:r>
          </w:p>
          <w:p w14:paraId="6EB40A81" w14:textId="77777777" w:rsidR="006A2198" w:rsidRDefault="006A2198" w:rsidP="006A2198">
            <w:pPr>
              <w:pStyle w:val="Tabletext"/>
              <w:numPr>
                <w:ilvl w:val="0"/>
                <w:numId w:val="14"/>
              </w:numPr>
              <w:spacing w:before="0" w:after="0"/>
            </w:pPr>
            <w:r>
              <w:lastRenderedPageBreak/>
              <w:t>T</w:t>
            </w:r>
            <w:r w:rsidRPr="006A2198">
              <w:t>he business rented 2 cars to customers during each of the next 3 hours.</w:t>
            </w:r>
          </w:p>
          <w:p w14:paraId="75511B48" w14:textId="240325D1" w:rsidR="002F42C6" w:rsidRDefault="006A2198" w:rsidP="00DC6156">
            <w:pPr>
              <w:pStyle w:val="Tabletext"/>
              <w:numPr>
                <w:ilvl w:val="0"/>
                <w:numId w:val="14"/>
              </w:numPr>
              <w:spacing w:before="0" w:after="0"/>
            </w:pPr>
            <w:r w:rsidRPr="006A2198">
              <w:t xml:space="preserve">The total number of cars that were brought back to the business by customers on Monday was 17. </w:t>
            </w:r>
          </w:p>
          <w:p w14:paraId="77A6D237" w14:textId="0A611827" w:rsidR="006A2198" w:rsidRDefault="006A2198" w:rsidP="006A2198">
            <w:pPr>
              <w:pStyle w:val="Tabletext"/>
              <w:spacing w:before="0" w:after="0"/>
            </w:pPr>
            <w:r>
              <w:t xml:space="preserve">Write an equation in which </w:t>
            </w:r>
            <w:r w:rsidR="00144BB9">
              <w:t>c represents the number of cars the business had at the end of the day on Monday (STAAR End-of-Grade Assessment in Grade 5 Mathematics, 2022 Released Form).</w:t>
            </w:r>
          </w:p>
          <w:p w14:paraId="6D0AD309" w14:textId="77777777" w:rsidR="00144BB9" w:rsidRDefault="00144BB9" w:rsidP="006A2198">
            <w:pPr>
              <w:pStyle w:val="Tabletext"/>
              <w:spacing w:before="0" w:after="0"/>
            </w:pPr>
          </w:p>
          <w:p w14:paraId="16B2AC39" w14:textId="6CDE1E7A" w:rsidR="00144BB9" w:rsidRDefault="00144BB9" w:rsidP="006A2198">
            <w:pPr>
              <w:pStyle w:val="Tabletext"/>
              <w:spacing w:before="0" w:after="0"/>
            </w:pPr>
            <w:r>
              <w:t>T:</w:t>
            </w:r>
            <w:r w:rsidR="007A7D66">
              <w:t xml:space="preserve"> </w:t>
            </w:r>
            <w:r w:rsidR="002D68A9">
              <w:t>Let us</w:t>
            </w:r>
            <w:r w:rsidR="007A7D66">
              <w:t xml:space="preserve"> begin the role-play with the student working to solve th</w:t>
            </w:r>
            <w:r w:rsidR="003E3CCE">
              <w:t>is problem.</w:t>
            </w:r>
          </w:p>
          <w:p w14:paraId="610867FB" w14:textId="77777777" w:rsidR="003E3CCE" w:rsidRDefault="003E3CCE" w:rsidP="006A2198">
            <w:pPr>
              <w:pStyle w:val="Tabletext"/>
              <w:spacing w:before="0" w:after="0"/>
            </w:pPr>
          </w:p>
          <w:p w14:paraId="3BE3B5F9" w14:textId="4EA4CA5C" w:rsidR="003E3CCE" w:rsidRDefault="003E3CCE" w:rsidP="006A2198">
            <w:pPr>
              <w:pStyle w:val="Tabletext"/>
              <w:spacing w:before="0" w:after="0"/>
            </w:pPr>
            <w:r>
              <w:t>S: (Acting as student) I don’t know how to answer this question.</w:t>
            </w:r>
          </w:p>
          <w:p w14:paraId="079A2015" w14:textId="77777777" w:rsidR="003E3CCE" w:rsidRDefault="003E3CCE" w:rsidP="006A2198">
            <w:pPr>
              <w:pStyle w:val="Tabletext"/>
              <w:spacing w:before="0" w:after="0"/>
            </w:pPr>
          </w:p>
          <w:p w14:paraId="6D16022F" w14:textId="1E3B3DA0" w:rsidR="003E3CCE" w:rsidRDefault="00F82A80" w:rsidP="006A2198">
            <w:pPr>
              <w:pStyle w:val="Tabletext"/>
              <w:spacing w:before="0" w:after="0"/>
            </w:pPr>
            <w:r>
              <w:t>S</w:t>
            </w:r>
            <w:r w:rsidR="003E3CCE">
              <w:t xml:space="preserve">: </w:t>
            </w:r>
            <w:r>
              <w:t>(Acting as teacher) Where do you need to start?</w:t>
            </w:r>
          </w:p>
          <w:p w14:paraId="63AB8624" w14:textId="77777777" w:rsidR="00F82A80" w:rsidRDefault="00F82A80" w:rsidP="006A2198">
            <w:pPr>
              <w:pStyle w:val="Tabletext"/>
              <w:spacing w:before="0" w:after="0"/>
            </w:pPr>
          </w:p>
          <w:p w14:paraId="05455209" w14:textId="5433190A" w:rsidR="00F82A80" w:rsidRDefault="00F82A80" w:rsidP="006A2198">
            <w:pPr>
              <w:pStyle w:val="Tabletext"/>
              <w:spacing w:before="0" w:after="0"/>
            </w:pPr>
            <w:r>
              <w:t xml:space="preserve">S: </w:t>
            </w:r>
            <w:r w:rsidR="0083727A">
              <w:t xml:space="preserve">(Acting as student) </w:t>
            </w:r>
            <w:r>
              <w:t xml:space="preserve">I guess with how </w:t>
            </w:r>
            <w:proofErr w:type="gramStart"/>
            <w:r>
              <w:t>many</w:t>
            </w:r>
            <w:proofErr w:type="gramEnd"/>
            <w:r>
              <w:t xml:space="preserve"> cars the business had when it opened.</w:t>
            </w:r>
          </w:p>
          <w:p w14:paraId="3DA86081" w14:textId="77777777" w:rsidR="00F82A80" w:rsidRDefault="00F82A80" w:rsidP="006A2198">
            <w:pPr>
              <w:pStyle w:val="Tabletext"/>
              <w:spacing w:before="0" w:after="0"/>
            </w:pPr>
          </w:p>
          <w:p w14:paraId="14AEAD4E" w14:textId="25B55B85" w:rsidR="00F82A80" w:rsidRDefault="0083727A" w:rsidP="006A2198">
            <w:pPr>
              <w:pStyle w:val="Tabletext"/>
              <w:spacing w:before="0" w:after="0"/>
            </w:pPr>
            <w:r>
              <w:t>S:</w:t>
            </w:r>
            <w:r w:rsidR="00F82A80">
              <w:t xml:space="preserve"> </w:t>
            </w:r>
            <w:r>
              <w:t xml:space="preserve">(Acting as teacher) </w:t>
            </w:r>
            <w:r w:rsidR="00F82A80">
              <w:t>Good. What do you need to do next?</w:t>
            </w:r>
          </w:p>
          <w:p w14:paraId="06A365CD" w14:textId="77777777" w:rsidR="00F82A80" w:rsidRDefault="00F82A80" w:rsidP="006A2198">
            <w:pPr>
              <w:pStyle w:val="Tabletext"/>
              <w:spacing w:before="0" w:after="0"/>
            </w:pPr>
          </w:p>
          <w:p w14:paraId="1E4CEC9B" w14:textId="376312A1" w:rsidR="00F82A80" w:rsidRDefault="00F82A80" w:rsidP="006A2198">
            <w:pPr>
              <w:pStyle w:val="Tabletext"/>
              <w:spacing w:before="0" w:after="0"/>
            </w:pPr>
            <w:r>
              <w:t xml:space="preserve">S: </w:t>
            </w:r>
            <w:r w:rsidR="0083727A">
              <w:t xml:space="preserve">(Acting as student) </w:t>
            </w:r>
            <w:r>
              <w:t>I’m stuck.</w:t>
            </w:r>
          </w:p>
          <w:p w14:paraId="6B1E23AF" w14:textId="77777777" w:rsidR="00F82A80" w:rsidRDefault="00F82A80" w:rsidP="006A2198">
            <w:pPr>
              <w:pStyle w:val="Tabletext"/>
              <w:spacing w:before="0" w:after="0"/>
            </w:pPr>
          </w:p>
          <w:p w14:paraId="20B244ED" w14:textId="1FEEF0FD" w:rsidR="006A6FA1" w:rsidRDefault="0083727A" w:rsidP="006A2198">
            <w:pPr>
              <w:pStyle w:val="Tabletext"/>
              <w:spacing w:before="0" w:after="0"/>
            </w:pPr>
            <w:r>
              <w:t>S</w:t>
            </w:r>
            <w:r w:rsidR="00F82A80">
              <w:t xml:space="preserve">: </w:t>
            </w:r>
            <w:r>
              <w:t xml:space="preserve">(Acting as teacher) </w:t>
            </w:r>
            <w:r w:rsidR="00F82A80">
              <w:t xml:space="preserve">You’re on </w:t>
            </w:r>
            <w:r w:rsidR="006A6FA1">
              <w:t>the right track. I’m going to give you a couple of minutes to think about what to do now that you identified the number of cars at the beginning of the day. I’ll check back again soon.</w:t>
            </w:r>
          </w:p>
          <w:p w14:paraId="283B753B" w14:textId="77777777" w:rsidR="006A6FA1" w:rsidRDefault="006A6FA1" w:rsidP="006A2198">
            <w:pPr>
              <w:pStyle w:val="Tabletext"/>
              <w:spacing w:before="0" w:after="0"/>
            </w:pPr>
          </w:p>
          <w:p w14:paraId="769F03B0" w14:textId="77777777" w:rsidR="007D082B" w:rsidRDefault="0083727A" w:rsidP="006A2198">
            <w:pPr>
              <w:pStyle w:val="Tabletext"/>
              <w:spacing w:before="0" w:after="0"/>
            </w:pPr>
            <w:r>
              <w:t>S: (Complete checklist in Student Guide during role-play).</w:t>
            </w:r>
          </w:p>
          <w:p w14:paraId="143502E6" w14:textId="77777777" w:rsidR="007D082B" w:rsidRDefault="007D082B" w:rsidP="006A2198">
            <w:pPr>
              <w:pStyle w:val="Tabletext"/>
              <w:spacing w:before="0" w:after="0"/>
            </w:pPr>
          </w:p>
          <w:p w14:paraId="6D7F05C9" w14:textId="77777777" w:rsidR="007D082B" w:rsidRDefault="007D082B" w:rsidP="006A2198">
            <w:pPr>
              <w:pStyle w:val="Tabletext"/>
              <w:spacing w:before="0" w:after="0"/>
            </w:pPr>
            <w:r>
              <w:t>T: Thank you to our volunteers! Let’s debrief this role-play. Can someone share a strategy they saw?</w:t>
            </w:r>
          </w:p>
          <w:p w14:paraId="3288C3F6" w14:textId="77777777" w:rsidR="007D082B" w:rsidRDefault="007D082B" w:rsidP="006A2198">
            <w:pPr>
              <w:pStyle w:val="Tabletext"/>
              <w:spacing w:before="0" w:after="0"/>
            </w:pPr>
            <w:r>
              <w:br/>
              <w:t>S: The teacher gave the student time to engage in productive struggle.</w:t>
            </w:r>
          </w:p>
          <w:p w14:paraId="7B1D0D2C" w14:textId="77777777" w:rsidR="007D082B" w:rsidRDefault="007D082B" w:rsidP="006A2198">
            <w:pPr>
              <w:pStyle w:val="Tabletext"/>
              <w:spacing w:before="0" w:after="0"/>
            </w:pPr>
          </w:p>
          <w:p w14:paraId="2C2223C5" w14:textId="77777777" w:rsidR="007D082B" w:rsidRDefault="007D082B" w:rsidP="006A2198">
            <w:pPr>
              <w:pStyle w:val="Tabletext"/>
              <w:spacing w:before="0" w:after="0"/>
            </w:pPr>
            <w:r>
              <w:t>T: When did the teacher do that?</w:t>
            </w:r>
          </w:p>
          <w:p w14:paraId="3BC67F60" w14:textId="77777777" w:rsidR="007D082B" w:rsidRDefault="007D082B" w:rsidP="006A2198">
            <w:pPr>
              <w:pStyle w:val="Tabletext"/>
              <w:spacing w:before="0" w:after="0"/>
            </w:pPr>
          </w:p>
          <w:p w14:paraId="3B5281EE" w14:textId="77777777" w:rsidR="007D082B" w:rsidRDefault="007D082B" w:rsidP="006A2198">
            <w:pPr>
              <w:pStyle w:val="Tabletext"/>
              <w:spacing w:before="0" w:after="0"/>
            </w:pPr>
            <w:r>
              <w:t>S: When they told the student to keep working and said they would check back.</w:t>
            </w:r>
          </w:p>
          <w:p w14:paraId="6D1DA414" w14:textId="77777777" w:rsidR="007D082B" w:rsidRDefault="007D082B" w:rsidP="006A2198">
            <w:pPr>
              <w:pStyle w:val="Tabletext"/>
              <w:spacing w:before="0" w:after="0"/>
            </w:pPr>
          </w:p>
          <w:p w14:paraId="0BA58483" w14:textId="77777777" w:rsidR="007D082B" w:rsidRDefault="007D082B" w:rsidP="006A2198">
            <w:pPr>
              <w:pStyle w:val="Tabletext"/>
              <w:spacing w:before="0" w:after="0"/>
            </w:pPr>
            <w:r>
              <w:t>T: Can someone share a second strategy they saw?</w:t>
            </w:r>
          </w:p>
          <w:p w14:paraId="166A5C20" w14:textId="77777777" w:rsidR="007D082B" w:rsidRDefault="007D082B" w:rsidP="006A2198">
            <w:pPr>
              <w:pStyle w:val="Tabletext"/>
              <w:spacing w:before="0" w:after="0"/>
            </w:pPr>
          </w:p>
          <w:p w14:paraId="0B9A71FA" w14:textId="77777777" w:rsidR="007D082B" w:rsidRDefault="007D082B" w:rsidP="006A2198">
            <w:pPr>
              <w:pStyle w:val="Tabletext"/>
              <w:spacing w:before="0" w:after="0"/>
            </w:pPr>
            <w:r>
              <w:t>S: The teacher asked a question instead of telling the student what to do.</w:t>
            </w:r>
          </w:p>
          <w:p w14:paraId="4380F5EA" w14:textId="77777777" w:rsidR="007D082B" w:rsidRDefault="007D082B" w:rsidP="006A2198">
            <w:pPr>
              <w:pStyle w:val="Tabletext"/>
              <w:spacing w:before="0" w:after="0"/>
            </w:pPr>
            <w:r>
              <w:lastRenderedPageBreak/>
              <w:br/>
              <w:t>T: When did the teacher do that?</w:t>
            </w:r>
          </w:p>
          <w:p w14:paraId="1924ED7D" w14:textId="77777777" w:rsidR="007D082B" w:rsidRDefault="007D082B" w:rsidP="006A2198">
            <w:pPr>
              <w:pStyle w:val="Tabletext"/>
              <w:spacing w:before="0" w:after="0"/>
            </w:pPr>
          </w:p>
          <w:p w14:paraId="10C02318" w14:textId="77777777" w:rsidR="007D082B" w:rsidRDefault="007D082B" w:rsidP="006A2198">
            <w:pPr>
              <w:pStyle w:val="Tabletext"/>
              <w:spacing w:before="0" w:after="0"/>
            </w:pPr>
            <w:r>
              <w:t>S: When they asked the student what to do first.</w:t>
            </w:r>
          </w:p>
          <w:p w14:paraId="78C6A929" w14:textId="77777777" w:rsidR="007D082B" w:rsidRDefault="007D082B" w:rsidP="006A2198">
            <w:pPr>
              <w:pStyle w:val="Tabletext"/>
              <w:spacing w:before="0" w:after="0"/>
            </w:pPr>
          </w:p>
          <w:p w14:paraId="62419C89" w14:textId="367D33A7" w:rsidR="007D082B" w:rsidRDefault="007D082B" w:rsidP="007D082B">
            <w:pPr>
              <w:pStyle w:val="Tabletext"/>
              <w:spacing w:before="0" w:after="0"/>
            </w:pPr>
            <w:r>
              <w:t xml:space="preserve">T: Let’s consider a second role-play. Can I have two volunteers for the </w:t>
            </w:r>
            <w:r w:rsidR="00623971">
              <w:t>second</w:t>
            </w:r>
            <w:r>
              <w:t xml:space="preserve"> role</w:t>
            </w:r>
            <w:r w:rsidR="00623971">
              <w:t>-</w:t>
            </w:r>
            <w:r>
              <w:t>play?</w:t>
            </w:r>
          </w:p>
          <w:p w14:paraId="0A1F298F" w14:textId="4F24105B" w:rsidR="007D082B" w:rsidRDefault="007D082B" w:rsidP="007D082B">
            <w:pPr>
              <w:pStyle w:val="Tabletext"/>
              <w:spacing w:before="0" w:after="0"/>
            </w:pPr>
            <w:r>
              <w:br/>
              <w:t xml:space="preserve">T: (Select one student to </w:t>
            </w:r>
            <w:proofErr w:type="gramStart"/>
            <w:r>
              <w:t>act as</w:t>
            </w:r>
            <w:proofErr w:type="gramEnd"/>
            <w:r>
              <w:t xml:space="preserve"> the teacher and one to act as the student. Share the script for the </w:t>
            </w:r>
            <w:r w:rsidR="00623971">
              <w:t>second</w:t>
            </w:r>
            <w:r>
              <w:t xml:space="preserve"> role-play with the students).</w:t>
            </w:r>
          </w:p>
          <w:p w14:paraId="2F6F6966" w14:textId="5551872D" w:rsidR="007D082B" w:rsidRDefault="007D082B" w:rsidP="006A2198">
            <w:pPr>
              <w:pStyle w:val="Tabletext"/>
              <w:spacing w:before="0" w:after="0"/>
            </w:pPr>
          </w:p>
          <w:p w14:paraId="3E2BB3AC" w14:textId="7E3376AA" w:rsidR="007D082B" w:rsidRDefault="007D082B" w:rsidP="007D082B">
            <w:pPr>
              <w:pStyle w:val="Tabletext"/>
              <w:spacing w:before="0" w:after="0"/>
            </w:pPr>
            <w:r>
              <w:t>T: (Display the problem being solved in the second role-play.)</w:t>
            </w:r>
          </w:p>
          <w:p w14:paraId="068941BF" w14:textId="77777777" w:rsidR="0082655F" w:rsidRDefault="0082655F" w:rsidP="007D082B">
            <w:pPr>
              <w:pStyle w:val="Tabletext"/>
              <w:spacing w:before="0" w:after="0"/>
            </w:pPr>
            <w:r w:rsidRPr="0082655F">
              <w:t xml:space="preserve">A restaurant bill was paid equally by 7 friends. The bill was $99.96. How </w:t>
            </w:r>
            <w:proofErr w:type="gramStart"/>
            <w:r w:rsidRPr="0082655F">
              <w:t>much</w:t>
            </w:r>
            <w:proofErr w:type="gramEnd"/>
            <w:r w:rsidRPr="0082655F">
              <w:t xml:space="preserve"> money in dollars and cents did each person pay? </w:t>
            </w:r>
          </w:p>
          <w:p w14:paraId="7CA0B36B" w14:textId="3B249C34" w:rsidR="007D082B" w:rsidRDefault="007D082B" w:rsidP="007D082B">
            <w:pPr>
              <w:pStyle w:val="Tabletext"/>
              <w:spacing w:before="0" w:after="0"/>
            </w:pPr>
            <w:r>
              <w:t>(STAAR End-of-Grade Assessment in Grade 5 Mathematics, 2022 Released Form).</w:t>
            </w:r>
          </w:p>
          <w:p w14:paraId="13C14492" w14:textId="77777777" w:rsidR="0082655F" w:rsidRDefault="0082655F" w:rsidP="007D082B">
            <w:pPr>
              <w:pStyle w:val="Tabletext"/>
              <w:spacing w:before="0" w:after="0"/>
            </w:pPr>
          </w:p>
          <w:p w14:paraId="26E7A237" w14:textId="7AFA5E2B" w:rsidR="0082655F" w:rsidRDefault="0082655F" w:rsidP="0082655F">
            <w:pPr>
              <w:pStyle w:val="Tabletext"/>
              <w:spacing w:before="0" w:after="0"/>
            </w:pPr>
            <w:r>
              <w:t xml:space="preserve">T: </w:t>
            </w:r>
            <w:r w:rsidR="002D68A9">
              <w:t>Let us</w:t>
            </w:r>
            <w:r>
              <w:t xml:space="preserve"> begin the role-play with the student working to solve this problem.</w:t>
            </w:r>
          </w:p>
          <w:p w14:paraId="1F46E815" w14:textId="77777777" w:rsidR="0082655F" w:rsidRDefault="0082655F" w:rsidP="0082655F">
            <w:pPr>
              <w:pStyle w:val="Tabletext"/>
              <w:spacing w:before="0" w:after="0"/>
            </w:pPr>
          </w:p>
          <w:p w14:paraId="7E4227C5" w14:textId="5F8D6240" w:rsidR="0082655F" w:rsidRDefault="0082655F" w:rsidP="0082655F">
            <w:pPr>
              <w:pStyle w:val="Tabletext"/>
              <w:spacing w:before="0" w:after="0"/>
            </w:pPr>
            <w:r>
              <w:t xml:space="preserve">S: (Acting as student) I </w:t>
            </w:r>
            <w:r w:rsidR="002D68A9">
              <w:t>cannot</w:t>
            </w:r>
            <w:r>
              <w:t xml:space="preserve"> figure out this problem.</w:t>
            </w:r>
          </w:p>
          <w:p w14:paraId="66EA03F7" w14:textId="77777777" w:rsidR="0082655F" w:rsidRDefault="0082655F" w:rsidP="0082655F">
            <w:pPr>
              <w:pStyle w:val="Tabletext"/>
              <w:spacing w:before="0" w:after="0"/>
            </w:pPr>
          </w:p>
          <w:p w14:paraId="346E3AC7" w14:textId="3461A6F2" w:rsidR="0082655F" w:rsidRDefault="0082655F" w:rsidP="0082655F">
            <w:pPr>
              <w:pStyle w:val="Tabletext"/>
              <w:spacing w:before="0" w:after="0"/>
            </w:pPr>
            <w:r>
              <w:t xml:space="preserve">S: (Acting as teacher) </w:t>
            </w:r>
            <w:r w:rsidR="007850D0">
              <w:t>What information do you know?</w:t>
            </w:r>
          </w:p>
          <w:p w14:paraId="562FD7D0" w14:textId="77777777" w:rsidR="007850D0" w:rsidRDefault="007850D0" w:rsidP="0082655F">
            <w:pPr>
              <w:pStyle w:val="Tabletext"/>
              <w:spacing w:before="0" w:after="0"/>
            </w:pPr>
          </w:p>
          <w:p w14:paraId="6BA9A3FD" w14:textId="3F30C908" w:rsidR="007850D0" w:rsidRDefault="007850D0" w:rsidP="0082655F">
            <w:pPr>
              <w:pStyle w:val="Tabletext"/>
              <w:spacing w:before="0" w:after="0"/>
            </w:pPr>
            <w:r>
              <w:t>S: (Acting as student) I know there were seven people, and they need to split up a bill for almost $100.00</w:t>
            </w:r>
          </w:p>
          <w:p w14:paraId="1A82C34F" w14:textId="77777777" w:rsidR="007850D0" w:rsidRDefault="007850D0" w:rsidP="0082655F">
            <w:pPr>
              <w:pStyle w:val="Tabletext"/>
              <w:spacing w:before="0" w:after="0"/>
            </w:pPr>
          </w:p>
          <w:p w14:paraId="6EAE91EE" w14:textId="5D1B23C1" w:rsidR="007850D0" w:rsidRDefault="007850D0" w:rsidP="0082655F">
            <w:pPr>
              <w:pStyle w:val="Tabletext"/>
              <w:spacing w:before="0" w:after="0"/>
            </w:pPr>
            <w:r>
              <w:t>S: (Acting as a teacher) What kind of operation do we want to use if we need to split something up?</w:t>
            </w:r>
          </w:p>
          <w:p w14:paraId="0F097BA6" w14:textId="77777777" w:rsidR="007850D0" w:rsidRDefault="007850D0" w:rsidP="0082655F">
            <w:pPr>
              <w:pStyle w:val="Tabletext"/>
              <w:spacing w:before="0" w:after="0"/>
            </w:pPr>
          </w:p>
          <w:p w14:paraId="1EC9E57F" w14:textId="060B1449" w:rsidR="007850D0" w:rsidRDefault="007850D0" w:rsidP="0082655F">
            <w:pPr>
              <w:pStyle w:val="Tabletext"/>
              <w:spacing w:before="0" w:after="0"/>
            </w:pPr>
            <w:r>
              <w:t>S: (Acting as a student) We need to divide it.</w:t>
            </w:r>
          </w:p>
          <w:p w14:paraId="4D8BD225" w14:textId="77777777" w:rsidR="007850D0" w:rsidRDefault="007850D0" w:rsidP="0082655F">
            <w:pPr>
              <w:pStyle w:val="Tabletext"/>
              <w:spacing w:before="0" w:after="0"/>
            </w:pPr>
          </w:p>
          <w:p w14:paraId="76B8AD46" w14:textId="7D5D67EC" w:rsidR="007850D0" w:rsidRDefault="007850D0" w:rsidP="0082655F">
            <w:pPr>
              <w:pStyle w:val="Tabletext"/>
              <w:spacing w:before="0" w:after="0"/>
            </w:pPr>
            <w:r>
              <w:t xml:space="preserve">S: (Acting as teacher) Great! See if you can set up the division problem you need to complete. </w:t>
            </w:r>
            <w:r w:rsidR="002D68A9">
              <w:t>I will</w:t>
            </w:r>
            <w:r>
              <w:t xml:space="preserve"> come back and check with you in </w:t>
            </w:r>
            <w:proofErr w:type="gramStart"/>
            <w:r>
              <w:t>a few</w:t>
            </w:r>
            <w:proofErr w:type="gramEnd"/>
            <w:r>
              <w:t xml:space="preserve"> minutes.</w:t>
            </w:r>
          </w:p>
          <w:p w14:paraId="5CAEC4BA" w14:textId="77777777" w:rsidR="007850D0" w:rsidRDefault="007850D0" w:rsidP="0082655F">
            <w:pPr>
              <w:pStyle w:val="Tabletext"/>
              <w:spacing w:before="0" w:after="0"/>
            </w:pPr>
          </w:p>
          <w:p w14:paraId="0C43E714" w14:textId="71236322" w:rsidR="007850D0" w:rsidRDefault="007850D0" w:rsidP="0082655F">
            <w:pPr>
              <w:pStyle w:val="Tabletext"/>
              <w:spacing w:before="0" w:after="0"/>
            </w:pPr>
            <w:r>
              <w:t>T: After a couple of minutes, the teacher checks in with the student again.</w:t>
            </w:r>
          </w:p>
          <w:p w14:paraId="7027C34C" w14:textId="77777777" w:rsidR="007850D0" w:rsidRDefault="007850D0" w:rsidP="0082655F">
            <w:pPr>
              <w:pStyle w:val="Tabletext"/>
              <w:spacing w:before="0" w:after="0"/>
            </w:pPr>
          </w:p>
          <w:p w14:paraId="7545B935" w14:textId="19ED8B10" w:rsidR="007850D0" w:rsidRDefault="007850D0" w:rsidP="0082655F">
            <w:pPr>
              <w:pStyle w:val="Tabletext"/>
              <w:spacing w:before="0" w:after="0"/>
            </w:pPr>
            <w:r>
              <w:t xml:space="preserve">S: (Acting as student) I </w:t>
            </w:r>
            <w:r w:rsidR="0052792C">
              <w:t xml:space="preserve">need to multiple 1/7 by 99.96. But </w:t>
            </w:r>
            <w:r w:rsidR="002D68A9">
              <w:t>I am</w:t>
            </w:r>
            <w:r w:rsidR="0052792C">
              <w:t xml:space="preserve"> not sure how to do that.</w:t>
            </w:r>
          </w:p>
          <w:p w14:paraId="69003ED7" w14:textId="77777777" w:rsidR="007850D0" w:rsidRDefault="007850D0" w:rsidP="0082655F">
            <w:pPr>
              <w:pStyle w:val="Tabletext"/>
              <w:spacing w:before="0" w:after="0"/>
            </w:pPr>
          </w:p>
          <w:p w14:paraId="0E7414EA" w14:textId="6720DFC7" w:rsidR="007850D0" w:rsidRDefault="0052792C" w:rsidP="0082655F">
            <w:pPr>
              <w:pStyle w:val="Tabletext"/>
              <w:spacing w:before="0" w:after="0"/>
            </w:pPr>
            <w:r>
              <w:lastRenderedPageBreak/>
              <w:t>S</w:t>
            </w:r>
            <w:r w:rsidR="007850D0">
              <w:t xml:space="preserve">: </w:t>
            </w:r>
            <w:r>
              <w:t>(Acting as teacher) Is there another way you could solve the problem?</w:t>
            </w:r>
          </w:p>
          <w:p w14:paraId="107D3288" w14:textId="77777777" w:rsidR="00E756F0" w:rsidRDefault="00E756F0" w:rsidP="0082655F">
            <w:pPr>
              <w:pStyle w:val="Tabletext"/>
              <w:spacing w:before="0" w:after="0"/>
            </w:pPr>
          </w:p>
          <w:p w14:paraId="4540C26D" w14:textId="61ED009C" w:rsidR="0052792C" w:rsidRDefault="00E756F0" w:rsidP="0082655F">
            <w:pPr>
              <w:pStyle w:val="Tabletext"/>
              <w:spacing w:before="0" w:after="0"/>
            </w:pPr>
            <w:r>
              <w:t>S</w:t>
            </w:r>
            <w:r w:rsidR="0052792C">
              <w:t>: (Acting as student) I could divide 99.96 by 7.</w:t>
            </w:r>
          </w:p>
          <w:p w14:paraId="346B3A64" w14:textId="77777777" w:rsidR="0052792C" w:rsidRDefault="0052792C" w:rsidP="0082655F">
            <w:pPr>
              <w:pStyle w:val="Tabletext"/>
              <w:spacing w:before="0" w:after="0"/>
            </w:pPr>
          </w:p>
          <w:p w14:paraId="047D8CB7" w14:textId="6A5B56B9" w:rsidR="0052792C" w:rsidRDefault="0052792C" w:rsidP="0082655F">
            <w:pPr>
              <w:pStyle w:val="Tabletext"/>
              <w:spacing w:before="0" w:after="0"/>
            </w:pPr>
            <w:r>
              <w:t>S: (Acting as teacher) Great!</w:t>
            </w:r>
          </w:p>
          <w:p w14:paraId="0D727500" w14:textId="12221D21" w:rsidR="00E756F0" w:rsidRDefault="00E756F0" w:rsidP="0082655F">
            <w:pPr>
              <w:pStyle w:val="Tabletext"/>
              <w:spacing w:before="0" w:after="0"/>
            </w:pPr>
          </w:p>
          <w:p w14:paraId="1E75330B" w14:textId="77777777" w:rsidR="0052792C" w:rsidRDefault="0052792C" w:rsidP="0052792C">
            <w:pPr>
              <w:pStyle w:val="Tabletext"/>
              <w:spacing w:before="0" w:after="0"/>
            </w:pPr>
            <w:r>
              <w:t>S: (Complete checklist in Student Guide during role-play).</w:t>
            </w:r>
          </w:p>
          <w:p w14:paraId="1134002B" w14:textId="77777777" w:rsidR="0052792C" w:rsidRDefault="0052792C" w:rsidP="0052792C">
            <w:pPr>
              <w:pStyle w:val="Tabletext"/>
              <w:spacing w:before="0" w:after="0"/>
            </w:pPr>
          </w:p>
          <w:p w14:paraId="12F73CED" w14:textId="590DB552" w:rsidR="0052792C" w:rsidRDefault="0052792C" w:rsidP="0052792C">
            <w:pPr>
              <w:pStyle w:val="Tabletext"/>
              <w:spacing w:before="0" w:after="0"/>
            </w:pPr>
            <w:r>
              <w:t xml:space="preserve">T: Thank you to our volunteers! </w:t>
            </w:r>
            <w:r w:rsidR="002D68A9">
              <w:t>Let us</w:t>
            </w:r>
            <w:r>
              <w:t xml:space="preserve"> debrief this role-play. Can someone share a strategy they saw?</w:t>
            </w:r>
          </w:p>
          <w:p w14:paraId="1AB5754F" w14:textId="77777777" w:rsidR="0052792C" w:rsidRDefault="0052792C" w:rsidP="0052792C">
            <w:pPr>
              <w:pStyle w:val="Tabletext"/>
              <w:spacing w:before="0" w:after="0"/>
            </w:pPr>
          </w:p>
          <w:p w14:paraId="12FBB33C" w14:textId="77777777" w:rsidR="0052792C" w:rsidRDefault="0052792C" w:rsidP="0052792C">
            <w:pPr>
              <w:pStyle w:val="Tabletext"/>
              <w:spacing w:before="0" w:after="0"/>
            </w:pPr>
            <w:r>
              <w:t>S: The teacher gave the student time to engage in productive struggle.</w:t>
            </w:r>
          </w:p>
          <w:p w14:paraId="5D17BA5F" w14:textId="77777777" w:rsidR="0052792C" w:rsidRDefault="0052792C" w:rsidP="0052792C">
            <w:pPr>
              <w:pStyle w:val="Tabletext"/>
              <w:spacing w:before="0" w:after="0"/>
            </w:pPr>
          </w:p>
          <w:p w14:paraId="7255A37A" w14:textId="77777777" w:rsidR="0052792C" w:rsidRDefault="0052792C" w:rsidP="0052792C">
            <w:pPr>
              <w:pStyle w:val="Tabletext"/>
              <w:spacing w:before="0" w:after="0"/>
            </w:pPr>
            <w:r>
              <w:t>T: When did the teacher do that?</w:t>
            </w:r>
          </w:p>
          <w:p w14:paraId="5A6D7EC6" w14:textId="77777777" w:rsidR="0052792C" w:rsidRDefault="0052792C" w:rsidP="0052792C">
            <w:pPr>
              <w:pStyle w:val="Tabletext"/>
              <w:spacing w:before="0" w:after="0"/>
            </w:pPr>
          </w:p>
          <w:p w14:paraId="206DB986" w14:textId="77777777" w:rsidR="0052792C" w:rsidRDefault="0052792C" w:rsidP="0052792C">
            <w:pPr>
              <w:pStyle w:val="Tabletext"/>
              <w:spacing w:before="0" w:after="0"/>
            </w:pPr>
            <w:r>
              <w:t>S: When they gave the student time to figure out what to do with the two numbers.</w:t>
            </w:r>
          </w:p>
          <w:p w14:paraId="2130580D" w14:textId="2C730639" w:rsidR="0052792C" w:rsidRDefault="0052792C" w:rsidP="0052792C">
            <w:pPr>
              <w:pStyle w:val="Tabletext"/>
              <w:spacing w:before="0" w:after="0"/>
            </w:pPr>
          </w:p>
          <w:p w14:paraId="56AEB114" w14:textId="77777777" w:rsidR="0052792C" w:rsidRDefault="0052792C" w:rsidP="0052792C">
            <w:pPr>
              <w:pStyle w:val="Tabletext"/>
              <w:spacing w:before="0" w:after="0"/>
            </w:pPr>
            <w:r>
              <w:t>T: Can someone share a second strategy they saw?</w:t>
            </w:r>
          </w:p>
          <w:p w14:paraId="06CC3B9D" w14:textId="77777777" w:rsidR="0052792C" w:rsidRDefault="0052792C" w:rsidP="0052792C">
            <w:pPr>
              <w:pStyle w:val="Tabletext"/>
              <w:spacing w:before="0" w:after="0"/>
            </w:pPr>
          </w:p>
          <w:p w14:paraId="6417A65D" w14:textId="77777777" w:rsidR="0052792C" w:rsidRDefault="0052792C" w:rsidP="0052792C">
            <w:pPr>
              <w:pStyle w:val="Tabletext"/>
              <w:spacing w:before="0" w:after="0"/>
            </w:pPr>
            <w:r>
              <w:t>S: The teacher asked a question instead of telling the student what to do.</w:t>
            </w:r>
          </w:p>
          <w:p w14:paraId="7A561DB1" w14:textId="77777777" w:rsidR="0052792C" w:rsidRDefault="0052792C" w:rsidP="0052792C">
            <w:pPr>
              <w:pStyle w:val="Tabletext"/>
              <w:spacing w:before="0" w:after="0"/>
            </w:pPr>
            <w:r>
              <w:br/>
              <w:t>T: When did the teacher do that?</w:t>
            </w:r>
          </w:p>
          <w:p w14:paraId="54BDFC52" w14:textId="77777777" w:rsidR="0052792C" w:rsidRDefault="0052792C" w:rsidP="0052792C">
            <w:pPr>
              <w:pStyle w:val="Tabletext"/>
              <w:spacing w:before="0" w:after="0"/>
            </w:pPr>
          </w:p>
          <w:p w14:paraId="1785BAB8" w14:textId="156474E2" w:rsidR="0052792C" w:rsidRDefault="0052792C" w:rsidP="0052792C">
            <w:pPr>
              <w:pStyle w:val="Tabletext"/>
              <w:spacing w:before="0" w:after="0"/>
            </w:pPr>
            <w:r>
              <w:t xml:space="preserve">S: </w:t>
            </w:r>
            <w:r w:rsidRPr="0052792C">
              <w:t>When they asked the student for the information from the problem</w:t>
            </w:r>
            <w:r w:rsidR="00623C89">
              <w:t>.</w:t>
            </w:r>
          </w:p>
          <w:p w14:paraId="7AE7E7BF" w14:textId="77777777" w:rsidR="0052792C" w:rsidRDefault="0052792C" w:rsidP="0052792C">
            <w:pPr>
              <w:pStyle w:val="Tabletext"/>
              <w:spacing w:before="0" w:after="0"/>
            </w:pPr>
          </w:p>
          <w:p w14:paraId="37477FE9" w14:textId="5E03DEFB" w:rsidR="0052792C" w:rsidRDefault="0052792C" w:rsidP="0052792C">
            <w:pPr>
              <w:pStyle w:val="Tabletext"/>
              <w:spacing w:before="0" w:after="0"/>
            </w:pPr>
            <w:r>
              <w:t>T: Did anyone see a third st</w:t>
            </w:r>
            <w:r w:rsidR="00A94700">
              <w:t>rategy?</w:t>
            </w:r>
          </w:p>
          <w:p w14:paraId="4AD93FE0" w14:textId="77777777" w:rsidR="00A94700" w:rsidRDefault="00A94700" w:rsidP="0052792C">
            <w:pPr>
              <w:pStyle w:val="Tabletext"/>
              <w:spacing w:before="0" w:after="0"/>
            </w:pPr>
          </w:p>
          <w:p w14:paraId="0596606D" w14:textId="32FA7566" w:rsidR="00A94700" w:rsidRDefault="00A94700" w:rsidP="0052792C">
            <w:pPr>
              <w:pStyle w:val="Tabletext"/>
              <w:spacing w:before="0" w:after="0"/>
            </w:pPr>
            <w:r>
              <w:t xml:space="preserve">S: </w:t>
            </w:r>
            <w:r w:rsidR="008A01FC">
              <w:t>The teacher e</w:t>
            </w:r>
            <w:r w:rsidR="008A01FC" w:rsidRPr="008A01FC">
              <w:t>ncourage</w:t>
            </w:r>
            <w:r w:rsidR="008A01FC">
              <w:t>d</w:t>
            </w:r>
            <w:r w:rsidR="008A01FC" w:rsidRPr="008A01FC">
              <w:t xml:space="preserve"> </w:t>
            </w:r>
            <w:r w:rsidR="008A01FC">
              <w:t xml:space="preserve">the </w:t>
            </w:r>
            <w:r w:rsidR="008A01FC" w:rsidRPr="008A01FC">
              <w:t xml:space="preserve">student to solve </w:t>
            </w:r>
            <w:r w:rsidR="008A01FC">
              <w:t xml:space="preserve">the </w:t>
            </w:r>
            <w:r w:rsidR="008A01FC" w:rsidRPr="008A01FC">
              <w:t>problem in different way</w:t>
            </w:r>
            <w:r w:rsidR="008A01FC">
              <w:t>.</w:t>
            </w:r>
          </w:p>
          <w:p w14:paraId="5A7D653E" w14:textId="77777777" w:rsidR="008A01FC" w:rsidRDefault="008A01FC" w:rsidP="0052792C">
            <w:pPr>
              <w:pStyle w:val="Tabletext"/>
              <w:spacing w:before="0" w:after="0"/>
            </w:pPr>
          </w:p>
          <w:p w14:paraId="390CC53B" w14:textId="0ACDE356" w:rsidR="008A01FC" w:rsidRDefault="008A01FC" w:rsidP="0052792C">
            <w:pPr>
              <w:pStyle w:val="Tabletext"/>
              <w:spacing w:before="0" w:after="0"/>
            </w:pPr>
            <w:r>
              <w:t>T: When did the teacher do that?</w:t>
            </w:r>
          </w:p>
          <w:p w14:paraId="1A1B5054" w14:textId="36ADF4E5" w:rsidR="008A01FC" w:rsidRDefault="008A01FC" w:rsidP="0052792C">
            <w:pPr>
              <w:pStyle w:val="Tabletext"/>
              <w:spacing w:before="0" w:after="0"/>
            </w:pPr>
            <w:r>
              <w:br/>
              <w:t>S: When they asked the student to think about a way to solve the problem other than multiplying the total bill by 1/7.</w:t>
            </w:r>
          </w:p>
          <w:p w14:paraId="103056F8" w14:textId="77777777" w:rsidR="0052792C" w:rsidRDefault="0052792C" w:rsidP="0052792C">
            <w:pPr>
              <w:pStyle w:val="Tabletext"/>
              <w:spacing w:before="0" w:after="0"/>
            </w:pPr>
          </w:p>
          <w:p w14:paraId="2C14A0F7" w14:textId="2C608EE7" w:rsidR="008A01FC" w:rsidRDefault="008A01FC" w:rsidP="0052792C">
            <w:pPr>
              <w:pStyle w:val="Tabletext"/>
              <w:spacing w:before="0" w:after="0"/>
            </w:pPr>
            <w:r>
              <w:t xml:space="preserve">T: </w:t>
            </w:r>
            <w:r w:rsidR="002D68A9">
              <w:t>There is</w:t>
            </w:r>
            <w:r>
              <w:t xml:space="preserve"> one strategy we </w:t>
            </w:r>
            <w:r w:rsidR="008521F1">
              <w:t>have not</w:t>
            </w:r>
            <w:r>
              <w:t xml:space="preserve"> mentioned yet. What is it?</w:t>
            </w:r>
          </w:p>
          <w:p w14:paraId="14313ACE" w14:textId="77777777" w:rsidR="008A01FC" w:rsidRDefault="008A01FC" w:rsidP="0052792C">
            <w:pPr>
              <w:pStyle w:val="Tabletext"/>
              <w:spacing w:before="0" w:after="0"/>
            </w:pPr>
          </w:p>
          <w:p w14:paraId="6A22A1F5" w14:textId="24ED11CB" w:rsidR="008A01FC" w:rsidRDefault="008A01FC" w:rsidP="0052792C">
            <w:pPr>
              <w:pStyle w:val="Tabletext"/>
              <w:spacing w:before="0" w:after="0"/>
            </w:pPr>
            <w:r>
              <w:t>S: Praising students when they answer the problem correctly and when they get it wrong.</w:t>
            </w:r>
          </w:p>
          <w:p w14:paraId="14B2653E" w14:textId="77777777" w:rsidR="008A01FC" w:rsidRDefault="008A01FC" w:rsidP="0052792C">
            <w:pPr>
              <w:pStyle w:val="Tabletext"/>
              <w:spacing w:before="0" w:after="0"/>
            </w:pPr>
          </w:p>
          <w:p w14:paraId="05E49EBA" w14:textId="655840B5" w:rsidR="008A01FC" w:rsidRDefault="008A01FC" w:rsidP="0052792C">
            <w:pPr>
              <w:pStyle w:val="Tabletext"/>
              <w:spacing w:before="0" w:after="0"/>
            </w:pPr>
            <w:r>
              <w:t>T: When did we see that?</w:t>
            </w:r>
          </w:p>
          <w:p w14:paraId="627C7EA1" w14:textId="77777777" w:rsidR="008A01FC" w:rsidRDefault="008A01FC" w:rsidP="0052792C">
            <w:pPr>
              <w:pStyle w:val="Tabletext"/>
              <w:spacing w:before="0" w:after="0"/>
            </w:pPr>
          </w:p>
          <w:p w14:paraId="3535137F" w14:textId="58224C89" w:rsidR="008A01FC" w:rsidRDefault="008A01FC" w:rsidP="0052792C">
            <w:pPr>
              <w:pStyle w:val="Tabletext"/>
              <w:spacing w:before="0" w:after="0"/>
            </w:pPr>
            <w:r>
              <w:t xml:space="preserve">S: </w:t>
            </w:r>
            <w:r w:rsidRPr="008A01FC">
              <w:t xml:space="preserve">They did this </w:t>
            </w:r>
            <w:proofErr w:type="gramStart"/>
            <w:r w:rsidRPr="008A01FC">
              <w:t>a few</w:t>
            </w:r>
            <w:proofErr w:type="gramEnd"/>
            <w:r w:rsidRPr="008A01FC">
              <w:t xml:space="preserve"> times as the student worked through how to solve the problem</w:t>
            </w:r>
            <w:r>
              <w:t>.</w:t>
            </w:r>
          </w:p>
          <w:p w14:paraId="27E16B3C" w14:textId="77777777" w:rsidR="008A01FC" w:rsidRDefault="008A01FC" w:rsidP="0052792C">
            <w:pPr>
              <w:pStyle w:val="Tabletext"/>
              <w:spacing w:before="0" w:after="0"/>
            </w:pPr>
          </w:p>
          <w:p w14:paraId="16D4146E" w14:textId="09D22105" w:rsidR="008A01FC" w:rsidRDefault="008A01FC" w:rsidP="008A01FC">
            <w:pPr>
              <w:pStyle w:val="Tabletext"/>
              <w:spacing w:before="0" w:after="0"/>
            </w:pPr>
            <w:r>
              <w:t xml:space="preserve">T: </w:t>
            </w:r>
            <w:r w:rsidR="002D68A9">
              <w:t>Let us</w:t>
            </w:r>
            <w:r>
              <w:t xml:space="preserve"> consider a third role-play. Can I have two volunteers for the third role</w:t>
            </w:r>
            <w:r w:rsidR="00623971">
              <w:t>-</w:t>
            </w:r>
            <w:r>
              <w:t>play?</w:t>
            </w:r>
          </w:p>
          <w:p w14:paraId="61207529" w14:textId="7A8DD205" w:rsidR="008A01FC" w:rsidRDefault="008A01FC" w:rsidP="008A01FC">
            <w:pPr>
              <w:pStyle w:val="Tabletext"/>
              <w:spacing w:before="0" w:after="0"/>
            </w:pPr>
            <w:r>
              <w:br/>
              <w:t xml:space="preserve">T: (Select one student to </w:t>
            </w:r>
            <w:proofErr w:type="gramStart"/>
            <w:r>
              <w:t>act as</w:t>
            </w:r>
            <w:proofErr w:type="gramEnd"/>
            <w:r>
              <w:t xml:space="preserve"> the teacher and one to act as the student. Share the script for the </w:t>
            </w:r>
            <w:r w:rsidR="00623971">
              <w:t>third</w:t>
            </w:r>
            <w:r>
              <w:t xml:space="preserve"> role-play with the students).</w:t>
            </w:r>
          </w:p>
          <w:p w14:paraId="353B7E63" w14:textId="77777777" w:rsidR="008A01FC" w:rsidRDefault="008A01FC" w:rsidP="008A01FC">
            <w:pPr>
              <w:pStyle w:val="Tabletext"/>
              <w:spacing w:before="0" w:after="0"/>
            </w:pPr>
          </w:p>
          <w:p w14:paraId="466C634C" w14:textId="1A9B0529" w:rsidR="008A01FC" w:rsidRDefault="008A01FC" w:rsidP="008A01FC">
            <w:pPr>
              <w:pStyle w:val="Tabletext"/>
              <w:spacing w:before="0" w:after="0"/>
            </w:pPr>
            <w:r>
              <w:t xml:space="preserve">T: (Display the problem being solved in the </w:t>
            </w:r>
            <w:r w:rsidR="00B8522D">
              <w:t xml:space="preserve">third </w:t>
            </w:r>
            <w:r>
              <w:t>role-play.)</w:t>
            </w:r>
          </w:p>
          <w:p w14:paraId="472A3173" w14:textId="27E12329" w:rsidR="008A01FC" w:rsidRDefault="00F66950" w:rsidP="008A01FC">
            <w:pPr>
              <w:pStyle w:val="Tabletext"/>
              <w:spacing w:before="0" w:after="0"/>
            </w:pPr>
            <w:r>
              <w:t>3(25 + 19) + 4(3)</w:t>
            </w:r>
          </w:p>
          <w:p w14:paraId="38B7F69F" w14:textId="77777777" w:rsidR="008A01FC" w:rsidRDefault="008A01FC" w:rsidP="008A01FC">
            <w:pPr>
              <w:pStyle w:val="Tabletext"/>
              <w:spacing w:before="0" w:after="0"/>
            </w:pPr>
            <w:r>
              <w:t>(STAAR End-of-Grade Assessment in Grade 5 Mathematics, 2022 Released Form).</w:t>
            </w:r>
          </w:p>
          <w:p w14:paraId="047D168B" w14:textId="77777777" w:rsidR="008A01FC" w:rsidRDefault="008A01FC" w:rsidP="008A01FC">
            <w:pPr>
              <w:pStyle w:val="Tabletext"/>
              <w:spacing w:before="0" w:after="0"/>
            </w:pPr>
          </w:p>
          <w:p w14:paraId="4DD691BC" w14:textId="40E43069" w:rsidR="008A01FC" w:rsidRDefault="008A01FC" w:rsidP="008A01FC">
            <w:pPr>
              <w:pStyle w:val="Tabletext"/>
              <w:spacing w:before="0" w:after="0"/>
            </w:pPr>
            <w:r>
              <w:t xml:space="preserve">T: </w:t>
            </w:r>
            <w:r w:rsidR="002D68A9">
              <w:t>Let us</w:t>
            </w:r>
            <w:r>
              <w:t xml:space="preserve"> begin the role-play with the student </w:t>
            </w:r>
            <w:r w:rsidR="00F66950">
              <w:t>asking if they got the correct answer.</w:t>
            </w:r>
          </w:p>
          <w:p w14:paraId="7C878B4D" w14:textId="77777777" w:rsidR="00F66950" w:rsidRDefault="00F66950" w:rsidP="008A01FC">
            <w:pPr>
              <w:pStyle w:val="Tabletext"/>
              <w:spacing w:before="0" w:after="0"/>
            </w:pPr>
          </w:p>
          <w:p w14:paraId="244597F1" w14:textId="07B23EF7" w:rsidR="00F66950" w:rsidRDefault="00F66950" w:rsidP="008A01FC">
            <w:pPr>
              <w:pStyle w:val="Tabletext"/>
              <w:spacing w:before="0" w:after="0"/>
            </w:pPr>
            <w:r>
              <w:t xml:space="preserve">S: </w:t>
            </w:r>
            <w:r w:rsidR="00D10C57">
              <w:t xml:space="preserve">(Acting as student) </w:t>
            </w:r>
            <w:r>
              <w:t xml:space="preserve">I got an answer for this question, but </w:t>
            </w:r>
            <w:r w:rsidR="002D68A9">
              <w:t>I am</w:t>
            </w:r>
            <w:r>
              <w:t xml:space="preserve"> not sure if it’s right. </w:t>
            </w:r>
          </w:p>
          <w:p w14:paraId="2CAC3CC6" w14:textId="77777777" w:rsidR="00F66950" w:rsidRDefault="00F66950" w:rsidP="008A01FC">
            <w:pPr>
              <w:pStyle w:val="Tabletext"/>
              <w:spacing w:before="0" w:after="0"/>
            </w:pPr>
          </w:p>
          <w:p w14:paraId="491B41A7" w14:textId="4A9B91C6" w:rsidR="00F66950" w:rsidRDefault="00D10C57" w:rsidP="008A01FC">
            <w:pPr>
              <w:pStyle w:val="Tabletext"/>
              <w:spacing w:before="0" w:after="0"/>
            </w:pPr>
            <w:r>
              <w:t>S</w:t>
            </w:r>
            <w:r w:rsidR="00F66950">
              <w:t xml:space="preserve">: </w:t>
            </w:r>
            <w:r>
              <w:t xml:space="preserve">(Acting as teacher) </w:t>
            </w:r>
            <w:r w:rsidR="00F66950">
              <w:t>What did you get?</w:t>
            </w:r>
          </w:p>
          <w:p w14:paraId="5E48A9E3" w14:textId="77777777" w:rsidR="00F66950" w:rsidRDefault="00F66950" w:rsidP="008A01FC">
            <w:pPr>
              <w:pStyle w:val="Tabletext"/>
              <w:spacing w:before="0" w:after="0"/>
            </w:pPr>
          </w:p>
          <w:p w14:paraId="352F3EA0" w14:textId="473D3247" w:rsidR="00F66950" w:rsidRDefault="00F66950" w:rsidP="008A01FC">
            <w:pPr>
              <w:pStyle w:val="Tabletext"/>
              <w:spacing w:before="0" w:after="0"/>
            </w:pPr>
            <w:r>
              <w:t xml:space="preserve">S: </w:t>
            </w:r>
            <w:r w:rsidR="00D10C57">
              <w:t xml:space="preserve">(Acting as student) </w:t>
            </w:r>
            <w:r>
              <w:t xml:space="preserve">I got </w:t>
            </w:r>
            <w:r w:rsidR="00CE0CC9">
              <w:t>564</w:t>
            </w:r>
            <w:r w:rsidR="00AB1A2C">
              <w:t xml:space="preserve">. </w:t>
            </w:r>
          </w:p>
          <w:p w14:paraId="03477ACD" w14:textId="77777777" w:rsidR="00AB1A2C" w:rsidRDefault="00AB1A2C" w:rsidP="008A01FC">
            <w:pPr>
              <w:pStyle w:val="Tabletext"/>
              <w:spacing w:before="0" w:after="0"/>
            </w:pPr>
          </w:p>
          <w:p w14:paraId="4C122D8B" w14:textId="74E597B7" w:rsidR="00AB1A2C" w:rsidRDefault="00D10C57" w:rsidP="008A01FC">
            <w:pPr>
              <w:pStyle w:val="Tabletext"/>
              <w:spacing w:before="0" w:after="0"/>
            </w:pPr>
            <w:r>
              <w:t>S</w:t>
            </w:r>
            <w:r w:rsidR="00AB1A2C">
              <w:t xml:space="preserve">: </w:t>
            </w:r>
            <w:r>
              <w:t xml:space="preserve">(Acting as teacher) </w:t>
            </w:r>
            <w:r w:rsidR="00AB1A2C">
              <w:t>How did you get that answer?</w:t>
            </w:r>
          </w:p>
          <w:p w14:paraId="4198F88D" w14:textId="77777777" w:rsidR="00AB1A2C" w:rsidRDefault="00AB1A2C" w:rsidP="008A01FC">
            <w:pPr>
              <w:pStyle w:val="Tabletext"/>
              <w:spacing w:before="0" w:after="0"/>
            </w:pPr>
          </w:p>
          <w:p w14:paraId="792426C2" w14:textId="634698E6" w:rsidR="00AB1A2C" w:rsidRDefault="00AB1A2C" w:rsidP="008A01FC">
            <w:pPr>
              <w:pStyle w:val="Tabletext"/>
              <w:spacing w:before="0" w:after="0"/>
            </w:pPr>
            <w:r>
              <w:t xml:space="preserve">S: </w:t>
            </w:r>
            <w:r w:rsidR="00D10C57">
              <w:t xml:space="preserve">(Acting as student) </w:t>
            </w:r>
            <w:r w:rsidR="002336C5">
              <w:t xml:space="preserve">I added up </w:t>
            </w:r>
            <w:r w:rsidR="00B45EAF">
              <w:t>25, 19, and 3, and then I multiplied that number by 3 and then by 4.</w:t>
            </w:r>
          </w:p>
          <w:p w14:paraId="49C9E379" w14:textId="77777777" w:rsidR="00CE0CC9" w:rsidRDefault="00CE0CC9" w:rsidP="008A01FC">
            <w:pPr>
              <w:pStyle w:val="Tabletext"/>
              <w:spacing w:before="0" w:after="0"/>
            </w:pPr>
          </w:p>
          <w:p w14:paraId="665E9E13" w14:textId="7BC6535F" w:rsidR="00CE0CC9" w:rsidRDefault="00D10C57" w:rsidP="008A01FC">
            <w:pPr>
              <w:pStyle w:val="Tabletext"/>
              <w:spacing w:before="0" w:after="0"/>
            </w:pPr>
            <w:r>
              <w:t>S</w:t>
            </w:r>
            <w:r w:rsidR="00CE0CC9">
              <w:t xml:space="preserve">: </w:t>
            </w:r>
            <w:r>
              <w:t xml:space="preserve">(Acting as teacher) </w:t>
            </w:r>
            <w:r w:rsidR="00CE0CC9">
              <w:t>Why did you approach the problem that way?</w:t>
            </w:r>
          </w:p>
          <w:p w14:paraId="1AADAFC3" w14:textId="77777777" w:rsidR="00CE0CC9" w:rsidRDefault="00CE0CC9" w:rsidP="008A01FC">
            <w:pPr>
              <w:pStyle w:val="Tabletext"/>
              <w:spacing w:before="0" w:after="0"/>
            </w:pPr>
          </w:p>
          <w:p w14:paraId="08A21A79" w14:textId="40A4C054" w:rsidR="00CE0CC9" w:rsidRDefault="00CE0CC9" w:rsidP="008A01FC">
            <w:pPr>
              <w:pStyle w:val="Tabletext"/>
              <w:spacing w:before="0" w:after="0"/>
            </w:pPr>
            <w:r>
              <w:t xml:space="preserve">S: </w:t>
            </w:r>
            <w:r w:rsidR="00D10C57">
              <w:t xml:space="preserve">(Acting as student) </w:t>
            </w:r>
            <w:r>
              <w:t>I know we need to figure out the numbers in the parentheses first, so I added them up.</w:t>
            </w:r>
          </w:p>
          <w:p w14:paraId="246834DD" w14:textId="77777777" w:rsidR="00CE0CC9" w:rsidRDefault="00CE0CC9" w:rsidP="008A01FC">
            <w:pPr>
              <w:pStyle w:val="Tabletext"/>
              <w:spacing w:before="0" w:after="0"/>
            </w:pPr>
          </w:p>
          <w:p w14:paraId="53D9E73F" w14:textId="163C853E" w:rsidR="00701089" w:rsidRDefault="00D10C57" w:rsidP="008A01FC">
            <w:pPr>
              <w:pStyle w:val="Tabletext"/>
              <w:spacing w:before="0" w:after="0"/>
            </w:pPr>
            <w:r>
              <w:t xml:space="preserve">S: (Acting as teacher): </w:t>
            </w:r>
            <w:r w:rsidR="002D68A9">
              <w:t xml:space="preserve">You </w:t>
            </w:r>
            <w:r w:rsidR="008521F1">
              <w:t>have</w:t>
            </w:r>
            <w:r w:rsidR="00041303">
              <w:t xml:space="preserve"> that right – we always need to do the math in the parenthesis first. Good job!</w:t>
            </w:r>
            <w:r w:rsidR="00701089">
              <w:t xml:space="preserve"> </w:t>
            </w:r>
            <w:r w:rsidR="002D68A9">
              <w:t>You are</w:t>
            </w:r>
            <w:r w:rsidR="00623C89">
              <w:t xml:space="preserve"> not quite there with the </w:t>
            </w:r>
            <w:r w:rsidR="00E267B2">
              <w:t xml:space="preserve">correct answer, though. </w:t>
            </w:r>
            <w:r w:rsidR="002D68A9">
              <w:t>Let us</w:t>
            </w:r>
            <w:r w:rsidR="00701089">
              <w:t xml:space="preserve"> look at the number inside the parentheses again. Think about </w:t>
            </w:r>
            <w:r w:rsidR="000955DA">
              <w:t xml:space="preserve">what we have to do with those. </w:t>
            </w:r>
            <w:r w:rsidR="002D68A9">
              <w:t>I will</w:t>
            </w:r>
            <w:r w:rsidR="000955DA">
              <w:t xml:space="preserve"> check back in a minute.</w:t>
            </w:r>
          </w:p>
          <w:p w14:paraId="29D118A6" w14:textId="77777777" w:rsidR="000955DA" w:rsidRDefault="000955DA" w:rsidP="008A01FC">
            <w:pPr>
              <w:pStyle w:val="Tabletext"/>
              <w:spacing w:before="0" w:after="0"/>
            </w:pPr>
          </w:p>
          <w:p w14:paraId="12C1E903" w14:textId="77777777" w:rsidR="00D10C57" w:rsidRDefault="00D10C57" w:rsidP="00D10C57">
            <w:pPr>
              <w:pStyle w:val="Tabletext"/>
              <w:spacing w:before="0" w:after="0"/>
            </w:pPr>
            <w:r>
              <w:lastRenderedPageBreak/>
              <w:t>S: (Complete checklist in Student Guide during role-play).</w:t>
            </w:r>
          </w:p>
          <w:p w14:paraId="3414CCEA" w14:textId="77777777" w:rsidR="00D10C57" w:rsidRDefault="00D10C57" w:rsidP="00D10C57">
            <w:pPr>
              <w:pStyle w:val="Tabletext"/>
              <w:spacing w:before="0" w:after="0"/>
            </w:pPr>
          </w:p>
          <w:p w14:paraId="1D060906" w14:textId="5957C5A2" w:rsidR="00D10C57" w:rsidRDefault="00D10C57" w:rsidP="00D10C57">
            <w:pPr>
              <w:pStyle w:val="Tabletext"/>
              <w:spacing w:before="0" w:after="0"/>
            </w:pPr>
            <w:r>
              <w:t xml:space="preserve">T: Thank you to our volunteers! </w:t>
            </w:r>
            <w:r w:rsidR="002D68A9">
              <w:t>Let us</w:t>
            </w:r>
            <w:r>
              <w:t xml:space="preserve"> debrief this role-play. Can someone share a strategy they saw?</w:t>
            </w:r>
          </w:p>
          <w:p w14:paraId="0B94E0C2" w14:textId="77777777" w:rsidR="00D10C57" w:rsidRDefault="00D10C57" w:rsidP="00D10C57">
            <w:pPr>
              <w:pStyle w:val="Tabletext"/>
              <w:spacing w:before="0" w:after="0"/>
            </w:pPr>
          </w:p>
          <w:p w14:paraId="697F2114" w14:textId="77777777" w:rsidR="00D10C57" w:rsidRDefault="00D10C57" w:rsidP="00D10C57">
            <w:pPr>
              <w:pStyle w:val="Tabletext"/>
              <w:spacing w:before="0" w:after="0"/>
            </w:pPr>
            <w:r>
              <w:t>S: The teacher gave the student time to engage in productive struggle.</w:t>
            </w:r>
          </w:p>
          <w:p w14:paraId="4D24FBB8" w14:textId="77777777" w:rsidR="00D10C57" w:rsidRDefault="00D10C57" w:rsidP="00D10C57">
            <w:pPr>
              <w:pStyle w:val="Tabletext"/>
              <w:spacing w:before="0" w:after="0"/>
            </w:pPr>
          </w:p>
          <w:p w14:paraId="1ED99A90" w14:textId="77777777" w:rsidR="00D10C57" w:rsidRDefault="00D10C57" w:rsidP="00D10C57">
            <w:pPr>
              <w:pStyle w:val="Tabletext"/>
              <w:spacing w:before="0" w:after="0"/>
            </w:pPr>
            <w:r>
              <w:t>T: When did the teacher do that?</w:t>
            </w:r>
          </w:p>
          <w:p w14:paraId="1D0B3C30" w14:textId="77777777" w:rsidR="00D10C57" w:rsidRDefault="00D10C57" w:rsidP="00D10C57">
            <w:pPr>
              <w:pStyle w:val="Tabletext"/>
              <w:spacing w:before="0" w:after="0"/>
            </w:pPr>
          </w:p>
          <w:p w14:paraId="193E9B50" w14:textId="7644C921" w:rsidR="00B45EAF" w:rsidRDefault="00D10C57" w:rsidP="00D10C57">
            <w:pPr>
              <w:pStyle w:val="Tabletext"/>
              <w:spacing w:before="0" w:after="0"/>
            </w:pPr>
            <w:r>
              <w:t>S: When they told the student to check the numbers in parentheses again.</w:t>
            </w:r>
          </w:p>
          <w:p w14:paraId="51A30AD6" w14:textId="77777777" w:rsidR="00D10C57" w:rsidRDefault="00D10C57" w:rsidP="00D10C57">
            <w:pPr>
              <w:pStyle w:val="Tabletext"/>
              <w:spacing w:before="0" w:after="0"/>
            </w:pPr>
          </w:p>
          <w:p w14:paraId="1BB0DF24" w14:textId="77777777" w:rsidR="00FD18C7" w:rsidRDefault="00FD18C7" w:rsidP="00FD18C7">
            <w:pPr>
              <w:pStyle w:val="Tabletext"/>
              <w:spacing w:before="0" w:after="0"/>
            </w:pPr>
            <w:r>
              <w:t>T: Can someone share a second strategy they saw?</w:t>
            </w:r>
          </w:p>
          <w:p w14:paraId="6B6D38D9" w14:textId="77777777" w:rsidR="00FD18C7" w:rsidRDefault="00FD18C7" w:rsidP="00FD18C7">
            <w:pPr>
              <w:pStyle w:val="Tabletext"/>
              <w:spacing w:before="0" w:after="0"/>
            </w:pPr>
          </w:p>
          <w:p w14:paraId="582AD5B1" w14:textId="77777777" w:rsidR="00FD18C7" w:rsidRDefault="00FD18C7" w:rsidP="00FD18C7">
            <w:pPr>
              <w:pStyle w:val="Tabletext"/>
              <w:spacing w:before="0" w:after="0"/>
            </w:pPr>
            <w:r>
              <w:t>S: The teacher asked a question instead of telling the student what to do.</w:t>
            </w:r>
          </w:p>
          <w:p w14:paraId="7E54C0B0" w14:textId="77777777" w:rsidR="00FD18C7" w:rsidRDefault="00FD18C7" w:rsidP="00FD18C7">
            <w:pPr>
              <w:pStyle w:val="Tabletext"/>
              <w:spacing w:before="0" w:after="0"/>
            </w:pPr>
            <w:r>
              <w:br/>
              <w:t>T: When did the teacher do that?</w:t>
            </w:r>
          </w:p>
          <w:p w14:paraId="14711487" w14:textId="77777777" w:rsidR="00FD18C7" w:rsidRDefault="00FD18C7" w:rsidP="00FD18C7">
            <w:pPr>
              <w:pStyle w:val="Tabletext"/>
              <w:spacing w:before="0" w:after="0"/>
            </w:pPr>
          </w:p>
          <w:p w14:paraId="512D4ACB" w14:textId="710A50AA" w:rsidR="00FD18C7" w:rsidRDefault="00FD18C7" w:rsidP="00FD18C7">
            <w:pPr>
              <w:pStyle w:val="Tabletext"/>
              <w:spacing w:before="0" w:after="0"/>
            </w:pPr>
            <w:r>
              <w:t xml:space="preserve">S: </w:t>
            </w:r>
            <w:r w:rsidRPr="0052792C">
              <w:t xml:space="preserve">When </w:t>
            </w:r>
            <w:r>
              <w:t>they asked the student how they solved the problem before they told them whether the answer was correct.</w:t>
            </w:r>
          </w:p>
          <w:p w14:paraId="519B4016" w14:textId="77777777" w:rsidR="00FD18C7" w:rsidRDefault="00FD18C7" w:rsidP="00FD18C7">
            <w:pPr>
              <w:pStyle w:val="Tabletext"/>
              <w:spacing w:before="0" w:after="0"/>
            </w:pPr>
          </w:p>
          <w:p w14:paraId="4BF66CE0" w14:textId="77777777" w:rsidR="00FD18C7" w:rsidRDefault="00FD18C7" w:rsidP="00FD18C7">
            <w:pPr>
              <w:pStyle w:val="Tabletext"/>
              <w:spacing w:before="0" w:after="0"/>
            </w:pPr>
            <w:r>
              <w:t>T: Did anyone see a third strategy?</w:t>
            </w:r>
          </w:p>
          <w:p w14:paraId="47BBA1E5" w14:textId="77777777" w:rsidR="00FD18C7" w:rsidRDefault="00FD18C7" w:rsidP="00FD18C7">
            <w:pPr>
              <w:pStyle w:val="Tabletext"/>
              <w:spacing w:before="0" w:after="0"/>
            </w:pPr>
          </w:p>
          <w:p w14:paraId="043EA3D7" w14:textId="5D2B4D37" w:rsidR="00FD18C7" w:rsidRDefault="00FD18C7" w:rsidP="00FD18C7">
            <w:pPr>
              <w:pStyle w:val="Tabletext"/>
              <w:spacing w:before="0" w:after="0"/>
            </w:pPr>
            <w:r>
              <w:t xml:space="preserve">S: </w:t>
            </w:r>
            <w:r w:rsidR="003C4F23">
              <w:t>They praised the student</w:t>
            </w:r>
            <w:r w:rsidR="00C54116">
              <w:t xml:space="preserve"> </w:t>
            </w:r>
            <w:proofErr w:type="gramStart"/>
            <w:r w:rsidR="00C54116">
              <w:t>several</w:t>
            </w:r>
            <w:proofErr w:type="gramEnd"/>
            <w:r w:rsidR="00C54116">
              <w:t xml:space="preserve"> times.</w:t>
            </w:r>
          </w:p>
          <w:p w14:paraId="27991D20" w14:textId="77777777" w:rsidR="00C54116" w:rsidRDefault="00C54116" w:rsidP="00FD18C7">
            <w:pPr>
              <w:pStyle w:val="Tabletext"/>
              <w:spacing w:before="0" w:after="0"/>
            </w:pPr>
          </w:p>
          <w:p w14:paraId="4E177CEB" w14:textId="38744C5D" w:rsidR="00C54116" w:rsidRDefault="00C54116" w:rsidP="00FD18C7">
            <w:pPr>
              <w:pStyle w:val="Tabletext"/>
              <w:spacing w:before="0" w:after="0"/>
            </w:pPr>
            <w:r>
              <w:t>T: When did the teacher do that?</w:t>
            </w:r>
          </w:p>
          <w:p w14:paraId="1AB83904" w14:textId="7C974B22" w:rsidR="002F42C6" w:rsidRPr="00577FF2" w:rsidRDefault="00C54116" w:rsidP="00C54116">
            <w:pPr>
              <w:pStyle w:val="Tabletext"/>
              <w:spacing w:before="0"/>
            </w:pPr>
            <w:r>
              <w:br/>
              <w:t>S: When they told the student they were on the right track, even when they got the answer wrong.</w:t>
            </w:r>
          </w:p>
        </w:tc>
        <w:tc>
          <w:tcPr>
            <w:tcW w:w="1578" w:type="dxa"/>
          </w:tcPr>
          <w:p w14:paraId="05270346" w14:textId="77777777" w:rsidR="00577FF2" w:rsidRDefault="002F42C6" w:rsidP="003A1E76">
            <w:pPr>
              <w:pStyle w:val="Tabletext"/>
              <w:jc w:val="center"/>
            </w:pPr>
            <w:r>
              <w:lastRenderedPageBreak/>
              <w:t>Student Guide</w:t>
            </w:r>
          </w:p>
          <w:p w14:paraId="287003E1" w14:textId="518C470C" w:rsidR="002F42C6" w:rsidRDefault="002F42C6" w:rsidP="003A1E76">
            <w:pPr>
              <w:pStyle w:val="Tabletext"/>
              <w:jc w:val="center"/>
            </w:pPr>
            <w:r>
              <w:t>PowerPoint</w:t>
            </w:r>
          </w:p>
        </w:tc>
      </w:tr>
      <w:tr w:rsidR="00C54116" w:rsidRPr="00447D20" w14:paraId="3663A44C" w14:textId="77777777" w:rsidTr="179BD63E">
        <w:trPr>
          <w:cantSplit w:val="0"/>
          <w:trHeight w:val="420"/>
        </w:trPr>
        <w:tc>
          <w:tcPr>
            <w:tcW w:w="2250" w:type="dxa"/>
          </w:tcPr>
          <w:p w14:paraId="21E00BCE" w14:textId="1CA011C2" w:rsidR="00C54116" w:rsidRDefault="00C54116" w:rsidP="00B125BD">
            <w:pPr>
              <w:pStyle w:val="Tabletext"/>
              <w:jc w:val="center"/>
            </w:pPr>
            <w:r>
              <w:lastRenderedPageBreak/>
              <w:t>10 mins</w:t>
            </w:r>
          </w:p>
        </w:tc>
        <w:tc>
          <w:tcPr>
            <w:tcW w:w="5528" w:type="dxa"/>
          </w:tcPr>
          <w:p w14:paraId="28A7481D" w14:textId="77777777" w:rsidR="00C54116" w:rsidRDefault="00C54116" w:rsidP="00DC3BFC">
            <w:pPr>
              <w:pStyle w:val="Tabletext"/>
              <w:rPr>
                <w:b/>
                <w:bCs/>
              </w:rPr>
            </w:pPr>
            <w:r w:rsidRPr="00C54116">
              <w:rPr>
                <w:b/>
                <w:bCs/>
              </w:rPr>
              <w:t>Practice 2: Reflection on Field Site Experiences</w:t>
            </w:r>
          </w:p>
          <w:p w14:paraId="67AA0A74" w14:textId="466A083C" w:rsidR="00C54116" w:rsidRDefault="00D45B85" w:rsidP="00D45B85">
            <w:pPr>
              <w:pStyle w:val="Tabletext"/>
              <w:spacing w:before="0" w:after="0"/>
            </w:pPr>
            <w:r>
              <w:t xml:space="preserve">T: In your Student Guide, </w:t>
            </w:r>
            <w:r w:rsidR="002D68A9">
              <w:t>you will</w:t>
            </w:r>
            <w:r>
              <w:t xml:space="preserve"> find a series of questions that ask about times when you have seen (or not seen) teachers engage students in productive struggle during your time in your field sites. Please respond to those questions. You have five minutes. </w:t>
            </w:r>
          </w:p>
          <w:p w14:paraId="51BD7EBA" w14:textId="77777777" w:rsidR="00D45B85" w:rsidRDefault="00D45B85" w:rsidP="00D45B85">
            <w:pPr>
              <w:pStyle w:val="Tabletext"/>
              <w:spacing w:before="0" w:after="0"/>
            </w:pPr>
            <w:r>
              <w:br/>
              <w:t>T: (Set five-minute timer).</w:t>
            </w:r>
          </w:p>
          <w:p w14:paraId="1CBB1355" w14:textId="77777777" w:rsidR="00D45B85" w:rsidRDefault="00D45B85" w:rsidP="00D45B85">
            <w:pPr>
              <w:pStyle w:val="Tabletext"/>
              <w:spacing w:before="0" w:after="0"/>
            </w:pPr>
          </w:p>
          <w:p w14:paraId="2B31AFBC" w14:textId="44140666" w:rsidR="00D45B85" w:rsidRPr="00C54116" w:rsidRDefault="00D45B85" w:rsidP="00D45B85">
            <w:pPr>
              <w:pStyle w:val="Tabletext"/>
              <w:spacing w:before="0"/>
            </w:pPr>
            <w:r>
              <w:t>S: (Complete questions in Student Guide.)</w:t>
            </w:r>
          </w:p>
        </w:tc>
        <w:tc>
          <w:tcPr>
            <w:tcW w:w="1578" w:type="dxa"/>
          </w:tcPr>
          <w:p w14:paraId="2C2F873B" w14:textId="095AD143" w:rsidR="00C54116" w:rsidRDefault="00C54116" w:rsidP="003A1E76">
            <w:pPr>
              <w:pStyle w:val="Tabletext"/>
              <w:jc w:val="center"/>
            </w:pPr>
            <w:r>
              <w:t>Student Guide</w:t>
            </w:r>
          </w:p>
        </w:tc>
      </w:tr>
      <w:tr w:rsidR="00A668B9" w:rsidRPr="00447D20" w14:paraId="6ECDFD41" w14:textId="77777777" w:rsidTr="179BD63E">
        <w:trPr>
          <w:cantSplit w:val="0"/>
          <w:trHeight w:val="420"/>
        </w:trPr>
        <w:tc>
          <w:tcPr>
            <w:tcW w:w="2250" w:type="dxa"/>
          </w:tcPr>
          <w:p w14:paraId="5F6645E2" w14:textId="77777777" w:rsidR="00A668B9" w:rsidRDefault="0007486C" w:rsidP="00B125BD">
            <w:pPr>
              <w:pStyle w:val="Tabletext"/>
              <w:jc w:val="center"/>
            </w:pPr>
            <w:r>
              <w:t>5</w:t>
            </w:r>
            <w:r w:rsidR="00A668B9">
              <w:t xml:space="preserve"> mins</w:t>
            </w:r>
          </w:p>
        </w:tc>
        <w:tc>
          <w:tcPr>
            <w:tcW w:w="5528" w:type="dxa"/>
          </w:tcPr>
          <w:p w14:paraId="7193E5DC" w14:textId="77777777" w:rsidR="00DC3BFC" w:rsidRDefault="008F6BDC" w:rsidP="00DC3BFC">
            <w:pPr>
              <w:pStyle w:val="Tabletext"/>
            </w:pPr>
            <w:r>
              <w:rPr>
                <w:b/>
                <w:bCs/>
              </w:rPr>
              <w:t>Debrief</w:t>
            </w:r>
            <w:r w:rsidR="00CD6EA9">
              <w:t xml:space="preserve"> </w:t>
            </w:r>
          </w:p>
          <w:p w14:paraId="51E6254D" w14:textId="6BF2D813" w:rsidR="00DC3BFC" w:rsidRDefault="00DC3BFC" w:rsidP="00DC3BFC">
            <w:pPr>
              <w:pStyle w:val="Tabletext"/>
              <w:contextualSpacing/>
            </w:pPr>
            <w:r>
              <w:lastRenderedPageBreak/>
              <w:t xml:space="preserve">T: </w:t>
            </w:r>
            <w:r w:rsidR="00D45B85">
              <w:t>Can I have a volunteer share an example of when they have seen a teacher engage students in productive struggle?</w:t>
            </w:r>
          </w:p>
          <w:p w14:paraId="7C54B42D" w14:textId="77777777" w:rsidR="00D45B85" w:rsidRDefault="00D45B85" w:rsidP="00DC3BFC">
            <w:pPr>
              <w:pStyle w:val="Tabletext"/>
              <w:contextualSpacing/>
            </w:pPr>
          </w:p>
          <w:p w14:paraId="32A018CD" w14:textId="5418720F" w:rsidR="00D45B85" w:rsidRDefault="00D45B85" w:rsidP="00DC3BFC">
            <w:pPr>
              <w:pStyle w:val="Tabletext"/>
              <w:contextualSpacing/>
            </w:pPr>
            <w:r>
              <w:t>S: Responses will vary based on field site experiences.</w:t>
            </w:r>
          </w:p>
          <w:p w14:paraId="0531E8E5" w14:textId="77777777" w:rsidR="00DC3BFC" w:rsidRDefault="00DC3BFC" w:rsidP="00DC3BFC">
            <w:pPr>
              <w:pStyle w:val="Tabletext"/>
              <w:contextualSpacing/>
            </w:pPr>
          </w:p>
          <w:p w14:paraId="66C05E93" w14:textId="065DC394" w:rsidR="00DC3BFC" w:rsidRDefault="00D45B85" w:rsidP="00DC3BFC">
            <w:pPr>
              <w:pStyle w:val="Tabletext"/>
              <w:contextualSpacing/>
            </w:pPr>
            <w:r>
              <w:t xml:space="preserve">T: Can I have a volunteer share where a teacher </w:t>
            </w:r>
            <w:r w:rsidR="002D68A9">
              <w:t>did not</w:t>
            </w:r>
            <w:r>
              <w:t xml:space="preserve"> engage students in productive struggle?</w:t>
            </w:r>
          </w:p>
          <w:p w14:paraId="7CF90EE1" w14:textId="77777777" w:rsidR="00DC3BFC" w:rsidRDefault="00DC3BFC" w:rsidP="00DC3BFC">
            <w:pPr>
              <w:pStyle w:val="Tabletext"/>
              <w:contextualSpacing/>
            </w:pPr>
          </w:p>
          <w:p w14:paraId="5D043366" w14:textId="6BE67DF4" w:rsidR="00DC3BFC" w:rsidRDefault="00D45B85" w:rsidP="00DC3BFC">
            <w:pPr>
              <w:pStyle w:val="Tabletext"/>
              <w:contextualSpacing/>
            </w:pPr>
            <w:r>
              <w:t>S: Responses will vary based on field site experiences.</w:t>
            </w:r>
          </w:p>
          <w:p w14:paraId="7D1A61DA" w14:textId="77777777" w:rsidR="00D45B85" w:rsidRDefault="00D45B85" w:rsidP="00DC3BFC">
            <w:pPr>
              <w:pStyle w:val="Tabletext"/>
              <w:contextualSpacing/>
            </w:pPr>
          </w:p>
          <w:p w14:paraId="7CF60000" w14:textId="77777777" w:rsidR="00D42EA8" w:rsidRDefault="00D45B85" w:rsidP="00DC3BFC">
            <w:pPr>
              <w:pStyle w:val="Tabletext"/>
              <w:contextualSpacing/>
            </w:pPr>
            <w:r>
              <w:t>T: How could the teacher have changed what they did to engage students in productive struggle?</w:t>
            </w:r>
          </w:p>
          <w:p w14:paraId="19B6E843" w14:textId="77777777" w:rsidR="00D45B85" w:rsidRDefault="00D45B85" w:rsidP="00DC3BFC">
            <w:pPr>
              <w:pStyle w:val="Tabletext"/>
              <w:contextualSpacing/>
            </w:pPr>
          </w:p>
          <w:p w14:paraId="0534C492" w14:textId="6FBE60FE" w:rsidR="00D45B85" w:rsidRPr="00257BD8" w:rsidRDefault="00D45B85" w:rsidP="00D45B85">
            <w:pPr>
              <w:pStyle w:val="Tabletext"/>
            </w:pPr>
            <w:r>
              <w:t>S: Responses will vary based on field site experiences.</w:t>
            </w:r>
          </w:p>
        </w:tc>
        <w:tc>
          <w:tcPr>
            <w:tcW w:w="1578" w:type="dxa"/>
          </w:tcPr>
          <w:p w14:paraId="5465D9D3" w14:textId="77777777" w:rsidR="00A668B9" w:rsidRDefault="00B36269" w:rsidP="003A1E76">
            <w:pPr>
              <w:pStyle w:val="Tabletext"/>
              <w:jc w:val="center"/>
            </w:pPr>
            <w:r>
              <w:lastRenderedPageBreak/>
              <w:t>Student Guide</w:t>
            </w:r>
          </w:p>
          <w:p w14:paraId="626243C0" w14:textId="77777777" w:rsidR="00B36269" w:rsidRDefault="00B36269" w:rsidP="003A1E76">
            <w:pPr>
              <w:pStyle w:val="Tabletext"/>
              <w:jc w:val="center"/>
            </w:pPr>
          </w:p>
        </w:tc>
      </w:tr>
      <w:tr w:rsidR="00B125BD" w:rsidRPr="00447D20" w14:paraId="77458A93" w14:textId="77777777" w:rsidTr="179BD63E">
        <w:trPr>
          <w:trHeight w:val="420"/>
        </w:trPr>
        <w:tc>
          <w:tcPr>
            <w:tcW w:w="2250" w:type="dxa"/>
          </w:tcPr>
          <w:p w14:paraId="6F79A504" w14:textId="77777777" w:rsidR="00B125BD" w:rsidRDefault="00DF4C71" w:rsidP="00B125BD">
            <w:pPr>
              <w:pStyle w:val="Tabletext"/>
              <w:jc w:val="center"/>
            </w:pPr>
            <w:r>
              <w:lastRenderedPageBreak/>
              <w:t>5</w:t>
            </w:r>
            <w:r w:rsidR="00B125BD" w:rsidRPr="00205E12">
              <w:t xml:space="preserve"> mins</w:t>
            </w:r>
          </w:p>
        </w:tc>
        <w:tc>
          <w:tcPr>
            <w:tcW w:w="5528" w:type="dxa"/>
          </w:tcPr>
          <w:p w14:paraId="28BC74C7" w14:textId="6131C5BE" w:rsidR="00B125BD" w:rsidRPr="00A85644" w:rsidRDefault="00D75B01" w:rsidP="00B125BD">
            <w:pPr>
              <w:pStyle w:val="Tabletextbullet"/>
              <w:numPr>
                <w:ilvl w:val="0"/>
                <w:numId w:val="0"/>
              </w:numPr>
            </w:pPr>
            <w:r>
              <w:t xml:space="preserve">S: (Complete the Exit </w:t>
            </w:r>
            <w:r w:rsidR="00EC3A19">
              <w:t>Ticket.)</w:t>
            </w:r>
          </w:p>
        </w:tc>
        <w:tc>
          <w:tcPr>
            <w:tcW w:w="1578" w:type="dxa"/>
          </w:tcPr>
          <w:p w14:paraId="60D8C68A" w14:textId="2A1E9FAC" w:rsidR="00B125BD" w:rsidRPr="00205E12" w:rsidRDefault="00EC3A19" w:rsidP="00B125BD">
            <w:pPr>
              <w:pStyle w:val="Tabletext"/>
              <w:jc w:val="center"/>
            </w:pPr>
            <w:r>
              <w:t>Exit Ticket</w:t>
            </w:r>
          </w:p>
        </w:tc>
      </w:tr>
    </w:tbl>
    <w:p w14:paraId="41E21F91" w14:textId="77777777" w:rsidR="00B059F3" w:rsidRDefault="00B059F3" w:rsidP="00D20D0B"/>
    <w:p w14:paraId="158F4861" w14:textId="77777777" w:rsidR="00F23AA2" w:rsidRDefault="00F23AA2">
      <w:r>
        <w:br w:type="page"/>
      </w:r>
    </w:p>
    <w:p w14:paraId="0DC9ECC6" w14:textId="6D5615DE" w:rsidR="00F23AA2" w:rsidRPr="005F5393" w:rsidRDefault="00F23AA2" w:rsidP="00F23AA2">
      <w:pPr>
        <w:pStyle w:val="Heading1"/>
        <w:spacing w:after="160"/>
      </w:pPr>
      <w:r>
        <w:lastRenderedPageBreak/>
        <w:t>Script for Scenarios</w:t>
      </w:r>
    </w:p>
    <w:p w14:paraId="168D248D" w14:textId="77777777" w:rsidR="00F23AA2" w:rsidRPr="0083727A" w:rsidRDefault="00F23AA2" w:rsidP="00F23AA2">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4.06:</w:t>
      </w:r>
      <w:r w:rsidRPr="000C1AB3">
        <w:t xml:space="preserve"> </w:t>
      </w:r>
      <w:r>
        <w:t>Productive Struggle: Strategies in Action</w:t>
      </w:r>
    </w:p>
    <w:p w14:paraId="2C10E296" w14:textId="60F8E84E" w:rsidR="00F23AA2" w:rsidRPr="00032A99" w:rsidRDefault="004F2FAD" w:rsidP="00F23AA2">
      <w:pPr>
        <w:rPr>
          <w:i/>
          <w:iCs/>
        </w:rPr>
      </w:pPr>
      <w:r w:rsidRPr="00032A99">
        <w:rPr>
          <w:i/>
          <w:iCs/>
        </w:rPr>
        <w:t>First Role-Play</w:t>
      </w:r>
    </w:p>
    <w:p w14:paraId="63F57F60" w14:textId="3A4D3081" w:rsidR="00F23AA2" w:rsidRDefault="000D3AA4" w:rsidP="00F23AA2">
      <w:r>
        <w:t>S</w:t>
      </w:r>
      <w:r w:rsidR="00F23AA2">
        <w:t>tudent</w:t>
      </w:r>
      <w:r>
        <w:t>:</w:t>
      </w:r>
      <w:r w:rsidR="00F23AA2">
        <w:t xml:space="preserve"> I don’t know how to answer this question.</w:t>
      </w:r>
    </w:p>
    <w:p w14:paraId="7E72535E" w14:textId="4465F509" w:rsidR="00F23AA2" w:rsidRDefault="000D3AA4" w:rsidP="00F23AA2">
      <w:r>
        <w:t>T</w:t>
      </w:r>
      <w:r w:rsidR="00F23AA2">
        <w:t>eacher</w:t>
      </w:r>
      <w:r>
        <w:t xml:space="preserve">: </w:t>
      </w:r>
      <w:r w:rsidR="00F23AA2">
        <w:t>Where do you need to start?</w:t>
      </w:r>
    </w:p>
    <w:p w14:paraId="1505FA08" w14:textId="66ABF12F" w:rsidR="00F23AA2" w:rsidRDefault="00BA58BE" w:rsidP="00F23AA2">
      <w:r>
        <w:t>S</w:t>
      </w:r>
      <w:r w:rsidR="00F23AA2">
        <w:t>tudent</w:t>
      </w:r>
      <w:r>
        <w:t xml:space="preserve">: </w:t>
      </w:r>
      <w:r w:rsidR="00F23AA2">
        <w:t xml:space="preserve">I guess with how </w:t>
      </w:r>
      <w:proofErr w:type="gramStart"/>
      <w:r w:rsidR="00F23AA2">
        <w:t>many</w:t>
      </w:r>
      <w:proofErr w:type="gramEnd"/>
      <w:r w:rsidR="00F23AA2">
        <w:t xml:space="preserve"> cars the business had when it opened.</w:t>
      </w:r>
    </w:p>
    <w:p w14:paraId="7263FB32" w14:textId="234A5074" w:rsidR="00F23AA2" w:rsidRDefault="00BA58BE" w:rsidP="00F23AA2">
      <w:r>
        <w:t>T</w:t>
      </w:r>
      <w:r w:rsidR="00F23AA2">
        <w:t>eacher</w:t>
      </w:r>
      <w:r w:rsidR="0005655C">
        <w:t xml:space="preserve">: </w:t>
      </w:r>
      <w:r w:rsidR="00F23AA2">
        <w:t>Good. What do you need to do next?</w:t>
      </w:r>
    </w:p>
    <w:p w14:paraId="5DB47312" w14:textId="54008056" w:rsidR="00F23AA2" w:rsidRDefault="0005655C" w:rsidP="00F23AA2">
      <w:r>
        <w:t>S</w:t>
      </w:r>
      <w:r w:rsidR="00F23AA2">
        <w:t>tudent</w:t>
      </w:r>
      <w:r>
        <w:t xml:space="preserve">: </w:t>
      </w:r>
      <w:r w:rsidR="00F23AA2">
        <w:t>I’m stuck.</w:t>
      </w:r>
    </w:p>
    <w:p w14:paraId="6EAF73F8" w14:textId="65765E63" w:rsidR="00F23AA2" w:rsidRDefault="0005655C" w:rsidP="00F23AA2">
      <w:r>
        <w:t>T</w:t>
      </w:r>
      <w:r w:rsidR="00F23AA2">
        <w:t>eacher</w:t>
      </w:r>
      <w:r>
        <w:t xml:space="preserve">: </w:t>
      </w:r>
      <w:r w:rsidR="00F23AA2">
        <w:t>You’re on the right track. I’m going to give you a couple of minutes to think about what to do now that you identified the number of cars at the beginning of the day. I’ll check back again soon.</w:t>
      </w:r>
    </w:p>
    <w:p w14:paraId="23BCC1D3" w14:textId="77777777" w:rsidR="0005655C" w:rsidRDefault="0005655C" w:rsidP="004F2FAD">
      <w:pPr>
        <w:rPr>
          <w:i/>
          <w:iCs/>
        </w:rPr>
      </w:pPr>
    </w:p>
    <w:p w14:paraId="6C7E4E2C" w14:textId="2814097D" w:rsidR="00F23AA2" w:rsidRPr="00032A99" w:rsidRDefault="004F2FAD" w:rsidP="004F2FAD">
      <w:pPr>
        <w:rPr>
          <w:i/>
          <w:iCs/>
        </w:rPr>
      </w:pPr>
      <w:r w:rsidRPr="00032A99">
        <w:rPr>
          <w:i/>
          <w:iCs/>
        </w:rPr>
        <w:t>Second Role-Play</w:t>
      </w:r>
    </w:p>
    <w:p w14:paraId="76C9241E" w14:textId="4504C7AF" w:rsidR="00F23AA2" w:rsidRDefault="0005655C" w:rsidP="00F23AA2">
      <w:r>
        <w:t>S</w:t>
      </w:r>
      <w:r w:rsidR="00F23AA2">
        <w:t>tudent</w:t>
      </w:r>
      <w:r>
        <w:t>:</w:t>
      </w:r>
      <w:r w:rsidR="00F23AA2">
        <w:t xml:space="preserve"> I can’t figure out this problem.</w:t>
      </w:r>
    </w:p>
    <w:p w14:paraId="27D2C943" w14:textId="7A2B721C" w:rsidR="00F23AA2" w:rsidRDefault="0005655C" w:rsidP="00F23AA2">
      <w:r>
        <w:t>T</w:t>
      </w:r>
      <w:r w:rsidR="00F23AA2">
        <w:t>eacher</w:t>
      </w:r>
      <w:r>
        <w:t xml:space="preserve">: </w:t>
      </w:r>
      <w:r w:rsidR="00F23AA2">
        <w:t>What information do you know?</w:t>
      </w:r>
    </w:p>
    <w:p w14:paraId="2F279DA8" w14:textId="5DFD6E32" w:rsidR="00F23AA2" w:rsidRDefault="0005655C" w:rsidP="00F23AA2">
      <w:r>
        <w:t>Student:</w:t>
      </w:r>
      <w:r w:rsidR="00F23AA2">
        <w:t xml:space="preserve"> I know there were seven people, and they need to split up a bill for almost $100.00</w:t>
      </w:r>
    </w:p>
    <w:p w14:paraId="01C3B3C5" w14:textId="740DBCFB" w:rsidR="00F23AA2" w:rsidRDefault="0005655C" w:rsidP="00F23AA2">
      <w:r>
        <w:t>T</w:t>
      </w:r>
      <w:r w:rsidR="00F23AA2">
        <w:t>eacher</w:t>
      </w:r>
      <w:r>
        <w:t xml:space="preserve">: </w:t>
      </w:r>
      <w:r w:rsidR="00F23AA2">
        <w:t>What kind of operation do we want to use if we need to split something up?</w:t>
      </w:r>
    </w:p>
    <w:p w14:paraId="286D5A63" w14:textId="1D622AE9" w:rsidR="00F23AA2" w:rsidRDefault="0005655C" w:rsidP="00F23AA2">
      <w:r>
        <w:t>S</w:t>
      </w:r>
      <w:r w:rsidR="00F23AA2">
        <w:t>tudent</w:t>
      </w:r>
      <w:r>
        <w:t xml:space="preserve">: </w:t>
      </w:r>
      <w:r w:rsidR="00F23AA2">
        <w:t>We need to divide it.</w:t>
      </w:r>
    </w:p>
    <w:p w14:paraId="6B7BBC5B" w14:textId="616F7BC8" w:rsidR="00F23AA2" w:rsidRDefault="0005655C" w:rsidP="00F23AA2">
      <w:r>
        <w:t>T</w:t>
      </w:r>
      <w:r w:rsidR="00F23AA2">
        <w:t>eacher</w:t>
      </w:r>
      <w:r>
        <w:t xml:space="preserve">: </w:t>
      </w:r>
      <w:r w:rsidR="00F23AA2">
        <w:t xml:space="preserve">Great! See if you can set up the division problem you need to complete. I’ll come back and check with you in </w:t>
      </w:r>
      <w:proofErr w:type="gramStart"/>
      <w:r w:rsidR="00F23AA2">
        <w:t>a few</w:t>
      </w:r>
      <w:proofErr w:type="gramEnd"/>
      <w:r w:rsidR="00F23AA2">
        <w:t xml:space="preserve"> minutes.</w:t>
      </w:r>
    </w:p>
    <w:p w14:paraId="67A6E927" w14:textId="614F9180" w:rsidR="00F23AA2" w:rsidRDefault="0005655C" w:rsidP="00F23AA2">
      <w:r>
        <w:t>S</w:t>
      </w:r>
      <w:r w:rsidR="00F23AA2">
        <w:t>tudent</w:t>
      </w:r>
      <w:r>
        <w:t xml:space="preserve">: </w:t>
      </w:r>
      <w:r w:rsidR="00F23AA2">
        <w:t>I need to multiple 1/7 by 99.96. But I’m not sure how to do that.</w:t>
      </w:r>
    </w:p>
    <w:p w14:paraId="2FC21AEF" w14:textId="5132600D" w:rsidR="00F23AA2" w:rsidRDefault="0005655C" w:rsidP="00F23AA2">
      <w:r>
        <w:t>T</w:t>
      </w:r>
      <w:r w:rsidR="00F23AA2">
        <w:t>eache</w:t>
      </w:r>
      <w:r>
        <w:t xml:space="preserve">r: </w:t>
      </w:r>
      <w:r w:rsidR="00F23AA2">
        <w:t>Is there another way you could solve the problem?</w:t>
      </w:r>
    </w:p>
    <w:p w14:paraId="6840D093" w14:textId="05B3BF28" w:rsidR="00F23AA2" w:rsidRDefault="0005655C" w:rsidP="00F23AA2">
      <w:r>
        <w:t>S</w:t>
      </w:r>
      <w:r w:rsidR="00F23AA2">
        <w:t>tudent</w:t>
      </w:r>
      <w:r>
        <w:t xml:space="preserve">: </w:t>
      </w:r>
      <w:r w:rsidR="00F23AA2">
        <w:t>I could divide 99.96 by 7.</w:t>
      </w:r>
    </w:p>
    <w:p w14:paraId="198E7C8F" w14:textId="1B648516" w:rsidR="00F23AA2" w:rsidRDefault="0005655C" w:rsidP="00F23AA2">
      <w:r>
        <w:t>T</w:t>
      </w:r>
      <w:r w:rsidR="00F23AA2">
        <w:t>eacher</w:t>
      </w:r>
      <w:r>
        <w:t xml:space="preserve">: </w:t>
      </w:r>
      <w:r w:rsidR="00F23AA2">
        <w:t>Great!</w:t>
      </w:r>
    </w:p>
    <w:p w14:paraId="7A5250C4" w14:textId="42F15CC0" w:rsidR="0005655C" w:rsidRDefault="0005655C" w:rsidP="00F23AA2"/>
    <w:p w14:paraId="407FFACE" w14:textId="12D3B29A" w:rsidR="0005655C" w:rsidRPr="0005655C" w:rsidRDefault="0005655C" w:rsidP="00F23AA2">
      <w:pPr>
        <w:rPr>
          <w:i/>
          <w:iCs/>
        </w:rPr>
      </w:pPr>
      <w:r w:rsidRPr="0005655C">
        <w:rPr>
          <w:i/>
          <w:iCs/>
        </w:rPr>
        <w:t>Third Role-Play</w:t>
      </w:r>
    </w:p>
    <w:p w14:paraId="7C0ACD36" w14:textId="6CBA4447" w:rsidR="00F23AA2" w:rsidRDefault="006B70E8" w:rsidP="00F23AA2">
      <w:r>
        <w:t>S</w:t>
      </w:r>
      <w:r w:rsidR="00F23AA2">
        <w:t>tudent</w:t>
      </w:r>
      <w:r>
        <w:t xml:space="preserve">: </w:t>
      </w:r>
      <w:r w:rsidR="00F23AA2">
        <w:t xml:space="preserve">I got an answer for this question, but I’m not sure if it’s right. </w:t>
      </w:r>
    </w:p>
    <w:p w14:paraId="6358C284" w14:textId="689872E3" w:rsidR="00F23AA2" w:rsidRDefault="006B70E8" w:rsidP="00F23AA2">
      <w:r>
        <w:t>T</w:t>
      </w:r>
      <w:r w:rsidR="00F23AA2">
        <w:t>eacher</w:t>
      </w:r>
      <w:r>
        <w:t xml:space="preserve">: </w:t>
      </w:r>
      <w:r w:rsidR="00F23AA2">
        <w:t>What did you get?</w:t>
      </w:r>
    </w:p>
    <w:p w14:paraId="15C1964E" w14:textId="24FBC995" w:rsidR="00F23AA2" w:rsidRDefault="006B70E8" w:rsidP="00F23AA2">
      <w:r>
        <w:t>S</w:t>
      </w:r>
      <w:r w:rsidR="00F23AA2">
        <w:t>tudent</w:t>
      </w:r>
      <w:r>
        <w:t>:</w:t>
      </w:r>
      <w:r w:rsidR="00F23AA2">
        <w:t xml:space="preserve"> I got 564. </w:t>
      </w:r>
    </w:p>
    <w:p w14:paraId="3EAFF990" w14:textId="77777777" w:rsidR="00F23AA2" w:rsidRDefault="00F23AA2" w:rsidP="00F23AA2"/>
    <w:p w14:paraId="0005F13E" w14:textId="4CABB98E" w:rsidR="00F23AA2" w:rsidRDefault="006B70E8" w:rsidP="00F23AA2">
      <w:r>
        <w:lastRenderedPageBreak/>
        <w:t>T</w:t>
      </w:r>
      <w:r w:rsidR="00F23AA2">
        <w:t>eacher</w:t>
      </w:r>
      <w:r>
        <w:t xml:space="preserve">: </w:t>
      </w:r>
      <w:r w:rsidR="00F23AA2">
        <w:t>How did you get that answer?</w:t>
      </w:r>
    </w:p>
    <w:p w14:paraId="6BF674F0" w14:textId="662552F2" w:rsidR="00F23AA2" w:rsidRDefault="006B70E8" w:rsidP="00F23AA2">
      <w:r>
        <w:t>S</w:t>
      </w:r>
      <w:r w:rsidR="00F23AA2">
        <w:t>tudent</w:t>
      </w:r>
      <w:r w:rsidR="004B557E">
        <w:t xml:space="preserve">: </w:t>
      </w:r>
      <w:r w:rsidR="00F23AA2">
        <w:t>I added up 25, 19, and 3, and then I multiplied that number by 3 and then by 4.</w:t>
      </w:r>
    </w:p>
    <w:p w14:paraId="04196410" w14:textId="19D5C78C" w:rsidR="00F23AA2" w:rsidRDefault="004B557E" w:rsidP="00F23AA2">
      <w:r>
        <w:t>T</w:t>
      </w:r>
      <w:r w:rsidR="00F23AA2">
        <w:t>eacher</w:t>
      </w:r>
      <w:r>
        <w:t xml:space="preserve">: </w:t>
      </w:r>
      <w:r w:rsidR="00F23AA2">
        <w:t>Why did you approach the problem that way?</w:t>
      </w:r>
    </w:p>
    <w:p w14:paraId="6B0FC99D" w14:textId="5F268C0F" w:rsidR="00F23AA2" w:rsidRDefault="00435635" w:rsidP="00F23AA2">
      <w:r>
        <w:t>S</w:t>
      </w:r>
      <w:r w:rsidR="00F23AA2">
        <w:t>tudent</w:t>
      </w:r>
      <w:r>
        <w:t xml:space="preserve">: </w:t>
      </w:r>
      <w:r w:rsidR="00F23AA2">
        <w:t>I know we need to figure out the numbers in the parentheses first, so I added them up.</w:t>
      </w:r>
    </w:p>
    <w:p w14:paraId="57B67B01" w14:textId="64D80BEA" w:rsidR="00F23AA2" w:rsidRDefault="00435635" w:rsidP="00F23AA2">
      <w:r>
        <w:t>T</w:t>
      </w:r>
      <w:r w:rsidR="00F23AA2">
        <w:t>eacher: You’ve got that right – we always need to do the math in the parenthesis first. Good job! You’re not quite there with the correct answer, though. Let’s look at the number inside the parentheses again. Think about what we have to do with those. I’ll check back in a minute.</w:t>
      </w:r>
    </w:p>
    <w:p w14:paraId="72E440A7" w14:textId="0D2A6205" w:rsidR="00F23AA2" w:rsidRDefault="00F23AA2" w:rsidP="00F23AA2">
      <w:pPr>
        <w:rPr>
          <w:rFonts w:asciiTheme="majorHAnsi" w:hAnsiTheme="majorHAnsi" w:cs="Open Sans"/>
          <w:bCs/>
          <w:sz w:val="28"/>
          <w:szCs w:val="20"/>
        </w:rPr>
      </w:pPr>
    </w:p>
    <w:sectPr w:rsidR="00F23AA2"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E7BE5" w14:textId="77777777" w:rsidR="00CF272C" w:rsidRDefault="00CF272C" w:rsidP="004C62A0">
      <w:pPr>
        <w:spacing w:after="0" w:line="240" w:lineRule="auto"/>
      </w:pPr>
      <w:r>
        <w:separator/>
      </w:r>
    </w:p>
  </w:endnote>
  <w:endnote w:type="continuationSeparator" w:id="0">
    <w:p w14:paraId="444BBC36" w14:textId="77777777" w:rsidR="00CF272C" w:rsidRDefault="00CF272C" w:rsidP="004C62A0">
      <w:pPr>
        <w:spacing w:after="0" w:line="240" w:lineRule="auto"/>
      </w:pPr>
      <w:r>
        <w:continuationSeparator/>
      </w:r>
    </w:p>
  </w:endnote>
  <w:endnote w:type="continuationNotice" w:id="1">
    <w:p w14:paraId="5C32729F" w14:textId="77777777" w:rsidR="00CF272C" w:rsidRDefault="00CF27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2E19A01D" w:rsidR="00485163" w:rsidRPr="00DB4CBC" w:rsidRDefault="00DB4CBC" w:rsidP="00DB4CB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39C2E" w14:textId="77777777" w:rsidR="00CF272C" w:rsidRDefault="00CF272C" w:rsidP="004C62A0">
      <w:pPr>
        <w:spacing w:after="0" w:line="240" w:lineRule="auto"/>
      </w:pPr>
      <w:r>
        <w:separator/>
      </w:r>
    </w:p>
  </w:footnote>
  <w:footnote w:type="continuationSeparator" w:id="0">
    <w:p w14:paraId="033D23F9" w14:textId="77777777" w:rsidR="00CF272C" w:rsidRDefault="00CF272C" w:rsidP="004C62A0">
      <w:pPr>
        <w:spacing w:after="0" w:line="240" w:lineRule="auto"/>
      </w:pPr>
      <w:r>
        <w:continuationSeparator/>
      </w:r>
    </w:p>
  </w:footnote>
  <w:footnote w:type="continuationNotice" w:id="1">
    <w:p w14:paraId="34296E8D" w14:textId="77777777" w:rsidR="00CF272C" w:rsidRDefault="00CF27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895044">
    <w:abstractNumId w:val="0"/>
  </w:num>
  <w:num w:numId="2" w16cid:durableId="2040275642">
    <w:abstractNumId w:val="6"/>
  </w:num>
  <w:num w:numId="3" w16cid:durableId="136457393">
    <w:abstractNumId w:val="3"/>
  </w:num>
  <w:num w:numId="4" w16cid:durableId="929966358">
    <w:abstractNumId w:val="8"/>
  </w:num>
  <w:num w:numId="5" w16cid:durableId="266621860">
    <w:abstractNumId w:val="9"/>
  </w:num>
  <w:num w:numId="6" w16cid:durableId="1557666132">
    <w:abstractNumId w:val="13"/>
  </w:num>
  <w:num w:numId="7" w16cid:durableId="533272595">
    <w:abstractNumId w:val="2"/>
  </w:num>
  <w:num w:numId="8" w16cid:durableId="913734331">
    <w:abstractNumId w:val="12"/>
  </w:num>
  <w:num w:numId="9" w16cid:durableId="843864238">
    <w:abstractNumId w:val="10"/>
  </w:num>
  <w:num w:numId="10" w16cid:durableId="750204581">
    <w:abstractNumId w:val="1"/>
  </w:num>
  <w:num w:numId="11" w16cid:durableId="986862611">
    <w:abstractNumId w:val="5"/>
  </w:num>
  <w:num w:numId="12" w16cid:durableId="925504824">
    <w:abstractNumId w:val="7"/>
  </w:num>
  <w:num w:numId="13" w16cid:durableId="590049703">
    <w:abstractNumId w:val="6"/>
  </w:num>
  <w:num w:numId="14" w16cid:durableId="1935935796">
    <w:abstractNumId w:val="4"/>
  </w:num>
  <w:num w:numId="15" w16cid:durableId="1663117370">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23F"/>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2A99"/>
    <w:rsid w:val="0003584E"/>
    <w:rsid w:val="000378F3"/>
    <w:rsid w:val="00037FEC"/>
    <w:rsid w:val="00040126"/>
    <w:rsid w:val="00040E32"/>
    <w:rsid w:val="00041002"/>
    <w:rsid w:val="00041303"/>
    <w:rsid w:val="0004206A"/>
    <w:rsid w:val="0004215D"/>
    <w:rsid w:val="00042A32"/>
    <w:rsid w:val="00043E9C"/>
    <w:rsid w:val="0004463E"/>
    <w:rsid w:val="00045ADB"/>
    <w:rsid w:val="00045DBD"/>
    <w:rsid w:val="00047496"/>
    <w:rsid w:val="0004789B"/>
    <w:rsid w:val="00047B92"/>
    <w:rsid w:val="0005242C"/>
    <w:rsid w:val="00052983"/>
    <w:rsid w:val="000536A9"/>
    <w:rsid w:val="00053812"/>
    <w:rsid w:val="00053CE9"/>
    <w:rsid w:val="00055408"/>
    <w:rsid w:val="00055EFC"/>
    <w:rsid w:val="0005655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F61"/>
    <w:rsid w:val="000B02E4"/>
    <w:rsid w:val="000B103F"/>
    <w:rsid w:val="000B21EA"/>
    <w:rsid w:val="000B26AD"/>
    <w:rsid w:val="000B35B2"/>
    <w:rsid w:val="000B35E7"/>
    <w:rsid w:val="000B3848"/>
    <w:rsid w:val="000B38F1"/>
    <w:rsid w:val="000B3D07"/>
    <w:rsid w:val="000B5088"/>
    <w:rsid w:val="000B5C9F"/>
    <w:rsid w:val="000B6128"/>
    <w:rsid w:val="000B7018"/>
    <w:rsid w:val="000C0EE7"/>
    <w:rsid w:val="000C17A4"/>
    <w:rsid w:val="000C1AB3"/>
    <w:rsid w:val="000C2A62"/>
    <w:rsid w:val="000C2CC3"/>
    <w:rsid w:val="000C3037"/>
    <w:rsid w:val="000C3A78"/>
    <w:rsid w:val="000C3BEA"/>
    <w:rsid w:val="000C3C80"/>
    <w:rsid w:val="000C585C"/>
    <w:rsid w:val="000C6884"/>
    <w:rsid w:val="000C6A78"/>
    <w:rsid w:val="000D0A3B"/>
    <w:rsid w:val="000D148B"/>
    <w:rsid w:val="000D1F93"/>
    <w:rsid w:val="000D2C97"/>
    <w:rsid w:val="000D2F33"/>
    <w:rsid w:val="000D3A1C"/>
    <w:rsid w:val="000D3AA4"/>
    <w:rsid w:val="000D3EE1"/>
    <w:rsid w:val="000D3F51"/>
    <w:rsid w:val="000D4412"/>
    <w:rsid w:val="000D54FF"/>
    <w:rsid w:val="000D5BF4"/>
    <w:rsid w:val="000D5EFC"/>
    <w:rsid w:val="000D6B8E"/>
    <w:rsid w:val="000E1CA6"/>
    <w:rsid w:val="000E2D38"/>
    <w:rsid w:val="000E2DAF"/>
    <w:rsid w:val="000E3BFB"/>
    <w:rsid w:val="000E487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5813"/>
    <w:rsid w:val="00137728"/>
    <w:rsid w:val="001379C9"/>
    <w:rsid w:val="00137DFB"/>
    <w:rsid w:val="00140C96"/>
    <w:rsid w:val="001411AA"/>
    <w:rsid w:val="00141862"/>
    <w:rsid w:val="00143568"/>
    <w:rsid w:val="00143C15"/>
    <w:rsid w:val="001449A3"/>
    <w:rsid w:val="00144BB9"/>
    <w:rsid w:val="00144F5B"/>
    <w:rsid w:val="00145EA2"/>
    <w:rsid w:val="00147532"/>
    <w:rsid w:val="001479E6"/>
    <w:rsid w:val="001508E5"/>
    <w:rsid w:val="00151B0B"/>
    <w:rsid w:val="00153068"/>
    <w:rsid w:val="00154AB5"/>
    <w:rsid w:val="00154E8A"/>
    <w:rsid w:val="00155BB2"/>
    <w:rsid w:val="00156A15"/>
    <w:rsid w:val="00157457"/>
    <w:rsid w:val="001605B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132"/>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00"/>
    <w:rsid w:val="00212966"/>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36C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7BD8"/>
    <w:rsid w:val="00260FE8"/>
    <w:rsid w:val="00263A24"/>
    <w:rsid w:val="0026547C"/>
    <w:rsid w:val="00265E1A"/>
    <w:rsid w:val="00266BCD"/>
    <w:rsid w:val="0026700C"/>
    <w:rsid w:val="002706DC"/>
    <w:rsid w:val="0027167A"/>
    <w:rsid w:val="00272202"/>
    <w:rsid w:val="00274192"/>
    <w:rsid w:val="00275EC2"/>
    <w:rsid w:val="00275FA4"/>
    <w:rsid w:val="00276278"/>
    <w:rsid w:val="00276BFD"/>
    <w:rsid w:val="002808D8"/>
    <w:rsid w:val="00281CD2"/>
    <w:rsid w:val="0028216F"/>
    <w:rsid w:val="00282B25"/>
    <w:rsid w:val="002861FB"/>
    <w:rsid w:val="00290A56"/>
    <w:rsid w:val="00290D71"/>
    <w:rsid w:val="00293953"/>
    <w:rsid w:val="00293C6D"/>
    <w:rsid w:val="002958C8"/>
    <w:rsid w:val="00295EE5"/>
    <w:rsid w:val="002964EA"/>
    <w:rsid w:val="00297AD9"/>
    <w:rsid w:val="00297EC2"/>
    <w:rsid w:val="002A081E"/>
    <w:rsid w:val="002A0AAB"/>
    <w:rsid w:val="002A1BD6"/>
    <w:rsid w:val="002A2D88"/>
    <w:rsid w:val="002A2F7F"/>
    <w:rsid w:val="002A5281"/>
    <w:rsid w:val="002A55DE"/>
    <w:rsid w:val="002A7E9C"/>
    <w:rsid w:val="002B03E1"/>
    <w:rsid w:val="002B0512"/>
    <w:rsid w:val="002B166E"/>
    <w:rsid w:val="002B2D4D"/>
    <w:rsid w:val="002B537B"/>
    <w:rsid w:val="002B584C"/>
    <w:rsid w:val="002B5A55"/>
    <w:rsid w:val="002B6562"/>
    <w:rsid w:val="002C02D4"/>
    <w:rsid w:val="002C07B3"/>
    <w:rsid w:val="002C08D1"/>
    <w:rsid w:val="002C1DE7"/>
    <w:rsid w:val="002C3407"/>
    <w:rsid w:val="002C3563"/>
    <w:rsid w:val="002C4395"/>
    <w:rsid w:val="002C447C"/>
    <w:rsid w:val="002C53FA"/>
    <w:rsid w:val="002C55EB"/>
    <w:rsid w:val="002C6939"/>
    <w:rsid w:val="002D0153"/>
    <w:rsid w:val="002D1394"/>
    <w:rsid w:val="002D2D9A"/>
    <w:rsid w:val="002D30FF"/>
    <w:rsid w:val="002D32C3"/>
    <w:rsid w:val="002D395F"/>
    <w:rsid w:val="002D4227"/>
    <w:rsid w:val="002D4D79"/>
    <w:rsid w:val="002D55BE"/>
    <w:rsid w:val="002D5A5E"/>
    <w:rsid w:val="002D68A9"/>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7AAE"/>
    <w:rsid w:val="002F062C"/>
    <w:rsid w:val="002F18F6"/>
    <w:rsid w:val="002F22EE"/>
    <w:rsid w:val="002F3C9C"/>
    <w:rsid w:val="002F42C6"/>
    <w:rsid w:val="002F4686"/>
    <w:rsid w:val="002F5CD7"/>
    <w:rsid w:val="002F5FC1"/>
    <w:rsid w:val="002F5FE4"/>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391"/>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15EA"/>
    <w:rsid w:val="003B2408"/>
    <w:rsid w:val="003B4958"/>
    <w:rsid w:val="003B49FF"/>
    <w:rsid w:val="003B69F8"/>
    <w:rsid w:val="003B75FC"/>
    <w:rsid w:val="003B7A7B"/>
    <w:rsid w:val="003B7AAB"/>
    <w:rsid w:val="003C2728"/>
    <w:rsid w:val="003C34D2"/>
    <w:rsid w:val="003C3604"/>
    <w:rsid w:val="003C3DAC"/>
    <w:rsid w:val="003C4F23"/>
    <w:rsid w:val="003C53E5"/>
    <w:rsid w:val="003C571B"/>
    <w:rsid w:val="003C63C0"/>
    <w:rsid w:val="003C6CE3"/>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26AC"/>
    <w:rsid w:val="004633AF"/>
    <w:rsid w:val="004636CF"/>
    <w:rsid w:val="004641D8"/>
    <w:rsid w:val="004659AB"/>
    <w:rsid w:val="00465A74"/>
    <w:rsid w:val="00466ABF"/>
    <w:rsid w:val="00467678"/>
    <w:rsid w:val="004679AB"/>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283E"/>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557E"/>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6E86"/>
    <w:rsid w:val="004D7588"/>
    <w:rsid w:val="004E24DE"/>
    <w:rsid w:val="004E287B"/>
    <w:rsid w:val="004E3182"/>
    <w:rsid w:val="004E324D"/>
    <w:rsid w:val="004E74BC"/>
    <w:rsid w:val="004F0003"/>
    <w:rsid w:val="004F0540"/>
    <w:rsid w:val="004F0F83"/>
    <w:rsid w:val="004F1EAB"/>
    <w:rsid w:val="004F1FB1"/>
    <w:rsid w:val="004F2C97"/>
    <w:rsid w:val="004F2FAD"/>
    <w:rsid w:val="004F52E7"/>
    <w:rsid w:val="004F6E7D"/>
    <w:rsid w:val="004F6E82"/>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8B3"/>
    <w:rsid w:val="00550B50"/>
    <w:rsid w:val="00550E52"/>
    <w:rsid w:val="00551096"/>
    <w:rsid w:val="00552487"/>
    <w:rsid w:val="00552734"/>
    <w:rsid w:val="005546B7"/>
    <w:rsid w:val="00555224"/>
    <w:rsid w:val="0055570F"/>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21E6"/>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4F10"/>
    <w:rsid w:val="005F5393"/>
    <w:rsid w:val="005F59B2"/>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0B4B"/>
    <w:rsid w:val="00622D8E"/>
    <w:rsid w:val="00623971"/>
    <w:rsid w:val="00623C89"/>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7E0"/>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D70"/>
    <w:rsid w:val="006A6FA1"/>
    <w:rsid w:val="006A7C46"/>
    <w:rsid w:val="006A7F59"/>
    <w:rsid w:val="006B08C9"/>
    <w:rsid w:val="006B14DE"/>
    <w:rsid w:val="006B257F"/>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0C06"/>
    <w:rsid w:val="006F26C8"/>
    <w:rsid w:val="006F3DE2"/>
    <w:rsid w:val="006F4F8E"/>
    <w:rsid w:val="006F51A6"/>
    <w:rsid w:val="006F5438"/>
    <w:rsid w:val="006F5484"/>
    <w:rsid w:val="006F67C3"/>
    <w:rsid w:val="006F7196"/>
    <w:rsid w:val="006F7380"/>
    <w:rsid w:val="006F75AC"/>
    <w:rsid w:val="006F7664"/>
    <w:rsid w:val="006F76E0"/>
    <w:rsid w:val="00701089"/>
    <w:rsid w:val="007026E0"/>
    <w:rsid w:val="00704081"/>
    <w:rsid w:val="007053AA"/>
    <w:rsid w:val="0070554B"/>
    <w:rsid w:val="0070576F"/>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E68"/>
    <w:rsid w:val="00723156"/>
    <w:rsid w:val="0072419E"/>
    <w:rsid w:val="00724277"/>
    <w:rsid w:val="007253D5"/>
    <w:rsid w:val="007257FB"/>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577AD"/>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0D0"/>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64B"/>
    <w:rsid w:val="007A1B69"/>
    <w:rsid w:val="007A4083"/>
    <w:rsid w:val="007A47F2"/>
    <w:rsid w:val="007A499E"/>
    <w:rsid w:val="007A4FE0"/>
    <w:rsid w:val="007A656A"/>
    <w:rsid w:val="007A67B2"/>
    <w:rsid w:val="007A6912"/>
    <w:rsid w:val="007A6F99"/>
    <w:rsid w:val="007A730C"/>
    <w:rsid w:val="007A7C3A"/>
    <w:rsid w:val="007A7D66"/>
    <w:rsid w:val="007B0121"/>
    <w:rsid w:val="007B02D8"/>
    <w:rsid w:val="007B0E07"/>
    <w:rsid w:val="007B1EE4"/>
    <w:rsid w:val="007B1F0B"/>
    <w:rsid w:val="007B2AC9"/>
    <w:rsid w:val="007B3F65"/>
    <w:rsid w:val="007B4C57"/>
    <w:rsid w:val="007B6552"/>
    <w:rsid w:val="007B668D"/>
    <w:rsid w:val="007B796C"/>
    <w:rsid w:val="007C01C3"/>
    <w:rsid w:val="007C02AD"/>
    <w:rsid w:val="007C04A7"/>
    <w:rsid w:val="007C2073"/>
    <w:rsid w:val="007C28B2"/>
    <w:rsid w:val="007C30C9"/>
    <w:rsid w:val="007C546D"/>
    <w:rsid w:val="007C5A1B"/>
    <w:rsid w:val="007C5B8C"/>
    <w:rsid w:val="007C60D3"/>
    <w:rsid w:val="007C6813"/>
    <w:rsid w:val="007C6BDE"/>
    <w:rsid w:val="007C6FB4"/>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5175"/>
    <w:rsid w:val="00805AE5"/>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727A"/>
    <w:rsid w:val="00837AA9"/>
    <w:rsid w:val="0084098F"/>
    <w:rsid w:val="00841122"/>
    <w:rsid w:val="00844755"/>
    <w:rsid w:val="00845594"/>
    <w:rsid w:val="00845AE2"/>
    <w:rsid w:val="00845F88"/>
    <w:rsid w:val="00846C1B"/>
    <w:rsid w:val="008477CB"/>
    <w:rsid w:val="00850821"/>
    <w:rsid w:val="0085086A"/>
    <w:rsid w:val="00851692"/>
    <w:rsid w:val="008521F1"/>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2B8"/>
    <w:rsid w:val="008939E5"/>
    <w:rsid w:val="00893D3E"/>
    <w:rsid w:val="00893E95"/>
    <w:rsid w:val="00894773"/>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90045A"/>
    <w:rsid w:val="00900F18"/>
    <w:rsid w:val="009013DE"/>
    <w:rsid w:val="009018F8"/>
    <w:rsid w:val="00901FA8"/>
    <w:rsid w:val="009022BC"/>
    <w:rsid w:val="00902DE6"/>
    <w:rsid w:val="0090366E"/>
    <w:rsid w:val="009040BC"/>
    <w:rsid w:val="00906E7A"/>
    <w:rsid w:val="00910080"/>
    <w:rsid w:val="00911391"/>
    <w:rsid w:val="009142FF"/>
    <w:rsid w:val="00916B25"/>
    <w:rsid w:val="00917A14"/>
    <w:rsid w:val="009226F1"/>
    <w:rsid w:val="009234F8"/>
    <w:rsid w:val="00923A6F"/>
    <w:rsid w:val="009240EE"/>
    <w:rsid w:val="009249B0"/>
    <w:rsid w:val="009252F1"/>
    <w:rsid w:val="0092668B"/>
    <w:rsid w:val="00927A56"/>
    <w:rsid w:val="0093114E"/>
    <w:rsid w:val="009320D2"/>
    <w:rsid w:val="0093235B"/>
    <w:rsid w:val="009327A7"/>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50F"/>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2004"/>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2C56"/>
    <w:rsid w:val="00A233D6"/>
    <w:rsid w:val="00A24B94"/>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1A2C"/>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5EAF"/>
    <w:rsid w:val="00B4658C"/>
    <w:rsid w:val="00B50571"/>
    <w:rsid w:val="00B52AFB"/>
    <w:rsid w:val="00B52F7C"/>
    <w:rsid w:val="00B54DCE"/>
    <w:rsid w:val="00B55061"/>
    <w:rsid w:val="00B55C17"/>
    <w:rsid w:val="00B57268"/>
    <w:rsid w:val="00B57C1B"/>
    <w:rsid w:val="00B57C38"/>
    <w:rsid w:val="00B6039A"/>
    <w:rsid w:val="00B614CF"/>
    <w:rsid w:val="00B620D2"/>
    <w:rsid w:val="00B6264E"/>
    <w:rsid w:val="00B62A84"/>
    <w:rsid w:val="00B63BB0"/>
    <w:rsid w:val="00B63E64"/>
    <w:rsid w:val="00B65E39"/>
    <w:rsid w:val="00B66C78"/>
    <w:rsid w:val="00B66E4A"/>
    <w:rsid w:val="00B67625"/>
    <w:rsid w:val="00B716B2"/>
    <w:rsid w:val="00B7187C"/>
    <w:rsid w:val="00B71C17"/>
    <w:rsid w:val="00B71E3F"/>
    <w:rsid w:val="00B7217A"/>
    <w:rsid w:val="00B72568"/>
    <w:rsid w:val="00B73B78"/>
    <w:rsid w:val="00B740D8"/>
    <w:rsid w:val="00B74220"/>
    <w:rsid w:val="00B744A3"/>
    <w:rsid w:val="00B76E20"/>
    <w:rsid w:val="00B76F1C"/>
    <w:rsid w:val="00B80F5D"/>
    <w:rsid w:val="00B819A4"/>
    <w:rsid w:val="00B819B6"/>
    <w:rsid w:val="00B81EAC"/>
    <w:rsid w:val="00B8254C"/>
    <w:rsid w:val="00B82E5C"/>
    <w:rsid w:val="00B83405"/>
    <w:rsid w:val="00B83748"/>
    <w:rsid w:val="00B84132"/>
    <w:rsid w:val="00B84542"/>
    <w:rsid w:val="00B8522D"/>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8BE"/>
    <w:rsid w:val="00BA5CD4"/>
    <w:rsid w:val="00BA5F8A"/>
    <w:rsid w:val="00BA68E6"/>
    <w:rsid w:val="00BA6D50"/>
    <w:rsid w:val="00BA6D5E"/>
    <w:rsid w:val="00BB045A"/>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5056"/>
    <w:rsid w:val="00C261ED"/>
    <w:rsid w:val="00C26710"/>
    <w:rsid w:val="00C271F8"/>
    <w:rsid w:val="00C27A0F"/>
    <w:rsid w:val="00C30891"/>
    <w:rsid w:val="00C317CE"/>
    <w:rsid w:val="00C31ABF"/>
    <w:rsid w:val="00C32257"/>
    <w:rsid w:val="00C34680"/>
    <w:rsid w:val="00C352FD"/>
    <w:rsid w:val="00C35A27"/>
    <w:rsid w:val="00C36A83"/>
    <w:rsid w:val="00C37995"/>
    <w:rsid w:val="00C37B69"/>
    <w:rsid w:val="00C37BE0"/>
    <w:rsid w:val="00C40359"/>
    <w:rsid w:val="00C403F9"/>
    <w:rsid w:val="00C404E8"/>
    <w:rsid w:val="00C413D0"/>
    <w:rsid w:val="00C417F9"/>
    <w:rsid w:val="00C41E9D"/>
    <w:rsid w:val="00C41FF8"/>
    <w:rsid w:val="00C42860"/>
    <w:rsid w:val="00C43A46"/>
    <w:rsid w:val="00C43F91"/>
    <w:rsid w:val="00C45C17"/>
    <w:rsid w:val="00C472EB"/>
    <w:rsid w:val="00C473F0"/>
    <w:rsid w:val="00C47BAC"/>
    <w:rsid w:val="00C506FB"/>
    <w:rsid w:val="00C517B8"/>
    <w:rsid w:val="00C53106"/>
    <w:rsid w:val="00C5343D"/>
    <w:rsid w:val="00C534F0"/>
    <w:rsid w:val="00C535AE"/>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861"/>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705"/>
    <w:rsid w:val="00CC78AC"/>
    <w:rsid w:val="00CD1B8C"/>
    <w:rsid w:val="00CD2D12"/>
    <w:rsid w:val="00CD444F"/>
    <w:rsid w:val="00CD55F2"/>
    <w:rsid w:val="00CD57D5"/>
    <w:rsid w:val="00CD60A2"/>
    <w:rsid w:val="00CD6EA9"/>
    <w:rsid w:val="00CD78B4"/>
    <w:rsid w:val="00CE041A"/>
    <w:rsid w:val="00CE0CC9"/>
    <w:rsid w:val="00CE19E6"/>
    <w:rsid w:val="00CE1DD7"/>
    <w:rsid w:val="00CE25C4"/>
    <w:rsid w:val="00CE3A37"/>
    <w:rsid w:val="00CE3FCD"/>
    <w:rsid w:val="00CE43A8"/>
    <w:rsid w:val="00CE495D"/>
    <w:rsid w:val="00CE4E64"/>
    <w:rsid w:val="00CE68CE"/>
    <w:rsid w:val="00CF1A43"/>
    <w:rsid w:val="00CF2445"/>
    <w:rsid w:val="00CF272C"/>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67C1"/>
    <w:rsid w:val="00D0772B"/>
    <w:rsid w:val="00D10C57"/>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2FE"/>
    <w:rsid w:val="00D31424"/>
    <w:rsid w:val="00D32EDA"/>
    <w:rsid w:val="00D33CA1"/>
    <w:rsid w:val="00D40E9D"/>
    <w:rsid w:val="00D41AF7"/>
    <w:rsid w:val="00D4243D"/>
    <w:rsid w:val="00D425DF"/>
    <w:rsid w:val="00D42EA8"/>
    <w:rsid w:val="00D4366B"/>
    <w:rsid w:val="00D43BD9"/>
    <w:rsid w:val="00D44A9A"/>
    <w:rsid w:val="00D45B85"/>
    <w:rsid w:val="00D45F7E"/>
    <w:rsid w:val="00D46B2C"/>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52C"/>
    <w:rsid w:val="00D60CA1"/>
    <w:rsid w:val="00D60CF6"/>
    <w:rsid w:val="00D6294D"/>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2A49"/>
    <w:rsid w:val="00D84A5A"/>
    <w:rsid w:val="00D84C2A"/>
    <w:rsid w:val="00D856C4"/>
    <w:rsid w:val="00D860C3"/>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4CBC"/>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65A2"/>
    <w:rsid w:val="00DF6CE8"/>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67B2"/>
    <w:rsid w:val="00E27679"/>
    <w:rsid w:val="00E30168"/>
    <w:rsid w:val="00E30567"/>
    <w:rsid w:val="00E312BA"/>
    <w:rsid w:val="00E332FE"/>
    <w:rsid w:val="00E33CA2"/>
    <w:rsid w:val="00E35480"/>
    <w:rsid w:val="00E41C9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6F6"/>
    <w:rsid w:val="00E668D4"/>
    <w:rsid w:val="00E67172"/>
    <w:rsid w:val="00E67375"/>
    <w:rsid w:val="00E673C6"/>
    <w:rsid w:val="00E706A1"/>
    <w:rsid w:val="00E70AA8"/>
    <w:rsid w:val="00E70CBB"/>
    <w:rsid w:val="00E7131E"/>
    <w:rsid w:val="00E72987"/>
    <w:rsid w:val="00E7380E"/>
    <w:rsid w:val="00E73B64"/>
    <w:rsid w:val="00E74E19"/>
    <w:rsid w:val="00E756F0"/>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B36"/>
    <w:rsid w:val="00EA44C3"/>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A19"/>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5F99"/>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20F09"/>
    <w:rsid w:val="00F23AA2"/>
    <w:rsid w:val="00F23DBC"/>
    <w:rsid w:val="00F255ED"/>
    <w:rsid w:val="00F2581B"/>
    <w:rsid w:val="00F26035"/>
    <w:rsid w:val="00F262AA"/>
    <w:rsid w:val="00F274C1"/>
    <w:rsid w:val="00F275C4"/>
    <w:rsid w:val="00F30426"/>
    <w:rsid w:val="00F329F3"/>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57D8B"/>
    <w:rsid w:val="00F607A2"/>
    <w:rsid w:val="00F60BCD"/>
    <w:rsid w:val="00F61453"/>
    <w:rsid w:val="00F61DC2"/>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2A91"/>
    <w:rsid w:val="00F9440F"/>
    <w:rsid w:val="00F951A4"/>
    <w:rsid w:val="00F96125"/>
    <w:rsid w:val="00F96142"/>
    <w:rsid w:val="00F96D8F"/>
    <w:rsid w:val="00F975B3"/>
    <w:rsid w:val="00FA0EE0"/>
    <w:rsid w:val="00FA157A"/>
    <w:rsid w:val="00FA1B5F"/>
    <w:rsid w:val="00FA2095"/>
    <w:rsid w:val="00FA363F"/>
    <w:rsid w:val="00FA48A0"/>
    <w:rsid w:val="00FA4EE5"/>
    <w:rsid w:val="00FA542F"/>
    <w:rsid w:val="00FA612F"/>
    <w:rsid w:val="00FA6253"/>
    <w:rsid w:val="00FA6366"/>
    <w:rsid w:val="00FA6D8A"/>
    <w:rsid w:val="00FA7812"/>
    <w:rsid w:val="00FA7E00"/>
    <w:rsid w:val="00FB04A4"/>
    <w:rsid w:val="00FB0805"/>
    <w:rsid w:val="00FB0C66"/>
    <w:rsid w:val="00FB0D8E"/>
    <w:rsid w:val="00FB1127"/>
    <w:rsid w:val="00FB1302"/>
    <w:rsid w:val="00FB1EEF"/>
    <w:rsid w:val="00FB2725"/>
    <w:rsid w:val="00FB2DC8"/>
    <w:rsid w:val="00FB3170"/>
    <w:rsid w:val="00FB31ED"/>
    <w:rsid w:val="00FB3870"/>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18C7"/>
    <w:rsid w:val="00FD32EB"/>
    <w:rsid w:val="00FD38A0"/>
    <w:rsid w:val="00FD497F"/>
    <w:rsid w:val="00FD521C"/>
    <w:rsid w:val="00FD5E69"/>
    <w:rsid w:val="00FD62E6"/>
    <w:rsid w:val="00FD69B7"/>
    <w:rsid w:val="00FE0789"/>
    <w:rsid w:val="00FE38EB"/>
    <w:rsid w:val="00FE3943"/>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1605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0621898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20</TotalTime>
  <Pages>12</Pages>
  <Words>2454</Words>
  <Characters>13992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Lesson 4.06:  Productive Struggle: Strategies in Action</vt:lpstr>
    </vt:vector>
  </TitlesOfParts>
  <Company/>
  <LinksUpToDate>false</LinksUpToDate>
  <CharactersWithSpaces>16414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4.06:  Productive Struggle: Strategies in Action</dc:title>
  <dc:subject>Lesson 4.06:  Productive Struggle: Strategies in Action</dc:subject>
  <dc:creator>Texas Education Agency</dc:creator>
  <cp:keywords/>
  <dc:description/>
  <cp:lastModifiedBy>White (she/her), Whitney</cp:lastModifiedBy>
  <cp:revision>11</cp:revision>
  <dcterms:created xsi:type="dcterms:W3CDTF">2023-01-06T21:51:00Z</dcterms:created>
  <dcterms:modified xsi:type="dcterms:W3CDTF">2023-08-18T05:54:00Z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