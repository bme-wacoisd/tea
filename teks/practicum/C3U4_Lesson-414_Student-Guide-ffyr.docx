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9835" w14:textId="1B58784F" w:rsidR="005F3A8F" w:rsidRPr="005F5393" w:rsidRDefault="005F3A8F" w:rsidP="005F3A8F">
      <w:pPr>
        <w:pStyle w:val="Heading1"/>
        <w:spacing w:after="160"/>
      </w:pPr>
      <w:r>
        <w:t xml:space="preserve">Student Guide </w:t>
      </w:r>
    </w:p>
    <w:p w14:paraId="72320796" w14:textId="41D6C706" w:rsidR="005F3A8F" w:rsidRDefault="005F3A8F" w:rsidP="005F3A8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6D5F2E">
        <w:rPr>
          <w:shd w:val="clear" w:color="auto" w:fill="FFFFFF"/>
        </w:rPr>
        <w:t>4.14</w:t>
      </w:r>
      <w:r>
        <w:rPr>
          <w:shd w:val="clear" w:color="auto" w:fill="FFFFFF"/>
        </w:rPr>
        <w:t>: Portfolio Presentations</w:t>
      </w:r>
    </w:p>
    <w:p w14:paraId="0459F9A3" w14:textId="77777777" w:rsidR="005F3A8F" w:rsidRPr="005F5393" w:rsidRDefault="005F3A8F" w:rsidP="005F3A8F">
      <w:r w:rsidRPr="005F5393">
        <w:t xml:space="preserve">Name: </w:t>
      </w:r>
    </w:p>
    <w:p w14:paraId="0ACA8450" w14:textId="77777777" w:rsidR="005F3A8F" w:rsidRDefault="005F3A8F" w:rsidP="005F3A8F">
      <w:r w:rsidRPr="005F5393">
        <w:t xml:space="preserve">Date: </w:t>
      </w:r>
    </w:p>
    <w:p w14:paraId="164296FB" w14:textId="77777777" w:rsidR="005F3A8F" w:rsidRDefault="005F3A8F" w:rsidP="005F3A8F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13A6CB37" w14:textId="77777777" w:rsidR="005F3A8F" w:rsidRDefault="005F3A8F" w:rsidP="005F3A8F">
      <w:pPr>
        <w:pStyle w:val="Tabletext"/>
      </w:pPr>
      <w:r>
        <w:t xml:space="preserve">In this course, you have completed </w:t>
      </w:r>
      <w:proofErr w:type="gramStart"/>
      <w:r>
        <w:t>several</w:t>
      </w:r>
      <w:proofErr w:type="gramEnd"/>
      <w:r>
        <w:t xml:space="preserve"> presentations. Think about the feedback you have received. What are the three most important things you need to do during today’s presentation?</w:t>
      </w:r>
    </w:p>
    <w:p w14:paraId="6DC499E9" w14:textId="45CD28C3" w:rsidR="005F3A8F" w:rsidRDefault="005F3A8F" w:rsidP="005F3A8F">
      <w:pPr>
        <w:pStyle w:val="Tabletext"/>
        <w:rPr>
          <w:i/>
          <w:iCs/>
          <w:color w:val="70AD47" w:themeColor="accent6"/>
        </w:rPr>
      </w:pPr>
    </w:p>
    <w:p w14:paraId="6AA1AC49" w14:textId="575B587D" w:rsidR="003E5A20" w:rsidRDefault="003E5A20" w:rsidP="005F3A8F">
      <w:pPr>
        <w:pStyle w:val="Tabletext"/>
        <w:rPr>
          <w:i/>
          <w:iCs/>
          <w:color w:val="70AD47" w:themeColor="accent6"/>
        </w:rPr>
      </w:pPr>
    </w:p>
    <w:p w14:paraId="665EA9CB" w14:textId="58A4D0A6" w:rsidR="003E5A20" w:rsidRDefault="003E5A20" w:rsidP="005F3A8F">
      <w:pPr>
        <w:pStyle w:val="Tabletext"/>
        <w:rPr>
          <w:i/>
          <w:iCs/>
          <w:color w:val="70AD47" w:themeColor="accent6"/>
        </w:rPr>
      </w:pPr>
    </w:p>
    <w:p w14:paraId="45E54C77" w14:textId="77777777" w:rsidR="003E5A20" w:rsidRDefault="003E5A20" w:rsidP="005F3A8F">
      <w:pPr>
        <w:pStyle w:val="Tabletext"/>
        <w:rPr>
          <w:i/>
          <w:iCs/>
          <w:color w:val="70AD47" w:themeColor="accent6"/>
        </w:rPr>
      </w:pPr>
    </w:p>
    <w:p w14:paraId="2A517DDD" w14:textId="77777777" w:rsidR="005F3A8F" w:rsidRDefault="005F3A8F" w:rsidP="005F3A8F">
      <w:pPr>
        <w:pStyle w:val="Tabletext"/>
        <w:rPr>
          <w:i/>
          <w:iCs/>
          <w:color w:val="70AD47" w:themeColor="accent6"/>
        </w:rPr>
      </w:pPr>
    </w:p>
    <w:p w14:paraId="7B09DA9F" w14:textId="77777777" w:rsidR="003E5A20" w:rsidRDefault="003E5A20">
      <w:pPr>
        <w:rPr>
          <w:b/>
          <w:bCs/>
        </w:rPr>
      </w:pPr>
      <w:r>
        <w:rPr>
          <w:b/>
          <w:bCs/>
        </w:rPr>
        <w:br w:type="page"/>
      </w:r>
    </w:p>
    <w:p w14:paraId="13564D0C" w14:textId="7F65AF7A" w:rsidR="005F3A8F" w:rsidRDefault="005F3A8F" w:rsidP="005F3A8F">
      <w:pPr>
        <w:pStyle w:val="Tabletext"/>
        <w:rPr>
          <w:b/>
          <w:bCs/>
        </w:rPr>
      </w:pPr>
      <w:r>
        <w:rPr>
          <w:b/>
          <w:bCs/>
        </w:rPr>
        <w:lastRenderedPageBreak/>
        <w:t>Portfolio Presentation Planner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F3A8F" w14:paraId="4C3A2AF5" w14:textId="77777777" w:rsidTr="001F4AB6">
        <w:tc>
          <w:tcPr>
            <w:tcW w:w="2425" w:type="dxa"/>
          </w:tcPr>
          <w:p w14:paraId="70D67CF4" w14:textId="77777777" w:rsidR="005F3A8F" w:rsidRDefault="005F3A8F" w:rsidP="001F4AB6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Your Name</w:t>
            </w:r>
          </w:p>
        </w:tc>
        <w:tc>
          <w:tcPr>
            <w:tcW w:w="6925" w:type="dxa"/>
          </w:tcPr>
          <w:p w14:paraId="6F84944C" w14:textId="08B35B1C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F3A8F" w14:paraId="4BA61512" w14:textId="77777777" w:rsidTr="001F4AB6">
        <w:tc>
          <w:tcPr>
            <w:tcW w:w="2425" w:type="dxa"/>
          </w:tcPr>
          <w:p w14:paraId="6E8EE2E0" w14:textId="77777777" w:rsidR="005F3A8F" w:rsidRDefault="005F3A8F" w:rsidP="001F4AB6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Your Education and Training Career Goal</w:t>
            </w:r>
          </w:p>
        </w:tc>
        <w:tc>
          <w:tcPr>
            <w:tcW w:w="6925" w:type="dxa"/>
          </w:tcPr>
          <w:p w14:paraId="7AA29E76" w14:textId="14514C9D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F3A8F" w14:paraId="487665E8" w14:textId="77777777" w:rsidTr="001F4AB6">
        <w:tc>
          <w:tcPr>
            <w:tcW w:w="2425" w:type="dxa"/>
          </w:tcPr>
          <w:p w14:paraId="3D832549" w14:textId="63BAE789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 w:rsidRPr="00AD6D4C">
              <w:rPr>
                <w:i/>
                <w:iCs/>
              </w:rPr>
              <w:t xml:space="preserve"> </w:t>
            </w:r>
          </w:p>
        </w:tc>
        <w:tc>
          <w:tcPr>
            <w:tcW w:w="6925" w:type="dxa"/>
          </w:tcPr>
          <w:p w14:paraId="6B3A41E0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0A87206A" w14:textId="77777777" w:rsidR="005F3A8F" w:rsidRDefault="005F3A8F" w:rsidP="003E5A20">
            <w:pPr>
              <w:pStyle w:val="Tabletext"/>
            </w:pPr>
          </w:p>
          <w:p w14:paraId="13F210AD" w14:textId="157A2917" w:rsidR="003E5A20" w:rsidRDefault="003E5A20" w:rsidP="003E5A20">
            <w:pPr>
              <w:pStyle w:val="Tabletext"/>
              <w:rPr>
                <w:b/>
                <w:bCs/>
              </w:rPr>
            </w:pPr>
          </w:p>
        </w:tc>
      </w:tr>
      <w:tr w:rsidR="005F3A8F" w14:paraId="0B1A5E24" w14:textId="77777777" w:rsidTr="001F4AB6">
        <w:tc>
          <w:tcPr>
            <w:tcW w:w="2425" w:type="dxa"/>
          </w:tcPr>
          <w:p w14:paraId="013063CE" w14:textId="7CF339CD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925" w:type="dxa"/>
          </w:tcPr>
          <w:p w14:paraId="3871863E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431DA3BC" w14:textId="77777777" w:rsidR="005F3A8F" w:rsidRDefault="005F3A8F" w:rsidP="003E5A20">
            <w:pPr>
              <w:pStyle w:val="Tabletext"/>
              <w:rPr>
                <w:color w:val="008000"/>
              </w:rPr>
            </w:pPr>
          </w:p>
          <w:p w14:paraId="52C282A2" w14:textId="1B6D1725" w:rsidR="003E5A20" w:rsidRPr="00AD6D4C" w:rsidRDefault="003E5A20" w:rsidP="003E5A20">
            <w:pPr>
              <w:pStyle w:val="Tabletext"/>
              <w:rPr>
                <w:color w:val="008000"/>
              </w:rPr>
            </w:pPr>
          </w:p>
        </w:tc>
      </w:tr>
      <w:tr w:rsidR="005F3A8F" w14:paraId="170FAC4F" w14:textId="77777777" w:rsidTr="001F4AB6">
        <w:tc>
          <w:tcPr>
            <w:tcW w:w="2425" w:type="dxa"/>
          </w:tcPr>
          <w:p w14:paraId="0D9A4407" w14:textId="7D7B5480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 w:rsidRPr="00AD6D4C">
              <w:rPr>
                <w:i/>
                <w:iCs/>
              </w:rPr>
              <w:t xml:space="preserve"> </w:t>
            </w:r>
          </w:p>
        </w:tc>
        <w:tc>
          <w:tcPr>
            <w:tcW w:w="6925" w:type="dxa"/>
          </w:tcPr>
          <w:p w14:paraId="723075D0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11DA444F" w14:textId="77777777" w:rsidR="005F3A8F" w:rsidRDefault="005F3A8F" w:rsidP="003E5A20">
            <w:pPr>
              <w:pStyle w:val="Tabletext"/>
              <w:rPr>
                <w:color w:val="008000"/>
              </w:rPr>
            </w:pPr>
          </w:p>
          <w:p w14:paraId="42DC4353" w14:textId="739AB9E4" w:rsidR="003E5A20" w:rsidRPr="00AD6D4C" w:rsidRDefault="003E5A20" w:rsidP="003E5A20">
            <w:pPr>
              <w:pStyle w:val="Tabletext"/>
              <w:rPr>
                <w:color w:val="008000"/>
              </w:rPr>
            </w:pPr>
          </w:p>
        </w:tc>
      </w:tr>
      <w:tr w:rsidR="005F3A8F" w14:paraId="5003FF06" w14:textId="77777777" w:rsidTr="001F4AB6">
        <w:tc>
          <w:tcPr>
            <w:tcW w:w="2425" w:type="dxa"/>
          </w:tcPr>
          <w:p w14:paraId="4F520E6B" w14:textId="4414F6FA" w:rsidR="005F3A8F" w:rsidRDefault="005F3A8F" w:rsidP="001F4AB6">
            <w:pPr>
              <w:pStyle w:val="Tabletext"/>
              <w:rPr>
                <w:b/>
                <w:bCs/>
              </w:rPr>
            </w:pPr>
            <w:r w:rsidRPr="00AD6D4C">
              <w:rPr>
                <w:b/>
                <w:bCs/>
              </w:rPr>
              <w:t>Portfolio Element:</w:t>
            </w:r>
            <w:r w:rsidRPr="00AD6D4C">
              <w:rPr>
                <w:i/>
                <w:iCs/>
              </w:rPr>
              <w:t xml:space="preserve"> </w:t>
            </w:r>
          </w:p>
        </w:tc>
        <w:tc>
          <w:tcPr>
            <w:tcW w:w="6925" w:type="dxa"/>
          </w:tcPr>
          <w:p w14:paraId="19FFEFCC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6D62247A" w14:textId="77777777" w:rsidR="005F3A8F" w:rsidRDefault="005F3A8F" w:rsidP="003E5A20">
            <w:pPr>
              <w:pStyle w:val="Tabletext"/>
              <w:ind w:left="720"/>
              <w:rPr>
                <w:color w:val="008000"/>
              </w:rPr>
            </w:pPr>
          </w:p>
          <w:p w14:paraId="157BF8C9" w14:textId="62EE5C91" w:rsidR="003E5A20" w:rsidRPr="00AD6D4C" w:rsidRDefault="003E5A20" w:rsidP="003E5A20">
            <w:pPr>
              <w:pStyle w:val="Tabletext"/>
              <w:ind w:left="720"/>
              <w:rPr>
                <w:color w:val="008000"/>
              </w:rPr>
            </w:pPr>
          </w:p>
        </w:tc>
      </w:tr>
      <w:tr w:rsidR="005F3A8F" w14:paraId="6FF6ECF1" w14:textId="77777777" w:rsidTr="001F4AB6">
        <w:tc>
          <w:tcPr>
            <w:tcW w:w="2425" w:type="dxa"/>
          </w:tcPr>
          <w:p w14:paraId="445B7860" w14:textId="691E5B8C" w:rsidR="005F3A8F" w:rsidRPr="00A72B8A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 w:rsidRPr="00AD6D4C">
              <w:rPr>
                <w:i/>
                <w:iCs/>
              </w:rPr>
              <w:t xml:space="preserve"> </w:t>
            </w:r>
          </w:p>
        </w:tc>
        <w:tc>
          <w:tcPr>
            <w:tcW w:w="6925" w:type="dxa"/>
          </w:tcPr>
          <w:p w14:paraId="0425C3A2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438E4E04" w14:textId="77777777" w:rsidR="005F3A8F" w:rsidRDefault="005F3A8F" w:rsidP="003E5A20">
            <w:pPr>
              <w:pStyle w:val="Tabletext"/>
              <w:rPr>
                <w:i/>
                <w:iCs/>
                <w:color w:val="008000"/>
              </w:rPr>
            </w:pPr>
          </w:p>
          <w:p w14:paraId="16665C7D" w14:textId="3D8572B5" w:rsidR="003E5A20" w:rsidRPr="00AD6D4C" w:rsidRDefault="003E5A20" w:rsidP="003E5A20">
            <w:pPr>
              <w:pStyle w:val="Tabletext"/>
              <w:rPr>
                <w:color w:val="008000"/>
              </w:rPr>
            </w:pPr>
          </w:p>
        </w:tc>
      </w:tr>
    </w:tbl>
    <w:p w14:paraId="6EECC8F7" w14:textId="77777777" w:rsidR="005F3A8F" w:rsidRDefault="005F3A8F" w:rsidP="005F3A8F">
      <w:pPr>
        <w:pStyle w:val="Tabletext"/>
        <w:rPr>
          <w:b/>
          <w:bCs/>
        </w:rPr>
      </w:pPr>
    </w:p>
    <w:p w14:paraId="0CE6AFD5" w14:textId="44A684F2" w:rsidR="003E5A20" w:rsidRDefault="003E5A20">
      <w:pPr>
        <w:rPr>
          <w:b/>
          <w:bCs/>
        </w:rPr>
      </w:pPr>
      <w:r>
        <w:rPr>
          <w:b/>
          <w:bCs/>
        </w:rPr>
        <w:br w:type="page"/>
      </w:r>
    </w:p>
    <w:p w14:paraId="08F43ADA" w14:textId="77777777" w:rsidR="005F3A8F" w:rsidRDefault="005F3A8F" w:rsidP="005F3A8F">
      <w:pPr>
        <w:pStyle w:val="Tabletext"/>
        <w:rPr>
          <w:i/>
          <w:iCs/>
          <w:color w:val="008000"/>
        </w:rPr>
      </w:pPr>
    </w:p>
    <w:p w14:paraId="1C8260B7" w14:textId="77777777" w:rsidR="005F3A8F" w:rsidRPr="00667FA0" w:rsidRDefault="005F3A8F" w:rsidP="005F3A8F">
      <w:pPr>
        <w:pStyle w:val="Tabletext"/>
        <w:rPr>
          <w:b/>
          <w:bCs/>
        </w:rPr>
      </w:pPr>
      <w:r w:rsidRPr="00667FA0">
        <w:rPr>
          <w:b/>
          <w:bCs/>
        </w:rPr>
        <w:t>Portfolio Presentation Feedback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5F3A8F" w14:paraId="7C0513C4" w14:textId="77777777" w:rsidTr="001F4AB6">
        <w:tc>
          <w:tcPr>
            <w:tcW w:w="4225" w:type="dxa"/>
          </w:tcPr>
          <w:p w14:paraId="50C503B4" w14:textId="77777777" w:rsidR="005F3A8F" w:rsidRPr="00667FA0" w:rsidRDefault="005F3A8F" w:rsidP="001F4AB6">
            <w:pPr>
              <w:pStyle w:val="Tabletext"/>
              <w:rPr>
                <w:b/>
                <w:bCs/>
              </w:rPr>
            </w:pPr>
            <w:r w:rsidRPr="00667FA0">
              <w:rPr>
                <w:b/>
                <w:bCs/>
              </w:rPr>
              <w:t>Name of Presenter</w:t>
            </w:r>
          </w:p>
        </w:tc>
        <w:tc>
          <w:tcPr>
            <w:tcW w:w="5125" w:type="dxa"/>
          </w:tcPr>
          <w:p w14:paraId="312BE536" w14:textId="3EB43245" w:rsidR="005F3A8F" w:rsidRDefault="005F3A8F" w:rsidP="001F4AB6">
            <w:pPr>
              <w:pStyle w:val="Tabletext"/>
            </w:pPr>
          </w:p>
        </w:tc>
      </w:tr>
      <w:tr w:rsidR="005F3A8F" w14:paraId="2C3E2E11" w14:textId="77777777" w:rsidTr="001F4AB6">
        <w:tc>
          <w:tcPr>
            <w:tcW w:w="4225" w:type="dxa"/>
          </w:tcPr>
          <w:p w14:paraId="69D44D85" w14:textId="77777777" w:rsidR="005F3A8F" w:rsidRPr="00EE28D8" w:rsidRDefault="005F3A8F" w:rsidP="001F4AB6">
            <w:pPr>
              <w:pStyle w:val="Tabletext"/>
              <w:rPr>
                <w:b/>
                <w:bCs/>
              </w:rPr>
            </w:pPr>
            <w:r w:rsidRPr="00EE28D8">
              <w:rPr>
                <w:b/>
                <w:bCs/>
              </w:rPr>
              <w:t>Did the presenter share all elements of a portfolio with the audience?</w:t>
            </w:r>
          </w:p>
        </w:tc>
        <w:tc>
          <w:tcPr>
            <w:tcW w:w="5125" w:type="dxa"/>
          </w:tcPr>
          <w:p w14:paraId="10AEE952" w14:textId="77777777" w:rsidR="005F3A8F" w:rsidRDefault="005F3A8F" w:rsidP="001F4AB6">
            <w:pPr>
              <w:pStyle w:val="Tabletext"/>
            </w:pPr>
            <w:r>
              <w:t>Yes                              No</w:t>
            </w:r>
          </w:p>
          <w:p w14:paraId="2139A7E3" w14:textId="77777777" w:rsidR="005F3A8F" w:rsidRDefault="005F3A8F" w:rsidP="001F4AB6">
            <w:pPr>
              <w:pStyle w:val="Tabletext"/>
            </w:pPr>
            <w:r>
              <w:t>If no, which portfolio elements were missing?</w:t>
            </w:r>
          </w:p>
          <w:p w14:paraId="3BEA72AD" w14:textId="21F9501E" w:rsidR="005F3A8F" w:rsidRDefault="005F3A8F" w:rsidP="001F4AB6">
            <w:pPr>
              <w:pStyle w:val="Tabletext"/>
            </w:pPr>
          </w:p>
        </w:tc>
      </w:tr>
      <w:tr w:rsidR="005F3A8F" w14:paraId="60552237" w14:textId="77777777" w:rsidTr="001F4AB6">
        <w:tc>
          <w:tcPr>
            <w:tcW w:w="4225" w:type="dxa"/>
          </w:tcPr>
          <w:p w14:paraId="687A0622" w14:textId="77777777" w:rsidR="005F3A8F" w:rsidRDefault="005F3A8F" w:rsidP="001F4AB6">
            <w:pPr>
              <w:pStyle w:val="Tabletext"/>
            </w:pPr>
            <w:r w:rsidRPr="00CD1AD4">
              <w:rPr>
                <w:b/>
                <w:bCs/>
              </w:rPr>
              <w:t>Did the presenter share meaningful lessons learned about the elements in their portfolio?</w:t>
            </w:r>
          </w:p>
        </w:tc>
        <w:tc>
          <w:tcPr>
            <w:tcW w:w="5125" w:type="dxa"/>
          </w:tcPr>
          <w:p w14:paraId="2C4A3CE4" w14:textId="77777777" w:rsidR="005F3A8F" w:rsidRDefault="005F3A8F" w:rsidP="001F4AB6">
            <w:pPr>
              <w:pStyle w:val="Tabletext"/>
            </w:pPr>
            <w:r>
              <w:t>Yes                             Somewhat                           No</w:t>
            </w:r>
          </w:p>
          <w:p w14:paraId="370EB7F1" w14:textId="77777777" w:rsidR="005F3A8F" w:rsidRDefault="005F3A8F" w:rsidP="001F4AB6">
            <w:pPr>
              <w:pStyle w:val="Tabletext"/>
            </w:pPr>
            <w:r>
              <w:t>Please explain.</w:t>
            </w:r>
          </w:p>
          <w:p w14:paraId="4AB36C78" w14:textId="74835A93" w:rsidR="005F3A8F" w:rsidRDefault="005F3A8F" w:rsidP="001F4AB6">
            <w:pPr>
              <w:pStyle w:val="Tabletext"/>
            </w:pPr>
          </w:p>
        </w:tc>
      </w:tr>
      <w:tr w:rsidR="005F3A8F" w14:paraId="22B87831" w14:textId="77777777" w:rsidTr="001F4AB6">
        <w:tc>
          <w:tcPr>
            <w:tcW w:w="4225" w:type="dxa"/>
          </w:tcPr>
          <w:p w14:paraId="3D0E8407" w14:textId="77777777" w:rsidR="005F3A8F" w:rsidRPr="00523251" w:rsidRDefault="005F3A8F" w:rsidP="001F4AB6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What advice do you have for the presenter?</w:t>
            </w:r>
          </w:p>
        </w:tc>
        <w:tc>
          <w:tcPr>
            <w:tcW w:w="5125" w:type="dxa"/>
          </w:tcPr>
          <w:p w14:paraId="070498EB" w14:textId="77777777" w:rsidR="005F3A8F" w:rsidRDefault="005F3A8F" w:rsidP="001F4AB6">
            <w:pPr>
              <w:pStyle w:val="Tabletext"/>
            </w:pPr>
          </w:p>
          <w:p w14:paraId="70EBD788" w14:textId="415C2502" w:rsidR="003E5A20" w:rsidRDefault="003E5A20" w:rsidP="001F4AB6">
            <w:pPr>
              <w:pStyle w:val="Tabletext"/>
            </w:pPr>
          </w:p>
        </w:tc>
      </w:tr>
    </w:tbl>
    <w:p w14:paraId="695F2D7A" w14:textId="77777777" w:rsidR="003E5A20" w:rsidRDefault="003E5A20" w:rsidP="003E5A20"/>
    <w:p w14:paraId="0258DDEE" w14:textId="44541966" w:rsidR="003C711C" w:rsidRPr="003E5A20" w:rsidRDefault="00667FA0" w:rsidP="003E5A20">
      <w:pPr>
        <w:rPr>
          <w:rFonts w:asciiTheme="majorHAnsi" w:hAnsiTheme="majorHAnsi" w:cs="Open Sans"/>
          <w:bCs/>
          <w:sz w:val="28"/>
          <w:szCs w:val="20"/>
        </w:rPr>
      </w:pPr>
      <w:r w:rsidRPr="00667FA0">
        <w:rPr>
          <w:b/>
          <w:bCs/>
        </w:rPr>
        <w:t>Portfolio Presentation Feedback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667FA0" w14:paraId="6D4DA22D" w14:textId="77777777" w:rsidTr="00406B72">
        <w:tc>
          <w:tcPr>
            <w:tcW w:w="4225" w:type="dxa"/>
          </w:tcPr>
          <w:p w14:paraId="4D757259" w14:textId="08AF0205" w:rsidR="00667FA0" w:rsidRPr="00667FA0" w:rsidRDefault="00667FA0" w:rsidP="00CA355E">
            <w:pPr>
              <w:pStyle w:val="Tabletext"/>
              <w:rPr>
                <w:b/>
                <w:bCs/>
              </w:rPr>
            </w:pPr>
            <w:r w:rsidRPr="00667FA0">
              <w:rPr>
                <w:b/>
                <w:bCs/>
              </w:rPr>
              <w:t>Name of Presenter</w:t>
            </w:r>
          </w:p>
        </w:tc>
        <w:tc>
          <w:tcPr>
            <w:tcW w:w="5125" w:type="dxa"/>
          </w:tcPr>
          <w:p w14:paraId="6A114321" w14:textId="77777777" w:rsidR="00667FA0" w:rsidRDefault="00667FA0" w:rsidP="00CA355E">
            <w:pPr>
              <w:pStyle w:val="Tabletext"/>
              <w:rPr>
                <w:i/>
                <w:iCs/>
                <w:color w:val="008000"/>
              </w:rPr>
            </w:pPr>
          </w:p>
          <w:p w14:paraId="2DB0A8EF" w14:textId="51454913" w:rsidR="00DB1917" w:rsidRDefault="00DB1917" w:rsidP="00CA355E">
            <w:pPr>
              <w:pStyle w:val="Tabletext"/>
            </w:pPr>
          </w:p>
        </w:tc>
      </w:tr>
      <w:tr w:rsidR="00667FA0" w14:paraId="10D55C0E" w14:textId="77777777" w:rsidTr="00406B72">
        <w:tc>
          <w:tcPr>
            <w:tcW w:w="4225" w:type="dxa"/>
          </w:tcPr>
          <w:p w14:paraId="565391E1" w14:textId="0B477733" w:rsidR="00667FA0" w:rsidRPr="00EE28D8" w:rsidRDefault="00406B72" w:rsidP="00CA355E">
            <w:pPr>
              <w:pStyle w:val="Tabletext"/>
              <w:rPr>
                <w:b/>
                <w:bCs/>
              </w:rPr>
            </w:pPr>
            <w:r w:rsidRPr="00EE28D8">
              <w:rPr>
                <w:b/>
                <w:bCs/>
              </w:rPr>
              <w:t xml:space="preserve">Did the presenter share all elements of a </w:t>
            </w:r>
            <w:r w:rsidR="002F046B" w:rsidRPr="00EE28D8">
              <w:rPr>
                <w:b/>
                <w:bCs/>
              </w:rPr>
              <w:t>portfolio with the audience?</w:t>
            </w:r>
          </w:p>
        </w:tc>
        <w:tc>
          <w:tcPr>
            <w:tcW w:w="5125" w:type="dxa"/>
          </w:tcPr>
          <w:p w14:paraId="3AEF907C" w14:textId="77777777" w:rsidR="00667FA0" w:rsidRDefault="002F046B" w:rsidP="00CA355E">
            <w:pPr>
              <w:pStyle w:val="Tabletext"/>
            </w:pPr>
            <w:r>
              <w:t>Yes                              No</w:t>
            </w:r>
          </w:p>
          <w:p w14:paraId="08D0A13F" w14:textId="77777777" w:rsidR="002F046B" w:rsidRDefault="002F046B" w:rsidP="00CA355E">
            <w:pPr>
              <w:pStyle w:val="Tabletext"/>
            </w:pPr>
            <w:r>
              <w:t>If no, which portfolio elements were missing?</w:t>
            </w:r>
          </w:p>
          <w:p w14:paraId="47589CE5" w14:textId="77777777" w:rsidR="002F046B" w:rsidRDefault="002F046B" w:rsidP="00CA355E">
            <w:pPr>
              <w:pStyle w:val="Tabletext"/>
              <w:rPr>
                <w:i/>
                <w:iCs/>
                <w:color w:val="008000"/>
              </w:rPr>
            </w:pPr>
          </w:p>
          <w:p w14:paraId="5F10568E" w14:textId="24901A95" w:rsidR="00DB1917" w:rsidRDefault="00DB1917" w:rsidP="00CA355E">
            <w:pPr>
              <w:pStyle w:val="Tabletext"/>
            </w:pPr>
          </w:p>
        </w:tc>
      </w:tr>
      <w:tr w:rsidR="005D1AEB" w14:paraId="0B52279C" w14:textId="77777777" w:rsidTr="00406B72">
        <w:tc>
          <w:tcPr>
            <w:tcW w:w="4225" w:type="dxa"/>
          </w:tcPr>
          <w:p w14:paraId="64395016" w14:textId="597B2B04" w:rsidR="005D1AEB" w:rsidRDefault="003A76B5" w:rsidP="005D1AEB">
            <w:pPr>
              <w:pStyle w:val="Tabletext"/>
            </w:pPr>
            <w:r w:rsidRPr="00CD1AD4">
              <w:rPr>
                <w:b/>
                <w:bCs/>
              </w:rPr>
              <w:t xml:space="preserve">Did the presenter share meaningful lessons learned about </w:t>
            </w:r>
            <w:r w:rsidR="00CD1AD4" w:rsidRPr="00CD1AD4">
              <w:rPr>
                <w:b/>
                <w:bCs/>
              </w:rPr>
              <w:t>the elements in their portfolio?</w:t>
            </w:r>
          </w:p>
        </w:tc>
        <w:tc>
          <w:tcPr>
            <w:tcW w:w="5125" w:type="dxa"/>
          </w:tcPr>
          <w:p w14:paraId="3B05438C" w14:textId="77777777" w:rsidR="005D1AEB" w:rsidRDefault="009028D6" w:rsidP="005D1AEB">
            <w:pPr>
              <w:pStyle w:val="Tabletext"/>
            </w:pPr>
            <w:r>
              <w:t>Yes</w:t>
            </w:r>
            <w:r w:rsidR="00523251">
              <w:t xml:space="preserve">                             Somewhat                           No</w:t>
            </w:r>
          </w:p>
          <w:p w14:paraId="3ED66111" w14:textId="77777777" w:rsidR="003A422B" w:rsidRDefault="003A422B" w:rsidP="005D1AEB">
            <w:pPr>
              <w:pStyle w:val="Tabletext"/>
            </w:pPr>
            <w:r>
              <w:t>Please explain.</w:t>
            </w:r>
          </w:p>
          <w:p w14:paraId="296EC3DC" w14:textId="77777777" w:rsidR="003A422B" w:rsidRDefault="003A422B" w:rsidP="005D1AEB">
            <w:pPr>
              <w:pStyle w:val="Tabletext"/>
              <w:rPr>
                <w:i/>
                <w:iCs/>
                <w:color w:val="008000"/>
              </w:rPr>
            </w:pPr>
          </w:p>
          <w:p w14:paraId="05C25561" w14:textId="00431AFB" w:rsidR="00DB1917" w:rsidRDefault="00DB1917" w:rsidP="005D1AEB">
            <w:pPr>
              <w:pStyle w:val="Tabletext"/>
            </w:pPr>
          </w:p>
        </w:tc>
      </w:tr>
      <w:tr w:rsidR="005D1AEB" w14:paraId="7B2D22F0" w14:textId="77777777" w:rsidTr="00406B72">
        <w:tc>
          <w:tcPr>
            <w:tcW w:w="4225" w:type="dxa"/>
          </w:tcPr>
          <w:p w14:paraId="69C63614" w14:textId="7C43758F" w:rsidR="005D1AEB" w:rsidRPr="00523251" w:rsidRDefault="004A094C" w:rsidP="005D1AEB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What advice do you have for the presenter?</w:t>
            </w:r>
          </w:p>
        </w:tc>
        <w:tc>
          <w:tcPr>
            <w:tcW w:w="5125" w:type="dxa"/>
          </w:tcPr>
          <w:p w14:paraId="10FFD535" w14:textId="77777777" w:rsidR="005D1AEB" w:rsidRDefault="005D1AEB" w:rsidP="005D1AEB">
            <w:pPr>
              <w:pStyle w:val="Tabletext"/>
            </w:pPr>
          </w:p>
          <w:p w14:paraId="7415961F" w14:textId="195C9D00" w:rsidR="00DB1917" w:rsidRDefault="00DB1917" w:rsidP="005D1AEB">
            <w:pPr>
              <w:pStyle w:val="Tabletext"/>
            </w:pPr>
          </w:p>
        </w:tc>
      </w:tr>
    </w:tbl>
    <w:p w14:paraId="6DB45257" w14:textId="0412D767" w:rsidR="00667FA0" w:rsidRDefault="00667FA0" w:rsidP="00CA355E">
      <w:pPr>
        <w:pStyle w:val="Tabletext"/>
      </w:pPr>
    </w:p>
    <w:p w14:paraId="61DE3619" w14:textId="77777777" w:rsidR="003A422B" w:rsidRPr="00667FA0" w:rsidRDefault="003A422B" w:rsidP="00CA355E">
      <w:pPr>
        <w:pStyle w:val="Tabletext"/>
      </w:pPr>
    </w:p>
    <w:sectPr w:rsidR="003A422B" w:rsidRPr="00667FA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F80EE" w14:textId="77777777" w:rsidR="00D27289" w:rsidRDefault="00D27289" w:rsidP="004C62A0">
      <w:pPr>
        <w:spacing w:after="0" w:line="240" w:lineRule="auto"/>
      </w:pPr>
      <w:r>
        <w:separator/>
      </w:r>
    </w:p>
  </w:endnote>
  <w:endnote w:type="continuationSeparator" w:id="0">
    <w:p w14:paraId="1D6A4AE8" w14:textId="77777777" w:rsidR="00D27289" w:rsidRDefault="00D27289" w:rsidP="004C62A0">
      <w:pPr>
        <w:spacing w:after="0" w:line="240" w:lineRule="auto"/>
      </w:pPr>
      <w:r>
        <w:continuationSeparator/>
      </w:r>
    </w:p>
  </w:endnote>
  <w:endnote w:type="continuationNotice" w:id="1">
    <w:p w14:paraId="5093AD47" w14:textId="77777777" w:rsidR="00D27289" w:rsidRDefault="00D272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20C1406" w:rsidR="00485163" w:rsidRPr="0085558E" w:rsidRDefault="0085558E" w:rsidP="0085558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A5124" w14:textId="77777777" w:rsidR="00D27289" w:rsidRDefault="00D27289" w:rsidP="004C62A0">
      <w:pPr>
        <w:spacing w:after="0" w:line="240" w:lineRule="auto"/>
      </w:pPr>
      <w:r>
        <w:separator/>
      </w:r>
    </w:p>
  </w:footnote>
  <w:footnote w:type="continuationSeparator" w:id="0">
    <w:p w14:paraId="0868990B" w14:textId="77777777" w:rsidR="00D27289" w:rsidRDefault="00D27289" w:rsidP="004C62A0">
      <w:pPr>
        <w:spacing w:after="0" w:line="240" w:lineRule="auto"/>
      </w:pPr>
      <w:r>
        <w:continuationSeparator/>
      </w:r>
    </w:p>
  </w:footnote>
  <w:footnote w:type="continuationNotice" w:id="1">
    <w:p w14:paraId="0DA89237" w14:textId="77777777" w:rsidR="00D27289" w:rsidRDefault="00D272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364"/>
    <w:multiLevelType w:val="hybridMultilevel"/>
    <w:tmpl w:val="FBB29084"/>
    <w:lvl w:ilvl="0" w:tplc="45DA3F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42F8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D5AD7"/>
    <w:multiLevelType w:val="hybridMultilevel"/>
    <w:tmpl w:val="9A124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B68B2"/>
    <w:multiLevelType w:val="hybridMultilevel"/>
    <w:tmpl w:val="6246B25A"/>
    <w:lvl w:ilvl="0" w:tplc="51942E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3EC4CB4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D7BC7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51E67"/>
    <w:multiLevelType w:val="hybridMultilevel"/>
    <w:tmpl w:val="C2F84BB0"/>
    <w:lvl w:ilvl="0" w:tplc="2EE468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14C5D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92644"/>
    <w:multiLevelType w:val="hybridMultilevel"/>
    <w:tmpl w:val="77740514"/>
    <w:lvl w:ilvl="0" w:tplc="0DD8591A">
      <w:start w:val="10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50D17"/>
    <w:multiLevelType w:val="hybridMultilevel"/>
    <w:tmpl w:val="9264792C"/>
    <w:lvl w:ilvl="0" w:tplc="D2BAD29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87DC8"/>
    <w:multiLevelType w:val="hybridMultilevel"/>
    <w:tmpl w:val="20A26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620F6"/>
    <w:multiLevelType w:val="hybridMultilevel"/>
    <w:tmpl w:val="A816C88A"/>
    <w:lvl w:ilvl="0" w:tplc="F4B8C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75906"/>
    <w:multiLevelType w:val="hybridMultilevel"/>
    <w:tmpl w:val="14D8F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979011">
    <w:abstractNumId w:val="2"/>
  </w:num>
  <w:num w:numId="2" w16cid:durableId="519708658">
    <w:abstractNumId w:val="9"/>
  </w:num>
  <w:num w:numId="3" w16cid:durableId="267473961">
    <w:abstractNumId w:val="6"/>
  </w:num>
  <w:num w:numId="4" w16cid:durableId="965088002">
    <w:abstractNumId w:val="14"/>
  </w:num>
  <w:num w:numId="5" w16cid:durableId="97024153">
    <w:abstractNumId w:val="15"/>
  </w:num>
  <w:num w:numId="6" w16cid:durableId="1214731653">
    <w:abstractNumId w:val="20"/>
  </w:num>
  <w:num w:numId="7" w16cid:durableId="1514759592">
    <w:abstractNumId w:val="5"/>
  </w:num>
  <w:num w:numId="8" w16cid:durableId="959262902">
    <w:abstractNumId w:val="19"/>
  </w:num>
  <w:num w:numId="9" w16cid:durableId="1429429643">
    <w:abstractNumId w:val="17"/>
  </w:num>
  <w:num w:numId="10" w16cid:durableId="415515643">
    <w:abstractNumId w:val="13"/>
  </w:num>
  <w:num w:numId="11" w16cid:durableId="2096047439">
    <w:abstractNumId w:val="18"/>
  </w:num>
  <w:num w:numId="12" w16cid:durableId="1587375111">
    <w:abstractNumId w:val="10"/>
  </w:num>
  <w:num w:numId="13" w16cid:durableId="2110422332">
    <w:abstractNumId w:val="0"/>
  </w:num>
  <w:num w:numId="14" w16cid:durableId="197396837">
    <w:abstractNumId w:val="4"/>
  </w:num>
  <w:num w:numId="15" w16cid:durableId="1306742739">
    <w:abstractNumId w:val="1"/>
  </w:num>
  <w:num w:numId="16" w16cid:durableId="576860136">
    <w:abstractNumId w:val="11"/>
  </w:num>
  <w:num w:numId="17" w16cid:durableId="609819390">
    <w:abstractNumId w:val="7"/>
  </w:num>
  <w:num w:numId="18" w16cid:durableId="97914633">
    <w:abstractNumId w:val="8"/>
  </w:num>
  <w:num w:numId="19" w16cid:durableId="1615478027">
    <w:abstractNumId w:val="12"/>
  </w:num>
  <w:num w:numId="20" w16cid:durableId="1431928510">
    <w:abstractNumId w:val="16"/>
  </w:num>
  <w:num w:numId="21" w16cid:durableId="900213622">
    <w:abstractNumId w:val="21"/>
  </w:num>
  <w:num w:numId="22" w16cid:durableId="96550669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006E"/>
    <w:rsid w:val="00011E61"/>
    <w:rsid w:val="00012DB0"/>
    <w:rsid w:val="000133B3"/>
    <w:rsid w:val="000136B4"/>
    <w:rsid w:val="000138FB"/>
    <w:rsid w:val="00013CD3"/>
    <w:rsid w:val="00013F96"/>
    <w:rsid w:val="00014494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6D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7D52"/>
    <w:rsid w:val="00097EAA"/>
    <w:rsid w:val="000A0151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851"/>
    <w:rsid w:val="000F2E0A"/>
    <w:rsid w:val="000F3229"/>
    <w:rsid w:val="000F3F4A"/>
    <w:rsid w:val="000F5BAC"/>
    <w:rsid w:val="000F6967"/>
    <w:rsid w:val="000F6D4B"/>
    <w:rsid w:val="000F7B0A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776D3"/>
    <w:rsid w:val="00180755"/>
    <w:rsid w:val="001809AE"/>
    <w:rsid w:val="00180C33"/>
    <w:rsid w:val="00181837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2448"/>
    <w:rsid w:val="00193842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61D0"/>
    <w:rsid w:val="001C71E5"/>
    <w:rsid w:val="001D0016"/>
    <w:rsid w:val="001D1A1B"/>
    <w:rsid w:val="001D21BD"/>
    <w:rsid w:val="001D285B"/>
    <w:rsid w:val="001D2B73"/>
    <w:rsid w:val="001D393C"/>
    <w:rsid w:val="001D499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604"/>
    <w:rsid w:val="001F1D08"/>
    <w:rsid w:val="001F3CE2"/>
    <w:rsid w:val="001F4473"/>
    <w:rsid w:val="001F6F49"/>
    <w:rsid w:val="00200383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A4A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B25"/>
    <w:rsid w:val="00285CBC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7E9C"/>
    <w:rsid w:val="002B03E1"/>
    <w:rsid w:val="002B0512"/>
    <w:rsid w:val="002B166E"/>
    <w:rsid w:val="002B2D4D"/>
    <w:rsid w:val="002B490F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46B"/>
    <w:rsid w:val="002F062C"/>
    <w:rsid w:val="002F18F6"/>
    <w:rsid w:val="002F22EE"/>
    <w:rsid w:val="002F306B"/>
    <w:rsid w:val="002F3C9C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181B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1FA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1B3"/>
    <w:rsid w:val="00356660"/>
    <w:rsid w:val="00356B31"/>
    <w:rsid w:val="003570B4"/>
    <w:rsid w:val="00357207"/>
    <w:rsid w:val="0035720F"/>
    <w:rsid w:val="00360E31"/>
    <w:rsid w:val="00361752"/>
    <w:rsid w:val="00363316"/>
    <w:rsid w:val="003638BC"/>
    <w:rsid w:val="00364317"/>
    <w:rsid w:val="00364DCB"/>
    <w:rsid w:val="00364F19"/>
    <w:rsid w:val="00365052"/>
    <w:rsid w:val="00366722"/>
    <w:rsid w:val="00367254"/>
    <w:rsid w:val="00367DE1"/>
    <w:rsid w:val="00370686"/>
    <w:rsid w:val="00371A8A"/>
    <w:rsid w:val="00374604"/>
    <w:rsid w:val="0037483D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A422B"/>
    <w:rsid w:val="003A76B5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372"/>
    <w:rsid w:val="003D14FE"/>
    <w:rsid w:val="003D1B28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5A20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5F5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B72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06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094C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6D3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52E7"/>
    <w:rsid w:val="004F6B00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3251"/>
    <w:rsid w:val="00523AD8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1AEB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A8F"/>
    <w:rsid w:val="005F4437"/>
    <w:rsid w:val="005F4F10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115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5AD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67FA0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33A9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1545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19CD"/>
    <w:rsid w:val="006B257F"/>
    <w:rsid w:val="006B3264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2E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09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7A9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2D8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558E"/>
    <w:rsid w:val="00857725"/>
    <w:rsid w:val="008577BF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3E2F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8D6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0C23"/>
    <w:rsid w:val="0095192D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34D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D97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28BF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1F22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4CCD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1BAB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380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2B8A"/>
    <w:rsid w:val="00A735C1"/>
    <w:rsid w:val="00A74256"/>
    <w:rsid w:val="00A74728"/>
    <w:rsid w:val="00A75780"/>
    <w:rsid w:val="00A80447"/>
    <w:rsid w:val="00A807FF"/>
    <w:rsid w:val="00A80F05"/>
    <w:rsid w:val="00A81149"/>
    <w:rsid w:val="00A81E7E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68C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2233"/>
    <w:rsid w:val="00AD4BB4"/>
    <w:rsid w:val="00AD4CEA"/>
    <w:rsid w:val="00AD5706"/>
    <w:rsid w:val="00AD5E6D"/>
    <w:rsid w:val="00AD6070"/>
    <w:rsid w:val="00AD6953"/>
    <w:rsid w:val="00AD6D4C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3393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242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9EE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B6E"/>
    <w:rsid w:val="00C03FF4"/>
    <w:rsid w:val="00C0511A"/>
    <w:rsid w:val="00C055BF"/>
    <w:rsid w:val="00C066BD"/>
    <w:rsid w:val="00C06E3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5FA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A26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748"/>
    <w:rsid w:val="00C80D13"/>
    <w:rsid w:val="00C8107E"/>
    <w:rsid w:val="00C8166A"/>
    <w:rsid w:val="00C81E85"/>
    <w:rsid w:val="00C81FAB"/>
    <w:rsid w:val="00C828DE"/>
    <w:rsid w:val="00C8308B"/>
    <w:rsid w:val="00C8382C"/>
    <w:rsid w:val="00C84350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78B"/>
    <w:rsid w:val="00CC78AC"/>
    <w:rsid w:val="00CD1AD4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3953"/>
    <w:rsid w:val="00CF5F9F"/>
    <w:rsid w:val="00CF6098"/>
    <w:rsid w:val="00CF6C81"/>
    <w:rsid w:val="00D00174"/>
    <w:rsid w:val="00D001D7"/>
    <w:rsid w:val="00D00AFC"/>
    <w:rsid w:val="00D00C5A"/>
    <w:rsid w:val="00D01CA1"/>
    <w:rsid w:val="00D01DBA"/>
    <w:rsid w:val="00D02016"/>
    <w:rsid w:val="00D02B27"/>
    <w:rsid w:val="00D04385"/>
    <w:rsid w:val="00D04D1E"/>
    <w:rsid w:val="00D05CB4"/>
    <w:rsid w:val="00D05DB4"/>
    <w:rsid w:val="00D060D6"/>
    <w:rsid w:val="00D0616A"/>
    <w:rsid w:val="00D067C1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289"/>
    <w:rsid w:val="00D27DC2"/>
    <w:rsid w:val="00D30455"/>
    <w:rsid w:val="00D31424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F92"/>
    <w:rsid w:val="00D6439D"/>
    <w:rsid w:val="00D64486"/>
    <w:rsid w:val="00D64541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B6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1917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1C7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04B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855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7FE"/>
    <w:rsid w:val="00E84F6E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0F4"/>
    <w:rsid w:val="00EE0695"/>
    <w:rsid w:val="00EE254C"/>
    <w:rsid w:val="00EE28D8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223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1FF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97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7DF"/>
    <w:rsid w:val="00FB0805"/>
    <w:rsid w:val="00FB0C66"/>
    <w:rsid w:val="00FB0D8E"/>
    <w:rsid w:val="00FB1127"/>
    <w:rsid w:val="00FB1302"/>
    <w:rsid w:val="00FB1EEF"/>
    <w:rsid w:val="00FB2725"/>
    <w:rsid w:val="00FB2DC8"/>
    <w:rsid w:val="00FB3035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240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1965D0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137DDFE6-AE96-4A43-8FCF-AFCF3C00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4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4.14: Portfolio Presentations</vt:lpstr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4.14: Portfolio Presentations</dc:title>
  <dc:subject>Lesson 4.14: Portfolio Presentations</dc:subject>
  <dc:creator>Texas Education Agency</dc:creator>
  <cp:keywords/>
  <dc:description/>
  <cp:lastModifiedBy>White (she/her), Whitney</cp:lastModifiedBy>
  <cp:revision>4</cp:revision>
  <dcterms:created xsi:type="dcterms:W3CDTF">2023-03-10T17:30:00Z</dcterms:created>
  <dcterms:modified xsi:type="dcterms:W3CDTF">2023-08-18T06:53:00Z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