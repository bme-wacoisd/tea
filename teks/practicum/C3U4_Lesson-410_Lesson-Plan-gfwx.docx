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40C14" w14:textId="1169F4EC" w:rsidR="008727F3" w:rsidRDefault="008727F3" w:rsidP="00B16DE2">
      <w:pPr>
        <w:pStyle w:val="Heading1"/>
      </w:pPr>
      <w:r w:rsidRPr="002133F4">
        <w:t>Unit</w:t>
      </w:r>
      <w:r>
        <w:t xml:space="preserve"> </w:t>
      </w:r>
      <w:r w:rsidR="00805175">
        <w:t>4</w:t>
      </w:r>
      <w:r>
        <w:t xml:space="preserve">: </w:t>
      </w:r>
      <w:r w:rsidR="00805175">
        <w:t>Research Based Instructional Strategies</w:t>
      </w:r>
      <w:r w:rsidR="00C25056">
        <w:t xml:space="preserve"> (RBIS) </w:t>
      </w:r>
      <w:r w:rsidR="00805175">
        <w:t>Math</w:t>
      </w:r>
    </w:p>
    <w:p w14:paraId="41F03BB3" w14:textId="176F5216" w:rsidR="008727F3" w:rsidRDefault="008727F3" w:rsidP="008727F3">
      <w:pPr>
        <w:pStyle w:val="Heading2"/>
        <w:spacing w:after="360"/>
      </w:pPr>
      <w:r w:rsidRPr="009722B4">
        <w:t xml:space="preserve">Lesson </w:t>
      </w:r>
      <w:r w:rsidR="00805175">
        <w:t>4.</w:t>
      </w:r>
      <w:r w:rsidR="0043028D">
        <w:t>1</w:t>
      </w:r>
      <w:r w:rsidR="00742472">
        <w:t xml:space="preserve">0: </w:t>
      </w:r>
      <w:r w:rsidR="005F49DC" w:rsidRPr="00CA716A">
        <w:rPr>
          <w:rFonts w:cstheme="minorHAnsi"/>
        </w:rPr>
        <w:t>Supporting All Learners and Just-in-Time Interventions in Math:</w:t>
      </w:r>
      <w:r w:rsidR="005F49DC">
        <w:rPr>
          <w:rFonts w:cstheme="minorHAnsi"/>
        </w:rPr>
        <w:t xml:space="preserve"> Remediating, </w:t>
      </w:r>
      <w:r w:rsidR="003178A6">
        <w:rPr>
          <w:rFonts w:cstheme="minorHAnsi"/>
        </w:rPr>
        <w:t>A</w:t>
      </w:r>
      <w:r w:rsidR="005F49DC">
        <w:rPr>
          <w:rFonts w:cstheme="minorHAnsi"/>
        </w:rPr>
        <w:t xml:space="preserve">ccelerating, and </w:t>
      </w:r>
      <w:r w:rsidR="003178A6">
        <w:rPr>
          <w:rFonts w:cstheme="minorHAnsi"/>
        </w:rPr>
        <w:t>J</w:t>
      </w:r>
      <w:r w:rsidR="005F49DC">
        <w:rPr>
          <w:rFonts w:cstheme="minorHAnsi"/>
        </w:rPr>
        <w:t>ust-in-</w:t>
      </w:r>
      <w:r w:rsidR="003178A6">
        <w:rPr>
          <w:rFonts w:cstheme="minorHAnsi"/>
        </w:rPr>
        <w:t>T</w:t>
      </w:r>
      <w:r w:rsidR="005F49DC">
        <w:rPr>
          <w:rFonts w:cstheme="minorHAnsi"/>
        </w:rPr>
        <w:t xml:space="preserve">ime </w:t>
      </w:r>
      <w:r w:rsidR="003178A6">
        <w:rPr>
          <w:rFonts w:cstheme="minorHAnsi"/>
        </w:rPr>
        <w:t>S</w:t>
      </w:r>
      <w:r w:rsidR="005F49DC">
        <w:rPr>
          <w:rFonts w:cstheme="minorHAnsi"/>
        </w:rPr>
        <w:t>upports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212318DE" w14:textId="77777777" w:rsidTr="00AC5742">
        <w:trPr>
          <w:trHeight w:val="420"/>
          <w:tblHeader/>
        </w:trPr>
        <w:tc>
          <w:tcPr>
            <w:tcW w:w="5000" w:type="pct"/>
            <w:gridSpan w:val="3"/>
            <w:vAlign w:val="center"/>
          </w:tcPr>
          <w:p w14:paraId="1CE1E536"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4DA83C1B" w14:textId="77777777" w:rsidTr="000D54FF">
        <w:trPr>
          <w:trHeight w:val="420"/>
        </w:trPr>
        <w:tc>
          <w:tcPr>
            <w:tcW w:w="1537" w:type="pct"/>
          </w:tcPr>
          <w:p w14:paraId="5A7DC4BA" w14:textId="3A2A7853" w:rsidR="00A969C1" w:rsidRPr="00F96125" w:rsidRDefault="00A969C1" w:rsidP="00D268F5">
            <w:pPr>
              <w:pStyle w:val="Tabletext"/>
            </w:pPr>
            <w:r w:rsidRPr="00F96125">
              <w:t>Warm-Up (</w:t>
            </w:r>
            <w:r w:rsidR="00B75ABA">
              <w:t>5</w:t>
            </w:r>
            <w:r w:rsidR="00D60CA1" w:rsidRPr="00F96125">
              <w:t xml:space="preserve"> </w:t>
            </w:r>
            <w:r w:rsidRPr="00F96125">
              <w:t>mins)</w:t>
            </w:r>
            <w:r w:rsidR="00B057A4" w:rsidRPr="00F96125">
              <w:t xml:space="preserve"> </w:t>
            </w:r>
          </w:p>
          <w:p w14:paraId="2B0F35EF" w14:textId="692E406C" w:rsidR="00601463" w:rsidRPr="00F96125" w:rsidRDefault="009722B4" w:rsidP="00E86992">
            <w:pPr>
              <w:pStyle w:val="Tabletextbullet"/>
              <w:numPr>
                <w:ilvl w:val="0"/>
                <w:numId w:val="3"/>
              </w:numPr>
            </w:pPr>
            <w:r w:rsidRPr="00F96125">
              <w:t>Bellringer</w:t>
            </w:r>
          </w:p>
        </w:tc>
        <w:tc>
          <w:tcPr>
            <w:tcW w:w="1733" w:type="pct"/>
            <w:shd w:val="clear" w:color="auto" w:fill="auto"/>
          </w:tcPr>
          <w:p w14:paraId="0194D3FD" w14:textId="34469AB6" w:rsidR="00341AE7" w:rsidRPr="00F96125" w:rsidRDefault="00C942AC" w:rsidP="00341AE7">
            <w:pPr>
              <w:pStyle w:val="Tabletext"/>
            </w:pPr>
            <w:r w:rsidRPr="00F96125">
              <w:t>Instruction</w:t>
            </w:r>
            <w:r w:rsidR="00341AE7" w:rsidRPr="00F96125">
              <w:t xml:space="preserve"> </w:t>
            </w:r>
            <w:r w:rsidR="00C947A3" w:rsidRPr="00F96125">
              <w:t>(</w:t>
            </w:r>
            <w:r w:rsidR="007A4913">
              <w:t>2</w:t>
            </w:r>
            <w:r w:rsidR="00F21470">
              <w:t>1</w:t>
            </w:r>
            <w:r w:rsidR="0095350F">
              <w:t xml:space="preserve"> </w:t>
            </w:r>
            <w:r w:rsidR="00341AE7" w:rsidRPr="00F96125">
              <w:t>mins)</w:t>
            </w:r>
          </w:p>
          <w:p w14:paraId="3527C1DA" w14:textId="17AC866D" w:rsidR="005B726E" w:rsidRDefault="00E86992" w:rsidP="00E92D47">
            <w:pPr>
              <w:pStyle w:val="Tabletextbullet"/>
            </w:pPr>
            <w:r>
              <w:t xml:space="preserve">Instruction 1: Remediation and Acceleration in Math Notes </w:t>
            </w:r>
            <w:r w:rsidR="00CC2F2D">
              <w:t>(</w:t>
            </w:r>
            <w:r>
              <w:t>1</w:t>
            </w:r>
            <w:r w:rsidR="007A4913">
              <w:t>3</w:t>
            </w:r>
            <w:r w:rsidR="00CC2F2D">
              <w:t xml:space="preserve"> mins)</w:t>
            </w:r>
          </w:p>
          <w:p w14:paraId="0CA961E8" w14:textId="64CE3523" w:rsidR="00F21470" w:rsidRPr="00F96125" w:rsidRDefault="00E86992" w:rsidP="00E92D47">
            <w:pPr>
              <w:pStyle w:val="Tabletextbullet"/>
            </w:pPr>
            <w:r w:rsidRPr="00E86992">
              <w:t xml:space="preserve">Instruction 2: Just-in-time Interventions Notes </w:t>
            </w:r>
            <w:r w:rsidR="00F21470">
              <w:t>(</w:t>
            </w:r>
            <w:r>
              <w:t>8</w:t>
            </w:r>
            <w:r w:rsidR="00F21470">
              <w:t xml:space="preserve"> mins)</w:t>
            </w:r>
          </w:p>
        </w:tc>
        <w:tc>
          <w:tcPr>
            <w:tcW w:w="1730" w:type="pct"/>
          </w:tcPr>
          <w:p w14:paraId="591DB14F" w14:textId="21E54190" w:rsidR="00A969C1" w:rsidRPr="00F96125" w:rsidRDefault="00C942AC" w:rsidP="008A3F4E">
            <w:pPr>
              <w:pStyle w:val="Tabletext"/>
            </w:pPr>
            <w:r w:rsidRPr="00F96125">
              <w:t>Application (</w:t>
            </w:r>
            <w:r w:rsidR="007A4913">
              <w:t>19</w:t>
            </w:r>
            <w:r w:rsidRPr="00F96125">
              <w:t xml:space="preserve"> mins)</w:t>
            </w:r>
          </w:p>
          <w:p w14:paraId="67AF99A8" w14:textId="14543534" w:rsidR="00F21470" w:rsidRDefault="007A4913" w:rsidP="00A72A7F">
            <w:pPr>
              <w:pStyle w:val="Tabletextbullet"/>
            </w:pPr>
            <w:r w:rsidRPr="007A4913">
              <w:t>Practice: Identifying Remediation vs Acceleration</w:t>
            </w:r>
            <w:bookmarkStart w:id="0" w:name="_Hlk119682738"/>
            <w:r w:rsidRPr="007A4913">
              <w:t xml:space="preserve"> </w:t>
            </w:r>
            <w:r w:rsidR="00F21470">
              <w:t>(10</w:t>
            </w:r>
            <w:r>
              <w:t xml:space="preserve"> mins</w:t>
            </w:r>
            <w:r w:rsidR="00F21470">
              <w:t>)</w:t>
            </w:r>
          </w:p>
          <w:bookmarkEnd w:id="0"/>
          <w:p w14:paraId="12B1AC3A" w14:textId="1BC581CD" w:rsidR="00BC173C" w:rsidRPr="00F96125" w:rsidRDefault="00C942AC" w:rsidP="00A72A7F">
            <w:pPr>
              <w:pStyle w:val="Tabletextbullet"/>
            </w:pPr>
            <w:r w:rsidRPr="00F96125">
              <w:t>Debrief (</w:t>
            </w:r>
            <w:r w:rsidR="007A4913">
              <w:t>4</w:t>
            </w:r>
            <w:r w:rsidRPr="00F96125">
              <w:t xml:space="preserve"> min</w:t>
            </w:r>
            <w:r w:rsidR="0037640E" w:rsidRPr="00F96125">
              <w:t>s</w:t>
            </w:r>
            <w:r w:rsidRPr="00F96125">
              <w:t>)</w:t>
            </w:r>
          </w:p>
          <w:p w14:paraId="4528EA10" w14:textId="77777777"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4A16BEE9"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0C3BEA" w:rsidRPr="00447D20" w14:paraId="4F6BD9EE" w14:textId="77777777" w:rsidTr="006C6F65">
        <w:trPr>
          <w:trHeight w:val="420"/>
        </w:trPr>
        <w:tc>
          <w:tcPr>
            <w:tcW w:w="1525" w:type="dxa"/>
            <w:vMerge w:val="restart"/>
          </w:tcPr>
          <w:p w14:paraId="65A6C815" w14:textId="77777777" w:rsidR="000C3BEA" w:rsidRPr="00A72A7F" w:rsidRDefault="000C3BEA" w:rsidP="003B15EA">
            <w:pPr>
              <w:pStyle w:val="Tabletext"/>
              <w:rPr>
                <w:b/>
                <w:bCs/>
                <w:sz w:val="24"/>
                <w:szCs w:val="24"/>
              </w:rPr>
            </w:pPr>
            <w:r w:rsidRPr="00A72A7F">
              <w:rPr>
                <w:b/>
                <w:bCs/>
                <w:sz w:val="24"/>
                <w:szCs w:val="24"/>
              </w:rPr>
              <w:t>TEKS</w:t>
            </w:r>
            <w:r>
              <w:rPr>
                <w:b/>
                <w:bCs/>
                <w:sz w:val="24"/>
                <w:szCs w:val="24"/>
              </w:rPr>
              <w:t xml:space="preserve"> </w:t>
            </w:r>
          </w:p>
        </w:tc>
        <w:tc>
          <w:tcPr>
            <w:tcW w:w="450" w:type="dxa"/>
          </w:tcPr>
          <w:p w14:paraId="4A56CCDB" w14:textId="01E3722B" w:rsidR="000C3BEA" w:rsidRPr="00447D20" w:rsidRDefault="008C64E0" w:rsidP="003B15EA">
            <w:pPr>
              <w:pStyle w:val="Tabletext"/>
              <w:ind w:right="-105"/>
              <w:rPr>
                <w:rFonts w:eastAsia="Times New Roman"/>
                <w:color w:val="70AD47" w:themeColor="accent6"/>
              </w:rPr>
            </w:pPr>
            <w:r>
              <w:t>4</w:t>
            </w:r>
            <w:r w:rsidR="000C3BEA">
              <w:br/>
            </w:r>
          </w:p>
        </w:tc>
        <w:tc>
          <w:tcPr>
            <w:tcW w:w="7381" w:type="dxa"/>
            <w:gridSpan w:val="2"/>
          </w:tcPr>
          <w:p w14:paraId="4C9E6112" w14:textId="77777777" w:rsidR="0087791D" w:rsidRDefault="0087791D" w:rsidP="003C2EFB">
            <w:pPr>
              <w:spacing w:before="120" w:line="276" w:lineRule="auto"/>
            </w:pPr>
            <w:r>
              <w:t xml:space="preserve">The student understands the learner and learning process. The student is expected to: </w:t>
            </w:r>
          </w:p>
          <w:p w14:paraId="3D786949" w14:textId="0EAA26A6" w:rsidR="000C3BEA" w:rsidRPr="003D0313" w:rsidRDefault="0087791D" w:rsidP="00056A2A">
            <w:pPr>
              <w:pStyle w:val="ListAlphaparens"/>
              <w:numPr>
                <w:ilvl w:val="0"/>
                <w:numId w:val="4"/>
              </w:numPr>
            </w:pPr>
            <w:r w:rsidRPr="004F38A7">
              <w:t>demonstrate and evaluate effective instructional practices to accommodate diversity such as learning differences, learner exceptionality, and special-needs considerations</w:t>
            </w:r>
          </w:p>
        </w:tc>
      </w:tr>
      <w:tr w:rsidR="000C3BEA" w:rsidRPr="00447D20" w14:paraId="06D04F18" w14:textId="77777777" w:rsidTr="006C6F65">
        <w:trPr>
          <w:trHeight w:val="420"/>
        </w:trPr>
        <w:tc>
          <w:tcPr>
            <w:tcW w:w="1525" w:type="dxa"/>
            <w:vMerge/>
          </w:tcPr>
          <w:p w14:paraId="467F9143" w14:textId="77777777" w:rsidR="000C3BEA" w:rsidRPr="00A72A7F" w:rsidRDefault="000C3BEA" w:rsidP="003B15EA">
            <w:pPr>
              <w:pStyle w:val="Tabletext"/>
              <w:rPr>
                <w:b/>
                <w:bCs/>
                <w:sz w:val="24"/>
                <w:szCs w:val="24"/>
              </w:rPr>
            </w:pPr>
          </w:p>
        </w:tc>
        <w:tc>
          <w:tcPr>
            <w:tcW w:w="450" w:type="dxa"/>
          </w:tcPr>
          <w:p w14:paraId="26F49A06" w14:textId="4D26A136" w:rsidR="000C3BEA" w:rsidRDefault="006628D3" w:rsidP="003B15EA">
            <w:pPr>
              <w:pStyle w:val="Tabletext"/>
              <w:ind w:right="-105"/>
            </w:pPr>
            <w:r>
              <w:t>6</w:t>
            </w:r>
            <w:r w:rsidR="000C3BEA">
              <w:br/>
            </w:r>
          </w:p>
        </w:tc>
        <w:tc>
          <w:tcPr>
            <w:tcW w:w="7381" w:type="dxa"/>
            <w:gridSpan w:val="2"/>
          </w:tcPr>
          <w:p w14:paraId="357792E2" w14:textId="46F3231B" w:rsidR="000C3BEA" w:rsidRDefault="00357864" w:rsidP="003B15EA">
            <w:pPr>
              <w:pStyle w:val="ListAlphaparens"/>
              <w:numPr>
                <w:ilvl w:val="0"/>
                <w:numId w:val="0"/>
              </w:numPr>
            </w:pPr>
            <w:r>
              <w:t>The student plans and uses effective instruction. The student is expected to:</w:t>
            </w:r>
          </w:p>
          <w:p w14:paraId="10C59420" w14:textId="2ECBCEA1" w:rsidR="000C3BEA" w:rsidRDefault="00357864" w:rsidP="00357864">
            <w:pPr>
              <w:pStyle w:val="ListAlphaparens"/>
              <w:numPr>
                <w:ilvl w:val="0"/>
                <w:numId w:val="47"/>
              </w:numPr>
            </w:pPr>
            <w:r>
              <w:t>apply principles and theories that impact instructional planning;</w:t>
            </w:r>
          </w:p>
        </w:tc>
      </w:tr>
      <w:tr w:rsidR="00224925" w:rsidRPr="00447D20" w14:paraId="5287519F" w14:textId="77777777" w:rsidTr="741C5ED6">
        <w:trPr>
          <w:trHeight w:val="420"/>
        </w:trPr>
        <w:tc>
          <w:tcPr>
            <w:tcW w:w="1525" w:type="dxa"/>
            <w:hideMark/>
          </w:tcPr>
          <w:p w14:paraId="416B24C9" w14:textId="77777777"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2BE65BD3" w14:textId="5FF73D60" w:rsidR="00F519BF" w:rsidRDefault="00F519BF" w:rsidP="00F519BF">
            <w:pPr>
              <w:pStyle w:val="Tabletextbullet"/>
            </w:pPr>
            <w:r>
              <w:t xml:space="preserve">Define remediation and acceleration as they relate to mathematics </w:t>
            </w:r>
            <w:r w:rsidR="00564156">
              <w:t>instruction.</w:t>
            </w:r>
          </w:p>
          <w:p w14:paraId="3F5D81DF" w14:textId="6E026AF6" w:rsidR="00F519BF" w:rsidRDefault="00F519BF" w:rsidP="00F519BF">
            <w:pPr>
              <w:pStyle w:val="Tabletextbullet"/>
            </w:pPr>
            <w:r>
              <w:t xml:space="preserve">Define just-in-time interventions and describe their purpose in </w:t>
            </w:r>
            <w:r w:rsidR="00564156">
              <w:t>acceleration.</w:t>
            </w:r>
          </w:p>
          <w:p w14:paraId="2CAF0CB5" w14:textId="2F43A59B" w:rsidR="00694484" w:rsidRPr="008966DD" w:rsidRDefault="00F519BF" w:rsidP="00F519BF">
            <w:pPr>
              <w:pStyle w:val="Tabletextbullet"/>
            </w:pPr>
            <w:r>
              <w:t>Compare the results of remediation and acceleration.</w:t>
            </w:r>
          </w:p>
        </w:tc>
      </w:tr>
      <w:tr w:rsidR="00FA6D8A" w:rsidRPr="00D00C5A" w14:paraId="2B2C0CD3" w14:textId="77777777" w:rsidTr="741C5ED6">
        <w:trPr>
          <w:trHeight w:val="420"/>
        </w:trPr>
        <w:tc>
          <w:tcPr>
            <w:tcW w:w="1525" w:type="dxa"/>
          </w:tcPr>
          <w:p w14:paraId="2C5320BF" w14:textId="77777777" w:rsidR="00FA6D8A" w:rsidRPr="00A72A7F" w:rsidRDefault="00FA6D8A" w:rsidP="00FA6D8A">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C1C0D04" w14:textId="48503166" w:rsidR="00FA6D8A" w:rsidRPr="005E6172" w:rsidRDefault="00092436" w:rsidP="00FE0796">
            <w:pPr>
              <w:pStyle w:val="Tabletext"/>
            </w:pPr>
            <w:r>
              <w:t>Math is a content area in which grade-level content builds on established skills and knowledge</w:t>
            </w:r>
            <w:r w:rsidR="00683014">
              <w:t xml:space="preserve">. </w:t>
            </w:r>
            <w:r w:rsidR="0019160A">
              <w:t xml:space="preserve">Some </w:t>
            </w:r>
            <w:r w:rsidR="00B02919">
              <w:t>concepts are virtually</w:t>
            </w:r>
            <w:r w:rsidR="0019160A">
              <w:t xml:space="preserve"> inaccessible for students if they have not mastered the previous </w:t>
            </w:r>
            <w:r w:rsidR="00B02919">
              <w:t>content. This challenge requires teachers to use strategic and timely interventions</w:t>
            </w:r>
            <w:r w:rsidR="00FE0796">
              <w:t xml:space="preserve"> to support students who are behind in math to engage in grade-level content. </w:t>
            </w:r>
            <w:r w:rsidR="00116B53">
              <w:t xml:space="preserve">In this lesson, students will </w:t>
            </w:r>
            <w:r w:rsidR="00FE0796">
              <w:t xml:space="preserve">compare remediation and acceleration, and identify the impact of just-in-time interventions on student learning. </w:t>
            </w:r>
          </w:p>
        </w:tc>
      </w:tr>
      <w:tr w:rsidR="00FA6D8A" w:rsidRPr="00447D20" w14:paraId="7C354DF2" w14:textId="77777777" w:rsidTr="00012DB0">
        <w:trPr>
          <w:cantSplit w:val="0"/>
          <w:trHeight w:val="420"/>
        </w:trPr>
        <w:tc>
          <w:tcPr>
            <w:tcW w:w="1525" w:type="dxa"/>
          </w:tcPr>
          <w:p w14:paraId="53F4C13C" w14:textId="77777777" w:rsidR="00FA6D8A" w:rsidRPr="00A72A7F" w:rsidRDefault="00FA6D8A" w:rsidP="00FA6D8A">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3A14B63A" w14:textId="7DF47CF4" w:rsidR="00FE0796" w:rsidRPr="00FE0796" w:rsidRDefault="00FE0796" w:rsidP="00FE0796">
            <w:pPr>
              <w:pStyle w:val="Tabletext"/>
              <w:numPr>
                <w:ilvl w:val="0"/>
                <w:numId w:val="46"/>
              </w:numPr>
              <w:rPr>
                <w:rFonts w:cstheme="minorHAnsi"/>
              </w:rPr>
            </w:pPr>
            <w:r w:rsidRPr="00FE0796">
              <w:rPr>
                <w:rFonts w:cstheme="minorHAnsi"/>
              </w:rPr>
              <w:t>Explain the difference between remediation and acceleration, including how they can lead to different results for students.</w:t>
            </w:r>
          </w:p>
          <w:p w14:paraId="1E4B72EB" w14:textId="19481FC3" w:rsidR="00FE0796" w:rsidRDefault="00FE0796" w:rsidP="00FE0796">
            <w:pPr>
              <w:pStyle w:val="Tabletext"/>
              <w:numPr>
                <w:ilvl w:val="0"/>
                <w:numId w:val="46"/>
              </w:numPr>
              <w:rPr>
                <w:rFonts w:cstheme="minorHAnsi"/>
              </w:rPr>
            </w:pPr>
            <w:r w:rsidRPr="00FE0796">
              <w:rPr>
                <w:rFonts w:cstheme="minorHAnsi"/>
              </w:rPr>
              <w:t>How do just-in-time interventions support students in accessing grade level content?</w:t>
            </w:r>
          </w:p>
          <w:p w14:paraId="4D421BE7" w14:textId="5D2CE49E" w:rsidR="00FA6D8A" w:rsidRPr="00D856C4" w:rsidRDefault="00052983" w:rsidP="00FE0796">
            <w:pPr>
              <w:pStyle w:val="Tabletext"/>
            </w:pPr>
            <w:r w:rsidRPr="741C5ED6">
              <w:rPr>
                <w:i/>
                <w:iCs/>
              </w:rPr>
              <w:t>See Exit Ticket Answer Key for exemplar responses.</w:t>
            </w:r>
          </w:p>
        </w:tc>
      </w:tr>
      <w:tr w:rsidR="00204BC3" w:rsidRPr="00602ABE" w14:paraId="3968B849" w14:textId="77777777" w:rsidTr="741C5ED6">
        <w:trPr>
          <w:trHeight w:val="420"/>
        </w:trPr>
        <w:tc>
          <w:tcPr>
            <w:tcW w:w="1525" w:type="dxa"/>
            <w:vMerge w:val="restart"/>
          </w:tcPr>
          <w:p w14:paraId="23FC45BC" w14:textId="77777777" w:rsidR="00204BC3" w:rsidRPr="00A72A7F" w:rsidRDefault="00204BC3" w:rsidP="00654C1B">
            <w:pPr>
              <w:pStyle w:val="Tabletext"/>
              <w:rPr>
                <w:b/>
                <w:bCs/>
                <w:sz w:val="24"/>
                <w:szCs w:val="24"/>
              </w:rPr>
            </w:pPr>
            <w:r w:rsidRPr="00A72A7F">
              <w:rPr>
                <w:b/>
                <w:bCs/>
                <w:sz w:val="24"/>
                <w:szCs w:val="24"/>
              </w:rPr>
              <w:t xml:space="preserve">Vocabulary </w:t>
            </w:r>
          </w:p>
        </w:tc>
        <w:tc>
          <w:tcPr>
            <w:tcW w:w="1710" w:type="dxa"/>
            <w:gridSpan w:val="2"/>
          </w:tcPr>
          <w:p w14:paraId="200C0ADA" w14:textId="4B086DF1" w:rsidR="00204BC3" w:rsidRPr="000C1AB3" w:rsidRDefault="00204BC3" w:rsidP="00654C1B">
            <w:pPr>
              <w:pStyle w:val="Tabletext"/>
            </w:pPr>
            <w:r>
              <w:t>Remediation</w:t>
            </w:r>
          </w:p>
        </w:tc>
        <w:tc>
          <w:tcPr>
            <w:tcW w:w="6121" w:type="dxa"/>
          </w:tcPr>
          <w:p w14:paraId="0909009A" w14:textId="6FCCAD25" w:rsidR="00204BC3" w:rsidRPr="000C1AB3" w:rsidRDefault="00204BC3" w:rsidP="00654C1B">
            <w:pPr>
              <w:pStyle w:val="Tabletext"/>
            </w:pPr>
            <w:r w:rsidRPr="002C0FE5">
              <w:t xml:space="preserve">Teaching content again to students who </w:t>
            </w:r>
            <w:r w:rsidR="00752CB8" w:rsidRPr="002C0FE5">
              <w:t>did not</w:t>
            </w:r>
            <w:r w:rsidRPr="002C0FE5">
              <w:t xml:space="preserve"> learn it the first time; filling in gaps </w:t>
            </w:r>
          </w:p>
        </w:tc>
      </w:tr>
      <w:tr w:rsidR="00204BC3" w:rsidRPr="00602ABE" w14:paraId="3246C8F1" w14:textId="77777777" w:rsidTr="00EE1BA5">
        <w:trPr>
          <w:trHeight w:val="1007"/>
        </w:trPr>
        <w:tc>
          <w:tcPr>
            <w:tcW w:w="1525" w:type="dxa"/>
            <w:vMerge/>
          </w:tcPr>
          <w:p w14:paraId="4D4898BF" w14:textId="77777777" w:rsidR="00204BC3" w:rsidRPr="00A72A7F" w:rsidRDefault="00204BC3" w:rsidP="00654C1B">
            <w:pPr>
              <w:pStyle w:val="Tabletext"/>
              <w:rPr>
                <w:b/>
                <w:bCs/>
                <w:sz w:val="24"/>
                <w:szCs w:val="24"/>
              </w:rPr>
            </w:pPr>
          </w:p>
        </w:tc>
        <w:tc>
          <w:tcPr>
            <w:tcW w:w="1710" w:type="dxa"/>
            <w:gridSpan w:val="2"/>
          </w:tcPr>
          <w:p w14:paraId="7518A695" w14:textId="15F17383" w:rsidR="00204BC3" w:rsidRDefault="00204BC3" w:rsidP="00654C1B">
            <w:pPr>
              <w:pStyle w:val="Tabletext"/>
            </w:pPr>
            <w:r>
              <w:t>Acceleration</w:t>
            </w:r>
          </w:p>
        </w:tc>
        <w:tc>
          <w:tcPr>
            <w:tcW w:w="6121" w:type="dxa"/>
          </w:tcPr>
          <w:p w14:paraId="4DBBA21B" w14:textId="006079B4" w:rsidR="00204BC3" w:rsidRPr="000C1AB3" w:rsidRDefault="00204BC3" w:rsidP="00654C1B">
            <w:pPr>
              <w:pStyle w:val="Tabletext"/>
            </w:pPr>
            <w:r>
              <w:t>Ensuring that students are taught grade-level content with supports to address past concepts or skills that students have not mastered.</w:t>
            </w:r>
          </w:p>
        </w:tc>
      </w:tr>
      <w:tr w:rsidR="00204BC3" w:rsidRPr="00602ABE" w14:paraId="7431C9F0" w14:textId="77777777" w:rsidTr="00EE1BA5">
        <w:trPr>
          <w:trHeight w:val="1007"/>
        </w:trPr>
        <w:tc>
          <w:tcPr>
            <w:tcW w:w="1525" w:type="dxa"/>
            <w:vMerge/>
          </w:tcPr>
          <w:p w14:paraId="5F926B85" w14:textId="77777777" w:rsidR="00204BC3" w:rsidRPr="00A72A7F" w:rsidRDefault="00204BC3" w:rsidP="00654C1B">
            <w:pPr>
              <w:pStyle w:val="Tabletext"/>
              <w:rPr>
                <w:b/>
                <w:bCs/>
                <w:sz w:val="24"/>
                <w:szCs w:val="24"/>
              </w:rPr>
            </w:pPr>
          </w:p>
        </w:tc>
        <w:tc>
          <w:tcPr>
            <w:tcW w:w="1710" w:type="dxa"/>
            <w:gridSpan w:val="2"/>
          </w:tcPr>
          <w:p w14:paraId="0F33B04D" w14:textId="08D55FD3" w:rsidR="00204BC3" w:rsidRDefault="00204BC3" w:rsidP="00654C1B">
            <w:pPr>
              <w:pStyle w:val="Tabletext"/>
            </w:pPr>
            <w:r>
              <w:t xml:space="preserve">Just-in-Time </w:t>
            </w:r>
            <w:r w:rsidR="009E42DB">
              <w:t>Interventions</w:t>
            </w:r>
          </w:p>
        </w:tc>
        <w:tc>
          <w:tcPr>
            <w:tcW w:w="6121" w:type="dxa"/>
          </w:tcPr>
          <w:p w14:paraId="4CFF2B6D" w14:textId="5639773D" w:rsidR="00204BC3" w:rsidRDefault="00D83068" w:rsidP="00654C1B">
            <w:pPr>
              <w:pStyle w:val="Tabletext"/>
            </w:pPr>
            <w:r w:rsidRPr="00D83068">
              <w:t>Strategic and timely review or reteaching of foundational skills that contribute to success on grade-level content.</w:t>
            </w:r>
          </w:p>
        </w:tc>
      </w:tr>
    </w:tbl>
    <w:p w14:paraId="2349C35E"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E86992" w:rsidRPr="00DB54CD" w14:paraId="762FCD98" w14:textId="77777777" w:rsidTr="008A3EB2">
        <w:trPr>
          <w:trHeight w:val="420"/>
          <w:tblHeader/>
        </w:trPr>
        <w:tc>
          <w:tcPr>
            <w:tcW w:w="2250" w:type="dxa"/>
            <w:hideMark/>
          </w:tcPr>
          <w:p w14:paraId="393E4033" w14:textId="77777777" w:rsidR="00E86992" w:rsidRPr="00205E12" w:rsidRDefault="00E86992" w:rsidP="008A3EB2">
            <w:pPr>
              <w:pStyle w:val="Tabletext"/>
              <w:jc w:val="center"/>
              <w:rPr>
                <w:b/>
                <w:bCs/>
              </w:rPr>
            </w:pPr>
            <w:r>
              <w:br w:type="page"/>
            </w:r>
            <w:r w:rsidRPr="00205E12">
              <w:rPr>
                <w:b/>
                <w:bCs/>
              </w:rPr>
              <w:t>Est Time</w:t>
            </w:r>
          </w:p>
        </w:tc>
        <w:tc>
          <w:tcPr>
            <w:tcW w:w="5528" w:type="dxa"/>
          </w:tcPr>
          <w:p w14:paraId="2431BAFF" w14:textId="77777777" w:rsidR="00E86992" w:rsidRPr="00DB54CD" w:rsidRDefault="00E86992" w:rsidP="008A3EB2">
            <w:pPr>
              <w:pStyle w:val="Tabletext"/>
              <w:jc w:val="center"/>
              <w:rPr>
                <w:b/>
                <w:bCs/>
              </w:rPr>
            </w:pPr>
            <w:r w:rsidRPr="00DB54CD">
              <w:rPr>
                <w:b/>
                <w:bCs/>
              </w:rPr>
              <w:t>Instructional Activities (including formative assessments)</w:t>
            </w:r>
          </w:p>
        </w:tc>
        <w:tc>
          <w:tcPr>
            <w:tcW w:w="1578" w:type="dxa"/>
            <w:hideMark/>
          </w:tcPr>
          <w:p w14:paraId="22DF93A4" w14:textId="77777777" w:rsidR="00E86992" w:rsidRPr="00DB54CD" w:rsidRDefault="00E86992" w:rsidP="008A3EB2">
            <w:pPr>
              <w:pStyle w:val="Tabletext"/>
              <w:jc w:val="center"/>
              <w:rPr>
                <w:b/>
                <w:bCs/>
              </w:rPr>
            </w:pPr>
            <w:r w:rsidRPr="00DB54CD">
              <w:rPr>
                <w:b/>
                <w:bCs/>
              </w:rPr>
              <w:t>Materials</w:t>
            </w:r>
          </w:p>
        </w:tc>
      </w:tr>
      <w:tr w:rsidR="004B0501" w14:paraId="10EEFD87" w14:textId="77777777" w:rsidTr="008A3EB2">
        <w:trPr>
          <w:cantSplit w:val="0"/>
          <w:trHeight w:val="420"/>
        </w:trPr>
        <w:tc>
          <w:tcPr>
            <w:tcW w:w="2250" w:type="dxa"/>
          </w:tcPr>
          <w:p w14:paraId="4619910D" w14:textId="77777777" w:rsidR="004B0501" w:rsidRDefault="004B0501" w:rsidP="008A3EB2">
            <w:pPr>
              <w:pStyle w:val="Tabletext"/>
              <w:jc w:val="center"/>
            </w:pPr>
          </w:p>
        </w:tc>
        <w:tc>
          <w:tcPr>
            <w:tcW w:w="5528" w:type="dxa"/>
          </w:tcPr>
          <w:p w14:paraId="3DFE5024" w14:textId="77777777" w:rsidR="00A4773F" w:rsidRDefault="004B0501" w:rsidP="008A3EB2">
            <w:pPr>
              <w:pStyle w:val="Tabletext"/>
              <w:rPr>
                <w:i/>
                <w:iCs/>
              </w:rPr>
            </w:pPr>
            <w:r w:rsidRPr="007B5C7F">
              <w:rPr>
                <w:i/>
                <w:iCs/>
              </w:rPr>
              <w:t xml:space="preserve">This lesson introduces a </w:t>
            </w:r>
            <w:r w:rsidR="00185BBB" w:rsidRPr="007B5C7F">
              <w:rPr>
                <w:i/>
                <w:iCs/>
              </w:rPr>
              <w:t xml:space="preserve">project to be included as part of the practicum </w:t>
            </w:r>
            <w:r w:rsidRPr="007B5C7F">
              <w:rPr>
                <w:i/>
                <w:iCs/>
              </w:rPr>
              <w:t xml:space="preserve">portfolio that requires students to </w:t>
            </w:r>
            <w:r w:rsidR="00B33948" w:rsidRPr="007B5C7F">
              <w:rPr>
                <w:i/>
                <w:iCs/>
              </w:rPr>
              <w:t xml:space="preserve">plan and implement a just-in-time intervention in their internship class. </w:t>
            </w:r>
            <w:r w:rsidR="00A649E6">
              <w:rPr>
                <w:i/>
                <w:iCs/>
              </w:rPr>
              <w:t>Students will use</w:t>
            </w:r>
            <w:r w:rsidR="00061EC0">
              <w:rPr>
                <w:i/>
                <w:iCs/>
              </w:rPr>
              <w:t xml:space="preserve"> the</w:t>
            </w:r>
            <w:r w:rsidR="00202B99">
              <w:rPr>
                <w:i/>
                <w:iCs/>
              </w:rPr>
              <w:t xml:space="preserve"> RBIS Math Intervention Por</w:t>
            </w:r>
            <w:r w:rsidR="00BA1012">
              <w:rPr>
                <w:i/>
                <w:iCs/>
              </w:rPr>
              <w:t>t</w:t>
            </w:r>
            <w:r w:rsidR="00202B99">
              <w:rPr>
                <w:i/>
                <w:iCs/>
              </w:rPr>
              <w:t xml:space="preserve">folio Project document to </w:t>
            </w:r>
            <w:r w:rsidR="00A4773F">
              <w:rPr>
                <w:i/>
                <w:iCs/>
              </w:rPr>
              <w:t>capture elements related to planning and reflecting on the process.</w:t>
            </w:r>
            <w:r w:rsidR="006407F7">
              <w:rPr>
                <w:i/>
                <w:iCs/>
              </w:rPr>
              <w:t xml:space="preserve"> </w:t>
            </w:r>
          </w:p>
          <w:p w14:paraId="17192938" w14:textId="261A8181" w:rsidR="004B0501" w:rsidRPr="007B5C7F" w:rsidRDefault="00C276B7" w:rsidP="008A3EB2">
            <w:pPr>
              <w:pStyle w:val="Tabletext"/>
              <w:rPr>
                <w:i/>
                <w:iCs/>
              </w:rPr>
            </w:pPr>
            <w:r>
              <w:rPr>
                <w:i/>
                <w:iCs/>
              </w:rPr>
              <w:t>This project will draw from the content of Lessons 4.10-4.1</w:t>
            </w:r>
            <w:r w:rsidR="00DC0BE7">
              <w:rPr>
                <w:i/>
                <w:iCs/>
              </w:rPr>
              <w:t>2</w:t>
            </w:r>
            <w:r>
              <w:rPr>
                <w:i/>
                <w:iCs/>
              </w:rPr>
              <w:t xml:space="preserve">. </w:t>
            </w:r>
            <w:r w:rsidR="006407F7">
              <w:rPr>
                <w:i/>
                <w:iCs/>
              </w:rPr>
              <w:t>Lesson</w:t>
            </w:r>
            <w:r w:rsidR="004A728A">
              <w:rPr>
                <w:i/>
                <w:iCs/>
              </w:rPr>
              <w:t>s</w:t>
            </w:r>
            <w:r w:rsidR="006407F7">
              <w:rPr>
                <w:i/>
                <w:iCs/>
              </w:rPr>
              <w:t xml:space="preserve"> 4.10 and 4.11 will provide </w:t>
            </w:r>
            <w:r w:rsidR="00A4773F">
              <w:rPr>
                <w:i/>
                <w:iCs/>
              </w:rPr>
              <w:t>s</w:t>
            </w:r>
            <w:r w:rsidR="006407F7">
              <w:rPr>
                <w:i/>
                <w:iCs/>
              </w:rPr>
              <w:t>t</w:t>
            </w:r>
            <w:r w:rsidR="00A4773F">
              <w:rPr>
                <w:i/>
                <w:iCs/>
              </w:rPr>
              <w:t xml:space="preserve">udents </w:t>
            </w:r>
            <w:r w:rsidR="006407F7">
              <w:rPr>
                <w:i/>
                <w:iCs/>
              </w:rPr>
              <w:t>with the context of how teachers plan just-in-time interventions</w:t>
            </w:r>
            <w:r w:rsidR="00245E31">
              <w:rPr>
                <w:i/>
                <w:iCs/>
              </w:rPr>
              <w:t xml:space="preserve">. Once the project is introduced in 4.10, students should begin having discussions with their </w:t>
            </w:r>
            <w:r w:rsidR="006407F7">
              <w:rPr>
                <w:i/>
                <w:iCs/>
              </w:rPr>
              <w:t xml:space="preserve">cooperating teacher to ensure they are able to plan and execute the intervention. </w:t>
            </w:r>
            <w:r w:rsidR="00B33948" w:rsidRPr="007B5C7F">
              <w:rPr>
                <w:i/>
                <w:iCs/>
              </w:rPr>
              <w:t xml:space="preserve">If students are interning in a class that does not provide math instruction, they should use </w:t>
            </w:r>
            <w:r w:rsidR="005F2BF9" w:rsidRPr="007B5C7F">
              <w:rPr>
                <w:i/>
                <w:iCs/>
              </w:rPr>
              <w:t xml:space="preserve">the </w:t>
            </w:r>
            <w:r w:rsidR="008E2223">
              <w:rPr>
                <w:i/>
                <w:iCs/>
              </w:rPr>
              <w:t xml:space="preserve">provided </w:t>
            </w:r>
            <w:r w:rsidR="005F2BF9" w:rsidRPr="007B5C7F">
              <w:rPr>
                <w:i/>
                <w:iCs/>
              </w:rPr>
              <w:t xml:space="preserve">Sample Math Intervention Scenario. </w:t>
            </w:r>
          </w:p>
          <w:p w14:paraId="3B176090" w14:textId="5F8B30F0" w:rsidR="005738D6" w:rsidRDefault="008E2223" w:rsidP="008E2223">
            <w:pPr>
              <w:pStyle w:val="Tabletext"/>
              <w:rPr>
                <w:i/>
                <w:iCs/>
              </w:rPr>
            </w:pPr>
            <w:r>
              <w:rPr>
                <w:i/>
                <w:iCs/>
              </w:rPr>
              <w:t>Less</w:t>
            </w:r>
            <w:r w:rsidR="00E97500">
              <w:rPr>
                <w:i/>
                <w:iCs/>
              </w:rPr>
              <w:t>on</w:t>
            </w:r>
            <w:r>
              <w:rPr>
                <w:i/>
                <w:iCs/>
              </w:rPr>
              <w:t xml:space="preserve"> 4.12 will help </w:t>
            </w:r>
            <w:r w:rsidR="00E97500">
              <w:rPr>
                <w:i/>
                <w:iCs/>
              </w:rPr>
              <w:t>students</w:t>
            </w:r>
            <w:r>
              <w:rPr>
                <w:i/>
                <w:iCs/>
              </w:rPr>
              <w:t xml:space="preserve"> analyze pitfalls that teachers face when designing </w:t>
            </w:r>
            <w:r w:rsidR="00E97500">
              <w:rPr>
                <w:i/>
                <w:iCs/>
              </w:rPr>
              <w:t>math instruction, which they should consider as they plan their</w:t>
            </w:r>
            <w:r>
              <w:rPr>
                <w:i/>
                <w:iCs/>
              </w:rPr>
              <w:t xml:space="preserve"> interventions. </w:t>
            </w:r>
            <w:r w:rsidR="00AC47E6">
              <w:rPr>
                <w:i/>
                <w:iCs/>
              </w:rPr>
              <w:t>Students will nee</w:t>
            </w:r>
            <w:r w:rsidR="00BD3DFA">
              <w:rPr>
                <w:i/>
                <w:iCs/>
              </w:rPr>
              <w:t xml:space="preserve">d </w:t>
            </w:r>
            <w:r w:rsidR="00AC47E6">
              <w:rPr>
                <w:i/>
                <w:iCs/>
              </w:rPr>
              <w:t xml:space="preserve">to draw from online resources </w:t>
            </w:r>
            <w:r w:rsidR="00BD3DFA">
              <w:rPr>
                <w:i/>
                <w:iCs/>
              </w:rPr>
              <w:t>or curricular resources provided by their cooperating teacher to create the</w:t>
            </w:r>
            <w:r w:rsidR="005738D6">
              <w:rPr>
                <w:i/>
                <w:iCs/>
              </w:rPr>
              <w:t xml:space="preserve"> materials for the </w:t>
            </w:r>
            <w:r w:rsidR="00BD3DFA">
              <w:rPr>
                <w:i/>
                <w:iCs/>
              </w:rPr>
              <w:t>intervention.</w:t>
            </w:r>
            <w:r w:rsidR="005738D6">
              <w:rPr>
                <w:i/>
                <w:iCs/>
              </w:rPr>
              <w:t xml:space="preserve"> </w:t>
            </w:r>
          </w:p>
          <w:p w14:paraId="65336B03" w14:textId="07C56744" w:rsidR="008E2223" w:rsidRDefault="008E2223" w:rsidP="008E2223">
            <w:pPr>
              <w:pStyle w:val="Tabletext"/>
              <w:rPr>
                <w:i/>
                <w:iCs/>
              </w:rPr>
            </w:pPr>
            <w:r>
              <w:rPr>
                <w:i/>
                <w:iCs/>
              </w:rPr>
              <w:t>Lesson 4.13 will give students the opportunity to share their experiences with their peers.</w:t>
            </w:r>
          </w:p>
          <w:p w14:paraId="5DDE6CD3" w14:textId="7539E69C" w:rsidR="00025B2F" w:rsidRPr="007B5C7F" w:rsidRDefault="00185BBB" w:rsidP="008A3EB2">
            <w:pPr>
              <w:pStyle w:val="Tabletext"/>
              <w:rPr>
                <w:i/>
                <w:iCs/>
              </w:rPr>
            </w:pPr>
            <w:r w:rsidRPr="007B5C7F">
              <w:rPr>
                <w:i/>
                <w:iCs/>
              </w:rPr>
              <w:t xml:space="preserve">This intervention planning project can </w:t>
            </w:r>
            <w:r w:rsidR="006D744A" w:rsidRPr="007B5C7F">
              <w:rPr>
                <w:i/>
                <w:iCs/>
              </w:rPr>
              <w:t xml:space="preserve">be stretched across multiple class periods to allow students time to prepare for the intervention and complete the reflection. </w:t>
            </w:r>
            <w:r w:rsidR="00FD26B8" w:rsidRPr="007B5C7F">
              <w:rPr>
                <w:i/>
                <w:iCs/>
              </w:rPr>
              <w:t xml:space="preserve">Consider adding additional elements to </w:t>
            </w:r>
            <w:r w:rsidR="007B497A" w:rsidRPr="007B5C7F">
              <w:rPr>
                <w:i/>
                <w:iCs/>
              </w:rPr>
              <w:t xml:space="preserve">support students in the development of </w:t>
            </w:r>
            <w:r w:rsidR="00FD26B8" w:rsidRPr="007B5C7F">
              <w:rPr>
                <w:i/>
                <w:iCs/>
              </w:rPr>
              <w:t>the project at your discretion</w:t>
            </w:r>
            <w:r w:rsidR="007B497A" w:rsidRPr="007B5C7F">
              <w:rPr>
                <w:i/>
                <w:iCs/>
              </w:rPr>
              <w:t>.</w:t>
            </w:r>
          </w:p>
        </w:tc>
        <w:tc>
          <w:tcPr>
            <w:tcW w:w="1578" w:type="dxa"/>
          </w:tcPr>
          <w:p w14:paraId="3901B0F8" w14:textId="77777777" w:rsidR="004B0501" w:rsidRDefault="004B0501" w:rsidP="008A3EB2">
            <w:pPr>
              <w:pStyle w:val="Tabletext"/>
              <w:jc w:val="center"/>
            </w:pPr>
          </w:p>
        </w:tc>
      </w:tr>
      <w:tr w:rsidR="00E86992" w14:paraId="78F01FE0" w14:textId="77777777" w:rsidTr="008A3EB2">
        <w:trPr>
          <w:cantSplit w:val="0"/>
          <w:trHeight w:val="420"/>
        </w:trPr>
        <w:tc>
          <w:tcPr>
            <w:tcW w:w="2250" w:type="dxa"/>
          </w:tcPr>
          <w:p w14:paraId="22EF4A50" w14:textId="77777777" w:rsidR="00E86992" w:rsidRDefault="00E86992" w:rsidP="008A3EB2">
            <w:pPr>
              <w:pStyle w:val="Tabletext"/>
              <w:jc w:val="center"/>
            </w:pPr>
            <w:r>
              <w:t>5 mins</w:t>
            </w:r>
          </w:p>
        </w:tc>
        <w:tc>
          <w:tcPr>
            <w:tcW w:w="5528" w:type="dxa"/>
          </w:tcPr>
          <w:p w14:paraId="5102AFE9" w14:textId="77777777" w:rsidR="00E86992" w:rsidRDefault="00E86992" w:rsidP="008A3EB2">
            <w:pPr>
              <w:pStyle w:val="Tabletext"/>
            </w:pPr>
            <w:r w:rsidRPr="00301690">
              <w:rPr>
                <w:b/>
                <w:bCs/>
              </w:rPr>
              <w:t>Bell</w:t>
            </w:r>
            <w:r>
              <w:rPr>
                <w:b/>
                <w:bCs/>
              </w:rPr>
              <w:t>r</w:t>
            </w:r>
            <w:r w:rsidRPr="00301690">
              <w:rPr>
                <w:b/>
                <w:bCs/>
              </w:rPr>
              <w:t>inger:</w:t>
            </w:r>
          </w:p>
          <w:p w14:paraId="6F23571B" w14:textId="77777777" w:rsidR="00E86992" w:rsidRDefault="00E86992" w:rsidP="00E86992">
            <w:pPr>
              <w:pStyle w:val="Tabletext"/>
              <w:numPr>
                <w:ilvl w:val="0"/>
                <w:numId w:val="34"/>
              </w:numPr>
            </w:pPr>
            <w:r w:rsidRPr="009B634F">
              <w:t xml:space="preserve">John </w:t>
            </w:r>
            <w:r>
              <w:t>entered</w:t>
            </w:r>
            <w:r w:rsidRPr="009B634F">
              <w:t xml:space="preserve"> the </w:t>
            </w:r>
            <w:r>
              <w:t>s</w:t>
            </w:r>
            <w:r w:rsidRPr="009B634F">
              <w:t xml:space="preserve">econd grade without </w:t>
            </w:r>
            <w:r>
              <w:t xml:space="preserve">having </w:t>
            </w:r>
            <w:r w:rsidRPr="009B634F">
              <w:t>master</w:t>
            </w:r>
            <w:r>
              <w:t>ed</w:t>
            </w:r>
            <w:r w:rsidRPr="009B634F">
              <w:t xml:space="preserve"> all the first-grade</w:t>
            </w:r>
            <w:r>
              <w:t xml:space="preserve"> math content standards</w:t>
            </w:r>
            <w:r w:rsidRPr="009B634F">
              <w:t xml:space="preserve">. His second-grade teacher, noticing this same challenge for many students, spent much of </w:t>
            </w:r>
            <w:r w:rsidRPr="009B634F">
              <w:lastRenderedPageBreak/>
              <w:t xml:space="preserve">the first few months providing remediation around first grade content before moving onto second grade math concepts. John was able to learn some of these first-grade concepts, but his teacher had to move quickly to address nearly </w:t>
            </w:r>
            <w:r>
              <w:t>1.5</w:t>
            </w:r>
            <w:r w:rsidRPr="009B634F">
              <w:t xml:space="preserve"> years of content in one school year. Unfortunately, he finished second grade with gaps in both first and second grade content. </w:t>
            </w:r>
          </w:p>
          <w:p w14:paraId="39D1A25E" w14:textId="77777777" w:rsidR="00E86992" w:rsidRPr="00BE60FB" w:rsidRDefault="00E86992" w:rsidP="008A3EB2">
            <w:pPr>
              <w:pStyle w:val="Tabletext"/>
              <w:ind w:left="720"/>
            </w:pPr>
            <w:r w:rsidRPr="009B634F">
              <w:t>Now he is entering third grade and his teacher saw similar challenges for many students in a pre-assessment to start the school year. What will happen if his third-grade teacher</w:t>
            </w:r>
            <w:r>
              <w:t xml:space="preserve"> </w:t>
            </w:r>
            <w:r w:rsidRPr="009B634F">
              <w:t>begins the year the same wa</w:t>
            </w:r>
            <w:r>
              <w:t>y</w:t>
            </w:r>
            <w:r w:rsidRPr="009B634F">
              <w:t xml:space="preserve"> his second-grade teacher did? Why?</w:t>
            </w:r>
          </w:p>
        </w:tc>
        <w:tc>
          <w:tcPr>
            <w:tcW w:w="1578" w:type="dxa"/>
          </w:tcPr>
          <w:p w14:paraId="3A4EB7DB" w14:textId="77777777" w:rsidR="00E86992" w:rsidRDefault="00E86992" w:rsidP="008A3EB2">
            <w:pPr>
              <w:pStyle w:val="Tabletext"/>
              <w:jc w:val="center"/>
            </w:pPr>
            <w:r>
              <w:lastRenderedPageBreak/>
              <w:t>Student Guide</w:t>
            </w:r>
          </w:p>
        </w:tc>
      </w:tr>
      <w:tr w:rsidR="00E86992" w:rsidRPr="00205E12" w14:paraId="07B59619" w14:textId="77777777" w:rsidTr="008A3EB2">
        <w:trPr>
          <w:cantSplit w:val="0"/>
          <w:trHeight w:val="476"/>
        </w:trPr>
        <w:tc>
          <w:tcPr>
            <w:tcW w:w="2250" w:type="dxa"/>
          </w:tcPr>
          <w:p w14:paraId="2F03D3FB" w14:textId="7E4BF800" w:rsidR="00E86992" w:rsidRDefault="00E86992" w:rsidP="008A3EB2">
            <w:pPr>
              <w:pStyle w:val="Tabletext"/>
              <w:jc w:val="center"/>
            </w:pPr>
            <w:r>
              <w:t>1</w:t>
            </w:r>
            <w:r w:rsidR="007A4913">
              <w:t>3</w:t>
            </w:r>
            <w:r w:rsidRPr="00205E12">
              <w:t xml:space="preserve"> mins</w:t>
            </w:r>
          </w:p>
        </w:tc>
        <w:tc>
          <w:tcPr>
            <w:tcW w:w="5528" w:type="dxa"/>
          </w:tcPr>
          <w:p w14:paraId="40E8048C" w14:textId="3E79AE36" w:rsidR="00E86992" w:rsidRDefault="00E86992" w:rsidP="008A3EB2">
            <w:pPr>
              <w:pStyle w:val="Tabletext"/>
              <w:rPr>
                <w:b/>
                <w:bCs/>
              </w:rPr>
            </w:pPr>
            <w:r>
              <w:rPr>
                <w:b/>
                <w:bCs/>
              </w:rPr>
              <w:t>Instruction 1: Remediation and Acceleration in Math Notes</w:t>
            </w:r>
          </w:p>
          <w:p w14:paraId="200349D3" w14:textId="77777777" w:rsidR="00E86992" w:rsidRDefault="00E86992" w:rsidP="008A3EB2">
            <w:r>
              <w:t>T: Today’s bellringer talks about John’s struggles with Math. What is John’s challenge?</w:t>
            </w:r>
          </w:p>
          <w:p w14:paraId="3933EAC3" w14:textId="77777777" w:rsidR="00E86992" w:rsidRDefault="00E86992" w:rsidP="008A3EB2"/>
          <w:p w14:paraId="17C1FCC8" w14:textId="2A2E60E4" w:rsidR="00E86992" w:rsidRDefault="00E86992" w:rsidP="008A3EB2">
            <w:r>
              <w:t>S: He started off behind in math, and because his teachers spend so much time review</w:t>
            </w:r>
            <w:r w:rsidR="008513C2">
              <w:t>ing</w:t>
            </w:r>
            <w:r>
              <w:t>, he is never able to catch up.</w:t>
            </w:r>
          </w:p>
          <w:p w14:paraId="080B3224" w14:textId="77777777" w:rsidR="00E86992" w:rsidRDefault="00E86992" w:rsidP="008A3EB2"/>
          <w:p w14:paraId="308F4C5F" w14:textId="77777777" w:rsidR="00E86992" w:rsidRDefault="00E86992" w:rsidP="008A3EB2">
            <w:r>
              <w:t xml:space="preserve">T: </w:t>
            </w:r>
            <w:r w:rsidRPr="009B634F">
              <w:t>What will happen if his third-grade teacher</w:t>
            </w:r>
            <w:r>
              <w:t xml:space="preserve"> </w:t>
            </w:r>
            <w:r w:rsidRPr="009B634F">
              <w:t>begins the year the same wa</w:t>
            </w:r>
            <w:r>
              <w:t>y</w:t>
            </w:r>
            <w:r w:rsidRPr="009B634F">
              <w:t xml:space="preserve"> his second-grade teacher did? Why?</w:t>
            </w:r>
          </w:p>
          <w:p w14:paraId="0471A252" w14:textId="77777777" w:rsidR="00E86992" w:rsidRDefault="00E86992" w:rsidP="008A3EB2"/>
          <w:p w14:paraId="166CD40C" w14:textId="77777777" w:rsidR="00E86992" w:rsidRDefault="00E86992" w:rsidP="008A3EB2">
            <w:r>
              <w:t xml:space="preserve">S: </w:t>
            </w:r>
            <w:r w:rsidRPr="004A68B0">
              <w:t>If his third-grade teacher uses a significant portion of time at the beginning of the year reviewing first- and second-grade content, then they will not have time to teach all the third-grade content too, so John will finish third grade even further behind.</w:t>
            </w:r>
          </w:p>
          <w:p w14:paraId="680F82EF" w14:textId="77777777" w:rsidR="00E86992" w:rsidRDefault="00E86992" w:rsidP="008A3EB2"/>
          <w:p w14:paraId="361EFBF8" w14:textId="2B7F44E7" w:rsidR="00E86992" w:rsidRDefault="00E86992" w:rsidP="008A3EB2">
            <w:r>
              <w:t xml:space="preserve">T: Throughout this unit, </w:t>
            </w:r>
            <w:r w:rsidR="00752CB8">
              <w:t>we have</w:t>
            </w:r>
            <w:r>
              <w:t xml:space="preserve"> been discussing one of the biggest challenges of math instruction, how we support students in accessing grade level content when they may not have mastered the foundational concepts on which that content is built. As we learned our discussion of UDL, it is important to give students access to grade level content through the guidelines for engagement, representation, and/or action &amp; expression.</w:t>
            </w:r>
          </w:p>
          <w:p w14:paraId="5DB51735" w14:textId="77777777" w:rsidR="00E86992" w:rsidRDefault="00E86992" w:rsidP="008A3EB2"/>
          <w:p w14:paraId="07483C5A" w14:textId="5A0A70ED" w:rsidR="00E86992" w:rsidRDefault="00E86992" w:rsidP="008A3EB2">
            <w:r>
              <w:t xml:space="preserve">T: One </w:t>
            </w:r>
            <w:r w:rsidR="008513C2">
              <w:t xml:space="preserve">way </w:t>
            </w:r>
            <w:r>
              <w:t xml:space="preserve">to think through how we help students who have unfinished learning is through </w:t>
            </w:r>
            <w:r w:rsidRPr="00D71FAE">
              <w:rPr>
                <w:b/>
                <w:bCs/>
              </w:rPr>
              <w:t>remediation</w:t>
            </w:r>
            <w:r>
              <w:t xml:space="preserve"> versus </w:t>
            </w:r>
            <w:r w:rsidRPr="00D71FAE">
              <w:rPr>
                <w:b/>
                <w:bCs/>
              </w:rPr>
              <w:t>acceleration</w:t>
            </w:r>
            <w:r>
              <w:t xml:space="preserve">. Locate these vocabulary terms in your student guide. </w:t>
            </w:r>
          </w:p>
          <w:p w14:paraId="793FF1FA" w14:textId="089D2DDA" w:rsidR="00E86992" w:rsidRDefault="00E86992" w:rsidP="00E86992">
            <w:pPr>
              <w:pStyle w:val="ListParagraph"/>
              <w:numPr>
                <w:ilvl w:val="0"/>
                <w:numId w:val="17"/>
              </w:numPr>
            </w:pPr>
            <w:r w:rsidRPr="00D71FAE">
              <w:rPr>
                <w:b/>
                <w:bCs/>
              </w:rPr>
              <w:lastRenderedPageBreak/>
              <w:t>Remediation</w:t>
            </w:r>
            <w:r>
              <w:t xml:space="preserve">: </w:t>
            </w:r>
            <w:r w:rsidRPr="00292259">
              <w:t xml:space="preserve">Teaching content again to students who </w:t>
            </w:r>
            <w:r w:rsidR="00752CB8" w:rsidRPr="00292259">
              <w:t>did not</w:t>
            </w:r>
            <w:r w:rsidRPr="00292259">
              <w:t xml:space="preserve"> learn it the first time; filling in gaps</w:t>
            </w:r>
          </w:p>
          <w:p w14:paraId="2533073F" w14:textId="77777777" w:rsidR="00E86992" w:rsidRDefault="00E86992" w:rsidP="00E86992">
            <w:pPr>
              <w:pStyle w:val="ListParagraph"/>
              <w:numPr>
                <w:ilvl w:val="0"/>
                <w:numId w:val="17"/>
              </w:numPr>
            </w:pPr>
            <w:r w:rsidRPr="00D71FAE">
              <w:rPr>
                <w:b/>
                <w:bCs/>
              </w:rPr>
              <w:t>Acceleration</w:t>
            </w:r>
            <w:r>
              <w:t>: Ensuring that students are taught grade-level content with supports to address past concepts or skills that students have not learned yet.</w:t>
            </w:r>
          </w:p>
          <w:p w14:paraId="31A9C671" w14:textId="77777777" w:rsidR="00E86992" w:rsidRDefault="00E86992" w:rsidP="008A3EB2"/>
          <w:p w14:paraId="3CF5CEDE" w14:textId="3AD3A428" w:rsidR="00E86992" w:rsidRDefault="00E86992" w:rsidP="008A3EB2">
            <w:r>
              <w:t xml:space="preserve">T: To help you understand this difference in approaches, </w:t>
            </w:r>
            <w:r w:rsidR="00752CB8">
              <w:t>let us</w:t>
            </w:r>
            <w:r>
              <w:t xml:space="preserve"> examine an instructional calendar for a teacher who prioritizes remediation and one who focuses on acceleration.</w:t>
            </w:r>
            <w:r w:rsidR="00564156">
              <w:t xml:space="preserve"> (Display calendars from PPT).</w:t>
            </w:r>
            <w:r>
              <w:t xml:space="preserve"> </w:t>
            </w:r>
          </w:p>
          <w:p w14:paraId="3D0E0246" w14:textId="77777777" w:rsidR="00E86992" w:rsidRDefault="00E86992" w:rsidP="008A3EB2"/>
          <w:p w14:paraId="5D7A1949" w14:textId="7FE6594C" w:rsidR="00E86992" w:rsidRDefault="00E86992" w:rsidP="008A3EB2">
            <w:r>
              <w:t xml:space="preserve">T: This visual shows two different fifth grade teachers’ classrooms. The dark gray bar represents fourth grade content, the light gray bar represents fifth grade content. With a remediation, the first quarter of the year is dedicated to remediation. This teacher thinks that students that have not mastered </w:t>
            </w:r>
            <w:r w:rsidR="00752CB8">
              <w:t>all</w:t>
            </w:r>
            <w:r>
              <w:t xml:space="preserve"> the fourth-grade content cannot be successful with fifth grade content. The problem </w:t>
            </w:r>
            <w:r w:rsidR="00564156">
              <w:t>is</w:t>
            </w:r>
            <w:r>
              <w:t xml:space="preserve"> that fourth grade content is taking up time that teacher should be spending teaching fifth grade content. What happens to the remaining fifth grade content? </w:t>
            </w:r>
          </w:p>
          <w:p w14:paraId="3028E7E7" w14:textId="77777777" w:rsidR="00E86992" w:rsidRDefault="00E86992" w:rsidP="008A3EB2"/>
          <w:p w14:paraId="2C554F5A" w14:textId="44802396" w:rsidR="00E86992" w:rsidRDefault="00E86992" w:rsidP="008A3EB2">
            <w:r>
              <w:t xml:space="preserve">S: Students </w:t>
            </w:r>
            <w:r w:rsidR="00752CB8">
              <w:t>do not</w:t>
            </w:r>
            <w:r>
              <w:t xml:space="preserve"> learn it. Or if they do, the teacher </w:t>
            </w:r>
            <w:r w:rsidR="00752CB8">
              <w:t>must</w:t>
            </w:r>
            <w:r>
              <w:t xml:space="preserve"> go </w:t>
            </w:r>
            <w:r w:rsidR="00752CB8">
              <w:t>quickly</w:t>
            </w:r>
            <w:r>
              <w:t xml:space="preserve"> to cover all of it.</w:t>
            </w:r>
          </w:p>
          <w:p w14:paraId="5FD1FFA4" w14:textId="77777777" w:rsidR="00E86992" w:rsidRDefault="00E86992" w:rsidP="008A3EB2"/>
          <w:p w14:paraId="16492F84" w14:textId="584A5314" w:rsidR="00E86992" w:rsidRDefault="00E86992" w:rsidP="008A3EB2">
            <w:r>
              <w:t xml:space="preserve">T: </w:t>
            </w:r>
            <w:r w:rsidR="00752CB8">
              <w:t>Let us</w:t>
            </w:r>
            <w:r>
              <w:t xml:space="preserve"> compare this with the acceleration approach. What do you notice about the distribution of fourth grade content?</w:t>
            </w:r>
          </w:p>
          <w:p w14:paraId="10B094E0" w14:textId="77777777" w:rsidR="00E86992" w:rsidRDefault="00E86992" w:rsidP="008A3EB2"/>
          <w:p w14:paraId="614C1882" w14:textId="77777777" w:rsidR="00E86992" w:rsidRDefault="00E86992" w:rsidP="008A3EB2">
            <w:r>
              <w:t>S: (Responses will vary but may include:)</w:t>
            </w:r>
          </w:p>
          <w:p w14:paraId="3F5529D7" w14:textId="77777777" w:rsidR="00E86992" w:rsidRDefault="00E86992" w:rsidP="00E86992">
            <w:pPr>
              <w:pStyle w:val="ListParagraph"/>
              <w:numPr>
                <w:ilvl w:val="0"/>
                <w:numId w:val="42"/>
              </w:numPr>
            </w:pPr>
            <w:r>
              <w:t xml:space="preserve">It is more spread out. </w:t>
            </w:r>
          </w:p>
          <w:p w14:paraId="4132E530" w14:textId="77777777" w:rsidR="00E86992" w:rsidRDefault="00E86992" w:rsidP="00E86992">
            <w:pPr>
              <w:pStyle w:val="ListParagraph"/>
              <w:numPr>
                <w:ilvl w:val="0"/>
                <w:numId w:val="42"/>
              </w:numPr>
            </w:pPr>
            <w:r>
              <w:t xml:space="preserve">There is a little bit before every chunk of fifth grade content. </w:t>
            </w:r>
          </w:p>
          <w:p w14:paraId="588F323C" w14:textId="756B17F6" w:rsidR="00E86992" w:rsidRDefault="00E86992" w:rsidP="00E86992">
            <w:pPr>
              <w:pStyle w:val="ListParagraph"/>
              <w:numPr>
                <w:ilvl w:val="0"/>
                <w:numId w:val="42"/>
              </w:numPr>
            </w:pPr>
            <w:r>
              <w:t xml:space="preserve">It </w:t>
            </w:r>
            <w:r w:rsidR="00752CB8">
              <w:t>does not</w:t>
            </w:r>
            <w:r>
              <w:t xml:space="preserve"> take up as much time as the remediation approach. </w:t>
            </w:r>
          </w:p>
          <w:p w14:paraId="088712CC" w14:textId="77777777" w:rsidR="00E86992" w:rsidRDefault="00E86992" w:rsidP="00E86992">
            <w:pPr>
              <w:pStyle w:val="ListParagraph"/>
              <w:numPr>
                <w:ilvl w:val="0"/>
                <w:numId w:val="42"/>
              </w:numPr>
            </w:pPr>
            <w:r>
              <w:t>Students still all get to engage with all the fifth-grade content.</w:t>
            </w:r>
          </w:p>
          <w:p w14:paraId="40E8DE45" w14:textId="77777777" w:rsidR="00E86992" w:rsidRDefault="00E86992" w:rsidP="008A3EB2"/>
          <w:p w14:paraId="40A3E5D1" w14:textId="77777777" w:rsidR="00E86992" w:rsidRDefault="00E86992" w:rsidP="008A3EB2">
            <w:r>
              <w:t>T:  The biggest difference between traditional remediation and acceleration is that acceleration is based on ensuring that students receive the review and support alongside grade level content, not in place of it.</w:t>
            </w:r>
          </w:p>
          <w:p w14:paraId="6AB45A37" w14:textId="77777777" w:rsidR="00E86992" w:rsidRDefault="00E86992" w:rsidP="008A3EB2"/>
          <w:p w14:paraId="23F5E146" w14:textId="77777777" w:rsidR="00E86992" w:rsidRDefault="00E86992" w:rsidP="008A3EB2">
            <w:r>
              <w:lastRenderedPageBreak/>
              <w:t>T: Please find the table in your student guide titled “Contrasting Remediation and Acceleration.”</w:t>
            </w:r>
          </w:p>
          <w:p w14:paraId="2AD0067C" w14:textId="118FE9B8" w:rsidR="00E86992" w:rsidRDefault="00E86992" w:rsidP="008A3EB2"/>
          <w:p w14:paraId="0995848A" w14:textId="77777777" w:rsidR="00E86992" w:rsidRDefault="00E86992" w:rsidP="008A3EB2">
            <w:r>
              <w:t>S: (Locates table)</w:t>
            </w:r>
          </w:p>
          <w:p w14:paraId="480A4C2B" w14:textId="77777777" w:rsidR="00E86992" w:rsidRDefault="00E86992" w:rsidP="008A3EB2"/>
          <w:p w14:paraId="4E18E3A3" w14:textId="5FFF7095" w:rsidR="00E86992" w:rsidRDefault="00E86992" w:rsidP="008A3EB2">
            <w:r>
              <w:t xml:space="preserve">T: </w:t>
            </w:r>
            <w:r w:rsidR="00752CB8">
              <w:t>Let us</w:t>
            </w:r>
            <w:r>
              <w:t xml:space="preserve"> dig a little deeper into the differences between these two. Remediation is often built on a deficit mindset—it assumes that students cannot learn grade level content unless they have mastered all the previous grade level’s content. Instead</w:t>
            </w:r>
            <w:r w:rsidR="00295CDC">
              <w:t>,</w:t>
            </w:r>
            <w:r>
              <w:t xml:space="preserve"> teachers should hold high expectations for students while providing the supports to help where necessary. </w:t>
            </w:r>
          </w:p>
          <w:p w14:paraId="2BE1D223" w14:textId="77777777" w:rsidR="00E86992" w:rsidRDefault="00E86992" w:rsidP="008A3EB2"/>
          <w:p w14:paraId="11474E1A" w14:textId="6F34C1AF" w:rsidR="00E86992" w:rsidRDefault="00E86992" w:rsidP="008A3EB2">
            <w:r>
              <w:t xml:space="preserve">T: Once again, the biggest difference is that Remediation can limit access to grade level content, </w:t>
            </w:r>
            <w:r w:rsidR="00FE0796">
              <w:t>whereas</w:t>
            </w:r>
            <w:r>
              <w:t xml:space="preserve"> acceleration ensure that all students still get access to it.</w:t>
            </w:r>
          </w:p>
          <w:p w14:paraId="778BF690" w14:textId="77777777" w:rsidR="00E86992" w:rsidRDefault="00E86992" w:rsidP="008A3EB2"/>
          <w:p w14:paraId="4F7ED837" w14:textId="1116F037" w:rsidR="00E86992" w:rsidRDefault="00E86992" w:rsidP="008A3EB2">
            <w:r>
              <w:t xml:space="preserve">T: Remediation can often focus on drilling students on individual skills, like your times tables, </w:t>
            </w:r>
            <w:r w:rsidR="00752CB8">
              <w:t>which</w:t>
            </w:r>
            <w:r>
              <w:t xml:space="preserve"> may not always connect to the content. For example, do you need to multiply to understand how to tell time? Does struggling with two-digit addition and subtraction math facts stop you from understanding place value?</w:t>
            </w:r>
          </w:p>
          <w:p w14:paraId="50399105" w14:textId="77777777" w:rsidR="00E86992" w:rsidRDefault="00E86992" w:rsidP="008A3EB2"/>
          <w:p w14:paraId="4B7D3AE4" w14:textId="77777777" w:rsidR="00E86992" w:rsidRDefault="00E86992" w:rsidP="008A3EB2">
            <w:r>
              <w:t>T: Acceleration sets high expectations, aligns the skills with grade level content and provides it exactly when it is needed to support student success. All students have imperfect knowledge of what came before. If a teacher stops instruction to try to address every missed skill, he or she risks making the problem worse by not giving student the opportunity to learn the grade level content.</w:t>
            </w:r>
          </w:p>
          <w:p w14:paraId="0CF9E4A5" w14:textId="77777777" w:rsidR="00CC2C77" w:rsidRDefault="00CC2C77" w:rsidP="008A3EB2"/>
          <w:p w14:paraId="7AF8E967" w14:textId="055D10A1" w:rsidR="006825FF" w:rsidRDefault="00CC2C77" w:rsidP="008A3EB2">
            <w:r>
              <w:t xml:space="preserve">T: </w:t>
            </w:r>
            <w:r w:rsidR="006825FF">
              <w:t>Can someone volunteer to summarize what remediation is? Acceleration?</w:t>
            </w:r>
          </w:p>
          <w:p w14:paraId="0BF818F1" w14:textId="77777777" w:rsidR="006825FF" w:rsidRDefault="006825FF" w:rsidP="008A3EB2"/>
          <w:p w14:paraId="69EC3B6E" w14:textId="67861E4C" w:rsidR="006825FF" w:rsidRDefault="006825FF" w:rsidP="008A3EB2">
            <w:r>
              <w:t xml:space="preserve">S: Remediation </w:t>
            </w:r>
            <w:r w:rsidR="00C94991">
              <w:t xml:space="preserve">is where a teacher spends time before teaching grade level content trying to catch students up on what they </w:t>
            </w:r>
            <w:r w:rsidR="00752CB8">
              <w:t>did not</w:t>
            </w:r>
            <w:r w:rsidR="00C94991">
              <w:t xml:space="preserve"> learn the year before. This makes it so that students </w:t>
            </w:r>
            <w:r w:rsidR="00752CB8">
              <w:t>miss</w:t>
            </w:r>
            <w:r w:rsidR="00C94991">
              <w:t xml:space="preserve"> what they should be learning that year because they are trying to catch up.</w:t>
            </w:r>
          </w:p>
          <w:p w14:paraId="04D464AC" w14:textId="77777777" w:rsidR="006825FF" w:rsidRDefault="006825FF" w:rsidP="008A3EB2"/>
          <w:p w14:paraId="367EE369" w14:textId="28DDFF77" w:rsidR="006825FF" w:rsidRDefault="006825FF" w:rsidP="008A3EB2">
            <w:r>
              <w:t>S: Acceleration</w:t>
            </w:r>
            <w:r w:rsidR="00C94991">
              <w:t xml:space="preserve"> </w:t>
            </w:r>
            <w:r w:rsidR="00D93AC3">
              <w:t>spaces out the interventions so that they are strategic and tie into what students are learning in their grade level content so that students can get support they need while still learning what they are supposed to in that grade.</w:t>
            </w:r>
          </w:p>
          <w:p w14:paraId="1E492102" w14:textId="77777777" w:rsidR="00E86992" w:rsidRPr="00577FF2" w:rsidRDefault="00E86992" w:rsidP="006825FF"/>
        </w:tc>
        <w:tc>
          <w:tcPr>
            <w:tcW w:w="1578" w:type="dxa"/>
          </w:tcPr>
          <w:p w14:paraId="76841DF1" w14:textId="77777777" w:rsidR="00E86992" w:rsidRDefault="00E86992" w:rsidP="008A3EB2">
            <w:pPr>
              <w:pStyle w:val="Tabletext"/>
              <w:jc w:val="center"/>
            </w:pPr>
            <w:r>
              <w:lastRenderedPageBreak/>
              <w:t>Student Guide</w:t>
            </w:r>
          </w:p>
          <w:p w14:paraId="457DAD0C" w14:textId="77777777" w:rsidR="00E86992" w:rsidRDefault="00E86992" w:rsidP="008A3EB2">
            <w:pPr>
              <w:pStyle w:val="Tabletext"/>
              <w:jc w:val="center"/>
            </w:pPr>
            <w:r>
              <w:t>PowerPoint</w:t>
            </w:r>
          </w:p>
          <w:p w14:paraId="01648100" w14:textId="77777777" w:rsidR="00E86992" w:rsidRPr="00205E12" w:rsidRDefault="00E86992" w:rsidP="008A3EB2">
            <w:pPr>
              <w:pStyle w:val="Tabletext"/>
              <w:jc w:val="center"/>
            </w:pPr>
          </w:p>
        </w:tc>
      </w:tr>
      <w:tr w:rsidR="00E86992" w14:paraId="0D64C557" w14:textId="77777777" w:rsidTr="008A3EB2">
        <w:trPr>
          <w:cantSplit w:val="0"/>
          <w:trHeight w:val="476"/>
        </w:trPr>
        <w:tc>
          <w:tcPr>
            <w:tcW w:w="2250" w:type="dxa"/>
          </w:tcPr>
          <w:p w14:paraId="5C4C004B" w14:textId="77777777" w:rsidR="00E86992" w:rsidRDefault="00E86992" w:rsidP="008A3EB2">
            <w:pPr>
              <w:pStyle w:val="Tabletext"/>
              <w:jc w:val="center"/>
            </w:pPr>
            <w:r>
              <w:lastRenderedPageBreak/>
              <w:t>8 mins</w:t>
            </w:r>
          </w:p>
        </w:tc>
        <w:tc>
          <w:tcPr>
            <w:tcW w:w="5528" w:type="dxa"/>
          </w:tcPr>
          <w:p w14:paraId="6AB41FF6" w14:textId="77777777" w:rsidR="00E86992" w:rsidRDefault="00E86992" w:rsidP="008A3EB2">
            <w:pPr>
              <w:pStyle w:val="Tabletext"/>
              <w:rPr>
                <w:b/>
                <w:bCs/>
              </w:rPr>
            </w:pPr>
            <w:r>
              <w:rPr>
                <w:b/>
                <w:bCs/>
              </w:rPr>
              <w:t>Instruction 2: Just-in-time Interventions Notes</w:t>
            </w:r>
          </w:p>
          <w:p w14:paraId="1B3B194E" w14:textId="77777777" w:rsidR="00E86992" w:rsidRDefault="00E86992" w:rsidP="008A3EB2">
            <w:pPr>
              <w:pStyle w:val="Tabletext"/>
            </w:pPr>
            <w:r>
              <w:t>T: The best example of an acceleration strategy is when a teacher provides just-in-time supports. Based on context clues, what do you think this term means?</w:t>
            </w:r>
          </w:p>
          <w:p w14:paraId="45467F41" w14:textId="77777777" w:rsidR="00E86992" w:rsidRDefault="00E86992" w:rsidP="008A3EB2">
            <w:pPr>
              <w:pStyle w:val="Tabletext"/>
            </w:pPr>
          </w:p>
          <w:p w14:paraId="3C8CCA1D" w14:textId="77777777" w:rsidR="00E86992" w:rsidRDefault="00E86992" w:rsidP="008A3EB2">
            <w:pPr>
              <w:pStyle w:val="Tabletext"/>
            </w:pPr>
            <w:r>
              <w:t>S: Support for students that happens just in time, or right when they need it to be successful.</w:t>
            </w:r>
          </w:p>
          <w:p w14:paraId="00328ACA" w14:textId="77777777" w:rsidR="00E86992" w:rsidRDefault="00E86992" w:rsidP="008A3EB2">
            <w:pPr>
              <w:pStyle w:val="Tabletext"/>
            </w:pPr>
          </w:p>
          <w:p w14:paraId="2E03091A" w14:textId="77777777" w:rsidR="00E86992" w:rsidRDefault="00E86992" w:rsidP="008A3EB2">
            <w:pPr>
              <w:pStyle w:val="Tabletext"/>
            </w:pPr>
            <w:r>
              <w:t>T: Turn back to the vocabulary section of your student guide and get this definition:</w:t>
            </w:r>
          </w:p>
          <w:p w14:paraId="4580FA3F" w14:textId="77777777" w:rsidR="00E86992" w:rsidRDefault="00E86992" w:rsidP="00E86992">
            <w:pPr>
              <w:pStyle w:val="Tabletext"/>
              <w:numPr>
                <w:ilvl w:val="0"/>
                <w:numId w:val="43"/>
              </w:numPr>
            </w:pPr>
            <w:r w:rsidRPr="008F42C3">
              <w:rPr>
                <w:b/>
                <w:bCs/>
              </w:rPr>
              <w:t xml:space="preserve">Just-in-Time </w:t>
            </w:r>
            <w:r>
              <w:rPr>
                <w:b/>
                <w:bCs/>
              </w:rPr>
              <w:t>Interventions</w:t>
            </w:r>
            <w:r w:rsidRPr="008F42C3">
              <w:rPr>
                <w:b/>
                <w:bCs/>
              </w:rPr>
              <w:t>:</w:t>
            </w:r>
            <w:r>
              <w:t xml:space="preserve"> </w:t>
            </w:r>
            <w:r w:rsidRPr="008F42C3">
              <w:t>Strategic Intentional and timely review or reteaching of foundational skills that contribute to success on grade-level content.</w:t>
            </w:r>
          </w:p>
          <w:p w14:paraId="000D15E9" w14:textId="1936984D" w:rsidR="00E86992" w:rsidRDefault="00E86992" w:rsidP="008A3EB2">
            <w:pPr>
              <w:pStyle w:val="Tabletext"/>
            </w:pPr>
            <w:r>
              <w:t xml:space="preserve">T: The two most important words in this term are “strategic” and “timely.” These supports must be strategic in that they are based on student data and address content that students must know </w:t>
            </w:r>
            <w:r w:rsidR="00FE0796">
              <w:t>to</w:t>
            </w:r>
            <w:r>
              <w:t xml:space="preserve"> succeed on the grade level content. They must be timely in that they happen immediately before students will use them. Why is it helpful to learn something immediately before you use it in another application vs long before?</w:t>
            </w:r>
          </w:p>
          <w:p w14:paraId="110E4904" w14:textId="0D475C5A" w:rsidR="00E86992" w:rsidRDefault="00E86992" w:rsidP="008A3EB2">
            <w:pPr>
              <w:pStyle w:val="Tabletext"/>
            </w:pPr>
            <w:r>
              <w:t xml:space="preserve">S: This is when this knowledge moves into working memory—when students </w:t>
            </w:r>
            <w:r w:rsidR="00FE0796">
              <w:t>can</w:t>
            </w:r>
            <w:r>
              <w:t xml:space="preserve"> apply those concepts once they have practiced them.</w:t>
            </w:r>
          </w:p>
          <w:p w14:paraId="6C13C8DD" w14:textId="4164571C" w:rsidR="00E86992" w:rsidRDefault="00E86992" w:rsidP="008A3EB2">
            <w:pPr>
              <w:pStyle w:val="Tabletext"/>
            </w:pPr>
            <w:r>
              <w:t xml:space="preserve">T: </w:t>
            </w:r>
            <w:r w:rsidR="00752CB8">
              <w:t>Let us</w:t>
            </w:r>
            <w:r>
              <w:t xml:space="preserve"> look at a teacher that is using just-in-time supports. Can someone read the description of Ms. C’s approach under the “Just in Time Interventions Notes” section of the student guide?</w:t>
            </w:r>
          </w:p>
          <w:p w14:paraId="4E0DA670" w14:textId="77777777" w:rsidR="00E86992" w:rsidRDefault="00E86992" w:rsidP="008A3EB2">
            <w:pPr>
              <w:pStyle w:val="Tabletext"/>
            </w:pPr>
          </w:p>
          <w:p w14:paraId="7CB6EA87" w14:textId="77777777" w:rsidR="00E86992" w:rsidRDefault="00E86992" w:rsidP="008A3EB2">
            <w:pPr>
              <w:pStyle w:val="Tabletext"/>
            </w:pPr>
            <w:r>
              <w:t>S: (Reads description)</w:t>
            </w:r>
          </w:p>
          <w:p w14:paraId="10504710" w14:textId="77777777" w:rsidR="00E86992" w:rsidRDefault="00E86992" w:rsidP="008A3EB2">
            <w:pPr>
              <w:pStyle w:val="Tabletext"/>
            </w:pPr>
          </w:p>
          <w:p w14:paraId="72C2FAC4" w14:textId="77777777" w:rsidR="00E86992" w:rsidRDefault="00E86992" w:rsidP="008A3EB2">
            <w:pPr>
              <w:pStyle w:val="Tabletext"/>
            </w:pPr>
            <w:r>
              <w:t>T: In pairs, take the next four minutes to examine the graphic outlining how Ms. C. approaches planning for her just-in-time interventions. Then, citing specific evidence from this graphic, note in your student guide how she is being both strategic and timely with her planning.</w:t>
            </w:r>
          </w:p>
          <w:p w14:paraId="3D1B15C2" w14:textId="77777777" w:rsidR="00E86992" w:rsidRDefault="00E86992" w:rsidP="008A3EB2">
            <w:pPr>
              <w:pStyle w:val="Tabletext"/>
            </w:pPr>
          </w:p>
          <w:p w14:paraId="531E8453" w14:textId="77777777" w:rsidR="00E86992" w:rsidRDefault="00E86992" w:rsidP="008A3EB2">
            <w:pPr>
              <w:pStyle w:val="Tabletext"/>
            </w:pPr>
            <w:r>
              <w:t>S: (Review graphic and answer questions 1 &amp; 2)</w:t>
            </w:r>
          </w:p>
          <w:p w14:paraId="54C73D9E" w14:textId="77777777" w:rsidR="00E86992" w:rsidRDefault="00E86992" w:rsidP="008A3EB2">
            <w:pPr>
              <w:pStyle w:val="Tabletext"/>
            </w:pPr>
          </w:p>
          <w:p w14:paraId="7A93AB97" w14:textId="77777777" w:rsidR="00E86992" w:rsidRDefault="00E86992" w:rsidP="008A3EB2">
            <w:pPr>
              <w:pStyle w:val="Tabletext"/>
            </w:pPr>
            <w:r>
              <w:t>T: How is this Ms. C being strategic?</w:t>
            </w:r>
          </w:p>
          <w:p w14:paraId="0E2AADDB" w14:textId="77777777" w:rsidR="00E86992" w:rsidRDefault="00E86992" w:rsidP="008A3EB2">
            <w:pPr>
              <w:pStyle w:val="Tabletext"/>
            </w:pPr>
          </w:p>
          <w:p w14:paraId="165C508D" w14:textId="77777777" w:rsidR="00E86992" w:rsidRDefault="00E86992" w:rsidP="008A3EB2">
            <w:pPr>
              <w:pStyle w:val="Tabletext"/>
            </w:pPr>
            <w:r>
              <w:t xml:space="preserve">S: </w:t>
            </w:r>
            <w:r w:rsidRPr="00EB1578">
              <w:t>Ms. C uses a pre-test to know what students need to know and analyzes data to plan her interventions. She also reassesses students to measure how impactful the interventions were.</w:t>
            </w:r>
          </w:p>
          <w:p w14:paraId="6E8AE838" w14:textId="77777777" w:rsidR="00E86992" w:rsidRDefault="00E86992" w:rsidP="008A3EB2">
            <w:pPr>
              <w:pStyle w:val="Tabletext"/>
            </w:pPr>
          </w:p>
          <w:p w14:paraId="61FB929E" w14:textId="665045DC" w:rsidR="00E86992" w:rsidRDefault="00E86992" w:rsidP="008A3EB2">
            <w:pPr>
              <w:pStyle w:val="Tabletext"/>
            </w:pPr>
            <w:r>
              <w:t xml:space="preserve">T: What is she strategically doing with the students that </w:t>
            </w:r>
            <w:r w:rsidR="00752CB8">
              <w:t>do not</w:t>
            </w:r>
            <w:r>
              <w:t xml:space="preserve"> need an intervention?</w:t>
            </w:r>
          </w:p>
          <w:p w14:paraId="0B34B55B" w14:textId="77777777" w:rsidR="00E86992" w:rsidRDefault="00E86992" w:rsidP="008A3EB2">
            <w:pPr>
              <w:pStyle w:val="Tabletext"/>
            </w:pPr>
          </w:p>
          <w:p w14:paraId="001E2480" w14:textId="142D3CB7" w:rsidR="00E86992" w:rsidRDefault="00E86992" w:rsidP="008A3EB2">
            <w:pPr>
              <w:pStyle w:val="Tabletext"/>
            </w:pPr>
            <w:r>
              <w:t xml:space="preserve">S: She is providing them with a next extension activity so that they are still practicing </w:t>
            </w:r>
            <w:r w:rsidR="008513C2">
              <w:t>m</w:t>
            </w:r>
            <w:r>
              <w:t>ath skills.</w:t>
            </w:r>
          </w:p>
          <w:p w14:paraId="1F6AFE12" w14:textId="77777777" w:rsidR="00E86992" w:rsidRDefault="00E86992" w:rsidP="008A3EB2">
            <w:pPr>
              <w:pStyle w:val="Tabletext"/>
            </w:pPr>
          </w:p>
          <w:p w14:paraId="66A1BB86" w14:textId="77777777" w:rsidR="00E86992" w:rsidRDefault="00E86992" w:rsidP="008A3EB2">
            <w:pPr>
              <w:pStyle w:val="Tabletext"/>
            </w:pPr>
            <w:r>
              <w:t>T: How is Ms. C being timely?</w:t>
            </w:r>
          </w:p>
          <w:p w14:paraId="65A3FABD" w14:textId="77777777" w:rsidR="00E86992" w:rsidRDefault="00E86992" w:rsidP="008A3EB2">
            <w:pPr>
              <w:pStyle w:val="Tabletext"/>
            </w:pPr>
          </w:p>
          <w:p w14:paraId="5ED7168D" w14:textId="77777777" w:rsidR="00E86992" w:rsidRDefault="00E86992" w:rsidP="008A3EB2">
            <w:pPr>
              <w:pStyle w:val="Tabletext"/>
            </w:pPr>
            <w:r>
              <w:t xml:space="preserve">S: </w:t>
            </w:r>
            <w:r w:rsidRPr="00EB1578">
              <w:t>Ms. C is beginning her interventions up to two weeks before the next unit, then does them alongside the grade level content by using the 30 minutes prior to the whole group lesson to support students in small groups.</w:t>
            </w:r>
          </w:p>
          <w:p w14:paraId="7C88FCA8" w14:textId="77777777" w:rsidR="00E86992" w:rsidRPr="008F42C3" w:rsidRDefault="00E86992" w:rsidP="008A3EB2">
            <w:pPr>
              <w:pStyle w:val="Tabletext"/>
            </w:pPr>
          </w:p>
        </w:tc>
        <w:tc>
          <w:tcPr>
            <w:tcW w:w="1578" w:type="dxa"/>
          </w:tcPr>
          <w:p w14:paraId="2E51A647" w14:textId="77777777" w:rsidR="00E86992" w:rsidRDefault="00E86992" w:rsidP="008A3EB2">
            <w:pPr>
              <w:pStyle w:val="Tabletext"/>
              <w:jc w:val="center"/>
            </w:pPr>
          </w:p>
        </w:tc>
      </w:tr>
      <w:tr w:rsidR="00E86992" w14:paraId="7C461E8A" w14:textId="77777777" w:rsidTr="008A3EB2">
        <w:trPr>
          <w:cantSplit w:val="0"/>
          <w:trHeight w:val="476"/>
        </w:trPr>
        <w:tc>
          <w:tcPr>
            <w:tcW w:w="2250" w:type="dxa"/>
          </w:tcPr>
          <w:p w14:paraId="6DF36262" w14:textId="77777777" w:rsidR="00E86992" w:rsidRDefault="00E86992" w:rsidP="008A3EB2">
            <w:pPr>
              <w:pStyle w:val="Tabletext"/>
              <w:jc w:val="center"/>
            </w:pPr>
            <w:r>
              <w:t>10 mins</w:t>
            </w:r>
          </w:p>
        </w:tc>
        <w:tc>
          <w:tcPr>
            <w:tcW w:w="5528" w:type="dxa"/>
          </w:tcPr>
          <w:p w14:paraId="2D124A41" w14:textId="77777777" w:rsidR="00E86992" w:rsidRDefault="00E86992" w:rsidP="008A3EB2">
            <w:pPr>
              <w:pStyle w:val="Tabletext"/>
              <w:rPr>
                <w:b/>
                <w:bCs/>
              </w:rPr>
            </w:pPr>
            <w:r>
              <w:rPr>
                <w:b/>
                <w:bCs/>
              </w:rPr>
              <w:t>Practice: Identifying Remediation vs Acceleration</w:t>
            </w:r>
          </w:p>
          <w:p w14:paraId="31B774CF" w14:textId="321F0CFA" w:rsidR="00E86992" w:rsidRDefault="00E86992" w:rsidP="008A3EB2">
            <w:pPr>
              <w:spacing w:after="120"/>
            </w:pPr>
            <w:r>
              <w:t>T: Take the next 8 minutes to review scenarios one and two to identify when a teacher is using remediation or acceleration by answering the accompanying questions</w:t>
            </w:r>
            <w:r w:rsidR="00752CB8">
              <w:t xml:space="preserve">. </w:t>
            </w:r>
          </w:p>
          <w:p w14:paraId="6608F0D4" w14:textId="77777777" w:rsidR="00E86992" w:rsidRDefault="00E86992" w:rsidP="008A3EB2">
            <w:pPr>
              <w:spacing w:after="120"/>
            </w:pPr>
          </w:p>
          <w:p w14:paraId="000BE7BC" w14:textId="77777777" w:rsidR="00E86992" w:rsidRDefault="00E86992" w:rsidP="008A3EB2">
            <w:pPr>
              <w:spacing w:after="120"/>
            </w:pPr>
            <w:r>
              <w:t>S: (Complete the scenarios.)</w:t>
            </w:r>
          </w:p>
          <w:p w14:paraId="63C5CE4B" w14:textId="77777777" w:rsidR="00E86992" w:rsidRDefault="00E86992" w:rsidP="008A3EB2">
            <w:pPr>
              <w:spacing w:after="120"/>
            </w:pPr>
          </w:p>
          <w:p w14:paraId="3687F987" w14:textId="77777777" w:rsidR="00E86992" w:rsidRDefault="00E86992" w:rsidP="008A3EB2">
            <w:pPr>
              <w:spacing w:after="120"/>
            </w:pPr>
            <w:r>
              <w:t xml:space="preserve">T: Who can share their responses for scenario 1? </w:t>
            </w:r>
          </w:p>
          <w:p w14:paraId="197C6ED6" w14:textId="77777777" w:rsidR="00E86992" w:rsidRDefault="00E86992" w:rsidP="008A3EB2">
            <w:pPr>
              <w:spacing w:after="120"/>
            </w:pPr>
          </w:p>
          <w:p w14:paraId="55B4C376" w14:textId="77777777" w:rsidR="00E86992" w:rsidRDefault="00E86992" w:rsidP="008A3EB2">
            <w:pPr>
              <w:spacing w:after="120"/>
            </w:pPr>
            <w:r>
              <w:t xml:space="preserve">S: </w:t>
            </w:r>
            <w:r w:rsidRPr="001A5B32">
              <w:t>Mr. M is using Acceleration, while Ms. G is using remediation.</w:t>
            </w:r>
            <w:r>
              <w:t xml:space="preserve"> I think </w:t>
            </w:r>
            <w:r w:rsidRPr="001A5B32">
              <w:t xml:space="preserve">Mr. M will have higher success rates throughout the year, including on the STAAR test because </w:t>
            </w:r>
            <w:r w:rsidRPr="001A5B32">
              <w:lastRenderedPageBreak/>
              <w:t>his students will be able to consistently access grade level content, while Ms. G is focusing on below-grade level content early in the year.</w:t>
            </w:r>
          </w:p>
          <w:p w14:paraId="12BB56CB" w14:textId="77777777" w:rsidR="00E86992" w:rsidRDefault="00E86992" w:rsidP="008A3EB2">
            <w:pPr>
              <w:spacing w:after="120"/>
            </w:pPr>
          </w:p>
          <w:p w14:paraId="37FD63D1" w14:textId="77777777" w:rsidR="00E86992" w:rsidRDefault="00E86992" w:rsidP="008A3EB2">
            <w:pPr>
              <w:spacing w:after="120"/>
            </w:pPr>
            <w:r>
              <w:t>T: What about scenario 2?</w:t>
            </w:r>
          </w:p>
          <w:p w14:paraId="0EEB1A00" w14:textId="77777777" w:rsidR="00E86992" w:rsidRDefault="00E86992" w:rsidP="008A3EB2">
            <w:pPr>
              <w:spacing w:after="120"/>
            </w:pPr>
          </w:p>
          <w:p w14:paraId="6C513A01" w14:textId="77777777" w:rsidR="00E86992" w:rsidRDefault="00E86992" w:rsidP="008A3EB2">
            <w:pPr>
              <w:spacing w:after="120"/>
            </w:pPr>
            <w:r>
              <w:t xml:space="preserve">S: </w:t>
            </w:r>
            <w:r w:rsidRPr="001A5B32">
              <w:t>Ms. P is most likely using remediation because her students are scoring lower on the latter units. This means she likely had to rush those last few units due to spending lots of time remediating at the beginning of the year instead of using just-in-time supports. Ms. V most likely used acceleration because her students are consistent in their proficiency rates across units.</w:t>
            </w:r>
          </w:p>
          <w:p w14:paraId="032B2790" w14:textId="77777777" w:rsidR="00E86992" w:rsidRPr="000B1171" w:rsidRDefault="00E86992" w:rsidP="008A3EB2">
            <w:pPr>
              <w:spacing w:after="120"/>
            </w:pPr>
          </w:p>
        </w:tc>
        <w:tc>
          <w:tcPr>
            <w:tcW w:w="1578" w:type="dxa"/>
          </w:tcPr>
          <w:p w14:paraId="299961B5" w14:textId="77777777" w:rsidR="00E86992" w:rsidRDefault="00E86992" w:rsidP="008A3EB2">
            <w:pPr>
              <w:pStyle w:val="Tabletext"/>
              <w:jc w:val="center"/>
            </w:pPr>
            <w:r>
              <w:lastRenderedPageBreak/>
              <w:t>Student Guide</w:t>
            </w:r>
          </w:p>
        </w:tc>
      </w:tr>
      <w:tr w:rsidR="00E86992" w14:paraId="66B59228" w14:textId="77777777" w:rsidTr="008A3EB2">
        <w:trPr>
          <w:cantSplit w:val="0"/>
          <w:trHeight w:val="420"/>
        </w:trPr>
        <w:tc>
          <w:tcPr>
            <w:tcW w:w="2250" w:type="dxa"/>
          </w:tcPr>
          <w:p w14:paraId="290E9769" w14:textId="77777777" w:rsidR="00E86992" w:rsidRDefault="00E86992" w:rsidP="008A3EB2">
            <w:pPr>
              <w:pStyle w:val="Tabletext"/>
              <w:jc w:val="center"/>
            </w:pPr>
            <w:r>
              <w:t>4 mins</w:t>
            </w:r>
          </w:p>
        </w:tc>
        <w:tc>
          <w:tcPr>
            <w:tcW w:w="5528" w:type="dxa"/>
          </w:tcPr>
          <w:p w14:paraId="2FD3539D" w14:textId="77777777" w:rsidR="00E86992" w:rsidRDefault="00E86992" w:rsidP="008A3EB2">
            <w:pPr>
              <w:pStyle w:val="Tabletext"/>
            </w:pPr>
            <w:r>
              <w:rPr>
                <w:b/>
                <w:bCs/>
              </w:rPr>
              <w:t>Debrief</w:t>
            </w:r>
            <w:r>
              <w:t xml:space="preserve"> </w:t>
            </w:r>
          </w:p>
          <w:p w14:paraId="593B77EA" w14:textId="0A55045E" w:rsidR="00E86992" w:rsidRDefault="00E86992" w:rsidP="008A3EB2">
            <w:pPr>
              <w:pStyle w:val="Tabletext"/>
            </w:pPr>
            <w:r>
              <w:t>T: Today we discussed Just-in-time interventions and how they are a useful tool for catching students up on missed content while still pushing them to learn grade-level skills and knowledge. As part of your portfolio, you will be asked to plan and</w:t>
            </w:r>
            <w:r w:rsidR="00B15351">
              <w:t>,</w:t>
            </w:r>
            <w:r>
              <w:t xml:space="preserve"> if </w:t>
            </w:r>
            <w:r w:rsidR="00B15351">
              <w:t>possible,</w:t>
            </w:r>
            <w:r>
              <w:t xml:space="preserve"> implement a just-in-time intervention in your internship classroom. This will require you work with your cooperating teacher to </w:t>
            </w:r>
          </w:p>
          <w:p w14:paraId="59742998" w14:textId="5C852F85" w:rsidR="00E86992" w:rsidRDefault="00E86992" w:rsidP="00E86992">
            <w:pPr>
              <w:pStyle w:val="Tabletext"/>
              <w:numPr>
                <w:ilvl w:val="0"/>
                <w:numId w:val="44"/>
              </w:numPr>
            </w:pPr>
            <w:r>
              <w:t xml:space="preserve">Identify skills or knowledge that students need support with to master </w:t>
            </w:r>
            <w:r w:rsidR="00E7304A">
              <w:t>upcoming</w:t>
            </w:r>
            <w:r>
              <w:t xml:space="preserve"> grade level math content.</w:t>
            </w:r>
          </w:p>
          <w:p w14:paraId="586C8109" w14:textId="6E1BCD79" w:rsidR="00E86992" w:rsidRDefault="00E86992" w:rsidP="00E86992">
            <w:pPr>
              <w:pStyle w:val="Tabletext"/>
              <w:numPr>
                <w:ilvl w:val="0"/>
                <w:numId w:val="44"/>
              </w:numPr>
            </w:pPr>
            <w:r>
              <w:t xml:space="preserve">Select students for this </w:t>
            </w:r>
            <w:r w:rsidR="00752CB8">
              <w:t>intervention.</w:t>
            </w:r>
          </w:p>
          <w:p w14:paraId="559F27C9" w14:textId="20D67B62" w:rsidR="00E86992" w:rsidRDefault="00E86992" w:rsidP="00E86992">
            <w:pPr>
              <w:pStyle w:val="Tabletext"/>
              <w:numPr>
                <w:ilvl w:val="0"/>
                <w:numId w:val="44"/>
              </w:numPr>
            </w:pPr>
            <w:r>
              <w:t xml:space="preserve">Plan </w:t>
            </w:r>
            <w:r w:rsidR="00FE0796">
              <w:t>and</w:t>
            </w:r>
            <w:r>
              <w:t xml:space="preserve"> implement a brief small group session that provides just-in-time support.</w:t>
            </w:r>
          </w:p>
          <w:p w14:paraId="55C62AFA" w14:textId="5A2DA440" w:rsidR="00E86992" w:rsidRPr="00257BD8" w:rsidRDefault="00E86992" w:rsidP="008A3EB2">
            <w:pPr>
              <w:pStyle w:val="Tabletext"/>
            </w:pPr>
            <w:r>
              <w:t>T: If you are unable to do this in your cooperating teacher’s classroom, you will still be required to plan a small group math intervention and include it as part of your portfolio. (</w:t>
            </w:r>
            <w:r w:rsidR="00472D2F">
              <w:rPr>
                <w:i/>
                <w:iCs/>
              </w:rPr>
              <w:t xml:space="preserve">Provide students with the handout titled </w:t>
            </w:r>
            <w:r w:rsidR="00DF7240" w:rsidRPr="00DF7240">
              <w:rPr>
                <w:i/>
                <w:iCs/>
              </w:rPr>
              <w:t>RBIS Math Intervention Portfolio Project</w:t>
            </w:r>
            <w:r w:rsidR="00DF7240">
              <w:rPr>
                <w:i/>
                <w:iCs/>
              </w:rPr>
              <w:t xml:space="preserve">. </w:t>
            </w:r>
            <w:r w:rsidRPr="00267EC5">
              <w:rPr>
                <w:i/>
                <w:iCs/>
              </w:rPr>
              <w:t xml:space="preserve">If students do not intern in a math class, </w:t>
            </w:r>
            <w:r w:rsidR="00DF7240">
              <w:rPr>
                <w:i/>
                <w:iCs/>
              </w:rPr>
              <w:t xml:space="preserve">also </w:t>
            </w:r>
            <w:r w:rsidRPr="00267EC5">
              <w:rPr>
                <w:i/>
                <w:iCs/>
              </w:rPr>
              <w:t xml:space="preserve">provide them with the </w:t>
            </w:r>
            <w:r w:rsidR="00267EC5" w:rsidRPr="00267EC5">
              <w:rPr>
                <w:i/>
                <w:iCs/>
              </w:rPr>
              <w:t xml:space="preserve">Sample Math Intervention Scenario </w:t>
            </w:r>
            <w:r w:rsidR="00DF7240">
              <w:rPr>
                <w:i/>
                <w:iCs/>
              </w:rPr>
              <w:t>handout</w:t>
            </w:r>
            <w:r w:rsidRPr="00267EC5">
              <w:rPr>
                <w:i/>
                <w:iCs/>
              </w:rPr>
              <w:t>.</w:t>
            </w:r>
            <w:r>
              <w:t xml:space="preserve">) </w:t>
            </w:r>
          </w:p>
        </w:tc>
        <w:tc>
          <w:tcPr>
            <w:tcW w:w="1578" w:type="dxa"/>
          </w:tcPr>
          <w:p w14:paraId="2E6B944F" w14:textId="77777777" w:rsidR="00E86992" w:rsidRDefault="00E86992" w:rsidP="008A3EB2">
            <w:pPr>
              <w:pStyle w:val="Tabletext"/>
              <w:jc w:val="center"/>
            </w:pPr>
            <w:r>
              <w:t>Student Guide</w:t>
            </w:r>
          </w:p>
          <w:p w14:paraId="70256C38" w14:textId="77777777" w:rsidR="00E86992" w:rsidRDefault="00E86992" w:rsidP="008A3EB2">
            <w:pPr>
              <w:pStyle w:val="Tabletext"/>
              <w:jc w:val="center"/>
            </w:pPr>
          </w:p>
        </w:tc>
      </w:tr>
      <w:tr w:rsidR="00E86992" w:rsidRPr="00205E12" w14:paraId="105F7E5B" w14:textId="77777777" w:rsidTr="008A3EB2">
        <w:trPr>
          <w:trHeight w:val="420"/>
        </w:trPr>
        <w:tc>
          <w:tcPr>
            <w:tcW w:w="2250" w:type="dxa"/>
          </w:tcPr>
          <w:p w14:paraId="5EB5056F" w14:textId="77777777" w:rsidR="00E86992" w:rsidRDefault="00E86992" w:rsidP="008A3EB2">
            <w:pPr>
              <w:pStyle w:val="Tabletext"/>
              <w:jc w:val="center"/>
            </w:pPr>
            <w:r>
              <w:t>5</w:t>
            </w:r>
            <w:r w:rsidRPr="00205E12">
              <w:t xml:space="preserve"> mins</w:t>
            </w:r>
          </w:p>
        </w:tc>
        <w:tc>
          <w:tcPr>
            <w:tcW w:w="5528" w:type="dxa"/>
          </w:tcPr>
          <w:p w14:paraId="619E6BA8" w14:textId="77777777" w:rsidR="00E86992" w:rsidRPr="00A85644" w:rsidRDefault="00E86992" w:rsidP="008A3EB2">
            <w:pPr>
              <w:pStyle w:val="Tabletextbullet"/>
              <w:numPr>
                <w:ilvl w:val="0"/>
                <w:numId w:val="0"/>
              </w:numPr>
            </w:pPr>
            <w:r>
              <w:t>S: (Complete the Exit Ticket.)</w:t>
            </w:r>
          </w:p>
        </w:tc>
        <w:tc>
          <w:tcPr>
            <w:tcW w:w="1578" w:type="dxa"/>
          </w:tcPr>
          <w:p w14:paraId="1595014C" w14:textId="77777777" w:rsidR="00E86992" w:rsidRPr="00205E12" w:rsidRDefault="00E86992" w:rsidP="008A3EB2">
            <w:pPr>
              <w:pStyle w:val="Tabletext"/>
              <w:jc w:val="center"/>
            </w:pPr>
            <w:r>
              <w:t>Exit Ticket</w:t>
            </w:r>
          </w:p>
        </w:tc>
      </w:tr>
    </w:tbl>
    <w:p w14:paraId="6D074428" w14:textId="77777777" w:rsidR="00B72E6C" w:rsidRPr="00FF5350" w:rsidRDefault="00B72E6C" w:rsidP="00C7110A"/>
    <w:sectPr w:rsidR="00B72E6C" w:rsidRPr="00FF5350"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7B28B" w14:textId="77777777" w:rsidR="00A6609F" w:rsidRDefault="00A6609F" w:rsidP="004C62A0">
      <w:pPr>
        <w:spacing w:after="0" w:line="240" w:lineRule="auto"/>
      </w:pPr>
      <w:r>
        <w:separator/>
      </w:r>
    </w:p>
  </w:endnote>
  <w:endnote w:type="continuationSeparator" w:id="0">
    <w:p w14:paraId="16E44126" w14:textId="77777777" w:rsidR="00A6609F" w:rsidRDefault="00A6609F" w:rsidP="004C62A0">
      <w:pPr>
        <w:spacing w:after="0" w:line="240" w:lineRule="auto"/>
      </w:pPr>
      <w:r>
        <w:continuationSeparator/>
      </w:r>
    </w:p>
  </w:endnote>
  <w:endnote w:type="continuationNotice" w:id="1">
    <w:p w14:paraId="2931B33C" w14:textId="77777777" w:rsidR="00A6609F" w:rsidRDefault="00A660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24E8F277" w:rsidR="00485163" w:rsidRPr="003178A6" w:rsidRDefault="003178A6" w:rsidP="003178A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49DAD" w14:textId="77777777" w:rsidR="00A6609F" w:rsidRDefault="00A6609F" w:rsidP="004C62A0">
      <w:pPr>
        <w:spacing w:after="0" w:line="240" w:lineRule="auto"/>
      </w:pPr>
      <w:r>
        <w:separator/>
      </w:r>
    </w:p>
  </w:footnote>
  <w:footnote w:type="continuationSeparator" w:id="0">
    <w:p w14:paraId="01DE9953" w14:textId="77777777" w:rsidR="00A6609F" w:rsidRDefault="00A6609F" w:rsidP="004C62A0">
      <w:pPr>
        <w:spacing w:after="0" w:line="240" w:lineRule="auto"/>
      </w:pPr>
      <w:r>
        <w:continuationSeparator/>
      </w:r>
    </w:p>
  </w:footnote>
  <w:footnote w:type="continuationNotice" w:id="1">
    <w:p w14:paraId="222E6171" w14:textId="77777777" w:rsidR="00A6609F" w:rsidRDefault="00A660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747EC"/>
    <w:multiLevelType w:val="hybridMultilevel"/>
    <w:tmpl w:val="F31C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52ACC"/>
    <w:multiLevelType w:val="hybridMultilevel"/>
    <w:tmpl w:val="35CE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2665E"/>
    <w:multiLevelType w:val="hybridMultilevel"/>
    <w:tmpl w:val="BC661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33174"/>
    <w:multiLevelType w:val="hybridMultilevel"/>
    <w:tmpl w:val="690A2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E6A2B"/>
    <w:multiLevelType w:val="hybridMultilevel"/>
    <w:tmpl w:val="93BC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42848"/>
    <w:multiLevelType w:val="hybridMultilevel"/>
    <w:tmpl w:val="FDA2ED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B30ADF"/>
    <w:multiLevelType w:val="hybridMultilevel"/>
    <w:tmpl w:val="988C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8F0B27"/>
    <w:multiLevelType w:val="hybridMultilevel"/>
    <w:tmpl w:val="1F7AE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F7AD4"/>
    <w:multiLevelType w:val="hybridMultilevel"/>
    <w:tmpl w:val="F73C5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C96D72"/>
    <w:multiLevelType w:val="hybridMultilevel"/>
    <w:tmpl w:val="12ACC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653A9"/>
    <w:multiLevelType w:val="hybridMultilevel"/>
    <w:tmpl w:val="64CC5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57599B"/>
    <w:multiLevelType w:val="hybridMultilevel"/>
    <w:tmpl w:val="D6BC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50D17"/>
    <w:multiLevelType w:val="hybridMultilevel"/>
    <w:tmpl w:val="08EEFE58"/>
    <w:lvl w:ilvl="0" w:tplc="666E26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B75F48"/>
    <w:multiLevelType w:val="hybridMultilevel"/>
    <w:tmpl w:val="1C88D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701A7D"/>
    <w:multiLevelType w:val="hybridMultilevel"/>
    <w:tmpl w:val="E634EA2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9241AA"/>
    <w:multiLevelType w:val="hybridMultilevel"/>
    <w:tmpl w:val="2286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3E1802"/>
    <w:multiLevelType w:val="hybridMultilevel"/>
    <w:tmpl w:val="7610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275019"/>
    <w:multiLevelType w:val="hybridMultilevel"/>
    <w:tmpl w:val="2DE4F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F06D21"/>
    <w:multiLevelType w:val="hybridMultilevel"/>
    <w:tmpl w:val="CCF2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5123A9"/>
    <w:multiLevelType w:val="hybridMultilevel"/>
    <w:tmpl w:val="A252B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8B05E6"/>
    <w:multiLevelType w:val="hybridMultilevel"/>
    <w:tmpl w:val="A35445E2"/>
    <w:lvl w:ilvl="0" w:tplc="D36EB6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B0651F"/>
    <w:multiLevelType w:val="hybridMultilevel"/>
    <w:tmpl w:val="544A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5B150A"/>
    <w:multiLevelType w:val="hybridMultilevel"/>
    <w:tmpl w:val="ABE29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A6B7F"/>
    <w:multiLevelType w:val="hybridMultilevel"/>
    <w:tmpl w:val="3A342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E3E80"/>
    <w:multiLevelType w:val="hybridMultilevel"/>
    <w:tmpl w:val="02E8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C86158"/>
    <w:multiLevelType w:val="hybridMultilevel"/>
    <w:tmpl w:val="8D463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5B4CA6"/>
    <w:multiLevelType w:val="hybridMultilevel"/>
    <w:tmpl w:val="9F6A5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F0893"/>
    <w:multiLevelType w:val="hybridMultilevel"/>
    <w:tmpl w:val="16E6B886"/>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1" w15:restartNumberingAfterBreak="0">
    <w:nsid w:val="745A04A2"/>
    <w:multiLevelType w:val="hybridMultilevel"/>
    <w:tmpl w:val="D1CE6984"/>
    <w:lvl w:ilvl="0" w:tplc="7D3843C8">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F2056C"/>
    <w:multiLevelType w:val="hybridMultilevel"/>
    <w:tmpl w:val="E634E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CEB1824"/>
    <w:multiLevelType w:val="hybridMultilevel"/>
    <w:tmpl w:val="7610E0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0222">
    <w:abstractNumId w:val="3"/>
  </w:num>
  <w:num w:numId="2" w16cid:durableId="168520097">
    <w:abstractNumId w:val="10"/>
  </w:num>
  <w:num w:numId="3" w16cid:durableId="1375543629">
    <w:abstractNumId w:val="7"/>
  </w:num>
  <w:num w:numId="4" w16cid:durableId="1568608424">
    <w:abstractNumId w:val="20"/>
  </w:num>
  <w:num w:numId="5" w16cid:durableId="417211483">
    <w:abstractNumId w:val="22"/>
  </w:num>
  <w:num w:numId="6" w16cid:durableId="1642732091">
    <w:abstractNumId w:val="45"/>
  </w:num>
  <w:num w:numId="7" w16cid:durableId="2140294576">
    <w:abstractNumId w:val="6"/>
  </w:num>
  <w:num w:numId="8" w16cid:durableId="1925602222">
    <w:abstractNumId w:val="39"/>
  </w:num>
  <w:num w:numId="9" w16cid:durableId="927083628">
    <w:abstractNumId w:val="25"/>
  </w:num>
  <w:num w:numId="10" w16cid:durableId="1879472292">
    <w:abstractNumId w:val="5"/>
  </w:num>
  <w:num w:numId="11" w16cid:durableId="115687055">
    <w:abstractNumId w:val="9"/>
  </w:num>
  <w:num w:numId="12" w16cid:durableId="521629487">
    <w:abstractNumId w:val="18"/>
  </w:num>
  <w:num w:numId="13" w16cid:durableId="6375543">
    <w:abstractNumId w:val="10"/>
  </w:num>
  <w:num w:numId="14" w16cid:durableId="411896919">
    <w:abstractNumId w:val="8"/>
  </w:num>
  <w:num w:numId="15" w16cid:durableId="1174104003">
    <w:abstractNumId w:val="30"/>
  </w:num>
  <w:num w:numId="16" w16cid:durableId="945044467">
    <w:abstractNumId w:val="37"/>
  </w:num>
  <w:num w:numId="17" w16cid:durableId="154539456">
    <w:abstractNumId w:val="42"/>
  </w:num>
  <w:num w:numId="18" w16cid:durableId="1422406672">
    <w:abstractNumId w:val="11"/>
  </w:num>
  <w:num w:numId="19" w16cid:durableId="236209342">
    <w:abstractNumId w:val="13"/>
  </w:num>
  <w:num w:numId="20" w16cid:durableId="890113943">
    <w:abstractNumId w:val="21"/>
  </w:num>
  <w:num w:numId="21" w16cid:durableId="1132559650">
    <w:abstractNumId w:val="16"/>
  </w:num>
  <w:num w:numId="22" w16cid:durableId="275214349">
    <w:abstractNumId w:val="17"/>
  </w:num>
  <w:num w:numId="23" w16cid:durableId="1710715158">
    <w:abstractNumId w:val="1"/>
  </w:num>
  <w:num w:numId="24" w16cid:durableId="1535072922">
    <w:abstractNumId w:val="40"/>
  </w:num>
  <w:num w:numId="25" w16cid:durableId="579945056">
    <w:abstractNumId w:val="38"/>
  </w:num>
  <w:num w:numId="26" w16cid:durableId="1021123764">
    <w:abstractNumId w:val="24"/>
  </w:num>
  <w:num w:numId="27" w16cid:durableId="552696466">
    <w:abstractNumId w:val="19"/>
  </w:num>
  <w:num w:numId="28" w16cid:durableId="1836653226">
    <w:abstractNumId w:val="29"/>
  </w:num>
  <w:num w:numId="29" w16cid:durableId="240409049">
    <w:abstractNumId w:val="32"/>
  </w:num>
  <w:num w:numId="30" w16cid:durableId="609164125">
    <w:abstractNumId w:val="28"/>
  </w:num>
  <w:num w:numId="31" w16cid:durableId="2085910572">
    <w:abstractNumId w:val="41"/>
  </w:num>
  <w:num w:numId="32" w16cid:durableId="191117137">
    <w:abstractNumId w:val="26"/>
  </w:num>
  <w:num w:numId="33" w16cid:durableId="1549419776">
    <w:abstractNumId w:val="4"/>
  </w:num>
  <w:num w:numId="34" w16cid:durableId="488518913">
    <w:abstractNumId w:val="23"/>
  </w:num>
  <w:num w:numId="35" w16cid:durableId="2014063631">
    <w:abstractNumId w:val="35"/>
  </w:num>
  <w:num w:numId="36" w16cid:durableId="179900014">
    <w:abstractNumId w:val="14"/>
  </w:num>
  <w:num w:numId="37" w16cid:durableId="948203900">
    <w:abstractNumId w:val="0"/>
  </w:num>
  <w:num w:numId="38" w16cid:durableId="1844318398">
    <w:abstractNumId w:val="33"/>
  </w:num>
  <w:num w:numId="39" w16cid:durableId="549656138">
    <w:abstractNumId w:val="15"/>
  </w:num>
  <w:num w:numId="40" w16cid:durableId="1590037592">
    <w:abstractNumId w:val="44"/>
  </w:num>
  <w:num w:numId="41" w16cid:durableId="384721037">
    <w:abstractNumId w:val="2"/>
  </w:num>
  <w:num w:numId="42" w16cid:durableId="662398326">
    <w:abstractNumId w:val="27"/>
  </w:num>
  <w:num w:numId="43" w16cid:durableId="1042678698">
    <w:abstractNumId w:val="36"/>
  </w:num>
  <w:num w:numId="44" w16cid:durableId="1176765896">
    <w:abstractNumId w:val="34"/>
  </w:num>
  <w:num w:numId="45" w16cid:durableId="486097186">
    <w:abstractNumId w:val="43"/>
  </w:num>
  <w:num w:numId="46" w16cid:durableId="1174805846">
    <w:abstractNumId w:val="12"/>
  </w:num>
  <w:num w:numId="47" w16cid:durableId="1399356713">
    <w:abstractNumId w:val="3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0342"/>
    <w:rsid w:val="00002EE1"/>
    <w:rsid w:val="00004534"/>
    <w:rsid w:val="00004E17"/>
    <w:rsid w:val="00011E61"/>
    <w:rsid w:val="00012DB0"/>
    <w:rsid w:val="000133B3"/>
    <w:rsid w:val="000136B4"/>
    <w:rsid w:val="000138FB"/>
    <w:rsid w:val="00013CD3"/>
    <w:rsid w:val="00013F96"/>
    <w:rsid w:val="000158B9"/>
    <w:rsid w:val="00015EA8"/>
    <w:rsid w:val="00016CFD"/>
    <w:rsid w:val="00017457"/>
    <w:rsid w:val="000174FC"/>
    <w:rsid w:val="000178A9"/>
    <w:rsid w:val="00020529"/>
    <w:rsid w:val="0002061A"/>
    <w:rsid w:val="000229D7"/>
    <w:rsid w:val="000251A9"/>
    <w:rsid w:val="00025B2F"/>
    <w:rsid w:val="00025E27"/>
    <w:rsid w:val="00025EDF"/>
    <w:rsid w:val="0002700A"/>
    <w:rsid w:val="000270E1"/>
    <w:rsid w:val="000276B1"/>
    <w:rsid w:val="000304FE"/>
    <w:rsid w:val="00031296"/>
    <w:rsid w:val="00032A99"/>
    <w:rsid w:val="00033387"/>
    <w:rsid w:val="0003584E"/>
    <w:rsid w:val="000365C2"/>
    <w:rsid w:val="000378F3"/>
    <w:rsid w:val="00037E00"/>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0ECF"/>
    <w:rsid w:val="0005242C"/>
    <w:rsid w:val="00052983"/>
    <w:rsid w:val="000536A9"/>
    <w:rsid w:val="00053812"/>
    <w:rsid w:val="00053CE9"/>
    <w:rsid w:val="00055408"/>
    <w:rsid w:val="00055EFC"/>
    <w:rsid w:val="0005655C"/>
    <w:rsid w:val="00056A2A"/>
    <w:rsid w:val="00056C55"/>
    <w:rsid w:val="000578D2"/>
    <w:rsid w:val="00057D32"/>
    <w:rsid w:val="00057E53"/>
    <w:rsid w:val="0006004B"/>
    <w:rsid w:val="000603DF"/>
    <w:rsid w:val="000606C9"/>
    <w:rsid w:val="000607C0"/>
    <w:rsid w:val="000607D4"/>
    <w:rsid w:val="00060EC2"/>
    <w:rsid w:val="0006189B"/>
    <w:rsid w:val="00061EA3"/>
    <w:rsid w:val="00061EC0"/>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2F34"/>
    <w:rsid w:val="00084A15"/>
    <w:rsid w:val="000853C0"/>
    <w:rsid w:val="00085530"/>
    <w:rsid w:val="000855A3"/>
    <w:rsid w:val="00086DFE"/>
    <w:rsid w:val="00087C6A"/>
    <w:rsid w:val="00090EFF"/>
    <w:rsid w:val="000911DA"/>
    <w:rsid w:val="00091CC0"/>
    <w:rsid w:val="00092436"/>
    <w:rsid w:val="0009275E"/>
    <w:rsid w:val="00092A9D"/>
    <w:rsid w:val="00095485"/>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B17"/>
    <w:rsid w:val="000A7F61"/>
    <w:rsid w:val="000B02E4"/>
    <w:rsid w:val="000B042B"/>
    <w:rsid w:val="000B103F"/>
    <w:rsid w:val="000B1171"/>
    <w:rsid w:val="000B21EA"/>
    <w:rsid w:val="000B26AD"/>
    <w:rsid w:val="000B335A"/>
    <w:rsid w:val="000B35B2"/>
    <w:rsid w:val="000B35E7"/>
    <w:rsid w:val="000B3848"/>
    <w:rsid w:val="000B38F1"/>
    <w:rsid w:val="000B43F1"/>
    <w:rsid w:val="000B5088"/>
    <w:rsid w:val="000B5C9F"/>
    <w:rsid w:val="000B5FDC"/>
    <w:rsid w:val="000B6128"/>
    <w:rsid w:val="000B7018"/>
    <w:rsid w:val="000C0920"/>
    <w:rsid w:val="000C0EE7"/>
    <w:rsid w:val="000C17A4"/>
    <w:rsid w:val="000C1AB3"/>
    <w:rsid w:val="000C2A62"/>
    <w:rsid w:val="000C2CC3"/>
    <w:rsid w:val="000C3037"/>
    <w:rsid w:val="000C3A78"/>
    <w:rsid w:val="000C3BEA"/>
    <w:rsid w:val="000C3C80"/>
    <w:rsid w:val="000C49E8"/>
    <w:rsid w:val="000C4A60"/>
    <w:rsid w:val="000C585C"/>
    <w:rsid w:val="000C6884"/>
    <w:rsid w:val="000C6A78"/>
    <w:rsid w:val="000D09CB"/>
    <w:rsid w:val="000D0A3B"/>
    <w:rsid w:val="000D0F68"/>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4E1"/>
    <w:rsid w:val="000E2D38"/>
    <w:rsid w:val="000E2DAF"/>
    <w:rsid w:val="000E3BFB"/>
    <w:rsid w:val="000E487B"/>
    <w:rsid w:val="000E50B3"/>
    <w:rsid w:val="000E5600"/>
    <w:rsid w:val="000E5866"/>
    <w:rsid w:val="000E66F8"/>
    <w:rsid w:val="000E71C4"/>
    <w:rsid w:val="000E788C"/>
    <w:rsid w:val="000F1007"/>
    <w:rsid w:val="000F128D"/>
    <w:rsid w:val="000F2682"/>
    <w:rsid w:val="000F2E0A"/>
    <w:rsid w:val="000F3229"/>
    <w:rsid w:val="000F3F4A"/>
    <w:rsid w:val="000F5B2E"/>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640"/>
    <w:rsid w:val="00115649"/>
    <w:rsid w:val="0011665E"/>
    <w:rsid w:val="00116B53"/>
    <w:rsid w:val="0011717A"/>
    <w:rsid w:val="00121103"/>
    <w:rsid w:val="00121BEB"/>
    <w:rsid w:val="00122DA9"/>
    <w:rsid w:val="00123471"/>
    <w:rsid w:val="001241E4"/>
    <w:rsid w:val="00124F90"/>
    <w:rsid w:val="0012574F"/>
    <w:rsid w:val="00125CC7"/>
    <w:rsid w:val="00126B37"/>
    <w:rsid w:val="00130681"/>
    <w:rsid w:val="00130E7A"/>
    <w:rsid w:val="00131003"/>
    <w:rsid w:val="00132FAB"/>
    <w:rsid w:val="001349B4"/>
    <w:rsid w:val="00134F2D"/>
    <w:rsid w:val="001351C6"/>
    <w:rsid w:val="00135237"/>
    <w:rsid w:val="001352D9"/>
    <w:rsid w:val="001357EF"/>
    <w:rsid w:val="00137728"/>
    <w:rsid w:val="001379C9"/>
    <w:rsid w:val="00137DFB"/>
    <w:rsid w:val="00140C96"/>
    <w:rsid w:val="001411AA"/>
    <w:rsid w:val="00141862"/>
    <w:rsid w:val="00143568"/>
    <w:rsid w:val="00143C15"/>
    <w:rsid w:val="001449A3"/>
    <w:rsid w:val="00144BB9"/>
    <w:rsid w:val="00144F5B"/>
    <w:rsid w:val="001455A5"/>
    <w:rsid w:val="00145EA2"/>
    <w:rsid w:val="00147532"/>
    <w:rsid w:val="001479E6"/>
    <w:rsid w:val="001508E5"/>
    <w:rsid w:val="00151B0B"/>
    <w:rsid w:val="00153068"/>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04A"/>
    <w:rsid w:val="00171871"/>
    <w:rsid w:val="00171FAB"/>
    <w:rsid w:val="001722C6"/>
    <w:rsid w:val="0017237C"/>
    <w:rsid w:val="00172582"/>
    <w:rsid w:val="0017259E"/>
    <w:rsid w:val="00172DA6"/>
    <w:rsid w:val="0017332A"/>
    <w:rsid w:val="00173384"/>
    <w:rsid w:val="00173D84"/>
    <w:rsid w:val="00174340"/>
    <w:rsid w:val="00174839"/>
    <w:rsid w:val="0017501A"/>
    <w:rsid w:val="00175132"/>
    <w:rsid w:val="0017597D"/>
    <w:rsid w:val="00175F63"/>
    <w:rsid w:val="00176A90"/>
    <w:rsid w:val="0017723D"/>
    <w:rsid w:val="00180755"/>
    <w:rsid w:val="001809AE"/>
    <w:rsid w:val="00180C33"/>
    <w:rsid w:val="001811D6"/>
    <w:rsid w:val="00181A63"/>
    <w:rsid w:val="001824FE"/>
    <w:rsid w:val="001835C3"/>
    <w:rsid w:val="001838F1"/>
    <w:rsid w:val="00183AE1"/>
    <w:rsid w:val="00183D2F"/>
    <w:rsid w:val="001849B6"/>
    <w:rsid w:val="00184F98"/>
    <w:rsid w:val="0018594B"/>
    <w:rsid w:val="00185BBB"/>
    <w:rsid w:val="00185FE6"/>
    <w:rsid w:val="00186913"/>
    <w:rsid w:val="00186D06"/>
    <w:rsid w:val="00186F34"/>
    <w:rsid w:val="00187EE0"/>
    <w:rsid w:val="001903B7"/>
    <w:rsid w:val="00190D93"/>
    <w:rsid w:val="0019160A"/>
    <w:rsid w:val="00191D90"/>
    <w:rsid w:val="0019436F"/>
    <w:rsid w:val="0019444C"/>
    <w:rsid w:val="00194EFA"/>
    <w:rsid w:val="00196038"/>
    <w:rsid w:val="00196238"/>
    <w:rsid w:val="0019733F"/>
    <w:rsid w:val="00197504"/>
    <w:rsid w:val="001A018E"/>
    <w:rsid w:val="001A0449"/>
    <w:rsid w:val="001A0EDD"/>
    <w:rsid w:val="001A2E11"/>
    <w:rsid w:val="001A335C"/>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0FC3"/>
    <w:rsid w:val="001C112A"/>
    <w:rsid w:val="001C11F8"/>
    <w:rsid w:val="001C16F1"/>
    <w:rsid w:val="001C2503"/>
    <w:rsid w:val="001C2FDC"/>
    <w:rsid w:val="001C33C4"/>
    <w:rsid w:val="001C41AB"/>
    <w:rsid w:val="001C4789"/>
    <w:rsid w:val="001C5FBD"/>
    <w:rsid w:val="001C71E5"/>
    <w:rsid w:val="001D0016"/>
    <w:rsid w:val="001D05E0"/>
    <w:rsid w:val="001D1A1B"/>
    <w:rsid w:val="001D21BD"/>
    <w:rsid w:val="001D285B"/>
    <w:rsid w:val="001D2B73"/>
    <w:rsid w:val="001D35BF"/>
    <w:rsid w:val="001D393C"/>
    <w:rsid w:val="001D3E37"/>
    <w:rsid w:val="001D594C"/>
    <w:rsid w:val="001D608C"/>
    <w:rsid w:val="001D697B"/>
    <w:rsid w:val="001D6CE1"/>
    <w:rsid w:val="001D725C"/>
    <w:rsid w:val="001E0CFC"/>
    <w:rsid w:val="001E18A5"/>
    <w:rsid w:val="001E1ECA"/>
    <w:rsid w:val="001E20D6"/>
    <w:rsid w:val="001E2177"/>
    <w:rsid w:val="001E233E"/>
    <w:rsid w:val="001E3126"/>
    <w:rsid w:val="001E3A10"/>
    <w:rsid w:val="001E3D3B"/>
    <w:rsid w:val="001E43C5"/>
    <w:rsid w:val="001E5208"/>
    <w:rsid w:val="001E5465"/>
    <w:rsid w:val="001E72C2"/>
    <w:rsid w:val="001F066E"/>
    <w:rsid w:val="001F0D96"/>
    <w:rsid w:val="001F0FCE"/>
    <w:rsid w:val="001F133F"/>
    <w:rsid w:val="001F1B30"/>
    <w:rsid w:val="001F1D08"/>
    <w:rsid w:val="001F3CE2"/>
    <w:rsid w:val="001F4473"/>
    <w:rsid w:val="001F690D"/>
    <w:rsid w:val="001F698F"/>
    <w:rsid w:val="001F6F49"/>
    <w:rsid w:val="002008EA"/>
    <w:rsid w:val="00201007"/>
    <w:rsid w:val="002012F4"/>
    <w:rsid w:val="00201DB3"/>
    <w:rsid w:val="002028B5"/>
    <w:rsid w:val="00202985"/>
    <w:rsid w:val="00202B99"/>
    <w:rsid w:val="0020307D"/>
    <w:rsid w:val="00204BC3"/>
    <w:rsid w:val="00204BCE"/>
    <w:rsid w:val="00204F0D"/>
    <w:rsid w:val="0020573E"/>
    <w:rsid w:val="00205E12"/>
    <w:rsid w:val="00207623"/>
    <w:rsid w:val="002113EC"/>
    <w:rsid w:val="002114AB"/>
    <w:rsid w:val="00211940"/>
    <w:rsid w:val="00211AC4"/>
    <w:rsid w:val="00211ACD"/>
    <w:rsid w:val="00211C7E"/>
    <w:rsid w:val="00211C95"/>
    <w:rsid w:val="00212900"/>
    <w:rsid w:val="00212966"/>
    <w:rsid w:val="002133F4"/>
    <w:rsid w:val="00213B34"/>
    <w:rsid w:val="00213BE9"/>
    <w:rsid w:val="0021416F"/>
    <w:rsid w:val="00215503"/>
    <w:rsid w:val="00215D9E"/>
    <w:rsid w:val="0021678F"/>
    <w:rsid w:val="0021713D"/>
    <w:rsid w:val="002173C7"/>
    <w:rsid w:val="00217759"/>
    <w:rsid w:val="002211C1"/>
    <w:rsid w:val="002217F7"/>
    <w:rsid w:val="00221984"/>
    <w:rsid w:val="002237A8"/>
    <w:rsid w:val="0022441D"/>
    <w:rsid w:val="00224925"/>
    <w:rsid w:val="00225C03"/>
    <w:rsid w:val="0022637A"/>
    <w:rsid w:val="002264A5"/>
    <w:rsid w:val="002266AF"/>
    <w:rsid w:val="00230319"/>
    <w:rsid w:val="00230533"/>
    <w:rsid w:val="002305AC"/>
    <w:rsid w:val="00230643"/>
    <w:rsid w:val="00231459"/>
    <w:rsid w:val="002314C1"/>
    <w:rsid w:val="002321A5"/>
    <w:rsid w:val="002336C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4451"/>
    <w:rsid w:val="002458F8"/>
    <w:rsid w:val="00245E31"/>
    <w:rsid w:val="00245E55"/>
    <w:rsid w:val="0024645F"/>
    <w:rsid w:val="002467ED"/>
    <w:rsid w:val="00246C66"/>
    <w:rsid w:val="00250B95"/>
    <w:rsid w:val="00251162"/>
    <w:rsid w:val="002523BC"/>
    <w:rsid w:val="002544F9"/>
    <w:rsid w:val="00254B26"/>
    <w:rsid w:val="00255974"/>
    <w:rsid w:val="0025676E"/>
    <w:rsid w:val="0025704F"/>
    <w:rsid w:val="00257BD8"/>
    <w:rsid w:val="00260FE8"/>
    <w:rsid w:val="00263A24"/>
    <w:rsid w:val="0026547C"/>
    <w:rsid w:val="002656D6"/>
    <w:rsid w:val="00265E1A"/>
    <w:rsid w:val="00266BCD"/>
    <w:rsid w:val="00267EC5"/>
    <w:rsid w:val="002706DC"/>
    <w:rsid w:val="0027167A"/>
    <w:rsid w:val="00272202"/>
    <w:rsid w:val="00274192"/>
    <w:rsid w:val="00275EC2"/>
    <w:rsid w:val="00275FA4"/>
    <w:rsid w:val="00276278"/>
    <w:rsid w:val="00276BFD"/>
    <w:rsid w:val="002808D8"/>
    <w:rsid w:val="00281CD2"/>
    <w:rsid w:val="0028216F"/>
    <w:rsid w:val="00282B25"/>
    <w:rsid w:val="00285670"/>
    <w:rsid w:val="00285B53"/>
    <w:rsid w:val="002861FB"/>
    <w:rsid w:val="00286FDE"/>
    <w:rsid w:val="00290A56"/>
    <w:rsid w:val="00290D71"/>
    <w:rsid w:val="00292259"/>
    <w:rsid w:val="0029259E"/>
    <w:rsid w:val="00293953"/>
    <w:rsid w:val="00293C6D"/>
    <w:rsid w:val="0029527C"/>
    <w:rsid w:val="002958C8"/>
    <w:rsid w:val="00295CDC"/>
    <w:rsid w:val="00295EE5"/>
    <w:rsid w:val="002964EA"/>
    <w:rsid w:val="00297AD9"/>
    <w:rsid w:val="00297C89"/>
    <w:rsid w:val="00297EC2"/>
    <w:rsid w:val="002A081E"/>
    <w:rsid w:val="002A0AAB"/>
    <w:rsid w:val="002A1BD6"/>
    <w:rsid w:val="002A2D88"/>
    <w:rsid w:val="002A2F7F"/>
    <w:rsid w:val="002A5281"/>
    <w:rsid w:val="002A55DE"/>
    <w:rsid w:val="002A67F2"/>
    <w:rsid w:val="002A6A39"/>
    <w:rsid w:val="002A7E9C"/>
    <w:rsid w:val="002B03E1"/>
    <w:rsid w:val="002B0512"/>
    <w:rsid w:val="002B08DB"/>
    <w:rsid w:val="002B166E"/>
    <w:rsid w:val="002B2D4D"/>
    <w:rsid w:val="002B537B"/>
    <w:rsid w:val="002B584C"/>
    <w:rsid w:val="002B5A55"/>
    <w:rsid w:val="002B6562"/>
    <w:rsid w:val="002C02D4"/>
    <w:rsid w:val="002C07B3"/>
    <w:rsid w:val="002C08D1"/>
    <w:rsid w:val="002C0FE5"/>
    <w:rsid w:val="002C1DE7"/>
    <w:rsid w:val="002C3407"/>
    <w:rsid w:val="002C3563"/>
    <w:rsid w:val="002C3C0D"/>
    <w:rsid w:val="002C4395"/>
    <w:rsid w:val="002C447C"/>
    <w:rsid w:val="002C5049"/>
    <w:rsid w:val="002C53FA"/>
    <w:rsid w:val="002C55EB"/>
    <w:rsid w:val="002C6939"/>
    <w:rsid w:val="002D0153"/>
    <w:rsid w:val="002D1394"/>
    <w:rsid w:val="002D2D9A"/>
    <w:rsid w:val="002D30FF"/>
    <w:rsid w:val="002D32C3"/>
    <w:rsid w:val="002D395F"/>
    <w:rsid w:val="002D3F04"/>
    <w:rsid w:val="002D4227"/>
    <w:rsid w:val="002D4D79"/>
    <w:rsid w:val="002D55BE"/>
    <w:rsid w:val="002D5A5E"/>
    <w:rsid w:val="002D6AB9"/>
    <w:rsid w:val="002D6CC8"/>
    <w:rsid w:val="002D7887"/>
    <w:rsid w:val="002E11CD"/>
    <w:rsid w:val="002E14B8"/>
    <w:rsid w:val="002E14BE"/>
    <w:rsid w:val="002E185D"/>
    <w:rsid w:val="002E1C60"/>
    <w:rsid w:val="002E2853"/>
    <w:rsid w:val="002E2FB6"/>
    <w:rsid w:val="002E30B6"/>
    <w:rsid w:val="002E44B2"/>
    <w:rsid w:val="002E4550"/>
    <w:rsid w:val="002E5003"/>
    <w:rsid w:val="002E54FC"/>
    <w:rsid w:val="002E58E1"/>
    <w:rsid w:val="002E5D4F"/>
    <w:rsid w:val="002E7AAE"/>
    <w:rsid w:val="002F062C"/>
    <w:rsid w:val="002F18F6"/>
    <w:rsid w:val="002F21DF"/>
    <w:rsid w:val="002F22EE"/>
    <w:rsid w:val="002F3C9C"/>
    <w:rsid w:val="002F42C6"/>
    <w:rsid w:val="002F4686"/>
    <w:rsid w:val="002F5CD7"/>
    <w:rsid w:val="002F5FC1"/>
    <w:rsid w:val="002F5FE4"/>
    <w:rsid w:val="002F6FF1"/>
    <w:rsid w:val="00300403"/>
    <w:rsid w:val="00300BAE"/>
    <w:rsid w:val="00300E6E"/>
    <w:rsid w:val="003010A8"/>
    <w:rsid w:val="00301690"/>
    <w:rsid w:val="003024A8"/>
    <w:rsid w:val="00302CCD"/>
    <w:rsid w:val="00302D49"/>
    <w:rsid w:val="00302F36"/>
    <w:rsid w:val="00303EA3"/>
    <w:rsid w:val="0030416B"/>
    <w:rsid w:val="0030417C"/>
    <w:rsid w:val="00304366"/>
    <w:rsid w:val="00304604"/>
    <w:rsid w:val="00304C16"/>
    <w:rsid w:val="003068D0"/>
    <w:rsid w:val="0030775F"/>
    <w:rsid w:val="00310274"/>
    <w:rsid w:val="003108E8"/>
    <w:rsid w:val="00310EB4"/>
    <w:rsid w:val="00311740"/>
    <w:rsid w:val="0031342F"/>
    <w:rsid w:val="00315B3A"/>
    <w:rsid w:val="003166E5"/>
    <w:rsid w:val="00316FB7"/>
    <w:rsid w:val="003178A6"/>
    <w:rsid w:val="00317BD3"/>
    <w:rsid w:val="003215C8"/>
    <w:rsid w:val="003217C0"/>
    <w:rsid w:val="003232FF"/>
    <w:rsid w:val="00323E80"/>
    <w:rsid w:val="00323EEF"/>
    <w:rsid w:val="00324360"/>
    <w:rsid w:val="003245AB"/>
    <w:rsid w:val="0032534F"/>
    <w:rsid w:val="00325587"/>
    <w:rsid w:val="0032559B"/>
    <w:rsid w:val="00326382"/>
    <w:rsid w:val="0032795E"/>
    <w:rsid w:val="00327E8C"/>
    <w:rsid w:val="00327FC6"/>
    <w:rsid w:val="00330D9D"/>
    <w:rsid w:val="003311C2"/>
    <w:rsid w:val="0033248E"/>
    <w:rsid w:val="003327AE"/>
    <w:rsid w:val="0033374A"/>
    <w:rsid w:val="0033521B"/>
    <w:rsid w:val="00335B76"/>
    <w:rsid w:val="00336284"/>
    <w:rsid w:val="00336DA7"/>
    <w:rsid w:val="00337388"/>
    <w:rsid w:val="00340073"/>
    <w:rsid w:val="00340F20"/>
    <w:rsid w:val="003412C9"/>
    <w:rsid w:val="00341AE7"/>
    <w:rsid w:val="00341F28"/>
    <w:rsid w:val="00343B11"/>
    <w:rsid w:val="003445CD"/>
    <w:rsid w:val="00344AF9"/>
    <w:rsid w:val="00345F47"/>
    <w:rsid w:val="00346D5F"/>
    <w:rsid w:val="00347179"/>
    <w:rsid w:val="003472BD"/>
    <w:rsid w:val="00347CEE"/>
    <w:rsid w:val="00347DC2"/>
    <w:rsid w:val="00350A27"/>
    <w:rsid w:val="003514CB"/>
    <w:rsid w:val="003517AC"/>
    <w:rsid w:val="00351AD7"/>
    <w:rsid w:val="003537EB"/>
    <w:rsid w:val="00353C3B"/>
    <w:rsid w:val="00353F60"/>
    <w:rsid w:val="003546B7"/>
    <w:rsid w:val="00354752"/>
    <w:rsid w:val="00355391"/>
    <w:rsid w:val="0035547D"/>
    <w:rsid w:val="0035554E"/>
    <w:rsid w:val="00355D45"/>
    <w:rsid w:val="00356660"/>
    <w:rsid w:val="00356B31"/>
    <w:rsid w:val="003570B4"/>
    <w:rsid w:val="00357207"/>
    <w:rsid w:val="0035720F"/>
    <w:rsid w:val="00357864"/>
    <w:rsid w:val="00360E31"/>
    <w:rsid w:val="00361752"/>
    <w:rsid w:val="00363316"/>
    <w:rsid w:val="003640F4"/>
    <w:rsid w:val="00364317"/>
    <w:rsid w:val="00364F19"/>
    <w:rsid w:val="00365052"/>
    <w:rsid w:val="00366722"/>
    <w:rsid w:val="00367254"/>
    <w:rsid w:val="00367697"/>
    <w:rsid w:val="00367DE1"/>
    <w:rsid w:val="00370686"/>
    <w:rsid w:val="00371A8A"/>
    <w:rsid w:val="003723FF"/>
    <w:rsid w:val="003730D3"/>
    <w:rsid w:val="0037483D"/>
    <w:rsid w:val="0037640E"/>
    <w:rsid w:val="0037664D"/>
    <w:rsid w:val="00377594"/>
    <w:rsid w:val="00380145"/>
    <w:rsid w:val="003802F3"/>
    <w:rsid w:val="00382A4F"/>
    <w:rsid w:val="003849BB"/>
    <w:rsid w:val="00384A86"/>
    <w:rsid w:val="00385FA9"/>
    <w:rsid w:val="003863B4"/>
    <w:rsid w:val="00386E63"/>
    <w:rsid w:val="00387D03"/>
    <w:rsid w:val="00390C06"/>
    <w:rsid w:val="00390F9D"/>
    <w:rsid w:val="00391205"/>
    <w:rsid w:val="0039138C"/>
    <w:rsid w:val="003924B2"/>
    <w:rsid w:val="003924EB"/>
    <w:rsid w:val="003928AA"/>
    <w:rsid w:val="00392C5C"/>
    <w:rsid w:val="00393458"/>
    <w:rsid w:val="00395210"/>
    <w:rsid w:val="00396168"/>
    <w:rsid w:val="003973A7"/>
    <w:rsid w:val="003978B0"/>
    <w:rsid w:val="003A097F"/>
    <w:rsid w:val="003A16B0"/>
    <w:rsid w:val="003A1DF9"/>
    <w:rsid w:val="003A1E76"/>
    <w:rsid w:val="003B15EA"/>
    <w:rsid w:val="003B1990"/>
    <w:rsid w:val="003B2408"/>
    <w:rsid w:val="003B3636"/>
    <w:rsid w:val="003B4958"/>
    <w:rsid w:val="003B49FF"/>
    <w:rsid w:val="003B69F8"/>
    <w:rsid w:val="003B75FC"/>
    <w:rsid w:val="003B7A7B"/>
    <w:rsid w:val="003B7AAB"/>
    <w:rsid w:val="003C2728"/>
    <w:rsid w:val="003C2AEC"/>
    <w:rsid w:val="003C2EFB"/>
    <w:rsid w:val="003C34D2"/>
    <w:rsid w:val="003C3604"/>
    <w:rsid w:val="003C3DAC"/>
    <w:rsid w:val="003C4F23"/>
    <w:rsid w:val="003C53E5"/>
    <w:rsid w:val="003C550D"/>
    <w:rsid w:val="003C571B"/>
    <w:rsid w:val="003C5C70"/>
    <w:rsid w:val="003C63C0"/>
    <w:rsid w:val="003C6CE3"/>
    <w:rsid w:val="003C711C"/>
    <w:rsid w:val="003C7138"/>
    <w:rsid w:val="003C7592"/>
    <w:rsid w:val="003C75BB"/>
    <w:rsid w:val="003C7895"/>
    <w:rsid w:val="003C7A74"/>
    <w:rsid w:val="003D0313"/>
    <w:rsid w:val="003D14FE"/>
    <w:rsid w:val="003D3572"/>
    <w:rsid w:val="003D472F"/>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E09"/>
    <w:rsid w:val="003E6F84"/>
    <w:rsid w:val="003E6FA7"/>
    <w:rsid w:val="003E6FCF"/>
    <w:rsid w:val="003E7FC4"/>
    <w:rsid w:val="003F1123"/>
    <w:rsid w:val="003F184B"/>
    <w:rsid w:val="003F1871"/>
    <w:rsid w:val="003F3C99"/>
    <w:rsid w:val="003F413E"/>
    <w:rsid w:val="003F41DD"/>
    <w:rsid w:val="003F60E7"/>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79B1"/>
    <w:rsid w:val="00412D14"/>
    <w:rsid w:val="00413B08"/>
    <w:rsid w:val="00413E11"/>
    <w:rsid w:val="00413E82"/>
    <w:rsid w:val="00414184"/>
    <w:rsid w:val="0041439D"/>
    <w:rsid w:val="00414875"/>
    <w:rsid w:val="0041594F"/>
    <w:rsid w:val="00416A0E"/>
    <w:rsid w:val="004178F2"/>
    <w:rsid w:val="00417A56"/>
    <w:rsid w:val="004214E5"/>
    <w:rsid w:val="0042156A"/>
    <w:rsid w:val="00421966"/>
    <w:rsid w:val="00421A2A"/>
    <w:rsid w:val="00422192"/>
    <w:rsid w:val="004222EA"/>
    <w:rsid w:val="00422392"/>
    <w:rsid w:val="00422B36"/>
    <w:rsid w:val="00422BBA"/>
    <w:rsid w:val="00423A14"/>
    <w:rsid w:val="00423F9E"/>
    <w:rsid w:val="00424138"/>
    <w:rsid w:val="004252DD"/>
    <w:rsid w:val="0042580A"/>
    <w:rsid w:val="004265C2"/>
    <w:rsid w:val="004271F9"/>
    <w:rsid w:val="00427AA3"/>
    <w:rsid w:val="00427C5A"/>
    <w:rsid w:val="0043028D"/>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4C0"/>
    <w:rsid w:val="0043782A"/>
    <w:rsid w:val="00437E4B"/>
    <w:rsid w:val="00437F51"/>
    <w:rsid w:val="0044004C"/>
    <w:rsid w:val="004408E4"/>
    <w:rsid w:val="004417E5"/>
    <w:rsid w:val="00441AC0"/>
    <w:rsid w:val="004446FA"/>
    <w:rsid w:val="00445B61"/>
    <w:rsid w:val="00446E1A"/>
    <w:rsid w:val="00447D20"/>
    <w:rsid w:val="00450FE6"/>
    <w:rsid w:val="00452278"/>
    <w:rsid w:val="00454A6B"/>
    <w:rsid w:val="00456ACE"/>
    <w:rsid w:val="00457758"/>
    <w:rsid w:val="00457C5F"/>
    <w:rsid w:val="00461E74"/>
    <w:rsid w:val="004626AC"/>
    <w:rsid w:val="00462BBD"/>
    <w:rsid w:val="004633AF"/>
    <w:rsid w:val="004636CF"/>
    <w:rsid w:val="004641A4"/>
    <w:rsid w:val="004641D8"/>
    <w:rsid w:val="00464380"/>
    <w:rsid w:val="004659AB"/>
    <w:rsid w:val="00465A74"/>
    <w:rsid w:val="00466ABF"/>
    <w:rsid w:val="00467678"/>
    <w:rsid w:val="004678FA"/>
    <w:rsid w:val="004679AB"/>
    <w:rsid w:val="004679AD"/>
    <w:rsid w:val="00467B99"/>
    <w:rsid w:val="00467BA1"/>
    <w:rsid w:val="00470CD1"/>
    <w:rsid w:val="00471143"/>
    <w:rsid w:val="00472038"/>
    <w:rsid w:val="00472608"/>
    <w:rsid w:val="00472D2F"/>
    <w:rsid w:val="004734E3"/>
    <w:rsid w:val="00473664"/>
    <w:rsid w:val="004743A3"/>
    <w:rsid w:val="00475640"/>
    <w:rsid w:val="00475B2A"/>
    <w:rsid w:val="0047783F"/>
    <w:rsid w:val="00480C2E"/>
    <w:rsid w:val="00481666"/>
    <w:rsid w:val="00483742"/>
    <w:rsid w:val="004838F3"/>
    <w:rsid w:val="00483C24"/>
    <w:rsid w:val="00483D4B"/>
    <w:rsid w:val="00483D51"/>
    <w:rsid w:val="00483EE1"/>
    <w:rsid w:val="00485163"/>
    <w:rsid w:val="00486686"/>
    <w:rsid w:val="004868C7"/>
    <w:rsid w:val="00486C8A"/>
    <w:rsid w:val="0049054A"/>
    <w:rsid w:val="00490658"/>
    <w:rsid w:val="00490B05"/>
    <w:rsid w:val="00490D4D"/>
    <w:rsid w:val="004919D8"/>
    <w:rsid w:val="00491F02"/>
    <w:rsid w:val="00492353"/>
    <w:rsid w:val="0049283E"/>
    <w:rsid w:val="00492DFA"/>
    <w:rsid w:val="0049304A"/>
    <w:rsid w:val="004939F0"/>
    <w:rsid w:val="00493E8B"/>
    <w:rsid w:val="004964CB"/>
    <w:rsid w:val="004A0605"/>
    <w:rsid w:val="004A106D"/>
    <w:rsid w:val="004A12B4"/>
    <w:rsid w:val="004A27BE"/>
    <w:rsid w:val="004A3C06"/>
    <w:rsid w:val="004A462D"/>
    <w:rsid w:val="004A4AB5"/>
    <w:rsid w:val="004A4C57"/>
    <w:rsid w:val="004A4C62"/>
    <w:rsid w:val="004A4E04"/>
    <w:rsid w:val="004A4F60"/>
    <w:rsid w:val="004A54F2"/>
    <w:rsid w:val="004A6FD4"/>
    <w:rsid w:val="004A728A"/>
    <w:rsid w:val="004B0223"/>
    <w:rsid w:val="004B0501"/>
    <w:rsid w:val="004B0AAC"/>
    <w:rsid w:val="004B0BEB"/>
    <w:rsid w:val="004B1031"/>
    <w:rsid w:val="004B1378"/>
    <w:rsid w:val="004B3B25"/>
    <w:rsid w:val="004B48A6"/>
    <w:rsid w:val="004B4A73"/>
    <w:rsid w:val="004B4F5B"/>
    <w:rsid w:val="004B557E"/>
    <w:rsid w:val="004B62D6"/>
    <w:rsid w:val="004B6652"/>
    <w:rsid w:val="004B69B4"/>
    <w:rsid w:val="004C0A48"/>
    <w:rsid w:val="004C100F"/>
    <w:rsid w:val="004C23C3"/>
    <w:rsid w:val="004C3BD8"/>
    <w:rsid w:val="004C48EF"/>
    <w:rsid w:val="004C4F0E"/>
    <w:rsid w:val="004C5F44"/>
    <w:rsid w:val="004C62A0"/>
    <w:rsid w:val="004C63F6"/>
    <w:rsid w:val="004C69BA"/>
    <w:rsid w:val="004C71BC"/>
    <w:rsid w:val="004D1E68"/>
    <w:rsid w:val="004D2BBC"/>
    <w:rsid w:val="004D31B6"/>
    <w:rsid w:val="004D32F8"/>
    <w:rsid w:val="004D357B"/>
    <w:rsid w:val="004D39DC"/>
    <w:rsid w:val="004D4B02"/>
    <w:rsid w:val="004D5BC3"/>
    <w:rsid w:val="004D6E86"/>
    <w:rsid w:val="004D7024"/>
    <w:rsid w:val="004D7473"/>
    <w:rsid w:val="004D7588"/>
    <w:rsid w:val="004E24DE"/>
    <w:rsid w:val="004E287B"/>
    <w:rsid w:val="004E3182"/>
    <w:rsid w:val="004E324D"/>
    <w:rsid w:val="004E74BC"/>
    <w:rsid w:val="004F0003"/>
    <w:rsid w:val="004F01EC"/>
    <w:rsid w:val="004F0540"/>
    <w:rsid w:val="004F0F83"/>
    <w:rsid w:val="004F1EAB"/>
    <w:rsid w:val="004F1FB1"/>
    <w:rsid w:val="004F25D2"/>
    <w:rsid w:val="004F2C97"/>
    <w:rsid w:val="004F2FAD"/>
    <w:rsid w:val="004F52E7"/>
    <w:rsid w:val="004F6C42"/>
    <w:rsid w:val="004F6E7D"/>
    <w:rsid w:val="004F6E82"/>
    <w:rsid w:val="00500534"/>
    <w:rsid w:val="00500A85"/>
    <w:rsid w:val="00500EAC"/>
    <w:rsid w:val="005019F9"/>
    <w:rsid w:val="005031D2"/>
    <w:rsid w:val="005035AD"/>
    <w:rsid w:val="005035D9"/>
    <w:rsid w:val="00504452"/>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525E"/>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E21"/>
    <w:rsid w:val="00540C49"/>
    <w:rsid w:val="00541F5B"/>
    <w:rsid w:val="00542B89"/>
    <w:rsid w:val="00542E9D"/>
    <w:rsid w:val="00543E4E"/>
    <w:rsid w:val="0054419D"/>
    <w:rsid w:val="00544D9E"/>
    <w:rsid w:val="00545A1B"/>
    <w:rsid w:val="00545D35"/>
    <w:rsid w:val="00546452"/>
    <w:rsid w:val="00546537"/>
    <w:rsid w:val="00546889"/>
    <w:rsid w:val="005471D5"/>
    <w:rsid w:val="00547477"/>
    <w:rsid w:val="005479C1"/>
    <w:rsid w:val="005508B3"/>
    <w:rsid w:val="00550B50"/>
    <w:rsid w:val="00550E52"/>
    <w:rsid w:val="00551096"/>
    <w:rsid w:val="00552487"/>
    <w:rsid w:val="00552734"/>
    <w:rsid w:val="005546B7"/>
    <w:rsid w:val="00555224"/>
    <w:rsid w:val="0055570F"/>
    <w:rsid w:val="005557A9"/>
    <w:rsid w:val="00556F8A"/>
    <w:rsid w:val="0055755D"/>
    <w:rsid w:val="00560143"/>
    <w:rsid w:val="00560319"/>
    <w:rsid w:val="00560CA9"/>
    <w:rsid w:val="005611FF"/>
    <w:rsid w:val="00562ACB"/>
    <w:rsid w:val="00562AFE"/>
    <w:rsid w:val="00562D38"/>
    <w:rsid w:val="0056312E"/>
    <w:rsid w:val="0056353A"/>
    <w:rsid w:val="005639E6"/>
    <w:rsid w:val="00564156"/>
    <w:rsid w:val="0056470C"/>
    <w:rsid w:val="005652DC"/>
    <w:rsid w:val="00565682"/>
    <w:rsid w:val="005659CE"/>
    <w:rsid w:val="00567048"/>
    <w:rsid w:val="005711DA"/>
    <w:rsid w:val="005713F4"/>
    <w:rsid w:val="00571854"/>
    <w:rsid w:val="00571C5A"/>
    <w:rsid w:val="00571DBE"/>
    <w:rsid w:val="005726D9"/>
    <w:rsid w:val="0057276E"/>
    <w:rsid w:val="00572B27"/>
    <w:rsid w:val="0057382E"/>
    <w:rsid w:val="005738D6"/>
    <w:rsid w:val="0057568B"/>
    <w:rsid w:val="00575750"/>
    <w:rsid w:val="00577FF2"/>
    <w:rsid w:val="00580743"/>
    <w:rsid w:val="00581FFF"/>
    <w:rsid w:val="00582B63"/>
    <w:rsid w:val="00584057"/>
    <w:rsid w:val="00584148"/>
    <w:rsid w:val="00584C49"/>
    <w:rsid w:val="00584EC6"/>
    <w:rsid w:val="00585937"/>
    <w:rsid w:val="0058621E"/>
    <w:rsid w:val="005865F4"/>
    <w:rsid w:val="00586A4A"/>
    <w:rsid w:val="00586F5C"/>
    <w:rsid w:val="005874E6"/>
    <w:rsid w:val="005879DA"/>
    <w:rsid w:val="00592050"/>
    <w:rsid w:val="00592082"/>
    <w:rsid w:val="0059228D"/>
    <w:rsid w:val="005927E7"/>
    <w:rsid w:val="0059280C"/>
    <w:rsid w:val="0059306D"/>
    <w:rsid w:val="00593CFE"/>
    <w:rsid w:val="005949A4"/>
    <w:rsid w:val="00594ED8"/>
    <w:rsid w:val="00596B70"/>
    <w:rsid w:val="00596E19"/>
    <w:rsid w:val="00596EF7"/>
    <w:rsid w:val="005974D0"/>
    <w:rsid w:val="005A0BB1"/>
    <w:rsid w:val="005A114E"/>
    <w:rsid w:val="005A21E6"/>
    <w:rsid w:val="005A3EC4"/>
    <w:rsid w:val="005A3FA1"/>
    <w:rsid w:val="005A491F"/>
    <w:rsid w:val="005A5079"/>
    <w:rsid w:val="005A56F2"/>
    <w:rsid w:val="005A5944"/>
    <w:rsid w:val="005A68A6"/>
    <w:rsid w:val="005A73E1"/>
    <w:rsid w:val="005A783C"/>
    <w:rsid w:val="005B0527"/>
    <w:rsid w:val="005B05D3"/>
    <w:rsid w:val="005B05E4"/>
    <w:rsid w:val="005B070C"/>
    <w:rsid w:val="005B1332"/>
    <w:rsid w:val="005B184D"/>
    <w:rsid w:val="005B2C57"/>
    <w:rsid w:val="005B3124"/>
    <w:rsid w:val="005B354E"/>
    <w:rsid w:val="005B36E0"/>
    <w:rsid w:val="005B3F29"/>
    <w:rsid w:val="005B65FF"/>
    <w:rsid w:val="005B726E"/>
    <w:rsid w:val="005B7375"/>
    <w:rsid w:val="005B7849"/>
    <w:rsid w:val="005B7CE3"/>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BD2"/>
    <w:rsid w:val="005D5F4D"/>
    <w:rsid w:val="005D7748"/>
    <w:rsid w:val="005E001A"/>
    <w:rsid w:val="005E0BF7"/>
    <w:rsid w:val="005E0D6D"/>
    <w:rsid w:val="005E143B"/>
    <w:rsid w:val="005E27FF"/>
    <w:rsid w:val="005E2A18"/>
    <w:rsid w:val="005E2CEC"/>
    <w:rsid w:val="005E6172"/>
    <w:rsid w:val="005E6FA4"/>
    <w:rsid w:val="005E7266"/>
    <w:rsid w:val="005E7374"/>
    <w:rsid w:val="005E7CAF"/>
    <w:rsid w:val="005F01DA"/>
    <w:rsid w:val="005F02C0"/>
    <w:rsid w:val="005F0497"/>
    <w:rsid w:val="005F0947"/>
    <w:rsid w:val="005F0C5E"/>
    <w:rsid w:val="005F0E7A"/>
    <w:rsid w:val="005F2BF9"/>
    <w:rsid w:val="005F2E62"/>
    <w:rsid w:val="005F4437"/>
    <w:rsid w:val="005F49DC"/>
    <w:rsid w:val="005F4F10"/>
    <w:rsid w:val="005F5393"/>
    <w:rsid w:val="005F59B2"/>
    <w:rsid w:val="005F67E5"/>
    <w:rsid w:val="005F7119"/>
    <w:rsid w:val="006009BE"/>
    <w:rsid w:val="00601309"/>
    <w:rsid w:val="00601463"/>
    <w:rsid w:val="00602900"/>
    <w:rsid w:val="00602ABE"/>
    <w:rsid w:val="006035BA"/>
    <w:rsid w:val="006038C7"/>
    <w:rsid w:val="00605006"/>
    <w:rsid w:val="00606E50"/>
    <w:rsid w:val="00607460"/>
    <w:rsid w:val="00607957"/>
    <w:rsid w:val="00611043"/>
    <w:rsid w:val="00611655"/>
    <w:rsid w:val="006137EC"/>
    <w:rsid w:val="00614DC8"/>
    <w:rsid w:val="00615838"/>
    <w:rsid w:val="00615AE8"/>
    <w:rsid w:val="00615B39"/>
    <w:rsid w:val="00615D3B"/>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27AFA"/>
    <w:rsid w:val="00630615"/>
    <w:rsid w:val="0063224A"/>
    <w:rsid w:val="00632E8C"/>
    <w:rsid w:val="00635E03"/>
    <w:rsid w:val="00636749"/>
    <w:rsid w:val="00636920"/>
    <w:rsid w:val="00637663"/>
    <w:rsid w:val="006407F7"/>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267"/>
    <w:rsid w:val="00654C1B"/>
    <w:rsid w:val="00654E81"/>
    <w:rsid w:val="00655083"/>
    <w:rsid w:val="0065539D"/>
    <w:rsid w:val="006554D9"/>
    <w:rsid w:val="00655684"/>
    <w:rsid w:val="00655AA6"/>
    <w:rsid w:val="00655D34"/>
    <w:rsid w:val="00656CCD"/>
    <w:rsid w:val="00656FD9"/>
    <w:rsid w:val="00657CA5"/>
    <w:rsid w:val="00657EB9"/>
    <w:rsid w:val="006602A3"/>
    <w:rsid w:val="006603F8"/>
    <w:rsid w:val="00660568"/>
    <w:rsid w:val="00660FC0"/>
    <w:rsid w:val="006618E3"/>
    <w:rsid w:val="00661E8C"/>
    <w:rsid w:val="00661F80"/>
    <w:rsid w:val="00662607"/>
    <w:rsid w:val="006628D3"/>
    <w:rsid w:val="00663143"/>
    <w:rsid w:val="00664BCD"/>
    <w:rsid w:val="00664C61"/>
    <w:rsid w:val="0066528D"/>
    <w:rsid w:val="00665E2F"/>
    <w:rsid w:val="006663F0"/>
    <w:rsid w:val="006668FD"/>
    <w:rsid w:val="006679B2"/>
    <w:rsid w:val="00667EF3"/>
    <w:rsid w:val="006707BF"/>
    <w:rsid w:val="00670B01"/>
    <w:rsid w:val="00670D45"/>
    <w:rsid w:val="00671803"/>
    <w:rsid w:val="00671CF1"/>
    <w:rsid w:val="00672F55"/>
    <w:rsid w:val="00673055"/>
    <w:rsid w:val="00674574"/>
    <w:rsid w:val="00674609"/>
    <w:rsid w:val="0067468A"/>
    <w:rsid w:val="00676560"/>
    <w:rsid w:val="00676B2F"/>
    <w:rsid w:val="00676D32"/>
    <w:rsid w:val="00677631"/>
    <w:rsid w:val="00677709"/>
    <w:rsid w:val="0068077A"/>
    <w:rsid w:val="006825FF"/>
    <w:rsid w:val="00682BF6"/>
    <w:rsid w:val="00683014"/>
    <w:rsid w:val="00684678"/>
    <w:rsid w:val="00684B24"/>
    <w:rsid w:val="00684F7D"/>
    <w:rsid w:val="006858B4"/>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791"/>
    <w:rsid w:val="006A6D70"/>
    <w:rsid w:val="006A6FA1"/>
    <w:rsid w:val="006A738C"/>
    <w:rsid w:val="006A7C46"/>
    <w:rsid w:val="006A7F59"/>
    <w:rsid w:val="006B08C9"/>
    <w:rsid w:val="006B14DE"/>
    <w:rsid w:val="006B257F"/>
    <w:rsid w:val="006B41E7"/>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44A"/>
    <w:rsid w:val="006D7DC5"/>
    <w:rsid w:val="006D7FAB"/>
    <w:rsid w:val="006E0171"/>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284C"/>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4907"/>
    <w:rsid w:val="007053AA"/>
    <w:rsid w:val="0070554B"/>
    <w:rsid w:val="0070576F"/>
    <w:rsid w:val="00706C9D"/>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9CA"/>
    <w:rsid w:val="00717BA2"/>
    <w:rsid w:val="00720297"/>
    <w:rsid w:val="00721390"/>
    <w:rsid w:val="00721A38"/>
    <w:rsid w:val="00721E68"/>
    <w:rsid w:val="00723156"/>
    <w:rsid w:val="0072419E"/>
    <w:rsid w:val="00724277"/>
    <w:rsid w:val="00724309"/>
    <w:rsid w:val="007253D5"/>
    <w:rsid w:val="007257FB"/>
    <w:rsid w:val="00726FDF"/>
    <w:rsid w:val="0072758E"/>
    <w:rsid w:val="00730AF6"/>
    <w:rsid w:val="00731A8C"/>
    <w:rsid w:val="00731FA1"/>
    <w:rsid w:val="00732BB5"/>
    <w:rsid w:val="00732C1B"/>
    <w:rsid w:val="007343D0"/>
    <w:rsid w:val="0073476B"/>
    <w:rsid w:val="007347B5"/>
    <w:rsid w:val="00735D98"/>
    <w:rsid w:val="00736089"/>
    <w:rsid w:val="00736AEF"/>
    <w:rsid w:val="00736D54"/>
    <w:rsid w:val="00740DC2"/>
    <w:rsid w:val="0074143F"/>
    <w:rsid w:val="00742472"/>
    <w:rsid w:val="00742C21"/>
    <w:rsid w:val="00743C97"/>
    <w:rsid w:val="00745353"/>
    <w:rsid w:val="00745AF9"/>
    <w:rsid w:val="00745D6C"/>
    <w:rsid w:val="00745F6F"/>
    <w:rsid w:val="00746C97"/>
    <w:rsid w:val="00746E56"/>
    <w:rsid w:val="00746ECC"/>
    <w:rsid w:val="007471E3"/>
    <w:rsid w:val="00750092"/>
    <w:rsid w:val="00750523"/>
    <w:rsid w:val="00750E96"/>
    <w:rsid w:val="0075266C"/>
    <w:rsid w:val="00752CB8"/>
    <w:rsid w:val="00753FC0"/>
    <w:rsid w:val="00754178"/>
    <w:rsid w:val="007547FA"/>
    <w:rsid w:val="00755D62"/>
    <w:rsid w:val="007563F4"/>
    <w:rsid w:val="00756846"/>
    <w:rsid w:val="00756D72"/>
    <w:rsid w:val="007577AD"/>
    <w:rsid w:val="0076018A"/>
    <w:rsid w:val="00760BB0"/>
    <w:rsid w:val="007612DD"/>
    <w:rsid w:val="00761C6F"/>
    <w:rsid w:val="00762079"/>
    <w:rsid w:val="007628BF"/>
    <w:rsid w:val="00762E82"/>
    <w:rsid w:val="00763F63"/>
    <w:rsid w:val="00765128"/>
    <w:rsid w:val="0076649C"/>
    <w:rsid w:val="007666DE"/>
    <w:rsid w:val="00767351"/>
    <w:rsid w:val="00771F56"/>
    <w:rsid w:val="00772A19"/>
    <w:rsid w:val="00773EEC"/>
    <w:rsid w:val="0077426E"/>
    <w:rsid w:val="007764FD"/>
    <w:rsid w:val="00776739"/>
    <w:rsid w:val="0078004A"/>
    <w:rsid w:val="00780ACE"/>
    <w:rsid w:val="00780FFC"/>
    <w:rsid w:val="007810B3"/>
    <w:rsid w:val="00781811"/>
    <w:rsid w:val="00781C99"/>
    <w:rsid w:val="007821EA"/>
    <w:rsid w:val="00782289"/>
    <w:rsid w:val="0078229C"/>
    <w:rsid w:val="00784019"/>
    <w:rsid w:val="007844AF"/>
    <w:rsid w:val="00784EF1"/>
    <w:rsid w:val="007850D0"/>
    <w:rsid w:val="00785224"/>
    <w:rsid w:val="007855F6"/>
    <w:rsid w:val="00786572"/>
    <w:rsid w:val="00786623"/>
    <w:rsid w:val="007874F5"/>
    <w:rsid w:val="00787D22"/>
    <w:rsid w:val="00787D90"/>
    <w:rsid w:val="007905FB"/>
    <w:rsid w:val="00791D12"/>
    <w:rsid w:val="00792300"/>
    <w:rsid w:val="00793603"/>
    <w:rsid w:val="00793D06"/>
    <w:rsid w:val="00794884"/>
    <w:rsid w:val="007949C6"/>
    <w:rsid w:val="007951B4"/>
    <w:rsid w:val="00795363"/>
    <w:rsid w:val="007955CD"/>
    <w:rsid w:val="00795D9B"/>
    <w:rsid w:val="00796006"/>
    <w:rsid w:val="00797826"/>
    <w:rsid w:val="007978E5"/>
    <w:rsid w:val="007A0E38"/>
    <w:rsid w:val="007A164B"/>
    <w:rsid w:val="007A1B69"/>
    <w:rsid w:val="007A2D73"/>
    <w:rsid w:val="007A4083"/>
    <w:rsid w:val="007A47F2"/>
    <w:rsid w:val="007A4913"/>
    <w:rsid w:val="007A499E"/>
    <w:rsid w:val="007A4FAD"/>
    <w:rsid w:val="007A4FE0"/>
    <w:rsid w:val="007A656A"/>
    <w:rsid w:val="007A67B2"/>
    <w:rsid w:val="007A6912"/>
    <w:rsid w:val="007A6F99"/>
    <w:rsid w:val="007A730C"/>
    <w:rsid w:val="007A7C3A"/>
    <w:rsid w:val="007A7D66"/>
    <w:rsid w:val="007B0121"/>
    <w:rsid w:val="007B02D8"/>
    <w:rsid w:val="007B0E07"/>
    <w:rsid w:val="007B0F69"/>
    <w:rsid w:val="007B19E3"/>
    <w:rsid w:val="007B1EE4"/>
    <w:rsid w:val="007B1F0B"/>
    <w:rsid w:val="007B2AC9"/>
    <w:rsid w:val="007B3F65"/>
    <w:rsid w:val="007B497A"/>
    <w:rsid w:val="007B4C57"/>
    <w:rsid w:val="007B5C7F"/>
    <w:rsid w:val="007B5D18"/>
    <w:rsid w:val="007B6552"/>
    <w:rsid w:val="007B668D"/>
    <w:rsid w:val="007B796C"/>
    <w:rsid w:val="007C01C3"/>
    <w:rsid w:val="007C02AD"/>
    <w:rsid w:val="007C04A7"/>
    <w:rsid w:val="007C1B89"/>
    <w:rsid w:val="007C2073"/>
    <w:rsid w:val="007C28B2"/>
    <w:rsid w:val="007C2BA4"/>
    <w:rsid w:val="007C30C9"/>
    <w:rsid w:val="007C3A25"/>
    <w:rsid w:val="007C41F8"/>
    <w:rsid w:val="007C546D"/>
    <w:rsid w:val="007C5A1B"/>
    <w:rsid w:val="007C5B8C"/>
    <w:rsid w:val="007C60D3"/>
    <w:rsid w:val="007C6813"/>
    <w:rsid w:val="007C6BDE"/>
    <w:rsid w:val="007C6FB4"/>
    <w:rsid w:val="007D082B"/>
    <w:rsid w:val="007D2E0E"/>
    <w:rsid w:val="007D37A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1268"/>
    <w:rsid w:val="007E3F44"/>
    <w:rsid w:val="007E42D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574"/>
    <w:rsid w:val="00800660"/>
    <w:rsid w:val="00800ECF"/>
    <w:rsid w:val="00801DD7"/>
    <w:rsid w:val="00802030"/>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5826"/>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988"/>
    <w:rsid w:val="00824AB4"/>
    <w:rsid w:val="0082655F"/>
    <w:rsid w:val="00827125"/>
    <w:rsid w:val="00830627"/>
    <w:rsid w:val="00831734"/>
    <w:rsid w:val="0083177A"/>
    <w:rsid w:val="00831F62"/>
    <w:rsid w:val="00832770"/>
    <w:rsid w:val="008328BA"/>
    <w:rsid w:val="00833792"/>
    <w:rsid w:val="0083488D"/>
    <w:rsid w:val="00834CFC"/>
    <w:rsid w:val="00835544"/>
    <w:rsid w:val="00835F5C"/>
    <w:rsid w:val="00836141"/>
    <w:rsid w:val="00836522"/>
    <w:rsid w:val="0083727A"/>
    <w:rsid w:val="0083771B"/>
    <w:rsid w:val="00837AA9"/>
    <w:rsid w:val="0084098F"/>
    <w:rsid w:val="00841122"/>
    <w:rsid w:val="00844755"/>
    <w:rsid w:val="00845594"/>
    <w:rsid w:val="00845AE2"/>
    <w:rsid w:val="00845F88"/>
    <w:rsid w:val="00846C1B"/>
    <w:rsid w:val="008477CB"/>
    <w:rsid w:val="00847BCE"/>
    <w:rsid w:val="00850821"/>
    <w:rsid w:val="0085084C"/>
    <w:rsid w:val="0085086A"/>
    <w:rsid w:val="008513C2"/>
    <w:rsid w:val="00851692"/>
    <w:rsid w:val="00853B29"/>
    <w:rsid w:val="00854165"/>
    <w:rsid w:val="008547D7"/>
    <w:rsid w:val="00857725"/>
    <w:rsid w:val="00857B2C"/>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27F3"/>
    <w:rsid w:val="00873A6D"/>
    <w:rsid w:val="0087407C"/>
    <w:rsid w:val="008743C2"/>
    <w:rsid w:val="0087455F"/>
    <w:rsid w:val="00874628"/>
    <w:rsid w:val="0087511E"/>
    <w:rsid w:val="00875211"/>
    <w:rsid w:val="00875278"/>
    <w:rsid w:val="00875485"/>
    <w:rsid w:val="00876239"/>
    <w:rsid w:val="008764D3"/>
    <w:rsid w:val="00876F36"/>
    <w:rsid w:val="0087791D"/>
    <w:rsid w:val="00880091"/>
    <w:rsid w:val="008803D5"/>
    <w:rsid w:val="0088183C"/>
    <w:rsid w:val="008819D2"/>
    <w:rsid w:val="00881FBD"/>
    <w:rsid w:val="008832AA"/>
    <w:rsid w:val="008847CA"/>
    <w:rsid w:val="00884EB1"/>
    <w:rsid w:val="00885694"/>
    <w:rsid w:val="00885D96"/>
    <w:rsid w:val="0088672D"/>
    <w:rsid w:val="00886968"/>
    <w:rsid w:val="00890110"/>
    <w:rsid w:val="00890C4A"/>
    <w:rsid w:val="008932B8"/>
    <w:rsid w:val="008939E5"/>
    <w:rsid w:val="00893D3E"/>
    <w:rsid w:val="00893E95"/>
    <w:rsid w:val="008943AF"/>
    <w:rsid w:val="00894773"/>
    <w:rsid w:val="00895CE3"/>
    <w:rsid w:val="0089652D"/>
    <w:rsid w:val="008966DD"/>
    <w:rsid w:val="008977E9"/>
    <w:rsid w:val="008A01FC"/>
    <w:rsid w:val="008A05AF"/>
    <w:rsid w:val="008A21CC"/>
    <w:rsid w:val="008A2E3F"/>
    <w:rsid w:val="008A2E9F"/>
    <w:rsid w:val="008A3F4E"/>
    <w:rsid w:val="008A4157"/>
    <w:rsid w:val="008A4972"/>
    <w:rsid w:val="008A5719"/>
    <w:rsid w:val="008A6246"/>
    <w:rsid w:val="008A62A7"/>
    <w:rsid w:val="008A6E51"/>
    <w:rsid w:val="008A7A72"/>
    <w:rsid w:val="008B07DE"/>
    <w:rsid w:val="008B099F"/>
    <w:rsid w:val="008B1060"/>
    <w:rsid w:val="008B13E4"/>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3466"/>
    <w:rsid w:val="008C3A04"/>
    <w:rsid w:val="008C5AD2"/>
    <w:rsid w:val="008C62BB"/>
    <w:rsid w:val="008C64E0"/>
    <w:rsid w:val="008C6A73"/>
    <w:rsid w:val="008C6A83"/>
    <w:rsid w:val="008C7C84"/>
    <w:rsid w:val="008C7EBC"/>
    <w:rsid w:val="008D02CD"/>
    <w:rsid w:val="008D2381"/>
    <w:rsid w:val="008D25F3"/>
    <w:rsid w:val="008D2662"/>
    <w:rsid w:val="008D4347"/>
    <w:rsid w:val="008D4ED6"/>
    <w:rsid w:val="008D70D6"/>
    <w:rsid w:val="008D7ACF"/>
    <w:rsid w:val="008E07AD"/>
    <w:rsid w:val="008E12B7"/>
    <w:rsid w:val="008E2223"/>
    <w:rsid w:val="008E2597"/>
    <w:rsid w:val="008E2E3A"/>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F21"/>
    <w:rsid w:val="008F58E1"/>
    <w:rsid w:val="008F6BDC"/>
    <w:rsid w:val="008F72B7"/>
    <w:rsid w:val="008F7909"/>
    <w:rsid w:val="0090045A"/>
    <w:rsid w:val="00900F18"/>
    <w:rsid w:val="00901331"/>
    <w:rsid w:val="009013DE"/>
    <w:rsid w:val="009018F8"/>
    <w:rsid w:val="00901FA8"/>
    <w:rsid w:val="009022BC"/>
    <w:rsid w:val="00902DE6"/>
    <w:rsid w:val="00902E7B"/>
    <w:rsid w:val="0090366E"/>
    <w:rsid w:val="009040BC"/>
    <w:rsid w:val="00906AD3"/>
    <w:rsid w:val="00906E7A"/>
    <w:rsid w:val="00910080"/>
    <w:rsid w:val="00911391"/>
    <w:rsid w:val="009140CD"/>
    <w:rsid w:val="009142FF"/>
    <w:rsid w:val="0091472A"/>
    <w:rsid w:val="00916B25"/>
    <w:rsid w:val="00917A14"/>
    <w:rsid w:val="009208FC"/>
    <w:rsid w:val="009226F1"/>
    <w:rsid w:val="009234F8"/>
    <w:rsid w:val="00923A6F"/>
    <w:rsid w:val="009240EE"/>
    <w:rsid w:val="009249B0"/>
    <w:rsid w:val="009252F1"/>
    <w:rsid w:val="0092668B"/>
    <w:rsid w:val="00927A56"/>
    <w:rsid w:val="0093114E"/>
    <w:rsid w:val="009320D2"/>
    <w:rsid w:val="0093235B"/>
    <w:rsid w:val="009327A7"/>
    <w:rsid w:val="00933A3A"/>
    <w:rsid w:val="00934A3A"/>
    <w:rsid w:val="00934ACD"/>
    <w:rsid w:val="00934FB0"/>
    <w:rsid w:val="009351B6"/>
    <w:rsid w:val="00935FFF"/>
    <w:rsid w:val="009367CD"/>
    <w:rsid w:val="00940B6C"/>
    <w:rsid w:val="00940F25"/>
    <w:rsid w:val="009411D6"/>
    <w:rsid w:val="00941F96"/>
    <w:rsid w:val="00944C02"/>
    <w:rsid w:val="00945CA6"/>
    <w:rsid w:val="009461E7"/>
    <w:rsid w:val="00947F7F"/>
    <w:rsid w:val="0095036B"/>
    <w:rsid w:val="00950917"/>
    <w:rsid w:val="0095192D"/>
    <w:rsid w:val="00952CD6"/>
    <w:rsid w:val="0095350F"/>
    <w:rsid w:val="00953AFA"/>
    <w:rsid w:val="00953ED8"/>
    <w:rsid w:val="0095419A"/>
    <w:rsid w:val="00955589"/>
    <w:rsid w:val="00955B6A"/>
    <w:rsid w:val="00955DBB"/>
    <w:rsid w:val="00955F98"/>
    <w:rsid w:val="00956647"/>
    <w:rsid w:val="009567B4"/>
    <w:rsid w:val="009568C6"/>
    <w:rsid w:val="00957208"/>
    <w:rsid w:val="00957942"/>
    <w:rsid w:val="00961E62"/>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77BA0"/>
    <w:rsid w:val="00980B61"/>
    <w:rsid w:val="00980F09"/>
    <w:rsid w:val="00980FF3"/>
    <w:rsid w:val="0098139A"/>
    <w:rsid w:val="009816B8"/>
    <w:rsid w:val="00981E0A"/>
    <w:rsid w:val="00981E5B"/>
    <w:rsid w:val="00981F5D"/>
    <w:rsid w:val="0098330D"/>
    <w:rsid w:val="009838A0"/>
    <w:rsid w:val="00983CAE"/>
    <w:rsid w:val="00985A3C"/>
    <w:rsid w:val="00986129"/>
    <w:rsid w:val="0098614B"/>
    <w:rsid w:val="00986410"/>
    <w:rsid w:val="009872E9"/>
    <w:rsid w:val="00987512"/>
    <w:rsid w:val="009908B9"/>
    <w:rsid w:val="009917E0"/>
    <w:rsid w:val="00992634"/>
    <w:rsid w:val="00993071"/>
    <w:rsid w:val="00993220"/>
    <w:rsid w:val="009938D8"/>
    <w:rsid w:val="009950B3"/>
    <w:rsid w:val="00995675"/>
    <w:rsid w:val="0099599C"/>
    <w:rsid w:val="00995EE3"/>
    <w:rsid w:val="00995F9F"/>
    <w:rsid w:val="00996A59"/>
    <w:rsid w:val="00997279"/>
    <w:rsid w:val="00997A06"/>
    <w:rsid w:val="009A08A3"/>
    <w:rsid w:val="009A0B44"/>
    <w:rsid w:val="009A1771"/>
    <w:rsid w:val="009A180E"/>
    <w:rsid w:val="009A2D1D"/>
    <w:rsid w:val="009A4887"/>
    <w:rsid w:val="009A607F"/>
    <w:rsid w:val="009A73D1"/>
    <w:rsid w:val="009A7B5F"/>
    <w:rsid w:val="009B0A2A"/>
    <w:rsid w:val="009B15FF"/>
    <w:rsid w:val="009B1D1B"/>
    <w:rsid w:val="009B3206"/>
    <w:rsid w:val="009B429D"/>
    <w:rsid w:val="009B47A8"/>
    <w:rsid w:val="009B51FE"/>
    <w:rsid w:val="009B6889"/>
    <w:rsid w:val="009B711F"/>
    <w:rsid w:val="009C07A5"/>
    <w:rsid w:val="009C0E2B"/>
    <w:rsid w:val="009C1730"/>
    <w:rsid w:val="009C5F2B"/>
    <w:rsid w:val="009D08A9"/>
    <w:rsid w:val="009D0993"/>
    <w:rsid w:val="009D0A06"/>
    <w:rsid w:val="009D0DD8"/>
    <w:rsid w:val="009D2472"/>
    <w:rsid w:val="009D319E"/>
    <w:rsid w:val="009D32FA"/>
    <w:rsid w:val="009D3595"/>
    <w:rsid w:val="009D4A2C"/>
    <w:rsid w:val="009D4B4C"/>
    <w:rsid w:val="009E003D"/>
    <w:rsid w:val="009E02BF"/>
    <w:rsid w:val="009E0DF3"/>
    <w:rsid w:val="009E0DF8"/>
    <w:rsid w:val="009E12DD"/>
    <w:rsid w:val="009E1B48"/>
    <w:rsid w:val="009E42DB"/>
    <w:rsid w:val="009E4364"/>
    <w:rsid w:val="009E616F"/>
    <w:rsid w:val="009E73D9"/>
    <w:rsid w:val="009E7A6F"/>
    <w:rsid w:val="009E7EED"/>
    <w:rsid w:val="009F01D7"/>
    <w:rsid w:val="009F048C"/>
    <w:rsid w:val="009F05F1"/>
    <w:rsid w:val="009F0796"/>
    <w:rsid w:val="009F0857"/>
    <w:rsid w:val="009F20DD"/>
    <w:rsid w:val="009F2C98"/>
    <w:rsid w:val="009F4451"/>
    <w:rsid w:val="009F4589"/>
    <w:rsid w:val="009F4FBF"/>
    <w:rsid w:val="009F54F2"/>
    <w:rsid w:val="009F5784"/>
    <w:rsid w:val="009F58F8"/>
    <w:rsid w:val="009F5F32"/>
    <w:rsid w:val="009F638A"/>
    <w:rsid w:val="009F68E0"/>
    <w:rsid w:val="009F6EA9"/>
    <w:rsid w:val="009F702B"/>
    <w:rsid w:val="009F7E87"/>
    <w:rsid w:val="00A0006B"/>
    <w:rsid w:val="00A003A9"/>
    <w:rsid w:val="00A00A62"/>
    <w:rsid w:val="00A01A70"/>
    <w:rsid w:val="00A02004"/>
    <w:rsid w:val="00A0314E"/>
    <w:rsid w:val="00A03D64"/>
    <w:rsid w:val="00A0495A"/>
    <w:rsid w:val="00A055D4"/>
    <w:rsid w:val="00A0601E"/>
    <w:rsid w:val="00A0624D"/>
    <w:rsid w:val="00A07A1A"/>
    <w:rsid w:val="00A105A2"/>
    <w:rsid w:val="00A1192D"/>
    <w:rsid w:val="00A13691"/>
    <w:rsid w:val="00A13C5D"/>
    <w:rsid w:val="00A15AC0"/>
    <w:rsid w:val="00A16E07"/>
    <w:rsid w:val="00A17945"/>
    <w:rsid w:val="00A2091C"/>
    <w:rsid w:val="00A22C56"/>
    <w:rsid w:val="00A233D6"/>
    <w:rsid w:val="00A24B94"/>
    <w:rsid w:val="00A24CF9"/>
    <w:rsid w:val="00A24FF8"/>
    <w:rsid w:val="00A25885"/>
    <w:rsid w:val="00A25A10"/>
    <w:rsid w:val="00A26167"/>
    <w:rsid w:val="00A267B3"/>
    <w:rsid w:val="00A26C5A"/>
    <w:rsid w:val="00A271D3"/>
    <w:rsid w:val="00A275DC"/>
    <w:rsid w:val="00A27D6C"/>
    <w:rsid w:val="00A30E6C"/>
    <w:rsid w:val="00A3295E"/>
    <w:rsid w:val="00A32D82"/>
    <w:rsid w:val="00A341E1"/>
    <w:rsid w:val="00A34EB6"/>
    <w:rsid w:val="00A35598"/>
    <w:rsid w:val="00A368B5"/>
    <w:rsid w:val="00A37F44"/>
    <w:rsid w:val="00A4065D"/>
    <w:rsid w:val="00A414E6"/>
    <w:rsid w:val="00A41720"/>
    <w:rsid w:val="00A41DF7"/>
    <w:rsid w:val="00A4247A"/>
    <w:rsid w:val="00A43288"/>
    <w:rsid w:val="00A4431B"/>
    <w:rsid w:val="00A44EF6"/>
    <w:rsid w:val="00A46BB2"/>
    <w:rsid w:val="00A4773F"/>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49E6"/>
    <w:rsid w:val="00A6609F"/>
    <w:rsid w:val="00A666EE"/>
    <w:rsid w:val="00A668B9"/>
    <w:rsid w:val="00A66A72"/>
    <w:rsid w:val="00A66C71"/>
    <w:rsid w:val="00A671A4"/>
    <w:rsid w:val="00A70026"/>
    <w:rsid w:val="00A70F7B"/>
    <w:rsid w:val="00A726B2"/>
    <w:rsid w:val="00A72A7F"/>
    <w:rsid w:val="00A735C1"/>
    <w:rsid w:val="00A73716"/>
    <w:rsid w:val="00A74239"/>
    <w:rsid w:val="00A74256"/>
    <w:rsid w:val="00A74728"/>
    <w:rsid w:val="00A74B38"/>
    <w:rsid w:val="00A75780"/>
    <w:rsid w:val="00A80447"/>
    <w:rsid w:val="00A807FF"/>
    <w:rsid w:val="00A80F05"/>
    <w:rsid w:val="00A81149"/>
    <w:rsid w:val="00A821C4"/>
    <w:rsid w:val="00A829E7"/>
    <w:rsid w:val="00A83507"/>
    <w:rsid w:val="00A83765"/>
    <w:rsid w:val="00A83D2C"/>
    <w:rsid w:val="00A85644"/>
    <w:rsid w:val="00A864BE"/>
    <w:rsid w:val="00A865A9"/>
    <w:rsid w:val="00A875C8"/>
    <w:rsid w:val="00A904D0"/>
    <w:rsid w:val="00A911BE"/>
    <w:rsid w:val="00A9151D"/>
    <w:rsid w:val="00A91B92"/>
    <w:rsid w:val="00A9239D"/>
    <w:rsid w:val="00A9314D"/>
    <w:rsid w:val="00A93823"/>
    <w:rsid w:val="00A93FDC"/>
    <w:rsid w:val="00A94700"/>
    <w:rsid w:val="00A947AE"/>
    <w:rsid w:val="00A94B89"/>
    <w:rsid w:val="00A953FE"/>
    <w:rsid w:val="00A961BD"/>
    <w:rsid w:val="00A969C1"/>
    <w:rsid w:val="00A96E9C"/>
    <w:rsid w:val="00A9714E"/>
    <w:rsid w:val="00A97332"/>
    <w:rsid w:val="00A97914"/>
    <w:rsid w:val="00A97C1B"/>
    <w:rsid w:val="00AA1876"/>
    <w:rsid w:val="00AA1CDE"/>
    <w:rsid w:val="00AA2737"/>
    <w:rsid w:val="00AA278F"/>
    <w:rsid w:val="00AA39B3"/>
    <w:rsid w:val="00AA3D28"/>
    <w:rsid w:val="00AA45CC"/>
    <w:rsid w:val="00AA4BB0"/>
    <w:rsid w:val="00AA5056"/>
    <w:rsid w:val="00AA6748"/>
    <w:rsid w:val="00AB19A3"/>
    <w:rsid w:val="00AB1A2C"/>
    <w:rsid w:val="00AB2238"/>
    <w:rsid w:val="00AB2550"/>
    <w:rsid w:val="00AB32DB"/>
    <w:rsid w:val="00AB346D"/>
    <w:rsid w:val="00AB34CC"/>
    <w:rsid w:val="00AB4C94"/>
    <w:rsid w:val="00AB4F86"/>
    <w:rsid w:val="00AB6A77"/>
    <w:rsid w:val="00AB70E2"/>
    <w:rsid w:val="00AC00DE"/>
    <w:rsid w:val="00AC0488"/>
    <w:rsid w:val="00AC07DE"/>
    <w:rsid w:val="00AC1578"/>
    <w:rsid w:val="00AC2AE5"/>
    <w:rsid w:val="00AC2B47"/>
    <w:rsid w:val="00AC2DF0"/>
    <w:rsid w:val="00AC3610"/>
    <w:rsid w:val="00AC454F"/>
    <w:rsid w:val="00AC47E6"/>
    <w:rsid w:val="00AC5742"/>
    <w:rsid w:val="00AC6393"/>
    <w:rsid w:val="00AC63BF"/>
    <w:rsid w:val="00AC657C"/>
    <w:rsid w:val="00AC7DBF"/>
    <w:rsid w:val="00AD06C1"/>
    <w:rsid w:val="00AD0B61"/>
    <w:rsid w:val="00AD4BB4"/>
    <w:rsid w:val="00AD4CEA"/>
    <w:rsid w:val="00AD5706"/>
    <w:rsid w:val="00AD59A3"/>
    <w:rsid w:val="00AD5E6D"/>
    <w:rsid w:val="00AD6070"/>
    <w:rsid w:val="00AD6953"/>
    <w:rsid w:val="00AD735B"/>
    <w:rsid w:val="00AD7EA6"/>
    <w:rsid w:val="00AE0699"/>
    <w:rsid w:val="00AE18B0"/>
    <w:rsid w:val="00AE1D9B"/>
    <w:rsid w:val="00AE4000"/>
    <w:rsid w:val="00AE424E"/>
    <w:rsid w:val="00AE5887"/>
    <w:rsid w:val="00AE5A82"/>
    <w:rsid w:val="00AE6C90"/>
    <w:rsid w:val="00AE75F2"/>
    <w:rsid w:val="00AE7618"/>
    <w:rsid w:val="00AE7ACE"/>
    <w:rsid w:val="00AF110D"/>
    <w:rsid w:val="00AF1556"/>
    <w:rsid w:val="00AF279B"/>
    <w:rsid w:val="00AF2E70"/>
    <w:rsid w:val="00AF3178"/>
    <w:rsid w:val="00AF4E8C"/>
    <w:rsid w:val="00AF4FBD"/>
    <w:rsid w:val="00AF4FFB"/>
    <w:rsid w:val="00AF52F5"/>
    <w:rsid w:val="00AF7312"/>
    <w:rsid w:val="00B01214"/>
    <w:rsid w:val="00B0201C"/>
    <w:rsid w:val="00B02919"/>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769"/>
    <w:rsid w:val="00B14ABE"/>
    <w:rsid w:val="00B14B24"/>
    <w:rsid w:val="00B150A4"/>
    <w:rsid w:val="00B15351"/>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50A"/>
    <w:rsid w:val="00B25708"/>
    <w:rsid w:val="00B25B92"/>
    <w:rsid w:val="00B26A38"/>
    <w:rsid w:val="00B2785A"/>
    <w:rsid w:val="00B3095E"/>
    <w:rsid w:val="00B30C37"/>
    <w:rsid w:val="00B32323"/>
    <w:rsid w:val="00B323BB"/>
    <w:rsid w:val="00B3313A"/>
    <w:rsid w:val="00B3324B"/>
    <w:rsid w:val="00B3338F"/>
    <w:rsid w:val="00B333FC"/>
    <w:rsid w:val="00B337B5"/>
    <w:rsid w:val="00B337BC"/>
    <w:rsid w:val="00B33846"/>
    <w:rsid w:val="00B33948"/>
    <w:rsid w:val="00B33B72"/>
    <w:rsid w:val="00B33E21"/>
    <w:rsid w:val="00B34651"/>
    <w:rsid w:val="00B34934"/>
    <w:rsid w:val="00B35C5A"/>
    <w:rsid w:val="00B360F5"/>
    <w:rsid w:val="00B36269"/>
    <w:rsid w:val="00B36AA4"/>
    <w:rsid w:val="00B373C8"/>
    <w:rsid w:val="00B373DD"/>
    <w:rsid w:val="00B378F6"/>
    <w:rsid w:val="00B40728"/>
    <w:rsid w:val="00B4093A"/>
    <w:rsid w:val="00B41126"/>
    <w:rsid w:val="00B415E9"/>
    <w:rsid w:val="00B41A04"/>
    <w:rsid w:val="00B422F4"/>
    <w:rsid w:val="00B423AE"/>
    <w:rsid w:val="00B42938"/>
    <w:rsid w:val="00B437AC"/>
    <w:rsid w:val="00B446BE"/>
    <w:rsid w:val="00B44B0A"/>
    <w:rsid w:val="00B44C2D"/>
    <w:rsid w:val="00B45C1D"/>
    <w:rsid w:val="00B45EAF"/>
    <w:rsid w:val="00B4658C"/>
    <w:rsid w:val="00B50571"/>
    <w:rsid w:val="00B52AFB"/>
    <w:rsid w:val="00B52F7C"/>
    <w:rsid w:val="00B54DCE"/>
    <w:rsid w:val="00B55061"/>
    <w:rsid w:val="00B55C17"/>
    <w:rsid w:val="00B57268"/>
    <w:rsid w:val="00B57C1B"/>
    <w:rsid w:val="00B57C38"/>
    <w:rsid w:val="00B6039A"/>
    <w:rsid w:val="00B60629"/>
    <w:rsid w:val="00B60B6B"/>
    <w:rsid w:val="00B614CF"/>
    <w:rsid w:val="00B620D2"/>
    <w:rsid w:val="00B6264E"/>
    <w:rsid w:val="00B62A84"/>
    <w:rsid w:val="00B63BB0"/>
    <w:rsid w:val="00B63E64"/>
    <w:rsid w:val="00B65E39"/>
    <w:rsid w:val="00B66C78"/>
    <w:rsid w:val="00B66E4A"/>
    <w:rsid w:val="00B67625"/>
    <w:rsid w:val="00B716B2"/>
    <w:rsid w:val="00B7187C"/>
    <w:rsid w:val="00B71C17"/>
    <w:rsid w:val="00B71E3F"/>
    <w:rsid w:val="00B7217A"/>
    <w:rsid w:val="00B72568"/>
    <w:rsid w:val="00B7258B"/>
    <w:rsid w:val="00B72E09"/>
    <w:rsid w:val="00B72E6C"/>
    <w:rsid w:val="00B73B78"/>
    <w:rsid w:val="00B740D8"/>
    <w:rsid w:val="00B74220"/>
    <w:rsid w:val="00B744A3"/>
    <w:rsid w:val="00B74FA5"/>
    <w:rsid w:val="00B75ABA"/>
    <w:rsid w:val="00B76E20"/>
    <w:rsid w:val="00B76F1C"/>
    <w:rsid w:val="00B80F5D"/>
    <w:rsid w:val="00B819A4"/>
    <w:rsid w:val="00B819B6"/>
    <w:rsid w:val="00B81EAC"/>
    <w:rsid w:val="00B8254C"/>
    <w:rsid w:val="00B82E5C"/>
    <w:rsid w:val="00B83405"/>
    <w:rsid w:val="00B83748"/>
    <w:rsid w:val="00B84132"/>
    <w:rsid w:val="00B84542"/>
    <w:rsid w:val="00B84C39"/>
    <w:rsid w:val="00B8522D"/>
    <w:rsid w:val="00B8525B"/>
    <w:rsid w:val="00B855C3"/>
    <w:rsid w:val="00B8656D"/>
    <w:rsid w:val="00B87D62"/>
    <w:rsid w:val="00B9154C"/>
    <w:rsid w:val="00B91716"/>
    <w:rsid w:val="00B9177E"/>
    <w:rsid w:val="00B924AF"/>
    <w:rsid w:val="00B92745"/>
    <w:rsid w:val="00B94061"/>
    <w:rsid w:val="00B95605"/>
    <w:rsid w:val="00B957A9"/>
    <w:rsid w:val="00B96D57"/>
    <w:rsid w:val="00B96E9A"/>
    <w:rsid w:val="00B9750E"/>
    <w:rsid w:val="00B97AF6"/>
    <w:rsid w:val="00B97E3F"/>
    <w:rsid w:val="00BA043D"/>
    <w:rsid w:val="00BA1012"/>
    <w:rsid w:val="00BA3591"/>
    <w:rsid w:val="00BA40AC"/>
    <w:rsid w:val="00BA44AB"/>
    <w:rsid w:val="00BA56BC"/>
    <w:rsid w:val="00BA58BE"/>
    <w:rsid w:val="00BA5CD4"/>
    <w:rsid w:val="00BA5F8A"/>
    <w:rsid w:val="00BA609A"/>
    <w:rsid w:val="00BA68E6"/>
    <w:rsid w:val="00BA6916"/>
    <w:rsid w:val="00BA6D50"/>
    <w:rsid w:val="00BA6D5E"/>
    <w:rsid w:val="00BB045A"/>
    <w:rsid w:val="00BB0A58"/>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56E"/>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3DFA"/>
    <w:rsid w:val="00BD4282"/>
    <w:rsid w:val="00BD4B37"/>
    <w:rsid w:val="00BD5FD7"/>
    <w:rsid w:val="00BD7FCB"/>
    <w:rsid w:val="00BE3E8A"/>
    <w:rsid w:val="00BE5467"/>
    <w:rsid w:val="00BE5FCB"/>
    <w:rsid w:val="00BE60FB"/>
    <w:rsid w:val="00BE7885"/>
    <w:rsid w:val="00BF07EC"/>
    <w:rsid w:val="00BF08B4"/>
    <w:rsid w:val="00BF24E9"/>
    <w:rsid w:val="00BF498C"/>
    <w:rsid w:val="00BF4C8F"/>
    <w:rsid w:val="00BF4D8A"/>
    <w:rsid w:val="00BF4E1D"/>
    <w:rsid w:val="00BF4E74"/>
    <w:rsid w:val="00BF501F"/>
    <w:rsid w:val="00BF6D26"/>
    <w:rsid w:val="00BF6E2E"/>
    <w:rsid w:val="00BF7ED6"/>
    <w:rsid w:val="00C003B3"/>
    <w:rsid w:val="00C00D65"/>
    <w:rsid w:val="00C01083"/>
    <w:rsid w:val="00C011E6"/>
    <w:rsid w:val="00C03274"/>
    <w:rsid w:val="00C0382A"/>
    <w:rsid w:val="00C03899"/>
    <w:rsid w:val="00C03FF4"/>
    <w:rsid w:val="00C0511A"/>
    <w:rsid w:val="00C055BF"/>
    <w:rsid w:val="00C066BD"/>
    <w:rsid w:val="00C0721A"/>
    <w:rsid w:val="00C106B8"/>
    <w:rsid w:val="00C10A7A"/>
    <w:rsid w:val="00C111B2"/>
    <w:rsid w:val="00C11D18"/>
    <w:rsid w:val="00C12C6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4D5D"/>
    <w:rsid w:val="00C25056"/>
    <w:rsid w:val="00C25E69"/>
    <w:rsid w:val="00C25FF7"/>
    <w:rsid w:val="00C261ED"/>
    <w:rsid w:val="00C26710"/>
    <w:rsid w:val="00C27015"/>
    <w:rsid w:val="00C271F8"/>
    <w:rsid w:val="00C276B7"/>
    <w:rsid w:val="00C27A0F"/>
    <w:rsid w:val="00C30891"/>
    <w:rsid w:val="00C317CE"/>
    <w:rsid w:val="00C31ABF"/>
    <w:rsid w:val="00C32257"/>
    <w:rsid w:val="00C32C99"/>
    <w:rsid w:val="00C33CB3"/>
    <w:rsid w:val="00C34680"/>
    <w:rsid w:val="00C352FD"/>
    <w:rsid w:val="00C3591B"/>
    <w:rsid w:val="00C35A27"/>
    <w:rsid w:val="00C36A83"/>
    <w:rsid w:val="00C376DB"/>
    <w:rsid w:val="00C37995"/>
    <w:rsid w:val="00C37B69"/>
    <w:rsid w:val="00C37BE0"/>
    <w:rsid w:val="00C40359"/>
    <w:rsid w:val="00C4037D"/>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3EBD"/>
    <w:rsid w:val="00C54116"/>
    <w:rsid w:val="00C54743"/>
    <w:rsid w:val="00C551CA"/>
    <w:rsid w:val="00C55979"/>
    <w:rsid w:val="00C55C0D"/>
    <w:rsid w:val="00C5605F"/>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10A"/>
    <w:rsid w:val="00C71BA6"/>
    <w:rsid w:val="00C71D6D"/>
    <w:rsid w:val="00C72F77"/>
    <w:rsid w:val="00C73114"/>
    <w:rsid w:val="00C73552"/>
    <w:rsid w:val="00C73ED4"/>
    <w:rsid w:val="00C743D2"/>
    <w:rsid w:val="00C754AB"/>
    <w:rsid w:val="00C75553"/>
    <w:rsid w:val="00C76112"/>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6F52"/>
    <w:rsid w:val="00C87DDD"/>
    <w:rsid w:val="00C87E2C"/>
    <w:rsid w:val="00C90667"/>
    <w:rsid w:val="00C91A59"/>
    <w:rsid w:val="00C9257A"/>
    <w:rsid w:val="00C92C3B"/>
    <w:rsid w:val="00C936AD"/>
    <w:rsid w:val="00C9371E"/>
    <w:rsid w:val="00C93B46"/>
    <w:rsid w:val="00C942AC"/>
    <w:rsid w:val="00C9462D"/>
    <w:rsid w:val="00C947A3"/>
    <w:rsid w:val="00C94868"/>
    <w:rsid w:val="00C94991"/>
    <w:rsid w:val="00C94B05"/>
    <w:rsid w:val="00C9566F"/>
    <w:rsid w:val="00C95DC4"/>
    <w:rsid w:val="00C96861"/>
    <w:rsid w:val="00C96C81"/>
    <w:rsid w:val="00C96E36"/>
    <w:rsid w:val="00C97467"/>
    <w:rsid w:val="00C97EFE"/>
    <w:rsid w:val="00CA04DC"/>
    <w:rsid w:val="00CA262F"/>
    <w:rsid w:val="00CA2AF0"/>
    <w:rsid w:val="00CA31E9"/>
    <w:rsid w:val="00CA355E"/>
    <w:rsid w:val="00CA3B0B"/>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C77"/>
    <w:rsid w:val="00CC2F2D"/>
    <w:rsid w:val="00CC3B83"/>
    <w:rsid w:val="00CC3C36"/>
    <w:rsid w:val="00CC48DD"/>
    <w:rsid w:val="00CC5537"/>
    <w:rsid w:val="00CC599C"/>
    <w:rsid w:val="00CC5FE2"/>
    <w:rsid w:val="00CC7705"/>
    <w:rsid w:val="00CC78AC"/>
    <w:rsid w:val="00CD06C8"/>
    <w:rsid w:val="00CD0AEA"/>
    <w:rsid w:val="00CD1B8C"/>
    <w:rsid w:val="00CD2A59"/>
    <w:rsid w:val="00CD2D12"/>
    <w:rsid w:val="00CD3355"/>
    <w:rsid w:val="00CD3369"/>
    <w:rsid w:val="00CD444F"/>
    <w:rsid w:val="00CD55F2"/>
    <w:rsid w:val="00CD57D5"/>
    <w:rsid w:val="00CD60A2"/>
    <w:rsid w:val="00CD6468"/>
    <w:rsid w:val="00CD6EA9"/>
    <w:rsid w:val="00CD78B4"/>
    <w:rsid w:val="00CE041A"/>
    <w:rsid w:val="00CE0CC9"/>
    <w:rsid w:val="00CE19E6"/>
    <w:rsid w:val="00CE1DD7"/>
    <w:rsid w:val="00CE25C4"/>
    <w:rsid w:val="00CE3A37"/>
    <w:rsid w:val="00CE3FCD"/>
    <w:rsid w:val="00CE43A8"/>
    <w:rsid w:val="00CE495D"/>
    <w:rsid w:val="00CE4E64"/>
    <w:rsid w:val="00CE68CE"/>
    <w:rsid w:val="00CF1822"/>
    <w:rsid w:val="00CF1A43"/>
    <w:rsid w:val="00CF2445"/>
    <w:rsid w:val="00CF2E2C"/>
    <w:rsid w:val="00CF3950"/>
    <w:rsid w:val="00CF5F9F"/>
    <w:rsid w:val="00CF6098"/>
    <w:rsid w:val="00CF6C81"/>
    <w:rsid w:val="00CF7FC0"/>
    <w:rsid w:val="00D001D7"/>
    <w:rsid w:val="00D00AFC"/>
    <w:rsid w:val="00D00C5A"/>
    <w:rsid w:val="00D01A5F"/>
    <w:rsid w:val="00D01CA1"/>
    <w:rsid w:val="00D01DBA"/>
    <w:rsid w:val="00D02016"/>
    <w:rsid w:val="00D02B27"/>
    <w:rsid w:val="00D04385"/>
    <w:rsid w:val="00D04C8B"/>
    <w:rsid w:val="00D050A1"/>
    <w:rsid w:val="00D05CB4"/>
    <w:rsid w:val="00D05DB4"/>
    <w:rsid w:val="00D060D6"/>
    <w:rsid w:val="00D0616A"/>
    <w:rsid w:val="00D067C1"/>
    <w:rsid w:val="00D0772B"/>
    <w:rsid w:val="00D10C57"/>
    <w:rsid w:val="00D10E0D"/>
    <w:rsid w:val="00D10E6B"/>
    <w:rsid w:val="00D12126"/>
    <w:rsid w:val="00D1223C"/>
    <w:rsid w:val="00D12432"/>
    <w:rsid w:val="00D1294E"/>
    <w:rsid w:val="00D12C03"/>
    <w:rsid w:val="00D13F0F"/>
    <w:rsid w:val="00D14206"/>
    <w:rsid w:val="00D15FEE"/>
    <w:rsid w:val="00D17ADC"/>
    <w:rsid w:val="00D17C77"/>
    <w:rsid w:val="00D20163"/>
    <w:rsid w:val="00D20345"/>
    <w:rsid w:val="00D20D0B"/>
    <w:rsid w:val="00D246C8"/>
    <w:rsid w:val="00D259FD"/>
    <w:rsid w:val="00D25D2F"/>
    <w:rsid w:val="00D2688C"/>
    <w:rsid w:val="00D268F5"/>
    <w:rsid w:val="00D26E0C"/>
    <w:rsid w:val="00D26E6C"/>
    <w:rsid w:val="00D27DC2"/>
    <w:rsid w:val="00D312FE"/>
    <w:rsid w:val="00D31424"/>
    <w:rsid w:val="00D32EDA"/>
    <w:rsid w:val="00D333E9"/>
    <w:rsid w:val="00D33CA1"/>
    <w:rsid w:val="00D34BBB"/>
    <w:rsid w:val="00D35489"/>
    <w:rsid w:val="00D35526"/>
    <w:rsid w:val="00D40E9D"/>
    <w:rsid w:val="00D41AF7"/>
    <w:rsid w:val="00D4243D"/>
    <w:rsid w:val="00D425DF"/>
    <w:rsid w:val="00D42EA8"/>
    <w:rsid w:val="00D4366B"/>
    <w:rsid w:val="00D43BD9"/>
    <w:rsid w:val="00D44A9A"/>
    <w:rsid w:val="00D45B85"/>
    <w:rsid w:val="00D45F7E"/>
    <w:rsid w:val="00D4669B"/>
    <w:rsid w:val="00D46B2C"/>
    <w:rsid w:val="00D4737F"/>
    <w:rsid w:val="00D500FE"/>
    <w:rsid w:val="00D505D5"/>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294D"/>
    <w:rsid w:val="00D62E48"/>
    <w:rsid w:val="00D63268"/>
    <w:rsid w:val="00D633EC"/>
    <w:rsid w:val="00D63F92"/>
    <w:rsid w:val="00D6439D"/>
    <w:rsid w:val="00D64486"/>
    <w:rsid w:val="00D64701"/>
    <w:rsid w:val="00D66F2A"/>
    <w:rsid w:val="00D671BC"/>
    <w:rsid w:val="00D70133"/>
    <w:rsid w:val="00D70A8D"/>
    <w:rsid w:val="00D71C47"/>
    <w:rsid w:val="00D71FAE"/>
    <w:rsid w:val="00D7373F"/>
    <w:rsid w:val="00D73EA2"/>
    <w:rsid w:val="00D74216"/>
    <w:rsid w:val="00D7460C"/>
    <w:rsid w:val="00D746C7"/>
    <w:rsid w:val="00D759D1"/>
    <w:rsid w:val="00D75AF6"/>
    <w:rsid w:val="00D75B01"/>
    <w:rsid w:val="00D7634A"/>
    <w:rsid w:val="00D77681"/>
    <w:rsid w:val="00D8071C"/>
    <w:rsid w:val="00D81C98"/>
    <w:rsid w:val="00D822C2"/>
    <w:rsid w:val="00D82A49"/>
    <w:rsid w:val="00D83068"/>
    <w:rsid w:val="00D83A01"/>
    <w:rsid w:val="00D84A5A"/>
    <w:rsid w:val="00D84C2A"/>
    <w:rsid w:val="00D854DB"/>
    <w:rsid w:val="00D856C4"/>
    <w:rsid w:val="00D85BF1"/>
    <w:rsid w:val="00D860C3"/>
    <w:rsid w:val="00D86DE8"/>
    <w:rsid w:val="00D874DF"/>
    <w:rsid w:val="00D87705"/>
    <w:rsid w:val="00D90258"/>
    <w:rsid w:val="00D90F5F"/>
    <w:rsid w:val="00D932A3"/>
    <w:rsid w:val="00D93AC3"/>
    <w:rsid w:val="00D9530D"/>
    <w:rsid w:val="00D9546F"/>
    <w:rsid w:val="00D96D8A"/>
    <w:rsid w:val="00DA018F"/>
    <w:rsid w:val="00DA053E"/>
    <w:rsid w:val="00DA0CA4"/>
    <w:rsid w:val="00DA0E4E"/>
    <w:rsid w:val="00DA182B"/>
    <w:rsid w:val="00DA1CF6"/>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683"/>
    <w:rsid w:val="00DB18FA"/>
    <w:rsid w:val="00DB30C5"/>
    <w:rsid w:val="00DB43C5"/>
    <w:rsid w:val="00DB54CD"/>
    <w:rsid w:val="00DB5675"/>
    <w:rsid w:val="00DB5B77"/>
    <w:rsid w:val="00DB60B4"/>
    <w:rsid w:val="00DB6AFA"/>
    <w:rsid w:val="00DB6CE0"/>
    <w:rsid w:val="00DB7FD2"/>
    <w:rsid w:val="00DC0AF0"/>
    <w:rsid w:val="00DC0BE7"/>
    <w:rsid w:val="00DC0C62"/>
    <w:rsid w:val="00DC0C6C"/>
    <w:rsid w:val="00DC0E55"/>
    <w:rsid w:val="00DC1F1F"/>
    <w:rsid w:val="00DC3B45"/>
    <w:rsid w:val="00DC3BFC"/>
    <w:rsid w:val="00DC3FCF"/>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E6BF5"/>
    <w:rsid w:val="00DF070A"/>
    <w:rsid w:val="00DF0B4F"/>
    <w:rsid w:val="00DF131D"/>
    <w:rsid w:val="00DF19C9"/>
    <w:rsid w:val="00DF2105"/>
    <w:rsid w:val="00DF27B3"/>
    <w:rsid w:val="00DF2D10"/>
    <w:rsid w:val="00DF3B12"/>
    <w:rsid w:val="00DF4C71"/>
    <w:rsid w:val="00DF5551"/>
    <w:rsid w:val="00DF5943"/>
    <w:rsid w:val="00DF6196"/>
    <w:rsid w:val="00DF6540"/>
    <w:rsid w:val="00DF65A2"/>
    <w:rsid w:val="00DF6CE8"/>
    <w:rsid w:val="00DF7240"/>
    <w:rsid w:val="00DF73CC"/>
    <w:rsid w:val="00E00F6B"/>
    <w:rsid w:val="00E01736"/>
    <w:rsid w:val="00E030C6"/>
    <w:rsid w:val="00E03191"/>
    <w:rsid w:val="00E04F16"/>
    <w:rsid w:val="00E055D0"/>
    <w:rsid w:val="00E05CFB"/>
    <w:rsid w:val="00E05E86"/>
    <w:rsid w:val="00E06524"/>
    <w:rsid w:val="00E07585"/>
    <w:rsid w:val="00E07652"/>
    <w:rsid w:val="00E07F93"/>
    <w:rsid w:val="00E10A92"/>
    <w:rsid w:val="00E11528"/>
    <w:rsid w:val="00E12718"/>
    <w:rsid w:val="00E12A55"/>
    <w:rsid w:val="00E149AC"/>
    <w:rsid w:val="00E1537C"/>
    <w:rsid w:val="00E15B05"/>
    <w:rsid w:val="00E15D9A"/>
    <w:rsid w:val="00E15DB4"/>
    <w:rsid w:val="00E15EED"/>
    <w:rsid w:val="00E1615F"/>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3D4D"/>
    <w:rsid w:val="00E250EF"/>
    <w:rsid w:val="00E25C50"/>
    <w:rsid w:val="00E25C6E"/>
    <w:rsid w:val="00E267B2"/>
    <w:rsid w:val="00E27679"/>
    <w:rsid w:val="00E30168"/>
    <w:rsid w:val="00E30567"/>
    <w:rsid w:val="00E306E7"/>
    <w:rsid w:val="00E312BA"/>
    <w:rsid w:val="00E332FE"/>
    <w:rsid w:val="00E33CA2"/>
    <w:rsid w:val="00E35480"/>
    <w:rsid w:val="00E41C90"/>
    <w:rsid w:val="00E42951"/>
    <w:rsid w:val="00E43073"/>
    <w:rsid w:val="00E4470F"/>
    <w:rsid w:val="00E45B44"/>
    <w:rsid w:val="00E46586"/>
    <w:rsid w:val="00E468E9"/>
    <w:rsid w:val="00E47FBC"/>
    <w:rsid w:val="00E502F7"/>
    <w:rsid w:val="00E5040A"/>
    <w:rsid w:val="00E50AE3"/>
    <w:rsid w:val="00E51416"/>
    <w:rsid w:val="00E51459"/>
    <w:rsid w:val="00E521B9"/>
    <w:rsid w:val="00E53BE2"/>
    <w:rsid w:val="00E54D21"/>
    <w:rsid w:val="00E56810"/>
    <w:rsid w:val="00E57242"/>
    <w:rsid w:val="00E6080F"/>
    <w:rsid w:val="00E60F0B"/>
    <w:rsid w:val="00E60F50"/>
    <w:rsid w:val="00E61025"/>
    <w:rsid w:val="00E62196"/>
    <w:rsid w:val="00E627E1"/>
    <w:rsid w:val="00E62A75"/>
    <w:rsid w:val="00E62F76"/>
    <w:rsid w:val="00E62FEE"/>
    <w:rsid w:val="00E6346C"/>
    <w:rsid w:val="00E63AEA"/>
    <w:rsid w:val="00E63BA4"/>
    <w:rsid w:val="00E6473E"/>
    <w:rsid w:val="00E6585D"/>
    <w:rsid w:val="00E65E81"/>
    <w:rsid w:val="00E662FD"/>
    <w:rsid w:val="00E668D4"/>
    <w:rsid w:val="00E67172"/>
    <w:rsid w:val="00E67375"/>
    <w:rsid w:val="00E673C6"/>
    <w:rsid w:val="00E706A1"/>
    <w:rsid w:val="00E70A40"/>
    <w:rsid w:val="00E70AA8"/>
    <w:rsid w:val="00E70CBB"/>
    <w:rsid w:val="00E7131E"/>
    <w:rsid w:val="00E72987"/>
    <w:rsid w:val="00E7304A"/>
    <w:rsid w:val="00E7380E"/>
    <w:rsid w:val="00E73B64"/>
    <w:rsid w:val="00E73E00"/>
    <w:rsid w:val="00E74E19"/>
    <w:rsid w:val="00E756F0"/>
    <w:rsid w:val="00E75FA8"/>
    <w:rsid w:val="00E764C1"/>
    <w:rsid w:val="00E76550"/>
    <w:rsid w:val="00E779C8"/>
    <w:rsid w:val="00E77CBF"/>
    <w:rsid w:val="00E77E45"/>
    <w:rsid w:val="00E8010F"/>
    <w:rsid w:val="00E8083A"/>
    <w:rsid w:val="00E8125A"/>
    <w:rsid w:val="00E8185E"/>
    <w:rsid w:val="00E81C73"/>
    <w:rsid w:val="00E833BB"/>
    <w:rsid w:val="00E85165"/>
    <w:rsid w:val="00E8537C"/>
    <w:rsid w:val="00E856CC"/>
    <w:rsid w:val="00E8580A"/>
    <w:rsid w:val="00E85987"/>
    <w:rsid w:val="00E85D4F"/>
    <w:rsid w:val="00E85DD4"/>
    <w:rsid w:val="00E86992"/>
    <w:rsid w:val="00E86C3E"/>
    <w:rsid w:val="00E87C3C"/>
    <w:rsid w:val="00E87FCB"/>
    <w:rsid w:val="00E90CE3"/>
    <w:rsid w:val="00E919BD"/>
    <w:rsid w:val="00E91EC1"/>
    <w:rsid w:val="00E92D47"/>
    <w:rsid w:val="00E93006"/>
    <w:rsid w:val="00E934A3"/>
    <w:rsid w:val="00E93601"/>
    <w:rsid w:val="00E93A10"/>
    <w:rsid w:val="00E94D0A"/>
    <w:rsid w:val="00E95407"/>
    <w:rsid w:val="00E95891"/>
    <w:rsid w:val="00E964DC"/>
    <w:rsid w:val="00E973AE"/>
    <w:rsid w:val="00E97500"/>
    <w:rsid w:val="00E9767C"/>
    <w:rsid w:val="00E97946"/>
    <w:rsid w:val="00E97F96"/>
    <w:rsid w:val="00EA0777"/>
    <w:rsid w:val="00EA0D1B"/>
    <w:rsid w:val="00EA102F"/>
    <w:rsid w:val="00EA1929"/>
    <w:rsid w:val="00EA3A55"/>
    <w:rsid w:val="00EA3B36"/>
    <w:rsid w:val="00EA426C"/>
    <w:rsid w:val="00EA44C3"/>
    <w:rsid w:val="00EA5C42"/>
    <w:rsid w:val="00EB08FD"/>
    <w:rsid w:val="00EB105F"/>
    <w:rsid w:val="00EB1174"/>
    <w:rsid w:val="00EB19F4"/>
    <w:rsid w:val="00EB263A"/>
    <w:rsid w:val="00EB2BAD"/>
    <w:rsid w:val="00EB3437"/>
    <w:rsid w:val="00EB346A"/>
    <w:rsid w:val="00EB51C5"/>
    <w:rsid w:val="00EB5FB3"/>
    <w:rsid w:val="00EB6C2F"/>
    <w:rsid w:val="00EB6E4C"/>
    <w:rsid w:val="00EB7A39"/>
    <w:rsid w:val="00EC0A55"/>
    <w:rsid w:val="00EC0B79"/>
    <w:rsid w:val="00EC0F85"/>
    <w:rsid w:val="00EC1E3F"/>
    <w:rsid w:val="00EC3592"/>
    <w:rsid w:val="00EC3A19"/>
    <w:rsid w:val="00EC3EF5"/>
    <w:rsid w:val="00EC4B40"/>
    <w:rsid w:val="00EC4B4D"/>
    <w:rsid w:val="00EC4DFA"/>
    <w:rsid w:val="00EC5EEA"/>
    <w:rsid w:val="00EC62CE"/>
    <w:rsid w:val="00EC6410"/>
    <w:rsid w:val="00EC6544"/>
    <w:rsid w:val="00EC6B77"/>
    <w:rsid w:val="00EC7D31"/>
    <w:rsid w:val="00ED0313"/>
    <w:rsid w:val="00ED0375"/>
    <w:rsid w:val="00ED0BFD"/>
    <w:rsid w:val="00ED174E"/>
    <w:rsid w:val="00ED1A88"/>
    <w:rsid w:val="00ED2059"/>
    <w:rsid w:val="00ED2487"/>
    <w:rsid w:val="00ED291D"/>
    <w:rsid w:val="00ED3DCE"/>
    <w:rsid w:val="00ED53E2"/>
    <w:rsid w:val="00ED57A7"/>
    <w:rsid w:val="00ED5A95"/>
    <w:rsid w:val="00ED5C67"/>
    <w:rsid w:val="00ED5F99"/>
    <w:rsid w:val="00ED638D"/>
    <w:rsid w:val="00ED6F87"/>
    <w:rsid w:val="00EE0695"/>
    <w:rsid w:val="00EE1BA5"/>
    <w:rsid w:val="00EE1EC4"/>
    <w:rsid w:val="00EE254C"/>
    <w:rsid w:val="00EE3B4F"/>
    <w:rsid w:val="00EE4318"/>
    <w:rsid w:val="00EE4BD1"/>
    <w:rsid w:val="00EE4F47"/>
    <w:rsid w:val="00EE64E1"/>
    <w:rsid w:val="00EE7AC3"/>
    <w:rsid w:val="00EE7FA2"/>
    <w:rsid w:val="00EF0A72"/>
    <w:rsid w:val="00EF118C"/>
    <w:rsid w:val="00EF1477"/>
    <w:rsid w:val="00EF15BD"/>
    <w:rsid w:val="00EF1958"/>
    <w:rsid w:val="00EF2572"/>
    <w:rsid w:val="00EF2A79"/>
    <w:rsid w:val="00EF2EF9"/>
    <w:rsid w:val="00EF3D7A"/>
    <w:rsid w:val="00EF498B"/>
    <w:rsid w:val="00EF54BD"/>
    <w:rsid w:val="00EF5592"/>
    <w:rsid w:val="00EF5A78"/>
    <w:rsid w:val="00EF6413"/>
    <w:rsid w:val="00EF6A80"/>
    <w:rsid w:val="00F00692"/>
    <w:rsid w:val="00F00ECE"/>
    <w:rsid w:val="00F014BA"/>
    <w:rsid w:val="00F01BAF"/>
    <w:rsid w:val="00F02843"/>
    <w:rsid w:val="00F04248"/>
    <w:rsid w:val="00F04A78"/>
    <w:rsid w:val="00F05881"/>
    <w:rsid w:val="00F05F16"/>
    <w:rsid w:val="00F077CB"/>
    <w:rsid w:val="00F10930"/>
    <w:rsid w:val="00F11CC2"/>
    <w:rsid w:val="00F120CD"/>
    <w:rsid w:val="00F12CD2"/>
    <w:rsid w:val="00F1386C"/>
    <w:rsid w:val="00F13EAE"/>
    <w:rsid w:val="00F141EE"/>
    <w:rsid w:val="00F14311"/>
    <w:rsid w:val="00F15968"/>
    <w:rsid w:val="00F20C6F"/>
    <w:rsid w:val="00F20F09"/>
    <w:rsid w:val="00F21470"/>
    <w:rsid w:val="00F220B3"/>
    <w:rsid w:val="00F22E8D"/>
    <w:rsid w:val="00F22F3C"/>
    <w:rsid w:val="00F23AA2"/>
    <w:rsid w:val="00F23DBC"/>
    <w:rsid w:val="00F241AF"/>
    <w:rsid w:val="00F255ED"/>
    <w:rsid w:val="00F2581B"/>
    <w:rsid w:val="00F26035"/>
    <w:rsid w:val="00F262AA"/>
    <w:rsid w:val="00F274C1"/>
    <w:rsid w:val="00F275C4"/>
    <w:rsid w:val="00F30426"/>
    <w:rsid w:val="00F329F3"/>
    <w:rsid w:val="00F3312A"/>
    <w:rsid w:val="00F33C0B"/>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19BF"/>
    <w:rsid w:val="00F5208B"/>
    <w:rsid w:val="00F52647"/>
    <w:rsid w:val="00F52D4F"/>
    <w:rsid w:val="00F54218"/>
    <w:rsid w:val="00F548CF"/>
    <w:rsid w:val="00F55C79"/>
    <w:rsid w:val="00F560E7"/>
    <w:rsid w:val="00F57662"/>
    <w:rsid w:val="00F57D8B"/>
    <w:rsid w:val="00F60382"/>
    <w:rsid w:val="00F60711"/>
    <w:rsid w:val="00F607A2"/>
    <w:rsid w:val="00F60BCD"/>
    <w:rsid w:val="00F61453"/>
    <w:rsid w:val="00F61DC2"/>
    <w:rsid w:val="00F627E6"/>
    <w:rsid w:val="00F62F21"/>
    <w:rsid w:val="00F64084"/>
    <w:rsid w:val="00F6423F"/>
    <w:rsid w:val="00F6607E"/>
    <w:rsid w:val="00F66360"/>
    <w:rsid w:val="00F66950"/>
    <w:rsid w:val="00F66A47"/>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92B"/>
    <w:rsid w:val="00F83CF2"/>
    <w:rsid w:val="00F840A6"/>
    <w:rsid w:val="00F844B7"/>
    <w:rsid w:val="00F84E18"/>
    <w:rsid w:val="00F856DE"/>
    <w:rsid w:val="00F85AE5"/>
    <w:rsid w:val="00F85D97"/>
    <w:rsid w:val="00F85E75"/>
    <w:rsid w:val="00F876F6"/>
    <w:rsid w:val="00F87711"/>
    <w:rsid w:val="00F877C6"/>
    <w:rsid w:val="00F87A6C"/>
    <w:rsid w:val="00F87DC3"/>
    <w:rsid w:val="00F90556"/>
    <w:rsid w:val="00F90FB4"/>
    <w:rsid w:val="00F92A91"/>
    <w:rsid w:val="00F92E8C"/>
    <w:rsid w:val="00F93A1F"/>
    <w:rsid w:val="00F9440F"/>
    <w:rsid w:val="00F951A4"/>
    <w:rsid w:val="00F96125"/>
    <w:rsid w:val="00F96142"/>
    <w:rsid w:val="00F96D8F"/>
    <w:rsid w:val="00F96E75"/>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A7ECB"/>
    <w:rsid w:val="00FB04A4"/>
    <w:rsid w:val="00FB0805"/>
    <w:rsid w:val="00FB0C66"/>
    <w:rsid w:val="00FB0D8E"/>
    <w:rsid w:val="00FB1127"/>
    <w:rsid w:val="00FB1302"/>
    <w:rsid w:val="00FB1EEF"/>
    <w:rsid w:val="00FB2725"/>
    <w:rsid w:val="00FB2DC8"/>
    <w:rsid w:val="00FB3170"/>
    <w:rsid w:val="00FB31ED"/>
    <w:rsid w:val="00FB3870"/>
    <w:rsid w:val="00FB4301"/>
    <w:rsid w:val="00FB459E"/>
    <w:rsid w:val="00FB50F7"/>
    <w:rsid w:val="00FB5AF7"/>
    <w:rsid w:val="00FB5B53"/>
    <w:rsid w:val="00FB73CC"/>
    <w:rsid w:val="00FB7DFB"/>
    <w:rsid w:val="00FC09C1"/>
    <w:rsid w:val="00FC1147"/>
    <w:rsid w:val="00FC1212"/>
    <w:rsid w:val="00FC1BEF"/>
    <w:rsid w:val="00FC2B3B"/>
    <w:rsid w:val="00FC536A"/>
    <w:rsid w:val="00FC5778"/>
    <w:rsid w:val="00FC5A6E"/>
    <w:rsid w:val="00FC72AE"/>
    <w:rsid w:val="00FC7549"/>
    <w:rsid w:val="00FC7DCC"/>
    <w:rsid w:val="00FD075D"/>
    <w:rsid w:val="00FD1782"/>
    <w:rsid w:val="00FD18C7"/>
    <w:rsid w:val="00FD26B8"/>
    <w:rsid w:val="00FD32EB"/>
    <w:rsid w:val="00FD38A0"/>
    <w:rsid w:val="00FD497F"/>
    <w:rsid w:val="00FD4B14"/>
    <w:rsid w:val="00FD521C"/>
    <w:rsid w:val="00FD5E69"/>
    <w:rsid w:val="00FD62E6"/>
    <w:rsid w:val="00FD69B7"/>
    <w:rsid w:val="00FE0789"/>
    <w:rsid w:val="00FE0796"/>
    <w:rsid w:val="00FE2B5F"/>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4965"/>
    <w:rsid w:val="00FF4D69"/>
    <w:rsid w:val="00FF5350"/>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8513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87637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31</TotalTime>
  <Pages>8</Pages>
  <Words>2115</Words>
  <Characters>12057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Lesson 4.10: Supporting All Learners and Just-in-Time Interventions in Math: Remediating, accelerating, and just-in-time supports</vt:lpstr>
    </vt:vector>
  </TitlesOfParts>
  <Company/>
  <LinksUpToDate>false</LinksUpToDate>
  <CharactersWithSpaces>14144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4.10: Supporting All Learners and Just-in-Time Interventions in Math: Remediating, accelerating, and just-in-time supports</dc:title>
  <dc:subject>Lesson 4.10: Supporting All Learners and Just-in-Time Interventions in Math: Remediating, accelerating, and just-in-time supports</dc:subject>
  <dc:creator>Texas Education Agency</dc:creator>
  <cp:keywords/>
  <dc:description/>
  <cp:lastModifiedBy>White (she/her), Whitney</cp:lastModifiedBy>
  <cp:revision>14</cp:revision>
  <dcterms:created xsi:type="dcterms:W3CDTF">2023-03-14T19:14:00Z</dcterms:created>
  <dcterms:modified xsi:type="dcterms:W3CDTF">2023-08-19T01:48:00Z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