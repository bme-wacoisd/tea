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3CD7146F" w:rsidR="005F5393" w:rsidRPr="005F5393" w:rsidRDefault="00993BE2" w:rsidP="007B1F0B">
      <w:pPr>
        <w:pStyle w:val="Heading1"/>
        <w:spacing w:after="160"/>
      </w:pPr>
      <w:r>
        <w:t>S</w:t>
      </w:r>
      <w:r w:rsidR="005F5393">
        <w:t>tudent Guide</w:t>
      </w:r>
      <w:r w:rsidR="00817A7D">
        <w:t xml:space="preserve"> – Answer Key</w:t>
      </w:r>
      <w:r w:rsidR="005F5393" w:rsidRPr="005F5393">
        <w:t xml:space="preserve"> </w:t>
      </w:r>
    </w:p>
    <w:p w14:paraId="25B82356" w14:textId="501D42C7" w:rsidR="005F5393" w:rsidRDefault="005F5393" w:rsidP="1E534D9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EF49EE">
        <w:rPr>
          <w:shd w:val="clear" w:color="auto" w:fill="FFFFFF"/>
        </w:rPr>
        <w:t>3.</w:t>
      </w:r>
      <w:r w:rsidR="001D51E6">
        <w:rPr>
          <w:shd w:val="clear" w:color="auto" w:fill="FFFFFF"/>
        </w:rPr>
        <w:t>0</w:t>
      </w:r>
      <w:r w:rsidR="00C0434E">
        <w:rPr>
          <w:shd w:val="clear" w:color="auto" w:fill="FFFFFF"/>
        </w:rPr>
        <w:t xml:space="preserve">4: Practice </w:t>
      </w:r>
      <w:r w:rsidR="56EE610F">
        <w:rPr>
          <w:shd w:val="clear" w:color="auto" w:fill="FFFFFF"/>
        </w:rPr>
        <w:t>in</w:t>
      </w:r>
      <w:r w:rsidR="00C0434E">
        <w:rPr>
          <w:shd w:val="clear" w:color="auto" w:fill="FFFFFF"/>
        </w:rPr>
        <w:t xml:space="preserve"> and Out of Text</w:t>
      </w:r>
    </w:p>
    <w:p w14:paraId="243071FC" w14:textId="44BBD6BE" w:rsidR="005F5393" w:rsidRPr="005F5393" w:rsidRDefault="005F5393" w:rsidP="007B1F0B">
      <w:r w:rsidRPr="005F5393">
        <w:t xml:space="preserve">Name: </w:t>
      </w:r>
    </w:p>
    <w:p w14:paraId="71919EEB" w14:textId="46C9BF47" w:rsidR="005F5393" w:rsidRDefault="005F5393" w:rsidP="007B1F0B">
      <w:r w:rsidRPr="005F5393">
        <w:t xml:space="preserve">Date: </w:t>
      </w:r>
    </w:p>
    <w:p w14:paraId="58687BCF" w14:textId="77777777" w:rsidR="00CB3600" w:rsidRDefault="0078497A" w:rsidP="00D7270E">
      <w:pPr>
        <w:spacing w:before="120" w:after="120" w:line="240" w:lineRule="auto"/>
      </w:pPr>
      <w:r w:rsidRPr="00EF49EE">
        <w:rPr>
          <w:b/>
          <w:bCs/>
        </w:rPr>
        <w:t>Bellringer:</w:t>
      </w:r>
      <w:r>
        <w:t xml:space="preserve"> </w:t>
      </w:r>
    </w:p>
    <w:p w14:paraId="64736909" w14:textId="40CE864C" w:rsidR="00266813" w:rsidRDefault="00C0434E" w:rsidP="00266813">
      <w:pPr>
        <w:spacing w:after="0" w:line="240" w:lineRule="auto"/>
      </w:pPr>
      <w:r>
        <w:t xml:space="preserve">Complete the </w:t>
      </w:r>
      <w:r w:rsidR="00CB3600">
        <w:t>A</w:t>
      </w:r>
      <w:r>
        <w:t xml:space="preserve">nticipation </w:t>
      </w:r>
      <w:r w:rsidR="00CB3600">
        <w:t>G</w:t>
      </w:r>
      <w:r>
        <w:t>uide to review the criteria for deliberate practice</w:t>
      </w:r>
      <w:r w:rsidR="40FB86EC">
        <w:t xml:space="preserve">. </w:t>
      </w:r>
    </w:p>
    <w:p w14:paraId="09DA66DC" w14:textId="77777777" w:rsidR="00D920EC" w:rsidRDefault="00D920EC" w:rsidP="0026681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1611"/>
        <w:gridCol w:w="1766"/>
        <w:gridCol w:w="3005"/>
      </w:tblGrid>
      <w:tr w:rsidR="00C0434E" w14:paraId="67F3E61E" w14:textId="77777777" w:rsidTr="1E534D9C">
        <w:trPr>
          <w:trHeight w:val="192"/>
        </w:trPr>
        <w:tc>
          <w:tcPr>
            <w:tcW w:w="3731" w:type="dxa"/>
          </w:tcPr>
          <w:p w14:paraId="070D1761" w14:textId="145D3DFA" w:rsidR="00C0434E" w:rsidRPr="00D7270E" w:rsidRDefault="00CB3600" w:rsidP="00356850">
            <w:pPr>
              <w:rPr>
                <w:rFonts w:eastAsiaTheme="minorEastAsia"/>
                <w:b/>
                <w:bCs/>
              </w:rPr>
            </w:pPr>
            <w:r w:rsidRPr="00D7270E">
              <w:rPr>
                <w:rFonts w:eastAsiaTheme="minorEastAsia"/>
                <w:b/>
                <w:bCs/>
              </w:rPr>
              <w:t>Statement</w:t>
            </w:r>
          </w:p>
        </w:tc>
        <w:tc>
          <w:tcPr>
            <w:tcW w:w="1977" w:type="dxa"/>
          </w:tcPr>
          <w:p w14:paraId="1C469638" w14:textId="77777777" w:rsidR="00C0434E" w:rsidRPr="00D7270E" w:rsidRDefault="00C0434E" w:rsidP="00356850">
            <w:pPr>
              <w:rPr>
                <w:rFonts w:eastAsiaTheme="minorEastAsia"/>
                <w:b/>
                <w:bCs/>
              </w:rPr>
            </w:pPr>
            <w:r w:rsidRPr="00D7270E">
              <w:rPr>
                <w:rFonts w:eastAsiaTheme="minorEastAsia"/>
                <w:b/>
                <w:bCs/>
              </w:rPr>
              <w:t>Agree</w:t>
            </w:r>
          </w:p>
        </w:tc>
        <w:tc>
          <w:tcPr>
            <w:tcW w:w="2089" w:type="dxa"/>
          </w:tcPr>
          <w:p w14:paraId="5AFD9BBD" w14:textId="77777777" w:rsidR="00C0434E" w:rsidRPr="00D7270E" w:rsidRDefault="00C0434E" w:rsidP="00356850">
            <w:pPr>
              <w:rPr>
                <w:rFonts w:eastAsiaTheme="minorEastAsia"/>
                <w:b/>
                <w:bCs/>
              </w:rPr>
            </w:pPr>
            <w:r w:rsidRPr="00D7270E">
              <w:rPr>
                <w:rFonts w:eastAsiaTheme="minorEastAsia"/>
                <w:b/>
                <w:bCs/>
              </w:rPr>
              <w:t>Disagree</w:t>
            </w:r>
          </w:p>
        </w:tc>
        <w:tc>
          <w:tcPr>
            <w:tcW w:w="3621" w:type="dxa"/>
          </w:tcPr>
          <w:p w14:paraId="4E4C80BE" w14:textId="77777777" w:rsidR="00C0434E" w:rsidRPr="00D7270E" w:rsidRDefault="00C0434E" w:rsidP="00356850">
            <w:pPr>
              <w:rPr>
                <w:rFonts w:eastAsiaTheme="minorEastAsia"/>
                <w:b/>
                <w:bCs/>
              </w:rPr>
            </w:pPr>
            <w:r w:rsidRPr="00D7270E">
              <w:rPr>
                <w:rFonts w:eastAsiaTheme="minorEastAsia"/>
                <w:b/>
                <w:bCs/>
              </w:rPr>
              <w:t>Reasoning</w:t>
            </w:r>
          </w:p>
        </w:tc>
      </w:tr>
      <w:tr w:rsidR="00C0434E" w14:paraId="46CFA28F" w14:textId="77777777" w:rsidTr="1E534D9C">
        <w:trPr>
          <w:trHeight w:val="760"/>
        </w:trPr>
        <w:tc>
          <w:tcPr>
            <w:tcW w:w="3731" w:type="dxa"/>
          </w:tcPr>
          <w:p w14:paraId="12CFF8B9" w14:textId="77777777" w:rsidR="00C0434E" w:rsidRDefault="00C0434E" w:rsidP="00D7270E">
            <w:pPr>
              <w:spacing w:before="120" w:after="120"/>
              <w:rPr>
                <w:rFonts w:eastAsiaTheme="minorEastAsia"/>
              </w:rPr>
            </w:pPr>
            <w:r w:rsidRPr="00693807">
              <w:rPr>
                <w:rFonts w:cstheme="minorHAnsi"/>
              </w:rPr>
              <w:t xml:space="preserve">The practice should require the student to </w:t>
            </w:r>
            <w:r>
              <w:rPr>
                <w:rFonts w:cstheme="minorHAnsi"/>
              </w:rPr>
              <w:t xml:space="preserve">be authentic or </w:t>
            </w:r>
            <w:r w:rsidRPr="00693807">
              <w:rPr>
                <w:rFonts w:cstheme="minorHAnsi"/>
              </w:rPr>
              <w:t>perform the actual learning goal.</w:t>
            </w:r>
          </w:p>
        </w:tc>
        <w:tc>
          <w:tcPr>
            <w:tcW w:w="1977" w:type="dxa"/>
          </w:tcPr>
          <w:p w14:paraId="4F85934B" w14:textId="77777777" w:rsidR="00C0434E" w:rsidRPr="0022473B" w:rsidRDefault="00C0434E" w:rsidP="00D7270E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2089" w:type="dxa"/>
          </w:tcPr>
          <w:p w14:paraId="52708607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3621" w:type="dxa"/>
          </w:tcPr>
          <w:p w14:paraId="41D295F5" w14:textId="01BE583C" w:rsidR="00C0434E" w:rsidRPr="0022473B" w:rsidRDefault="00C0434E" w:rsidP="1E534D9C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  <w:r w:rsidRPr="1E534D9C">
              <w:rPr>
                <w:rFonts w:eastAsiaTheme="minorEastAsia"/>
                <w:i/>
                <w:iCs/>
                <w:color w:val="008000"/>
              </w:rPr>
              <w:t xml:space="preserve">Students need </w:t>
            </w:r>
            <w:r w:rsidR="504B6666" w:rsidRPr="1E534D9C">
              <w:rPr>
                <w:rFonts w:eastAsiaTheme="minorEastAsia"/>
                <w:i/>
                <w:iCs/>
                <w:color w:val="008000"/>
              </w:rPr>
              <w:t>to practice</w:t>
            </w:r>
            <w:r w:rsidRPr="1E534D9C">
              <w:rPr>
                <w:rFonts w:eastAsiaTheme="minorEastAsia"/>
                <w:i/>
                <w:iCs/>
                <w:color w:val="008000"/>
              </w:rPr>
              <w:t xml:space="preserve"> practicing the skill in an authentic way that addresses the learning goal. </w:t>
            </w:r>
          </w:p>
        </w:tc>
      </w:tr>
      <w:tr w:rsidR="00C0434E" w14:paraId="7990E90E" w14:textId="77777777" w:rsidTr="1E534D9C">
        <w:trPr>
          <w:trHeight w:val="2292"/>
        </w:trPr>
        <w:tc>
          <w:tcPr>
            <w:tcW w:w="3731" w:type="dxa"/>
          </w:tcPr>
          <w:p w14:paraId="269C1786" w14:textId="77777777" w:rsidR="00C0434E" w:rsidRDefault="00C0434E" w:rsidP="00D7270E">
            <w:pPr>
              <w:spacing w:before="120" w:after="120"/>
              <w:rPr>
                <w:rFonts w:eastAsiaTheme="minorEastAsia"/>
              </w:rPr>
            </w:pPr>
            <w:r>
              <w:rPr>
                <w:rFonts w:cstheme="minorHAnsi"/>
              </w:rPr>
              <w:t>Practice does not need to be s</w:t>
            </w:r>
            <w:r w:rsidRPr="00693807">
              <w:rPr>
                <w:rFonts w:cstheme="minorHAnsi"/>
              </w:rPr>
              <w:t>paced over time.</w:t>
            </w:r>
          </w:p>
        </w:tc>
        <w:tc>
          <w:tcPr>
            <w:tcW w:w="1977" w:type="dxa"/>
          </w:tcPr>
          <w:p w14:paraId="4D3F45C6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2089" w:type="dxa"/>
          </w:tcPr>
          <w:p w14:paraId="0F648B75" w14:textId="77777777" w:rsidR="00C0434E" w:rsidRPr="0022473B" w:rsidRDefault="00C0434E" w:rsidP="00D7270E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3621" w:type="dxa"/>
          </w:tcPr>
          <w:p w14:paraId="1F46C8C5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  <w:r w:rsidRPr="0022473B">
              <w:rPr>
                <w:rFonts w:cstheme="minorHAnsi"/>
                <w:i/>
                <w:iCs/>
                <w:color w:val="008000"/>
              </w:rPr>
              <w:t>Knowledge or skills are made more lasting and permanent in your long-term memory when you practice them regularly over time. By regularly practicing, students pull ideas from their long term-memory into working memory and refresh and strengthen their understanding of that content.</w:t>
            </w:r>
          </w:p>
        </w:tc>
      </w:tr>
      <w:tr w:rsidR="00C0434E" w14:paraId="68D61A37" w14:textId="77777777" w:rsidTr="1E534D9C">
        <w:trPr>
          <w:trHeight w:val="1895"/>
        </w:trPr>
        <w:tc>
          <w:tcPr>
            <w:tcW w:w="3731" w:type="dxa"/>
          </w:tcPr>
          <w:p w14:paraId="4749C6D4" w14:textId="77777777" w:rsidR="00C0434E" w:rsidRDefault="00C0434E" w:rsidP="00D7270E">
            <w:pPr>
              <w:spacing w:before="120" w:after="120"/>
              <w:rPr>
                <w:rFonts w:eastAsiaTheme="minorEastAsia"/>
              </w:rPr>
            </w:pPr>
            <w:r>
              <w:rPr>
                <w:rFonts w:eastAsiaTheme="minorEastAsia"/>
              </w:rPr>
              <w:t>Practice should be high-stakes and always count for a grade</w:t>
            </w:r>
          </w:p>
        </w:tc>
        <w:tc>
          <w:tcPr>
            <w:tcW w:w="1977" w:type="dxa"/>
          </w:tcPr>
          <w:p w14:paraId="745D9FE2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2089" w:type="dxa"/>
          </w:tcPr>
          <w:p w14:paraId="46CB9E62" w14:textId="77777777" w:rsidR="00C0434E" w:rsidRPr="0022473B" w:rsidRDefault="00C0434E" w:rsidP="00D7270E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3621" w:type="dxa"/>
          </w:tcPr>
          <w:p w14:paraId="5444A761" w14:textId="285D63D1" w:rsidR="00C0434E" w:rsidRPr="0022473B" w:rsidRDefault="00C0434E" w:rsidP="00D7270E">
            <w:pPr>
              <w:pStyle w:val="Tabletextbullet"/>
              <w:numPr>
                <w:ilvl w:val="0"/>
                <w:numId w:val="0"/>
              </w:numPr>
            </w:pPr>
            <w:r w:rsidRPr="1E534D9C">
              <w:rPr>
                <w:i/>
                <w:iCs/>
                <w:color w:val="008000"/>
              </w:rPr>
              <w:t>The point of practice is to check your understanding before the stakes are high</w:t>
            </w:r>
            <w:r w:rsidR="09E4037C" w:rsidRPr="1E534D9C">
              <w:rPr>
                <w:i/>
                <w:iCs/>
                <w:color w:val="008000"/>
              </w:rPr>
              <w:t xml:space="preserve">. </w:t>
            </w:r>
            <w:r w:rsidRPr="1E534D9C">
              <w:rPr>
                <w:i/>
                <w:iCs/>
                <w:color w:val="008000"/>
              </w:rPr>
              <w:t>Students should feel psychologically safe enough to practice free from fear of judgement, either by grading or other people.</w:t>
            </w:r>
          </w:p>
        </w:tc>
      </w:tr>
      <w:tr w:rsidR="00C0434E" w14:paraId="02726E42" w14:textId="77777777" w:rsidTr="1E534D9C">
        <w:trPr>
          <w:trHeight w:val="760"/>
        </w:trPr>
        <w:tc>
          <w:tcPr>
            <w:tcW w:w="3731" w:type="dxa"/>
          </w:tcPr>
          <w:p w14:paraId="78B891FC" w14:textId="77777777" w:rsidR="00C0434E" w:rsidRDefault="00C0434E" w:rsidP="00D7270E">
            <w:pPr>
              <w:spacing w:before="120" w:after="120"/>
              <w:rPr>
                <w:rFonts w:eastAsiaTheme="minorEastAsia"/>
              </w:rPr>
            </w:pPr>
            <w:r>
              <w:rPr>
                <w:rFonts w:eastAsiaTheme="minorEastAsia"/>
              </w:rPr>
              <w:t>Practice should be paired with timely feedback</w:t>
            </w:r>
          </w:p>
        </w:tc>
        <w:tc>
          <w:tcPr>
            <w:tcW w:w="1977" w:type="dxa"/>
          </w:tcPr>
          <w:p w14:paraId="5BC560DD" w14:textId="77777777" w:rsidR="00C0434E" w:rsidRPr="0022473B" w:rsidRDefault="00C0434E" w:rsidP="00D7270E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2089" w:type="dxa"/>
          </w:tcPr>
          <w:p w14:paraId="3E21E2EA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3621" w:type="dxa"/>
          </w:tcPr>
          <w:p w14:paraId="350B02AD" w14:textId="3A44A6DE" w:rsidR="00C0434E" w:rsidRPr="0022473B" w:rsidRDefault="00FB3F4A" w:rsidP="00D7270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>
              <w:rPr>
                <w:rFonts w:cstheme="minorHAnsi"/>
                <w:i/>
                <w:iCs/>
                <w:color w:val="008000"/>
              </w:rPr>
              <w:t>I</w:t>
            </w:r>
            <w:r w:rsidR="00C0434E" w:rsidRPr="0022473B">
              <w:rPr>
                <w:rFonts w:cstheme="minorHAnsi"/>
                <w:i/>
                <w:iCs/>
                <w:color w:val="008000"/>
              </w:rPr>
              <w:t>t is important to receive timely feedback to ensure that the skills and content you are practicing are correct.</w:t>
            </w:r>
          </w:p>
        </w:tc>
      </w:tr>
    </w:tbl>
    <w:p w14:paraId="3A9168AB" w14:textId="77777777" w:rsidR="00266813" w:rsidRDefault="00266813" w:rsidP="00266813">
      <w:pPr>
        <w:spacing w:after="0" w:line="240" w:lineRule="auto"/>
      </w:pPr>
    </w:p>
    <w:p w14:paraId="3DEF6EFB" w14:textId="77777777" w:rsidR="00F25848" w:rsidRDefault="007F0493" w:rsidP="007F0493">
      <w:pPr>
        <w:rPr>
          <w:i/>
          <w:iCs/>
        </w:rPr>
      </w:pPr>
      <w:r>
        <w:t>Based on the anticipation guide, what are the criteria for deliberate practice that you explored in previous units?</w:t>
      </w:r>
      <w:r w:rsidRPr="007F0493">
        <w:rPr>
          <w:i/>
          <w:iCs/>
        </w:rPr>
        <w:t xml:space="preserve"> </w:t>
      </w:r>
    </w:p>
    <w:p w14:paraId="16F04B2F" w14:textId="1DDE4BA5" w:rsidR="007F0493" w:rsidRPr="0073038C" w:rsidRDefault="007F0493" w:rsidP="00D7270E">
      <w:pPr>
        <w:spacing w:after="0"/>
      </w:pPr>
      <w:r w:rsidRPr="0022473B">
        <w:rPr>
          <w:i/>
          <w:iCs/>
          <w:color w:val="008000"/>
        </w:rPr>
        <w:t>Practice that performs the learning goal (authentic), is spaced over time, is low-stakes and is paired with feedback for improvement</w:t>
      </w:r>
      <w:r w:rsidR="00B40A3F">
        <w:rPr>
          <w:i/>
          <w:iCs/>
          <w:color w:val="008000"/>
        </w:rPr>
        <w:t>.</w:t>
      </w:r>
    </w:p>
    <w:p w14:paraId="251AF9DD" w14:textId="77777777" w:rsidR="007F0493" w:rsidRDefault="007F0493" w:rsidP="00266813">
      <w:pPr>
        <w:spacing w:after="0" w:line="240" w:lineRule="auto"/>
      </w:pPr>
    </w:p>
    <w:p w14:paraId="60BA3A3D" w14:textId="77777777" w:rsidR="00F25848" w:rsidRDefault="00F25848" w:rsidP="00266813">
      <w:pPr>
        <w:spacing w:after="0" w:line="240" w:lineRule="auto"/>
      </w:pPr>
    </w:p>
    <w:p w14:paraId="6ADBC0C4" w14:textId="77777777" w:rsidR="00F25848" w:rsidRDefault="00F25848" w:rsidP="00266813">
      <w:pPr>
        <w:spacing w:after="0" w:line="240" w:lineRule="auto"/>
      </w:pPr>
    </w:p>
    <w:p w14:paraId="758D0D69" w14:textId="450C466B" w:rsidR="003F793C" w:rsidRDefault="00F25848" w:rsidP="00DD5E9E">
      <w:pPr>
        <w:pStyle w:val="Tabletextbullet"/>
        <w:numPr>
          <w:ilvl w:val="0"/>
          <w:numId w:val="0"/>
        </w:numPr>
        <w:rPr>
          <w:b/>
          <w:bCs/>
        </w:rPr>
      </w:pPr>
      <w:r w:rsidRPr="1E534D9C">
        <w:rPr>
          <w:b/>
          <w:bCs/>
        </w:rPr>
        <w:t xml:space="preserve">Discussion: </w:t>
      </w:r>
      <w:r w:rsidR="00525B12" w:rsidRPr="1E534D9C">
        <w:rPr>
          <w:b/>
          <w:bCs/>
        </w:rPr>
        <w:t xml:space="preserve">Introduction to Practice </w:t>
      </w:r>
      <w:r w:rsidR="7AAA1704" w:rsidRPr="1E534D9C">
        <w:rPr>
          <w:b/>
          <w:bCs/>
        </w:rPr>
        <w:t>in</w:t>
      </w:r>
      <w:r w:rsidR="00525B12" w:rsidRPr="1E534D9C">
        <w:rPr>
          <w:b/>
          <w:bCs/>
        </w:rPr>
        <w:t xml:space="preserve"> and Out of Text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525B12" w:rsidRPr="00DB54CD" w14:paraId="601521DD" w14:textId="77777777" w:rsidTr="00525B12">
        <w:trPr>
          <w:trHeight w:val="420"/>
        </w:trPr>
        <w:tc>
          <w:tcPr>
            <w:tcW w:w="2043" w:type="dxa"/>
          </w:tcPr>
          <w:p w14:paraId="1802BFD0" w14:textId="77777777" w:rsidR="00525B12" w:rsidRPr="00A42918" w:rsidRDefault="00525B12" w:rsidP="00356850">
            <w:pPr>
              <w:pStyle w:val="Tabletext"/>
            </w:pPr>
            <w:r>
              <w:t>Deliberate Practice</w:t>
            </w:r>
          </w:p>
        </w:tc>
        <w:tc>
          <w:tcPr>
            <w:tcW w:w="7307" w:type="dxa"/>
          </w:tcPr>
          <w:p w14:paraId="3C854782" w14:textId="77777777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Practice that performs the learning goal (authentic), is spaced over time, is low-stakes and is paired with feedback for improvement</w:t>
            </w:r>
          </w:p>
        </w:tc>
      </w:tr>
      <w:tr w:rsidR="00525B12" w14:paraId="40CEA8CD" w14:textId="77777777" w:rsidTr="00525B12">
        <w:trPr>
          <w:trHeight w:val="420"/>
        </w:trPr>
        <w:tc>
          <w:tcPr>
            <w:tcW w:w="2043" w:type="dxa"/>
          </w:tcPr>
          <w:p w14:paraId="25C0FABF" w14:textId="77777777" w:rsidR="00525B12" w:rsidRPr="00BA65B7" w:rsidRDefault="00525B12" w:rsidP="00356850">
            <w:pPr>
              <w:pStyle w:val="Tabletext"/>
            </w:pPr>
            <w:r>
              <w:t>Interactive</w:t>
            </w:r>
          </w:p>
        </w:tc>
        <w:tc>
          <w:tcPr>
            <w:tcW w:w="7307" w:type="dxa"/>
          </w:tcPr>
          <w:p w14:paraId="77603498" w14:textId="77777777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Learning that requires active student participation</w:t>
            </w:r>
          </w:p>
        </w:tc>
      </w:tr>
      <w:tr w:rsidR="00525B12" w14:paraId="76B7FD9C" w14:textId="77777777" w:rsidTr="00525B12">
        <w:trPr>
          <w:trHeight w:val="420"/>
        </w:trPr>
        <w:tc>
          <w:tcPr>
            <w:tcW w:w="2043" w:type="dxa"/>
          </w:tcPr>
          <w:p w14:paraId="532E846F" w14:textId="77777777" w:rsidR="00525B12" w:rsidRDefault="00525B12" w:rsidP="00356850">
            <w:pPr>
              <w:pStyle w:val="Tabletext"/>
            </w:pPr>
            <w:r>
              <w:t>Modalities</w:t>
            </w:r>
          </w:p>
        </w:tc>
        <w:tc>
          <w:tcPr>
            <w:tcW w:w="7307" w:type="dxa"/>
          </w:tcPr>
          <w:p w14:paraId="3A9B6680" w14:textId="77777777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Different forms of sensory perception</w:t>
            </w:r>
          </w:p>
        </w:tc>
      </w:tr>
      <w:tr w:rsidR="00525B12" w14:paraId="368F4063" w14:textId="77777777" w:rsidTr="00525B12">
        <w:trPr>
          <w:trHeight w:val="420"/>
        </w:trPr>
        <w:tc>
          <w:tcPr>
            <w:tcW w:w="2043" w:type="dxa"/>
          </w:tcPr>
          <w:p w14:paraId="0B8943F5" w14:textId="1D218B16" w:rsidR="00525B12" w:rsidRDefault="00525B12" w:rsidP="00356850">
            <w:pPr>
              <w:pStyle w:val="Tabletext"/>
            </w:pPr>
            <w:r>
              <w:t xml:space="preserve">Outside of </w:t>
            </w:r>
            <w:r w:rsidR="003A28E6">
              <w:t>T</w:t>
            </w:r>
            <w:r>
              <w:t>ext</w:t>
            </w:r>
          </w:p>
        </w:tc>
        <w:tc>
          <w:tcPr>
            <w:tcW w:w="7307" w:type="dxa"/>
          </w:tcPr>
          <w:p w14:paraId="2C00D244" w14:textId="40036FBA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Analyze the letter-sound relationships and parts of a single word in isolation</w:t>
            </w:r>
          </w:p>
        </w:tc>
      </w:tr>
      <w:tr w:rsidR="00525B12" w14:paraId="1C6733C6" w14:textId="77777777" w:rsidTr="00525B12">
        <w:trPr>
          <w:trHeight w:val="420"/>
        </w:trPr>
        <w:tc>
          <w:tcPr>
            <w:tcW w:w="2043" w:type="dxa"/>
          </w:tcPr>
          <w:p w14:paraId="30A5ECF5" w14:textId="2ACB7017" w:rsidR="00525B12" w:rsidRDefault="00525B12" w:rsidP="00356850">
            <w:pPr>
              <w:pStyle w:val="Tabletext"/>
            </w:pPr>
            <w:r>
              <w:t xml:space="preserve">In </w:t>
            </w:r>
            <w:r w:rsidR="003A28E6">
              <w:t>T</w:t>
            </w:r>
            <w:r>
              <w:t>ext</w:t>
            </w:r>
          </w:p>
        </w:tc>
        <w:tc>
          <w:tcPr>
            <w:tcW w:w="7307" w:type="dxa"/>
          </w:tcPr>
          <w:p w14:paraId="6880486C" w14:textId="77777777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Students take the sound they are practicing in isolation and read them within a text.</w:t>
            </w:r>
          </w:p>
        </w:tc>
      </w:tr>
      <w:tr w:rsidR="00525B12" w14:paraId="4FEC5045" w14:textId="77777777" w:rsidTr="00525B12">
        <w:trPr>
          <w:trHeight w:val="420"/>
        </w:trPr>
        <w:tc>
          <w:tcPr>
            <w:tcW w:w="2043" w:type="dxa"/>
          </w:tcPr>
          <w:p w14:paraId="3E39F2EB" w14:textId="77777777" w:rsidR="00525B12" w:rsidRDefault="00525B12" w:rsidP="00356850">
            <w:pPr>
              <w:pStyle w:val="Tabletext"/>
            </w:pPr>
            <w:r>
              <w:t>Decodable Text</w:t>
            </w:r>
          </w:p>
        </w:tc>
        <w:tc>
          <w:tcPr>
            <w:tcW w:w="7307" w:type="dxa"/>
          </w:tcPr>
          <w:p w14:paraId="5028FFDB" w14:textId="5EE1F8C7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A type of text that contains only the sound-letter relationships that have previously been taught</w:t>
            </w:r>
          </w:p>
        </w:tc>
      </w:tr>
    </w:tbl>
    <w:p w14:paraId="63415955" w14:textId="77777777" w:rsidR="00525B12" w:rsidRDefault="00525B12" w:rsidP="00525B12"/>
    <w:p w14:paraId="47AFDEAA" w14:textId="29EF2E73" w:rsidR="00525B12" w:rsidRDefault="00525B12" w:rsidP="003B51E9">
      <w:r>
        <w:t xml:space="preserve">Watch the video clip to see decodable words in isolation and in text. As you watch, record ways the students practice /ee/ both in isolation and in text.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5B12" w14:paraId="7804CC3D" w14:textId="77777777" w:rsidTr="1E534D9C">
        <w:tc>
          <w:tcPr>
            <w:tcW w:w="4675" w:type="dxa"/>
          </w:tcPr>
          <w:p w14:paraId="197D278C" w14:textId="09625FB8" w:rsidR="00525B12" w:rsidRDefault="00525B12" w:rsidP="00525B12">
            <w:r>
              <w:t xml:space="preserve">Practice </w:t>
            </w:r>
            <w:r w:rsidR="003B51E9">
              <w:t>in Isolation</w:t>
            </w:r>
          </w:p>
        </w:tc>
        <w:tc>
          <w:tcPr>
            <w:tcW w:w="4675" w:type="dxa"/>
          </w:tcPr>
          <w:p w14:paraId="7162D7FC" w14:textId="5BF4ED56" w:rsidR="00525B12" w:rsidRDefault="003B51E9" w:rsidP="003B51E9">
            <w:pPr>
              <w:tabs>
                <w:tab w:val="left" w:pos="1510"/>
              </w:tabs>
            </w:pPr>
            <w:r>
              <w:t>Practice in Text</w:t>
            </w:r>
          </w:p>
        </w:tc>
      </w:tr>
      <w:tr w:rsidR="00525B12" w14:paraId="65ED1336" w14:textId="77777777" w:rsidTr="1E534D9C">
        <w:tc>
          <w:tcPr>
            <w:tcW w:w="4675" w:type="dxa"/>
          </w:tcPr>
          <w:p w14:paraId="79CD1D6B" w14:textId="0028DCF8" w:rsidR="001E2B58" w:rsidRPr="0022473B" w:rsidRDefault="001E2B58" w:rsidP="00525B12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Practiced the sound /ee/</w:t>
            </w:r>
            <w:r w:rsidR="009B1F5A" w:rsidRPr="0022473B">
              <w:rPr>
                <w:i/>
                <w:iCs/>
                <w:color w:val="008000"/>
              </w:rPr>
              <w:t xml:space="preserve"> spelling ‘ee’ and ‘ea’</w:t>
            </w:r>
          </w:p>
          <w:p w14:paraId="2B6085BE" w14:textId="77777777" w:rsidR="009B1F5A" w:rsidRPr="0022473B" w:rsidRDefault="009B1F5A" w:rsidP="00525B12">
            <w:pPr>
              <w:rPr>
                <w:i/>
                <w:iCs/>
                <w:color w:val="008000"/>
              </w:rPr>
            </w:pPr>
          </w:p>
          <w:p w14:paraId="242B8B6E" w14:textId="5C793005" w:rsidR="009B1F5A" w:rsidRPr="0022473B" w:rsidRDefault="009B1F5A" w:rsidP="00525B12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Practiced /ee/ in word meat</w:t>
            </w:r>
            <w:r w:rsidR="00C0666D" w:rsidRPr="0022473B">
              <w:rPr>
                <w:i/>
                <w:iCs/>
                <w:color w:val="008000"/>
              </w:rPr>
              <w:t xml:space="preserve"> and seed</w:t>
            </w:r>
          </w:p>
          <w:p w14:paraId="73E232FB" w14:textId="77777777" w:rsidR="00C0666D" w:rsidRPr="0022473B" w:rsidRDefault="00C0666D" w:rsidP="00525B12">
            <w:pPr>
              <w:rPr>
                <w:i/>
                <w:iCs/>
                <w:color w:val="008000"/>
              </w:rPr>
            </w:pPr>
          </w:p>
          <w:p w14:paraId="489ADAC9" w14:textId="0714BB64" w:rsidR="00C0666D" w:rsidRPr="0022473B" w:rsidRDefault="00C0666D" w:rsidP="00525B12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Students underlined the ‘ee’ and ‘ea’ in</w:t>
            </w:r>
            <w:r w:rsidR="001F6C4B" w:rsidRPr="0022473B">
              <w:rPr>
                <w:i/>
                <w:iCs/>
                <w:color w:val="008000"/>
              </w:rPr>
              <w:t xml:space="preserve"> words from</w:t>
            </w:r>
            <w:r w:rsidRPr="0022473B">
              <w:rPr>
                <w:i/>
                <w:iCs/>
                <w:color w:val="008000"/>
              </w:rPr>
              <w:t xml:space="preserve"> a list </w:t>
            </w:r>
          </w:p>
          <w:p w14:paraId="70BE2B33" w14:textId="77777777" w:rsidR="001F6C4B" w:rsidRPr="0022473B" w:rsidRDefault="001F6C4B" w:rsidP="00525B12">
            <w:pPr>
              <w:rPr>
                <w:i/>
                <w:iCs/>
                <w:color w:val="008000"/>
              </w:rPr>
            </w:pPr>
          </w:p>
          <w:p w14:paraId="7D522541" w14:textId="7C8E1048" w:rsidR="001F6C4B" w:rsidRPr="0022473B" w:rsidRDefault="001F6C4B" w:rsidP="00525B12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Practice</w:t>
            </w:r>
            <w:r w:rsidR="00671719" w:rsidRPr="0022473B">
              <w:rPr>
                <w:i/>
                <w:iCs/>
                <w:color w:val="008000"/>
              </w:rPr>
              <w:t>d</w:t>
            </w:r>
            <w:r w:rsidRPr="0022473B">
              <w:rPr>
                <w:i/>
                <w:iCs/>
                <w:color w:val="008000"/>
              </w:rPr>
              <w:t xml:space="preserve"> sounding out words </w:t>
            </w:r>
            <w:r w:rsidR="00E272E4" w:rsidRPr="0022473B">
              <w:rPr>
                <w:i/>
                <w:iCs/>
                <w:color w:val="008000"/>
              </w:rPr>
              <w:t xml:space="preserve">from a list with /ee/, /e/ and /a/. </w:t>
            </w:r>
          </w:p>
          <w:p w14:paraId="6B1C3D5D" w14:textId="7E23F53A" w:rsidR="001E2B58" w:rsidRPr="0022473B" w:rsidRDefault="001E2B58" w:rsidP="00525B12">
            <w:pPr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7448ADB6" w14:textId="4A6AC17F" w:rsidR="009E0CFA" w:rsidRPr="0022473B" w:rsidRDefault="009E0CFA" w:rsidP="00525B12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Students look</w:t>
            </w:r>
            <w:r w:rsidR="00671719" w:rsidRPr="0022473B">
              <w:rPr>
                <w:i/>
                <w:iCs/>
                <w:color w:val="008000"/>
              </w:rPr>
              <w:t>ed</w:t>
            </w:r>
            <w:r w:rsidRPr="0022473B">
              <w:rPr>
                <w:i/>
                <w:iCs/>
                <w:color w:val="008000"/>
              </w:rPr>
              <w:t xml:space="preserve"> for words in the text </w:t>
            </w:r>
            <w:r w:rsidR="004D4A63" w:rsidRPr="0022473B">
              <w:rPr>
                <w:i/>
                <w:iCs/>
                <w:color w:val="008000"/>
              </w:rPr>
              <w:t xml:space="preserve">“Up in the Trees” </w:t>
            </w:r>
            <w:r w:rsidRPr="0022473B">
              <w:rPr>
                <w:i/>
                <w:iCs/>
                <w:color w:val="008000"/>
              </w:rPr>
              <w:t>that ha</w:t>
            </w:r>
            <w:r w:rsidR="00671719" w:rsidRPr="0022473B">
              <w:rPr>
                <w:i/>
                <w:iCs/>
                <w:color w:val="008000"/>
              </w:rPr>
              <w:t>d</w:t>
            </w:r>
            <w:r w:rsidRPr="0022473B">
              <w:rPr>
                <w:i/>
                <w:iCs/>
                <w:color w:val="008000"/>
              </w:rPr>
              <w:t xml:space="preserve"> the ‘ee’ or ‘ea’ spelling and </w:t>
            </w:r>
            <w:r w:rsidR="00671719" w:rsidRPr="0022473B">
              <w:rPr>
                <w:i/>
                <w:iCs/>
                <w:color w:val="008000"/>
              </w:rPr>
              <w:t>underlined</w:t>
            </w:r>
            <w:r w:rsidRPr="0022473B">
              <w:rPr>
                <w:i/>
                <w:iCs/>
                <w:color w:val="008000"/>
              </w:rPr>
              <w:t xml:space="preserve"> them</w:t>
            </w:r>
            <w:r w:rsidR="00FA2369" w:rsidRPr="0022473B">
              <w:rPr>
                <w:i/>
                <w:iCs/>
                <w:color w:val="008000"/>
              </w:rPr>
              <w:t xml:space="preserve"> and read them.</w:t>
            </w:r>
          </w:p>
          <w:p w14:paraId="26CBED9B" w14:textId="77777777" w:rsidR="00495E16" w:rsidRPr="0022473B" w:rsidRDefault="00495E16" w:rsidP="00525B12">
            <w:pPr>
              <w:rPr>
                <w:i/>
                <w:iCs/>
                <w:color w:val="008000"/>
              </w:rPr>
            </w:pPr>
          </w:p>
          <w:p w14:paraId="284D4736" w14:textId="17EAAA8A" w:rsidR="00495E16" w:rsidRPr="0022473B" w:rsidRDefault="0FFBEEBF" w:rsidP="1E534D9C">
            <w:pPr>
              <w:rPr>
                <w:i/>
                <w:iCs/>
                <w:color w:val="008000"/>
              </w:rPr>
            </w:pPr>
            <w:r w:rsidRPr="1E534D9C">
              <w:rPr>
                <w:i/>
                <w:iCs/>
                <w:color w:val="008000"/>
              </w:rPr>
              <w:t>Students read the book “Up in the Tree</w:t>
            </w:r>
            <w:r w:rsidR="63067284" w:rsidRPr="1E534D9C">
              <w:rPr>
                <w:i/>
                <w:iCs/>
                <w:color w:val="008000"/>
              </w:rPr>
              <w:t>s</w:t>
            </w:r>
            <w:r w:rsidRPr="1E534D9C">
              <w:rPr>
                <w:i/>
                <w:iCs/>
                <w:color w:val="008000"/>
              </w:rPr>
              <w:t>”</w:t>
            </w:r>
            <w:r w:rsidR="63BB62C6" w:rsidRPr="1E534D9C">
              <w:rPr>
                <w:i/>
                <w:iCs/>
                <w:color w:val="008000"/>
              </w:rPr>
              <w:t xml:space="preserve"> to practice the /ee/ sound with ‘ee’ and ‘ea</w:t>
            </w:r>
            <w:r w:rsidR="00B40A3F" w:rsidRPr="1E534D9C">
              <w:rPr>
                <w:i/>
                <w:iCs/>
                <w:color w:val="008000"/>
              </w:rPr>
              <w:t>.’</w:t>
            </w:r>
          </w:p>
          <w:p w14:paraId="145AF9A6" w14:textId="77777777" w:rsidR="003B51E9" w:rsidRPr="0022473B" w:rsidRDefault="003B51E9" w:rsidP="00525B12">
            <w:pPr>
              <w:rPr>
                <w:i/>
                <w:iCs/>
                <w:color w:val="008000"/>
              </w:rPr>
            </w:pPr>
          </w:p>
          <w:p w14:paraId="1B1DBFA9" w14:textId="77777777" w:rsidR="003B51E9" w:rsidRPr="0022473B" w:rsidRDefault="003B51E9" w:rsidP="00525B12">
            <w:pPr>
              <w:rPr>
                <w:i/>
                <w:iCs/>
                <w:color w:val="008000"/>
              </w:rPr>
            </w:pPr>
          </w:p>
          <w:p w14:paraId="356B06B5" w14:textId="75A020F8" w:rsidR="003B51E9" w:rsidRPr="0022473B" w:rsidRDefault="003B51E9" w:rsidP="00525B12">
            <w:pPr>
              <w:rPr>
                <w:i/>
                <w:iCs/>
                <w:color w:val="008000"/>
              </w:rPr>
            </w:pPr>
          </w:p>
        </w:tc>
      </w:tr>
    </w:tbl>
    <w:p w14:paraId="1996F939" w14:textId="77777777" w:rsidR="0013389A" w:rsidRDefault="0013389A" w:rsidP="0013389A">
      <w:pPr>
        <w:pStyle w:val="Heading3"/>
        <w:rPr>
          <w:bCs/>
        </w:rPr>
      </w:pPr>
    </w:p>
    <w:p w14:paraId="0B8A83D9" w14:textId="1E11CBB4" w:rsidR="008221F4" w:rsidRDefault="006C4A1B" w:rsidP="0013389A">
      <w:pPr>
        <w:pStyle w:val="Heading3"/>
      </w:pPr>
      <w:r>
        <w:rPr>
          <w:bCs/>
        </w:rPr>
        <w:t>Practice</w:t>
      </w:r>
      <w:r w:rsidR="00516FC6">
        <w:t>: Lesson Review</w:t>
      </w:r>
    </w:p>
    <w:p w14:paraId="2F0B2D9F" w14:textId="4B1D9ECC" w:rsidR="00516FC6" w:rsidRDefault="0013389A" w:rsidP="0013389A">
      <w:r w:rsidRPr="00387641">
        <w:t>Review the materials excerpted from</w:t>
      </w:r>
      <w:r>
        <w:t xml:space="preserve"> </w:t>
      </w:r>
      <w:r w:rsidRPr="00B40A3F">
        <w:t>Grade 1, Unit 3, Lesson 12</w:t>
      </w:r>
      <w:r>
        <w:t xml:space="preserve">. </w:t>
      </w:r>
    </w:p>
    <w:p w14:paraId="20EA643E" w14:textId="0400D57F" w:rsidR="0013389A" w:rsidRDefault="0013389A" w:rsidP="0013389A">
      <w:r w:rsidRPr="00387641">
        <w:t>How do</w:t>
      </w:r>
      <w:r>
        <w:t>es the lesson</w:t>
      </w:r>
      <w:r w:rsidRPr="00387641">
        <w:t xml:space="preserve"> offer opportunities for practice in and out of text? </w:t>
      </w:r>
      <w:r>
        <w:t>Record evidence in the graphic organizer.</w:t>
      </w:r>
    </w:p>
    <w:p w14:paraId="5F269EB2" w14:textId="67A30839" w:rsidR="007F3B04" w:rsidRDefault="007F3B04" w:rsidP="0013389A">
      <w:r>
        <w:rPr>
          <w:noProof/>
        </w:rPr>
        <w:lastRenderedPageBreak/>
        <w:drawing>
          <wp:inline distT="0" distB="0" distL="0" distR="0" wp14:anchorId="747F72AF" wp14:editId="2E9AAB42">
            <wp:extent cx="6024996" cy="6627496"/>
            <wp:effectExtent l="0" t="0" r="0" b="0"/>
            <wp:docPr id="20" name="Picture 20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996" cy="662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FA32" w14:textId="27E439E8" w:rsidR="007F3B04" w:rsidRDefault="000665A4" w:rsidP="0013389A">
      <w:r>
        <w:rPr>
          <w:noProof/>
        </w:rPr>
        <w:lastRenderedPageBreak/>
        <w:drawing>
          <wp:inline distT="0" distB="0" distL="0" distR="0" wp14:anchorId="798E4D0D" wp14:editId="2EB914C6">
            <wp:extent cx="6076015" cy="7048177"/>
            <wp:effectExtent l="0" t="0" r="0" b="9525"/>
            <wp:docPr id="21" name="Picture 21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015" cy="704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790" w14:textId="60FB7907" w:rsidR="000665A4" w:rsidRDefault="00B00851" w:rsidP="0013389A">
      <w:r>
        <w:rPr>
          <w:noProof/>
        </w:rPr>
        <w:lastRenderedPageBreak/>
        <w:drawing>
          <wp:inline distT="0" distB="0" distL="0" distR="0" wp14:anchorId="1B6CCEE8" wp14:editId="04590B51">
            <wp:extent cx="2710538" cy="3435350"/>
            <wp:effectExtent l="0" t="0" r="0" b="0"/>
            <wp:docPr id="22" name="Picture 22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538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E4542">
        <w:t xml:space="preserve">      </w:t>
      </w:r>
      <w:r w:rsidR="00266469">
        <w:rPr>
          <w:noProof/>
        </w:rPr>
        <w:drawing>
          <wp:inline distT="0" distB="0" distL="0" distR="0" wp14:anchorId="381B4175" wp14:editId="7F860AA3">
            <wp:extent cx="2751863" cy="3418840"/>
            <wp:effectExtent l="19050" t="19050" r="10795" b="10160"/>
            <wp:docPr id="23" name="Picture 23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863" cy="341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98516" w14:textId="77777777" w:rsidR="00926239" w:rsidRDefault="00926239" w:rsidP="0013389A"/>
    <w:p w14:paraId="2C8A5276" w14:textId="50FABF0C" w:rsidR="00926239" w:rsidRDefault="00926239" w:rsidP="0013389A">
      <w:r>
        <w:rPr>
          <w:noProof/>
        </w:rPr>
        <w:lastRenderedPageBreak/>
        <w:drawing>
          <wp:inline distT="0" distB="0" distL="0" distR="0" wp14:anchorId="3E802080" wp14:editId="0F455DE9">
            <wp:extent cx="5930611" cy="7828813"/>
            <wp:effectExtent l="0" t="0" r="0" b="9525"/>
            <wp:docPr id="3" name="Picture 3" descr="&quot;The Bag of Coins&quot;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&quot;The Bag of Coins&quot;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611" cy="7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9EB7" w14:textId="06872899" w:rsidR="00266469" w:rsidRDefault="00CF61E5" w:rsidP="0013389A">
      <w:r>
        <w:rPr>
          <w:noProof/>
        </w:rPr>
        <w:lastRenderedPageBreak/>
        <w:drawing>
          <wp:inline distT="0" distB="0" distL="0" distR="0" wp14:anchorId="739BE440" wp14:editId="68273CFC">
            <wp:extent cx="2752725" cy="3632779"/>
            <wp:effectExtent l="19050" t="19050" r="9525" b="25400"/>
            <wp:docPr id="24" name="Picture 24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632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E4542">
        <w:t xml:space="preserve">       </w:t>
      </w:r>
      <w:r w:rsidR="00484CD2">
        <w:rPr>
          <w:noProof/>
        </w:rPr>
        <w:drawing>
          <wp:inline distT="0" distB="0" distL="0" distR="0" wp14:anchorId="7D95AE57" wp14:editId="59E210B9">
            <wp:extent cx="2638425" cy="3631653"/>
            <wp:effectExtent l="19050" t="19050" r="9525" b="26035"/>
            <wp:docPr id="25" name="Picture 25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631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7AEF4" w14:textId="1C9B2CEB" w:rsidR="00D51F61" w:rsidRDefault="00D51F61" w:rsidP="1E534D9C">
      <w:r>
        <w:rPr>
          <w:noProof/>
        </w:rPr>
        <w:drawing>
          <wp:inline distT="0" distB="0" distL="0" distR="0" wp14:anchorId="011BFAB0" wp14:editId="66B3179E">
            <wp:extent cx="2743200" cy="3401053"/>
            <wp:effectExtent l="19050" t="19050" r="19050" b="28575"/>
            <wp:docPr id="26" name="Picture 26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0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4C4F18B2">
        <w:t xml:space="preserve">      </w:t>
      </w:r>
      <w:r w:rsidR="4C4F18B2">
        <w:rPr>
          <w:noProof/>
        </w:rPr>
        <w:drawing>
          <wp:inline distT="0" distB="0" distL="0" distR="0" wp14:anchorId="344BAC2F" wp14:editId="67C646C7">
            <wp:extent cx="2655214" cy="3422650"/>
            <wp:effectExtent l="19050" t="19050" r="20955" b="25400"/>
            <wp:docPr id="27" name="Picture 27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214" cy="342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ab/>
      </w:r>
    </w:p>
    <w:p w14:paraId="2BC12EE8" w14:textId="77777777" w:rsidR="00F344E3" w:rsidRDefault="00F344E3" w:rsidP="00F344E3">
      <w:pPr>
        <w:pStyle w:val="Tabletextbullet"/>
        <w:numPr>
          <w:ilvl w:val="0"/>
          <w:numId w:val="0"/>
        </w:numPr>
      </w:pPr>
    </w:p>
    <w:p w14:paraId="570A02EF" w14:textId="77777777" w:rsidR="00516FC6" w:rsidRDefault="00516FC6" w:rsidP="00F344E3">
      <w:pPr>
        <w:pStyle w:val="Tabletextbullet"/>
        <w:numPr>
          <w:ilvl w:val="0"/>
          <w:numId w:val="0"/>
        </w:numPr>
      </w:pPr>
    </w:p>
    <w:p w14:paraId="7065285C" w14:textId="77777777" w:rsidR="00516FC6" w:rsidRDefault="00516FC6" w:rsidP="00F344E3">
      <w:pPr>
        <w:pStyle w:val="Tabletextbullet"/>
        <w:numPr>
          <w:ilvl w:val="0"/>
          <w:numId w:val="0"/>
        </w:numPr>
      </w:pPr>
    </w:p>
    <w:p w14:paraId="03177EEF" w14:textId="77777777" w:rsidR="00340F45" w:rsidRDefault="00340F45" w:rsidP="00F344E3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078C" w14:paraId="12E6CE06" w14:textId="77777777" w:rsidTr="1E534D9C">
        <w:tc>
          <w:tcPr>
            <w:tcW w:w="4675" w:type="dxa"/>
          </w:tcPr>
          <w:p w14:paraId="7DE13F1A" w14:textId="151E46E7" w:rsidR="003B078C" w:rsidRPr="00D110D4" w:rsidRDefault="003B078C" w:rsidP="00356850">
            <w:pPr>
              <w:rPr>
                <w:b/>
                <w:bCs/>
              </w:rPr>
            </w:pPr>
            <w:r w:rsidRPr="00D110D4">
              <w:rPr>
                <w:b/>
                <w:bCs/>
              </w:rPr>
              <w:t xml:space="preserve">Practice </w:t>
            </w:r>
            <w:r w:rsidR="009A0DC9" w:rsidRPr="00D110D4">
              <w:rPr>
                <w:b/>
                <w:bCs/>
              </w:rPr>
              <w:t>Out of Text (</w:t>
            </w:r>
            <w:r w:rsidRPr="00D110D4">
              <w:rPr>
                <w:b/>
                <w:bCs/>
              </w:rPr>
              <w:t>Isolation</w:t>
            </w:r>
            <w:r w:rsidR="009A0DC9" w:rsidRPr="00D110D4">
              <w:rPr>
                <w:b/>
                <w:bCs/>
              </w:rPr>
              <w:t>)</w:t>
            </w:r>
          </w:p>
        </w:tc>
        <w:tc>
          <w:tcPr>
            <w:tcW w:w="4675" w:type="dxa"/>
          </w:tcPr>
          <w:p w14:paraId="453EBD09" w14:textId="77777777" w:rsidR="003B078C" w:rsidRPr="00D110D4" w:rsidRDefault="003B078C" w:rsidP="00356850">
            <w:pPr>
              <w:tabs>
                <w:tab w:val="left" w:pos="1510"/>
              </w:tabs>
              <w:rPr>
                <w:b/>
                <w:bCs/>
              </w:rPr>
            </w:pPr>
            <w:r w:rsidRPr="00D110D4">
              <w:rPr>
                <w:b/>
                <w:bCs/>
              </w:rPr>
              <w:t>Practice in Text</w:t>
            </w:r>
          </w:p>
        </w:tc>
      </w:tr>
      <w:tr w:rsidR="003B078C" w14:paraId="7AC8CD9C" w14:textId="77777777" w:rsidTr="1E534D9C">
        <w:tc>
          <w:tcPr>
            <w:tcW w:w="4675" w:type="dxa"/>
          </w:tcPr>
          <w:p w14:paraId="054A0251" w14:textId="77777777" w:rsidR="003B078C" w:rsidRPr="0022473B" w:rsidRDefault="00E63626" w:rsidP="00356850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lastRenderedPageBreak/>
              <w:t xml:space="preserve">Students repeat the sound </w:t>
            </w:r>
            <w:r w:rsidR="002F1F4E" w:rsidRPr="0022473B">
              <w:rPr>
                <w:i/>
                <w:iCs/>
                <w:color w:val="008000"/>
              </w:rPr>
              <w:t xml:space="preserve">/oi/ </w:t>
            </w:r>
            <w:proofErr w:type="gramStart"/>
            <w:r w:rsidR="002F1F4E" w:rsidRPr="0022473B">
              <w:rPr>
                <w:i/>
                <w:iCs/>
                <w:color w:val="008000"/>
              </w:rPr>
              <w:t>several</w:t>
            </w:r>
            <w:proofErr w:type="gramEnd"/>
            <w:r w:rsidR="002F1F4E" w:rsidRPr="0022473B">
              <w:rPr>
                <w:i/>
                <w:iCs/>
                <w:color w:val="008000"/>
              </w:rPr>
              <w:t xml:space="preserve"> times and repeat words that have the /oi/ sound at the beginning, middle, and end</w:t>
            </w:r>
            <w:r w:rsidR="00DD25A4" w:rsidRPr="0022473B">
              <w:rPr>
                <w:i/>
                <w:iCs/>
                <w:color w:val="008000"/>
              </w:rPr>
              <w:t xml:space="preserve">. </w:t>
            </w:r>
          </w:p>
          <w:p w14:paraId="6C01BA6A" w14:textId="77777777" w:rsidR="00DD25A4" w:rsidRPr="0022473B" w:rsidRDefault="00DD25A4" w:rsidP="00356850">
            <w:pPr>
              <w:rPr>
                <w:i/>
                <w:iCs/>
                <w:color w:val="008000"/>
              </w:rPr>
            </w:pPr>
          </w:p>
          <w:p w14:paraId="49789782" w14:textId="77777777" w:rsidR="0079014B" w:rsidRPr="0022473B" w:rsidRDefault="00DD25A4" w:rsidP="00356850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Students practice writing the vowel sound /oi/</w:t>
            </w:r>
            <w:r w:rsidR="0079014B" w:rsidRPr="0022473B">
              <w:rPr>
                <w:i/>
                <w:iCs/>
                <w:color w:val="008000"/>
              </w:rPr>
              <w:t xml:space="preserve"> by tracing it with their finger on their desks</w:t>
            </w:r>
            <w:r w:rsidR="00E720C0" w:rsidRPr="0022473B">
              <w:rPr>
                <w:i/>
                <w:iCs/>
                <w:color w:val="008000"/>
              </w:rPr>
              <w:t xml:space="preserve">. Students </w:t>
            </w:r>
            <w:r w:rsidR="00335812" w:rsidRPr="0022473B">
              <w:rPr>
                <w:i/>
                <w:iCs/>
                <w:color w:val="008000"/>
              </w:rPr>
              <w:t xml:space="preserve">give words </w:t>
            </w:r>
            <w:r w:rsidR="0008402C" w:rsidRPr="0022473B">
              <w:rPr>
                <w:i/>
                <w:iCs/>
                <w:color w:val="008000"/>
              </w:rPr>
              <w:t>in which ‘oi’ stands for /oi/.</w:t>
            </w:r>
          </w:p>
          <w:p w14:paraId="2128BE46" w14:textId="77777777" w:rsidR="0079014B" w:rsidRPr="0022473B" w:rsidRDefault="0079014B" w:rsidP="00356850">
            <w:pPr>
              <w:rPr>
                <w:i/>
                <w:iCs/>
                <w:color w:val="008000"/>
              </w:rPr>
            </w:pPr>
          </w:p>
          <w:p w14:paraId="3B7A8828" w14:textId="23A0EA5F" w:rsidR="00DD25A4" w:rsidRPr="00A72748" w:rsidRDefault="40ED7FA7" w:rsidP="1E534D9C">
            <w:pPr>
              <w:rPr>
                <w:i/>
                <w:iCs/>
                <w:color w:val="538135" w:themeColor="accent6" w:themeShade="BF"/>
              </w:rPr>
            </w:pPr>
            <w:r w:rsidRPr="1E534D9C">
              <w:rPr>
                <w:i/>
                <w:iCs/>
                <w:color w:val="008000"/>
              </w:rPr>
              <w:t xml:space="preserve">Students use Activity Page 12.1 </w:t>
            </w:r>
            <w:r w:rsidR="3EB8E70C" w:rsidRPr="1E534D9C">
              <w:rPr>
                <w:i/>
                <w:iCs/>
                <w:color w:val="008000"/>
              </w:rPr>
              <w:t xml:space="preserve">to practice saying the sound of each letter team and </w:t>
            </w:r>
            <w:r w:rsidR="547D840A" w:rsidRPr="1E534D9C">
              <w:rPr>
                <w:i/>
                <w:iCs/>
                <w:color w:val="008000"/>
              </w:rPr>
              <w:t>single letter</w:t>
            </w:r>
            <w:r w:rsidR="3EB8E70C" w:rsidRPr="1E534D9C">
              <w:rPr>
                <w:i/>
                <w:iCs/>
                <w:color w:val="008000"/>
              </w:rPr>
              <w:t xml:space="preserve"> spelling that they write, going sound by sound to write the words. </w:t>
            </w:r>
            <w:r w:rsidR="4AE22907" w:rsidRPr="1E534D9C">
              <w:rPr>
                <w:i/>
                <w:iCs/>
                <w:color w:val="008000"/>
              </w:rPr>
              <w:t>On the back, students read words and write each word under its matching picture</w:t>
            </w:r>
            <w:r w:rsidR="08ABD8AA" w:rsidRPr="1E534D9C">
              <w:rPr>
                <w:i/>
                <w:iCs/>
                <w:color w:val="008000"/>
              </w:rPr>
              <w:t xml:space="preserve">. </w:t>
            </w:r>
          </w:p>
        </w:tc>
        <w:tc>
          <w:tcPr>
            <w:tcW w:w="4675" w:type="dxa"/>
          </w:tcPr>
          <w:p w14:paraId="66C64769" w14:textId="411D622B" w:rsidR="003B078C" w:rsidRPr="0022473B" w:rsidRDefault="003F079F" w:rsidP="00356850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 xml:space="preserve">Prior to reading, students review spellings in the text that practice previously taught skills – ‘ou’ and /ou/ and ‘oi’ as /oi/. </w:t>
            </w:r>
          </w:p>
          <w:p w14:paraId="4F8A0C00" w14:textId="77777777" w:rsidR="00A72748" w:rsidRPr="0022473B" w:rsidRDefault="00A72748" w:rsidP="00356850">
            <w:pPr>
              <w:rPr>
                <w:i/>
                <w:iCs/>
                <w:color w:val="008000"/>
              </w:rPr>
            </w:pPr>
          </w:p>
          <w:p w14:paraId="29385F54" w14:textId="2BC070F7" w:rsidR="00A72748" w:rsidRPr="0022473B" w:rsidRDefault="00A72748" w:rsidP="00A72748">
            <w:pPr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>Students read the story “The Bag of Coins</w:t>
            </w:r>
            <w:r w:rsidR="00516FC6">
              <w:rPr>
                <w:i/>
                <w:iCs/>
                <w:color w:val="008000"/>
              </w:rPr>
              <w:t>.</w:t>
            </w:r>
            <w:r w:rsidRPr="0022473B">
              <w:rPr>
                <w:i/>
                <w:iCs/>
                <w:color w:val="008000"/>
              </w:rPr>
              <w:t xml:space="preserve">” </w:t>
            </w:r>
          </w:p>
          <w:p w14:paraId="0F49E23D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2078EFEA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A98AEDC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2E79195F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76CF171E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01B6D04A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D615A0F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55F94215" w14:textId="5668FF63" w:rsidR="00FC710F" w:rsidRDefault="00FC710F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151A580D" w14:textId="77777777" w:rsidR="00FC710F" w:rsidRDefault="00FC710F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67750EB6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7573FDE7" w14:textId="0B6409F4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76858E10" w:rsidR="00B125BD" w:rsidRDefault="00B125BD" w:rsidP="1E534D9C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 w:rsidRPr="1E534D9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="00E157B5" w:rsidRPr="1E534D9C">
        <w:rPr>
          <w:rStyle w:val="eop"/>
          <w:rFonts w:ascii="Open Sans" w:hAnsi="Open Sans"/>
          <w:color w:val="000000"/>
          <w:sz w:val="20"/>
          <w:shd w:val="clear" w:color="auto" w:fill="FFFFFF"/>
        </w:rPr>
        <w:t xml:space="preserve"> </w:t>
      </w:r>
      <w:r w:rsidR="00BD15DD" w:rsidRPr="1E534D9C">
        <w:rPr>
          <w:rStyle w:val="eop"/>
          <w:rFonts w:ascii="Open Sans" w:hAnsi="Open Sans"/>
          <w:color w:val="000000"/>
          <w:sz w:val="20"/>
          <w:shd w:val="clear" w:color="auto" w:fill="FFFFFF"/>
        </w:rPr>
        <w:t>3.</w:t>
      </w:r>
      <w:r w:rsidR="001D51E6" w:rsidRPr="1E534D9C">
        <w:rPr>
          <w:rStyle w:val="eop"/>
          <w:rFonts w:ascii="Open Sans" w:hAnsi="Open Sans"/>
          <w:color w:val="000000"/>
          <w:sz w:val="20"/>
          <w:shd w:val="clear" w:color="auto" w:fill="FFFFFF"/>
        </w:rPr>
        <w:t>0</w:t>
      </w:r>
      <w:r w:rsidR="002E4542" w:rsidRPr="1E534D9C">
        <w:rPr>
          <w:rStyle w:val="eop"/>
          <w:rFonts w:ascii="Open Sans" w:hAnsi="Open Sans"/>
          <w:color w:val="000000"/>
          <w:sz w:val="20"/>
          <w:shd w:val="clear" w:color="auto" w:fill="FFFFFF"/>
        </w:rPr>
        <w:t xml:space="preserve">4: Practice </w:t>
      </w:r>
      <w:r w:rsidR="43324CB1" w:rsidRPr="1E534D9C">
        <w:rPr>
          <w:rStyle w:val="eop"/>
          <w:rFonts w:ascii="Open Sans" w:hAnsi="Open Sans"/>
          <w:color w:val="000000"/>
          <w:sz w:val="20"/>
          <w:shd w:val="clear" w:color="auto" w:fill="FFFFFF"/>
        </w:rPr>
        <w:t>i</w:t>
      </w:r>
      <w:r w:rsidR="002E4542" w:rsidRPr="1E534D9C">
        <w:rPr>
          <w:rStyle w:val="eop"/>
          <w:rFonts w:ascii="Open Sans" w:hAnsi="Open Sans"/>
          <w:color w:val="000000"/>
          <w:sz w:val="20"/>
          <w:shd w:val="clear" w:color="auto" w:fill="FFFFFF"/>
        </w:rPr>
        <w:t>n and Out of Text</w:t>
      </w:r>
    </w:p>
    <w:p w14:paraId="29EE9F1C" w14:textId="72F8963C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25ACA84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2EB0B175" w14:textId="23289CB0" w:rsidR="00FC710F" w:rsidRDefault="00695BA9" w:rsidP="00695BA9">
      <w:pPr>
        <w:pStyle w:val="Tabletext"/>
      </w:pPr>
      <w:r>
        <w:t xml:space="preserve">Examine the following lesson plan and </w:t>
      </w:r>
      <w:r w:rsidR="00FC710F">
        <w:t>determine how students were asked to practice</w:t>
      </w:r>
      <w:r>
        <w:t xml:space="preserve">. </w:t>
      </w:r>
    </w:p>
    <w:p w14:paraId="10F53751" w14:textId="77777777" w:rsidR="00CA5E5B" w:rsidRDefault="00CA5E5B" w:rsidP="00695BA9">
      <w:pPr>
        <w:pStyle w:val="Tabletext"/>
      </w:pPr>
    </w:p>
    <w:p w14:paraId="07D148F0" w14:textId="57D5E431" w:rsidR="00CA5E5B" w:rsidRDefault="00504D42" w:rsidP="00504D42">
      <w:pPr>
        <w:pStyle w:val="Tabletext"/>
      </w:pPr>
      <w:r>
        <w:t xml:space="preserve">         </w:t>
      </w:r>
      <w:r>
        <w:rPr>
          <w:noProof/>
        </w:rPr>
        <w:drawing>
          <wp:inline distT="0" distB="0" distL="0" distR="0" wp14:anchorId="160E1347" wp14:editId="77E565A4">
            <wp:extent cx="4099036" cy="762000"/>
            <wp:effectExtent l="0" t="0" r="0" b="0"/>
            <wp:docPr id="5" name="Picture 5" descr="Discovering the letter 'B' instructions and practice sheet." title="Object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036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29B5" w14:textId="12EEA5AE" w:rsidR="00CA6F99" w:rsidRDefault="006E3F9A" w:rsidP="00C87C47">
      <w:pPr>
        <w:pStyle w:val="Tabletext"/>
        <w:jc w:val="center"/>
        <w:rPr>
          <w:i/>
          <w:color w:val="70AD47" w:themeColor="accent6"/>
        </w:rPr>
      </w:pPr>
      <w:r>
        <w:rPr>
          <w:noProof/>
        </w:rPr>
        <w:lastRenderedPageBreak/>
        <w:drawing>
          <wp:inline distT="0" distB="0" distL="0" distR="0" wp14:anchorId="6856C09A" wp14:editId="071C6099">
            <wp:extent cx="5149055" cy="5415278"/>
            <wp:effectExtent l="0" t="0" r="0" b="0"/>
            <wp:docPr id="4" name="Picture 4" descr="Discovering the letter 'B' instructions and practice sheet." title="Lesson Plan Sample - Intro to the Letter 'B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3667"/>
                    <a:stretch/>
                  </pic:blipFill>
                  <pic:spPr bwMode="auto">
                    <a:xfrm>
                      <a:off x="0" y="0"/>
                      <a:ext cx="5149055" cy="5415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2B145" w14:textId="77777777" w:rsidR="002D6073" w:rsidRDefault="002D6073" w:rsidP="00C87C47">
      <w:pPr>
        <w:pStyle w:val="Tabletext"/>
        <w:jc w:val="center"/>
        <w:rPr>
          <w:i/>
          <w:color w:val="70AD47" w:themeColor="accent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7C47" w14:paraId="4A5C5803" w14:textId="77777777" w:rsidTr="00356850">
        <w:tc>
          <w:tcPr>
            <w:tcW w:w="4675" w:type="dxa"/>
          </w:tcPr>
          <w:p w14:paraId="2E55D8B4" w14:textId="77777777" w:rsidR="00C87C47" w:rsidRDefault="00C87C47" w:rsidP="00356850">
            <w:r>
              <w:t>Practice Out of Text (Isolation)</w:t>
            </w:r>
          </w:p>
        </w:tc>
        <w:tc>
          <w:tcPr>
            <w:tcW w:w="4675" w:type="dxa"/>
          </w:tcPr>
          <w:p w14:paraId="2E674204" w14:textId="77777777" w:rsidR="00C87C47" w:rsidRDefault="00C87C47" w:rsidP="00356850">
            <w:pPr>
              <w:tabs>
                <w:tab w:val="left" w:pos="1510"/>
              </w:tabs>
            </w:pPr>
            <w:r>
              <w:t>Practice in Text</w:t>
            </w:r>
          </w:p>
        </w:tc>
      </w:tr>
      <w:tr w:rsidR="00C87C47" w14:paraId="5B3F8F92" w14:textId="77777777" w:rsidTr="00356850">
        <w:tc>
          <w:tcPr>
            <w:tcW w:w="4675" w:type="dxa"/>
          </w:tcPr>
          <w:p w14:paraId="1FBC31D4" w14:textId="1E2D446C" w:rsidR="008E67FF" w:rsidRPr="0022473B" w:rsidRDefault="00C87C47" w:rsidP="00D110D4">
            <w:pPr>
              <w:spacing w:before="120" w:after="120"/>
              <w:rPr>
                <w:i/>
                <w:iCs/>
                <w:color w:val="008000"/>
              </w:rPr>
            </w:pPr>
            <w:r w:rsidRPr="0022473B">
              <w:rPr>
                <w:i/>
                <w:iCs/>
                <w:color w:val="008000"/>
              </w:rPr>
              <w:t xml:space="preserve">Students </w:t>
            </w:r>
            <w:r w:rsidR="00586679" w:rsidRPr="0022473B">
              <w:rPr>
                <w:i/>
                <w:iCs/>
                <w:color w:val="008000"/>
              </w:rPr>
              <w:t xml:space="preserve">practice making the letter ‘b’ with string cheese and </w:t>
            </w:r>
            <w:r w:rsidR="00B40A3F" w:rsidRPr="0022473B">
              <w:rPr>
                <w:i/>
                <w:iCs/>
                <w:color w:val="008000"/>
              </w:rPr>
              <w:t>pretzels.</w:t>
            </w:r>
          </w:p>
          <w:p w14:paraId="17B7FE16" w14:textId="051C6BFE" w:rsidR="00F66C74" w:rsidRPr="00A72748" w:rsidRDefault="008E67FF" w:rsidP="00D110D4">
            <w:pPr>
              <w:spacing w:before="120" w:after="120"/>
              <w:rPr>
                <w:i/>
                <w:iCs/>
                <w:color w:val="538135" w:themeColor="accent6" w:themeShade="BF"/>
              </w:rPr>
            </w:pPr>
            <w:r w:rsidRPr="0022473B">
              <w:rPr>
                <w:i/>
                <w:iCs/>
                <w:color w:val="008000"/>
              </w:rPr>
              <w:t>Students write CVC words with the spelling ‘b’</w:t>
            </w:r>
            <w:r w:rsidR="009866B2" w:rsidRPr="0022473B">
              <w:rPr>
                <w:i/>
                <w:iCs/>
                <w:color w:val="008000"/>
              </w:rPr>
              <w:t xml:space="preserve"> to match a picture. </w:t>
            </w:r>
          </w:p>
        </w:tc>
        <w:tc>
          <w:tcPr>
            <w:tcW w:w="4675" w:type="dxa"/>
          </w:tcPr>
          <w:p w14:paraId="4F13F4A1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4B9C970F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15BFABB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0AEC16F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7AC1DFDB" w14:textId="77777777" w:rsidR="002D6073" w:rsidRDefault="002D6073" w:rsidP="00F55E26">
      <w:pPr>
        <w:rPr>
          <w:i/>
          <w:iCs/>
          <w:color w:val="538135" w:themeColor="accent6" w:themeShade="BF"/>
        </w:rPr>
      </w:pPr>
    </w:p>
    <w:p w14:paraId="1CDDD75C" w14:textId="6F399555" w:rsidR="002D6073" w:rsidRDefault="00CF3191" w:rsidP="002D6073">
      <w:pPr>
        <w:pStyle w:val="Tabletext"/>
      </w:pPr>
      <w:r>
        <w:t>What are t</w:t>
      </w:r>
      <w:r w:rsidR="00FB6509">
        <w:t>wo</w:t>
      </w:r>
      <w:r>
        <w:t xml:space="preserve"> ways that </w:t>
      </w:r>
      <w:r w:rsidR="002D6073">
        <w:t xml:space="preserve">this practice activity does </w:t>
      </w:r>
      <w:r w:rsidR="002D6073" w:rsidRPr="00CB4B45">
        <w:rPr>
          <w:b/>
          <w:bCs/>
        </w:rPr>
        <w:t xml:space="preserve">not </w:t>
      </w:r>
      <w:r w:rsidR="002D6073">
        <w:t>provide opportunities for deliberate practice of skills in and out of context</w:t>
      </w:r>
      <w:r>
        <w:t>?</w:t>
      </w:r>
    </w:p>
    <w:p w14:paraId="434C9B9B" w14:textId="266B88AD" w:rsidR="007D092C" w:rsidRPr="0022473B" w:rsidRDefault="007D092C" w:rsidP="00F55E26">
      <w:pPr>
        <w:rPr>
          <w:i/>
          <w:iCs/>
          <w:color w:val="008000"/>
        </w:rPr>
      </w:pPr>
      <w:r w:rsidRPr="0022473B">
        <w:rPr>
          <w:i/>
          <w:iCs/>
          <w:color w:val="008000"/>
        </w:rPr>
        <w:t>Answers may include:</w:t>
      </w:r>
    </w:p>
    <w:p w14:paraId="46C4D785" w14:textId="77777777" w:rsidR="007D092C" w:rsidRPr="0022473B" w:rsidRDefault="00F55E26" w:rsidP="007D092C">
      <w:pPr>
        <w:pStyle w:val="ListParagraph"/>
        <w:numPr>
          <w:ilvl w:val="0"/>
          <w:numId w:val="34"/>
        </w:numPr>
        <w:rPr>
          <w:i/>
          <w:iCs/>
          <w:color w:val="008000"/>
        </w:rPr>
      </w:pPr>
      <w:r w:rsidRPr="0022473B">
        <w:rPr>
          <w:i/>
          <w:iCs/>
          <w:color w:val="008000"/>
        </w:rPr>
        <w:t>Students did not have the opportunity to read words with the ‘b’ a</w:t>
      </w:r>
      <w:r w:rsidR="006D2EC2" w:rsidRPr="0022473B">
        <w:rPr>
          <w:i/>
          <w:iCs/>
          <w:color w:val="008000"/>
        </w:rPr>
        <w:t>s</w:t>
      </w:r>
      <w:r w:rsidRPr="0022473B">
        <w:rPr>
          <w:i/>
          <w:iCs/>
          <w:color w:val="008000"/>
        </w:rPr>
        <w:t xml:space="preserve"> /b/.</w:t>
      </w:r>
    </w:p>
    <w:p w14:paraId="52E64AEB" w14:textId="3AE5539B" w:rsidR="00743D4E" w:rsidRPr="0022473B" w:rsidRDefault="00F55E26" w:rsidP="00CB4B45">
      <w:pPr>
        <w:pStyle w:val="ListParagraph"/>
        <w:numPr>
          <w:ilvl w:val="0"/>
          <w:numId w:val="34"/>
        </w:numPr>
        <w:rPr>
          <w:i/>
          <w:iCs/>
          <w:color w:val="008000"/>
        </w:rPr>
      </w:pPr>
      <w:r w:rsidRPr="0022473B">
        <w:rPr>
          <w:i/>
          <w:iCs/>
          <w:color w:val="008000"/>
        </w:rPr>
        <w:t xml:space="preserve"> Students did not have the opportunity to practice reading words with ‘b’ as /b/ in a text. </w:t>
      </w:r>
    </w:p>
    <w:p w14:paraId="78B7A940" w14:textId="0AC53B00" w:rsidR="00B00F1C" w:rsidRPr="00743D4E" w:rsidRDefault="00CF3191" w:rsidP="00743D4E">
      <w:pPr>
        <w:rPr>
          <w:i/>
          <w:iCs/>
          <w:color w:val="538135" w:themeColor="accent6" w:themeShade="BF"/>
        </w:rPr>
      </w:pPr>
      <w:r>
        <w:lastRenderedPageBreak/>
        <w:t xml:space="preserve">What impact might this have on students’ ability to </w:t>
      </w:r>
      <w:r w:rsidR="007D092C">
        <w:t>master</w:t>
      </w:r>
      <w:r>
        <w:t xml:space="preserve"> the objectives</w:t>
      </w:r>
      <w:r w:rsidR="007D092C">
        <w:t>?</w:t>
      </w:r>
    </w:p>
    <w:p w14:paraId="33D28570" w14:textId="15B23056" w:rsidR="00C87C47" w:rsidRPr="0022473B" w:rsidRDefault="00E761BA" w:rsidP="1E534D9C">
      <w:pPr>
        <w:pStyle w:val="Tabletext"/>
        <w:rPr>
          <w:i/>
          <w:iCs/>
          <w:color w:val="008000"/>
        </w:rPr>
      </w:pPr>
      <w:r w:rsidRPr="1E534D9C">
        <w:rPr>
          <w:i/>
          <w:iCs/>
          <w:color w:val="008000"/>
        </w:rPr>
        <w:t xml:space="preserve">Students may meet the first objective to hear and say the /b/ sounds in words. </w:t>
      </w:r>
      <w:r w:rsidR="001307A9" w:rsidRPr="1E534D9C">
        <w:rPr>
          <w:i/>
          <w:iCs/>
          <w:color w:val="008000"/>
        </w:rPr>
        <w:t xml:space="preserve">Students did not participate in </w:t>
      </w:r>
      <w:proofErr w:type="gramStart"/>
      <w:r w:rsidR="001307A9" w:rsidRPr="1E534D9C">
        <w:rPr>
          <w:i/>
          <w:iCs/>
          <w:color w:val="008000"/>
        </w:rPr>
        <w:t>much</w:t>
      </w:r>
      <w:proofErr w:type="gramEnd"/>
      <w:r w:rsidR="001307A9" w:rsidRPr="1E534D9C">
        <w:rPr>
          <w:i/>
          <w:iCs/>
          <w:color w:val="008000"/>
        </w:rPr>
        <w:t xml:space="preserve"> deliberate practice in reading or writing </w:t>
      </w:r>
      <w:r w:rsidR="005C7942" w:rsidRPr="1E534D9C">
        <w:rPr>
          <w:i/>
          <w:iCs/>
          <w:color w:val="008000"/>
        </w:rPr>
        <w:t xml:space="preserve">words with the /b/ sounds. They only formed </w:t>
      </w:r>
      <w:r w:rsidR="766210B9" w:rsidRPr="1E534D9C">
        <w:rPr>
          <w:i/>
          <w:iCs/>
          <w:color w:val="008000"/>
        </w:rPr>
        <w:t>uppercase</w:t>
      </w:r>
      <w:r w:rsidR="005C7942" w:rsidRPr="1E534D9C">
        <w:rPr>
          <w:i/>
          <w:iCs/>
          <w:color w:val="008000"/>
        </w:rPr>
        <w:t xml:space="preserve"> B with pretzels and cheese. Because of this, students may have difficulty mastering the second two objectives.</w:t>
      </w:r>
    </w:p>
    <w:sectPr w:rsidR="00C87C47" w:rsidRPr="0022473B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B503" w14:textId="77777777" w:rsidR="00931FCA" w:rsidRDefault="00931FCA" w:rsidP="004C62A0">
      <w:pPr>
        <w:spacing w:after="0" w:line="240" w:lineRule="auto"/>
      </w:pPr>
      <w:r>
        <w:separator/>
      </w:r>
    </w:p>
  </w:endnote>
  <w:endnote w:type="continuationSeparator" w:id="0">
    <w:p w14:paraId="38DB1C14" w14:textId="77777777" w:rsidR="00931FCA" w:rsidRDefault="00931FCA" w:rsidP="004C62A0">
      <w:pPr>
        <w:spacing w:after="0" w:line="240" w:lineRule="auto"/>
      </w:pPr>
      <w:r>
        <w:continuationSeparator/>
      </w:r>
    </w:p>
  </w:endnote>
  <w:endnote w:type="continuationNotice" w:id="1">
    <w:p w14:paraId="14914C09" w14:textId="77777777" w:rsidR="00931FCA" w:rsidRDefault="00931F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EF1D0A5" w:rsidR="00D96D8A" w:rsidRPr="00B40A3F" w:rsidRDefault="00B40A3F" w:rsidP="00B40A3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85861" w14:textId="77777777" w:rsidR="00931FCA" w:rsidRDefault="00931FCA" w:rsidP="004C62A0">
      <w:pPr>
        <w:spacing w:after="0" w:line="240" w:lineRule="auto"/>
      </w:pPr>
      <w:r>
        <w:separator/>
      </w:r>
    </w:p>
  </w:footnote>
  <w:footnote w:type="continuationSeparator" w:id="0">
    <w:p w14:paraId="75B2F186" w14:textId="77777777" w:rsidR="00931FCA" w:rsidRDefault="00931FCA" w:rsidP="004C62A0">
      <w:pPr>
        <w:spacing w:after="0" w:line="240" w:lineRule="auto"/>
      </w:pPr>
      <w:r>
        <w:continuationSeparator/>
      </w:r>
    </w:p>
  </w:footnote>
  <w:footnote w:type="continuationNotice" w:id="1">
    <w:p w14:paraId="3147077E" w14:textId="77777777" w:rsidR="00931FCA" w:rsidRDefault="00931F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19FE638" w:rsidR="004C62A0" w:rsidRDefault="007C2670" w:rsidP="00D110D4">
    <w:pPr>
      <w:pStyle w:val="Header"/>
      <w:spacing w:after="120"/>
    </w:pPr>
    <w:r>
      <w:rPr>
        <w:noProof/>
      </w:rPr>
      <w:drawing>
        <wp:inline distT="0" distB="0" distL="0" distR="0" wp14:anchorId="2C9CE556" wp14:editId="1A16F248">
          <wp:extent cx="724619" cy="374386"/>
          <wp:effectExtent l="0" t="0" r="0" b="6985"/>
          <wp:docPr id="6" name="Picture 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fEMm8g3BpSkFc" int2:id="YBilgYst">
      <int2:state int2:value="Rejected" int2:type="AugLoop_Text_Critique"/>
    </int2:textHash>
    <int2:textHash int2:hashCode="LICyoruvUfuMN6" int2:id="pYJjeqBe">
      <int2:state int2:value="Rejected" int2:type="AugLoop_Text_Critique"/>
    </int2:textHash>
    <int2:textHash int2:hashCode="H0RIRLHKYWAJwr" int2:id="tYkYjTVL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4C3C0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CCAA5560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D7FA1"/>
    <w:multiLevelType w:val="hybridMultilevel"/>
    <w:tmpl w:val="15D62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2129A"/>
    <w:multiLevelType w:val="hybridMultilevel"/>
    <w:tmpl w:val="73A60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3B79AE"/>
    <w:multiLevelType w:val="hybridMultilevel"/>
    <w:tmpl w:val="1D386C54"/>
    <w:lvl w:ilvl="0" w:tplc="184EB38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327F74"/>
    <w:multiLevelType w:val="hybridMultilevel"/>
    <w:tmpl w:val="A07C3B38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C041E2"/>
    <w:multiLevelType w:val="hybridMultilevel"/>
    <w:tmpl w:val="1E920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71D86"/>
    <w:multiLevelType w:val="hybridMultilevel"/>
    <w:tmpl w:val="76260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9765755">
    <w:abstractNumId w:val="2"/>
  </w:num>
  <w:num w:numId="2" w16cid:durableId="1386833358">
    <w:abstractNumId w:val="12"/>
  </w:num>
  <w:num w:numId="3" w16cid:durableId="19554321">
    <w:abstractNumId w:val="6"/>
  </w:num>
  <w:num w:numId="4" w16cid:durableId="204371368">
    <w:abstractNumId w:val="15"/>
  </w:num>
  <w:num w:numId="5" w16cid:durableId="1450082070">
    <w:abstractNumId w:val="5"/>
  </w:num>
  <w:num w:numId="6" w16cid:durableId="583993986">
    <w:abstractNumId w:val="22"/>
  </w:num>
  <w:num w:numId="7" w16cid:durableId="1670282636">
    <w:abstractNumId w:val="11"/>
  </w:num>
  <w:num w:numId="8" w16cid:durableId="1836147824">
    <w:abstractNumId w:val="20"/>
  </w:num>
  <w:num w:numId="9" w16cid:durableId="1610505723">
    <w:abstractNumId w:val="3"/>
  </w:num>
  <w:num w:numId="10" w16cid:durableId="1625429411">
    <w:abstractNumId w:val="8"/>
  </w:num>
  <w:num w:numId="11" w16cid:durableId="215245332">
    <w:abstractNumId w:val="0"/>
  </w:num>
  <w:num w:numId="12" w16cid:durableId="1730374849">
    <w:abstractNumId w:val="7"/>
  </w:num>
  <w:num w:numId="13" w16cid:durableId="675184595">
    <w:abstractNumId w:val="16"/>
  </w:num>
  <w:num w:numId="14" w16cid:durableId="1437210101">
    <w:abstractNumId w:val="4"/>
  </w:num>
  <w:num w:numId="15" w16cid:durableId="1658339924">
    <w:abstractNumId w:val="1"/>
  </w:num>
  <w:num w:numId="16" w16cid:durableId="34474894">
    <w:abstractNumId w:val="18"/>
  </w:num>
  <w:num w:numId="17" w16cid:durableId="635179132">
    <w:abstractNumId w:val="27"/>
  </w:num>
  <w:num w:numId="18" w16cid:durableId="158691010">
    <w:abstractNumId w:val="12"/>
    <w:lvlOverride w:ilvl="0">
      <w:startOverride w:val="1"/>
    </w:lvlOverride>
  </w:num>
  <w:num w:numId="19" w16cid:durableId="1411736554">
    <w:abstractNumId w:val="12"/>
    <w:lvlOverride w:ilvl="0">
      <w:startOverride w:val="1"/>
    </w:lvlOverride>
  </w:num>
  <w:num w:numId="20" w16cid:durableId="1695689975">
    <w:abstractNumId w:val="26"/>
  </w:num>
  <w:num w:numId="21" w16cid:durableId="1105347974">
    <w:abstractNumId w:val="29"/>
  </w:num>
  <w:num w:numId="22" w16cid:durableId="1346326212">
    <w:abstractNumId w:val="9"/>
  </w:num>
  <w:num w:numId="23" w16cid:durableId="333536148">
    <w:abstractNumId w:val="10"/>
  </w:num>
  <w:num w:numId="24" w16cid:durableId="968316961">
    <w:abstractNumId w:val="28"/>
  </w:num>
  <w:num w:numId="25" w16cid:durableId="1850679998">
    <w:abstractNumId w:val="31"/>
  </w:num>
  <w:num w:numId="26" w16cid:durableId="1254128431">
    <w:abstractNumId w:val="14"/>
  </w:num>
  <w:num w:numId="27" w16cid:durableId="2024890812">
    <w:abstractNumId w:val="23"/>
  </w:num>
  <w:num w:numId="28" w16cid:durableId="1213076408">
    <w:abstractNumId w:val="24"/>
  </w:num>
  <w:num w:numId="29" w16cid:durableId="1457334526">
    <w:abstractNumId w:val="30"/>
  </w:num>
  <w:num w:numId="30" w16cid:durableId="428745440">
    <w:abstractNumId w:val="32"/>
  </w:num>
  <w:num w:numId="31" w16cid:durableId="1890922609">
    <w:abstractNumId w:val="17"/>
  </w:num>
  <w:num w:numId="32" w16cid:durableId="348339361">
    <w:abstractNumId w:val="12"/>
    <w:lvlOverride w:ilvl="0">
      <w:startOverride w:val="5"/>
    </w:lvlOverride>
  </w:num>
  <w:num w:numId="33" w16cid:durableId="642151591">
    <w:abstractNumId w:val="12"/>
    <w:lvlOverride w:ilvl="0">
      <w:startOverride w:val="5"/>
    </w:lvlOverride>
  </w:num>
  <w:num w:numId="34" w16cid:durableId="1421751107">
    <w:abstractNumId w:val="13"/>
  </w:num>
  <w:num w:numId="35" w16cid:durableId="1276524593">
    <w:abstractNumId w:val="21"/>
  </w:num>
  <w:num w:numId="36" w16cid:durableId="452601819">
    <w:abstractNumId w:val="12"/>
    <w:lvlOverride w:ilvl="0">
      <w:startOverride w:val="6"/>
    </w:lvlOverride>
  </w:num>
  <w:num w:numId="37" w16cid:durableId="55667971">
    <w:abstractNumId w:val="19"/>
  </w:num>
  <w:num w:numId="38" w16cid:durableId="717709279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4EF"/>
    <w:rsid w:val="00013F79"/>
    <w:rsid w:val="00014132"/>
    <w:rsid w:val="0001557D"/>
    <w:rsid w:val="00015EA8"/>
    <w:rsid w:val="000173BE"/>
    <w:rsid w:val="00017457"/>
    <w:rsid w:val="000174FC"/>
    <w:rsid w:val="000178A9"/>
    <w:rsid w:val="0002142B"/>
    <w:rsid w:val="000229D7"/>
    <w:rsid w:val="000244E6"/>
    <w:rsid w:val="00024960"/>
    <w:rsid w:val="00025206"/>
    <w:rsid w:val="00025E27"/>
    <w:rsid w:val="00025F14"/>
    <w:rsid w:val="0002700A"/>
    <w:rsid w:val="00027292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B4C"/>
    <w:rsid w:val="00042C2F"/>
    <w:rsid w:val="00044083"/>
    <w:rsid w:val="0004463E"/>
    <w:rsid w:val="0004470E"/>
    <w:rsid w:val="00044876"/>
    <w:rsid w:val="00045ADB"/>
    <w:rsid w:val="00045B46"/>
    <w:rsid w:val="00045D0B"/>
    <w:rsid w:val="00045DBD"/>
    <w:rsid w:val="00047406"/>
    <w:rsid w:val="00047496"/>
    <w:rsid w:val="000477EF"/>
    <w:rsid w:val="00050249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5A"/>
    <w:rsid w:val="00061EA3"/>
    <w:rsid w:val="00061FAA"/>
    <w:rsid w:val="000625FA"/>
    <w:rsid w:val="0006308C"/>
    <w:rsid w:val="000637A6"/>
    <w:rsid w:val="00063805"/>
    <w:rsid w:val="0006380B"/>
    <w:rsid w:val="00063AB7"/>
    <w:rsid w:val="00063B88"/>
    <w:rsid w:val="0006418D"/>
    <w:rsid w:val="00064C3F"/>
    <w:rsid w:val="00064C78"/>
    <w:rsid w:val="00064F5A"/>
    <w:rsid w:val="000660BD"/>
    <w:rsid w:val="000665A4"/>
    <w:rsid w:val="00067E95"/>
    <w:rsid w:val="00070022"/>
    <w:rsid w:val="00070A64"/>
    <w:rsid w:val="00071019"/>
    <w:rsid w:val="00071185"/>
    <w:rsid w:val="00071E15"/>
    <w:rsid w:val="00073871"/>
    <w:rsid w:val="000741B3"/>
    <w:rsid w:val="00074285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D97"/>
    <w:rsid w:val="00082029"/>
    <w:rsid w:val="00082554"/>
    <w:rsid w:val="00082711"/>
    <w:rsid w:val="00083CFD"/>
    <w:rsid w:val="0008402C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6F1"/>
    <w:rsid w:val="000A2BA8"/>
    <w:rsid w:val="000A30B5"/>
    <w:rsid w:val="000A3608"/>
    <w:rsid w:val="000A4498"/>
    <w:rsid w:val="000A5534"/>
    <w:rsid w:val="000A55AB"/>
    <w:rsid w:val="000A686C"/>
    <w:rsid w:val="000A6A37"/>
    <w:rsid w:val="000A6BF4"/>
    <w:rsid w:val="000A6CB8"/>
    <w:rsid w:val="000A70DF"/>
    <w:rsid w:val="000A7119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3037"/>
    <w:rsid w:val="000C585C"/>
    <w:rsid w:val="000C6884"/>
    <w:rsid w:val="000C6A01"/>
    <w:rsid w:val="000C6AA3"/>
    <w:rsid w:val="000D0A3B"/>
    <w:rsid w:val="000D148B"/>
    <w:rsid w:val="000D2097"/>
    <w:rsid w:val="000D2348"/>
    <w:rsid w:val="000D29EC"/>
    <w:rsid w:val="000D2F33"/>
    <w:rsid w:val="000D3F22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00A3"/>
    <w:rsid w:val="000E1430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2ED5"/>
    <w:rsid w:val="0010418B"/>
    <w:rsid w:val="001049F1"/>
    <w:rsid w:val="001107C2"/>
    <w:rsid w:val="00111937"/>
    <w:rsid w:val="00112098"/>
    <w:rsid w:val="0011222C"/>
    <w:rsid w:val="0011265A"/>
    <w:rsid w:val="00112975"/>
    <w:rsid w:val="001165FA"/>
    <w:rsid w:val="0011665E"/>
    <w:rsid w:val="0011688C"/>
    <w:rsid w:val="001174C6"/>
    <w:rsid w:val="001175F7"/>
    <w:rsid w:val="00121103"/>
    <w:rsid w:val="001213ED"/>
    <w:rsid w:val="00121B32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5B4"/>
    <w:rsid w:val="0012574F"/>
    <w:rsid w:val="00126AD8"/>
    <w:rsid w:val="00127898"/>
    <w:rsid w:val="00127B85"/>
    <w:rsid w:val="001306B2"/>
    <w:rsid w:val="00130757"/>
    <w:rsid w:val="001307A9"/>
    <w:rsid w:val="00130D44"/>
    <w:rsid w:val="00130E1E"/>
    <w:rsid w:val="00131003"/>
    <w:rsid w:val="00131E84"/>
    <w:rsid w:val="00132FAB"/>
    <w:rsid w:val="0013389A"/>
    <w:rsid w:val="001351C6"/>
    <w:rsid w:val="00135237"/>
    <w:rsid w:val="00136669"/>
    <w:rsid w:val="00136A4C"/>
    <w:rsid w:val="00136FC1"/>
    <w:rsid w:val="00137018"/>
    <w:rsid w:val="00137728"/>
    <w:rsid w:val="0014091D"/>
    <w:rsid w:val="00140C96"/>
    <w:rsid w:val="00141737"/>
    <w:rsid w:val="001417F3"/>
    <w:rsid w:val="001420BD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4C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3174"/>
    <w:rsid w:val="001639FF"/>
    <w:rsid w:val="00164477"/>
    <w:rsid w:val="00164AC5"/>
    <w:rsid w:val="001653E7"/>
    <w:rsid w:val="001656AC"/>
    <w:rsid w:val="00166CE0"/>
    <w:rsid w:val="00167350"/>
    <w:rsid w:val="00167E28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1F97"/>
    <w:rsid w:val="0018260C"/>
    <w:rsid w:val="001826AA"/>
    <w:rsid w:val="0018354C"/>
    <w:rsid w:val="001835C3"/>
    <w:rsid w:val="001838F1"/>
    <w:rsid w:val="00183D2F"/>
    <w:rsid w:val="00184662"/>
    <w:rsid w:val="001848C3"/>
    <w:rsid w:val="001849B6"/>
    <w:rsid w:val="0018594B"/>
    <w:rsid w:val="00185C4A"/>
    <w:rsid w:val="00186F34"/>
    <w:rsid w:val="001872F1"/>
    <w:rsid w:val="00187440"/>
    <w:rsid w:val="00187880"/>
    <w:rsid w:val="00187AB4"/>
    <w:rsid w:val="001902B2"/>
    <w:rsid w:val="001903E6"/>
    <w:rsid w:val="001917CA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8EE"/>
    <w:rsid w:val="00197F2C"/>
    <w:rsid w:val="001A0024"/>
    <w:rsid w:val="001A0449"/>
    <w:rsid w:val="001A0577"/>
    <w:rsid w:val="001A0D80"/>
    <w:rsid w:val="001A0EDD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55"/>
    <w:rsid w:val="001C16F1"/>
    <w:rsid w:val="001C2FDC"/>
    <w:rsid w:val="001C31DA"/>
    <w:rsid w:val="001C33C4"/>
    <w:rsid w:val="001C4F84"/>
    <w:rsid w:val="001C4FBA"/>
    <w:rsid w:val="001C5155"/>
    <w:rsid w:val="001C625F"/>
    <w:rsid w:val="001C6D70"/>
    <w:rsid w:val="001D05A0"/>
    <w:rsid w:val="001D067F"/>
    <w:rsid w:val="001D143B"/>
    <w:rsid w:val="001D1532"/>
    <w:rsid w:val="001D1606"/>
    <w:rsid w:val="001D21BD"/>
    <w:rsid w:val="001D251F"/>
    <w:rsid w:val="001D4194"/>
    <w:rsid w:val="001D51E6"/>
    <w:rsid w:val="001D594C"/>
    <w:rsid w:val="001D5968"/>
    <w:rsid w:val="001D608C"/>
    <w:rsid w:val="001D697B"/>
    <w:rsid w:val="001D707F"/>
    <w:rsid w:val="001D725C"/>
    <w:rsid w:val="001D73D5"/>
    <w:rsid w:val="001D7B5E"/>
    <w:rsid w:val="001E05B0"/>
    <w:rsid w:val="001E0DBE"/>
    <w:rsid w:val="001E1ECA"/>
    <w:rsid w:val="001E20D6"/>
    <w:rsid w:val="001E233E"/>
    <w:rsid w:val="001E2B58"/>
    <w:rsid w:val="001E2C4F"/>
    <w:rsid w:val="001E2F4E"/>
    <w:rsid w:val="001E33CB"/>
    <w:rsid w:val="001E5CAA"/>
    <w:rsid w:val="001E6538"/>
    <w:rsid w:val="001E6E00"/>
    <w:rsid w:val="001E72C2"/>
    <w:rsid w:val="001E7678"/>
    <w:rsid w:val="001F066E"/>
    <w:rsid w:val="001F0FCE"/>
    <w:rsid w:val="001F1D08"/>
    <w:rsid w:val="001F3521"/>
    <w:rsid w:val="001F3CE2"/>
    <w:rsid w:val="001F44B7"/>
    <w:rsid w:val="001F4996"/>
    <w:rsid w:val="001F4AD8"/>
    <w:rsid w:val="001F5599"/>
    <w:rsid w:val="001F5A69"/>
    <w:rsid w:val="001F6B75"/>
    <w:rsid w:val="001F6C4B"/>
    <w:rsid w:val="001F735A"/>
    <w:rsid w:val="001F7FEC"/>
    <w:rsid w:val="00202300"/>
    <w:rsid w:val="002028B5"/>
    <w:rsid w:val="00203417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11C1"/>
    <w:rsid w:val="00221747"/>
    <w:rsid w:val="0022196D"/>
    <w:rsid w:val="00221D99"/>
    <w:rsid w:val="00221FFC"/>
    <w:rsid w:val="002220E3"/>
    <w:rsid w:val="00223B83"/>
    <w:rsid w:val="0022473B"/>
    <w:rsid w:val="00224925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6EB6"/>
    <w:rsid w:val="0023723D"/>
    <w:rsid w:val="002372BB"/>
    <w:rsid w:val="00237EEE"/>
    <w:rsid w:val="00237F44"/>
    <w:rsid w:val="00240F25"/>
    <w:rsid w:val="00241CB1"/>
    <w:rsid w:val="0024439B"/>
    <w:rsid w:val="00244629"/>
    <w:rsid w:val="00244648"/>
    <w:rsid w:val="0024645F"/>
    <w:rsid w:val="002467ED"/>
    <w:rsid w:val="00246A92"/>
    <w:rsid w:val="00246C66"/>
    <w:rsid w:val="00250B95"/>
    <w:rsid w:val="002513EE"/>
    <w:rsid w:val="0025303C"/>
    <w:rsid w:val="00254121"/>
    <w:rsid w:val="00254B97"/>
    <w:rsid w:val="0025520A"/>
    <w:rsid w:val="00257A9A"/>
    <w:rsid w:val="00257E7A"/>
    <w:rsid w:val="00257FE0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469"/>
    <w:rsid w:val="00266813"/>
    <w:rsid w:val="00266BCD"/>
    <w:rsid w:val="0026711F"/>
    <w:rsid w:val="00270491"/>
    <w:rsid w:val="002706DC"/>
    <w:rsid w:val="00271BAB"/>
    <w:rsid w:val="002721F1"/>
    <w:rsid w:val="00272CDA"/>
    <w:rsid w:val="00273874"/>
    <w:rsid w:val="00274BBD"/>
    <w:rsid w:val="0027530C"/>
    <w:rsid w:val="00275726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5D77"/>
    <w:rsid w:val="002861FB"/>
    <w:rsid w:val="0028667D"/>
    <w:rsid w:val="00286E16"/>
    <w:rsid w:val="00287D19"/>
    <w:rsid w:val="0029178B"/>
    <w:rsid w:val="00291F1C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420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0564"/>
    <w:rsid w:val="002B15FC"/>
    <w:rsid w:val="002B2211"/>
    <w:rsid w:val="002B283F"/>
    <w:rsid w:val="002B432C"/>
    <w:rsid w:val="002B4655"/>
    <w:rsid w:val="002B5038"/>
    <w:rsid w:val="002B589B"/>
    <w:rsid w:val="002B5A55"/>
    <w:rsid w:val="002B5FF9"/>
    <w:rsid w:val="002C07B3"/>
    <w:rsid w:val="002C08D1"/>
    <w:rsid w:val="002C12B8"/>
    <w:rsid w:val="002C170B"/>
    <w:rsid w:val="002C2C31"/>
    <w:rsid w:val="002C3407"/>
    <w:rsid w:val="002C3418"/>
    <w:rsid w:val="002C3FD9"/>
    <w:rsid w:val="002C43C9"/>
    <w:rsid w:val="002C53FA"/>
    <w:rsid w:val="002C55EB"/>
    <w:rsid w:val="002C574F"/>
    <w:rsid w:val="002C628D"/>
    <w:rsid w:val="002C684D"/>
    <w:rsid w:val="002C6BDA"/>
    <w:rsid w:val="002C7102"/>
    <w:rsid w:val="002C7EE5"/>
    <w:rsid w:val="002D20BB"/>
    <w:rsid w:val="002D23D7"/>
    <w:rsid w:val="002D2D9A"/>
    <w:rsid w:val="002D352B"/>
    <w:rsid w:val="002D395F"/>
    <w:rsid w:val="002D3D0B"/>
    <w:rsid w:val="002D4D79"/>
    <w:rsid w:val="002D55BE"/>
    <w:rsid w:val="002D5DF6"/>
    <w:rsid w:val="002D6073"/>
    <w:rsid w:val="002D68E9"/>
    <w:rsid w:val="002D68F7"/>
    <w:rsid w:val="002D6AB9"/>
    <w:rsid w:val="002D78EF"/>
    <w:rsid w:val="002E0735"/>
    <w:rsid w:val="002E185D"/>
    <w:rsid w:val="002E2853"/>
    <w:rsid w:val="002E4112"/>
    <w:rsid w:val="002E4542"/>
    <w:rsid w:val="002E4550"/>
    <w:rsid w:val="002E58E1"/>
    <w:rsid w:val="002E5DFC"/>
    <w:rsid w:val="002F0985"/>
    <w:rsid w:val="002F0DC9"/>
    <w:rsid w:val="002F18F6"/>
    <w:rsid w:val="002F1D55"/>
    <w:rsid w:val="002F1F4E"/>
    <w:rsid w:val="002F51DA"/>
    <w:rsid w:val="002F5A4B"/>
    <w:rsid w:val="002F5CD7"/>
    <w:rsid w:val="002F5FE4"/>
    <w:rsid w:val="002F6394"/>
    <w:rsid w:val="002F70D7"/>
    <w:rsid w:val="002F71DA"/>
    <w:rsid w:val="003001D8"/>
    <w:rsid w:val="003003A6"/>
    <w:rsid w:val="00300FCD"/>
    <w:rsid w:val="0030186F"/>
    <w:rsid w:val="003024A8"/>
    <w:rsid w:val="00302944"/>
    <w:rsid w:val="00302C9E"/>
    <w:rsid w:val="00302D49"/>
    <w:rsid w:val="00302F36"/>
    <w:rsid w:val="00302F88"/>
    <w:rsid w:val="0030416B"/>
    <w:rsid w:val="00304B2C"/>
    <w:rsid w:val="003054D7"/>
    <w:rsid w:val="00305851"/>
    <w:rsid w:val="003066AF"/>
    <w:rsid w:val="00306DD2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66A"/>
    <w:rsid w:val="0032179C"/>
    <w:rsid w:val="00321C7B"/>
    <w:rsid w:val="00322468"/>
    <w:rsid w:val="0032298B"/>
    <w:rsid w:val="00322FCB"/>
    <w:rsid w:val="00323E80"/>
    <w:rsid w:val="00324134"/>
    <w:rsid w:val="003245AB"/>
    <w:rsid w:val="0032534F"/>
    <w:rsid w:val="00325573"/>
    <w:rsid w:val="00325908"/>
    <w:rsid w:val="00326101"/>
    <w:rsid w:val="00326382"/>
    <w:rsid w:val="0032646C"/>
    <w:rsid w:val="0032795E"/>
    <w:rsid w:val="00327E8C"/>
    <w:rsid w:val="00330580"/>
    <w:rsid w:val="003307A7"/>
    <w:rsid w:val="00330D9D"/>
    <w:rsid w:val="003327AE"/>
    <w:rsid w:val="00332BAD"/>
    <w:rsid w:val="0033521B"/>
    <w:rsid w:val="00335662"/>
    <w:rsid w:val="00335812"/>
    <w:rsid w:val="003358D3"/>
    <w:rsid w:val="003362C7"/>
    <w:rsid w:val="00336F0F"/>
    <w:rsid w:val="00337318"/>
    <w:rsid w:val="00340073"/>
    <w:rsid w:val="0034087D"/>
    <w:rsid w:val="00340D9D"/>
    <w:rsid w:val="00340F20"/>
    <w:rsid w:val="00340F45"/>
    <w:rsid w:val="0034195E"/>
    <w:rsid w:val="00341F28"/>
    <w:rsid w:val="003443F7"/>
    <w:rsid w:val="00344D4C"/>
    <w:rsid w:val="003450BB"/>
    <w:rsid w:val="0034614E"/>
    <w:rsid w:val="00346B71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78D"/>
    <w:rsid w:val="00354A44"/>
    <w:rsid w:val="00354A6D"/>
    <w:rsid w:val="0035554E"/>
    <w:rsid w:val="00356660"/>
    <w:rsid w:val="00356850"/>
    <w:rsid w:val="00356A02"/>
    <w:rsid w:val="003570B4"/>
    <w:rsid w:val="00361752"/>
    <w:rsid w:val="00362862"/>
    <w:rsid w:val="003631BB"/>
    <w:rsid w:val="00364244"/>
    <w:rsid w:val="00364317"/>
    <w:rsid w:val="00364F19"/>
    <w:rsid w:val="00365165"/>
    <w:rsid w:val="00365C44"/>
    <w:rsid w:val="0036686F"/>
    <w:rsid w:val="00367254"/>
    <w:rsid w:val="00367505"/>
    <w:rsid w:val="00367C22"/>
    <w:rsid w:val="00370686"/>
    <w:rsid w:val="00371A8A"/>
    <w:rsid w:val="00371E11"/>
    <w:rsid w:val="00371EB2"/>
    <w:rsid w:val="00372044"/>
    <w:rsid w:val="0037257A"/>
    <w:rsid w:val="003733C8"/>
    <w:rsid w:val="00373D1C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195C"/>
    <w:rsid w:val="003924EB"/>
    <w:rsid w:val="00393EE1"/>
    <w:rsid w:val="00394359"/>
    <w:rsid w:val="00395210"/>
    <w:rsid w:val="003956AA"/>
    <w:rsid w:val="003959BC"/>
    <w:rsid w:val="0039779D"/>
    <w:rsid w:val="003978B0"/>
    <w:rsid w:val="003A097F"/>
    <w:rsid w:val="003A1188"/>
    <w:rsid w:val="003A14A4"/>
    <w:rsid w:val="003A1988"/>
    <w:rsid w:val="003A28E6"/>
    <w:rsid w:val="003A4773"/>
    <w:rsid w:val="003A5563"/>
    <w:rsid w:val="003A5ACF"/>
    <w:rsid w:val="003B078C"/>
    <w:rsid w:val="003B148C"/>
    <w:rsid w:val="003B1C73"/>
    <w:rsid w:val="003B2408"/>
    <w:rsid w:val="003B3AD7"/>
    <w:rsid w:val="003B4548"/>
    <w:rsid w:val="003B5134"/>
    <w:rsid w:val="003B51E9"/>
    <w:rsid w:val="003B5E3A"/>
    <w:rsid w:val="003B609B"/>
    <w:rsid w:val="003B76CF"/>
    <w:rsid w:val="003B7A7B"/>
    <w:rsid w:val="003B7AAB"/>
    <w:rsid w:val="003C0765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C7B32"/>
    <w:rsid w:val="003D0313"/>
    <w:rsid w:val="003D0436"/>
    <w:rsid w:val="003D14FE"/>
    <w:rsid w:val="003D1D9A"/>
    <w:rsid w:val="003D1DE7"/>
    <w:rsid w:val="003D235B"/>
    <w:rsid w:val="003D2940"/>
    <w:rsid w:val="003D3572"/>
    <w:rsid w:val="003D363A"/>
    <w:rsid w:val="003D37EE"/>
    <w:rsid w:val="003D4BB2"/>
    <w:rsid w:val="003D4D2C"/>
    <w:rsid w:val="003D57F9"/>
    <w:rsid w:val="003D683D"/>
    <w:rsid w:val="003D71AB"/>
    <w:rsid w:val="003E0539"/>
    <w:rsid w:val="003E17DB"/>
    <w:rsid w:val="003E1E46"/>
    <w:rsid w:val="003E3D25"/>
    <w:rsid w:val="003E4434"/>
    <w:rsid w:val="003E5FF8"/>
    <w:rsid w:val="003E60DF"/>
    <w:rsid w:val="003E650D"/>
    <w:rsid w:val="003E6C16"/>
    <w:rsid w:val="003E7E29"/>
    <w:rsid w:val="003F079F"/>
    <w:rsid w:val="003F10B1"/>
    <w:rsid w:val="003F184B"/>
    <w:rsid w:val="003F1871"/>
    <w:rsid w:val="003F22F1"/>
    <w:rsid w:val="003F3C99"/>
    <w:rsid w:val="003F4BD8"/>
    <w:rsid w:val="003F567D"/>
    <w:rsid w:val="003F5F69"/>
    <w:rsid w:val="003F7197"/>
    <w:rsid w:val="003F74A3"/>
    <w:rsid w:val="003F793C"/>
    <w:rsid w:val="00400AA8"/>
    <w:rsid w:val="00400D60"/>
    <w:rsid w:val="00402834"/>
    <w:rsid w:val="00403D3E"/>
    <w:rsid w:val="004043FE"/>
    <w:rsid w:val="00404546"/>
    <w:rsid w:val="004045D3"/>
    <w:rsid w:val="00404714"/>
    <w:rsid w:val="00404B06"/>
    <w:rsid w:val="00404C9D"/>
    <w:rsid w:val="00404F3A"/>
    <w:rsid w:val="00405092"/>
    <w:rsid w:val="004051B0"/>
    <w:rsid w:val="00405535"/>
    <w:rsid w:val="00405C30"/>
    <w:rsid w:val="00405FBB"/>
    <w:rsid w:val="00406D27"/>
    <w:rsid w:val="004077A2"/>
    <w:rsid w:val="004079B1"/>
    <w:rsid w:val="00407D2D"/>
    <w:rsid w:val="00413B08"/>
    <w:rsid w:val="00413BC4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BBD"/>
    <w:rsid w:val="00423F9E"/>
    <w:rsid w:val="004243BB"/>
    <w:rsid w:val="00425733"/>
    <w:rsid w:val="0042580A"/>
    <w:rsid w:val="004259F6"/>
    <w:rsid w:val="004271F9"/>
    <w:rsid w:val="00427C5A"/>
    <w:rsid w:val="0043007E"/>
    <w:rsid w:val="004302E4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782A"/>
    <w:rsid w:val="00437AC0"/>
    <w:rsid w:val="00437B68"/>
    <w:rsid w:val="00437F51"/>
    <w:rsid w:val="004409F8"/>
    <w:rsid w:val="00440E4D"/>
    <w:rsid w:val="00441862"/>
    <w:rsid w:val="004419B2"/>
    <w:rsid w:val="004419E6"/>
    <w:rsid w:val="00441A8A"/>
    <w:rsid w:val="00441AC0"/>
    <w:rsid w:val="00441FBF"/>
    <w:rsid w:val="004420CF"/>
    <w:rsid w:val="00445B61"/>
    <w:rsid w:val="00445BAB"/>
    <w:rsid w:val="0044770B"/>
    <w:rsid w:val="00447847"/>
    <w:rsid w:val="00447D20"/>
    <w:rsid w:val="004507E7"/>
    <w:rsid w:val="00450D66"/>
    <w:rsid w:val="00450FE6"/>
    <w:rsid w:val="00453279"/>
    <w:rsid w:val="00453716"/>
    <w:rsid w:val="00453A6C"/>
    <w:rsid w:val="004542AD"/>
    <w:rsid w:val="00454580"/>
    <w:rsid w:val="004553BA"/>
    <w:rsid w:val="00455E17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4B39"/>
    <w:rsid w:val="00474DFB"/>
    <w:rsid w:val="00480C2E"/>
    <w:rsid w:val="00481111"/>
    <w:rsid w:val="004811C8"/>
    <w:rsid w:val="00483D4B"/>
    <w:rsid w:val="00484CD2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4231"/>
    <w:rsid w:val="004959DA"/>
    <w:rsid w:val="00495CC6"/>
    <w:rsid w:val="00495E16"/>
    <w:rsid w:val="004A07F0"/>
    <w:rsid w:val="004A0E1A"/>
    <w:rsid w:val="004A0E3D"/>
    <w:rsid w:val="004A27BE"/>
    <w:rsid w:val="004A2F29"/>
    <w:rsid w:val="004A3C06"/>
    <w:rsid w:val="004A462D"/>
    <w:rsid w:val="004A630F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979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4A63"/>
    <w:rsid w:val="004D53AE"/>
    <w:rsid w:val="004D552A"/>
    <w:rsid w:val="004D6E86"/>
    <w:rsid w:val="004E0832"/>
    <w:rsid w:val="004E1F6F"/>
    <w:rsid w:val="004E2690"/>
    <w:rsid w:val="004E2FF1"/>
    <w:rsid w:val="004E3F15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2E16"/>
    <w:rsid w:val="00503585"/>
    <w:rsid w:val="00503F39"/>
    <w:rsid w:val="005042C4"/>
    <w:rsid w:val="0050491B"/>
    <w:rsid w:val="00504A81"/>
    <w:rsid w:val="00504D09"/>
    <w:rsid w:val="00504D42"/>
    <w:rsid w:val="00505168"/>
    <w:rsid w:val="005055AA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6FC6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5B12"/>
    <w:rsid w:val="005262BE"/>
    <w:rsid w:val="005270D9"/>
    <w:rsid w:val="005274CD"/>
    <w:rsid w:val="00530CFA"/>
    <w:rsid w:val="00530F61"/>
    <w:rsid w:val="0053139A"/>
    <w:rsid w:val="0053331F"/>
    <w:rsid w:val="00534FEE"/>
    <w:rsid w:val="00535CDF"/>
    <w:rsid w:val="00535DCE"/>
    <w:rsid w:val="00535EF1"/>
    <w:rsid w:val="00535EFA"/>
    <w:rsid w:val="00536493"/>
    <w:rsid w:val="00537175"/>
    <w:rsid w:val="00537593"/>
    <w:rsid w:val="00537C2E"/>
    <w:rsid w:val="005404D1"/>
    <w:rsid w:val="00540D3C"/>
    <w:rsid w:val="0054419D"/>
    <w:rsid w:val="00544D9E"/>
    <w:rsid w:val="005457AF"/>
    <w:rsid w:val="00545A1B"/>
    <w:rsid w:val="00545EE3"/>
    <w:rsid w:val="00547007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C49"/>
    <w:rsid w:val="00585937"/>
    <w:rsid w:val="0058621E"/>
    <w:rsid w:val="005865F4"/>
    <w:rsid w:val="00586679"/>
    <w:rsid w:val="00586DCA"/>
    <w:rsid w:val="005874E6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7A7"/>
    <w:rsid w:val="005A4291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0B49"/>
    <w:rsid w:val="005B1560"/>
    <w:rsid w:val="005B345F"/>
    <w:rsid w:val="005B3682"/>
    <w:rsid w:val="005B429F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334"/>
    <w:rsid w:val="005C0778"/>
    <w:rsid w:val="005C1DF7"/>
    <w:rsid w:val="005C1FC2"/>
    <w:rsid w:val="005C2889"/>
    <w:rsid w:val="005C2E74"/>
    <w:rsid w:val="005C3D65"/>
    <w:rsid w:val="005C4D63"/>
    <w:rsid w:val="005C5887"/>
    <w:rsid w:val="005C5DB7"/>
    <w:rsid w:val="005C6064"/>
    <w:rsid w:val="005C68B4"/>
    <w:rsid w:val="005C7942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263E"/>
    <w:rsid w:val="005E3B19"/>
    <w:rsid w:val="005E3D05"/>
    <w:rsid w:val="005E4B7E"/>
    <w:rsid w:val="005E6172"/>
    <w:rsid w:val="005E7A91"/>
    <w:rsid w:val="005F01DA"/>
    <w:rsid w:val="005F02C0"/>
    <w:rsid w:val="005F0497"/>
    <w:rsid w:val="005F0E7A"/>
    <w:rsid w:val="005F42F4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5025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CC5"/>
    <w:rsid w:val="00637663"/>
    <w:rsid w:val="0064024C"/>
    <w:rsid w:val="00641381"/>
    <w:rsid w:val="00641C1A"/>
    <w:rsid w:val="006429CF"/>
    <w:rsid w:val="00642E3C"/>
    <w:rsid w:val="00644588"/>
    <w:rsid w:val="00645118"/>
    <w:rsid w:val="0064700A"/>
    <w:rsid w:val="00647596"/>
    <w:rsid w:val="0065012A"/>
    <w:rsid w:val="006506F1"/>
    <w:rsid w:val="00650E59"/>
    <w:rsid w:val="00652F88"/>
    <w:rsid w:val="00654450"/>
    <w:rsid w:val="00654E81"/>
    <w:rsid w:val="0065539D"/>
    <w:rsid w:val="006554D9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A5B"/>
    <w:rsid w:val="0066702A"/>
    <w:rsid w:val="006679B2"/>
    <w:rsid w:val="00670D45"/>
    <w:rsid w:val="00671719"/>
    <w:rsid w:val="006723EE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709"/>
    <w:rsid w:val="00677981"/>
    <w:rsid w:val="0068008A"/>
    <w:rsid w:val="0068163A"/>
    <w:rsid w:val="00683F35"/>
    <w:rsid w:val="006841AA"/>
    <w:rsid w:val="0068512B"/>
    <w:rsid w:val="006856CD"/>
    <w:rsid w:val="00686966"/>
    <w:rsid w:val="00686C18"/>
    <w:rsid w:val="006873AA"/>
    <w:rsid w:val="00690F1E"/>
    <w:rsid w:val="006920F9"/>
    <w:rsid w:val="00692459"/>
    <w:rsid w:val="00692FC0"/>
    <w:rsid w:val="00693AC2"/>
    <w:rsid w:val="00694516"/>
    <w:rsid w:val="00694D8E"/>
    <w:rsid w:val="00695397"/>
    <w:rsid w:val="00695BA9"/>
    <w:rsid w:val="006966B8"/>
    <w:rsid w:val="006A00B4"/>
    <w:rsid w:val="006A0F97"/>
    <w:rsid w:val="006A12C2"/>
    <w:rsid w:val="006A14A8"/>
    <w:rsid w:val="006A1650"/>
    <w:rsid w:val="006A1E73"/>
    <w:rsid w:val="006A2CD2"/>
    <w:rsid w:val="006A3493"/>
    <w:rsid w:val="006A4B39"/>
    <w:rsid w:val="006A56F0"/>
    <w:rsid w:val="006A5B54"/>
    <w:rsid w:val="006A5BA1"/>
    <w:rsid w:val="006A776B"/>
    <w:rsid w:val="006A7F59"/>
    <w:rsid w:val="006B08C9"/>
    <w:rsid w:val="006B116C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10F3"/>
    <w:rsid w:val="006C21AF"/>
    <w:rsid w:val="006C3BCA"/>
    <w:rsid w:val="006C4522"/>
    <w:rsid w:val="006C4A1B"/>
    <w:rsid w:val="006C5AE1"/>
    <w:rsid w:val="006C5B47"/>
    <w:rsid w:val="006C5EF5"/>
    <w:rsid w:val="006C60E7"/>
    <w:rsid w:val="006C65E4"/>
    <w:rsid w:val="006C74B6"/>
    <w:rsid w:val="006C7BA9"/>
    <w:rsid w:val="006C7E9F"/>
    <w:rsid w:val="006C7F53"/>
    <w:rsid w:val="006D0E8D"/>
    <w:rsid w:val="006D134F"/>
    <w:rsid w:val="006D2EC2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AAC"/>
    <w:rsid w:val="006E2D34"/>
    <w:rsid w:val="006E30B2"/>
    <w:rsid w:val="006E32D8"/>
    <w:rsid w:val="006E35E0"/>
    <w:rsid w:val="006E3E73"/>
    <w:rsid w:val="006E3F9A"/>
    <w:rsid w:val="006E43EC"/>
    <w:rsid w:val="006E44C4"/>
    <w:rsid w:val="006E4DDE"/>
    <w:rsid w:val="006E60B1"/>
    <w:rsid w:val="006E67E4"/>
    <w:rsid w:val="006E7DC3"/>
    <w:rsid w:val="006F1619"/>
    <w:rsid w:val="006F172B"/>
    <w:rsid w:val="006F17EA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CBF"/>
    <w:rsid w:val="00707116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20297"/>
    <w:rsid w:val="0072063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2AB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451"/>
    <w:rsid w:val="00736827"/>
    <w:rsid w:val="00736AEF"/>
    <w:rsid w:val="007408A7"/>
    <w:rsid w:val="00740B27"/>
    <w:rsid w:val="0074143F"/>
    <w:rsid w:val="00743D4E"/>
    <w:rsid w:val="00743F98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426E"/>
    <w:rsid w:val="00774278"/>
    <w:rsid w:val="007746F0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30BF"/>
    <w:rsid w:val="007836B0"/>
    <w:rsid w:val="00783B9E"/>
    <w:rsid w:val="00784019"/>
    <w:rsid w:val="007844AF"/>
    <w:rsid w:val="0078497A"/>
    <w:rsid w:val="007855F6"/>
    <w:rsid w:val="00786572"/>
    <w:rsid w:val="00786623"/>
    <w:rsid w:val="00786A68"/>
    <w:rsid w:val="00786BC5"/>
    <w:rsid w:val="00787905"/>
    <w:rsid w:val="0079014B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1351"/>
    <w:rsid w:val="007C2073"/>
    <w:rsid w:val="007C2670"/>
    <w:rsid w:val="007C28B2"/>
    <w:rsid w:val="007C3291"/>
    <w:rsid w:val="007C348B"/>
    <w:rsid w:val="007C3CF9"/>
    <w:rsid w:val="007C43FB"/>
    <w:rsid w:val="007C546D"/>
    <w:rsid w:val="007C7991"/>
    <w:rsid w:val="007C7D6F"/>
    <w:rsid w:val="007D0332"/>
    <w:rsid w:val="007D092C"/>
    <w:rsid w:val="007D1018"/>
    <w:rsid w:val="007D228E"/>
    <w:rsid w:val="007D2D1A"/>
    <w:rsid w:val="007D2E0E"/>
    <w:rsid w:val="007D3FBD"/>
    <w:rsid w:val="007D4DDF"/>
    <w:rsid w:val="007D51F0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493"/>
    <w:rsid w:val="007F0515"/>
    <w:rsid w:val="007F072A"/>
    <w:rsid w:val="007F089A"/>
    <w:rsid w:val="007F08ED"/>
    <w:rsid w:val="007F0BA1"/>
    <w:rsid w:val="007F0E3C"/>
    <w:rsid w:val="007F118F"/>
    <w:rsid w:val="007F13D8"/>
    <w:rsid w:val="007F1DC8"/>
    <w:rsid w:val="007F20E7"/>
    <w:rsid w:val="007F2443"/>
    <w:rsid w:val="007F26EF"/>
    <w:rsid w:val="007F2BC2"/>
    <w:rsid w:val="007F2FE6"/>
    <w:rsid w:val="007F33BA"/>
    <w:rsid w:val="007F3A88"/>
    <w:rsid w:val="007F3B04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A78"/>
    <w:rsid w:val="0080369A"/>
    <w:rsid w:val="00803B6C"/>
    <w:rsid w:val="00803D89"/>
    <w:rsid w:val="00804D2F"/>
    <w:rsid w:val="00805D5D"/>
    <w:rsid w:val="008067ED"/>
    <w:rsid w:val="00806CA3"/>
    <w:rsid w:val="008075D9"/>
    <w:rsid w:val="008079FF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21F4"/>
    <w:rsid w:val="00824158"/>
    <w:rsid w:val="00824534"/>
    <w:rsid w:val="008248A1"/>
    <w:rsid w:val="0082580B"/>
    <w:rsid w:val="0082673F"/>
    <w:rsid w:val="00826BCC"/>
    <w:rsid w:val="0082725C"/>
    <w:rsid w:val="0082741B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F14"/>
    <w:rsid w:val="00841E5B"/>
    <w:rsid w:val="00841F95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6161"/>
    <w:rsid w:val="00856FD6"/>
    <w:rsid w:val="00857E4F"/>
    <w:rsid w:val="00860A50"/>
    <w:rsid w:val="0086131F"/>
    <w:rsid w:val="008615DD"/>
    <w:rsid w:val="00861D3B"/>
    <w:rsid w:val="008620C1"/>
    <w:rsid w:val="0086220F"/>
    <w:rsid w:val="008623BD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67C9C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76CD2"/>
    <w:rsid w:val="00880528"/>
    <w:rsid w:val="00881460"/>
    <w:rsid w:val="0088183C"/>
    <w:rsid w:val="008819D2"/>
    <w:rsid w:val="00881FBD"/>
    <w:rsid w:val="008832AA"/>
    <w:rsid w:val="00884572"/>
    <w:rsid w:val="00884EB1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578E"/>
    <w:rsid w:val="00895C7D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59C"/>
    <w:rsid w:val="008B6640"/>
    <w:rsid w:val="008B6887"/>
    <w:rsid w:val="008B7075"/>
    <w:rsid w:val="008B76F6"/>
    <w:rsid w:val="008B7D2C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5957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3144"/>
    <w:rsid w:val="008D4659"/>
    <w:rsid w:val="008D565F"/>
    <w:rsid w:val="008D5973"/>
    <w:rsid w:val="008D5A0B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67FF"/>
    <w:rsid w:val="008E731C"/>
    <w:rsid w:val="008E7378"/>
    <w:rsid w:val="008F0E9F"/>
    <w:rsid w:val="008F217F"/>
    <w:rsid w:val="008F28C2"/>
    <w:rsid w:val="008F3027"/>
    <w:rsid w:val="008F397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7B9"/>
    <w:rsid w:val="00902ABC"/>
    <w:rsid w:val="0090366E"/>
    <w:rsid w:val="00903FE3"/>
    <w:rsid w:val="009040BC"/>
    <w:rsid w:val="00907471"/>
    <w:rsid w:val="00907ED9"/>
    <w:rsid w:val="0091081B"/>
    <w:rsid w:val="00911485"/>
    <w:rsid w:val="00912DB4"/>
    <w:rsid w:val="009137E3"/>
    <w:rsid w:val="009140C2"/>
    <w:rsid w:val="00914111"/>
    <w:rsid w:val="0091413E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6F0"/>
    <w:rsid w:val="00923A6F"/>
    <w:rsid w:val="009241B4"/>
    <w:rsid w:val="009249B0"/>
    <w:rsid w:val="009251D4"/>
    <w:rsid w:val="009252F1"/>
    <w:rsid w:val="00925DD3"/>
    <w:rsid w:val="00926239"/>
    <w:rsid w:val="009268FE"/>
    <w:rsid w:val="00926CA7"/>
    <w:rsid w:val="00927A56"/>
    <w:rsid w:val="009304FB"/>
    <w:rsid w:val="0093114E"/>
    <w:rsid w:val="00931FCA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37443"/>
    <w:rsid w:val="00940F63"/>
    <w:rsid w:val="00941125"/>
    <w:rsid w:val="009411D6"/>
    <w:rsid w:val="00941F96"/>
    <w:rsid w:val="009420F1"/>
    <w:rsid w:val="00943794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2C3B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29FB"/>
    <w:rsid w:val="00963751"/>
    <w:rsid w:val="00964226"/>
    <w:rsid w:val="00964F12"/>
    <w:rsid w:val="00966CDB"/>
    <w:rsid w:val="0096730C"/>
    <w:rsid w:val="00967AB8"/>
    <w:rsid w:val="00967FF7"/>
    <w:rsid w:val="0097267D"/>
    <w:rsid w:val="00972E0B"/>
    <w:rsid w:val="00973052"/>
    <w:rsid w:val="00973614"/>
    <w:rsid w:val="00973E34"/>
    <w:rsid w:val="00975957"/>
    <w:rsid w:val="00975EC8"/>
    <w:rsid w:val="00976362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DD9"/>
    <w:rsid w:val="009851D6"/>
    <w:rsid w:val="00985A3C"/>
    <w:rsid w:val="00986129"/>
    <w:rsid w:val="0098618E"/>
    <w:rsid w:val="009866B2"/>
    <w:rsid w:val="009872E9"/>
    <w:rsid w:val="00987B9C"/>
    <w:rsid w:val="00987D12"/>
    <w:rsid w:val="0099001D"/>
    <w:rsid w:val="009908B9"/>
    <w:rsid w:val="009918B2"/>
    <w:rsid w:val="00992443"/>
    <w:rsid w:val="00992634"/>
    <w:rsid w:val="00993050"/>
    <w:rsid w:val="00993BE2"/>
    <w:rsid w:val="0099435A"/>
    <w:rsid w:val="0099474F"/>
    <w:rsid w:val="00995675"/>
    <w:rsid w:val="0099599C"/>
    <w:rsid w:val="00996AB9"/>
    <w:rsid w:val="009A0DC9"/>
    <w:rsid w:val="009A1771"/>
    <w:rsid w:val="009A180E"/>
    <w:rsid w:val="009A2D1D"/>
    <w:rsid w:val="009A3130"/>
    <w:rsid w:val="009A4217"/>
    <w:rsid w:val="009A4F7C"/>
    <w:rsid w:val="009A502F"/>
    <w:rsid w:val="009A66D2"/>
    <w:rsid w:val="009A7B5F"/>
    <w:rsid w:val="009A7F73"/>
    <w:rsid w:val="009B0A2A"/>
    <w:rsid w:val="009B1F5A"/>
    <w:rsid w:val="009B1FC3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A33"/>
    <w:rsid w:val="009C0E2B"/>
    <w:rsid w:val="009C1730"/>
    <w:rsid w:val="009C1C98"/>
    <w:rsid w:val="009C3630"/>
    <w:rsid w:val="009C5193"/>
    <w:rsid w:val="009C7163"/>
    <w:rsid w:val="009C783E"/>
    <w:rsid w:val="009C79AB"/>
    <w:rsid w:val="009C7BF6"/>
    <w:rsid w:val="009D00B7"/>
    <w:rsid w:val="009D0993"/>
    <w:rsid w:val="009D0A06"/>
    <w:rsid w:val="009D0A12"/>
    <w:rsid w:val="009D0DD8"/>
    <w:rsid w:val="009D1D77"/>
    <w:rsid w:val="009D2965"/>
    <w:rsid w:val="009D319E"/>
    <w:rsid w:val="009D33E2"/>
    <w:rsid w:val="009D3595"/>
    <w:rsid w:val="009D39D2"/>
    <w:rsid w:val="009D431B"/>
    <w:rsid w:val="009D4A8E"/>
    <w:rsid w:val="009D5E37"/>
    <w:rsid w:val="009D6705"/>
    <w:rsid w:val="009D7619"/>
    <w:rsid w:val="009E0053"/>
    <w:rsid w:val="009E0C0D"/>
    <w:rsid w:val="009E0CFA"/>
    <w:rsid w:val="009E12DD"/>
    <w:rsid w:val="009E2932"/>
    <w:rsid w:val="009E302D"/>
    <w:rsid w:val="009E33A0"/>
    <w:rsid w:val="009E4364"/>
    <w:rsid w:val="009E477E"/>
    <w:rsid w:val="009E48EF"/>
    <w:rsid w:val="009E5281"/>
    <w:rsid w:val="009E659A"/>
    <w:rsid w:val="009E68E1"/>
    <w:rsid w:val="009E7284"/>
    <w:rsid w:val="009E7454"/>
    <w:rsid w:val="009E7A6F"/>
    <w:rsid w:val="009F01D7"/>
    <w:rsid w:val="009F0359"/>
    <w:rsid w:val="009F0796"/>
    <w:rsid w:val="009F1152"/>
    <w:rsid w:val="009F4FBF"/>
    <w:rsid w:val="009F54F2"/>
    <w:rsid w:val="009F5A63"/>
    <w:rsid w:val="009F637B"/>
    <w:rsid w:val="009F6DA9"/>
    <w:rsid w:val="009F6F15"/>
    <w:rsid w:val="009F6F9F"/>
    <w:rsid w:val="009F702B"/>
    <w:rsid w:val="009F7E87"/>
    <w:rsid w:val="00A0006B"/>
    <w:rsid w:val="00A00147"/>
    <w:rsid w:val="00A003A9"/>
    <w:rsid w:val="00A00435"/>
    <w:rsid w:val="00A0107C"/>
    <w:rsid w:val="00A0156E"/>
    <w:rsid w:val="00A019A6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5798"/>
    <w:rsid w:val="00A15AC0"/>
    <w:rsid w:val="00A17D7A"/>
    <w:rsid w:val="00A2106E"/>
    <w:rsid w:val="00A2165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ED6"/>
    <w:rsid w:val="00A27EDD"/>
    <w:rsid w:val="00A30599"/>
    <w:rsid w:val="00A323A3"/>
    <w:rsid w:val="00A32A69"/>
    <w:rsid w:val="00A32D82"/>
    <w:rsid w:val="00A33022"/>
    <w:rsid w:val="00A34EB6"/>
    <w:rsid w:val="00A368B5"/>
    <w:rsid w:val="00A377A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318"/>
    <w:rsid w:val="00A46891"/>
    <w:rsid w:val="00A46BB2"/>
    <w:rsid w:val="00A47F03"/>
    <w:rsid w:val="00A51458"/>
    <w:rsid w:val="00A52659"/>
    <w:rsid w:val="00A52B65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20CD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2748"/>
    <w:rsid w:val="00A72A7F"/>
    <w:rsid w:val="00A72B3D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C4"/>
    <w:rsid w:val="00A825BB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AB1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F22"/>
    <w:rsid w:val="00AB4C94"/>
    <w:rsid w:val="00AB4E0D"/>
    <w:rsid w:val="00AB5EB9"/>
    <w:rsid w:val="00AB6A77"/>
    <w:rsid w:val="00AB6C28"/>
    <w:rsid w:val="00AB70E2"/>
    <w:rsid w:val="00AB776E"/>
    <w:rsid w:val="00AB7E17"/>
    <w:rsid w:val="00AC0729"/>
    <w:rsid w:val="00AC07DE"/>
    <w:rsid w:val="00AC0F80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4A2A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EA6"/>
    <w:rsid w:val="00AE0071"/>
    <w:rsid w:val="00AE0531"/>
    <w:rsid w:val="00AE0699"/>
    <w:rsid w:val="00AE1467"/>
    <w:rsid w:val="00AE1F1A"/>
    <w:rsid w:val="00AE26EE"/>
    <w:rsid w:val="00AE3DEB"/>
    <w:rsid w:val="00AE3F17"/>
    <w:rsid w:val="00AE5FC9"/>
    <w:rsid w:val="00AE71C1"/>
    <w:rsid w:val="00AF0EED"/>
    <w:rsid w:val="00AF110D"/>
    <w:rsid w:val="00AF17E0"/>
    <w:rsid w:val="00AF2E70"/>
    <w:rsid w:val="00AF3855"/>
    <w:rsid w:val="00AF4309"/>
    <w:rsid w:val="00AF7312"/>
    <w:rsid w:val="00B00387"/>
    <w:rsid w:val="00B00851"/>
    <w:rsid w:val="00B00ADE"/>
    <w:rsid w:val="00B00F1C"/>
    <w:rsid w:val="00B01650"/>
    <w:rsid w:val="00B0201C"/>
    <w:rsid w:val="00B0262C"/>
    <w:rsid w:val="00B02E3C"/>
    <w:rsid w:val="00B03C58"/>
    <w:rsid w:val="00B03D83"/>
    <w:rsid w:val="00B03F36"/>
    <w:rsid w:val="00B0415C"/>
    <w:rsid w:val="00B047B7"/>
    <w:rsid w:val="00B0508F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FF7"/>
    <w:rsid w:val="00B227A4"/>
    <w:rsid w:val="00B23FB0"/>
    <w:rsid w:val="00B25112"/>
    <w:rsid w:val="00B251EA"/>
    <w:rsid w:val="00B25708"/>
    <w:rsid w:val="00B26B6B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73DD"/>
    <w:rsid w:val="00B406B8"/>
    <w:rsid w:val="00B40A3F"/>
    <w:rsid w:val="00B41303"/>
    <w:rsid w:val="00B41582"/>
    <w:rsid w:val="00B41A04"/>
    <w:rsid w:val="00B422F4"/>
    <w:rsid w:val="00B423AE"/>
    <w:rsid w:val="00B425CB"/>
    <w:rsid w:val="00B44B0A"/>
    <w:rsid w:val="00B44C2D"/>
    <w:rsid w:val="00B455EF"/>
    <w:rsid w:val="00B462F5"/>
    <w:rsid w:val="00B47086"/>
    <w:rsid w:val="00B50571"/>
    <w:rsid w:val="00B50F6B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2CDA"/>
    <w:rsid w:val="00B73187"/>
    <w:rsid w:val="00B73992"/>
    <w:rsid w:val="00B739DC"/>
    <w:rsid w:val="00B744A3"/>
    <w:rsid w:val="00B74A75"/>
    <w:rsid w:val="00B75691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5EA3"/>
    <w:rsid w:val="00B86052"/>
    <w:rsid w:val="00B90732"/>
    <w:rsid w:val="00B908B4"/>
    <w:rsid w:val="00B91716"/>
    <w:rsid w:val="00B9177E"/>
    <w:rsid w:val="00B91FE7"/>
    <w:rsid w:val="00B93697"/>
    <w:rsid w:val="00B9388B"/>
    <w:rsid w:val="00B93C70"/>
    <w:rsid w:val="00B93FE5"/>
    <w:rsid w:val="00B957A9"/>
    <w:rsid w:val="00B9595C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200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9F6"/>
    <w:rsid w:val="00BD2C91"/>
    <w:rsid w:val="00BD30F1"/>
    <w:rsid w:val="00BD3491"/>
    <w:rsid w:val="00BD3846"/>
    <w:rsid w:val="00BD38DD"/>
    <w:rsid w:val="00BD3BE3"/>
    <w:rsid w:val="00BD5820"/>
    <w:rsid w:val="00BD5B99"/>
    <w:rsid w:val="00BD5D39"/>
    <w:rsid w:val="00BD77E2"/>
    <w:rsid w:val="00BD7BEC"/>
    <w:rsid w:val="00BD7CA3"/>
    <w:rsid w:val="00BD7CF0"/>
    <w:rsid w:val="00BE0142"/>
    <w:rsid w:val="00BE03D8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7037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712F"/>
    <w:rsid w:val="00BF74C1"/>
    <w:rsid w:val="00BF7671"/>
    <w:rsid w:val="00C004DB"/>
    <w:rsid w:val="00C01083"/>
    <w:rsid w:val="00C011AA"/>
    <w:rsid w:val="00C03274"/>
    <w:rsid w:val="00C0434E"/>
    <w:rsid w:val="00C0492D"/>
    <w:rsid w:val="00C04DC9"/>
    <w:rsid w:val="00C05223"/>
    <w:rsid w:val="00C055BF"/>
    <w:rsid w:val="00C0666D"/>
    <w:rsid w:val="00C066BD"/>
    <w:rsid w:val="00C06ACF"/>
    <w:rsid w:val="00C0721A"/>
    <w:rsid w:val="00C075AB"/>
    <w:rsid w:val="00C106B8"/>
    <w:rsid w:val="00C11887"/>
    <w:rsid w:val="00C123F4"/>
    <w:rsid w:val="00C13302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71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5DC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C07"/>
    <w:rsid w:val="00C47BAC"/>
    <w:rsid w:val="00C47DC9"/>
    <w:rsid w:val="00C47E59"/>
    <w:rsid w:val="00C506FB"/>
    <w:rsid w:val="00C512D1"/>
    <w:rsid w:val="00C517B8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DB7"/>
    <w:rsid w:val="00C56FAB"/>
    <w:rsid w:val="00C57329"/>
    <w:rsid w:val="00C57CBB"/>
    <w:rsid w:val="00C60DF8"/>
    <w:rsid w:val="00C61A14"/>
    <w:rsid w:val="00C62B9F"/>
    <w:rsid w:val="00C6303C"/>
    <w:rsid w:val="00C636DC"/>
    <w:rsid w:val="00C63ED9"/>
    <w:rsid w:val="00C64037"/>
    <w:rsid w:val="00C64A67"/>
    <w:rsid w:val="00C64A91"/>
    <w:rsid w:val="00C65328"/>
    <w:rsid w:val="00C65601"/>
    <w:rsid w:val="00C659B4"/>
    <w:rsid w:val="00C659EB"/>
    <w:rsid w:val="00C65F56"/>
    <w:rsid w:val="00C67FBB"/>
    <w:rsid w:val="00C70568"/>
    <w:rsid w:val="00C7075B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87C47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283E"/>
    <w:rsid w:val="00CA2AF0"/>
    <w:rsid w:val="00CA3D61"/>
    <w:rsid w:val="00CA468A"/>
    <w:rsid w:val="00CA4C92"/>
    <w:rsid w:val="00CA5991"/>
    <w:rsid w:val="00CA5E5B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0F82"/>
    <w:rsid w:val="00CB0F8C"/>
    <w:rsid w:val="00CB1940"/>
    <w:rsid w:val="00CB22E2"/>
    <w:rsid w:val="00CB2749"/>
    <w:rsid w:val="00CB2973"/>
    <w:rsid w:val="00CB2EA3"/>
    <w:rsid w:val="00CB3600"/>
    <w:rsid w:val="00CB38A5"/>
    <w:rsid w:val="00CB3D3D"/>
    <w:rsid w:val="00CB4B45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503E"/>
    <w:rsid w:val="00CC5537"/>
    <w:rsid w:val="00CC599C"/>
    <w:rsid w:val="00CC69B1"/>
    <w:rsid w:val="00CC6BF5"/>
    <w:rsid w:val="00CD0413"/>
    <w:rsid w:val="00CD04AC"/>
    <w:rsid w:val="00CD05DB"/>
    <w:rsid w:val="00CD1A94"/>
    <w:rsid w:val="00CD1B8C"/>
    <w:rsid w:val="00CD46B9"/>
    <w:rsid w:val="00CD4BD4"/>
    <w:rsid w:val="00CD55F2"/>
    <w:rsid w:val="00CD5CF5"/>
    <w:rsid w:val="00CD7F01"/>
    <w:rsid w:val="00CD7F06"/>
    <w:rsid w:val="00CE009A"/>
    <w:rsid w:val="00CE041A"/>
    <w:rsid w:val="00CE1513"/>
    <w:rsid w:val="00CE17A8"/>
    <w:rsid w:val="00CE19E6"/>
    <w:rsid w:val="00CE218B"/>
    <w:rsid w:val="00CE39F1"/>
    <w:rsid w:val="00CE40A8"/>
    <w:rsid w:val="00CE43A8"/>
    <w:rsid w:val="00CE4FA1"/>
    <w:rsid w:val="00CE5181"/>
    <w:rsid w:val="00CE541E"/>
    <w:rsid w:val="00CE5623"/>
    <w:rsid w:val="00CE5A23"/>
    <w:rsid w:val="00CE61B7"/>
    <w:rsid w:val="00CE62D8"/>
    <w:rsid w:val="00CF17E2"/>
    <w:rsid w:val="00CF1D6A"/>
    <w:rsid w:val="00CF2445"/>
    <w:rsid w:val="00CF3191"/>
    <w:rsid w:val="00CF3950"/>
    <w:rsid w:val="00CF4693"/>
    <w:rsid w:val="00CF480B"/>
    <w:rsid w:val="00CF54F5"/>
    <w:rsid w:val="00CF5E4A"/>
    <w:rsid w:val="00CF5E9C"/>
    <w:rsid w:val="00CF5F9F"/>
    <w:rsid w:val="00CF61E5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6B2F"/>
    <w:rsid w:val="00D07571"/>
    <w:rsid w:val="00D0772B"/>
    <w:rsid w:val="00D10E6B"/>
    <w:rsid w:val="00D110D4"/>
    <w:rsid w:val="00D1223C"/>
    <w:rsid w:val="00D12432"/>
    <w:rsid w:val="00D127D9"/>
    <w:rsid w:val="00D12DD1"/>
    <w:rsid w:val="00D13C09"/>
    <w:rsid w:val="00D13D3E"/>
    <w:rsid w:val="00D13F75"/>
    <w:rsid w:val="00D14224"/>
    <w:rsid w:val="00D1576B"/>
    <w:rsid w:val="00D157D9"/>
    <w:rsid w:val="00D17102"/>
    <w:rsid w:val="00D17ADC"/>
    <w:rsid w:val="00D20345"/>
    <w:rsid w:val="00D20D0B"/>
    <w:rsid w:val="00D20FEA"/>
    <w:rsid w:val="00D21630"/>
    <w:rsid w:val="00D23338"/>
    <w:rsid w:val="00D23374"/>
    <w:rsid w:val="00D24404"/>
    <w:rsid w:val="00D24505"/>
    <w:rsid w:val="00D25172"/>
    <w:rsid w:val="00D254FF"/>
    <w:rsid w:val="00D259FD"/>
    <w:rsid w:val="00D26189"/>
    <w:rsid w:val="00D268F5"/>
    <w:rsid w:val="00D273BF"/>
    <w:rsid w:val="00D27DC2"/>
    <w:rsid w:val="00D31C97"/>
    <w:rsid w:val="00D33467"/>
    <w:rsid w:val="00D33599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116E"/>
    <w:rsid w:val="00D51473"/>
    <w:rsid w:val="00D51F61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56AF"/>
    <w:rsid w:val="00D66F2A"/>
    <w:rsid w:val="00D70133"/>
    <w:rsid w:val="00D70213"/>
    <w:rsid w:val="00D7024D"/>
    <w:rsid w:val="00D70856"/>
    <w:rsid w:val="00D724DE"/>
    <w:rsid w:val="00D7270E"/>
    <w:rsid w:val="00D7297F"/>
    <w:rsid w:val="00D7305C"/>
    <w:rsid w:val="00D740F0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06"/>
    <w:rsid w:val="00D90F5F"/>
    <w:rsid w:val="00D91217"/>
    <w:rsid w:val="00D915F0"/>
    <w:rsid w:val="00D91C5C"/>
    <w:rsid w:val="00D91F5F"/>
    <w:rsid w:val="00D920EC"/>
    <w:rsid w:val="00D929D0"/>
    <w:rsid w:val="00D935F9"/>
    <w:rsid w:val="00D9415D"/>
    <w:rsid w:val="00D947A1"/>
    <w:rsid w:val="00D94A82"/>
    <w:rsid w:val="00D94CA7"/>
    <w:rsid w:val="00D94F3A"/>
    <w:rsid w:val="00D9546F"/>
    <w:rsid w:val="00D96A2B"/>
    <w:rsid w:val="00D96D8A"/>
    <w:rsid w:val="00D9709B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9AF"/>
    <w:rsid w:val="00DB137D"/>
    <w:rsid w:val="00DB1656"/>
    <w:rsid w:val="00DB1F06"/>
    <w:rsid w:val="00DB2291"/>
    <w:rsid w:val="00DB2BB8"/>
    <w:rsid w:val="00DB30C5"/>
    <w:rsid w:val="00DB5376"/>
    <w:rsid w:val="00DB54CD"/>
    <w:rsid w:val="00DB5AEC"/>
    <w:rsid w:val="00DB5B77"/>
    <w:rsid w:val="00DB5BB4"/>
    <w:rsid w:val="00DB6AFA"/>
    <w:rsid w:val="00DB6CE0"/>
    <w:rsid w:val="00DB70C4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5A4"/>
    <w:rsid w:val="00DD2ED9"/>
    <w:rsid w:val="00DD3D30"/>
    <w:rsid w:val="00DD54FF"/>
    <w:rsid w:val="00DD5E9E"/>
    <w:rsid w:val="00DD674D"/>
    <w:rsid w:val="00DE0D63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7CC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98F"/>
    <w:rsid w:val="00E17B59"/>
    <w:rsid w:val="00E20089"/>
    <w:rsid w:val="00E20141"/>
    <w:rsid w:val="00E20AB1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2E4"/>
    <w:rsid w:val="00E27D0E"/>
    <w:rsid w:val="00E32401"/>
    <w:rsid w:val="00E3261D"/>
    <w:rsid w:val="00E332FE"/>
    <w:rsid w:val="00E35480"/>
    <w:rsid w:val="00E355D8"/>
    <w:rsid w:val="00E35779"/>
    <w:rsid w:val="00E37E81"/>
    <w:rsid w:val="00E41157"/>
    <w:rsid w:val="00E41414"/>
    <w:rsid w:val="00E41896"/>
    <w:rsid w:val="00E41C05"/>
    <w:rsid w:val="00E4348F"/>
    <w:rsid w:val="00E43BDC"/>
    <w:rsid w:val="00E4470F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2C90"/>
    <w:rsid w:val="00E5302A"/>
    <w:rsid w:val="00E53410"/>
    <w:rsid w:val="00E53FE6"/>
    <w:rsid w:val="00E56F4D"/>
    <w:rsid w:val="00E57242"/>
    <w:rsid w:val="00E573DE"/>
    <w:rsid w:val="00E57D69"/>
    <w:rsid w:val="00E6080F"/>
    <w:rsid w:val="00E60F0B"/>
    <w:rsid w:val="00E60F50"/>
    <w:rsid w:val="00E6135F"/>
    <w:rsid w:val="00E62196"/>
    <w:rsid w:val="00E627E1"/>
    <w:rsid w:val="00E63626"/>
    <w:rsid w:val="00E662FD"/>
    <w:rsid w:val="00E6704A"/>
    <w:rsid w:val="00E67B5B"/>
    <w:rsid w:val="00E67D48"/>
    <w:rsid w:val="00E7012A"/>
    <w:rsid w:val="00E70CBB"/>
    <w:rsid w:val="00E71037"/>
    <w:rsid w:val="00E712FD"/>
    <w:rsid w:val="00E71828"/>
    <w:rsid w:val="00E720C0"/>
    <w:rsid w:val="00E72987"/>
    <w:rsid w:val="00E7380E"/>
    <w:rsid w:val="00E73B64"/>
    <w:rsid w:val="00E74E19"/>
    <w:rsid w:val="00E74EE1"/>
    <w:rsid w:val="00E757A3"/>
    <w:rsid w:val="00E7619C"/>
    <w:rsid w:val="00E761BA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6A0"/>
    <w:rsid w:val="00E83FAE"/>
    <w:rsid w:val="00E84886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A0E7A"/>
    <w:rsid w:val="00EA102F"/>
    <w:rsid w:val="00EA1738"/>
    <w:rsid w:val="00EA1929"/>
    <w:rsid w:val="00EA31C5"/>
    <w:rsid w:val="00EA3502"/>
    <w:rsid w:val="00EA3B36"/>
    <w:rsid w:val="00EA541F"/>
    <w:rsid w:val="00EA5C42"/>
    <w:rsid w:val="00EA6910"/>
    <w:rsid w:val="00EA7435"/>
    <w:rsid w:val="00EB08FD"/>
    <w:rsid w:val="00EB1174"/>
    <w:rsid w:val="00EB19F4"/>
    <w:rsid w:val="00EB2849"/>
    <w:rsid w:val="00EB2DD3"/>
    <w:rsid w:val="00EB51C5"/>
    <w:rsid w:val="00EB51C7"/>
    <w:rsid w:val="00EB5791"/>
    <w:rsid w:val="00EB5AAC"/>
    <w:rsid w:val="00EB69FE"/>
    <w:rsid w:val="00EC053E"/>
    <w:rsid w:val="00EC0B79"/>
    <w:rsid w:val="00EC0C85"/>
    <w:rsid w:val="00EC1C39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0"/>
    <w:rsid w:val="00EC62CE"/>
    <w:rsid w:val="00EC6410"/>
    <w:rsid w:val="00EC6544"/>
    <w:rsid w:val="00EC77F8"/>
    <w:rsid w:val="00ED0313"/>
    <w:rsid w:val="00ED0375"/>
    <w:rsid w:val="00ED0D8B"/>
    <w:rsid w:val="00ED0DE7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5BD"/>
    <w:rsid w:val="00EF1AC8"/>
    <w:rsid w:val="00EF2572"/>
    <w:rsid w:val="00EF2E22"/>
    <w:rsid w:val="00EF4726"/>
    <w:rsid w:val="00EF498B"/>
    <w:rsid w:val="00EF49EE"/>
    <w:rsid w:val="00EF62E7"/>
    <w:rsid w:val="00EF683C"/>
    <w:rsid w:val="00F00ECE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12E3"/>
    <w:rsid w:val="00F11434"/>
    <w:rsid w:val="00F11DB8"/>
    <w:rsid w:val="00F12548"/>
    <w:rsid w:val="00F12D84"/>
    <w:rsid w:val="00F1386C"/>
    <w:rsid w:val="00F13A73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BB1"/>
    <w:rsid w:val="00F20F09"/>
    <w:rsid w:val="00F21E47"/>
    <w:rsid w:val="00F22DBD"/>
    <w:rsid w:val="00F24068"/>
    <w:rsid w:val="00F24385"/>
    <w:rsid w:val="00F246A6"/>
    <w:rsid w:val="00F2583F"/>
    <w:rsid w:val="00F25848"/>
    <w:rsid w:val="00F25BD9"/>
    <w:rsid w:val="00F26035"/>
    <w:rsid w:val="00F2767A"/>
    <w:rsid w:val="00F27D93"/>
    <w:rsid w:val="00F30426"/>
    <w:rsid w:val="00F30602"/>
    <w:rsid w:val="00F31A44"/>
    <w:rsid w:val="00F33236"/>
    <w:rsid w:val="00F338EF"/>
    <w:rsid w:val="00F33BEA"/>
    <w:rsid w:val="00F341D5"/>
    <w:rsid w:val="00F344E3"/>
    <w:rsid w:val="00F34607"/>
    <w:rsid w:val="00F34926"/>
    <w:rsid w:val="00F34B8B"/>
    <w:rsid w:val="00F34C1C"/>
    <w:rsid w:val="00F34CB6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2BA1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26FD"/>
    <w:rsid w:val="00F537CA"/>
    <w:rsid w:val="00F54218"/>
    <w:rsid w:val="00F548CF"/>
    <w:rsid w:val="00F54FC4"/>
    <w:rsid w:val="00F5514B"/>
    <w:rsid w:val="00F555DF"/>
    <w:rsid w:val="00F55C79"/>
    <w:rsid w:val="00F55E26"/>
    <w:rsid w:val="00F560E7"/>
    <w:rsid w:val="00F60622"/>
    <w:rsid w:val="00F60A49"/>
    <w:rsid w:val="00F60BCD"/>
    <w:rsid w:val="00F61453"/>
    <w:rsid w:val="00F61DC2"/>
    <w:rsid w:val="00F61E6A"/>
    <w:rsid w:val="00F62A32"/>
    <w:rsid w:val="00F6329D"/>
    <w:rsid w:val="00F63533"/>
    <w:rsid w:val="00F640F1"/>
    <w:rsid w:val="00F642BD"/>
    <w:rsid w:val="00F66C74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80463"/>
    <w:rsid w:val="00F80B2E"/>
    <w:rsid w:val="00F815D9"/>
    <w:rsid w:val="00F823FB"/>
    <w:rsid w:val="00F826BF"/>
    <w:rsid w:val="00F82AED"/>
    <w:rsid w:val="00F82BD2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6142"/>
    <w:rsid w:val="00F97040"/>
    <w:rsid w:val="00F97BCC"/>
    <w:rsid w:val="00F97ED3"/>
    <w:rsid w:val="00FA015D"/>
    <w:rsid w:val="00FA081E"/>
    <w:rsid w:val="00FA0BBE"/>
    <w:rsid w:val="00FA10B1"/>
    <w:rsid w:val="00FA157A"/>
    <w:rsid w:val="00FA15DB"/>
    <w:rsid w:val="00FA1B5F"/>
    <w:rsid w:val="00FA2095"/>
    <w:rsid w:val="00FA2369"/>
    <w:rsid w:val="00FA3473"/>
    <w:rsid w:val="00FA451A"/>
    <w:rsid w:val="00FA48A0"/>
    <w:rsid w:val="00FA54CD"/>
    <w:rsid w:val="00FA5BB5"/>
    <w:rsid w:val="00FA5EC1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3F4A"/>
    <w:rsid w:val="00FB44F7"/>
    <w:rsid w:val="00FB459E"/>
    <w:rsid w:val="00FB46D2"/>
    <w:rsid w:val="00FB49D3"/>
    <w:rsid w:val="00FB51BC"/>
    <w:rsid w:val="00FB5AF7"/>
    <w:rsid w:val="00FB6209"/>
    <w:rsid w:val="00FB6509"/>
    <w:rsid w:val="00FB71BF"/>
    <w:rsid w:val="00FB73CC"/>
    <w:rsid w:val="00FB7DFB"/>
    <w:rsid w:val="00FC082D"/>
    <w:rsid w:val="00FC09C1"/>
    <w:rsid w:val="00FC1212"/>
    <w:rsid w:val="00FC1292"/>
    <w:rsid w:val="00FC19A2"/>
    <w:rsid w:val="00FC1BA4"/>
    <w:rsid w:val="00FC2B3B"/>
    <w:rsid w:val="00FC536A"/>
    <w:rsid w:val="00FC5778"/>
    <w:rsid w:val="00FC5A6E"/>
    <w:rsid w:val="00FC5D0C"/>
    <w:rsid w:val="00FC710F"/>
    <w:rsid w:val="00FC7D61"/>
    <w:rsid w:val="00FD13BF"/>
    <w:rsid w:val="00FD1782"/>
    <w:rsid w:val="00FD3431"/>
    <w:rsid w:val="00FD38A0"/>
    <w:rsid w:val="00FD497F"/>
    <w:rsid w:val="00FD521C"/>
    <w:rsid w:val="00FD536B"/>
    <w:rsid w:val="00FD5E69"/>
    <w:rsid w:val="00FD64E9"/>
    <w:rsid w:val="00FD69B7"/>
    <w:rsid w:val="00FD74FA"/>
    <w:rsid w:val="00FE1DB3"/>
    <w:rsid w:val="00FE38EB"/>
    <w:rsid w:val="00FE4339"/>
    <w:rsid w:val="00FE4B48"/>
    <w:rsid w:val="00FE60AA"/>
    <w:rsid w:val="00FE61C7"/>
    <w:rsid w:val="00FE6B85"/>
    <w:rsid w:val="00FE71BA"/>
    <w:rsid w:val="00FE7A61"/>
    <w:rsid w:val="00FF1FEA"/>
    <w:rsid w:val="00FF35F1"/>
    <w:rsid w:val="00FF3AB1"/>
    <w:rsid w:val="00FF3DE3"/>
    <w:rsid w:val="00FF4045"/>
    <w:rsid w:val="00FF411F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5622D32"/>
    <w:rsid w:val="06BB4C28"/>
    <w:rsid w:val="08ABD8AA"/>
    <w:rsid w:val="09E4037C"/>
    <w:rsid w:val="0B6BBC11"/>
    <w:rsid w:val="0FE12A35"/>
    <w:rsid w:val="0FFBEEBF"/>
    <w:rsid w:val="12C9EE44"/>
    <w:rsid w:val="1369A225"/>
    <w:rsid w:val="16905AB0"/>
    <w:rsid w:val="1815C196"/>
    <w:rsid w:val="1A80E19E"/>
    <w:rsid w:val="1E534D9C"/>
    <w:rsid w:val="28722946"/>
    <w:rsid w:val="30A298F5"/>
    <w:rsid w:val="30E7BD09"/>
    <w:rsid w:val="33AA27AF"/>
    <w:rsid w:val="3EB8E70C"/>
    <w:rsid w:val="40ED7FA7"/>
    <w:rsid w:val="40FB86EC"/>
    <w:rsid w:val="43324CB1"/>
    <w:rsid w:val="445B14B3"/>
    <w:rsid w:val="4AE22907"/>
    <w:rsid w:val="4C4F18B2"/>
    <w:rsid w:val="504B6666"/>
    <w:rsid w:val="547D840A"/>
    <w:rsid w:val="56EE610F"/>
    <w:rsid w:val="5B32ED21"/>
    <w:rsid w:val="5B557953"/>
    <w:rsid w:val="5E516586"/>
    <w:rsid w:val="5E7A779A"/>
    <w:rsid w:val="6201EB25"/>
    <w:rsid w:val="63067284"/>
    <w:rsid w:val="6324D6A9"/>
    <w:rsid w:val="635CC82D"/>
    <w:rsid w:val="63BB62C6"/>
    <w:rsid w:val="680F5F39"/>
    <w:rsid w:val="6D35781C"/>
    <w:rsid w:val="766210B9"/>
    <w:rsid w:val="77A441EE"/>
    <w:rsid w:val="7AAA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22D72F8E-24F8-429A-A93E-603D8899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D110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0C915B-435D-4840-BF39-5001AC9AE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4</TotalTime>
  <Pages>10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3.04: Practice In and Out of Text</dc:title>
  <dc:subject>Lesson 3.04: Practice In and Out of Text</dc:subject>
  <dc:creator>Texas Education Agency</dc:creator>
  <cp:keywords/>
  <dc:description/>
  <cp:lastModifiedBy>White (she/her), Whitney</cp:lastModifiedBy>
  <cp:revision>7</cp:revision>
  <dcterms:created xsi:type="dcterms:W3CDTF">2022-12-02T20:04:00Z</dcterms:created>
  <dcterms:modified xsi:type="dcterms:W3CDTF">2023-08-17T03:44:00Z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