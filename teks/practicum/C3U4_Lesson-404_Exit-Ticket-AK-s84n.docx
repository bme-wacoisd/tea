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7777777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65C2F2CA" w14:textId="77777777" w:rsidR="000724AB" w:rsidRPr="005F5393" w:rsidRDefault="000724AB" w:rsidP="000724AB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4.04: </w:t>
      </w:r>
      <w:r>
        <w:t>Conceptual and Procedural Balance in Practice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B3D278" w14:textId="2B0C3093" w:rsidR="00D46B2C" w:rsidRDefault="00972078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  <w:r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Reflect on your experience designing instruction for the math standard you </w:t>
      </w:r>
      <w:r w:rsidR="00B13909"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selected. </w:t>
      </w:r>
      <w:r w:rsidR="009D5C3F" w:rsidRPr="00614B11">
        <w:rPr>
          <w:rStyle w:val="eop"/>
          <w:rFonts w:asciiTheme="majorHAnsi" w:hAnsiTheme="majorHAnsi" w:cstheme="majorHAnsi"/>
          <w:shd w:val="clear" w:color="auto" w:fill="FFFFFF"/>
        </w:rPr>
        <w:t xml:space="preserve">What was challenging about balancing conceptual and procedural instruction? Was one easier to plan for than the other? </w:t>
      </w:r>
      <w:r w:rsidR="00614B11" w:rsidRPr="00614B11">
        <w:rPr>
          <w:rStyle w:val="eop"/>
          <w:rFonts w:asciiTheme="majorHAnsi" w:hAnsiTheme="majorHAnsi" w:cstheme="majorHAnsi"/>
          <w:shd w:val="clear" w:color="auto" w:fill="FFFFFF"/>
        </w:rPr>
        <w:t>How does this activity impact your thinking about mathematics instruction?</w:t>
      </w:r>
    </w:p>
    <w:p w14:paraId="4D0379DC" w14:textId="516C20F5" w:rsidR="00614B11" w:rsidRPr="00614B11" w:rsidRDefault="00614B11" w:rsidP="00B337B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 w:rsidRPr="00614B11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Answers will vary.</w:t>
      </w:r>
    </w:p>
    <w:sectPr w:rsidR="00614B11" w:rsidRPr="00614B11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E0D25" w14:textId="77777777" w:rsidR="00060E37" w:rsidRDefault="00060E37" w:rsidP="004C62A0">
      <w:pPr>
        <w:spacing w:after="0" w:line="240" w:lineRule="auto"/>
      </w:pPr>
      <w:r>
        <w:separator/>
      </w:r>
    </w:p>
  </w:endnote>
  <w:endnote w:type="continuationSeparator" w:id="0">
    <w:p w14:paraId="1502EE94" w14:textId="77777777" w:rsidR="00060E37" w:rsidRDefault="00060E37" w:rsidP="004C62A0">
      <w:pPr>
        <w:spacing w:after="0" w:line="240" w:lineRule="auto"/>
      </w:pPr>
      <w:r>
        <w:continuationSeparator/>
      </w:r>
    </w:p>
  </w:endnote>
  <w:endnote w:type="continuationNotice" w:id="1">
    <w:p w14:paraId="6010ACD9" w14:textId="77777777" w:rsidR="00060E37" w:rsidRDefault="00060E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3163E5D0" w:rsidR="00485163" w:rsidRPr="0008064C" w:rsidRDefault="0008064C" w:rsidP="0008064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0C3E" w14:textId="77777777" w:rsidR="00060E37" w:rsidRDefault="00060E37" w:rsidP="004C62A0">
      <w:pPr>
        <w:spacing w:after="0" w:line="240" w:lineRule="auto"/>
      </w:pPr>
      <w:r>
        <w:separator/>
      </w:r>
    </w:p>
  </w:footnote>
  <w:footnote w:type="continuationSeparator" w:id="0">
    <w:p w14:paraId="130CDFDE" w14:textId="77777777" w:rsidR="00060E37" w:rsidRDefault="00060E37" w:rsidP="004C62A0">
      <w:pPr>
        <w:spacing w:after="0" w:line="240" w:lineRule="auto"/>
      </w:pPr>
      <w:r>
        <w:continuationSeparator/>
      </w:r>
    </w:p>
  </w:footnote>
  <w:footnote w:type="continuationNotice" w:id="1">
    <w:p w14:paraId="26A8B166" w14:textId="77777777" w:rsidR="00060E37" w:rsidRDefault="00060E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D11"/>
    <w:multiLevelType w:val="hybridMultilevel"/>
    <w:tmpl w:val="0DB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DE7DFD"/>
    <w:multiLevelType w:val="hybridMultilevel"/>
    <w:tmpl w:val="65E6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74237"/>
    <w:multiLevelType w:val="hybridMultilevel"/>
    <w:tmpl w:val="DAB8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36B4C"/>
    <w:multiLevelType w:val="hybridMultilevel"/>
    <w:tmpl w:val="3FC0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A523A"/>
    <w:multiLevelType w:val="hybridMultilevel"/>
    <w:tmpl w:val="7B48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9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3"/>
  </w:num>
  <w:num w:numId="8" w16cid:durableId="2128112399">
    <w:abstractNumId w:val="16"/>
  </w:num>
  <w:num w:numId="9" w16cid:durableId="1529217214">
    <w:abstractNumId w:val="14"/>
  </w:num>
  <w:num w:numId="10" w16cid:durableId="1533566519">
    <w:abstractNumId w:val="2"/>
  </w:num>
  <w:num w:numId="11" w16cid:durableId="1705522415">
    <w:abstractNumId w:val="8"/>
  </w:num>
  <w:num w:numId="12" w16cid:durableId="1263952878">
    <w:abstractNumId w:val="11"/>
  </w:num>
  <w:num w:numId="13" w16cid:durableId="1449549629">
    <w:abstractNumId w:val="9"/>
  </w:num>
  <w:num w:numId="14" w16cid:durableId="1616597572">
    <w:abstractNumId w:val="7"/>
  </w:num>
  <w:num w:numId="15" w16cid:durableId="441415547">
    <w:abstractNumId w:val="15"/>
  </w:num>
  <w:num w:numId="16" w16cid:durableId="654455841">
    <w:abstractNumId w:val="5"/>
  </w:num>
  <w:num w:numId="17" w16cid:durableId="1224485728">
    <w:abstractNumId w:val="10"/>
  </w:num>
  <w:num w:numId="18" w16cid:durableId="1268848604">
    <w:abstractNumId w:val="17"/>
  </w:num>
  <w:num w:numId="19" w16cid:durableId="1628118297">
    <w:abstractNumId w:val="0"/>
  </w:num>
  <w:num w:numId="20" w16cid:durableId="211126783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4F0C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686"/>
    <w:rsid w:val="0003584E"/>
    <w:rsid w:val="00035DF4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37"/>
    <w:rsid w:val="00060EC2"/>
    <w:rsid w:val="00061550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24AB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64C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588C"/>
    <w:rsid w:val="00086DFE"/>
    <w:rsid w:val="00087C6A"/>
    <w:rsid w:val="00090EFF"/>
    <w:rsid w:val="000911DA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68E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2CF4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BA4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65C"/>
    <w:rsid w:val="00151B0B"/>
    <w:rsid w:val="00153068"/>
    <w:rsid w:val="00154AB5"/>
    <w:rsid w:val="00154E8A"/>
    <w:rsid w:val="00155BB2"/>
    <w:rsid w:val="00156A15"/>
    <w:rsid w:val="00157457"/>
    <w:rsid w:val="001613D0"/>
    <w:rsid w:val="00161BB7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67FB6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2FA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90F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FA1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91C"/>
    <w:rsid w:val="002211C1"/>
    <w:rsid w:val="002217F7"/>
    <w:rsid w:val="00221984"/>
    <w:rsid w:val="002237A8"/>
    <w:rsid w:val="0022441D"/>
    <w:rsid w:val="00224925"/>
    <w:rsid w:val="0022589B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76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7783F"/>
    <w:rsid w:val="002808D8"/>
    <w:rsid w:val="00281CD2"/>
    <w:rsid w:val="0028216F"/>
    <w:rsid w:val="00282B25"/>
    <w:rsid w:val="002861FB"/>
    <w:rsid w:val="00287035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4844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09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2D9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C06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5F"/>
    <w:rsid w:val="003928AA"/>
    <w:rsid w:val="00392C5C"/>
    <w:rsid w:val="00395210"/>
    <w:rsid w:val="003978B0"/>
    <w:rsid w:val="003A097F"/>
    <w:rsid w:val="003A1DF9"/>
    <w:rsid w:val="003A1E76"/>
    <w:rsid w:val="003B0672"/>
    <w:rsid w:val="003B15EA"/>
    <w:rsid w:val="003B2408"/>
    <w:rsid w:val="003B4958"/>
    <w:rsid w:val="003B49FF"/>
    <w:rsid w:val="003B69F8"/>
    <w:rsid w:val="003B75FC"/>
    <w:rsid w:val="003B7A7B"/>
    <w:rsid w:val="003B7AAB"/>
    <w:rsid w:val="003C24FF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1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0FBD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FC9"/>
    <w:rsid w:val="004079B1"/>
    <w:rsid w:val="00412D14"/>
    <w:rsid w:val="00413B08"/>
    <w:rsid w:val="00413E11"/>
    <w:rsid w:val="00413E82"/>
    <w:rsid w:val="00414184"/>
    <w:rsid w:val="004146BC"/>
    <w:rsid w:val="00414875"/>
    <w:rsid w:val="0041594F"/>
    <w:rsid w:val="00416A0E"/>
    <w:rsid w:val="004178F2"/>
    <w:rsid w:val="00417A56"/>
    <w:rsid w:val="004211C7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2245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67D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49F"/>
    <w:rsid w:val="004A6FD4"/>
    <w:rsid w:val="004A7A13"/>
    <w:rsid w:val="004B0223"/>
    <w:rsid w:val="004B0AAC"/>
    <w:rsid w:val="004B0BEB"/>
    <w:rsid w:val="004B1031"/>
    <w:rsid w:val="004B1378"/>
    <w:rsid w:val="004B3B25"/>
    <w:rsid w:val="004B42FB"/>
    <w:rsid w:val="004B4A73"/>
    <w:rsid w:val="004B4F5B"/>
    <w:rsid w:val="004B5383"/>
    <w:rsid w:val="004B557E"/>
    <w:rsid w:val="004B62D6"/>
    <w:rsid w:val="004B6652"/>
    <w:rsid w:val="004B69B4"/>
    <w:rsid w:val="004C0A48"/>
    <w:rsid w:val="004C100F"/>
    <w:rsid w:val="004C23C3"/>
    <w:rsid w:val="004C38AA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00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9EB"/>
    <w:rsid w:val="004F2C97"/>
    <w:rsid w:val="004F2FAD"/>
    <w:rsid w:val="004F3728"/>
    <w:rsid w:val="004F52E7"/>
    <w:rsid w:val="004F6E7D"/>
    <w:rsid w:val="004F6E82"/>
    <w:rsid w:val="005002DE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852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29F5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106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2645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196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0A8A"/>
    <w:rsid w:val="00611655"/>
    <w:rsid w:val="006137EC"/>
    <w:rsid w:val="00614B1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6CA0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857"/>
    <w:rsid w:val="006D0E8D"/>
    <w:rsid w:val="006D1507"/>
    <w:rsid w:val="006D163A"/>
    <w:rsid w:val="006D16B6"/>
    <w:rsid w:val="006D3989"/>
    <w:rsid w:val="006D4E9D"/>
    <w:rsid w:val="006D4EC7"/>
    <w:rsid w:val="006D532C"/>
    <w:rsid w:val="006D5F6F"/>
    <w:rsid w:val="006D656F"/>
    <w:rsid w:val="006D6890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C32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459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5AE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492F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03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C49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F65"/>
    <w:rsid w:val="007B45A6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5A2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C05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2A4D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B5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2E92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E60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4687"/>
    <w:rsid w:val="00906E7A"/>
    <w:rsid w:val="00910080"/>
    <w:rsid w:val="009106C3"/>
    <w:rsid w:val="00911391"/>
    <w:rsid w:val="009142FF"/>
    <w:rsid w:val="00916B25"/>
    <w:rsid w:val="00917A14"/>
    <w:rsid w:val="009226F1"/>
    <w:rsid w:val="009234F8"/>
    <w:rsid w:val="00923A6F"/>
    <w:rsid w:val="009240EE"/>
    <w:rsid w:val="009242FB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58B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1D33"/>
    <w:rsid w:val="00972078"/>
    <w:rsid w:val="009722B4"/>
    <w:rsid w:val="0097267D"/>
    <w:rsid w:val="0097324A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123"/>
    <w:rsid w:val="009A607F"/>
    <w:rsid w:val="009A6360"/>
    <w:rsid w:val="009A73D1"/>
    <w:rsid w:val="009A7B5F"/>
    <w:rsid w:val="009B0A2A"/>
    <w:rsid w:val="009B1D1B"/>
    <w:rsid w:val="009B1F84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0B3"/>
    <w:rsid w:val="009D319E"/>
    <w:rsid w:val="009D32FA"/>
    <w:rsid w:val="009D3595"/>
    <w:rsid w:val="009D4B4C"/>
    <w:rsid w:val="009D5C3F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0E83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0AD6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1997"/>
    <w:rsid w:val="00A63106"/>
    <w:rsid w:val="00A64A7B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696A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C6F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5A6"/>
    <w:rsid w:val="00B13769"/>
    <w:rsid w:val="00B1390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411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1EA"/>
    <w:rsid w:val="00B6264E"/>
    <w:rsid w:val="00B62A84"/>
    <w:rsid w:val="00B63BB0"/>
    <w:rsid w:val="00B63E64"/>
    <w:rsid w:val="00B63E77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4BC6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007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733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23B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1DC2"/>
    <w:rsid w:val="00CA262F"/>
    <w:rsid w:val="00CA2AF0"/>
    <w:rsid w:val="00CA355E"/>
    <w:rsid w:val="00CA3B0B"/>
    <w:rsid w:val="00CA3DD8"/>
    <w:rsid w:val="00CA4664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957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C792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876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0D50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610"/>
    <w:rsid w:val="00D32EDA"/>
    <w:rsid w:val="00D33CA1"/>
    <w:rsid w:val="00D37550"/>
    <w:rsid w:val="00D40E9D"/>
    <w:rsid w:val="00D41AF7"/>
    <w:rsid w:val="00D4243D"/>
    <w:rsid w:val="00D425DF"/>
    <w:rsid w:val="00D42EA8"/>
    <w:rsid w:val="00D4366B"/>
    <w:rsid w:val="00D43BD9"/>
    <w:rsid w:val="00D440B5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4D6"/>
    <w:rsid w:val="00D66F2A"/>
    <w:rsid w:val="00D671BC"/>
    <w:rsid w:val="00D70133"/>
    <w:rsid w:val="00D70A8D"/>
    <w:rsid w:val="00D71C47"/>
    <w:rsid w:val="00D733F0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3835"/>
    <w:rsid w:val="00D84A5A"/>
    <w:rsid w:val="00D84C2A"/>
    <w:rsid w:val="00D856C4"/>
    <w:rsid w:val="00D860C3"/>
    <w:rsid w:val="00D86DE8"/>
    <w:rsid w:val="00D874DF"/>
    <w:rsid w:val="00D87C76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8F0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2C09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8D0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040"/>
    <w:rsid w:val="00E8537C"/>
    <w:rsid w:val="00E856CC"/>
    <w:rsid w:val="00E85987"/>
    <w:rsid w:val="00E85D4F"/>
    <w:rsid w:val="00E85DD4"/>
    <w:rsid w:val="00E86C3E"/>
    <w:rsid w:val="00E870FE"/>
    <w:rsid w:val="00E87C3C"/>
    <w:rsid w:val="00E87FCB"/>
    <w:rsid w:val="00E9043D"/>
    <w:rsid w:val="00E90CE3"/>
    <w:rsid w:val="00E919BD"/>
    <w:rsid w:val="00E92359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506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5F53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542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006"/>
    <w:rsid w:val="00F04248"/>
    <w:rsid w:val="00F04A78"/>
    <w:rsid w:val="00F05881"/>
    <w:rsid w:val="00F05F16"/>
    <w:rsid w:val="00F0661C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659B"/>
    <w:rsid w:val="00F876F6"/>
    <w:rsid w:val="00F87711"/>
    <w:rsid w:val="00F877C6"/>
    <w:rsid w:val="00F87A6C"/>
    <w:rsid w:val="00F87DC3"/>
    <w:rsid w:val="00F90556"/>
    <w:rsid w:val="00F90FB4"/>
    <w:rsid w:val="00F916A9"/>
    <w:rsid w:val="00F92A91"/>
    <w:rsid w:val="00F9440F"/>
    <w:rsid w:val="00F951A4"/>
    <w:rsid w:val="00F96125"/>
    <w:rsid w:val="00F96142"/>
    <w:rsid w:val="00F96397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A17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8F4"/>
    <w:rsid w:val="00FC5A6E"/>
    <w:rsid w:val="00FC7DCC"/>
    <w:rsid w:val="00FD1782"/>
    <w:rsid w:val="00FD18C7"/>
    <w:rsid w:val="00FD32EB"/>
    <w:rsid w:val="00FD38A0"/>
    <w:rsid w:val="00FD4422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1444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4.04: Balancing Conceptual and Procedural Understanding Name: </dc:title>
  <dc:subject>Lesson 4.04: Balancing Conceptual and Procedural Understanding Name: </dc:subject>
  <dc:creator>Texas Education Agency</dc:creator>
  <cp:keywords/>
  <dc:description/>
  <cp:lastModifiedBy>White (she/her), Whitney</cp:lastModifiedBy>
  <cp:revision>142</cp:revision>
  <dcterms:created xsi:type="dcterms:W3CDTF">2022-11-30T20:04:00Z</dcterms:created>
  <dcterms:modified xsi:type="dcterms:W3CDTF">2023-08-18T05:39:00Z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