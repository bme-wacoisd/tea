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7777777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3548BC46" w14:textId="77777777" w:rsidR="00B96CFC" w:rsidRPr="005F5393" w:rsidRDefault="00B96CFC" w:rsidP="00B96CFC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4.05: </w:t>
      </w:r>
      <w:r>
        <w:t>Productive Struggle: The Connection Between Learning and Challenge</w:t>
      </w:r>
      <w:r w:rsidRPr="005F5393">
        <w:t xml:space="preserve"> 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DB3D278" w14:textId="32A02A0A" w:rsidR="00D46B2C" w:rsidRDefault="00FB37C2" w:rsidP="00CB4F6B">
      <w:pPr>
        <w:pStyle w:val="ListParagraph"/>
        <w:numPr>
          <w:ilvl w:val="0"/>
          <w:numId w:val="17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CB4F6B">
        <w:rPr>
          <w:rStyle w:val="eop"/>
          <w:rFonts w:asciiTheme="majorHAnsi" w:hAnsiTheme="majorHAnsi" w:cstheme="majorHAnsi"/>
          <w:shd w:val="clear" w:color="auto" w:fill="FFFFFF"/>
        </w:rPr>
        <w:t>How do students benefit from productive struggle?</w:t>
      </w:r>
    </w:p>
    <w:p w14:paraId="1665C698" w14:textId="0C31DDF5" w:rsidR="00BF33AA" w:rsidRPr="000E1C26" w:rsidRDefault="000E1C26" w:rsidP="00BF33AA">
      <w:pPr>
        <w:pStyle w:val="ListParagraph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Students </w:t>
      </w:r>
      <w:r w:rsidR="00D0523E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can</w:t>
      </w: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 better understand the concept or skill because they </w:t>
      </w:r>
      <w:r w:rsidR="00076077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can practice in a low-stakes environment. The student can feel comfortable with being wrong during the process of productive struggle, and </w:t>
      </w:r>
      <w:r w:rsidR="00B775AA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is able to practice, refine, and revise their understanding through use of multiple strategies.</w:t>
      </w:r>
    </w:p>
    <w:p w14:paraId="4A8A932C" w14:textId="77777777" w:rsidR="00CB4F6B" w:rsidRPr="00CB4F6B" w:rsidRDefault="00CB4F6B" w:rsidP="00CB4F6B">
      <w:pPr>
        <w:pStyle w:val="ListParagraph"/>
        <w:rPr>
          <w:rStyle w:val="eop"/>
          <w:rFonts w:asciiTheme="majorHAnsi" w:hAnsiTheme="majorHAnsi" w:cstheme="majorHAnsi"/>
          <w:shd w:val="clear" w:color="auto" w:fill="FFFFFF"/>
        </w:rPr>
      </w:pPr>
    </w:p>
    <w:p w14:paraId="6334BAD0" w14:textId="5FB95584" w:rsidR="00FB37C2" w:rsidRDefault="00FB37C2" w:rsidP="00CB4F6B">
      <w:pPr>
        <w:pStyle w:val="ListParagraph"/>
        <w:numPr>
          <w:ilvl w:val="0"/>
          <w:numId w:val="17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CB4F6B">
        <w:rPr>
          <w:rStyle w:val="eop"/>
          <w:rFonts w:asciiTheme="majorHAnsi" w:hAnsiTheme="majorHAnsi" w:cstheme="majorHAnsi"/>
          <w:shd w:val="clear" w:color="auto" w:fill="FFFFFF"/>
        </w:rPr>
        <w:t>How do teachers benefit from allowing students to struggle productively?</w:t>
      </w:r>
    </w:p>
    <w:p w14:paraId="0475A1D4" w14:textId="6D05462B" w:rsidR="00CB4F6B" w:rsidRPr="00FE5681" w:rsidRDefault="00FE5681" w:rsidP="00CB4F6B">
      <w:pPr>
        <w:pStyle w:val="ListParagraph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While students are working through their challenge, teachers can better see which students are struggling with conceptual </w:t>
      </w:r>
      <w:r w:rsidR="004B7396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understanding or procedural fluency. Additionally, the teacher can tell if there is a misconception that one or multiple students hold that they should address to the whole class. </w:t>
      </w:r>
    </w:p>
    <w:p w14:paraId="56B8A3ED" w14:textId="77777777" w:rsidR="00CB4F6B" w:rsidRPr="00CB4F6B" w:rsidRDefault="00CB4F6B" w:rsidP="00CB4F6B">
      <w:pPr>
        <w:pStyle w:val="ListParagraph"/>
        <w:rPr>
          <w:rStyle w:val="eop"/>
          <w:rFonts w:asciiTheme="majorHAnsi" w:hAnsiTheme="majorHAnsi" w:cstheme="majorHAnsi"/>
          <w:shd w:val="clear" w:color="auto" w:fill="FFFFFF"/>
        </w:rPr>
      </w:pPr>
    </w:p>
    <w:p w14:paraId="3FB13B8F" w14:textId="151FC432" w:rsidR="005368EF" w:rsidRDefault="005368EF" w:rsidP="00CB4F6B">
      <w:pPr>
        <w:pStyle w:val="ListParagraph"/>
        <w:numPr>
          <w:ilvl w:val="0"/>
          <w:numId w:val="17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CB4F6B">
        <w:rPr>
          <w:rStyle w:val="eop"/>
          <w:rFonts w:asciiTheme="majorHAnsi" w:hAnsiTheme="majorHAnsi" w:cstheme="majorHAnsi"/>
          <w:shd w:val="clear" w:color="auto" w:fill="FFFFFF"/>
        </w:rPr>
        <w:t>What challenges might a teacher experience when asking students to complete a task through productive struggle?</w:t>
      </w:r>
    </w:p>
    <w:p w14:paraId="2FDE47FA" w14:textId="5B0E9450" w:rsidR="00D61E47" w:rsidRPr="00D61E47" w:rsidRDefault="00D1523F" w:rsidP="00D61E47">
      <w:pPr>
        <w:pStyle w:val="ListParagraph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Teachers may struggle to allow students to work through the challenge without intervening or giving too much help. </w:t>
      </w:r>
    </w:p>
    <w:p w14:paraId="00B12049" w14:textId="77777777" w:rsidR="00FB37C2" w:rsidRPr="00D465F1" w:rsidRDefault="00FB37C2" w:rsidP="00B337B5">
      <w:pPr>
        <w:rPr>
          <w:rStyle w:val="eop"/>
          <w:rFonts w:asciiTheme="majorHAnsi" w:hAnsiTheme="majorHAnsi" w:cstheme="majorHAnsi"/>
          <w:color w:val="008000"/>
          <w:shd w:val="clear" w:color="auto" w:fill="FFFFFF"/>
        </w:rPr>
      </w:pPr>
    </w:p>
    <w:sectPr w:rsidR="00FB37C2" w:rsidRPr="00D465F1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8C852" w14:textId="77777777" w:rsidR="004F5A77" w:rsidRDefault="004F5A77" w:rsidP="004C62A0">
      <w:pPr>
        <w:spacing w:after="0" w:line="240" w:lineRule="auto"/>
      </w:pPr>
      <w:r>
        <w:separator/>
      </w:r>
    </w:p>
  </w:endnote>
  <w:endnote w:type="continuationSeparator" w:id="0">
    <w:p w14:paraId="0E49F785" w14:textId="77777777" w:rsidR="004F5A77" w:rsidRDefault="004F5A77" w:rsidP="004C62A0">
      <w:pPr>
        <w:spacing w:after="0" w:line="240" w:lineRule="auto"/>
      </w:pPr>
      <w:r>
        <w:continuationSeparator/>
      </w:r>
    </w:p>
  </w:endnote>
  <w:endnote w:type="continuationNotice" w:id="1">
    <w:p w14:paraId="6934769B" w14:textId="77777777" w:rsidR="004F5A77" w:rsidRDefault="004F5A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51530F3B" w:rsidR="00485163" w:rsidRPr="00D0523E" w:rsidRDefault="00D0523E" w:rsidP="00D0523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1149" w14:textId="77777777" w:rsidR="004F5A77" w:rsidRDefault="004F5A77" w:rsidP="004C62A0">
      <w:pPr>
        <w:spacing w:after="0" w:line="240" w:lineRule="auto"/>
      </w:pPr>
      <w:r>
        <w:separator/>
      </w:r>
    </w:p>
  </w:footnote>
  <w:footnote w:type="continuationSeparator" w:id="0">
    <w:p w14:paraId="558D4158" w14:textId="77777777" w:rsidR="004F5A77" w:rsidRDefault="004F5A77" w:rsidP="004C62A0">
      <w:pPr>
        <w:spacing w:after="0" w:line="240" w:lineRule="auto"/>
      </w:pPr>
      <w:r>
        <w:continuationSeparator/>
      </w:r>
    </w:p>
  </w:footnote>
  <w:footnote w:type="continuationNotice" w:id="1">
    <w:p w14:paraId="46C7AEC2" w14:textId="77777777" w:rsidR="004F5A77" w:rsidRDefault="004F5A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3C8"/>
    <w:multiLevelType w:val="hybridMultilevel"/>
    <w:tmpl w:val="E762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138E"/>
    <w:multiLevelType w:val="hybridMultilevel"/>
    <w:tmpl w:val="E328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F29BC"/>
    <w:multiLevelType w:val="hybridMultilevel"/>
    <w:tmpl w:val="0FD2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80501"/>
    <w:multiLevelType w:val="hybridMultilevel"/>
    <w:tmpl w:val="5988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D7236"/>
    <w:multiLevelType w:val="hybridMultilevel"/>
    <w:tmpl w:val="86F4A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5"/>
  </w:num>
  <w:num w:numId="4" w16cid:durableId="282659832">
    <w:abstractNumId w:val="12"/>
  </w:num>
  <w:num w:numId="5" w16cid:durableId="615063329">
    <w:abstractNumId w:val="13"/>
  </w:num>
  <w:num w:numId="6" w16cid:durableId="659502517">
    <w:abstractNumId w:val="18"/>
  </w:num>
  <w:num w:numId="7" w16cid:durableId="166792494">
    <w:abstractNumId w:val="4"/>
  </w:num>
  <w:num w:numId="8" w16cid:durableId="2128112399">
    <w:abstractNumId w:val="17"/>
  </w:num>
  <w:num w:numId="9" w16cid:durableId="1529217214">
    <w:abstractNumId w:val="14"/>
  </w:num>
  <w:num w:numId="10" w16cid:durableId="1533566519">
    <w:abstractNumId w:val="3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5"/>
  </w:num>
  <w:num w:numId="16" w16cid:durableId="2088116135">
    <w:abstractNumId w:val="0"/>
  </w:num>
  <w:num w:numId="17" w16cid:durableId="1147043094">
    <w:abstractNumId w:val="2"/>
  </w:num>
  <w:num w:numId="18" w16cid:durableId="1264800638">
    <w:abstractNumId w:val="10"/>
  </w:num>
  <w:num w:numId="19" w16cid:durableId="1867863828">
    <w:abstractNumId w:val="16"/>
  </w:num>
  <w:num w:numId="20" w16cid:durableId="19419646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583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2BE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2AA2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47E48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CA6"/>
    <w:rsid w:val="00057E53"/>
    <w:rsid w:val="0006004B"/>
    <w:rsid w:val="000603DF"/>
    <w:rsid w:val="000606C9"/>
    <w:rsid w:val="000607C0"/>
    <w:rsid w:val="00060EC2"/>
    <w:rsid w:val="0006189B"/>
    <w:rsid w:val="00061EA3"/>
    <w:rsid w:val="00062E5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6A2"/>
    <w:rsid w:val="00066750"/>
    <w:rsid w:val="00066AF8"/>
    <w:rsid w:val="000676B3"/>
    <w:rsid w:val="00067C04"/>
    <w:rsid w:val="00067C3B"/>
    <w:rsid w:val="00070022"/>
    <w:rsid w:val="00070A64"/>
    <w:rsid w:val="0007486C"/>
    <w:rsid w:val="00074BBD"/>
    <w:rsid w:val="00074E28"/>
    <w:rsid w:val="00075672"/>
    <w:rsid w:val="00075C4F"/>
    <w:rsid w:val="00076077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1B78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5E9"/>
    <w:rsid w:val="0009275E"/>
    <w:rsid w:val="00092A9D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8F7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C5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57B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D728F"/>
    <w:rsid w:val="000E1C2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206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7B"/>
    <w:rsid w:val="001118C1"/>
    <w:rsid w:val="00111937"/>
    <w:rsid w:val="00112098"/>
    <w:rsid w:val="001121FF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3F6"/>
    <w:rsid w:val="00124F90"/>
    <w:rsid w:val="0012574F"/>
    <w:rsid w:val="00125A58"/>
    <w:rsid w:val="00130681"/>
    <w:rsid w:val="00130C7F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B4F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3FB5"/>
    <w:rsid w:val="00154AB5"/>
    <w:rsid w:val="00154E8A"/>
    <w:rsid w:val="00155BB2"/>
    <w:rsid w:val="00156A15"/>
    <w:rsid w:val="00157457"/>
    <w:rsid w:val="001613D0"/>
    <w:rsid w:val="00161CA4"/>
    <w:rsid w:val="0016249A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51F"/>
    <w:rsid w:val="00181A63"/>
    <w:rsid w:val="001824FE"/>
    <w:rsid w:val="00182ED0"/>
    <w:rsid w:val="001835C3"/>
    <w:rsid w:val="001838F1"/>
    <w:rsid w:val="00183AE1"/>
    <w:rsid w:val="00183D2F"/>
    <w:rsid w:val="001848DC"/>
    <w:rsid w:val="001849B6"/>
    <w:rsid w:val="00184F98"/>
    <w:rsid w:val="00185457"/>
    <w:rsid w:val="0018594B"/>
    <w:rsid w:val="00185BA4"/>
    <w:rsid w:val="00185FE6"/>
    <w:rsid w:val="00186913"/>
    <w:rsid w:val="00186D06"/>
    <w:rsid w:val="00186F34"/>
    <w:rsid w:val="00187EE0"/>
    <w:rsid w:val="00190076"/>
    <w:rsid w:val="001903B7"/>
    <w:rsid w:val="00190D93"/>
    <w:rsid w:val="001919BA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45A8"/>
    <w:rsid w:val="001D594C"/>
    <w:rsid w:val="001D608C"/>
    <w:rsid w:val="001D697B"/>
    <w:rsid w:val="001D6CE1"/>
    <w:rsid w:val="001D725C"/>
    <w:rsid w:val="001E0515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A19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2D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1731B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228A"/>
    <w:rsid w:val="002336C5"/>
    <w:rsid w:val="002348D5"/>
    <w:rsid w:val="00235E51"/>
    <w:rsid w:val="0023615D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1DC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0F5A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846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7C93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5DA2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6F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630"/>
    <w:rsid w:val="003517AC"/>
    <w:rsid w:val="00351AD7"/>
    <w:rsid w:val="003537EB"/>
    <w:rsid w:val="00353C3B"/>
    <w:rsid w:val="003546B7"/>
    <w:rsid w:val="00354752"/>
    <w:rsid w:val="00355391"/>
    <w:rsid w:val="003554DC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1C23"/>
    <w:rsid w:val="003924EB"/>
    <w:rsid w:val="0039277E"/>
    <w:rsid w:val="003928AA"/>
    <w:rsid w:val="00392C5C"/>
    <w:rsid w:val="00395210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6B3B"/>
    <w:rsid w:val="003B75FC"/>
    <w:rsid w:val="003B7A7B"/>
    <w:rsid w:val="003B7AAB"/>
    <w:rsid w:val="003C014A"/>
    <w:rsid w:val="003C2728"/>
    <w:rsid w:val="003C34D2"/>
    <w:rsid w:val="003C3604"/>
    <w:rsid w:val="003C3DAC"/>
    <w:rsid w:val="003C4F23"/>
    <w:rsid w:val="003C53E5"/>
    <w:rsid w:val="003C571B"/>
    <w:rsid w:val="003C63C0"/>
    <w:rsid w:val="003C663E"/>
    <w:rsid w:val="003C6CE3"/>
    <w:rsid w:val="003C711C"/>
    <w:rsid w:val="003C7138"/>
    <w:rsid w:val="003C7592"/>
    <w:rsid w:val="003C75BB"/>
    <w:rsid w:val="003C7895"/>
    <w:rsid w:val="003C7A74"/>
    <w:rsid w:val="003D0313"/>
    <w:rsid w:val="003D09CA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C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5C0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EB3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0DF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4066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2FA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B7396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5A7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2AD"/>
    <w:rsid w:val="00535310"/>
    <w:rsid w:val="005354CE"/>
    <w:rsid w:val="005358A9"/>
    <w:rsid w:val="00535DCE"/>
    <w:rsid w:val="00535EF1"/>
    <w:rsid w:val="00535F91"/>
    <w:rsid w:val="0053646B"/>
    <w:rsid w:val="005368EF"/>
    <w:rsid w:val="00536A45"/>
    <w:rsid w:val="00536D1E"/>
    <w:rsid w:val="0053710C"/>
    <w:rsid w:val="00537175"/>
    <w:rsid w:val="00537593"/>
    <w:rsid w:val="00537C6F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12A8"/>
    <w:rsid w:val="00552487"/>
    <w:rsid w:val="00552734"/>
    <w:rsid w:val="005546B7"/>
    <w:rsid w:val="00555224"/>
    <w:rsid w:val="005556DD"/>
    <w:rsid w:val="0055570F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2A8"/>
    <w:rsid w:val="00584057"/>
    <w:rsid w:val="00584148"/>
    <w:rsid w:val="00584C49"/>
    <w:rsid w:val="00584EC6"/>
    <w:rsid w:val="005851D1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15E4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57B"/>
    <w:rsid w:val="005F0C5E"/>
    <w:rsid w:val="005F0E7A"/>
    <w:rsid w:val="005F1DB6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91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BDF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474F"/>
    <w:rsid w:val="0063560A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6FB2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02"/>
    <w:rsid w:val="00690241"/>
    <w:rsid w:val="006908BF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B75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5A6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068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95C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AA6"/>
    <w:rsid w:val="0078004A"/>
    <w:rsid w:val="00780ACE"/>
    <w:rsid w:val="007810B3"/>
    <w:rsid w:val="0078190A"/>
    <w:rsid w:val="00781C99"/>
    <w:rsid w:val="007821EA"/>
    <w:rsid w:val="0078229C"/>
    <w:rsid w:val="00784019"/>
    <w:rsid w:val="007844AF"/>
    <w:rsid w:val="007850D0"/>
    <w:rsid w:val="007855F6"/>
    <w:rsid w:val="007861D2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08F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C7884"/>
    <w:rsid w:val="007D082B"/>
    <w:rsid w:val="007D2E0E"/>
    <w:rsid w:val="007D4D32"/>
    <w:rsid w:val="007D4D3F"/>
    <w:rsid w:val="007D4D73"/>
    <w:rsid w:val="007D4DDF"/>
    <w:rsid w:val="007D5856"/>
    <w:rsid w:val="007D59CD"/>
    <w:rsid w:val="007D5B4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82F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08C1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372"/>
    <w:rsid w:val="00850821"/>
    <w:rsid w:val="0085086A"/>
    <w:rsid w:val="00851692"/>
    <w:rsid w:val="00853B29"/>
    <w:rsid w:val="00854165"/>
    <w:rsid w:val="00857725"/>
    <w:rsid w:val="00860A50"/>
    <w:rsid w:val="00861009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3B72"/>
    <w:rsid w:val="0087407C"/>
    <w:rsid w:val="0087455F"/>
    <w:rsid w:val="00874628"/>
    <w:rsid w:val="0087511E"/>
    <w:rsid w:val="00875211"/>
    <w:rsid w:val="00875485"/>
    <w:rsid w:val="00876239"/>
    <w:rsid w:val="008764D3"/>
    <w:rsid w:val="00877BC8"/>
    <w:rsid w:val="00880091"/>
    <w:rsid w:val="008803D5"/>
    <w:rsid w:val="0088183C"/>
    <w:rsid w:val="008819D2"/>
    <w:rsid w:val="00881FBD"/>
    <w:rsid w:val="008832AA"/>
    <w:rsid w:val="008843A2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006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D77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5D4A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183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AA6"/>
    <w:rsid w:val="00941F96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984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FF8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87D44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52A8"/>
    <w:rsid w:val="009A607F"/>
    <w:rsid w:val="009A73D1"/>
    <w:rsid w:val="009A7B5F"/>
    <w:rsid w:val="009B0A2A"/>
    <w:rsid w:val="009B1D1B"/>
    <w:rsid w:val="009B3206"/>
    <w:rsid w:val="009B3C1A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4A90"/>
    <w:rsid w:val="009E616F"/>
    <w:rsid w:val="009E73D9"/>
    <w:rsid w:val="009E77EB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2F6"/>
    <w:rsid w:val="00A055D4"/>
    <w:rsid w:val="00A0601E"/>
    <w:rsid w:val="00A0624D"/>
    <w:rsid w:val="00A07A1A"/>
    <w:rsid w:val="00A105A2"/>
    <w:rsid w:val="00A1192D"/>
    <w:rsid w:val="00A135AC"/>
    <w:rsid w:val="00A13691"/>
    <w:rsid w:val="00A15AC0"/>
    <w:rsid w:val="00A16E07"/>
    <w:rsid w:val="00A17945"/>
    <w:rsid w:val="00A2091C"/>
    <w:rsid w:val="00A20CF5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5920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66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08F1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4A4"/>
    <w:rsid w:val="00AD06C1"/>
    <w:rsid w:val="00AD0B61"/>
    <w:rsid w:val="00AD1453"/>
    <w:rsid w:val="00AD4BB4"/>
    <w:rsid w:val="00AD4CEA"/>
    <w:rsid w:val="00AD5706"/>
    <w:rsid w:val="00AD5E6D"/>
    <w:rsid w:val="00AD6070"/>
    <w:rsid w:val="00AD640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0D21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A7E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5F8"/>
    <w:rsid w:val="00B226C0"/>
    <w:rsid w:val="00B227A4"/>
    <w:rsid w:val="00B2497B"/>
    <w:rsid w:val="00B251EA"/>
    <w:rsid w:val="00B25708"/>
    <w:rsid w:val="00B25B92"/>
    <w:rsid w:val="00B26A38"/>
    <w:rsid w:val="00B2785A"/>
    <w:rsid w:val="00B306C0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0F70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76B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156B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5C90"/>
    <w:rsid w:val="00B76E20"/>
    <w:rsid w:val="00B76E3F"/>
    <w:rsid w:val="00B76F1C"/>
    <w:rsid w:val="00B775AA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3593"/>
    <w:rsid w:val="00B95605"/>
    <w:rsid w:val="00B957A9"/>
    <w:rsid w:val="00B96CFC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8A8"/>
    <w:rsid w:val="00BC7A40"/>
    <w:rsid w:val="00BC7D3C"/>
    <w:rsid w:val="00BD0D0C"/>
    <w:rsid w:val="00BD1170"/>
    <w:rsid w:val="00BD2345"/>
    <w:rsid w:val="00BD2D40"/>
    <w:rsid w:val="00BD3491"/>
    <w:rsid w:val="00BD3846"/>
    <w:rsid w:val="00BD38DD"/>
    <w:rsid w:val="00BD4282"/>
    <w:rsid w:val="00BD5FD7"/>
    <w:rsid w:val="00BD7FCB"/>
    <w:rsid w:val="00BE2E0C"/>
    <w:rsid w:val="00BE3E8A"/>
    <w:rsid w:val="00BE5467"/>
    <w:rsid w:val="00BE5FCB"/>
    <w:rsid w:val="00BE60FB"/>
    <w:rsid w:val="00BE7885"/>
    <w:rsid w:val="00BF07EC"/>
    <w:rsid w:val="00BF33AA"/>
    <w:rsid w:val="00BF4539"/>
    <w:rsid w:val="00BF498C"/>
    <w:rsid w:val="00BF4D8A"/>
    <w:rsid w:val="00BF6D26"/>
    <w:rsid w:val="00BF6E2E"/>
    <w:rsid w:val="00BF7104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441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3891"/>
    <w:rsid w:val="00C64037"/>
    <w:rsid w:val="00C64A91"/>
    <w:rsid w:val="00C65204"/>
    <w:rsid w:val="00C65955"/>
    <w:rsid w:val="00C65F56"/>
    <w:rsid w:val="00C660E2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347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4F6B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4A66"/>
    <w:rsid w:val="00CC5537"/>
    <w:rsid w:val="00CC599C"/>
    <w:rsid w:val="00CC5FE2"/>
    <w:rsid w:val="00CC7705"/>
    <w:rsid w:val="00CC78AC"/>
    <w:rsid w:val="00CD1B8C"/>
    <w:rsid w:val="00CD2D12"/>
    <w:rsid w:val="00CD444F"/>
    <w:rsid w:val="00CD55BB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23E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523F"/>
    <w:rsid w:val="00D17ADC"/>
    <w:rsid w:val="00D17C77"/>
    <w:rsid w:val="00D20345"/>
    <w:rsid w:val="00D20D0B"/>
    <w:rsid w:val="00D215CE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5F1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6C67"/>
    <w:rsid w:val="00D57238"/>
    <w:rsid w:val="00D578FC"/>
    <w:rsid w:val="00D57D11"/>
    <w:rsid w:val="00D6052C"/>
    <w:rsid w:val="00D60CA1"/>
    <w:rsid w:val="00D60CF6"/>
    <w:rsid w:val="00D61E47"/>
    <w:rsid w:val="00D6294D"/>
    <w:rsid w:val="00D62E48"/>
    <w:rsid w:val="00D633EC"/>
    <w:rsid w:val="00D63F92"/>
    <w:rsid w:val="00D6439D"/>
    <w:rsid w:val="00D64486"/>
    <w:rsid w:val="00D64701"/>
    <w:rsid w:val="00D66F2A"/>
    <w:rsid w:val="00D66FEC"/>
    <w:rsid w:val="00D671BC"/>
    <w:rsid w:val="00D67E4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7F4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934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48B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34C4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229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0C92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4D95"/>
    <w:rsid w:val="00E64FE5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471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5FB"/>
    <w:rsid w:val="00EB19F4"/>
    <w:rsid w:val="00EB223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0FAE"/>
    <w:rsid w:val="00EC1E3F"/>
    <w:rsid w:val="00EC3592"/>
    <w:rsid w:val="00EC3A19"/>
    <w:rsid w:val="00EC3EF5"/>
    <w:rsid w:val="00EC4B4D"/>
    <w:rsid w:val="00EC4DFA"/>
    <w:rsid w:val="00EC5951"/>
    <w:rsid w:val="00EC5EEA"/>
    <w:rsid w:val="00EC62CE"/>
    <w:rsid w:val="00EC6410"/>
    <w:rsid w:val="00EC6544"/>
    <w:rsid w:val="00EC77F3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6F3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B3D"/>
    <w:rsid w:val="00F1386C"/>
    <w:rsid w:val="00F13D27"/>
    <w:rsid w:val="00F13EAE"/>
    <w:rsid w:val="00F14311"/>
    <w:rsid w:val="00F169D0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5E07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968"/>
    <w:rsid w:val="00F478D3"/>
    <w:rsid w:val="00F47CBA"/>
    <w:rsid w:val="00F47E07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6397"/>
    <w:rsid w:val="00F7731C"/>
    <w:rsid w:val="00F777AF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7C2"/>
    <w:rsid w:val="00FB3870"/>
    <w:rsid w:val="00FB4301"/>
    <w:rsid w:val="00FB459E"/>
    <w:rsid w:val="00FB5AF7"/>
    <w:rsid w:val="00FB5B53"/>
    <w:rsid w:val="00FB6980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101C"/>
    <w:rsid w:val="00FE38EB"/>
    <w:rsid w:val="00FE3943"/>
    <w:rsid w:val="00FE3959"/>
    <w:rsid w:val="00FE4B48"/>
    <w:rsid w:val="00FE5681"/>
    <w:rsid w:val="00FE5AC3"/>
    <w:rsid w:val="00FE69E4"/>
    <w:rsid w:val="00FE7A61"/>
    <w:rsid w:val="00FE7EC6"/>
    <w:rsid w:val="00FF1657"/>
    <w:rsid w:val="00FF2CBB"/>
    <w:rsid w:val="00FF2D0F"/>
    <w:rsid w:val="00FF2FC2"/>
    <w:rsid w:val="00FF355B"/>
    <w:rsid w:val="00FF3DE3"/>
    <w:rsid w:val="00FF4045"/>
    <w:rsid w:val="00FF4345"/>
    <w:rsid w:val="00FF45B2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688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4.04: Balancing Conceptual and Procedural Understanding Name: </vt:lpstr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4.05: Productive Struggle </dc:title>
  <dc:subject>Lesson 4.05: Productive Struggle </dc:subject>
  <dc:creator>Texas Education Agency</dc:creator>
  <cp:keywords/>
  <dc:description/>
  <cp:lastModifiedBy>White (she/her), Whitney</cp:lastModifiedBy>
  <cp:revision>4</cp:revision>
  <dcterms:created xsi:type="dcterms:W3CDTF">2023-04-12T16:43:00Z</dcterms:created>
  <dcterms:modified xsi:type="dcterms:W3CDTF">2023-08-18T05:43:00Z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