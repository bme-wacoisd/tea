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2C17" w14:textId="376C9CBE" w:rsidR="00E71828" w:rsidRDefault="007B668D" w:rsidP="002133F4">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14:paraId="4ED2FB9F" w14:textId="03B3747D" w:rsidR="007B668D" w:rsidRDefault="007B668D" w:rsidP="00A72A7F">
      <w:pPr>
        <w:pStyle w:val="Heading2"/>
        <w:spacing w:after="360"/>
      </w:pPr>
      <w:r w:rsidRPr="003B566B">
        <w:t>Lesson</w:t>
      </w:r>
      <w:r>
        <w:t xml:space="preserve"> </w:t>
      </w:r>
      <w:r w:rsidR="006208D4">
        <w:t>2</w:t>
      </w:r>
      <w:r w:rsidR="00E71828">
        <w:t>.</w:t>
      </w:r>
      <w:r w:rsidR="00133907">
        <w:t>2</w:t>
      </w:r>
      <w:r w:rsidR="000C6B48">
        <w:t>4</w:t>
      </w:r>
      <w:r w:rsidR="00133907">
        <w:t xml:space="preserve">: Presenting a </w:t>
      </w:r>
      <w:r w:rsidR="007D0E51">
        <w:t>Professional</w:t>
      </w:r>
      <w:r w:rsidR="00133907">
        <w:t xml:space="preserve"> Plan for Growth</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4BCB3C27" w:rsidR="00A969C1" w:rsidRPr="00D268F5" w:rsidRDefault="00A969C1" w:rsidP="00D268F5">
            <w:pPr>
              <w:pStyle w:val="Tabletext"/>
            </w:pPr>
            <w:r w:rsidRPr="00D268F5">
              <w:t xml:space="preserve">Warm-Up </w:t>
            </w:r>
            <w:r w:rsidRPr="004878AC">
              <w:t>(</w:t>
            </w:r>
            <w:r w:rsidR="00012C16" w:rsidRPr="004878AC">
              <w:t>6</w:t>
            </w:r>
            <w:r w:rsidR="00BC71DF" w:rsidRPr="004878AC">
              <w:t xml:space="preserve"> </w:t>
            </w:r>
            <w:r w:rsidRPr="004878AC">
              <w:t>mins</w:t>
            </w:r>
            <w:r w:rsidRPr="00D268F5">
              <w:t>)</w:t>
            </w:r>
            <w:r w:rsidR="00B057A4">
              <w:t xml:space="preserve"> </w:t>
            </w:r>
          </w:p>
          <w:p w14:paraId="03FD5DFB" w14:textId="7D63AA50" w:rsidR="00A969C1" w:rsidRDefault="00BC173C" w:rsidP="001C0565">
            <w:pPr>
              <w:pStyle w:val="Tabletextbullet"/>
              <w:numPr>
                <w:ilvl w:val="0"/>
                <w:numId w:val="3"/>
              </w:numPr>
            </w:pPr>
            <w:r>
              <w:t>Bell Ringer</w:t>
            </w:r>
            <w:r w:rsidR="00EA7435">
              <w:t xml:space="preserve"> </w:t>
            </w:r>
            <w:r w:rsidR="006208D4">
              <w:t>(</w:t>
            </w:r>
            <w:r w:rsidR="00EA276F">
              <w:t>3</w:t>
            </w:r>
            <w:r w:rsidR="00EA7435">
              <w:t>)</w:t>
            </w:r>
          </w:p>
          <w:p w14:paraId="1F81188F" w14:textId="4C5F3DAC" w:rsidR="00EA276F" w:rsidRPr="00E73B64" w:rsidRDefault="00EA276F" w:rsidP="001C0565">
            <w:pPr>
              <w:pStyle w:val="Tabletextbullet"/>
              <w:numPr>
                <w:ilvl w:val="0"/>
                <w:numId w:val="3"/>
              </w:numPr>
            </w:pPr>
            <w:r>
              <w:t>Bell Ringer Debrief (3)</w:t>
            </w:r>
          </w:p>
        </w:tc>
        <w:tc>
          <w:tcPr>
            <w:tcW w:w="1733" w:type="pct"/>
          </w:tcPr>
          <w:p w14:paraId="3697D814" w14:textId="1BA86916" w:rsidR="00A969C1" w:rsidRPr="008A3F4E" w:rsidRDefault="00A969C1" w:rsidP="008A3F4E">
            <w:pPr>
              <w:pStyle w:val="Tabletext"/>
            </w:pPr>
            <w:r w:rsidRPr="008A3F4E">
              <w:t xml:space="preserve">Instruction </w:t>
            </w:r>
            <w:r w:rsidR="003E6C16">
              <w:t>(</w:t>
            </w:r>
            <w:r w:rsidR="004878AC">
              <w:t>9</w:t>
            </w:r>
            <w:r w:rsidR="00851692">
              <w:t xml:space="preserve"> mins</w:t>
            </w:r>
            <w:r w:rsidR="003E6C16">
              <w:t>)</w:t>
            </w:r>
          </w:p>
          <w:p w14:paraId="521A259F" w14:textId="26D436C1" w:rsidR="005E3D05" w:rsidRDefault="00347365" w:rsidP="005E3D05">
            <w:pPr>
              <w:pStyle w:val="Tabletextbullet"/>
            </w:pPr>
            <w:r w:rsidRPr="00347365">
              <w:t xml:space="preserve">Introduce Student Presentations </w:t>
            </w:r>
            <w:r w:rsidR="00EA7435">
              <w:t>(</w:t>
            </w:r>
            <w:r w:rsidR="004878AC">
              <w:t>9</w:t>
            </w:r>
            <w:r w:rsidR="00EA7435">
              <w:t>)</w:t>
            </w:r>
            <w:r w:rsidR="005E3D05">
              <w:t xml:space="preserve"> </w:t>
            </w:r>
          </w:p>
          <w:p w14:paraId="25B3F7C7" w14:textId="76E278E5" w:rsidR="00BC71DF" w:rsidRDefault="00BC71DF" w:rsidP="009D51CC">
            <w:pPr>
              <w:pStyle w:val="Tabletextbullet"/>
              <w:numPr>
                <w:ilvl w:val="0"/>
                <w:numId w:val="0"/>
              </w:numPr>
              <w:ind w:left="144"/>
            </w:pPr>
          </w:p>
          <w:p w14:paraId="1E7AFF28" w14:textId="2821BE45" w:rsidR="00BC71DF" w:rsidRPr="007113B9" w:rsidRDefault="00BC71DF" w:rsidP="00BB54C0">
            <w:pPr>
              <w:pStyle w:val="Tabletextbullet"/>
              <w:numPr>
                <w:ilvl w:val="0"/>
                <w:numId w:val="0"/>
              </w:numPr>
            </w:pPr>
          </w:p>
        </w:tc>
        <w:tc>
          <w:tcPr>
            <w:tcW w:w="1730" w:type="pct"/>
          </w:tcPr>
          <w:p w14:paraId="6F9B66EA" w14:textId="2788A356" w:rsidR="00A969C1" w:rsidRPr="008A3F4E" w:rsidRDefault="00A969C1" w:rsidP="008A3F4E">
            <w:pPr>
              <w:pStyle w:val="Tabletext"/>
            </w:pPr>
            <w:r w:rsidRPr="008A3F4E">
              <w:t xml:space="preserve">Application </w:t>
            </w:r>
            <w:r w:rsidR="003E6C16">
              <w:t>(</w:t>
            </w:r>
            <w:r w:rsidR="00EA276F">
              <w:t>30</w:t>
            </w:r>
            <w:r w:rsidR="006F62F7">
              <w:t xml:space="preserve"> </w:t>
            </w:r>
            <w:r w:rsidR="00851692">
              <w:t>mins</w:t>
            </w:r>
            <w:r w:rsidR="003E6C16">
              <w:t>)</w:t>
            </w:r>
          </w:p>
          <w:p w14:paraId="5D3D7B59" w14:textId="22A7D52E" w:rsidR="00BC173C" w:rsidRDefault="009D51CC" w:rsidP="00A72A7F">
            <w:pPr>
              <w:pStyle w:val="Tabletextbullet"/>
            </w:pPr>
            <w:r w:rsidRPr="009D51CC">
              <w:t>Pr</w:t>
            </w:r>
            <w:r w:rsidR="00347365">
              <w:t>esentations</w:t>
            </w:r>
            <w:r w:rsidR="00133907">
              <w:t xml:space="preserve"> </w:t>
            </w:r>
            <w:r w:rsidR="0076526C">
              <w:t>(</w:t>
            </w:r>
            <w:r w:rsidR="00347365">
              <w:t>25</w:t>
            </w:r>
            <w:r w:rsidR="006060CF">
              <w:t>)</w:t>
            </w:r>
          </w:p>
          <w:p w14:paraId="1B8734F9" w14:textId="38231A2B" w:rsidR="00BC173C" w:rsidRPr="007113B9" w:rsidRDefault="00BC173C" w:rsidP="00A72A7F">
            <w:pPr>
              <w:pStyle w:val="Tabletextbullet"/>
            </w:pPr>
            <w:r>
              <w:t>Exit Ticket</w:t>
            </w:r>
            <w:r w:rsidR="00DE3AB5">
              <w:t xml:space="preserve"> (</w:t>
            </w:r>
            <w:r w:rsidR="00347365">
              <w:t>5</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810"/>
        <w:gridCol w:w="900"/>
        <w:gridCol w:w="6115"/>
      </w:tblGrid>
      <w:tr w:rsidR="00C842A4" w:rsidRPr="00447D20" w14:paraId="2EC513B2" w14:textId="77777777" w:rsidTr="0050567B">
        <w:trPr>
          <w:trHeight w:val="420"/>
        </w:trPr>
        <w:tc>
          <w:tcPr>
            <w:tcW w:w="1525" w:type="dxa"/>
            <w:tcBorders>
              <w:bottom w:val="single" w:sz="4" w:space="0" w:color="FFFFFF" w:themeColor="background1"/>
            </w:tcBorders>
          </w:tcPr>
          <w:p w14:paraId="5E03856C" w14:textId="2B805576" w:rsidR="00C842A4" w:rsidRPr="00A72A7F" w:rsidRDefault="00C842A4" w:rsidP="00C842A4">
            <w:pPr>
              <w:pStyle w:val="Tabletext"/>
              <w:rPr>
                <w:b/>
                <w:bCs/>
                <w:sz w:val="24"/>
                <w:szCs w:val="24"/>
              </w:rPr>
            </w:pPr>
            <w:r w:rsidRPr="00A72A7F">
              <w:rPr>
                <w:b/>
                <w:bCs/>
                <w:sz w:val="24"/>
                <w:szCs w:val="24"/>
              </w:rPr>
              <w:t>TEKS</w:t>
            </w:r>
            <w:r>
              <w:rPr>
                <w:b/>
                <w:bCs/>
                <w:sz w:val="24"/>
                <w:szCs w:val="24"/>
              </w:rPr>
              <w:t xml:space="preserve"> </w:t>
            </w:r>
          </w:p>
        </w:tc>
        <w:tc>
          <w:tcPr>
            <w:tcW w:w="810" w:type="dxa"/>
          </w:tcPr>
          <w:p w14:paraId="48227220" w14:textId="63221A6E" w:rsidR="00C842A4" w:rsidRPr="00447D20" w:rsidRDefault="00C842A4" w:rsidP="00C842A4">
            <w:pPr>
              <w:pStyle w:val="Tabletext"/>
              <w:ind w:right="-105"/>
              <w:rPr>
                <w:rFonts w:eastAsia="Times New Roman"/>
                <w:color w:val="70AD47" w:themeColor="accent6"/>
              </w:rPr>
            </w:pPr>
            <w:r>
              <w:t>12</w:t>
            </w:r>
            <w:r>
              <w:br/>
            </w:r>
          </w:p>
        </w:tc>
        <w:tc>
          <w:tcPr>
            <w:tcW w:w="7015" w:type="dxa"/>
            <w:gridSpan w:val="2"/>
          </w:tcPr>
          <w:p w14:paraId="3880D41C" w14:textId="77777777" w:rsidR="00C842A4" w:rsidRDefault="00C842A4" w:rsidP="00C842A4">
            <w:pPr>
              <w:pStyle w:val="ListAlphaparens"/>
              <w:numPr>
                <w:ilvl w:val="0"/>
                <w:numId w:val="0"/>
              </w:numPr>
            </w:pPr>
            <w:r>
              <w:t>The student explores the need and opportunities for continued professional development for educators and trainers. The student is expected to:</w:t>
            </w:r>
          </w:p>
          <w:p w14:paraId="415614F5" w14:textId="77777777" w:rsidR="00C842A4" w:rsidRDefault="00C842A4" w:rsidP="00C842A4">
            <w:pPr>
              <w:pStyle w:val="ListAlphaparens"/>
            </w:pPr>
            <w:r>
              <w:t>identify strategies and resources for the professional development of educators or trainers such as research and assessment;</w:t>
            </w:r>
          </w:p>
          <w:p w14:paraId="1E6ECC3B" w14:textId="77777777" w:rsidR="00C842A4" w:rsidRDefault="00C842A4" w:rsidP="00C842A4">
            <w:pPr>
              <w:pStyle w:val="ListAlphaparens"/>
            </w:pPr>
            <w:r>
              <w:t>demonstrate teacher or trainer characteristics that promote ongoing professional development and lifelong learning; and</w:t>
            </w:r>
          </w:p>
          <w:p w14:paraId="6C81130F" w14:textId="1B9DA304" w:rsidR="00C842A4" w:rsidRPr="003D0313" w:rsidRDefault="00C842A4" w:rsidP="00C842A4">
            <w:pPr>
              <w:pStyle w:val="ListAlphaparens"/>
            </w:pPr>
            <w:r>
              <w:t>plan for professional growth.</w:t>
            </w:r>
          </w:p>
        </w:tc>
      </w:tr>
      <w:tr w:rsidR="00C842A4" w:rsidRPr="00447D20" w14:paraId="567D3D99" w14:textId="77777777" w:rsidTr="0050567B">
        <w:trPr>
          <w:trHeight w:val="420"/>
        </w:trPr>
        <w:tc>
          <w:tcPr>
            <w:tcW w:w="1525" w:type="dxa"/>
            <w:tcBorders>
              <w:top w:val="single" w:sz="4" w:space="0" w:color="FFFFFF" w:themeColor="background1"/>
              <w:bottom w:val="single" w:sz="4" w:space="0" w:color="FFFFFF" w:themeColor="background1"/>
            </w:tcBorders>
          </w:tcPr>
          <w:p w14:paraId="533CD3E6" w14:textId="77777777" w:rsidR="00C842A4" w:rsidRPr="00A72A7F" w:rsidRDefault="00C842A4" w:rsidP="00C842A4">
            <w:pPr>
              <w:pStyle w:val="Tabletext"/>
              <w:rPr>
                <w:b/>
                <w:bCs/>
                <w:sz w:val="24"/>
                <w:szCs w:val="24"/>
              </w:rPr>
            </w:pPr>
          </w:p>
        </w:tc>
        <w:tc>
          <w:tcPr>
            <w:tcW w:w="810" w:type="dxa"/>
          </w:tcPr>
          <w:p w14:paraId="5F99FC37" w14:textId="17601C81" w:rsidR="00C842A4" w:rsidRDefault="00C842A4" w:rsidP="00C842A4">
            <w:pPr>
              <w:pStyle w:val="Tabletext"/>
              <w:ind w:right="-105"/>
            </w:pPr>
            <w:r>
              <w:t>3</w:t>
            </w:r>
          </w:p>
        </w:tc>
        <w:tc>
          <w:tcPr>
            <w:tcW w:w="7015" w:type="dxa"/>
            <w:gridSpan w:val="2"/>
          </w:tcPr>
          <w:p w14:paraId="6B2592BB" w14:textId="77777777" w:rsidR="00C842A4" w:rsidRDefault="00C842A4" w:rsidP="00C842A4">
            <w:pPr>
              <w:pStyle w:val="ListAlphaparens"/>
              <w:numPr>
                <w:ilvl w:val="0"/>
                <w:numId w:val="0"/>
              </w:numPr>
            </w:pPr>
            <w:r w:rsidRPr="00074308">
              <w:t>The student explores the teaching and training profession. The student is expected to:</w:t>
            </w:r>
          </w:p>
          <w:p w14:paraId="316DA5C5" w14:textId="1B7AFF94" w:rsidR="00C842A4" w:rsidRPr="00732BB5" w:rsidRDefault="00C842A4" w:rsidP="00C842A4">
            <w:pPr>
              <w:pStyle w:val="ListAlphaparens"/>
            </w:pPr>
            <w:r w:rsidRPr="00074308">
              <w:t>refine personal career plan in preparation for a career in the field of education or training;</w:t>
            </w:r>
          </w:p>
        </w:tc>
      </w:tr>
      <w:tr w:rsidR="00224925" w:rsidRPr="00447D20" w14:paraId="265F69C0" w14:textId="77777777" w:rsidTr="00B125BD">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9D0B293" w14:textId="19F6B46B" w:rsidR="00AF61CD" w:rsidRPr="00F2767A" w:rsidRDefault="00303890" w:rsidP="007045D6">
            <w:pPr>
              <w:pStyle w:val="paragraph"/>
              <w:numPr>
                <w:ilvl w:val="0"/>
                <w:numId w:val="4"/>
              </w:numPr>
              <w:spacing w:after="0"/>
              <w:textAlignment w:val="baseline"/>
              <w:rPr>
                <w:rFonts w:asciiTheme="minorHAnsi" w:hAnsiTheme="minorHAnsi" w:cstheme="minorHAnsi"/>
                <w:sz w:val="22"/>
                <w:szCs w:val="22"/>
              </w:rPr>
            </w:pPr>
            <w:r>
              <w:rPr>
                <w:rFonts w:asciiTheme="minorHAnsi" w:hAnsiTheme="minorHAnsi" w:cstheme="minorHAnsi"/>
                <w:sz w:val="22"/>
                <w:szCs w:val="22"/>
              </w:rPr>
              <w:t>Present</w:t>
            </w:r>
            <w:r w:rsidRPr="00303890">
              <w:rPr>
                <w:rFonts w:asciiTheme="minorHAnsi" w:hAnsiTheme="minorHAnsi" w:cstheme="minorHAnsi"/>
                <w:sz w:val="22"/>
                <w:szCs w:val="22"/>
              </w:rPr>
              <w:t xml:space="preserve"> professional </w:t>
            </w:r>
            <w:r w:rsidR="003F67A8">
              <w:rPr>
                <w:rFonts w:asciiTheme="minorHAnsi" w:hAnsiTheme="minorHAnsi" w:cstheme="minorHAnsi"/>
                <w:sz w:val="22"/>
                <w:szCs w:val="22"/>
              </w:rPr>
              <w:t xml:space="preserve">development </w:t>
            </w:r>
            <w:r w:rsidR="007D38C4">
              <w:rPr>
                <w:rFonts w:asciiTheme="minorHAnsi" w:hAnsiTheme="minorHAnsi" w:cstheme="minorHAnsi"/>
                <w:sz w:val="22"/>
                <w:szCs w:val="22"/>
              </w:rPr>
              <w:t>plan</w:t>
            </w:r>
            <w:r w:rsidR="00755FBA">
              <w:rPr>
                <w:rFonts w:asciiTheme="minorHAnsi" w:hAnsiTheme="minorHAnsi" w:cstheme="minorHAnsi"/>
                <w:sz w:val="22"/>
                <w:szCs w:val="22"/>
              </w:rPr>
              <w:t xml:space="preserve"> and reflect on why it is an important part of professionalism as an educator</w:t>
            </w:r>
          </w:p>
        </w:tc>
      </w:tr>
      <w:tr w:rsidR="00224925" w:rsidRPr="00D00C5A" w14:paraId="24AD592D" w14:textId="77777777" w:rsidTr="00B125BD">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0A7FA2B5" w:rsidR="00A2355E" w:rsidRPr="00A86446" w:rsidRDefault="00726915" w:rsidP="00004494">
            <w:pPr>
              <w:spacing w:before="120" w:after="120"/>
            </w:pPr>
            <w:r w:rsidRPr="006F6399">
              <w:t xml:space="preserve">A key part of professionalism is a commitment to continuous education. In this </w:t>
            </w:r>
            <w:r>
              <w:t xml:space="preserve">lesson, students will present their professional </w:t>
            </w:r>
            <w:r w:rsidR="003F67A8">
              <w:t xml:space="preserve">development </w:t>
            </w:r>
            <w:r>
              <w:t>plans to their peers</w:t>
            </w:r>
            <w:r w:rsidR="00752077">
              <w:t>.</w:t>
            </w:r>
          </w:p>
        </w:tc>
      </w:tr>
      <w:tr w:rsidR="00224925" w:rsidRPr="00447D20" w14:paraId="62447C42" w14:textId="77777777" w:rsidTr="00B125BD">
        <w:trPr>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2ADCD672" w14:textId="5D919D45" w:rsidR="006F6EA6" w:rsidRDefault="006F6EA6" w:rsidP="006F6EA6">
            <w:pPr>
              <w:pStyle w:val="Tabletext"/>
            </w:pPr>
            <w:r>
              <w:t xml:space="preserve">Students will present their professional </w:t>
            </w:r>
            <w:r w:rsidR="00C41F54">
              <w:t xml:space="preserve">development </w:t>
            </w:r>
            <w:r>
              <w:t>plan and complete the following reflection questions:</w:t>
            </w:r>
          </w:p>
          <w:p w14:paraId="751B96FF" w14:textId="77777777" w:rsidR="006F6EA6" w:rsidRDefault="006F6EA6" w:rsidP="007045D6">
            <w:pPr>
              <w:pStyle w:val="ListAlphaparens"/>
              <w:numPr>
                <w:ilvl w:val="0"/>
                <w:numId w:val="6"/>
              </w:numPr>
            </w:pPr>
            <w:r>
              <w:t>Why is continuing education an important part of professionalism as an educator?</w:t>
            </w:r>
          </w:p>
          <w:p w14:paraId="3E7CAEB2" w14:textId="77777777" w:rsidR="006F6EA6" w:rsidRDefault="006F6EA6" w:rsidP="007045D6">
            <w:pPr>
              <w:pStyle w:val="ListAlphaparens"/>
              <w:numPr>
                <w:ilvl w:val="0"/>
                <w:numId w:val="6"/>
              </w:numPr>
            </w:pPr>
            <w:r>
              <w:t>What are some of the resources that are available to you as an educator to continue your growth?</w:t>
            </w:r>
          </w:p>
          <w:p w14:paraId="05A6923A" w14:textId="364B3DA7" w:rsidR="00E24C35" w:rsidRPr="00E24C35" w:rsidRDefault="00E24C35" w:rsidP="002D3CE0">
            <w:pPr>
              <w:pStyle w:val="Tabletextbullet"/>
              <w:numPr>
                <w:ilvl w:val="0"/>
                <w:numId w:val="0"/>
              </w:numPr>
              <w:rPr>
                <w:i/>
                <w:iCs/>
              </w:rPr>
            </w:pPr>
            <w:r w:rsidRPr="00E24C35">
              <w:rPr>
                <w:i/>
                <w:iCs/>
              </w:rPr>
              <w:t>See Exit Ticket Answer Key for exemplar response</w:t>
            </w:r>
            <w:r w:rsidR="00AC1099">
              <w:rPr>
                <w:i/>
                <w:iCs/>
              </w:rPr>
              <w:t>.</w:t>
            </w:r>
          </w:p>
        </w:tc>
      </w:tr>
      <w:tr w:rsidR="005D7ACF" w:rsidRPr="00602ABE" w14:paraId="7DCEAEA0" w14:textId="77777777" w:rsidTr="00B125BD">
        <w:trPr>
          <w:trHeight w:val="420"/>
        </w:trPr>
        <w:tc>
          <w:tcPr>
            <w:tcW w:w="1525" w:type="dxa"/>
          </w:tcPr>
          <w:p w14:paraId="4D7BC820" w14:textId="5D955384" w:rsidR="005D7ACF" w:rsidRPr="00A72A7F" w:rsidRDefault="005D7ACF" w:rsidP="00C136C9">
            <w:pPr>
              <w:pStyle w:val="Tabletext"/>
              <w:rPr>
                <w:b/>
                <w:bCs/>
                <w:sz w:val="24"/>
                <w:szCs w:val="24"/>
              </w:rPr>
            </w:pPr>
            <w:r w:rsidRPr="00A72A7F">
              <w:rPr>
                <w:b/>
                <w:bCs/>
                <w:sz w:val="24"/>
                <w:szCs w:val="24"/>
              </w:rPr>
              <w:t xml:space="preserve">Vocabulary </w:t>
            </w:r>
          </w:p>
        </w:tc>
        <w:tc>
          <w:tcPr>
            <w:tcW w:w="1710" w:type="dxa"/>
            <w:gridSpan w:val="2"/>
          </w:tcPr>
          <w:p w14:paraId="20B95AF4" w14:textId="10060750" w:rsidR="005D7ACF" w:rsidRPr="00A42918" w:rsidRDefault="005D7ACF" w:rsidP="00C136C9">
            <w:pPr>
              <w:pStyle w:val="Tabletext"/>
            </w:pPr>
          </w:p>
        </w:tc>
        <w:tc>
          <w:tcPr>
            <w:tcW w:w="6115" w:type="dxa"/>
          </w:tcPr>
          <w:p w14:paraId="01E308A1" w14:textId="1A54546F" w:rsidR="005D7ACF" w:rsidRPr="00DB54CD" w:rsidRDefault="005D7ACF" w:rsidP="00C136C9">
            <w:pPr>
              <w:pStyle w:val="Tabletext"/>
            </w:pPr>
          </w:p>
        </w:tc>
      </w:tr>
    </w:tbl>
    <w:p w14:paraId="1B26D53A" w14:textId="3BCEE205" w:rsidR="00DB54CD" w:rsidRDefault="00DB54CD" w:rsidP="00DB54CD"/>
    <w:tbl>
      <w:tblPr>
        <w:tblStyle w:val="TableGrid"/>
        <w:tblW w:w="5048" w:type="pct"/>
        <w:tblLayout w:type="fixed"/>
        <w:tblLook w:val="04A0" w:firstRow="1" w:lastRow="0" w:firstColumn="1" w:lastColumn="0" w:noHBand="0" w:noVBand="1"/>
      </w:tblPr>
      <w:tblGrid>
        <w:gridCol w:w="895"/>
        <w:gridCol w:w="6967"/>
        <w:gridCol w:w="1578"/>
      </w:tblGrid>
      <w:tr w:rsidR="00413E82" w:rsidRPr="00DB54CD" w14:paraId="65762ACA" w14:textId="77777777" w:rsidTr="0050567B">
        <w:trPr>
          <w:cantSplit w:val="0"/>
          <w:trHeight w:val="420"/>
          <w:tblHeader/>
        </w:trPr>
        <w:tc>
          <w:tcPr>
            <w:tcW w:w="895" w:type="dxa"/>
            <w:vAlign w:val="center"/>
            <w:hideMark/>
          </w:tcPr>
          <w:p w14:paraId="5DD0FD98" w14:textId="554EF67E" w:rsidR="00413E82" w:rsidRPr="00205E12" w:rsidRDefault="00413E82" w:rsidP="00205E12">
            <w:pPr>
              <w:pStyle w:val="Tabletext"/>
              <w:jc w:val="center"/>
              <w:rPr>
                <w:b/>
                <w:bCs/>
              </w:rPr>
            </w:pPr>
            <w:r w:rsidRPr="00205E12">
              <w:rPr>
                <w:b/>
                <w:bCs/>
              </w:rPr>
              <w:lastRenderedPageBreak/>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36689" w:rsidRPr="00447D20" w14:paraId="20356B69" w14:textId="77777777" w:rsidTr="0050567B">
        <w:trPr>
          <w:cantSplit w:val="0"/>
          <w:trHeight w:val="420"/>
        </w:trPr>
        <w:tc>
          <w:tcPr>
            <w:tcW w:w="895" w:type="dxa"/>
          </w:tcPr>
          <w:p w14:paraId="0C2175C9" w14:textId="6FD7C7EF" w:rsidR="00836689" w:rsidRDefault="00027DFA" w:rsidP="00205E12">
            <w:pPr>
              <w:pStyle w:val="Tabletext"/>
              <w:jc w:val="center"/>
            </w:pPr>
            <w:r>
              <w:t>3</w:t>
            </w:r>
            <w:r w:rsidR="00F33BEA">
              <w:t xml:space="preserve"> mins</w:t>
            </w:r>
          </w:p>
        </w:tc>
        <w:tc>
          <w:tcPr>
            <w:tcW w:w="6967" w:type="dxa"/>
          </w:tcPr>
          <w:p w14:paraId="7AB064CD" w14:textId="7F89047C" w:rsidR="008531E2" w:rsidRPr="00CF3950" w:rsidRDefault="0034195E" w:rsidP="00BB54C0">
            <w:pPr>
              <w:spacing w:before="120" w:after="120"/>
            </w:pPr>
            <w:r>
              <w:t xml:space="preserve">Bellringer: </w:t>
            </w:r>
            <w:r w:rsidR="000470C8" w:rsidRPr="000470C8">
              <w:t>Today you will present you</w:t>
            </w:r>
            <w:r w:rsidR="000470C8">
              <w:t xml:space="preserve">r professional </w:t>
            </w:r>
            <w:r w:rsidR="005004E8">
              <w:t xml:space="preserve">development </w:t>
            </w:r>
            <w:r w:rsidR="000470C8">
              <w:t>plan</w:t>
            </w:r>
            <w:r w:rsidR="000470C8" w:rsidRPr="000470C8">
              <w:t xml:space="preserve"> to a group of peers. What are three things that you think presenters should keep in mind today about making an effective presentation?</w:t>
            </w:r>
          </w:p>
        </w:tc>
        <w:tc>
          <w:tcPr>
            <w:tcW w:w="1578" w:type="dxa"/>
          </w:tcPr>
          <w:p w14:paraId="5C1802EF" w14:textId="0067FA18" w:rsidR="00F20BB1" w:rsidRDefault="00F20BB1" w:rsidP="00F20BB1">
            <w:pPr>
              <w:pStyle w:val="Tabletext"/>
              <w:jc w:val="center"/>
            </w:pPr>
            <w:r>
              <w:t>Student Guide</w:t>
            </w:r>
          </w:p>
        </w:tc>
      </w:tr>
      <w:tr w:rsidR="005177CC" w:rsidRPr="00447D20" w14:paraId="34829627" w14:textId="77777777" w:rsidTr="0050567B">
        <w:trPr>
          <w:cantSplit w:val="0"/>
          <w:trHeight w:val="420"/>
        </w:trPr>
        <w:tc>
          <w:tcPr>
            <w:tcW w:w="895" w:type="dxa"/>
          </w:tcPr>
          <w:p w14:paraId="0436DEF2" w14:textId="4F88487F" w:rsidR="005177CC" w:rsidRDefault="00027DFA" w:rsidP="00205E12">
            <w:pPr>
              <w:pStyle w:val="Tabletext"/>
              <w:jc w:val="center"/>
            </w:pPr>
            <w:r>
              <w:t>3</w:t>
            </w:r>
            <w:r w:rsidR="005177CC">
              <w:t xml:space="preserve"> mins</w:t>
            </w:r>
          </w:p>
        </w:tc>
        <w:tc>
          <w:tcPr>
            <w:tcW w:w="6967" w:type="dxa"/>
          </w:tcPr>
          <w:p w14:paraId="2FE97F00" w14:textId="77777777" w:rsidR="00027DFA" w:rsidRDefault="00027DFA" w:rsidP="00027DFA">
            <w:pPr>
              <w:spacing w:before="120" w:after="120"/>
              <w:rPr>
                <w:rFonts w:ascii="Calibri" w:eastAsia="Times New Roman" w:hAnsi="Calibri" w:cs="Calibri"/>
                <w:color w:val="000000"/>
              </w:rPr>
            </w:pPr>
            <w:r w:rsidRPr="33C63E1B">
              <w:rPr>
                <w:rFonts w:ascii="Calibri" w:eastAsia="Times New Roman" w:hAnsi="Calibri" w:cs="Calibri"/>
                <w:color w:val="000000" w:themeColor="text1"/>
              </w:rPr>
              <w:t>T: What are some things that you identified to keep in mind as a presenter?</w:t>
            </w:r>
          </w:p>
          <w:p w14:paraId="156E2096" w14:textId="5B9BABFF" w:rsidR="00027DFA" w:rsidRDefault="00027DFA" w:rsidP="00027DFA">
            <w:pPr>
              <w:rPr>
                <w:rFonts w:ascii="Calibri" w:eastAsia="Times New Roman" w:hAnsi="Calibri" w:cs="Calibri"/>
                <w:color w:val="000000"/>
              </w:rPr>
            </w:pPr>
            <w:r w:rsidRPr="33C63E1B">
              <w:rPr>
                <w:rFonts w:ascii="Calibri" w:eastAsia="Times New Roman" w:hAnsi="Calibri" w:cs="Calibri"/>
                <w:color w:val="000000" w:themeColor="text1"/>
              </w:rPr>
              <w:t>S: (Student responses will vary</w:t>
            </w:r>
            <w:r w:rsidR="00723B62">
              <w:rPr>
                <w:rFonts w:ascii="Calibri" w:eastAsia="Times New Roman" w:hAnsi="Calibri" w:cs="Calibri"/>
                <w:color w:val="000000" w:themeColor="text1"/>
              </w:rPr>
              <w:t>.</w:t>
            </w:r>
            <w:r w:rsidRPr="33C63E1B">
              <w:rPr>
                <w:rFonts w:ascii="Calibri" w:eastAsia="Times New Roman" w:hAnsi="Calibri" w:cs="Calibri"/>
                <w:color w:val="000000" w:themeColor="text1"/>
              </w:rPr>
              <w:t>)</w:t>
            </w:r>
          </w:p>
          <w:p w14:paraId="3CE4E2E0" w14:textId="77777777" w:rsidR="00027DFA" w:rsidRDefault="00027DFA" w:rsidP="00027DFA">
            <w:pPr>
              <w:rPr>
                <w:rFonts w:ascii="Calibri" w:eastAsia="Times New Roman" w:hAnsi="Calibri" w:cs="Calibri"/>
                <w:color w:val="000000"/>
              </w:rPr>
            </w:pPr>
          </w:p>
          <w:p w14:paraId="33E070AF" w14:textId="7E223A1D" w:rsidR="00027DFA" w:rsidRDefault="00027DFA" w:rsidP="00027DFA">
            <w:pPr>
              <w:rPr>
                <w:rFonts w:ascii="Calibri" w:eastAsia="Times New Roman" w:hAnsi="Calibri" w:cs="Calibri"/>
                <w:color w:val="000000"/>
              </w:rPr>
            </w:pPr>
            <w:r w:rsidRPr="33C63E1B">
              <w:rPr>
                <w:rFonts w:ascii="Calibri" w:eastAsia="Times New Roman" w:hAnsi="Calibri" w:cs="Calibri"/>
                <w:color w:val="000000" w:themeColor="text1"/>
              </w:rPr>
              <w:t>T: (Teacher captures a list of the responses on the board</w:t>
            </w:r>
            <w:r w:rsidR="00723B62">
              <w:rPr>
                <w:rFonts w:ascii="Calibri" w:eastAsia="Times New Roman" w:hAnsi="Calibri" w:cs="Calibri"/>
                <w:color w:val="000000" w:themeColor="text1"/>
              </w:rPr>
              <w:t>.</w:t>
            </w:r>
            <w:r w:rsidRPr="33C63E1B">
              <w:rPr>
                <w:rFonts w:ascii="Calibri" w:eastAsia="Times New Roman" w:hAnsi="Calibri" w:cs="Calibri"/>
                <w:color w:val="000000" w:themeColor="text1"/>
              </w:rPr>
              <w:t>)</w:t>
            </w:r>
          </w:p>
          <w:p w14:paraId="444FC416" w14:textId="77777777" w:rsidR="00027DFA" w:rsidRDefault="00027DFA" w:rsidP="00027DFA">
            <w:pPr>
              <w:rPr>
                <w:rFonts w:ascii="Calibri" w:eastAsia="Times New Roman" w:hAnsi="Calibri" w:cs="Calibri"/>
                <w:color w:val="000000"/>
              </w:rPr>
            </w:pPr>
          </w:p>
          <w:p w14:paraId="7398D7DC" w14:textId="77777777" w:rsidR="007A44DB" w:rsidRDefault="00027DFA" w:rsidP="00027DFA">
            <w:pPr>
              <w:rPr>
                <w:rFonts w:ascii="Calibri" w:eastAsia="Times New Roman" w:hAnsi="Calibri" w:cs="Calibri"/>
                <w:color w:val="000000" w:themeColor="text1"/>
              </w:rPr>
            </w:pPr>
            <w:r w:rsidRPr="33C63E1B">
              <w:rPr>
                <w:rFonts w:ascii="Calibri" w:eastAsia="Times New Roman" w:hAnsi="Calibri" w:cs="Calibri"/>
                <w:color w:val="000000" w:themeColor="text1"/>
              </w:rPr>
              <w:t xml:space="preserve">T: Let’s briefly compare this list we generated to the success criteria for presentations. </w:t>
            </w:r>
          </w:p>
          <w:p w14:paraId="64345BF2" w14:textId="77777777" w:rsidR="008B31C7" w:rsidRDefault="008B31C7" w:rsidP="00027DFA">
            <w:pPr>
              <w:rPr>
                <w:rFonts w:ascii="Calibri" w:eastAsia="Times New Roman" w:hAnsi="Calibri" w:cs="Calibri"/>
                <w:color w:val="000000" w:themeColor="text1"/>
              </w:rPr>
            </w:pPr>
          </w:p>
          <w:p w14:paraId="001B13F8" w14:textId="2C691163" w:rsidR="008B31C7" w:rsidRDefault="008B31C7" w:rsidP="00027DFA">
            <w:pPr>
              <w:rPr>
                <w:rFonts w:ascii="Calibri" w:eastAsia="Times New Roman" w:hAnsi="Calibri" w:cs="Calibri"/>
                <w:color w:val="000000" w:themeColor="text1"/>
              </w:rPr>
            </w:pPr>
            <w:r>
              <w:rPr>
                <w:rFonts w:ascii="Calibri" w:eastAsia="Times New Roman" w:hAnsi="Calibri" w:cs="Calibri"/>
                <w:color w:val="000000" w:themeColor="text1"/>
              </w:rPr>
              <w:t>T: (Share via PPT.)</w:t>
            </w:r>
          </w:p>
          <w:p w14:paraId="79952F33" w14:textId="676871BE" w:rsidR="007A44DB" w:rsidRPr="007A44DB" w:rsidRDefault="007A44DB" w:rsidP="007A44DB">
            <w:pPr>
              <w:spacing w:before="240"/>
              <w:rPr>
                <w:rFonts w:eastAsia="Times New Roman" w:cstheme="minorHAnsi"/>
                <w:color w:val="000000"/>
              </w:rPr>
            </w:pPr>
            <w:r>
              <w:rPr>
                <w:rFonts w:eastAsia="Times New Roman" w:cstheme="minorHAnsi"/>
                <w:color w:val="000000"/>
              </w:rPr>
              <w:t xml:space="preserve">Success Criteria for </w:t>
            </w:r>
            <w:r w:rsidRPr="007A44DB">
              <w:rPr>
                <w:rFonts w:eastAsia="Times New Roman" w:cstheme="minorHAnsi"/>
                <w:color w:val="000000"/>
              </w:rPr>
              <w:t>Presentation</w:t>
            </w:r>
            <w:r>
              <w:rPr>
                <w:rFonts w:eastAsia="Times New Roman" w:cstheme="minorHAnsi"/>
                <w:color w:val="000000"/>
              </w:rPr>
              <w:t>s</w:t>
            </w:r>
          </w:p>
          <w:p w14:paraId="6B40A572" w14:textId="04D556D7" w:rsidR="007A44DB" w:rsidRPr="00640369" w:rsidRDefault="007A44DB" w:rsidP="007045D6">
            <w:pPr>
              <w:pStyle w:val="ListParagraph"/>
              <w:numPr>
                <w:ilvl w:val="0"/>
                <w:numId w:val="8"/>
              </w:numPr>
              <w:spacing w:before="240"/>
              <w:rPr>
                <w:rFonts w:eastAsia="Times New Roman" w:cstheme="minorHAnsi"/>
                <w:color w:val="000000"/>
              </w:rPr>
            </w:pPr>
            <w:r w:rsidRPr="00640369">
              <w:rPr>
                <w:rFonts w:eastAsia="Times New Roman" w:cstheme="minorHAnsi"/>
                <w:color w:val="000000"/>
              </w:rPr>
              <w:t xml:space="preserve">Student uses relevant facts and details to support key </w:t>
            </w:r>
            <w:r w:rsidR="00EB2908" w:rsidRPr="00640369">
              <w:rPr>
                <w:rFonts w:eastAsia="Times New Roman" w:cstheme="minorHAnsi"/>
                <w:color w:val="000000"/>
              </w:rPr>
              <w:t>ideas.</w:t>
            </w:r>
          </w:p>
          <w:p w14:paraId="2A17F23D" w14:textId="14EBB9B1" w:rsidR="007A44DB" w:rsidRPr="00640369" w:rsidRDefault="007A44DB" w:rsidP="007045D6">
            <w:pPr>
              <w:pStyle w:val="ListParagraph"/>
              <w:numPr>
                <w:ilvl w:val="0"/>
                <w:numId w:val="8"/>
              </w:numPr>
              <w:spacing w:before="240"/>
              <w:rPr>
                <w:rFonts w:eastAsia="Times New Roman" w:cstheme="minorHAnsi"/>
                <w:color w:val="000000"/>
              </w:rPr>
            </w:pPr>
            <w:r w:rsidRPr="00640369">
              <w:rPr>
                <w:rFonts w:eastAsia="Times New Roman" w:cstheme="minorHAnsi"/>
                <w:color w:val="000000"/>
              </w:rPr>
              <w:t xml:space="preserve">Student makes eye contact with audience throughout the </w:t>
            </w:r>
            <w:r w:rsidR="00EB2908" w:rsidRPr="00640369">
              <w:rPr>
                <w:rFonts w:eastAsia="Times New Roman" w:cstheme="minorHAnsi"/>
                <w:color w:val="000000"/>
              </w:rPr>
              <w:t>presentation.</w:t>
            </w:r>
          </w:p>
          <w:p w14:paraId="73B4D052" w14:textId="0DF3BA39" w:rsidR="007A44DB" w:rsidRPr="00640369" w:rsidRDefault="007A44DB" w:rsidP="007045D6">
            <w:pPr>
              <w:pStyle w:val="ListParagraph"/>
              <w:numPr>
                <w:ilvl w:val="0"/>
                <w:numId w:val="8"/>
              </w:numPr>
              <w:spacing w:before="240"/>
              <w:rPr>
                <w:rFonts w:eastAsia="Times New Roman" w:cstheme="minorHAnsi"/>
                <w:color w:val="000000"/>
              </w:rPr>
            </w:pPr>
            <w:r w:rsidRPr="00640369">
              <w:rPr>
                <w:rFonts w:eastAsia="Times New Roman" w:cstheme="minorHAnsi"/>
                <w:color w:val="000000"/>
              </w:rPr>
              <w:t xml:space="preserve">Student speaks clearly with appropriate tone and volume to keep audience </w:t>
            </w:r>
            <w:r w:rsidR="00EB2908" w:rsidRPr="00640369">
              <w:rPr>
                <w:rFonts w:eastAsia="Times New Roman" w:cstheme="minorHAnsi"/>
                <w:color w:val="000000"/>
              </w:rPr>
              <w:t>engaged.</w:t>
            </w:r>
          </w:p>
          <w:p w14:paraId="7AA8C289" w14:textId="42653835" w:rsidR="007A44DB" w:rsidRPr="00640369" w:rsidRDefault="007A44DB" w:rsidP="007045D6">
            <w:pPr>
              <w:pStyle w:val="ListParagraph"/>
              <w:numPr>
                <w:ilvl w:val="0"/>
                <w:numId w:val="8"/>
              </w:numPr>
              <w:spacing w:before="240"/>
              <w:rPr>
                <w:rFonts w:eastAsia="Times New Roman" w:cstheme="minorHAnsi"/>
                <w:color w:val="000000"/>
              </w:rPr>
            </w:pPr>
            <w:r w:rsidRPr="00640369">
              <w:rPr>
                <w:rFonts w:eastAsia="Times New Roman" w:cstheme="minorHAnsi"/>
                <w:color w:val="000000"/>
              </w:rPr>
              <w:t xml:space="preserve">Student uses appropriate language and </w:t>
            </w:r>
            <w:r w:rsidR="00EB2908" w:rsidRPr="00640369">
              <w:rPr>
                <w:rFonts w:eastAsia="Times New Roman" w:cstheme="minorHAnsi"/>
                <w:color w:val="000000"/>
              </w:rPr>
              <w:t>vocabulary.</w:t>
            </w:r>
            <w:r w:rsidRPr="00640369">
              <w:rPr>
                <w:rFonts w:eastAsia="Times New Roman" w:cstheme="minorHAnsi"/>
                <w:color w:val="000000"/>
              </w:rPr>
              <w:t xml:space="preserve"> </w:t>
            </w:r>
          </w:p>
          <w:p w14:paraId="38EF7A42" w14:textId="402A25CA" w:rsidR="007A44DB" w:rsidRDefault="007A44DB" w:rsidP="007045D6">
            <w:pPr>
              <w:pStyle w:val="ListParagraph"/>
              <w:numPr>
                <w:ilvl w:val="0"/>
                <w:numId w:val="8"/>
              </w:numPr>
              <w:spacing w:before="240"/>
              <w:rPr>
                <w:rFonts w:eastAsia="Times New Roman" w:cstheme="minorHAnsi"/>
                <w:color w:val="000000"/>
              </w:rPr>
            </w:pPr>
            <w:r w:rsidRPr="00640369">
              <w:rPr>
                <w:rFonts w:eastAsia="Times New Roman" w:cstheme="minorHAnsi"/>
                <w:color w:val="000000"/>
              </w:rPr>
              <w:t>Student answers questions from audience clearly</w:t>
            </w:r>
            <w:r w:rsidR="00EB2908">
              <w:rPr>
                <w:rFonts w:eastAsia="Times New Roman" w:cstheme="minorHAnsi"/>
                <w:color w:val="000000"/>
              </w:rPr>
              <w:t>.</w:t>
            </w:r>
          </w:p>
          <w:p w14:paraId="373BFF93" w14:textId="2CE06E2D" w:rsidR="007A44DB" w:rsidRPr="00640369" w:rsidRDefault="007A44DB" w:rsidP="007A44DB">
            <w:pPr>
              <w:pStyle w:val="ListParagraph"/>
              <w:spacing w:before="240"/>
              <w:rPr>
                <w:rFonts w:eastAsia="Times New Roman" w:cstheme="minorHAnsi"/>
                <w:color w:val="000000"/>
              </w:rPr>
            </w:pPr>
            <w:r w:rsidRPr="00640369">
              <w:rPr>
                <w:rFonts w:eastAsia="Times New Roman" w:cstheme="minorHAnsi"/>
                <w:color w:val="000000"/>
              </w:rPr>
              <w:t xml:space="preserve"> </w:t>
            </w:r>
          </w:p>
          <w:p w14:paraId="43226A04" w14:textId="75AEC8CB" w:rsidR="00027DFA" w:rsidRDefault="008B31C7" w:rsidP="00027DFA">
            <w:pPr>
              <w:rPr>
                <w:rFonts w:ascii="Calibri" w:eastAsia="Times New Roman" w:hAnsi="Calibri" w:cs="Calibri"/>
                <w:color w:val="000000"/>
              </w:rPr>
            </w:pPr>
            <w:r>
              <w:rPr>
                <w:rFonts w:ascii="Calibri" w:eastAsia="Times New Roman" w:hAnsi="Calibri" w:cs="Calibri"/>
                <w:color w:val="000000" w:themeColor="text1"/>
              </w:rPr>
              <w:t xml:space="preserve">T: </w:t>
            </w:r>
            <w:r w:rsidR="00027DFA" w:rsidRPr="33C63E1B">
              <w:rPr>
                <w:rFonts w:ascii="Calibri" w:eastAsia="Times New Roman" w:hAnsi="Calibri" w:cs="Calibri"/>
                <w:color w:val="000000" w:themeColor="text1"/>
              </w:rPr>
              <w:t xml:space="preserve">What similarities do you see? Did we miss anything? </w:t>
            </w:r>
          </w:p>
          <w:p w14:paraId="1A49F61E" w14:textId="77777777" w:rsidR="00027DFA" w:rsidRDefault="00027DFA" w:rsidP="00027DFA">
            <w:pPr>
              <w:rPr>
                <w:rFonts w:ascii="Calibri" w:eastAsia="Times New Roman" w:hAnsi="Calibri" w:cs="Calibri"/>
                <w:color w:val="000000" w:themeColor="text1"/>
              </w:rPr>
            </w:pPr>
          </w:p>
          <w:p w14:paraId="2273AE7F" w14:textId="75817C47" w:rsidR="00027DFA" w:rsidRDefault="00027DFA" w:rsidP="00027DFA">
            <w:pPr>
              <w:rPr>
                <w:rFonts w:ascii="Calibri" w:eastAsia="Times New Roman" w:hAnsi="Calibri" w:cs="Calibri"/>
                <w:color w:val="000000" w:themeColor="text1"/>
              </w:rPr>
            </w:pPr>
            <w:r w:rsidRPr="33C63E1B">
              <w:rPr>
                <w:rFonts w:ascii="Calibri" w:eastAsia="Times New Roman" w:hAnsi="Calibri" w:cs="Calibri"/>
                <w:color w:val="000000" w:themeColor="text1"/>
              </w:rPr>
              <w:t>S: (Responses will vary</w:t>
            </w:r>
            <w:r w:rsidR="00647BCB">
              <w:rPr>
                <w:rFonts w:ascii="Calibri" w:eastAsia="Times New Roman" w:hAnsi="Calibri" w:cs="Calibri"/>
                <w:color w:val="000000" w:themeColor="text1"/>
              </w:rPr>
              <w:t>.</w:t>
            </w:r>
            <w:r w:rsidRPr="33C63E1B">
              <w:rPr>
                <w:rFonts w:ascii="Calibri" w:eastAsia="Times New Roman" w:hAnsi="Calibri" w:cs="Calibri"/>
                <w:color w:val="000000" w:themeColor="text1"/>
              </w:rPr>
              <w:t>)</w:t>
            </w:r>
          </w:p>
          <w:p w14:paraId="4AFA108F" w14:textId="77777777" w:rsidR="00027DFA" w:rsidRDefault="00027DFA" w:rsidP="00027DFA">
            <w:pPr>
              <w:rPr>
                <w:rFonts w:ascii="Calibri" w:eastAsia="Times New Roman" w:hAnsi="Calibri" w:cs="Calibri"/>
                <w:color w:val="000000" w:themeColor="text1"/>
              </w:rPr>
            </w:pPr>
          </w:p>
          <w:p w14:paraId="48139812" w14:textId="4510F990" w:rsidR="00E37A80" w:rsidRPr="008B31C7" w:rsidRDefault="00027DFA" w:rsidP="008B31C7">
            <w:pPr>
              <w:rPr>
                <w:rFonts w:ascii="Calibri" w:eastAsia="Times New Roman" w:hAnsi="Calibri" w:cs="Calibri"/>
                <w:color w:val="000000" w:themeColor="text1"/>
              </w:rPr>
            </w:pPr>
            <w:r w:rsidRPr="33C63E1B">
              <w:rPr>
                <w:rFonts w:ascii="Calibri" w:eastAsia="Times New Roman" w:hAnsi="Calibri" w:cs="Calibri"/>
                <w:color w:val="000000" w:themeColor="text1"/>
              </w:rPr>
              <w:t>T: Please refer to this list as you present your project to peers today.</w:t>
            </w:r>
          </w:p>
        </w:tc>
        <w:tc>
          <w:tcPr>
            <w:tcW w:w="1578" w:type="dxa"/>
          </w:tcPr>
          <w:p w14:paraId="32BDC02F" w14:textId="00078B0B" w:rsidR="005177CC" w:rsidRDefault="0079483F" w:rsidP="00F20BB1">
            <w:pPr>
              <w:pStyle w:val="Tabletext"/>
              <w:jc w:val="center"/>
            </w:pPr>
            <w:r>
              <w:t>PPT</w:t>
            </w:r>
          </w:p>
        </w:tc>
      </w:tr>
      <w:tr w:rsidR="006B6E4C" w:rsidRPr="00447D20" w14:paraId="32DCF1B0" w14:textId="77777777" w:rsidTr="0050567B">
        <w:trPr>
          <w:cantSplit w:val="0"/>
          <w:trHeight w:val="70"/>
        </w:trPr>
        <w:tc>
          <w:tcPr>
            <w:tcW w:w="895" w:type="dxa"/>
          </w:tcPr>
          <w:p w14:paraId="1238EFAB" w14:textId="339D243F" w:rsidR="006B6E4C" w:rsidRDefault="0059081D" w:rsidP="006B6E4C">
            <w:pPr>
              <w:pStyle w:val="Tabletext"/>
              <w:jc w:val="center"/>
            </w:pPr>
            <w:r>
              <w:t>8</w:t>
            </w:r>
            <w:r w:rsidR="006B6E4C">
              <w:t xml:space="preserve"> mins</w:t>
            </w:r>
          </w:p>
        </w:tc>
        <w:tc>
          <w:tcPr>
            <w:tcW w:w="6967" w:type="dxa"/>
          </w:tcPr>
          <w:p w14:paraId="74C483A0" w14:textId="0C75B8D4" w:rsidR="006B6E4C" w:rsidRDefault="006B6E4C" w:rsidP="0079483F">
            <w:pPr>
              <w:spacing w:before="120"/>
              <w:rPr>
                <w:rFonts w:ascii="Calibri" w:eastAsia="Times New Roman" w:hAnsi="Calibri" w:cs="Calibri"/>
                <w:b/>
                <w:bCs/>
                <w:color w:val="000000"/>
              </w:rPr>
            </w:pPr>
            <w:r w:rsidRPr="33C63E1B">
              <w:rPr>
                <w:rFonts w:ascii="Calibri" w:eastAsia="Times New Roman" w:hAnsi="Calibri" w:cs="Calibri"/>
                <w:b/>
                <w:bCs/>
                <w:color w:val="000000" w:themeColor="text1"/>
              </w:rPr>
              <w:t xml:space="preserve">Introduce Student Presentations </w:t>
            </w:r>
          </w:p>
          <w:p w14:paraId="31FA9719" w14:textId="77777777" w:rsidR="006B6E4C" w:rsidRDefault="006B6E4C" w:rsidP="006B6E4C">
            <w:pPr>
              <w:rPr>
                <w:rFonts w:ascii="Calibri" w:eastAsia="Times New Roman" w:hAnsi="Calibri" w:cs="Calibri"/>
                <w:b/>
                <w:bCs/>
                <w:color w:val="000000"/>
              </w:rPr>
            </w:pPr>
          </w:p>
          <w:p w14:paraId="75836B3A" w14:textId="467DFA90" w:rsidR="006B6E4C" w:rsidRDefault="006B6E4C" w:rsidP="006B6E4C">
            <w:pPr>
              <w:rPr>
                <w:rFonts w:ascii="Calibri" w:eastAsia="Times New Roman" w:hAnsi="Calibri" w:cs="Calibri"/>
                <w:color w:val="000000" w:themeColor="text1"/>
              </w:rPr>
            </w:pPr>
            <w:r w:rsidRPr="33C63E1B">
              <w:rPr>
                <w:rFonts w:ascii="Calibri" w:eastAsia="Times New Roman" w:hAnsi="Calibri" w:cs="Calibri"/>
                <w:color w:val="000000" w:themeColor="text1"/>
              </w:rPr>
              <w:t>T: In a moment, I will divide you into groups of four to conduct your</w:t>
            </w:r>
            <w:r w:rsidR="0090052A">
              <w:rPr>
                <w:rFonts w:ascii="Calibri" w:eastAsia="Times New Roman" w:hAnsi="Calibri" w:cs="Calibri"/>
                <w:color w:val="000000" w:themeColor="text1"/>
              </w:rPr>
              <w:t xml:space="preserve"> presentations on your professional </w:t>
            </w:r>
            <w:r w:rsidR="00647BCB">
              <w:rPr>
                <w:rFonts w:ascii="Calibri" w:eastAsia="Times New Roman" w:hAnsi="Calibri" w:cs="Calibri"/>
                <w:color w:val="000000" w:themeColor="text1"/>
              </w:rPr>
              <w:t>developm</w:t>
            </w:r>
            <w:r w:rsidR="005B1A86">
              <w:rPr>
                <w:rFonts w:ascii="Calibri" w:eastAsia="Times New Roman" w:hAnsi="Calibri" w:cs="Calibri"/>
                <w:color w:val="000000" w:themeColor="text1"/>
              </w:rPr>
              <w:t>ent</w:t>
            </w:r>
            <w:r w:rsidR="00647BCB">
              <w:rPr>
                <w:rFonts w:ascii="Calibri" w:eastAsia="Times New Roman" w:hAnsi="Calibri" w:cs="Calibri"/>
                <w:color w:val="000000" w:themeColor="text1"/>
              </w:rPr>
              <w:t xml:space="preserve"> </w:t>
            </w:r>
            <w:r w:rsidR="0090052A">
              <w:rPr>
                <w:rFonts w:ascii="Calibri" w:eastAsia="Times New Roman" w:hAnsi="Calibri" w:cs="Calibri"/>
                <w:color w:val="000000" w:themeColor="text1"/>
              </w:rPr>
              <w:t>plan</w:t>
            </w:r>
            <w:r w:rsidRPr="33C63E1B">
              <w:rPr>
                <w:rFonts w:ascii="Calibri" w:eastAsia="Times New Roman" w:hAnsi="Calibri" w:cs="Calibri"/>
                <w:color w:val="000000" w:themeColor="text1"/>
              </w:rPr>
              <w:t xml:space="preserve">.  Each group member will have 5 minutes to present their </w:t>
            </w:r>
            <w:r w:rsidR="00B22AEE">
              <w:rPr>
                <w:rFonts w:ascii="Calibri" w:eastAsia="Times New Roman" w:hAnsi="Calibri" w:cs="Calibri"/>
                <w:color w:val="000000" w:themeColor="text1"/>
              </w:rPr>
              <w:t>professional growth goals</w:t>
            </w:r>
            <w:r w:rsidR="002D3279">
              <w:rPr>
                <w:rFonts w:ascii="Calibri" w:eastAsia="Times New Roman" w:hAnsi="Calibri" w:cs="Calibri"/>
                <w:color w:val="000000" w:themeColor="text1"/>
              </w:rPr>
              <w:t xml:space="preserve">, </w:t>
            </w:r>
            <w:r w:rsidR="006B680D">
              <w:rPr>
                <w:rFonts w:ascii="Calibri" w:eastAsia="Times New Roman" w:hAnsi="Calibri" w:cs="Calibri"/>
                <w:color w:val="000000" w:themeColor="text1"/>
              </w:rPr>
              <w:t xml:space="preserve">their </w:t>
            </w:r>
            <w:r w:rsidR="00B22AEE">
              <w:rPr>
                <w:rFonts w:ascii="Calibri" w:eastAsia="Times New Roman" w:hAnsi="Calibri" w:cs="Calibri"/>
                <w:color w:val="000000" w:themeColor="text1"/>
              </w:rPr>
              <w:t xml:space="preserve">plan </w:t>
            </w:r>
            <w:r w:rsidR="008505AB">
              <w:rPr>
                <w:rFonts w:ascii="Calibri" w:eastAsia="Times New Roman" w:hAnsi="Calibri" w:cs="Calibri"/>
                <w:color w:val="000000" w:themeColor="text1"/>
              </w:rPr>
              <w:t>to attain those goals</w:t>
            </w:r>
            <w:r w:rsidR="002D3279">
              <w:rPr>
                <w:rFonts w:ascii="Calibri" w:eastAsia="Times New Roman" w:hAnsi="Calibri" w:cs="Calibri"/>
                <w:color w:val="000000" w:themeColor="text1"/>
              </w:rPr>
              <w:t xml:space="preserve">, and how they will track their progress toward those goals over the course of the year. </w:t>
            </w:r>
            <w:r w:rsidRPr="33C63E1B">
              <w:rPr>
                <w:rFonts w:ascii="Calibri" w:eastAsia="Times New Roman" w:hAnsi="Calibri" w:cs="Calibri"/>
                <w:color w:val="000000" w:themeColor="text1"/>
              </w:rPr>
              <w:t xml:space="preserve">I will keep time and will give a 1-minute warning before it is time to move to the next presenter. </w:t>
            </w:r>
          </w:p>
          <w:p w14:paraId="4DB58568" w14:textId="77777777" w:rsidR="006B6E4C" w:rsidRDefault="006B6E4C" w:rsidP="006B6E4C">
            <w:pPr>
              <w:rPr>
                <w:rFonts w:ascii="Calibri" w:eastAsia="Times New Roman" w:hAnsi="Calibri" w:cs="Calibri"/>
                <w:color w:val="000000" w:themeColor="text1"/>
              </w:rPr>
            </w:pPr>
          </w:p>
          <w:p w14:paraId="47CBD201" w14:textId="0A2D61D9" w:rsidR="006B6E4C" w:rsidRDefault="006B6E4C" w:rsidP="006B6E4C">
            <w:pPr>
              <w:rPr>
                <w:rFonts w:ascii="Calibri" w:eastAsia="Times New Roman" w:hAnsi="Calibri" w:cs="Calibri"/>
                <w:color w:val="000000" w:themeColor="text1"/>
              </w:rPr>
            </w:pPr>
            <w:r w:rsidRPr="33C63E1B">
              <w:rPr>
                <w:rFonts w:ascii="Calibri" w:eastAsia="Times New Roman" w:hAnsi="Calibri" w:cs="Calibri"/>
                <w:color w:val="000000" w:themeColor="text1"/>
              </w:rPr>
              <w:t xml:space="preserve">T: There is a Student Observation Form in today’s student guide. Please use this form to provide feedback to your peers on their presentations. You will fill out one form for each presenter. Please remember to adhere to the Tips for </w:t>
            </w:r>
            <w:r>
              <w:rPr>
                <w:rFonts w:ascii="Calibri" w:eastAsia="Times New Roman" w:hAnsi="Calibri" w:cs="Calibri"/>
                <w:color w:val="000000" w:themeColor="text1"/>
              </w:rPr>
              <w:t xml:space="preserve">Giving and Receiving </w:t>
            </w:r>
            <w:r w:rsidRPr="33C63E1B">
              <w:rPr>
                <w:rFonts w:ascii="Calibri" w:eastAsia="Times New Roman" w:hAnsi="Calibri" w:cs="Calibri"/>
                <w:color w:val="000000" w:themeColor="text1"/>
              </w:rPr>
              <w:t xml:space="preserve">Effective Feedback </w:t>
            </w:r>
            <w:r w:rsidR="00AB5EFB">
              <w:rPr>
                <w:rFonts w:ascii="Calibri" w:eastAsia="Times New Roman" w:hAnsi="Calibri" w:cs="Calibri"/>
                <w:color w:val="000000" w:themeColor="text1"/>
              </w:rPr>
              <w:t>that</w:t>
            </w:r>
            <w:r>
              <w:rPr>
                <w:rFonts w:ascii="Calibri" w:eastAsia="Times New Roman" w:hAnsi="Calibri" w:cs="Calibri"/>
                <w:color w:val="000000" w:themeColor="text1"/>
              </w:rPr>
              <w:t xml:space="preserve"> are included in your </w:t>
            </w:r>
            <w:r>
              <w:rPr>
                <w:rFonts w:ascii="Calibri" w:eastAsia="Times New Roman" w:hAnsi="Calibri" w:cs="Calibri"/>
                <w:color w:val="000000" w:themeColor="text1"/>
              </w:rPr>
              <w:lastRenderedPageBreak/>
              <w:t xml:space="preserve">student guide for reference. Please take a moment to review the tips and identify 3 things you want to keep in mind while giving feedback today. </w:t>
            </w:r>
          </w:p>
          <w:p w14:paraId="7144476D" w14:textId="77777777" w:rsidR="006B6E4C" w:rsidRDefault="006B6E4C" w:rsidP="006B6E4C">
            <w:pPr>
              <w:rPr>
                <w:rFonts w:ascii="Calibri" w:eastAsia="Times New Roman" w:hAnsi="Calibri" w:cs="Calibri"/>
                <w:color w:val="000000" w:themeColor="text1"/>
              </w:rPr>
            </w:pPr>
          </w:p>
          <w:p w14:paraId="63752358" w14:textId="4D21845D"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S: (Review Tips for Giving and Receiving Effective Feedback</w:t>
            </w:r>
            <w:r w:rsidR="00551F13">
              <w:rPr>
                <w:rFonts w:ascii="Calibri" w:eastAsia="Times New Roman" w:hAnsi="Calibri" w:cs="Calibri"/>
                <w:color w:val="000000" w:themeColor="text1"/>
              </w:rPr>
              <w:t>.</w:t>
            </w:r>
            <w:r>
              <w:rPr>
                <w:rFonts w:ascii="Calibri" w:eastAsia="Times New Roman" w:hAnsi="Calibri" w:cs="Calibri"/>
                <w:color w:val="000000" w:themeColor="text1"/>
              </w:rPr>
              <w:t>)</w:t>
            </w:r>
          </w:p>
          <w:p w14:paraId="1FD9E5D3" w14:textId="77777777" w:rsidR="006B6E4C" w:rsidRDefault="006B6E4C" w:rsidP="006B6E4C">
            <w:pPr>
              <w:rPr>
                <w:rFonts w:ascii="Calibri" w:eastAsia="Times New Roman" w:hAnsi="Calibri" w:cs="Calibri"/>
                <w:color w:val="000000" w:themeColor="text1"/>
              </w:rPr>
            </w:pPr>
          </w:p>
          <w:p w14:paraId="055296FD" w14:textId="19DFBEC0"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T: Who can share something we should keep in mind while giving and receiving feedback today. (Call on student volunteers</w:t>
            </w:r>
            <w:r w:rsidR="00551F13">
              <w:rPr>
                <w:rFonts w:ascii="Calibri" w:eastAsia="Times New Roman" w:hAnsi="Calibri" w:cs="Calibri"/>
                <w:color w:val="000000" w:themeColor="text1"/>
              </w:rPr>
              <w:t>.</w:t>
            </w:r>
            <w:r>
              <w:rPr>
                <w:rFonts w:ascii="Calibri" w:eastAsia="Times New Roman" w:hAnsi="Calibri" w:cs="Calibri"/>
                <w:color w:val="000000" w:themeColor="text1"/>
              </w:rPr>
              <w:t>)</w:t>
            </w:r>
          </w:p>
          <w:p w14:paraId="4C771863" w14:textId="77777777" w:rsidR="006B6E4C" w:rsidRDefault="006B6E4C" w:rsidP="006B6E4C">
            <w:pPr>
              <w:rPr>
                <w:rFonts w:ascii="Calibri" w:eastAsia="Times New Roman" w:hAnsi="Calibri" w:cs="Calibri"/>
                <w:color w:val="000000" w:themeColor="text1"/>
              </w:rPr>
            </w:pPr>
          </w:p>
          <w:p w14:paraId="0FEF7BD0" w14:textId="37A592DC"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S: (Responses will vary but should align with items listed in the Tips for Giving and Receiving Effective Feedback</w:t>
            </w:r>
            <w:r w:rsidR="00551F13">
              <w:rPr>
                <w:rFonts w:ascii="Calibri" w:eastAsia="Times New Roman" w:hAnsi="Calibri" w:cs="Calibri"/>
                <w:color w:val="000000" w:themeColor="text1"/>
              </w:rPr>
              <w:t>.</w:t>
            </w:r>
            <w:r>
              <w:rPr>
                <w:rFonts w:ascii="Calibri" w:eastAsia="Times New Roman" w:hAnsi="Calibri" w:cs="Calibri"/>
                <w:color w:val="000000" w:themeColor="text1"/>
              </w:rPr>
              <w:t>)</w:t>
            </w:r>
          </w:p>
          <w:p w14:paraId="716D98FA" w14:textId="77777777" w:rsidR="006B6E4C" w:rsidRDefault="006B6E4C" w:rsidP="006B6E4C">
            <w:pPr>
              <w:rPr>
                <w:rFonts w:ascii="Calibri" w:eastAsia="Times New Roman" w:hAnsi="Calibri" w:cs="Calibri"/>
                <w:color w:val="000000" w:themeColor="text1"/>
              </w:rPr>
            </w:pPr>
          </w:p>
          <w:p w14:paraId="1492946D" w14:textId="77777777" w:rsidR="006B6E4C" w:rsidRDefault="006B6E4C" w:rsidP="006B6E4C">
            <w:pPr>
              <w:rPr>
                <w:rFonts w:ascii="Calibri" w:eastAsia="Times New Roman" w:hAnsi="Calibri" w:cs="Calibri"/>
                <w:color w:val="000000" w:themeColor="text1"/>
              </w:rPr>
            </w:pPr>
            <w:r w:rsidRPr="33C63E1B">
              <w:rPr>
                <w:rFonts w:ascii="Calibri" w:eastAsia="Times New Roman" w:hAnsi="Calibri" w:cs="Calibri"/>
                <w:color w:val="000000" w:themeColor="text1"/>
              </w:rPr>
              <w:t xml:space="preserve">T: Are there any questions before we begin? </w:t>
            </w:r>
          </w:p>
          <w:p w14:paraId="5654D8C3" w14:textId="77777777" w:rsidR="006B6E4C" w:rsidRDefault="006B6E4C" w:rsidP="006B6E4C">
            <w:pPr>
              <w:rPr>
                <w:rFonts w:ascii="Calibri" w:eastAsia="Times New Roman" w:hAnsi="Calibri" w:cs="Calibri"/>
                <w:color w:val="000000" w:themeColor="text1"/>
              </w:rPr>
            </w:pPr>
          </w:p>
          <w:p w14:paraId="100C8F67" w14:textId="65FFC3DB"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S: (Ask clarifying questions</w:t>
            </w:r>
            <w:r w:rsidR="00551F13">
              <w:rPr>
                <w:rFonts w:ascii="Calibri" w:eastAsia="Times New Roman" w:hAnsi="Calibri" w:cs="Calibri"/>
                <w:color w:val="000000" w:themeColor="text1"/>
              </w:rPr>
              <w:t>.</w:t>
            </w:r>
            <w:r>
              <w:rPr>
                <w:rFonts w:ascii="Calibri" w:eastAsia="Times New Roman" w:hAnsi="Calibri" w:cs="Calibri"/>
                <w:color w:val="000000" w:themeColor="text1"/>
              </w:rPr>
              <w:t>)</w:t>
            </w:r>
          </w:p>
          <w:p w14:paraId="4CE61EBC" w14:textId="77777777" w:rsidR="006B6E4C" w:rsidRDefault="006B6E4C" w:rsidP="006B6E4C">
            <w:pPr>
              <w:rPr>
                <w:rFonts w:ascii="Calibri" w:eastAsia="Times New Roman" w:hAnsi="Calibri" w:cs="Calibri"/>
                <w:color w:val="000000" w:themeColor="text1"/>
              </w:rPr>
            </w:pPr>
          </w:p>
          <w:p w14:paraId="3335F49B" w14:textId="2009A2C5"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 xml:space="preserve">T: </w:t>
            </w:r>
            <w:r w:rsidRPr="33C63E1B">
              <w:rPr>
                <w:rFonts w:ascii="Calibri" w:eastAsia="Times New Roman" w:hAnsi="Calibri" w:cs="Calibri"/>
                <w:color w:val="000000" w:themeColor="text1"/>
              </w:rPr>
              <w:t>(Address student questions as needed</w:t>
            </w:r>
            <w:r w:rsidR="00551F13">
              <w:rPr>
                <w:rFonts w:ascii="Calibri" w:eastAsia="Times New Roman" w:hAnsi="Calibri" w:cs="Calibri"/>
                <w:color w:val="000000" w:themeColor="text1"/>
              </w:rPr>
              <w:t>.</w:t>
            </w:r>
            <w:r w:rsidRPr="33C63E1B">
              <w:rPr>
                <w:rFonts w:ascii="Calibri" w:eastAsia="Times New Roman" w:hAnsi="Calibri" w:cs="Calibri"/>
                <w:color w:val="000000" w:themeColor="text1"/>
              </w:rPr>
              <w:t>)</w:t>
            </w:r>
          </w:p>
          <w:p w14:paraId="37F59DC6" w14:textId="77777777" w:rsidR="006B6E4C" w:rsidRDefault="006B6E4C" w:rsidP="006B6E4C">
            <w:pPr>
              <w:rPr>
                <w:rFonts w:ascii="Calibri" w:eastAsia="Times New Roman" w:hAnsi="Calibri" w:cs="Calibri"/>
                <w:color w:val="000000" w:themeColor="text1"/>
              </w:rPr>
            </w:pPr>
          </w:p>
          <w:p w14:paraId="64B288FF" w14:textId="6A024758" w:rsidR="006B6E4C" w:rsidRDefault="006B6E4C" w:rsidP="006B6E4C">
            <w:pPr>
              <w:rPr>
                <w:rFonts w:ascii="Calibri" w:eastAsia="Times New Roman" w:hAnsi="Calibri" w:cs="Calibri"/>
                <w:color w:val="000000" w:themeColor="text1"/>
              </w:rPr>
            </w:pPr>
            <w:r w:rsidRPr="33C63E1B">
              <w:rPr>
                <w:rFonts w:ascii="Calibri" w:eastAsia="Times New Roman" w:hAnsi="Calibri" w:cs="Calibri"/>
                <w:color w:val="000000" w:themeColor="text1"/>
              </w:rPr>
              <w:t>T: (Divide students into groups of 4 for final presentations</w:t>
            </w:r>
            <w:r>
              <w:rPr>
                <w:rFonts w:ascii="Calibri" w:eastAsia="Times New Roman" w:hAnsi="Calibri" w:cs="Calibri"/>
                <w:color w:val="000000" w:themeColor="text1"/>
              </w:rPr>
              <w:t>.</w:t>
            </w:r>
            <w:r w:rsidRPr="33C63E1B">
              <w:rPr>
                <w:rFonts w:ascii="Calibri" w:eastAsia="Times New Roman" w:hAnsi="Calibri" w:cs="Calibri"/>
                <w:color w:val="000000" w:themeColor="text1"/>
              </w:rPr>
              <w:t xml:space="preserve">) </w:t>
            </w:r>
            <w:r>
              <w:rPr>
                <w:rFonts w:ascii="Calibri" w:eastAsia="Times New Roman" w:hAnsi="Calibri" w:cs="Calibri"/>
                <w:color w:val="000000" w:themeColor="text1"/>
              </w:rPr>
              <w:t>As you are presenting, I will keep a timer to ensure that everyone gets time to present.  I will provide you a one-minute warning before it is time to switch to the next presenter.  You may move to your group now and identify the order in which you will present.</w:t>
            </w:r>
          </w:p>
          <w:p w14:paraId="303E9733" w14:textId="4ED3CB40"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br/>
              <w:t>S: (Move to identified groups and identify order of presentations</w:t>
            </w:r>
            <w:r w:rsidR="00787E9C">
              <w:rPr>
                <w:rFonts w:ascii="Calibri" w:eastAsia="Times New Roman" w:hAnsi="Calibri" w:cs="Calibri"/>
                <w:color w:val="000000" w:themeColor="text1"/>
              </w:rPr>
              <w:t>.</w:t>
            </w:r>
            <w:r>
              <w:rPr>
                <w:rFonts w:ascii="Calibri" w:eastAsia="Times New Roman" w:hAnsi="Calibri" w:cs="Calibri"/>
                <w:color w:val="000000" w:themeColor="text1"/>
              </w:rPr>
              <w:t>)</w:t>
            </w:r>
          </w:p>
          <w:p w14:paraId="6C3B3CF7" w14:textId="77777777" w:rsidR="006B6E4C" w:rsidRDefault="006B6E4C" w:rsidP="006B6E4C">
            <w:pPr>
              <w:rPr>
                <w:rFonts w:ascii="Calibri" w:eastAsia="Times New Roman" w:hAnsi="Calibri" w:cs="Calibri"/>
                <w:color w:val="000000" w:themeColor="text1"/>
              </w:rPr>
            </w:pPr>
          </w:p>
          <w:p w14:paraId="379ECDD6" w14:textId="77777777"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T: First presenters raise your hand. Great!  How about the second presenters? Great.  What about those who will be presenting third? Great.  And who will present fourth?  Excellent.  Remember this order so you can make sure you transition quickly between each presenter.  We will get started now.  First presenters you may begin.  (Set timer for 5 minutes, providing a 1-minute reminder before the end of the time.)</w:t>
            </w:r>
          </w:p>
          <w:p w14:paraId="624B5931" w14:textId="77777777" w:rsidR="006B6E4C" w:rsidRDefault="006B6E4C" w:rsidP="006B6E4C">
            <w:pPr>
              <w:rPr>
                <w:rFonts w:ascii="Calibri" w:eastAsia="Times New Roman" w:hAnsi="Calibri" w:cs="Calibri"/>
                <w:color w:val="000000" w:themeColor="text1"/>
              </w:rPr>
            </w:pPr>
          </w:p>
          <w:p w14:paraId="7FA98D74" w14:textId="5543B70B" w:rsidR="006B6E4C" w:rsidRDefault="006B6E4C" w:rsidP="006B6E4C">
            <w:pPr>
              <w:rPr>
                <w:rFonts w:ascii="Calibri" w:eastAsia="Times New Roman" w:hAnsi="Calibri" w:cs="Calibri"/>
                <w:color w:val="000000" w:themeColor="text1"/>
              </w:rPr>
            </w:pPr>
            <w:r>
              <w:rPr>
                <w:rFonts w:ascii="Calibri" w:eastAsia="Times New Roman" w:hAnsi="Calibri" w:cs="Calibri"/>
                <w:color w:val="000000" w:themeColor="text1"/>
              </w:rPr>
              <w:t>S: (Begin group presentations</w:t>
            </w:r>
            <w:r w:rsidR="00B61CD4">
              <w:rPr>
                <w:rFonts w:ascii="Calibri" w:eastAsia="Times New Roman" w:hAnsi="Calibri" w:cs="Calibri"/>
                <w:color w:val="000000" w:themeColor="text1"/>
              </w:rPr>
              <w:t>.</w:t>
            </w:r>
            <w:r>
              <w:rPr>
                <w:rFonts w:ascii="Calibri" w:eastAsia="Times New Roman" w:hAnsi="Calibri" w:cs="Calibri"/>
                <w:color w:val="000000" w:themeColor="text1"/>
              </w:rPr>
              <w:t>)</w:t>
            </w:r>
          </w:p>
          <w:p w14:paraId="26A4A77C" w14:textId="77777777" w:rsidR="006B6E4C" w:rsidRDefault="006B6E4C" w:rsidP="006B6E4C">
            <w:pPr>
              <w:rPr>
                <w:rFonts w:ascii="Calibri" w:eastAsia="Times New Roman" w:hAnsi="Calibri" w:cs="Calibri"/>
                <w:color w:val="000000" w:themeColor="text1"/>
              </w:rPr>
            </w:pPr>
          </w:p>
          <w:p w14:paraId="2D4F3A01" w14:textId="06E06314" w:rsidR="006B6E4C" w:rsidRPr="00595CB5" w:rsidRDefault="006B6E4C" w:rsidP="006B6E4C">
            <w:pPr>
              <w:pStyle w:val="Tabletextbullet"/>
              <w:numPr>
                <w:ilvl w:val="0"/>
                <w:numId w:val="0"/>
              </w:numPr>
              <w:contextualSpacing w:val="0"/>
              <w:rPr>
                <w:rFonts w:ascii="Calibri" w:eastAsia="Times New Roman" w:hAnsi="Calibri" w:cs="Calibri"/>
                <w:color w:val="000000" w:themeColor="text1"/>
              </w:rPr>
            </w:pPr>
            <w:r>
              <w:rPr>
                <w:rFonts w:ascii="Calibri" w:eastAsia="Times New Roman" w:hAnsi="Calibri" w:cs="Calibri"/>
                <w:color w:val="000000" w:themeColor="text1"/>
              </w:rPr>
              <w:t>T: (Circulate to listen to presentations and provide support as needed</w:t>
            </w:r>
            <w:r w:rsidR="00B61CD4">
              <w:rPr>
                <w:rFonts w:ascii="Calibri" w:eastAsia="Times New Roman" w:hAnsi="Calibri" w:cs="Calibri"/>
                <w:color w:val="000000" w:themeColor="text1"/>
              </w:rPr>
              <w:t>.</w:t>
            </w:r>
            <w:r>
              <w:rPr>
                <w:rFonts w:ascii="Calibri" w:eastAsia="Times New Roman" w:hAnsi="Calibri" w:cs="Calibri"/>
                <w:color w:val="000000" w:themeColor="text1"/>
              </w:rPr>
              <w:t>)</w:t>
            </w:r>
          </w:p>
        </w:tc>
        <w:tc>
          <w:tcPr>
            <w:tcW w:w="1578" w:type="dxa"/>
          </w:tcPr>
          <w:p w14:paraId="53710BC2" w14:textId="25F57A35" w:rsidR="006B6E4C" w:rsidRPr="00205E12" w:rsidRDefault="006B6E4C" w:rsidP="006B6E4C">
            <w:pPr>
              <w:pStyle w:val="Tabletext"/>
              <w:jc w:val="center"/>
            </w:pPr>
            <w:r>
              <w:lastRenderedPageBreak/>
              <w:t>Student Guide</w:t>
            </w:r>
          </w:p>
        </w:tc>
      </w:tr>
      <w:tr w:rsidR="002740DA" w:rsidRPr="00447D20" w14:paraId="1E97D4BC" w14:textId="77777777" w:rsidTr="0050567B">
        <w:trPr>
          <w:cantSplit w:val="0"/>
          <w:trHeight w:val="420"/>
        </w:trPr>
        <w:tc>
          <w:tcPr>
            <w:tcW w:w="895" w:type="dxa"/>
          </w:tcPr>
          <w:p w14:paraId="47D99BC6" w14:textId="1CA25D7A" w:rsidR="002740DA" w:rsidRDefault="003D0557" w:rsidP="006B6E4C">
            <w:pPr>
              <w:pStyle w:val="Tabletext"/>
              <w:jc w:val="center"/>
            </w:pPr>
            <w:r>
              <w:t>2</w:t>
            </w:r>
            <w:r w:rsidR="00347365">
              <w:t>5</w:t>
            </w:r>
            <w:r>
              <w:t xml:space="preserve"> mins</w:t>
            </w:r>
          </w:p>
        </w:tc>
        <w:tc>
          <w:tcPr>
            <w:tcW w:w="6967" w:type="dxa"/>
          </w:tcPr>
          <w:p w14:paraId="41C90471" w14:textId="77777777" w:rsidR="002740DA" w:rsidRDefault="002740DA" w:rsidP="002740DA">
            <w:pPr>
              <w:spacing w:before="240"/>
              <w:rPr>
                <w:rFonts w:ascii="Calibri" w:eastAsia="Times New Roman" w:hAnsi="Calibri" w:cs="Calibri"/>
                <w:b/>
                <w:bCs/>
                <w:color w:val="000000" w:themeColor="text1"/>
              </w:rPr>
            </w:pPr>
            <w:r w:rsidRPr="33C63E1B">
              <w:rPr>
                <w:rFonts w:ascii="Calibri" w:eastAsia="Times New Roman" w:hAnsi="Calibri" w:cs="Calibri"/>
                <w:b/>
                <w:bCs/>
                <w:color w:val="000000" w:themeColor="text1"/>
              </w:rPr>
              <w:t>Student Presentations</w:t>
            </w:r>
          </w:p>
          <w:p w14:paraId="57BC3C37" w14:textId="77777777" w:rsidR="002740DA" w:rsidRPr="00322268" w:rsidRDefault="002740DA" w:rsidP="002740DA">
            <w:pPr>
              <w:spacing w:before="240"/>
              <w:rPr>
                <w:rFonts w:ascii="Calibri" w:eastAsia="Times New Roman" w:hAnsi="Calibri" w:cs="Calibri"/>
                <w:color w:val="000000" w:themeColor="text1"/>
              </w:rPr>
            </w:pPr>
            <w:r w:rsidRPr="33C63E1B">
              <w:rPr>
                <w:rFonts w:ascii="Calibri" w:eastAsia="Times New Roman" w:hAnsi="Calibri" w:cs="Calibri"/>
                <w:i/>
                <w:iCs/>
                <w:color w:val="000000" w:themeColor="text1"/>
              </w:rPr>
              <w:t xml:space="preserve">Students conduct final project presentations. </w:t>
            </w:r>
          </w:p>
          <w:p w14:paraId="0239C9AF" w14:textId="64B0CCF8" w:rsidR="002740DA" w:rsidRPr="00977109" w:rsidRDefault="002740DA" w:rsidP="00977109">
            <w:pPr>
              <w:spacing w:before="240"/>
              <w:rPr>
                <w:rFonts w:ascii="Calibri" w:eastAsia="Times New Roman" w:hAnsi="Calibri" w:cs="Calibri"/>
                <w:i/>
                <w:iCs/>
                <w:color w:val="000000" w:themeColor="text1"/>
              </w:rPr>
            </w:pPr>
            <w:r w:rsidRPr="33C63E1B">
              <w:rPr>
                <w:rFonts w:ascii="Calibri" w:eastAsia="Times New Roman" w:hAnsi="Calibri" w:cs="Calibri"/>
                <w:i/>
                <w:iCs/>
                <w:color w:val="000000" w:themeColor="text1"/>
              </w:rPr>
              <w:t xml:space="preserve">Each student has 5 minutes to complete their presentation. Give students a 1-minute warning before it is time to switch to the next presenter. </w:t>
            </w:r>
          </w:p>
        </w:tc>
        <w:tc>
          <w:tcPr>
            <w:tcW w:w="1578" w:type="dxa"/>
          </w:tcPr>
          <w:p w14:paraId="2D3E5528" w14:textId="77777777" w:rsidR="00FF536A" w:rsidRDefault="00FF536A" w:rsidP="00FF536A">
            <w:pPr>
              <w:spacing w:before="120" w:after="120"/>
              <w:jc w:val="center"/>
              <w:rPr>
                <w:rFonts w:ascii="Calibri" w:eastAsia="Times New Roman" w:hAnsi="Calibri" w:cs="Calibri"/>
                <w:color w:val="000000"/>
              </w:rPr>
            </w:pPr>
            <w:r>
              <w:rPr>
                <w:rFonts w:ascii="Calibri" w:eastAsia="Times New Roman" w:hAnsi="Calibri" w:cs="Calibri"/>
                <w:color w:val="000000"/>
              </w:rPr>
              <w:t>Student Guide</w:t>
            </w:r>
          </w:p>
          <w:p w14:paraId="7DFAEE60" w14:textId="3108F674" w:rsidR="002740DA" w:rsidRPr="00205E12" w:rsidRDefault="00FF536A" w:rsidP="00FF536A">
            <w:pPr>
              <w:pStyle w:val="Tabletext"/>
              <w:jc w:val="center"/>
            </w:pPr>
            <w:r>
              <w:rPr>
                <w:rFonts w:ascii="Calibri" w:eastAsia="Times New Roman" w:hAnsi="Calibri" w:cs="Calibri"/>
                <w:color w:val="000000"/>
              </w:rPr>
              <w:t>Recording Device (optional)</w:t>
            </w:r>
          </w:p>
        </w:tc>
      </w:tr>
      <w:tr w:rsidR="006B6E4C" w:rsidRPr="00447D20" w14:paraId="047CC7AC" w14:textId="77777777" w:rsidTr="0050567B">
        <w:trPr>
          <w:cantSplit w:val="0"/>
          <w:trHeight w:val="420"/>
        </w:trPr>
        <w:tc>
          <w:tcPr>
            <w:tcW w:w="895" w:type="dxa"/>
          </w:tcPr>
          <w:p w14:paraId="2BC0BE01" w14:textId="306AC6B1" w:rsidR="006B6E4C" w:rsidRDefault="006B6E4C" w:rsidP="006B6E4C">
            <w:pPr>
              <w:pStyle w:val="Tabletext"/>
              <w:jc w:val="center"/>
            </w:pPr>
            <w:r>
              <w:t>5</w:t>
            </w:r>
            <w:r w:rsidRPr="00205E12">
              <w:t xml:space="preserve"> mins</w:t>
            </w:r>
          </w:p>
        </w:tc>
        <w:tc>
          <w:tcPr>
            <w:tcW w:w="6967" w:type="dxa"/>
          </w:tcPr>
          <w:p w14:paraId="1C45E3F6" w14:textId="6966AAF1" w:rsidR="006B6E4C" w:rsidRPr="00A85644" w:rsidRDefault="006B6E4C" w:rsidP="006B6E4C">
            <w:pPr>
              <w:pStyle w:val="Tabletextbullet"/>
              <w:numPr>
                <w:ilvl w:val="0"/>
                <w:numId w:val="0"/>
              </w:numPr>
            </w:pPr>
            <w:r>
              <w:t>(Students complete the exit ticket.)</w:t>
            </w:r>
          </w:p>
        </w:tc>
        <w:tc>
          <w:tcPr>
            <w:tcW w:w="1578" w:type="dxa"/>
          </w:tcPr>
          <w:p w14:paraId="404725AA" w14:textId="7278BAD8" w:rsidR="006B6E4C" w:rsidRPr="00205E12" w:rsidRDefault="005D726A" w:rsidP="006B6E4C">
            <w:pPr>
              <w:pStyle w:val="Tabletext"/>
              <w:jc w:val="center"/>
            </w:pPr>
            <w:r>
              <w:t>Exit Ticket</w:t>
            </w:r>
          </w:p>
        </w:tc>
      </w:tr>
    </w:tbl>
    <w:p w14:paraId="6046C0C3" w14:textId="77777777" w:rsidR="006F6EA6" w:rsidRDefault="006F6EA6" w:rsidP="00D20D0B"/>
    <w:sectPr w:rsidR="006F6EA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0F31C" w14:textId="77777777" w:rsidR="007A0B32" w:rsidRDefault="007A0B32" w:rsidP="004C62A0">
      <w:pPr>
        <w:spacing w:after="0" w:line="240" w:lineRule="auto"/>
      </w:pPr>
      <w:r>
        <w:separator/>
      </w:r>
    </w:p>
  </w:endnote>
  <w:endnote w:type="continuationSeparator" w:id="0">
    <w:p w14:paraId="5C1FDCD1" w14:textId="77777777" w:rsidR="007A0B32" w:rsidRDefault="007A0B32" w:rsidP="004C62A0">
      <w:pPr>
        <w:spacing w:after="0" w:line="240" w:lineRule="auto"/>
      </w:pPr>
      <w:r>
        <w:continuationSeparator/>
      </w:r>
    </w:p>
  </w:endnote>
  <w:endnote w:type="continuationNotice" w:id="1">
    <w:p w14:paraId="0701CC23" w14:textId="77777777" w:rsidR="007A0B32" w:rsidRDefault="007A0B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2F828" w14:textId="7EA87405" w:rsidR="0050567B" w:rsidRPr="00EB2908" w:rsidRDefault="00EB2908" w:rsidP="00EB290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75F33" w14:textId="77777777" w:rsidR="007A0B32" w:rsidRDefault="007A0B32" w:rsidP="004C62A0">
      <w:pPr>
        <w:spacing w:after="0" w:line="240" w:lineRule="auto"/>
      </w:pPr>
      <w:r>
        <w:separator/>
      </w:r>
    </w:p>
  </w:footnote>
  <w:footnote w:type="continuationSeparator" w:id="0">
    <w:p w14:paraId="3F64FC3B" w14:textId="77777777" w:rsidR="007A0B32" w:rsidRDefault="007A0B32" w:rsidP="004C62A0">
      <w:pPr>
        <w:spacing w:after="0" w:line="240" w:lineRule="auto"/>
      </w:pPr>
      <w:r>
        <w:continuationSeparator/>
      </w:r>
    </w:p>
  </w:footnote>
  <w:footnote w:type="continuationNotice" w:id="1">
    <w:p w14:paraId="7F4FFDBB" w14:textId="77777777" w:rsidR="007A0B32" w:rsidRDefault="007A0B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125E2DC" w:rsidR="004C62A0" w:rsidRPr="0050567B" w:rsidRDefault="0050567B" w:rsidP="0050567B">
    <w:pPr>
      <w:pStyle w:val="Header"/>
      <w:spacing w:after="120"/>
    </w:pPr>
    <w:r>
      <w:rPr>
        <w:noProof/>
      </w:rPr>
      <w:drawing>
        <wp:inline distT="0" distB="0" distL="0" distR="0" wp14:anchorId="2639A3AB" wp14:editId="0C489E7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34B6"/>
    <w:multiLevelType w:val="hybridMultilevel"/>
    <w:tmpl w:val="D180A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73C8D"/>
    <w:multiLevelType w:val="hybridMultilevel"/>
    <w:tmpl w:val="74AEC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4236"/>
    <w:multiLevelType w:val="hybridMultilevel"/>
    <w:tmpl w:val="89DAD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76CC09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FB34BC"/>
    <w:multiLevelType w:val="hybridMultilevel"/>
    <w:tmpl w:val="B79ECD1C"/>
    <w:lvl w:ilvl="0" w:tplc="31F4D942">
      <w:start w:val="1"/>
      <w:numFmt w:val="bullet"/>
      <w:lvlText w:val=""/>
      <w:lvlJc w:val="left"/>
      <w:pPr>
        <w:ind w:left="720" w:hanging="360"/>
      </w:pPr>
      <w:rPr>
        <w:rFonts w:ascii="Symbol" w:hAnsi="Symbol" w:hint="default"/>
      </w:rPr>
    </w:lvl>
    <w:lvl w:ilvl="1" w:tplc="41326CD2">
      <w:start w:val="1"/>
      <w:numFmt w:val="bullet"/>
      <w:lvlText w:val="o"/>
      <w:lvlJc w:val="left"/>
      <w:pPr>
        <w:ind w:left="1440" w:hanging="360"/>
      </w:pPr>
      <w:rPr>
        <w:rFonts w:ascii="Courier New" w:hAnsi="Courier New" w:hint="default"/>
      </w:rPr>
    </w:lvl>
    <w:lvl w:ilvl="2" w:tplc="450C5F40">
      <w:start w:val="1"/>
      <w:numFmt w:val="bullet"/>
      <w:lvlText w:val=""/>
      <w:lvlJc w:val="left"/>
      <w:pPr>
        <w:ind w:left="2160" w:hanging="360"/>
      </w:pPr>
      <w:rPr>
        <w:rFonts w:ascii="Wingdings" w:hAnsi="Wingdings" w:hint="default"/>
      </w:rPr>
    </w:lvl>
    <w:lvl w:ilvl="3" w:tplc="A372FE40">
      <w:start w:val="1"/>
      <w:numFmt w:val="bullet"/>
      <w:lvlText w:val=""/>
      <w:lvlJc w:val="left"/>
      <w:pPr>
        <w:ind w:left="2880" w:hanging="360"/>
      </w:pPr>
      <w:rPr>
        <w:rFonts w:ascii="Symbol" w:hAnsi="Symbol" w:hint="default"/>
      </w:rPr>
    </w:lvl>
    <w:lvl w:ilvl="4" w:tplc="87D0C71E">
      <w:start w:val="1"/>
      <w:numFmt w:val="bullet"/>
      <w:lvlText w:val="o"/>
      <w:lvlJc w:val="left"/>
      <w:pPr>
        <w:ind w:left="3600" w:hanging="360"/>
      </w:pPr>
      <w:rPr>
        <w:rFonts w:ascii="Courier New" w:hAnsi="Courier New" w:hint="default"/>
      </w:rPr>
    </w:lvl>
    <w:lvl w:ilvl="5" w:tplc="63121DD0">
      <w:start w:val="1"/>
      <w:numFmt w:val="bullet"/>
      <w:lvlText w:val=""/>
      <w:lvlJc w:val="left"/>
      <w:pPr>
        <w:ind w:left="4320" w:hanging="360"/>
      </w:pPr>
      <w:rPr>
        <w:rFonts w:ascii="Wingdings" w:hAnsi="Wingdings" w:hint="default"/>
      </w:rPr>
    </w:lvl>
    <w:lvl w:ilvl="6" w:tplc="1074B82C">
      <w:start w:val="1"/>
      <w:numFmt w:val="bullet"/>
      <w:lvlText w:val=""/>
      <w:lvlJc w:val="left"/>
      <w:pPr>
        <w:ind w:left="5040" w:hanging="360"/>
      </w:pPr>
      <w:rPr>
        <w:rFonts w:ascii="Symbol" w:hAnsi="Symbol" w:hint="default"/>
      </w:rPr>
    </w:lvl>
    <w:lvl w:ilvl="7" w:tplc="1D06E10C">
      <w:start w:val="1"/>
      <w:numFmt w:val="bullet"/>
      <w:lvlText w:val="o"/>
      <w:lvlJc w:val="left"/>
      <w:pPr>
        <w:ind w:left="5760" w:hanging="360"/>
      </w:pPr>
      <w:rPr>
        <w:rFonts w:ascii="Courier New" w:hAnsi="Courier New" w:hint="default"/>
      </w:rPr>
    </w:lvl>
    <w:lvl w:ilvl="8" w:tplc="4CAA8AEE">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1D965ED6"/>
    <w:lvl w:ilvl="0" w:tplc="CA0E0228">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CE7920"/>
    <w:multiLevelType w:val="hybridMultilevel"/>
    <w:tmpl w:val="218AEB8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740365"/>
    <w:multiLevelType w:val="hybridMultilevel"/>
    <w:tmpl w:val="E2880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F65387A"/>
    <w:multiLevelType w:val="hybridMultilevel"/>
    <w:tmpl w:val="946ED3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A24AF"/>
    <w:multiLevelType w:val="hybridMultilevel"/>
    <w:tmpl w:val="0C3EF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87793341">
    <w:abstractNumId w:val="2"/>
  </w:num>
  <w:num w:numId="2" w16cid:durableId="1966619450">
    <w:abstractNumId w:val="6"/>
  </w:num>
  <w:num w:numId="3" w16cid:durableId="310329623">
    <w:abstractNumId w:val="4"/>
  </w:num>
  <w:num w:numId="4" w16cid:durableId="2133011832">
    <w:abstractNumId w:val="7"/>
  </w:num>
  <w:num w:numId="5" w16cid:durableId="1525552211">
    <w:abstractNumId w:val="6"/>
  </w:num>
  <w:num w:numId="6" w16cid:durableId="782069810">
    <w:abstractNumId w:val="0"/>
  </w:num>
  <w:num w:numId="7" w16cid:durableId="1017540649">
    <w:abstractNumId w:val="1"/>
  </w:num>
  <w:num w:numId="8" w16cid:durableId="1156989564">
    <w:abstractNumId w:val="8"/>
  </w:num>
  <w:num w:numId="9" w16cid:durableId="789518593">
    <w:abstractNumId w:val="5"/>
  </w:num>
  <w:num w:numId="10" w16cid:durableId="837844931">
    <w:abstractNumId w:val="3"/>
  </w:num>
  <w:num w:numId="11" w16cid:durableId="318924834">
    <w:abstractNumId w:val="10"/>
  </w:num>
  <w:num w:numId="12" w16cid:durableId="2144343212">
    <w:abstractNumId w:val="9"/>
  </w:num>
  <w:num w:numId="13" w16cid:durableId="1312980430">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494"/>
    <w:rsid w:val="00004E17"/>
    <w:rsid w:val="0000567A"/>
    <w:rsid w:val="00006D23"/>
    <w:rsid w:val="00006DE2"/>
    <w:rsid w:val="000077AB"/>
    <w:rsid w:val="000102A3"/>
    <w:rsid w:val="00010AA5"/>
    <w:rsid w:val="000117B6"/>
    <w:rsid w:val="00011E61"/>
    <w:rsid w:val="00012A1E"/>
    <w:rsid w:val="00012C16"/>
    <w:rsid w:val="000133B3"/>
    <w:rsid w:val="00013F79"/>
    <w:rsid w:val="00014132"/>
    <w:rsid w:val="00015140"/>
    <w:rsid w:val="0001557D"/>
    <w:rsid w:val="00015EA8"/>
    <w:rsid w:val="00016445"/>
    <w:rsid w:val="000173BE"/>
    <w:rsid w:val="00017457"/>
    <w:rsid w:val="000174FC"/>
    <w:rsid w:val="000178A9"/>
    <w:rsid w:val="000229D7"/>
    <w:rsid w:val="000244E6"/>
    <w:rsid w:val="00024960"/>
    <w:rsid w:val="00025E27"/>
    <w:rsid w:val="00025F14"/>
    <w:rsid w:val="0002700A"/>
    <w:rsid w:val="00027DFA"/>
    <w:rsid w:val="00027E9E"/>
    <w:rsid w:val="00030266"/>
    <w:rsid w:val="00031404"/>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70C8"/>
    <w:rsid w:val="00047406"/>
    <w:rsid w:val="00047496"/>
    <w:rsid w:val="000477EF"/>
    <w:rsid w:val="0005217A"/>
    <w:rsid w:val="0005242C"/>
    <w:rsid w:val="00052D18"/>
    <w:rsid w:val="00053447"/>
    <w:rsid w:val="00054718"/>
    <w:rsid w:val="0005516F"/>
    <w:rsid w:val="00055228"/>
    <w:rsid w:val="00055408"/>
    <w:rsid w:val="000557FD"/>
    <w:rsid w:val="00055CA6"/>
    <w:rsid w:val="00055EFC"/>
    <w:rsid w:val="00056C77"/>
    <w:rsid w:val="0006004B"/>
    <w:rsid w:val="000606C9"/>
    <w:rsid w:val="000607C0"/>
    <w:rsid w:val="00061864"/>
    <w:rsid w:val="00061EA3"/>
    <w:rsid w:val="00061FAA"/>
    <w:rsid w:val="000621A7"/>
    <w:rsid w:val="000625FA"/>
    <w:rsid w:val="0006308C"/>
    <w:rsid w:val="000637A6"/>
    <w:rsid w:val="00063805"/>
    <w:rsid w:val="0006380B"/>
    <w:rsid w:val="00063B88"/>
    <w:rsid w:val="0006418D"/>
    <w:rsid w:val="00064C3F"/>
    <w:rsid w:val="00064C78"/>
    <w:rsid w:val="00064F5A"/>
    <w:rsid w:val="000660BD"/>
    <w:rsid w:val="0006629C"/>
    <w:rsid w:val="000664D0"/>
    <w:rsid w:val="00067292"/>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80842"/>
    <w:rsid w:val="00080925"/>
    <w:rsid w:val="00080A97"/>
    <w:rsid w:val="00080D53"/>
    <w:rsid w:val="00080ECF"/>
    <w:rsid w:val="00081D97"/>
    <w:rsid w:val="00082029"/>
    <w:rsid w:val="00082554"/>
    <w:rsid w:val="00082711"/>
    <w:rsid w:val="000853C0"/>
    <w:rsid w:val="00086DFE"/>
    <w:rsid w:val="000872A7"/>
    <w:rsid w:val="00087859"/>
    <w:rsid w:val="00087C6A"/>
    <w:rsid w:val="00090127"/>
    <w:rsid w:val="00090AFF"/>
    <w:rsid w:val="00090EFF"/>
    <w:rsid w:val="00091289"/>
    <w:rsid w:val="00091C4B"/>
    <w:rsid w:val="00091E2C"/>
    <w:rsid w:val="0009207B"/>
    <w:rsid w:val="00092250"/>
    <w:rsid w:val="00092DBF"/>
    <w:rsid w:val="0009375F"/>
    <w:rsid w:val="00094909"/>
    <w:rsid w:val="0009518B"/>
    <w:rsid w:val="000955EE"/>
    <w:rsid w:val="00095A6C"/>
    <w:rsid w:val="00096CD4"/>
    <w:rsid w:val="00097D52"/>
    <w:rsid w:val="00097EAA"/>
    <w:rsid w:val="000A016F"/>
    <w:rsid w:val="000A0552"/>
    <w:rsid w:val="000A0D14"/>
    <w:rsid w:val="000A0D7C"/>
    <w:rsid w:val="000A1841"/>
    <w:rsid w:val="000A26DB"/>
    <w:rsid w:val="000A29D3"/>
    <w:rsid w:val="000A2BA8"/>
    <w:rsid w:val="000A30B5"/>
    <w:rsid w:val="000A3608"/>
    <w:rsid w:val="000A4498"/>
    <w:rsid w:val="000A5343"/>
    <w:rsid w:val="000A5534"/>
    <w:rsid w:val="000A55AB"/>
    <w:rsid w:val="000A5850"/>
    <w:rsid w:val="000A5CC2"/>
    <w:rsid w:val="000A6A37"/>
    <w:rsid w:val="000A6BF4"/>
    <w:rsid w:val="000A70DF"/>
    <w:rsid w:val="000A7119"/>
    <w:rsid w:val="000A7C69"/>
    <w:rsid w:val="000B077E"/>
    <w:rsid w:val="000B103F"/>
    <w:rsid w:val="000B26AD"/>
    <w:rsid w:val="000B30FC"/>
    <w:rsid w:val="000B3848"/>
    <w:rsid w:val="000B5088"/>
    <w:rsid w:val="000B5091"/>
    <w:rsid w:val="000B5C9F"/>
    <w:rsid w:val="000B762E"/>
    <w:rsid w:val="000C0070"/>
    <w:rsid w:val="000C04F7"/>
    <w:rsid w:val="000C0A85"/>
    <w:rsid w:val="000C13A7"/>
    <w:rsid w:val="000C17A4"/>
    <w:rsid w:val="000C1C22"/>
    <w:rsid w:val="000C1FF2"/>
    <w:rsid w:val="000C25C0"/>
    <w:rsid w:val="000C29BD"/>
    <w:rsid w:val="000C3037"/>
    <w:rsid w:val="000C585C"/>
    <w:rsid w:val="000C6884"/>
    <w:rsid w:val="000C6AA3"/>
    <w:rsid w:val="000C6B48"/>
    <w:rsid w:val="000D071C"/>
    <w:rsid w:val="000D0A3B"/>
    <w:rsid w:val="000D148B"/>
    <w:rsid w:val="000D2097"/>
    <w:rsid w:val="000D29EC"/>
    <w:rsid w:val="000D2F33"/>
    <w:rsid w:val="000D4412"/>
    <w:rsid w:val="000D46A2"/>
    <w:rsid w:val="000D49E5"/>
    <w:rsid w:val="000D5650"/>
    <w:rsid w:val="000D5836"/>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C28"/>
    <w:rsid w:val="000E6047"/>
    <w:rsid w:val="000E7509"/>
    <w:rsid w:val="000E788C"/>
    <w:rsid w:val="000E7C2F"/>
    <w:rsid w:val="000F039A"/>
    <w:rsid w:val="000F0D89"/>
    <w:rsid w:val="000F1007"/>
    <w:rsid w:val="000F1BC3"/>
    <w:rsid w:val="000F26C4"/>
    <w:rsid w:val="000F2B10"/>
    <w:rsid w:val="000F2E0A"/>
    <w:rsid w:val="000F364B"/>
    <w:rsid w:val="000F3988"/>
    <w:rsid w:val="000F3F4A"/>
    <w:rsid w:val="000F496B"/>
    <w:rsid w:val="000F5BAC"/>
    <w:rsid w:val="000F6967"/>
    <w:rsid w:val="000F6D4B"/>
    <w:rsid w:val="000F6EB2"/>
    <w:rsid w:val="000F76B5"/>
    <w:rsid w:val="000F7B0A"/>
    <w:rsid w:val="001009DA"/>
    <w:rsid w:val="001011D3"/>
    <w:rsid w:val="0010418B"/>
    <w:rsid w:val="001049F1"/>
    <w:rsid w:val="001107C2"/>
    <w:rsid w:val="00111937"/>
    <w:rsid w:val="00112098"/>
    <w:rsid w:val="0011222C"/>
    <w:rsid w:val="0011265A"/>
    <w:rsid w:val="00113F1A"/>
    <w:rsid w:val="001165FA"/>
    <w:rsid w:val="0011665E"/>
    <w:rsid w:val="0011688C"/>
    <w:rsid w:val="001175F7"/>
    <w:rsid w:val="00121103"/>
    <w:rsid w:val="001213ED"/>
    <w:rsid w:val="00121B32"/>
    <w:rsid w:val="00122D6B"/>
    <w:rsid w:val="00122DA9"/>
    <w:rsid w:val="00122E73"/>
    <w:rsid w:val="00122FEB"/>
    <w:rsid w:val="001236DA"/>
    <w:rsid w:val="00123C49"/>
    <w:rsid w:val="001241E4"/>
    <w:rsid w:val="0012455D"/>
    <w:rsid w:val="00124F90"/>
    <w:rsid w:val="001253F4"/>
    <w:rsid w:val="0012574F"/>
    <w:rsid w:val="00126AD8"/>
    <w:rsid w:val="00127898"/>
    <w:rsid w:val="00127B85"/>
    <w:rsid w:val="001306B2"/>
    <w:rsid w:val="00130757"/>
    <w:rsid w:val="00130D44"/>
    <w:rsid w:val="00130E1E"/>
    <w:rsid w:val="00131003"/>
    <w:rsid w:val="00132FAB"/>
    <w:rsid w:val="00133907"/>
    <w:rsid w:val="001351C6"/>
    <w:rsid w:val="00135237"/>
    <w:rsid w:val="00136FC1"/>
    <w:rsid w:val="00137018"/>
    <w:rsid w:val="00137728"/>
    <w:rsid w:val="0014091D"/>
    <w:rsid w:val="00140C96"/>
    <w:rsid w:val="00141737"/>
    <w:rsid w:val="001417F3"/>
    <w:rsid w:val="001431B2"/>
    <w:rsid w:val="00144982"/>
    <w:rsid w:val="001449A3"/>
    <w:rsid w:val="00144E48"/>
    <w:rsid w:val="00144F5B"/>
    <w:rsid w:val="001451E1"/>
    <w:rsid w:val="001455BD"/>
    <w:rsid w:val="0014582C"/>
    <w:rsid w:val="00145EA2"/>
    <w:rsid w:val="00146E12"/>
    <w:rsid w:val="00147532"/>
    <w:rsid w:val="001479E6"/>
    <w:rsid w:val="0015031D"/>
    <w:rsid w:val="001508E5"/>
    <w:rsid w:val="00151884"/>
    <w:rsid w:val="00151F5A"/>
    <w:rsid w:val="0015310C"/>
    <w:rsid w:val="001531DA"/>
    <w:rsid w:val="00153345"/>
    <w:rsid w:val="00153E77"/>
    <w:rsid w:val="00154139"/>
    <w:rsid w:val="00154998"/>
    <w:rsid w:val="00154AB5"/>
    <w:rsid w:val="00154E8A"/>
    <w:rsid w:val="00155BB2"/>
    <w:rsid w:val="00155DB3"/>
    <w:rsid w:val="001573DA"/>
    <w:rsid w:val="00157457"/>
    <w:rsid w:val="00157609"/>
    <w:rsid w:val="00157F63"/>
    <w:rsid w:val="00161CA4"/>
    <w:rsid w:val="001621DF"/>
    <w:rsid w:val="00162811"/>
    <w:rsid w:val="00163174"/>
    <w:rsid w:val="001639FF"/>
    <w:rsid w:val="00164477"/>
    <w:rsid w:val="001653E7"/>
    <w:rsid w:val="00166CE0"/>
    <w:rsid w:val="00167350"/>
    <w:rsid w:val="00170566"/>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260C"/>
    <w:rsid w:val="001826AA"/>
    <w:rsid w:val="00183450"/>
    <w:rsid w:val="0018354C"/>
    <w:rsid w:val="001835C3"/>
    <w:rsid w:val="001838F1"/>
    <w:rsid w:val="001839E6"/>
    <w:rsid w:val="00183D2F"/>
    <w:rsid w:val="001849B6"/>
    <w:rsid w:val="00184CD9"/>
    <w:rsid w:val="0018594B"/>
    <w:rsid w:val="00185C4A"/>
    <w:rsid w:val="00186F34"/>
    <w:rsid w:val="001872F1"/>
    <w:rsid w:val="00187880"/>
    <w:rsid w:val="00187AB4"/>
    <w:rsid w:val="001902B2"/>
    <w:rsid w:val="001903E6"/>
    <w:rsid w:val="001917CA"/>
    <w:rsid w:val="00191D83"/>
    <w:rsid w:val="00191D90"/>
    <w:rsid w:val="00191DE3"/>
    <w:rsid w:val="001934A6"/>
    <w:rsid w:val="001938E5"/>
    <w:rsid w:val="00193D9B"/>
    <w:rsid w:val="00194384"/>
    <w:rsid w:val="0019444C"/>
    <w:rsid w:val="00194B8C"/>
    <w:rsid w:val="0019565B"/>
    <w:rsid w:val="00195B02"/>
    <w:rsid w:val="00196038"/>
    <w:rsid w:val="00196238"/>
    <w:rsid w:val="00197504"/>
    <w:rsid w:val="00197F2C"/>
    <w:rsid w:val="001A0024"/>
    <w:rsid w:val="001A0449"/>
    <w:rsid w:val="001A0D80"/>
    <w:rsid w:val="001A0EDD"/>
    <w:rsid w:val="001A1D6B"/>
    <w:rsid w:val="001A2E11"/>
    <w:rsid w:val="001A45F8"/>
    <w:rsid w:val="001A4BE6"/>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792"/>
    <w:rsid w:val="001C096D"/>
    <w:rsid w:val="001C0AA2"/>
    <w:rsid w:val="001C0C30"/>
    <w:rsid w:val="001C0E05"/>
    <w:rsid w:val="001C11F8"/>
    <w:rsid w:val="001C16F1"/>
    <w:rsid w:val="001C2FDC"/>
    <w:rsid w:val="001C33C4"/>
    <w:rsid w:val="001C4F84"/>
    <w:rsid w:val="001C4FBA"/>
    <w:rsid w:val="001C5155"/>
    <w:rsid w:val="001C625F"/>
    <w:rsid w:val="001C683F"/>
    <w:rsid w:val="001C6D70"/>
    <w:rsid w:val="001D067F"/>
    <w:rsid w:val="001D1532"/>
    <w:rsid w:val="001D1606"/>
    <w:rsid w:val="001D21BD"/>
    <w:rsid w:val="001D251F"/>
    <w:rsid w:val="001D4194"/>
    <w:rsid w:val="001D594C"/>
    <w:rsid w:val="001D5968"/>
    <w:rsid w:val="001D608C"/>
    <w:rsid w:val="001D697B"/>
    <w:rsid w:val="001D707F"/>
    <w:rsid w:val="001D7241"/>
    <w:rsid w:val="001D725C"/>
    <w:rsid w:val="001D7B5E"/>
    <w:rsid w:val="001E05B0"/>
    <w:rsid w:val="001E1ECA"/>
    <w:rsid w:val="001E20D6"/>
    <w:rsid w:val="001E233E"/>
    <w:rsid w:val="001E2C4F"/>
    <w:rsid w:val="001E2F4E"/>
    <w:rsid w:val="001E5CAA"/>
    <w:rsid w:val="001E6538"/>
    <w:rsid w:val="001E6E00"/>
    <w:rsid w:val="001E72C2"/>
    <w:rsid w:val="001E7678"/>
    <w:rsid w:val="001F066E"/>
    <w:rsid w:val="001F0C20"/>
    <w:rsid w:val="001F0FCE"/>
    <w:rsid w:val="001F1D08"/>
    <w:rsid w:val="001F3521"/>
    <w:rsid w:val="001F3CE2"/>
    <w:rsid w:val="001F44B7"/>
    <w:rsid w:val="001F4AD8"/>
    <w:rsid w:val="001F5599"/>
    <w:rsid w:val="001F5A69"/>
    <w:rsid w:val="001F6B75"/>
    <w:rsid w:val="001F735A"/>
    <w:rsid w:val="001F7E21"/>
    <w:rsid w:val="001F7FEC"/>
    <w:rsid w:val="00202300"/>
    <w:rsid w:val="002028B5"/>
    <w:rsid w:val="002032FE"/>
    <w:rsid w:val="00204F0D"/>
    <w:rsid w:val="0020573E"/>
    <w:rsid w:val="00205E12"/>
    <w:rsid w:val="002064AE"/>
    <w:rsid w:val="00206EB3"/>
    <w:rsid w:val="00206FDC"/>
    <w:rsid w:val="00210933"/>
    <w:rsid w:val="00210B97"/>
    <w:rsid w:val="002113EC"/>
    <w:rsid w:val="00211940"/>
    <w:rsid w:val="00211AC4"/>
    <w:rsid w:val="00211C95"/>
    <w:rsid w:val="00212771"/>
    <w:rsid w:val="002133F4"/>
    <w:rsid w:val="00213458"/>
    <w:rsid w:val="00213B34"/>
    <w:rsid w:val="00213E47"/>
    <w:rsid w:val="00213E55"/>
    <w:rsid w:val="0021416F"/>
    <w:rsid w:val="002159D7"/>
    <w:rsid w:val="002211C1"/>
    <w:rsid w:val="00221614"/>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3F4E"/>
    <w:rsid w:val="002348D5"/>
    <w:rsid w:val="00235E51"/>
    <w:rsid w:val="002361D1"/>
    <w:rsid w:val="00236418"/>
    <w:rsid w:val="00236467"/>
    <w:rsid w:val="00236971"/>
    <w:rsid w:val="00236D4F"/>
    <w:rsid w:val="0023723D"/>
    <w:rsid w:val="002372BB"/>
    <w:rsid w:val="00237EEE"/>
    <w:rsid w:val="00237F44"/>
    <w:rsid w:val="00240F25"/>
    <w:rsid w:val="00241CB1"/>
    <w:rsid w:val="0024439B"/>
    <w:rsid w:val="00244648"/>
    <w:rsid w:val="0024645F"/>
    <w:rsid w:val="002467ED"/>
    <w:rsid w:val="00246A92"/>
    <w:rsid w:val="00246C66"/>
    <w:rsid w:val="00250B95"/>
    <w:rsid w:val="002513EE"/>
    <w:rsid w:val="0025303C"/>
    <w:rsid w:val="00254B97"/>
    <w:rsid w:val="00257E7A"/>
    <w:rsid w:val="00257FE0"/>
    <w:rsid w:val="00260BC3"/>
    <w:rsid w:val="00260BE8"/>
    <w:rsid w:val="002613E7"/>
    <w:rsid w:val="00262321"/>
    <w:rsid w:val="00262461"/>
    <w:rsid w:val="0026354D"/>
    <w:rsid w:val="00263A24"/>
    <w:rsid w:val="0026413C"/>
    <w:rsid w:val="0026497D"/>
    <w:rsid w:val="00264A38"/>
    <w:rsid w:val="00264C2C"/>
    <w:rsid w:val="0026502C"/>
    <w:rsid w:val="00265848"/>
    <w:rsid w:val="002659B4"/>
    <w:rsid w:val="00265E1A"/>
    <w:rsid w:val="00266BCD"/>
    <w:rsid w:val="0026711F"/>
    <w:rsid w:val="002706DC"/>
    <w:rsid w:val="002721F1"/>
    <w:rsid w:val="00273874"/>
    <w:rsid w:val="002740DA"/>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61FB"/>
    <w:rsid w:val="00286E16"/>
    <w:rsid w:val="00287D19"/>
    <w:rsid w:val="0029178B"/>
    <w:rsid w:val="00293953"/>
    <w:rsid w:val="00293C6D"/>
    <w:rsid w:val="002945C9"/>
    <w:rsid w:val="002958C8"/>
    <w:rsid w:val="00295EE5"/>
    <w:rsid w:val="00297363"/>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5281"/>
    <w:rsid w:val="002A56FE"/>
    <w:rsid w:val="002A712F"/>
    <w:rsid w:val="002B15FC"/>
    <w:rsid w:val="002B2211"/>
    <w:rsid w:val="002B283F"/>
    <w:rsid w:val="002B432C"/>
    <w:rsid w:val="002B4655"/>
    <w:rsid w:val="002B5038"/>
    <w:rsid w:val="002B589B"/>
    <w:rsid w:val="002B5A55"/>
    <w:rsid w:val="002C07B3"/>
    <w:rsid w:val="002C08D1"/>
    <w:rsid w:val="002C12B8"/>
    <w:rsid w:val="002C170B"/>
    <w:rsid w:val="002C2C31"/>
    <w:rsid w:val="002C319C"/>
    <w:rsid w:val="002C3407"/>
    <w:rsid w:val="002C3FD9"/>
    <w:rsid w:val="002C43C9"/>
    <w:rsid w:val="002C53FA"/>
    <w:rsid w:val="002C55EB"/>
    <w:rsid w:val="002C628D"/>
    <w:rsid w:val="002C684D"/>
    <w:rsid w:val="002C6BDA"/>
    <w:rsid w:val="002C6FBD"/>
    <w:rsid w:val="002C7102"/>
    <w:rsid w:val="002C7EE5"/>
    <w:rsid w:val="002D20BB"/>
    <w:rsid w:val="002D23D7"/>
    <w:rsid w:val="002D2D9A"/>
    <w:rsid w:val="002D3279"/>
    <w:rsid w:val="002D352B"/>
    <w:rsid w:val="002D395F"/>
    <w:rsid w:val="002D3CE0"/>
    <w:rsid w:val="002D3D0B"/>
    <w:rsid w:val="002D4D79"/>
    <w:rsid w:val="002D55BE"/>
    <w:rsid w:val="002D5DF6"/>
    <w:rsid w:val="002D68E9"/>
    <w:rsid w:val="002D68F7"/>
    <w:rsid w:val="002D6AB9"/>
    <w:rsid w:val="002D78EF"/>
    <w:rsid w:val="002E0735"/>
    <w:rsid w:val="002E185D"/>
    <w:rsid w:val="002E2853"/>
    <w:rsid w:val="002E4112"/>
    <w:rsid w:val="002E4550"/>
    <w:rsid w:val="002E58E1"/>
    <w:rsid w:val="002E5DFC"/>
    <w:rsid w:val="002F0DC9"/>
    <w:rsid w:val="002F18F6"/>
    <w:rsid w:val="002F1D55"/>
    <w:rsid w:val="002F51DA"/>
    <w:rsid w:val="002F5A4B"/>
    <w:rsid w:val="002F5CD7"/>
    <w:rsid w:val="002F5FE4"/>
    <w:rsid w:val="002F6394"/>
    <w:rsid w:val="002F6F99"/>
    <w:rsid w:val="002F71DA"/>
    <w:rsid w:val="003001D8"/>
    <w:rsid w:val="003002C6"/>
    <w:rsid w:val="003003A6"/>
    <w:rsid w:val="00300FCD"/>
    <w:rsid w:val="0030156A"/>
    <w:rsid w:val="0030186F"/>
    <w:rsid w:val="003024A8"/>
    <w:rsid w:val="00302C9E"/>
    <w:rsid w:val="00302D49"/>
    <w:rsid w:val="00302F36"/>
    <w:rsid w:val="00302F88"/>
    <w:rsid w:val="00303890"/>
    <w:rsid w:val="0030416B"/>
    <w:rsid w:val="00304B2C"/>
    <w:rsid w:val="003054D7"/>
    <w:rsid w:val="00305851"/>
    <w:rsid w:val="003066AF"/>
    <w:rsid w:val="003070F5"/>
    <w:rsid w:val="0030739A"/>
    <w:rsid w:val="00307A34"/>
    <w:rsid w:val="0031000D"/>
    <w:rsid w:val="00310274"/>
    <w:rsid w:val="003108E8"/>
    <w:rsid w:val="00310EB4"/>
    <w:rsid w:val="00312199"/>
    <w:rsid w:val="003127D6"/>
    <w:rsid w:val="00313502"/>
    <w:rsid w:val="0031380A"/>
    <w:rsid w:val="003164D8"/>
    <w:rsid w:val="00320698"/>
    <w:rsid w:val="0032179C"/>
    <w:rsid w:val="00321C7B"/>
    <w:rsid w:val="00322468"/>
    <w:rsid w:val="00322FCB"/>
    <w:rsid w:val="00323E80"/>
    <w:rsid w:val="00324134"/>
    <w:rsid w:val="003245AB"/>
    <w:rsid w:val="0032534F"/>
    <w:rsid w:val="00325573"/>
    <w:rsid w:val="003255D2"/>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95E"/>
    <w:rsid w:val="00341F28"/>
    <w:rsid w:val="003445C4"/>
    <w:rsid w:val="003450BB"/>
    <w:rsid w:val="0034614E"/>
    <w:rsid w:val="00346F7D"/>
    <w:rsid w:val="003472BD"/>
    <w:rsid w:val="00347365"/>
    <w:rsid w:val="00347721"/>
    <w:rsid w:val="00347CEE"/>
    <w:rsid w:val="00350A27"/>
    <w:rsid w:val="003514CB"/>
    <w:rsid w:val="00351AD7"/>
    <w:rsid w:val="0035233D"/>
    <w:rsid w:val="003537EB"/>
    <w:rsid w:val="00353BBC"/>
    <w:rsid w:val="00354A6D"/>
    <w:rsid w:val="0035554E"/>
    <w:rsid w:val="00356660"/>
    <w:rsid w:val="00356DA4"/>
    <w:rsid w:val="003570B4"/>
    <w:rsid w:val="00357E60"/>
    <w:rsid w:val="003613FB"/>
    <w:rsid w:val="00361752"/>
    <w:rsid w:val="00362862"/>
    <w:rsid w:val="003631BB"/>
    <w:rsid w:val="00364244"/>
    <w:rsid w:val="00364317"/>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24EB"/>
    <w:rsid w:val="00393EE1"/>
    <w:rsid w:val="00394359"/>
    <w:rsid w:val="00394A40"/>
    <w:rsid w:val="00395210"/>
    <w:rsid w:val="003952A8"/>
    <w:rsid w:val="003959BC"/>
    <w:rsid w:val="00397172"/>
    <w:rsid w:val="0039779D"/>
    <w:rsid w:val="003978B0"/>
    <w:rsid w:val="003A0792"/>
    <w:rsid w:val="003A097F"/>
    <w:rsid w:val="003A1188"/>
    <w:rsid w:val="003A14A4"/>
    <w:rsid w:val="003A1988"/>
    <w:rsid w:val="003A3BEF"/>
    <w:rsid w:val="003A4773"/>
    <w:rsid w:val="003A5ACF"/>
    <w:rsid w:val="003B148C"/>
    <w:rsid w:val="003B1C73"/>
    <w:rsid w:val="003B2408"/>
    <w:rsid w:val="003B3AD7"/>
    <w:rsid w:val="003B4548"/>
    <w:rsid w:val="003B5134"/>
    <w:rsid w:val="003B5E3A"/>
    <w:rsid w:val="003B609B"/>
    <w:rsid w:val="003B76CF"/>
    <w:rsid w:val="003B7A7B"/>
    <w:rsid w:val="003B7AAB"/>
    <w:rsid w:val="003C0F2D"/>
    <w:rsid w:val="003C2434"/>
    <w:rsid w:val="003C282E"/>
    <w:rsid w:val="003C2F8B"/>
    <w:rsid w:val="003C34D2"/>
    <w:rsid w:val="003C3DAC"/>
    <w:rsid w:val="003C48F3"/>
    <w:rsid w:val="003C48FB"/>
    <w:rsid w:val="003C4C0B"/>
    <w:rsid w:val="003C53E5"/>
    <w:rsid w:val="003C5AD1"/>
    <w:rsid w:val="003C63C0"/>
    <w:rsid w:val="003C662A"/>
    <w:rsid w:val="003C75BB"/>
    <w:rsid w:val="003C7A74"/>
    <w:rsid w:val="003D0313"/>
    <w:rsid w:val="003D0436"/>
    <w:rsid w:val="003D0557"/>
    <w:rsid w:val="003D0A2A"/>
    <w:rsid w:val="003D0B62"/>
    <w:rsid w:val="003D14FE"/>
    <w:rsid w:val="003D1D9A"/>
    <w:rsid w:val="003D1DE7"/>
    <w:rsid w:val="003D235B"/>
    <w:rsid w:val="003D2940"/>
    <w:rsid w:val="003D3572"/>
    <w:rsid w:val="003D363A"/>
    <w:rsid w:val="003D4BB2"/>
    <w:rsid w:val="003D4D2C"/>
    <w:rsid w:val="003D57F9"/>
    <w:rsid w:val="003D683D"/>
    <w:rsid w:val="003D71AB"/>
    <w:rsid w:val="003D7AF5"/>
    <w:rsid w:val="003E17DB"/>
    <w:rsid w:val="003E1E46"/>
    <w:rsid w:val="003E3D25"/>
    <w:rsid w:val="003E4434"/>
    <w:rsid w:val="003E5FF8"/>
    <w:rsid w:val="003E60DF"/>
    <w:rsid w:val="003E650D"/>
    <w:rsid w:val="003E6C16"/>
    <w:rsid w:val="003F10B1"/>
    <w:rsid w:val="003F184B"/>
    <w:rsid w:val="003F1871"/>
    <w:rsid w:val="003F22F1"/>
    <w:rsid w:val="003F3C99"/>
    <w:rsid w:val="003F4BD8"/>
    <w:rsid w:val="003F567D"/>
    <w:rsid w:val="003F5F69"/>
    <w:rsid w:val="003F67A8"/>
    <w:rsid w:val="003F7197"/>
    <w:rsid w:val="003F74A3"/>
    <w:rsid w:val="00400AA8"/>
    <w:rsid w:val="00400D60"/>
    <w:rsid w:val="00402834"/>
    <w:rsid w:val="00403714"/>
    <w:rsid w:val="00403D3E"/>
    <w:rsid w:val="004043FE"/>
    <w:rsid w:val="00404546"/>
    <w:rsid w:val="004045D3"/>
    <w:rsid w:val="00404714"/>
    <w:rsid w:val="00404F3A"/>
    <w:rsid w:val="004051B0"/>
    <w:rsid w:val="00405535"/>
    <w:rsid w:val="00405C30"/>
    <w:rsid w:val="00405FBB"/>
    <w:rsid w:val="00406093"/>
    <w:rsid w:val="00406D27"/>
    <w:rsid w:val="004079B1"/>
    <w:rsid w:val="00407D2D"/>
    <w:rsid w:val="00410002"/>
    <w:rsid w:val="00413B08"/>
    <w:rsid w:val="00413E82"/>
    <w:rsid w:val="00415607"/>
    <w:rsid w:val="0041594F"/>
    <w:rsid w:val="00417A56"/>
    <w:rsid w:val="00417F7E"/>
    <w:rsid w:val="004207F1"/>
    <w:rsid w:val="004211A1"/>
    <w:rsid w:val="004214E5"/>
    <w:rsid w:val="0042156A"/>
    <w:rsid w:val="00421A2A"/>
    <w:rsid w:val="00421D2F"/>
    <w:rsid w:val="00422439"/>
    <w:rsid w:val="00422B65"/>
    <w:rsid w:val="00422BBA"/>
    <w:rsid w:val="00423F9E"/>
    <w:rsid w:val="004243BB"/>
    <w:rsid w:val="00425733"/>
    <w:rsid w:val="0042580A"/>
    <w:rsid w:val="004259F6"/>
    <w:rsid w:val="004271F9"/>
    <w:rsid w:val="00427C5A"/>
    <w:rsid w:val="0043007E"/>
    <w:rsid w:val="0043150E"/>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F51"/>
    <w:rsid w:val="004409F8"/>
    <w:rsid w:val="00440E4D"/>
    <w:rsid w:val="004419B2"/>
    <w:rsid w:val="004419E6"/>
    <w:rsid w:val="00441A8A"/>
    <w:rsid w:val="00441AC0"/>
    <w:rsid w:val="00441FBF"/>
    <w:rsid w:val="004420CF"/>
    <w:rsid w:val="00445B61"/>
    <w:rsid w:val="00445BAB"/>
    <w:rsid w:val="0044770B"/>
    <w:rsid w:val="00447847"/>
    <w:rsid w:val="00447C62"/>
    <w:rsid w:val="00447D20"/>
    <w:rsid w:val="004507E7"/>
    <w:rsid w:val="00450D66"/>
    <w:rsid w:val="00450FE6"/>
    <w:rsid w:val="0045156D"/>
    <w:rsid w:val="00453716"/>
    <w:rsid w:val="004542AD"/>
    <w:rsid w:val="00454580"/>
    <w:rsid w:val="004553BA"/>
    <w:rsid w:val="00455899"/>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74EC6"/>
    <w:rsid w:val="00476596"/>
    <w:rsid w:val="004803C7"/>
    <w:rsid w:val="00480C2E"/>
    <w:rsid w:val="00481111"/>
    <w:rsid w:val="004811C8"/>
    <w:rsid w:val="00483D4B"/>
    <w:rsid w:val="00484F53"/>
    <w:rsid w:val="004861FE"/>
    <w:rsid w:val="00486686"/>
    <w:rsid w:val="004868C7"/>
    <w:rsid w:val="00486B25"/>
    <w:rsid w:val="004870D3"/>
    <w:rsid w:val="004873CA"/>
    <w:rsid w:val="00487467"/>
    <w:rsid w:val="004878AC"/>
    <w:rsid w:val="00487D02"/>
    <w:rsid w:val="00490082"/>
    <w:rsid w:val="00490658"/>
    <w:rsid w:val="0049159D"/>
    <w:rsid w:val="00491710"/>
    <w:rsid w:val="004919D8"/>
    <w:rsid w:val="00491F02"/>
    <w:rsid w:val="00493278"/>
    <w:rsid w:val="0049368C"/>
    <w:rsid w:val="004939F0"/>
    <w:rsid w:val="00493E8B"/>
    <w:rsid w:val="004959DA"/>
    <w:rsid w:val="00495CC6"/>
    <w:rsid w:val="004A07F0"/>
    <w:rsid w:val="004A0E1A"/>
    <w:rsid w:val="004A0E3D"/>
    <w:rsid w:val="004A27BE"/>
    <w:rsid w:val="004A2F29"/>
    <w:rsid w:val="004A3C06"/>
    <w:rsid w:val="004A462D"/>
    <w:rsid w:val="004A6565"/>
    <w:rsid w:val="004A696A"/>
    <w:rsid w:val="004A6C30"/>
    <w:rsid w:val="004A6FA5"/>
    <w:rsid w:val="004A6FD4"/>
    <w:rsid w:val="004A710A"/>
    <w:rsid w:val="004A7DF5"/>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5F44"/>
    <w:rsid w:val="004C62A0"/>
    <w:rsid w:val="004C63F6"/>
    <w:rsid w:val="004C69BA"/>
    <w:rsid w:val="004C71BC"/>
    <w:rsid w:val="004D00A1"/>
    <w:rsid w:val="004D0114"/>
    <w:rsid w:val="004D1276"/>
    <w:rsid w:val="004D268F"/>
    <w:rsid w:val="004D32A9"/>
    <w:rsid w:val="004D3E3C"/>
    <w:rsid w:val="004D47B1"/>
    <w:rsid w:val="004D53AE"/>
    <w:rsid w:val="004D552A"/>
    <w:rsid w:val="004D6B64"/>
    <w:rsid w:val="004D6E86"/>
    <w:rsid w:val="004E0832"/>
    <w:rsid w:val="004E11A2"/>
    <w:rsid w:val="004E2690"/>
    <w:rsid w:val="004E2FF1"/>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4E8"/>
    <w:rsid w:val="00500534"/>
    <w:rsid w:val="00500614"/>
    <w:rsid w:val="00500959"/>
    <w:rsid w:val="00500A85"/>
    <w:rsid w:val="00501A53"/>
    <w:rsid w:val="00502430"/>
    <w:rsid w:val="00502BDC"/>
    <w:rsid w:val="00503585"/>
    <w:rsid w:val="00503F39"/>
    <w:rsid w:val="0050415F"/>
    <w:rsid w:val="005042C4"/>
    <w:rsid w:val="00504D09"/>
    <w:rsid w:val="00505168"/>
    <w:rsid w:val="00505573"/>
    <w:rsid w:val="0050567B"/>
    <w:rsid w:val="005056BF"/>
    <w:rsid w:val="0050586A"/>
    <w:rsid w:val="005060E8"/>
    <w:rsid w:val="005062C2"/>
    <w:rsid w:val="005063B6"/>
    <w:rsid w:val="005063E3"/>
    <w:rsid w:val="00506A7A"/>
    <w:rsid w:val="00506C50"/>
    <w:rsid w:val="00507FC9"/>
    <w:rsid w:val="00510378"/>
    <w:rsid w:val="00510BE6"/>
    <w:rsid w:val="00511405"/>
    <w:rsid w:val="00511433"/>
    <w:rsid w:val="005118DB"/>
    <w:rsid w:val="00511F4C"/>
    <w:rsid w:val="00511F5C"/>
    <w:rsid w:val="00514586"/>
    <w:rsid w:val="00516883"/>
    <w:rsid w:val="00516A21"/>
    <w:rsid w:val="00516F79"/>
    <w:rsid w:val="00517607"/>
    <w:rsid w:val="005177CC"/>
    <w:rsid w:val="00517B4B"/>
    <w:rsid w:val="00517DC5"/>
    <w:rsid w:val="00520304"/>
    <w:rsid w:val="00521811"/>
    <w:rsid w:val="0052197B"/>
    <w:rsid w:val="00522337"/>
    <w:rsid w:val="0052254C"/>
    <w:rsid w:val="00522617"/>
    <w:rsid w:val="00522A78"/>
    <w:rsid w:val="00522B71"/>
    <w:rsid w:val="00522FB3"/>
    <w:rsid w:val="005262BE"/>
    <w:rsid w:val="005270D9"/>
    <w:rsid w:val="005274CD"/>
    <w:rsid w:val="0053064A"/>
    <w:rsid w:val="00530CFA"/>
    <w:rsid w:val="00530F61"/>
    <w:rsid w:val="0053139A"/>
    <w:rsid w:val="0053331F"/>
    <w:rsid w:val="00534FEE"/>
    <w:rsid w:val="00535931"/>
    <w:rsid w:val="00535C8F"/>
    <w:rsid w:val="00535CDF"/>
    <w:rsid w:val="00535DCE"/>
    <w:rsid w:val="00535EF1"/>
    <w:rsid w:val="00536493"/>
    <w:rsid w:val="00537175"/>
    <w:rsid w:val="005371F3"/>
    <w:rsid w:val="00537593"/>
    <w:rsid w:val="00537C2E"/>
    <w:rsid w:val="00540226"/>
    <w:rsid w:val="00540C58"/>
    <w:rsid w:val="00540D3C"/>
    <w:rsid w:val="00542132"/>
    <w:rsid w:val="0054268D"/>
    <w:rsid w:val="0054419D"/>
    <w:rsid w:val="00544D9E"/>
    <w:rsid w:val="005457AF"/>
    <w:rsid w:val="00545A1B"/>
    <w:rsid w:val="00547172"/>
    <w:rsid w:val="005471D5"/>
    <w:rsid w:val="00547597"/>
    <w:rsid w:val="00551096"/>
    <w:rsid w:val="005512F2"/>
    <w:rsid w:val="00551BB7"/>
    <w:rsid w:val="00551E60"/>
    <w:rsid w:val="00551F13"/>
    <w:rsid w:val="00552487"/>
    <w:rsid w:val="00553C1F"/>
    <w:rsid w:val="00553E01"/>
    <w:rsid w:val="0055448C"/>
    <w:rsid w:val="00554A30"/>
    <w:rsid w:val="00556F8A"/>
    <w:rsid w:val="005571FC"/>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937"/>
    <w:rsid w:val="0058621E"/>
    <w:rsid w:val="005865F4"/>
    <w:rsid w:val="00586DCA"/>
    <w:rsid w:val="005874E6"/>
    <w:rsid w:val="0059081D"/>
    <w:rsid w:val="00591ACF"/>
    <w:rsid w:val="00591D24"/>
    <w:rsid w:val="0059280C"/>
    <w:rsid w:val="005940EB"/>
    <w:rsid w:val="00594204"/>
    <w:rsid w:val="005944FA"/>
    <w:rsid w:val="00594C20"/>
    <w:rsid w:val="00594CFD"/>
    <w:rsid w:val="005952FB"/>
    <w:rsid w:val="00595CB5"/>
    <w:rsid w:val="0059651C"/>
    <w:rsid w:val="00596EF7"/>
    <w:rsid w:val="00596FF1"/>
    <w:rsid w:val="005974D0"/>
    <w:rsid w:val="00597920"/>
    <w:rsid w:val="005A1145"/>
    <w:rsid w:val="005A1D0F"/>
    <w:rsid w:val="005A2C34"/>
    <w:rsid w:val="005A37A7"/>
    <w:rsid w:val="005A433B"/>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07DE"/>
    <w:rsid w:val="005B1560"/>
    <w:rsid w:val="005B1A86"/>
    <w:rsid w:val="005B345F"/>
    <w:rsid w:val="005B3682"/>
    <w:rsid w:val="005B402B"/>
    <w:rsid w:val="005B429F"/>
    <w:rsid w:val="005B482E"/>
    <w:rsid w:val="005B4FF9"/>
    <w:rsid w:val="005B5800"/>
    <w:rsid w:val="005B65FF"/>
    <w:rsid w:val="005B6872"/>
    <w:rsid w:val="005B6AD4"/>
    <w:rsid w:val="005B7375"/>
    <w:rsid w:val="005B7587"/>
    <w:rsid w:val="005B7633"/>
    <w:rsid w:val="005C014B"/>
    <w:rsid w:val="005C0334"/>
    <w:rsid w:val="005C1DF7"/>
    <w:rsid w:val="005C1FC2"/>
    <w:rsid w:val="005C2889"/>
    <w:rsid w:val="005C2E74"/>
    <w:rsid w:val="005C4D63"/>
    <w:rsid w:val="005C5DB7"/>
    <w:rsid w:val="005C6064"/>
    <w:rsid w:val="005C68B4"/>
    <w:rsid w:val="005D0957"/>
    <w:rsid w:val="005D198E"/>
    <w:rsid w:val="005D19FF"/>
    <w:rsid w:val="005D287A"/>
    <w:rsid w:val="005D2F1D"/>
    <w:rsid w:val="005D315A"/>
    <w:rsid w:val="005D31FE"/>
    <w:rsid w:val="005D34C1"/>
    <w:rsid w:val="005D51F6"/>
    <w:rsid w:val="005D5BD2"/>
    <w:rsid w:val="005D5D19"/>
    <w:rsid w:val="005D5F4D"/>
    <w:rsid w:val="005D6580"/>
    <w:rsid w:val="005D695A"/>
    <w:rsid w:val="005D6E51"/>
    <w:rsid w:val="005D726A"/>
    <w:rsid w:val="005D7748"/>
    <w:rsid w:val="005D7ACF"/>
    <w:rsid w:val="005E0D6D"/>
    <w:rsid w:val="005E0F83"/>
    <w:rsid w:val="005E129A"/>
    <w:rsid w:val="005E1723"/>
    <w:rsid w:val="005E2482"/>
    <w:rsid w:val="005E2976"/>
    <w:rsid w:val="005E3B19"/>
    <w:rsid w:val="005E3D05"/>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0AEC"/>
    <w:rsid w:val="00601A2F"/>
    <w:rsid w:val="00601EE6"/>
    <w:rsid w:val="0060216C"/>
    <w:rsid w:val="00602ABE"/>
    <w:rsid w:val="00604148"/>
    <w:rsid w:val="00605006"/>
    <w:rsid w:val="00605B2A"/>
    <w:rsid w:val="006060CF"/>
    <w:rsid w:val="006068C6"/>
    <w:rsid w:val="0061030A"/>
    <w:rsid w:val="0061133D"/>
    <w:rsid w:val="00611655"/>
    <w:rsid w:val="00613B7A"/>
    <w:rsid w:val="00613F70"/>
    <w:rsid w:val="00614F3D"/>
    <w:rsid w:val="00615749"/>
    <w:rsid w:val="00615838"/>
    <w:rsid w:val="00616B4F"/>
    <w:rsid w:val="0061704A"/>
    <w:rsid w:val="00617A10"/>
    <w:rsid w:val="006202B0"/>
    <w:rsid w:val="006208D4"/>
    <w:rsid w:val="00620A3F"/>
    <w:rsid w:val="00620AA5"/>
    <w:rsid w:val="006215A2"/>
    <w:rsid w:val="006216CA"/>
    <w:rsid w:val="0062191B"/>
    <w:rsid w:val="0062210C"/>
    <w:rsid w:val="00622C41"/>
    <w:rsid w:val="006230AC"/>
    <w:rsid w:val="00623C73"/>
    <w:rsid w:val="0062412C"/>
    <w:rsid w:val="00625025"/>
    <w:rsid w:val="00626532"/>
    <w:rsid w:val="00626ABE"/>
    <w:rsid w:val="006300DF"/>
    <w:rsid w:val="0063053D"/>
    <w:rsid w:val="006315DC"/>
    <w:rsid w:val="006318AC"/>
    <w:rsid w:val="00632E8C"/>
    <w:rsid w:val="0063336B"/>
    <w:rsid w:val="00633D38"/>
    <w:rsid w:val="0063434E"/>
    <w:rsid w:val="00634DFF"/>
    <w:rsid w:val="00635387"/>
    <w:rsid w:val="00635CC5"/>
    <w:rsid w:val="00637663"/>
    <w:rsid w:val="006401A4"/>
    <w:rsid w:val="0064024C"/>
    <w:rsid w:val="006406F8"/>
    <w:rsid w:val="00640923"/>
    <w:rsid w:val="00641381"/>
    <w:rsid w:val="00641C1A"/>
    <w:rsid w:val="006429CF"/>
    <w:rsid w:val="00642E3C"/>
    <w:rsid w:val="00644588"/>
    <w:rsid w:val="00645118"/>
    <w:rsid w:val="00645E39"/>
    <w:rsid w:val="00646BAB"/>
    <w:rsid w:val="0064700A"/>
    <w:rsid w:val="00647596"/>
    <w:rsid w:val="00647BCB"/>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A5B"/>
    <w:rsid w:val="006679B2"/>
    <w:rsid w:val="006701B7"/>
    <w:rsid w:val="00670D45"/>
    <w:rsid w:val="00672F55"/>
    <w:rsid w:val="00673902"/>
    <w:rsid w:val="00673D29"/>
    <w:rsid w:val="00673F86"/>
    <w:rsid w:val="00674574"/>
    <w:rsid w:val="0067468A"/>
    <w:rsid w:val="00674850"/>
    <w:rsid w:val="006762D9"/>
    <w:rsid w:val="0067654C"/>
    <w:rsid w:val="00677709"/>
    <w:rsid w:val="00677981"/>
    <w:rsid w:val="0068008A"/>
    <w:rsid w:val="0068163A"/>
    <w:rsid w:val="00683A6D"/>
    <w:rsid w:val="006841AA"/>
    <w:rsid w:val="00684987"/>
    <w:rsid w:val="006856CD"/>
    <w:rsid w:val="00686966"/>
    <w:rsid w:val="00686BF5"/>
    <w:rsid w:val="00686C18"/>
    <w:rsid w:val="00686F03"/>
    <w:rsid w:val="006873AA"/>
    <w:rsid w:val="00690B40"/>
    <w:rsid w:val="00690F1E"/>
    <w:rsid w:val="0069151F"/>
    <w:rsid w:val="00692459"/>
    <w:rsid w:val="00692FC0"/>
    <w:rsid w:val="00693AC2"/>
    <w:rsid w:val="00694D8E"/>
    <w:rsid w:val="00695397"/>
    <w:rsid w:val="006964CC"/>
    <w:rsid w:val="006966B8"/>
    <w:rsid w:val="006975B0"/>
    <w:rsid w:val="006A00B4"/>
    <w:rsid w:val="006A0AD8"/>
    <w:rsid w:val="006A0F97"/>
    <w:rsid w:val="006A12C2"/>
    <w:rsid w:val="006A14A8"/>
    <w:rsid w:val="006A1650"/>
    <w:rsid w:val="006A2CD2"/>
    <w:rsid w:val="006A3493"/>
    <w:rsid w:val="006A47E4"/>
    <w:rsid w:val="006A4B39"/>
    <w:rsid w:val="006A56F0"/>
    <w:rsid w:val="006A5B54"/>
    <w:rsid w:val="006A5BA1"/>
    <w:rsid w:val="006A6751"/>
    <w:rsid w:val="006A776B"/>
    <w:rsid w:val="006A7F59"/>
    <w:rsid w:val="006B08C9"/>
    <w:rsid w:val="006B311D"/>
    <w:rsid w:val="006B3D9A"/>
    <w:rsid w:val="006B3E50"/>
    <w:rsid w:val="006B4112"/>
    <w:rsid w:val="006B500E"/>
    <w:rsid w:val="006B6242"/>
    <w:rsid w:val="006B680A"/>
    <w:rsid w:val="006B680D"/>
    <w:rsid w:val="006B6E4C"/>
    <w:rsid w:val="006B6F95"/>
    <w:rsid w:val="006C0022"/>
    <w:rsid w:val="006C0B55"/>
    <w:rsid w:val="006C10F3"/>
    <w:rsid w:val="006C160E"/>
    <w:rsid w:val="006C21AF"/>
    <w:rsid w:val="006C3BCA"/>
    <w:rsid w:val="006C4522"/>
    <w:rsid w:val="006C5AE1"/>
    <w:rsid w:val="006C5B47"/>
    <w:rsid w:val="006C5CD3"/>
    <w:rsid w:val="006C60E7"/>
    <w:rsid w:val="006C65E4"/>
    <w:rsid w:val="006C7318"/>
    <w:rsid w:val="006C74B6"/>
    <w:rsid w:val="006C7BA9"/>
    <w:rsid w:val="006C7E9F"/>
    <w:rsid w:val="006C7F53"/>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5EE"/>
    <w:rsid w:val="006E2D34"/>
    <w:rsid w:val="006E3052"/>
    <w:rsid w:val="006E30B2"/>
    <w:rsid w:val="006E32D8"/>
    <w:rsid w:val="006E3E73"/>
    <w:rsid w:val="006E44C4"/>
    <w:rsid w:val="006E4DDE"/>
    <w:rsid w:val="006E60B1"/>
    <w:rsid w:val="006E67E4"/>
    <w:rsid w:val="006E7DC3"/>
    <w:rsid w:val="006F17EA"/>
    <w:rsid w:val="006F3120"/>
    <w:rsid w:val="006F3C28"/>
    <w:rsid w:val="006F3D7C"/>
    <w:rsid w:val="006F4F8E"/>
    <w:rsid w:val="006F51A6"/>
    <w:rsid w:val="006F5438"/>
    <w:rsid w:val="006F5484"/>
    <w:rsid w:val="006F5942"/>
    <w:rsid w:val="006F5B3D"/>
    <w:rsid w:val="006F62F7"/>
    <w:rsid w:val="006F6EA6"/>
    <w:rsid w:val="006F7664"/>
    <w:rsid w:val="006F76E0"/>
    <w:rsid w:val="0070002F"/>
    <w:rsid w:val="00701AF6"/>
    <w:rsid w:val="00703120"/>
    <w:rsid w:val="00703376"/>
    <w:rsid w:val="00704081"/>
    <w:rsid w:val="007045D6"/>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3B62"/>
    <w:rsid w:val="007243A6"/>
    <w:rsid w:val="00725BA8"/>
    <w:rsid w:val="00726915"/>
    <w:rsid w:val="00726D58"/>
    <w:rsid w:val="00726FDF"/>
    <w:rsid w:val="0072748B"/>
    <w:rsid w:val="0072758E"/>
    <w:rsid w:val="007275E9"/>
    <w:rsid w:val="00730DE2"/>
    <w:rsid w:val="00730FDD"/>
    <w:rsid w:val="00731A8C"/>
    <w:rsid w:val="007326FF"/>
    <w:rsid w:val="00732BB5"/>
    <w:rsid w:val="00733E0C"/>
    <w:rsid w:val="007347B5"/>
    <w:rsid w:val="00735006"/>
    <w:rsid w:val="00735D98"/>
    <w:rsid w:val="00735E37"/>
    <w:rsid w:val="00736493"/>
    <w:rsid w:val="00736827"/>
    <w:rsid w:val="00736AEF"/>
    <w:rsid w:val="007377AB"/>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2077"/>
    <w:rsid w:val="0075266C"/>
    <w:rsid w:val="00752FEB"/>
    <w:rsid w:val="007556B1"/>
    <w:rsid w:val="00755739"/>
    <w:rsid w:val="00755FBA"/>
    <w:rsid w:val="0075633F"/>
    <w:rsid w:val="007567B8"/>
    <w:rsid w:val="00756846"/>
    <w:rsid w:val="00756D72"/>
    <w:rsid w:val="007572A3"/>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61A1"/>
    <w:rsid w:val="007766D1"/>
    <w:rsid w:val="0078004A"/>
    <w:rsid w:val="00780ACE"/>
    <w:rsid w:val="00781043"/>
    <w:rsid w:val="007810B3"/>
    <w:rsid w:val="00781C99"/>
    <w:rsid w:val="00781DD8"/>
    <w:rsid w:val="0078229C"/>
    <w:rsid w:val="007836B0"/>
    <w:rsid w:val="00783B9E"/>
    <w:rsid w:val="00784019"/>
    <w:rsid w:val="007844AF"/>
    <w:rsid w:val="0078497A"/>
    <w:rsid w:val="007855F6"/>
    <w:rsid w:val="00786572"/>
    <w:rsid w:val="00786623"/>
    <w:rsid w:val="00786BC5"/>
    <w:rsid w:val="00787905"/>
    <w:rsid w:val="00787E9C"/>
    <w:rsid w:val="007905FB"/>
    <w:rsid w:val="00790A9B"/>
    <w:rsid w:val="00791066"/>
    <w:rsid w:val="00791674"/>
    <w:rsid w:val="00792300"/>
    <w:rsid w:val="00792970"/>
    <w:rsid w:val="00793122"/>
    <w:rsid w:val="0079312B"/>
    <w:rsid w:val="00793EC3"/>
    <w:rsid w:val="0079483F"/>
    <w:rsid w:val="00795363"/>
    <w:rsid w:val="00795D9B"/>
    <w:rsid w:val="00796B8F"/>
    <w:rsid w:val="007971FB"/>
    <w:rsid w:val="00797826"/>
    <w:rsid w:val="00797E12"/>
    <w:rsid w:val="007A0B32"/>
    <w:rsid w:val="007A0E38"/>
    <w:rsid w:val="007A2295"/>
    <w:rsid w:val="007A2801"/>
    <w:rsid w:val="007A2C89"/>
    <w:rsid w:val="007A3523"/>
    <w:rsid w:val="007A3CE1"/>
    <w:rsid w:val="007A44DB"/>
    <w:rsid w:val="007A455C"/>
    <w:rsid w:val="007A499E"/>
    <w:rsid w:val="007A6F99"/>
    <w:rsid w:val="007A718A"/>
    <w:rsid w:val="007B0121"/>
    <w:rsid w:val="007B0645"/>
    <w:rsid w:val="007B0939"/>
    <w:rsid w:val="007B0C65"/>
    <w:rsid w:val="007B0E07"/>
    <w:rsid w:val="007B1EE4"/>
    <w:rsid w:val="007B1F0B"/>
    <w:rsid w:val="007B208D"/>
    <w:rsid w:val="007B214D"/>
    <w:rsid w:val="007B235A"/>
    <w:rsid w:val="007B2687"/>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4A14"/>
    <w:rsid w:val="007C546D"/>
    <w:rsid w:val="007C7991"/>
    <w:rsid w:val="007D0332"/>
    <w:rsid w:val="007D0E51"/>
    <w:rsid w:val="007D1018"/>
    <w:rsid w:val="007D228E"/>
    <w:rsid w:val="007D2D1A"/>
    <w:rsid w:val="007D2E0E"/>
    <w:rsid w:val="007D38C4"/>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BA1"/>
    <w:rsid w:val="007F0E3C"/>
    <w:rsid w:val="007F118F"/>
    <w:rsid w:val="007F13D8"/>
    <w:rsid w:val="007F1DC8"/>
    <w:rsid w:val="007F20E7"/>
    <w:rsid w:val="007F22D2"/>
    <w:rsid w:val="007F2443"/>
    <w:rsid w:val="007F25A3"/>
    <w:rsid w:val="007F2BC2"/>
    <w:rsid w:val="007F2F3D"/>
    <w:rsid w:val="007F2FE6"/>
    <w:rsid w:val="007F33BA"/>
    <w:rsid w:val="007F3A88"/>
    <w:rsid w:val="007F3D8F"/>
    <w:rsid w:val="007F4688"/>
    <w:rsid w:val="007F52D3"/>
    <w:rsid w:val="007F58BA"/>
    <w:rsid w:val="007F5EEE"/>
    <w:rsid w:val="007F76D0"/>
    <w:rsid w:val="007F7B17"/>
    <w:rsid w:val="007F7FB1"/>
    <w:rsid w:val="00800ECF"/>
    <w:rsid w:val="00802A78"/>
    <w:rsid w:val="00802FC6"/>
    <w:rsid w:val="0080369A"/>
    <w:rsid w:val="00803B6C"/>
    <w:rsid w:val="00803D89"/>
    <w:rsid w:val="00805C41"/>
    <w:rsid w:val="00805D5D"/>
    <w:rsid w:val="008067ED"/>
    <w:rsid w:val="00806CA3"/>
    <w:rsid w:val="008079FF"/>
    <w:rsid w:val="00810654"/>
    <w:rsid w:val="008113F0"/>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0316"/>
    <w:rsid w:val="0082173F"/>
    <w:rsid w:val="008218DE"/>
    <w:rsid w:val="00824158"/>
    <w:rsid w:val="00824534"/>
    <w:rsid w:val="008248A1"/>
    <w:rsid w:val="0082580B"/>
    <w:rsid w:val="00825919"/>
    <w:rsid w:val="0082673F"/>
    <w:rsid w:val="00826BCC"/>
    <w:rsid w:val="0082725C"/>
    <w:rsid w:val="0082741B"/>
    <w:rsid w:val="00830627"/>
    <w:rsid w:val="00831D06"/>
    <w:rsid w:val="008328BA"/>
    <w:rsid w:val="00833156"/>
    <w:rsid w:val="0083385C"/>
    <w:rsid w:val="008346CB"/>
    <w:rsid w:val="00834717"/>
    <w:rsid w:val="0083488D"/>
    <w:rsid w:val="008348D9"/>
    <w:rsid w:val="00834B77"/>
    <w:rsid w:val="0083521D"/>
    <w:rsid w:val="00835544"/>
    <w:rsid w:val="0083564B"/>
    <w:rsid w:val="00835A7A"/>
    <w:rsid w:val="00836689"/>
    <w:rsid w:val="00836AF1"/>
    <w:rsid w:val="00837757"/>
    <w:rsid w:val="00837AA9"/>
    <w:rsid w:val="00840F14"/>
    <w:rsid w:val="00841E5B"/>
    <w:rsid w:val="00841F95"/>
    <w:rsid w:val="00842CE7"/>
    <w:rsid w:val="00844755"/>
    <w:rsid w:val="00845AE2"/>
    <w:rsid w:val="00845F88"/>
    <w:rsid w:val="00846D07"/>
    <w:rsid w:val="00846DD7"/>
    <w:rsid w:val="00846F76"/>
    <w:rsid w:val="008470F1"/>
    <w:rsid w:val="008477CB"/>
    <w:rsid w:val="008505AB"/>
    <w:rsid w:val="0085101A"/>
    <w:rsid w:val="00851692"/>
    <w:rsid w:val="00851FEB"/>
    <w:rsid w:val="0085241C"/>
    <w:rsid w:val="00852751"/>
    <w:rsid w:val="0085315F"/>
    <w:rsid w:val="008531E2"/>
    <w:rsid w:val="00853CB5"/>
    <w:rsid w:val="008547FE"/>
    <w:rsid w:val="00856FD6"/>
    <w:rsid w:val="00857E4F"/>
    <w:rsid w:val="00860A50"/>
    <w:rsid w:val="008611DF"/>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41B"/>
    <w:rsid w:val="00871109"/>
    <w:rsid w:val="0087149A"/>
    <w:rsid w:val="00872088"/>
    <w:rsid w:val="00872288"/>
    <w:rsid w:val="0087407C"/>
    <w:rsid w:val="0087455F"/>
    <w:rsid w:val="00874628"/>
    <w:rsid w:val="00875211"/>
    <w:rsid w:val="00875687"/>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B3B"/>
    <w:rsid w:val="00890C8C"/>
    <w:rsid w:val="0089320F"/>
    <w:rsid w:val="008939E5"/>
    <w:rsid w:val="0089578E"/>
    <w:rsid w:val="00895CE3"/>
    <w:rsid w:val="00895D3A"/>
    <w:rsid w:val="008960D5"/>
    <w:rsid w:val="0089652D"/>
    <w:rsid w:val="008966D6"/>
    <w:rsid w:val="00897231"/>
    <w:rsid w:val="008A10AB"/>
    <w:rsid w:val="008A12BE"/>
    <w:rsid w:val="008A14D3"/>
    <w:rsid w:val="008A21CC"/>
    <w:rsid w:val="008A30B6"/>
    <w:rsid w:val="008A31F6"/>
    <w:rsid w:val="008A3F4E"/>
    <w:rsid w:val="008A709A"/>
    <w:rsid w:val="008A7A72"/>
    <w:rsid w:val="008B034E"/>
    <w:rsid w:val="008B0667"/>
    <w:rsid w:val="008B07DE"/>
    <w:rsid w:val="008B0967"/>
    <w:rsid w:val="008B099F"/>
    <w:rsid w:val="008B19AE"/>
    <w:rsid w:val="008B1D98"/>
    <w:rsid w:val="008B2389"/>
    <w:rsid w:val="008B2985"/>
    <w:rsid w:val="008B31C7"/>
    <w:rsid w:val="008B3DC7"/>
    <w:rsid w:val="008B434B"/>
    <w:rsid w:val="008B5241"/>
    <w:rsid w:val="008B55D2"/>
    <w:rsid w:val="008B6640"/>
    <w:rsid w:val="008B6887"/>
    <w:rsid w:val="008B7075"/>
    <w:rsid w:val="008B76F6"/>
    <w:rsid w:val="008B7D88"/>
    <w:rsid w:val="008C0410"/>
    <w:rsid w:val="008C05DC"/>
    <w:rsid w:val="008C19E4"/>
    <w:rsid w:val="008C1A8D"/>
    <w:rsid w:val="008C1ED2"/>
    <w:rsid w:val="008C201A"/>
    <w:rsid w:val="008C2708"/>
    <w:rsid w:val="008C2FAB"/>
    <w:rsid w:val="008C323B"/>
    <w:rsid w:val="008C3A04"/>
    <w:rsid w:val="008C58BF"/>
    <w:rsid w:val="008C63B0"/>
    <w:rsid w:val="008C6A83"/>
    <w:rsid w:val="008C72A7"/>
    <w:rsid w:val="008C7C84"/>
    <w:rsid w:val="008C7EBC"/>
    <w:rsid w:val="008D02CD"/>
    <w:rsid w:val="008D1245"/>
    <w:rsid w:val="008D1971"/>
    <w:rsid w:val="008D1AF1"/>
    <w:rsid w:val="008D2381"/>
    <w:rsid w:val="008D246E"/>
    <w:rsid w:val="008D565F"/>
    <w:rsid w:val="008D5973"/>
    <w:rsid w:val="008D5A0B"/>
    <w:rsid w:val="008D5EF7"/>
    <w:rsid w:val="008D70D6"/>
    <w:rsid w:val="008E085D"/>
    <w:rsid w:val="008E095B"/>
    <w:rsid w:val="008E12B7"/>
    <w:rsid w:val="008E15F8"/>
    <w:rsid w:val="008E1D89"/>
    <w:rsid w:val="008E2086"/>
    <w:rsid w:val="008E3252"/>
    <w:rsid w:val="008E4442"/>
    <w:rsid w:val="008E46C9"/>
    <w:rsid w:val="008E4873"/>
    <w:rsid w:val="008E4B23"/>
    <w:rsid w:val="008E5148"/>
    <w:rsid w:val="008E53DD"/>
    <w:rsid w:val="008E553B"/>
    <w:rsid w:val="008E55A3"/>
    <w:rsid w:val="008E59AF"/>
    <w:rsid w:val="008E677F"/>
    <w:rsid w:val="008E731C"/>
    <w:rsid w:val="008E7378"/>
    <w:rsid w:val="008F0527"/>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52A"/>
    <w:rsid w:val="00900A35"/>
    <w:rsid w:val="00900D05"/>
    <w:rsid w:val="009013DE"/>
    <w:rsid w:val="00901F92"/>
    <w:rsid w:val="00902ABC"/>
    <w:rsid w:val="0090366E"/>
    <w:rsid w:val="009040BC"/>
    <w:rsid w:val="00907471"/>
    <w:rsid w:val="0090789A"/>
    <w:rsid w:val="00910300"/>
    <w:rsid w:val="0091081B"/>
    <w:rsid w:val="00911177"/>
    <w:rsid w:val="00911485"/>
    <w:rsid w:val="009118B5"/>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FB"/>
    <w:rsid w:val="0093114E"/>
    <w:rsid w:val="009320EF"/>
    <w:rsid w:val="00932538"/>
    <w:rsid w:val="00933673"/>
    <w:rsid w:val="00933A3A"/>
    <w:rsid w:val="00933A42"/>
    <w:rsid w:val="00934218"/>
    <w:rsid w:val="00934ACD"/>
    <w:rsid w:val="009351B6"/>
    <w:rsid w:val="0093564D"/>
    <w:rsid w:val="009360E4"/>
    <w:rsid w:val="009411D6"/>
    <w:rsid w:val="00941F96"/>
    <w:rsid w:val="009420F1"/>
    <w:rsid w:val="00943BA6"/>
    <w:rsid w:val="00943CE9"/>
    <w:rsid w:val="009441BF"/>
    <w:rsid w:val="00944C02"/>
    <w:rsid w:val="009461E7"/>
    <w:rsid w:val="00946421"/>
    <w:rsid w:val="0095036B"/>
    <w:rsid w:val="00950917"/>
    <w:rsid w:val="0095192D"/>
    <w:rsid w:val="00951BD3"/>
    <w:rsid w:val="00952C3B"/>
    <w:rsid w:val="0095356D"/>
    <w:rsid w:val="009536AD"/>
    <w:rsid w:val="00953EB2"/>
    <w:rsid w:val="00953ED8"/>
    <w:rsid w:val="009543CB"/>
    <w:rsid w:val="0095443C"/>
    <w:rsid w:val="00955589"/>
    <w:rsid w:val="00955DBB"/>
    <w:rsid w:val="00955E8B"/>
    <w:rsid w:val="009568C6"/>
    <w:rsid w:val="00957208"/>
    <w:rsid w:val="00960168"/>
    <w:rsid w:val="009603AB"/>
    <w:rsid w:val="009604B8"/>
    <w:rsid w:val="00961283"/>
    <w:rsid w:val="009619CF"/>
    <w:rsid w:val="00963751"/>
    <w:rsid w:val="00964226"/>
    <w:rsid w:val="00964F12"/>
    <w:rsid w:val="00966B6D"/>
    <w:rsid w:val="00966CDB"/>
    <w:rsid w:val="00967AB8"/>
    <w:rsid w:val="00967FF7"/>
    <w:rsid w:val="00970B60"/>
    <w:rsid w:val="0097267D"/>
    <w:rsid w:val="00972E0B"/>
    <w:rsid w:val="00973614"/>
    <w:rsid w:val="00973E34"/>
    <w:rsid w:val="00974C3C"/>
    <w:rsid w:val="00975957"/>
    <w:rsid w:val="00975EC8"/>
    <w:rsid w:val="00976362"/>
    <w:rsid w:val="00976A43"/>
    <w:rsid w:val="00977109"/>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6AE"/>
    <w:rsid w:val="009908B9"/>
    <w:rsid w:val="009918B2"/>
    <w:rsid w:val="00992443"/>
    <w:rsid w:val="00992634"/>
    <w:rsid w:val="0099474F"/>
    <w:rsid w:val="0099518D"/>
    <w:rsid w:val="00995675"/>
    <w:rsid w:val="0099599C"/>
    <w:rsid w:val="00996AB9"/>
    <w:rsid w:val="009A1771"/>
    <w:rsid w:val="009A180E"/>
    <w:rsid w:val="009A226D"/>
    <w:rsid w:val="009A2D1D"/>
    <w:rsid w:val="009A3130"/>
    <w:rsid w:val="009A37D8"/>
    <w:rsid w:val="009A4217"/>
    <w:rsid w:val="009A4F7C"/>
    <w:rsid w:val="009A502F"/>
    <w:rsid w:val="009A5C2C"/>
    <w:rsid w:val="009A6664"/>
    <w:rsid w:val="009A66D2"/>
    <w:rsid w:val="009A7B5F"/>
    <w:rsid w:val="009A7F73"/>
    <w:rsid w:val="009B0A2A"/>
    <w:rsid w:val="009B1FC3"/>
    <w:rsid w:val="009B285D"/>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C98"/>
    <w:rsid w:val="009C3630"/>
    <w:rsid w:val="009C4D7C"/>
    <w:rsid w:val="009C5193"/>
    <w:rsid w:val="009C5D0E"/>
    <w:rsid w:val="009C7163"/>
    <w:rsid w:val="009C783E"/>
    <w:rsid w:val="009D00B7"/>
    <w:rsid w:val="009D0993"/>
    <w:rsid w:val="009D0A06"/>
    <w:rsid w:val="009D0DD8"/>
    <w:rsid w:val="009D1D77"/>
    <w:rsid w:val="009D2965"/>
    <w:rsid w:val="009D319E"/>
    <w:rsid w:val="009D33E2"/>
    <w:rsid w:val="009D3595"/>
    <w:rsid w:val="009D4A8E"/>
    <w:rsid w:val="009D51CC"/>
    <w:rsid w:val="009D5E37"/>
    <w:rsid w:val="009D7619"/>
    <w:rsid w:val="009E0053"/>
    <w:rsid w:val="009E0C0D"/>
    <w:rsid w:val="009E12DD"/>
    <w:rsid w:val="009E1F35"/>
    <w:rsid w:val="009E302D"/>
    <w:rsid w:val="009E33A0"/>
    <w:rsid w:val="009E4364"/>
    <w:rsid w:val="009E477E"/>
    <w:rsid w:val="009E48EF"/>
    <w:rsid w:val="009E5281"/>
    <w:rsid w:val="009E5535"/>
    <w:rsid w:val="009E659A"/>
    <w:rsid w:val="009E68E1"/>
    <w:rsid w:val="009E7454"/>
    <w:rsid w:val="009E7A6F"/>
    <w:rsid w:val="009F01D7"/>
    <w:rsid w:val="009F0359"/>
    <w:rsid w:val="009F0796"/>
    <w:rsid w:val="009F0AE7"/>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5AE4"/>
    <w:rsid w:val="00A06109"/>
    <w:rsid w:val="00A0624D"/>
    <w:rsid w:val="00A06685"/>
    <w:rsid w:val="00A06956"/>
    <w:rsid w:val="00A07F5B"/>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06D1"/>
    <w:rsid w:val="00A323A3"/>
    <w:rsid w:val="00A32A69"/>
    <w:rsid w:val="00A32D82"/>
    <w:rsid w:val="00A34C83"/>
    <w:rsid w:val="00A34EB6"/>
    <w:rsid w:val="00A368B5"/>
    <w:rsid w:val="00A37D6F"/>
    <w:rsid w:val="00A37F44"/>
    <w:rsid w:val="00A40635"/>
    <w:rsid w:val="00A41DF7"/>
    <w:rsid w:val="00A42918"/>
    <w:rsid w:val="00A42CD3"/>
    <w:rsid w:val="00A42D39"/>
    <w:rsid w:val="00A43F65"/>
    <w:rsid w:val="00A44165"/>
    <w:rsid w:val="00A4431B"/>
    <w:rsid w:val="00A44EF6"/>
    <w:rsid w:val="00A46891"/>
    <w:rsid w:val="00A46BB2"/>
    <w:rsid w:val="00A46F96"/>
    <w:rsid w:val="00A47F03"/>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179B"/>
    <w:rsid w:val="00A620CD"/>
    <w:rsid w:val="00A6275A"/>
    <w:rsid w:val="00A62812"/>
    <w:rsid w:val="00A63106"/>
    <w:rsid w:val="00A635A8"/>
    <w:rsid w:val="00A6404F"/>
    <w:rsid w:val="00A65C4A"/>
    <w:rsid w:val="00A666EE"/>
    <w:rsid w:val="00A66943"/>
    <w:rsid w:val="00A66BDC"/>
    <w:rsid w:val="00A66C71"/>
    <w:rsid w:val="00A6716B"/>
    <w:rsid w:val="00A6791A"/>
    <w:rsid w:val="00A72A7F"/>
    <w:rsid w:val="00A72B3D"/>
    <w:rsid w:val="00A746B8"/>
    <w:rsid w:val="00A74728"/>
    <w:rsid w:val="00A747B3"/>
    <w:rsid w:val="00A753A8"/>
    <w:rsid w:val="00A75780"/>
    <w:rsid w:val="00A758CE"/>
    <w:rsid w:val="00A762CC"/>
    <w:rsid w:val="00A7717E"/>
    <w:rsid w:val="00A773D5"/>
    <w:rsid w:val="00A7771F"/>
    <w:rsid w:val="00A77D5A"/>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1876"/>
    <w:rsid w:val="00AA1B8A"/>
    <w:rsid w:val="00AA2737"/>
    <w:rsid w:val="00AA278F"/>
    <w:rsid w:val="00AA3F3B"/>
    <w:rsid w:val="00AA4BB0"/>
    <w:rsid w:val="00AA5FC3"/>
    <w:rsid w:val="00AA6033"/>
    <w:rsid w:val="00AA60BB"/>
    <w:rsid w:val="00AA6748"/>
    <w:rsid w:val="00AA71F4"/>
    <w:rsid w:val="00AB22F0"/>
    <w:rsid w:val="00AB2550"/>
    <w:rsid w:val="00AB346D"/>
    <w:rsid w:val="00AB3EA6"/>
    <w:rsid w:val="00AB3F22"/>
    <w:rsid w:val="00AB4C94"/>
    <w:rsid w:val="00AB4E0D"/>
    <w:rsid w:val="00AB5EFB"/>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4E1F"/>
    <w:rsid w:val="00AC5742"/>
    <w:rsid w:val="00AC5C37"/>
    <w:rsid w:val="00AC63BF"/>
    <w:rsid w:val="00AC7DBF"/>
    <w:rsid w:val="00AD06C1"/>
    <w:rsid w:val="00AD071F"/>
    <w:rsid w:val="00AD0EDA"/>
    <w:rsid w:val="00AD1E53"/>
    <w:rsid w:val="00AD43ED"/>
    <w:rsid w:val="00AD5706"/>
    <w:rsid w:val="00AD5920"/>
    <w:rsid w:val="00AD5E6D"/>
    <w:rsid w:val="00AD5FF1"/>
    <w:rsid w:val="00AD6EFD"/>
    <w:rsid w:val="00AD735B"/>
    <w:rsid w:val="00AD7EA6"/>
    <w:rsid w:val="00AE0531"/>
    <w:rsid w:val="00AE0699"/>
    <w:rsid w:val="00AE1AAE"/>
    <w:rsid w:val="00AE3F17"/>
    <w:rsid w:val="00AE5BDB"/>
    <w:rsid w:val="00AE5FC9"/>
    <w:rsid w:val="00AE7D2C"/>
    <w:rsid w:val="00AF110D"/>
    <w:rsid w:val="00AF17E0"/>
    <w:rsid w:val="00AF2E70"/>
    <w:rsid w:val="00AF3855"/>
    <w:rsid w:val="00AF4309"/>
    <w:rsid w:val="00AF61CD"/>
    <w:rsid w:val="00AF6769"/>
    <w:rsid w:val="00AF7312"/>
    <w:rsid w:val="00B00ADE"/>
    <w:rsid w:val="00B01650"/>
    <w:rsid w:val="00B01B88"/>
    <w:rsid w:val="00B0201C"/>
    <w:rsid w:val="00B023EB"/>
    <w:rsid w:val="00B0262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50A4"/>
    <w:rsid w:val="00B15845"/>
    <w:rsid w:val="00B16C96"/>
    <w:rsid w:val="00B16F93"/>
    <w:rsid w:val="00B17391"/>
    <w:rsid w:val="00B201E9"/>
    <w:rsid w:val="00B2040F"/>
    <w:rsid w:val="00B20684"/>
    <w:rsid w:val="00B20D26"/>
    <w:rsid w:val="00B2121E"/>
    <w:rsid w:val="00B218E3"/>
    <w:rsid w:val="00B21FF7"/>
    <w:rsid w:val="00B227A4"/>
    <w:rsid w:val="00B22AEE"/>
    <w:rsid w:val="00B25112"/>
    <w:rsid w:val="00B251EA"/>
    <w:rsid w:val="00B252A4"/>
    <w:rsid w:val="00B25708"/>
    <w:rsid w:val="00B3095E"/>
    <w:rsid w:val="00B3165A"/>
    <w:rsid w:val="00B318C3"/>
    <w:rsid w:val="00B31BBF"/>
    <w:rsid w:val="00B3338F"/>
    <w:rsid w:val="00B333FC"/>
    <w:rsid w:val="00B33782"/>
    <w:rsid w:val="00B33846"/>
    <w:rsid w:val="00B34934"/>
    <w:rsid w:val="00B36AA4"/>
    <w:rsid w:val="00B373DD"/>
    <w:rsid w:val="00B37843"/>
    <w:rsid w:val="00B406B8"/>
    <w:rsid w:val="00B41582"/>
    <w:rsid w:val="00B416A6"/>
    <w:rsid w:val="00B41A04"/>
    <w:rsid w:val="00B422F4"/>
    <w:rsid w:val="00B423AE"/>
    <w:rsid w:val="00B4481B"/>
    <w:rsid w:val="00B44B0A"/>
    <w:rsid w:val="00B44C2D"/>
    <w:rsid w:val="00B455EF"/>
    <w:rsid w:val="00B47086"/>
    <w:rsid w:val="00B50571"/>
    <w:rsid w:val="00B5062B"/>
    <w:rsid w:val="00B50F6B"/>
    <w:rsid w:val="00B518AA"/>
    <w:rsid w:val="00B52AFB"/>
    <w:rsid w:val="00B5371F"/>
    <w:rsid w:val="00B548AE"/>
    <w:rsid w:val="00B551F6"/>
    <w:rsid w:val="00B55243"/>
    <w:rsid w:val="00B556BE"/>
    <w:rsid w:val="00B55BA5"/>
    <w:rsid w:val="00B55EC7"/>
    <w:rsid w:val="00B5630B"/>
    <w:rsid w:val="00B602FF"/>
    <w:rsid w:val="00B6039A"/>
    <w:rsid w:val="00B61CD4"/>
    <w:rsid w:val="00B62A84"/>
    <w:rsid w:val="00B63BA8"/>
    <w:rsid w:val="00B64939"/>
    <w:rsid w:val="00B662B2"/>
    <w:rsid w:val="00B70019"/>
    <w:rsid w:val="00B70AE9"/>
    <w:rsid w:val="00B71C17"/>
    <w:rsid w:val="00B722F6"/>
    <w:rsid w:val="00B72568"/>
    <w:rsid w:val="00B725D9"/>
    <w:rsid w:val="00B726D9"/>
    <w:rsid w:val="00B73187"/>
    <w:rsid w:val="00B73992"/>
    <w:rsid w:val="00B744A3"/>
    <w:rsid w:val="00B74A75"/>
    <w:rsid w:val="00B75A63"/>
    <w:rsid w:val="00B767D6"/>
    <w:rsid w:val="00B767FE"/>
    <w:rsid w:val="00B772FD"/>
    <w:rsid w:val="00B80F37"/>
    <w:rsid w:val="00B819A4"/>
    <w:rsid w:val="00B81EAC"/>
    <w:rsid w:val="00B82031"/>
    <w:rsid w:val="00B82102"/>
    <w:rsid w:val="00B8254C"/>
    <w:rsid w:val="00B82D5C"/>
    <w:rsid w:val="00B84132"/>
    <w:rsid w:val="00B84542"/>
    <w:rsid w:val="00B84C8D"/>
    <w:rsid w:val="00B851B4"/>
    <w:rsid w:val="00B8525B"/>
    <w:rsid w:val="00B855C3"/>
    <w:rsid w:val="00B86052"/>
    <w:rsid w:val="00B90732"/>
    <w:rsid w:val="00B908B4"/>
    <w:rsid w:val="00B90B36"/>
    <w:rsid w:val="00B91716"/>
    <w:rsid w:val="00B9177E"/>
    <w:rsid w:val="00B91FE7"/>
    <w:rsid w:val="00B93697"/>
    <w:rsid w:val="00B9388B"/>
    <w:rsid w:val="00B93C70"/>
    <w:rsid w:val="00B93FE5"/>
    <w:rsid w:val="00B9521F"/>
    <w:rsid w:val="00B957A9"/>
    <w:rsid w:val="00B96523"/>
    <w:rsid w:val="00B967CC"/>
    <w:rsid w:val="00B968D0"/>
    <w:rsid w:val="00B97AF6"/>
    <w:rsid w:val="00BA043D"/>
    <w:rsid w:val="00BA0F2C"/>
    <w:rsid w:val="00BA2B1F"/>
    <w:rsid w:val="00BA44AB"/>
    <w:rsid w:val="00BA503E"/>
    <w:rsid w:val="00BA5CD4"/>
    <w:rsid w:val="00BA5EA0"/>
    <w:rsid w:val="00BA6BDB"/>
    <w:rsid w:val="00BB00E3"/>
    <w:rsid w:val="00BB01BF"/>
    <w:rsid w:val="00BB1564"/>
    <w:rsid w:val="00BB2D03"/>
    <w:rsid w:val="00BB369C"/>
    <w:rsid w:val="00BB3A40"/>
    <w:rsid w:val="00BB3A5D"/>
    <w:rsid w:val="00BB4227"/>
    <w:rsid w:val="00BB507C"/>
    <w:rsid w:val="00BB5211"/>
    <w:rsid w:val="00BB5294"/>
    <w:rsid w:val="00BB54C0"/>
    <w:rsid w:val="00BB56D7"/>
    <w:rsid w:val="00BB5ECA"/>
    <w:rsid w:val="00BC0025"/>
    <w:rsid w:val="00BC0381"/>
    <w:rsid w:val="00BC078B"/>
    <w:rsid w:val="00BC173C"/>
    <w:rsid w:val="00BC2784"/>
    <w:rsid w:val="00BC3275"/>
    <w:rsid w:val="00BC3520"/>
    <w:rsid w:val="00BC39F0"/>
    <w:rsid w:val="00BC5D5E"/>
    <w:rsid w:val="00BC71DF"/>
    <w:rsid w:val="00BD0C23"/>
    <w:rsid w:val="00BD1B2F"/>
    <w:rsid w:val="00BD1E8D"/>
    <w:rsid w:val="00BD26E4"/>
    <w:rsid w:val="00BD291D"/>
    <w:rsid w:val="00BD2C91"/>
    <w:rsid w:val="00BD30F1"/>
    <w:rsid w:val="00BD3491"/>
    <w:rsid w:val="00BD3846"/>
    <w:rsid w:val="00BD38DD"/>
    <w:rsid w:val="00BD5820"/>
    <w:rsid w:val="00BD5D39"/>
    <w:rsid w:val="00BE0142"/>
    <w:rsid w:val="00BE132A"/>
    <w:rsid w:val="00BE13AD"/>
    <w:rsid w:val="00BE262D"/>
    <w:rsid w:val="00BE33D3"/>
    <w:rsid w:val="00BE40C9"/>
    <w:rsid w:val="00BE46D9"/>
    <w:rsid w:val="00BE4E41"/>
    <w:rsid w:val="00BE50E4"/>
    <w:rsid w:val="00BE586B"/>
    <w:rsid w:val="00BE58E4"/>
    <w:rsid w:val="00BE5FCB"/>
    <w:rsid w:val="00BE6A51"/>
    <w:rsid w:val="00BE6F55"/>
    <w:rsid w:val="00BE7037"/>
    <w:rsid w:val="00BE7885"/>
    <w:rsid w:val="00BF132A"/>
    <w:rsid w:val="00BF1C82"/>
    <w:rsid w:val="00BF2F6E"/>
    <w:rsid w:val="00BF349B"/>
    <w:rsid w:val="00BF3735"/>
    <w:rsid w:val="00BF3E73"/>
    <w:rsid w:val="00BF3FFA"/>
    <w:rsid w:val="00BF4C46"/>
    <w:rsid w:val="00BF6AD6"/>
    <w:rsid w:val="00BF6D26"/>
    <w:rsid w:val="00BF6DB3"/>
    <w:rsid w:val="00BF6E2E"/>
    <w:rsid w:val="00BF74C1"/>
    <w:rsid w:val="00BF7671"/>
    <w:rsid w:val="00C004DB"/>
    <w:rsid w:val="00C01083"/>
    <w:rsid w:val="00C011AA"/>
    <w:rsid w:val="00C03274"/>
    <w:rsid w:val="00C048A8"/>
    <w:rsid w:val="00C0492D"/>
    <w:rsid w:val="00C05223"/>
    <w:rsid w:val="00C055BF"/>
    <w:rsid w:val="00C066BD"/>
    <w:rsid w:val="00C06ACF"/>
    <w:rsid w:val="00C0721A"/>
    <w:rsid w:val="00C075AB"/>
    <w:rsid w:val="00C106B8"/>
    <w:rsid w:val="00C123F4"/>
    <w:rsid w:val="00C136C9"/>
    <w:rsid w:val="00C1388C"/>
    <w:rsid w:val="00C13A85"/>
    <w:rsid w:val="00C1470C"/>
    <w:rsid w:val="00C14AE1"/>
    <w:rsid w:val="00C16B86"/>
    <w:rsid w:val="00C16E6C"/>
    <w:rsid w:val="00C17430"/>
    <w:rsid w:val="00C17F9B"/>
    <w:rsid w:val="00C20B7E"/>
    <w:rsid w:val="00C210CD"/>
    <w:rsid w:val="00C21D9E"/>
    <w:rsid w:val="00C228ED"/>
    <w:rsid w:val="00C253F3"/>
    <w:rsid w:val="00C258F2"/>
    <w:rsid w:val="00C25B2E"/>
    <w:rsid w:val="00C261E3"/>
    <w:rsid w:val="00C261ED"/>
    <w:rsid w:val="00C2676E"/>
    <w:rsid w:val="00C271F8"/>
    <w:rsid w:val="00C27A0F"/>
    <w:rsid w:val="00C30891"/>
    <w:rsid w:val="00C315F0"/>
    <w:rsid w:val="00C31ABF"/>
    <w:rsid w:val="00C32257"/>
    <w:rsid w:val="00C36E80"/>
    <w:rsid w:val="00C37B69"/>
    <w:rsid w:val="00C40359"/>
    <w:rsid w:val="00C403F9"/>
    <w:rsid w:val="00C40BE0"/>
    <w:rsid w:val="00C40C62"/>
    <w:rsid w:val="00C417F9"/>
    <w:rsid w:val="00C41E9D"/>
    <w:rsid w:val="00C41F54"/>
    <w:rsid w:val="00C41FF8"/>
    <w:rsid w:val="00C42548"/>
    <w:rsid w:val="00C42564"/>
    <w:rsid w:val="00C434D0"/>
    <w:rsid w:val="00C46C07"/>
    <w:rsid w:val="00C47400"/>
    <w:rsid w:val="00C479A8"/>
    <w:rsid w:val="00C47BAC"/>
    <w:rsid w:val="00C47DC9"/>
    <w:rsid w:val="00C47E59"/>
    <w:rsid w:val="00C506FB"/>
    <w:rsid w:val="00C512D1"/>
    <w:rsid w:val="00C517B8"/>
    <w:rsid w:val="00C522CB"/>
    <w:rsid w:val="00C529C4"/>
    <w:rsid w:val="00C52E99"/>
    <w:rsid w:val="00C5343D"/>
    <w:rsid w:val="00C534F0"/>
    <w:rsid w:val="00C535AE"/>
    <w:rsid w:val="00C54743"/>
    <w:rsid w:val="00C54C12"/>
    <w:rsid w:val="00C551CA"/>
    <w:rsid w:val="00C56D46"/>
    <w:rsid w:val="00C56FAB"/>
    <w:rsid w:val="00C57329"/>
    <w:rsid w:val="00C57CBB"/>
    <w:rsid w:val="00C61A14"/>
    <w:rsid w:val="00C62B9F"/>
    <w:rsid w:val="00C62E8F"/>
    <w:rsid w:val="00C6303C"/>
    <w:rsid w:val="00C64037"/>
    <w:rsid w:val="00C64A67"/>
    <w:rsid w:val="00C64A91"/>
    <w:rsid w:val="00C65601"/>
    <w:rsid w:val="00C659B4"/>
    <w:rsid w:val="00C65F56"/>
    <w:rsid w:val="00C67FBB"/>
    <w:rsid w:val="00C704F8"/>
    <w:rsid w:val="00C7075B"/>
    <w:rsid w:val="00C7175C"/>
    <w:rsid w:val="00C724B8"/>
    <w:rsid w:val="00C73552"/>
    <w:rsid w:val="00C73A37"/>
    <w:rsid w:val="00C73CE7"/>
    <w:rsid w:val="00C73D4C"/>
    <w:rsid w:val="00C743D2"/>
    <w:rsid w:val="00C74B82"/>
    <w:rsid w:val="00C754AB"/>
    <w:rsid w:val="00C75F47"/>
    <w:rsid w:val="00C76993"/>
    <w:rsid w:val="00C7759D"/>
    <w:rsid w:val="00C77EA0"/>
    <w:rsid w:val="00C8166A"/>
    <w:rsid w:val="00C81CAB"/>
    <w:rsid w:val="00C81DE0"/>
    <w:rsid w:val="00C81E85"/>
    <w:rsid w:val="00C81FAB"/>
    <w:rsid w:val="00C8308B"/>
    <w:rsid w:val="00C836BD"/>
    <w:rsid w:val="00C83718"/>
    <w:rsid w:val="00C8382C"/>
    <w:rsid w:val="00C842A4"/>
    <w:rsid w:val="00C847BB"/>
    <w:rsid w:val="00C85353"/>
    <w:rsid w:val="00C8548A"/>
    <w:rsid w:val="00C855F5"/>
    <w:rsid w:val="00C85DE5"/>
    <w:rsid w:val="00C86396"/>
    <w:rsid w:val="00C86A1A"/>
    <w:rsid w:val="00C90667"/>
    <w:rsid w:val="00C9236D"/>
    <w:rsid w:val="00C92848"/>
    <w:rsid w:val="00C928EA"/>
    <w:rsid w:val="00C92F64"/>
    <w:rsid w:val="00C931C4"/>
    <w:rsid w:val="00C932D8"/>
    <w:rsid w:val="00C93392"/>
    <w:rsid w:val="00C936AD"/>
    <w:rsid w:val="00C93E24"/>
    <w:rsid w:val="00C93F48"/>
    <w:rsid w:val="00C94EA0"/>
    <w:rsid w:val="00C95AED"/>
    <w:rsid w:val="00C96AA4"/>
    <w:rsid w:val="00C96E36"/>
    <w:rsid w:val="00C9797D"/>
    <w:rsid w:val="00C97EFE"/>
    <w:rsid w:val="00C97F73"/>
    <w:rsid w:val="00CA283E"/>
    <w:rsid w:val="00CA2AF0"/>
    <w:rsid w:val="00CA3D61"/>
    <w:rsid w:val="00CA468A"/>
    <w:rsid w:val="00CA4A35"/>
    <w:rsid w:val="00CA4C92"/>
    <w:rsid w:val="00CA4E36"/>
    <w:rsid w:val="00CA5991"/>
    <w:rsid w:val="00CA5F62"/>
    <w:rsid w:val="00CA612E"/>
    <w:rsid w:val="00CA6277"/>
    <w:rsid w:val="00CA6685"/>
    <w:rsid w:val="00CA6A32"/>
    <w:rsid w:val="00CA6F4C"/>
    <w:rsid w:val="00CA7B4B"/>
    <w:rsid w:val="00CB0207"/>
    <w:rsid w:val="00CB035E"/>
    <w:rsid w:val="00CB1940"/>
    <w:rsid w:val="00CB22E2"/>
    <w:rsid w:val="00CB2749"/>
    <w:rsid w:val="00CB2973"/>
    <w:rsid w:val="00CB2EA3"/>
    <w:rsid w:val="00CB3796"/>
    <w:rsid w:val="00CB38A5"/>
    <w:rsid w:val="00CB3D3D"/>
    <w:rsid w:val="00CB6245"/>
    <w:rsid w:val="00CB6923"/>
    <w:rsid w:val="00CB692E"/>
    <w:rsid w:val="00CB712A"/>
    <w:rsid w:val="00CB73EC"/>
    <w:rsid w:val="00CB7F84"/>
    <w:rsid w:val="00CC027D"/>
    <w:rsid w:val="00CC0643"/>
    <w:rsid w:val="00CC10ED"/>
    <w:rsid w:val="00CC19B1"/>
    <w:rsid w:val="00CC377C"/>
    <w:rsid w:val="00CC48DD"/>
    <w:rsid w:val="00CC503E"/>
    <w:rsid w:val="00CC5537"/>
    <w:rsid w:val="00CC599C"/>
    <w:rsid w:val="00CC69B1"/>
    <w:rsid w:val="00CC6BF5"/>
    <w:rsid w:val="00CD0413"/>
    <w:rsid w:val="00CD05DB"/>
    <w:rsid w:val="00CD1090"/>
    <w:rsid w:val="00CD1B8C"/>
    <w:rsid w:val="00CD46B9"/>
    <w:rsid w:val="00CD4BD4"/>
    <w:rsid w:val="00CD55F2"/>
    <w:rsid w:val="00CD5CF5"/>
    <w:rsid w:val="00CD7F06"/>
    <w:rsid w:val="00CE009A"/>
    <w:rsid w:val="00CE041A"/>
    <w:rsid w:val="00CE17A8"/>
    <w:rsid w:val="00CE19E6"/>
    <w:rsid w:val="00CE218B"/>
    <w:rsid w:val="00CE31AD"/>
    <w:rsid w:val="00CE39F1"/>
    <w:rsid w:val="00CE40A8"/>
    <w:rsid w:val="00CE43A8"/>
    <w:rsid w:val="00CE4FA1"/>
    <w:rsid w:val="00CE541E"/>
    <w:rsid w:val="00CE5623"/>
    <w:rsid w:val="00CE5A23"/>
    <w:rsid w:val="00CE61B7"/>
    <w:rsid w:val="00CE62D8"/>
    <w:rsid w:val="00CF06EE"/>
    <w:rsid w:val="00CF1D6A"/>
    <w:rsid w:val="00CF2445"/>
    <w:rsid w:val="00CF3950"/>
    <w:rsid w:val="00CF480B"/>
    <w:rsid w:val="00CF54F5"/>
    <w:rsid w:val="00CF5BEF"/>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F74"/>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3338"/>
    <w:rsid w:val="00D23374"/>
    <w:rsid w:val="00D24404"/>
    <w:rsid w:val="00D254FF"/>
    <w:rsid w:val="00D259FD"/>
    <w:rsid w:val="00D26189"/>
    <w:rsid w:val="00D268F5"/>
    <w:rsid w:val="00D273BF"/>
    <w:rsid w:val="00D27DC2"/>
    <w:rsid w:val="00D31C97"/>
    <w:rsid w:val="00D33467"/>
    <w:rsid w:val="00D33CA1"/>
    <w:rsid w:val="00D35BF2"/>
    <w:rsid w:val="00D35EBE"/>
    <w:rsid w:val="00D36830"/>
    <w:rsid w:val="00D36E5E"/>
    <w:rsid w:val="00D37710"/>
    <w:rsid w:val="00D405AF"/>
    <w:rsid w:val="00D40E9D"/>
    <w:rsid w:val="00D41AF7"/>
    <w:rsid w:val="00D41DF7"/>
    <w:rsid w:val="00D4202B"/>
    <w:rsid w:val="00D4243D"/>
    <w:rsid w:val="00D425DF"/>
    <w:rsid w:val="00D428C6"/>
    <w:rsid w:val="00D43034"/>
    <w:rsid w:val="00D4308D"/>
    <w:rsid w:val="00D45F7E"/>
    <w:rsid w:val="00D46031"/>
    <w:rsid w:val="00D46E74"/>
    <w:rsid w:val="00D4737F"/>
    <w:rsid w:val="00D47E41"/>
    <w:rsid w:val="00D50ACE"/>
    <w:rsid w:val="00D5116E"/>
    <w:rsid w:val="00D52048"/>
    <w:rsid w:val="00D5228C"/>
    <w:rsid w:val="00D52D84"/>
    <w:rsid w:val="00D534B9"/>
    <w:rsid w:val="00D534BA"/>
    <w:rsid w:val="00D56381"/>
    <w:rsid w:val="00D569BE"/>
    <w:rsid w:val="00D56FEC"/>
    <w:rsid w:val="00D57016"/>
    <w:rsid w:val="00D57238"/>
    <w:rsid w:val="00D61723"/>
    <w:rsid w:val="00D61FC2"/>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384B"/>
    <w:rsid w:val="00D74216"/>
    <w:rsid w:val="00D746C7"/>
    <w:rsid w:val="00D74D6B"/>
    <w:rsid w:val="00D7504A"/>
    <w:rsid w:val="00D75E28"/>
    <w:rsid w:val="00D80C73"/>
    <w:rsid w:val="00D81484"/>
    <w:rsid w:val="00D8158C"/>
    <w:rsid w:val="00D81BD4"/>
    <w:rsid w:val="00D81C98"/>
    <w:rsid w:val="00D822C2"/>
    <w:rsid w:val="00D82C8E"/>
    <w:rsid w:val="00D84BF7"/>
    <w:rsid w:val="00D85119"/>
    <w:rsid w:val="00D851EE"/>
    <w:rsid w:val="00D85D0D"/>
    <w:rsid w:val="00D86915"/>
    <w:rsid w:val="00D86DE8"/>
    <w:rsid w:val="00D874DF"/>
    <w:rsid w:val="00D90258"/>
    <w:rsid w:val="00D90C71"/>
    <w:rsid w:val="00D90F5F"/>
    <w:rsid w:val="00D91217"/>
    <w:rsid w:val="00D91C5C"/>
    <w:rsid w:val="00D91F5F"/>
    <w:rsid w:val="00D929D0"/>
    <w:rsid w:val="00D947A1"/>
    <w:rsid w:val="00D94A82"/>
    <w:rsid w:val="00D94CA7"/>
    <w:rsid w:val="00D94F3A"/>
    <w:rsid w:val="00D9546F"/>
    <w:rsid w:val="00D96A2B"/>
    <w:rsid w:val="00D96D8A"/>
    <w:rsid w:val="00D978CE"/>
    <w:rsid w:val="00DA0036"/>
    <w:rsid w:val="00DA018F"/>
    <w:rsid w:val="00DA053E"/>
    <w:rsid w:val="00DA182B"/>
    <w:rsid w:val="00DA1836"/>
    <w:rsid w:val="00DA2867"/>
    <w:rsid w:val="00DA3F06"/>
    <w:rsid w:val="00DA4374"/>
    <w:rsid w:val="00DA5061"/>
    <w:rsid w:val="00DA5A75"/>
    <w:rsid w:val="00DA5D7E"/>
    <w:rsid w:val="00DA5DB8"/>
    <w:rsid w:val="00DA6931"/>
    <w:rsid w:val="00DA6AE7"/>
    <w:rsid w:val="00DA74B5"/>
    <w:rsid w:val="00DA79ED"/>
    <w:rsid w:val="00DA79F8"/>
    <w:rsid w:val="00DB0104"/>
    <w:rsid w:val="00DB09AF"/>
    <w:rsid w:val="00DB137D"/>
    <w:rsid w:val="00DB2291"/>
    <w:rsid w:val="00DB2BB8"/>
    <w:rsid w:val="00DB30C5"/>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93E"/>
    <w:rsid w:val="00DC7AF1"/>
    <w:rsid w:val="00DC7CBC"/>
    <w:rsid w:val="00DD00CA"/>
    <w:rsid w:val="00DD053D"/>
    <w:rsid w:val="00DD07C4"/>
    <w:rsid w:val="00DD0A83"/>
    <w:rsid w:val="00DD0E25"/>
    <w:rsid w:val="00DD0E43"/>
    <w:rsid w:val="00DD1D05"/>
    <w:rsid w:val="00DD20FB"/>
    <w:rsid w:val="00DD2ED9"/>
    <w:rsid w:val="00DD3D30"/>
    <w:rsid w:val="00DD3F13"/>
    <w:rsid w:val="00DD54FF"/>
    <w:rsid w:val="00DD5E9E"/>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E79E3"/>
    <w:rsid w:val="00DF2105"/>
    <w:rsid w:val="00DF228C"/>
    <w:rsid w:val="00DF2841"/>
    <w:rsid w:val="00DF2D10"/>
    <w:rsid w:val="00DF3498"/>
    <w:rsid w:val="00DF4C71"/>
    <w:rsid w:val="00DF5107"/>
    <w:rsid w:val="00DF5943"/>
    <w:rsid w:val="00DF5F7A"/>
    <w:rsid w:val="00DF61CE"/>
    <w:rsid w:val="00DF73CC"/>
    <w:rsid w:val="00DF748E"/>
    <w:rsid w:val="00E00F6B"/>
    <w:rsid w:val="00E01CDE"/>
    <w:rsid w:val="00E01D37"/>
    <w:rsid w:val="00E02A8F"/>
    <w:rsid w:val="00E02D62"/>
    <w:rsid w:val="00E0300E"/>
    <w:rsid w:val="00E04F16"/>
    <w:rsid w:val="00E05CFB"/>
    <w:rsid w:val="00E05D85"/>
    <w:rsid w:val="00E07585"/>
    <w:rsid w:val="00E07FAB"/>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626B"/>
    <w:rsid w:val="00E30539"/>
    <w:rsid w:val="00E32401"/>
    <w:rsid w:val="00E3261D"/>
    <w:rsid w:val="00E332FE"/>
    <w:rsid w:val="00E35480"/>
    <w:rsid w:val="00E355D8"/>
    <w:rsid w:val="00E37A80"/>
    <w:rsid w:val="00E37E81"/>
    <w:rsid w:val="00E40DA3"/>
    <w:rsid w:val="00E41157"/>
    <w:rsid w:val="00E41414"/>
    <w:rsid w:val="00E41896"/>
    <w:rsid w:val="00E41C05"/>
    <w:rsid w:val="00E4348F"/>
    <w:rsid w:val="00E43BDC"/>
    <w:rsid w:val="00E4470F"/>
    <w:rsid w:val="00E45C15"/>
    <w:rsid w:val="00E4640B"/>
    <w:rsid w:val="00E46CF2"/>
    <w:rsid w:val="00E47188"/>
    <w:rsid w:val="00E5022D"/>
    <w:rsid w:val="00E50906"/>
    <w:rsid w:val="00E51416"/>
    <w:rsid w:val="00E51459"/>
    <w:rsid w:val="00E51690"/>
    <w:rsid w:val="00E51B9B"/>
    <w:rsid w:val="00E51BBD"/>
    <w:rsid w:val="00E521B9"/>
    <w:rsid w:val="00E527CF"/>
    <w:rsid w:val="00E5302A"/>
    <w:rsid w:val="00E53FE6"/>
    <w:rsid w:val="00E56F4D"/>
    <w:rsid w:val="00E57242"/>
    <w:rsid w:val="00E573DE"/>
    <w:rsid w:val="00E6080F"/>
    <w:rsid w:val="00E60F0B"/>
    <w:rsid w:val="00E60F50"/>
    <w:rsid w:val="00E6135F"/>
    <w:rsid w:val="00E62196"/>
    <w:rsid w:val="00E627E1"/>
    <w:rsid w:val="00E662FD"/>
    <w:rsid w:val="00E6677A"/>
    <w:rsid w:val="00E6704A"/>
    <w:rsid w:val="00E67122"/>
    <w:rsid w:val="00E67B5B"/>
    <w:rsid w:val="00E67D48"/>
    <w:rsid w:val="00E7012A"/>
    <w:rsid w:val="00E70CBB"/>
    <w:rsid w:val="00E71037"/>
    <w:rsid w:val="00E712FD"/>
    <w:rsid w:val="00E71828"/>
    <w:rsid w:val="00E72987"/>
    <w:rsid w:val="00E7380E"/>
    <w:rsid w:val="00E73B64"/>
    <w:rsid w:val="00E74671"/>
    <w:rsid w:val="00E74E19"/>
    <w:rsid w:val="00E757A3"/>
    <w:rsid w:val="00E7619C"/>
    <w:rsid w:val="00E76602"/>
    <w:rsid w:val="00E777E7"/>
    <w:rsid w:val="00E779C8"/>
    <w:rsid w:val="00E77CBF"/>
    <w:rsid w:val="00E8083A"/>
    <w:rsid w:val="00E80CBE"/>
    <w:rsid w:val="00E8125A"/>
    <w:rsid w:val="00E81C73"/>
    <w:rsid w:val="00E81CD5"/>
    <w:rsid w:val="00E8218F"/>
    <w:rsid w:val="00E82A09"/>
    <w:rsid w:val="00E832D9"/>
    <w:rsid w:val="00E83FAE"/>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7C"/>
    <w:rsid w:val="00E976C5"/>
    <w:rsid w:val="00E97F96"/>
    <w:rsid w:val="00EA102F"/>
    <w:rsid w:val="00EA1738"/>
    <w:rsid w:val="00EA1929"/>
    <w:rsid w:val="00EA276F"/>
    <w:rsid w:val="00EA2B9D"/>
    <w:rsid w:val="00EA3B36"/>
    <w:rsid w:val="00EA5C42"/>
    <w:rsid w:val="00EA6910"/>
    <w:rsid w:val="00EA7435"/>
    <w:rsid w:val="00EA7BFC"/>
    <w:rsid w:val="00EB08FD"/>
    <w:rsid w:val="00EB1174"/>
    <w:rsid w:val="00EB19F4"/>
    <w:rsid w:val="00EB2849"/>
    <w:rsid w:val="00EB2908"/>
    <w:rsid w:val="00EB51C5"/>
    <w:rsid w:val="00EB51C7"/>
    <w:rsid w:val="00EB5791"/>
    <w:rsid w:val="00EB5AAC"/>
    <w:rsid w:val="00EB69FE"/>
    <w:rsid w:val="00EC04CF"/>
    <w:rsid w:val="00EC053E"/>
    <w:rsid w:val="00EC0B79"/>
    <w:rsid w:val="00EC0C85"/>
    <w:rsid w:val="00EC2373"/>
    <w:rsid w:val="00EC29DF"/>
    <w:rsid w:val="00EC2E95"/>
    <w:rsid w:val="00EC3592"/>
    <w:rsid w:val="00EC396C"/>
    <w:rsid w:val="00EC3EF5"/>
    <w:rsid w:val="00EC4DFA"/>
    <w:rsid w:val="00EC59F8"/>
    <w:rsid w:val="00EC5B5D"/>
    <w:rsid w:val="00EC5EEA"/>
    <w:rsid w:val="00EC624D"/>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53E2"/>
    <w:rsid w:val="00ED5A95"/>
    <w:rsid w:val="00ED5D2D"/>
    <w:rsid w:val="00ED6F87"/>
    <w:rsid w:val="00EE039E"/>
    <w:rsid w:val="00EE1456"/>
    <w:rsid w:val="00EE175D"/>
    <w:rsid w:val="00EE1A5F"/>
    <w:rsid w:val="00EE1D06"/>
    <w:rsid w:val="00EE1E6E"/>
    <w:rsid w:val="00EE323A"/>
    <w:rsid w:val="00EE3536"/>
    <w:rsid w:val="00EE4BD1"/>
    <w:rsid w:val="00EE5CEC"/>
    <w:rsid w:val="00EE6CFD"/>
    <w:rsid w:val="00EE74B2"/>
    <w:rsid w:val="00EE785F"/>
    <w:rsid w:val="00EE791B"/>
    <w:rsid w:val="00EF025B"/>
    <w:rsid w:val="00EF15BD"/>
    <w:rsid w:val="00EF1AC8"/>
    <w:rsid w:val="00EF1BF4"/>
    <w:rsid w:val="00EF2572"/>
    <w:rsid w:val="00EF4726"/>
    <w:rsid w:val="00EF498B"/>
    <w:rsid w:val="00EF62E7"/>
    <w:rsid w:val="00EF683C"/>
    <w:rsid w:val="00F00ECE"/>
    <w:rsid w:val="00F017FD"/>
    <w:rsid w:val="00F02843"/>
    <w:rsid w:val="00F032BA"/>
    <w:rsid w:val="00F03962"/>
    <w:rsid w:val="00F03CF5"/>
    <w:rsid w:val="00F04621"/>
    <w:rsid w:val="00F05881"/>
    <w:rsid w:val="00F05CEE"/>
    <w:rsid w:val="00F05DD8"/>
    <w:rsid w:val="00F06839"/>
    <w:rsid w:val="00F06A8F"/>
    <w:rsid w:val="00F107EE"/>
    <w:rsid w:val="00F112E3"/>
    <w:rsid w:val="00F11434"/>
    <w:rsid w:val="00F11891"/>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BB1"/>
    <w:rsid w:val="00F20F09"/>
    <w:rsid w:val="00F22DBD"/>
    <w:rsid w:val="00F238FC"/>
    <w:rsid w:val="00F24385"/>
    <w:rsid w:val="00F246A6"/>
    <w:rsid w:val="00F2583F"/>
    <w:rsid w:val="00F25BD9"/>
    <w:rsid w:val="00F26035"/>
    <w:rsid w:val="00F2767A"/>
    <w:rsid w:val="00F27D93"/>
    <w:rsid w:val="00F30426"/>
    <w:rsid w:val="00F30602"/>
    <w:rsid w:val="00F311EF"/>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1295"/>
    <w:rsid w:val="00F51317"/>
    <w:rsid w:val="00F51C43"/>
    <w:rsid w:val="00F524E4"/>
    <w:rsid w:val="00F5251B"/>
    <w:rsid w:val="00F52592"/>
    <w:rsid w:val="00F52645"/>
    <w:rsid w:val="00F52647"/>
    <w:rsid w:val="00F5267C"/>
    <w:rsid w:val="00F53254"/>
    <w:rsid w:val="00F537CA"/>
    <w:rsid w:val="00F54218"/>
    <w:rsid w:val="00F548CF"/>
    <w:rsid w:val="00F54FC4"/>
    <w:rsid w:val="00F5514B"/>
    <w:rsid w:val="00F555DF"/>
    <w:rsid w:val="00F55C79"/>
    <w:rsid w:val="00F560E7"/>
    <w:rsid w:val="00F60A49"/>
    <w:rsid w:val="00F60BCD"/>
    <w:rsid w:val="00F61453"/>
    <w:rsid w:val="00F61DC2"/>
    <w:rsid w:val="00F61E6A"/>
    <w:rsid w:val="00F62A32"/>
    <w:rsid w:val="00F6348F"/>
    <w:rsid w:val="00F63533"/>
    <w:rsid w:val="00F640F1"/>
    <w:rsid w:val="00F642BD"/>
    <w:rsid w:val="00F646ED"/>
    <w:rsid w:val="00F656AC"/>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E57"/>
    <w:rsid w:val="00F7731C"/>
    <w:rsid w:val="00F77CA9"/>
    <w:rsid w:val="00F80463"/>
    <w:rsid w:val="00F80B2E"/>
    <w:rsid w:val="00F815D9"/>
    <w:rsid w:val="00F823FB"/>
    <w:rsid w:val="00F826BF"/>
    <w:rsid w:val="00F82AED"/>
    <w:rsid w:val="00F82BD2"/>
    <w:rsid w:val="00F82C24"/>
    <w:rsid w:val="00F83CBA"/>
    <w:rsid w:val="00F83CF2"/>
    <w:rsid w:val="00F843E0"/>
    <w:rsid w:val="00F84E18"/>
    <w:rsid w:val="00F856DE"/>
    <w:rsid w:val="00F85E75"/>
    <w:rsid w:val="00F87711"/>
    <w:rsid w:val="00F87A6C"/>
    <w:rsid w:val="00F87D5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C76"/>
    <w:rsid w:val="00FB44F7"/>
    <w:rsid w:val="00FB459E"/>
    <w:rsid w:val="00FB49D3"/>
    <w:rsid w:val="00FB51BC"/>
    <w:rsid w:val="00FB5AF7"/>
    <w:rsid w:val="00FB6209"/>
    <w:rsid w:val="00FB71BF"/>
    <w:rsid w:val="00FB73CC"/>
    <w:rsid w:val="00FB7DFB"/>
    <w:rsid w:val="00FC082D"/>
    <w:rsid w:val="00FC09C1"/>
    <w:rsid w:val="00FC1212"/>
    <w:rsid w:val="00FC19A2"/>
    <w:rsid w:val="00FC2B3B"/>
    <w:rsid w:val="00FC30A4"/>
    <w:rsid w:val="00FC3730"/>
    <w:rsid w:val="00FC536A"/>
    <w:rsid w:val="00FC5778"/>
    <w:rsid w:val="00FC5A6E"/>
    <w:rsid w:val="00FC5D0C"/>
    <w:rsid w:val="00FD1782"/>
    <w:rsid w:val="00FD1B47"/>
    <w:rsid w:val="00FD38A0"/>
    <w:rsid w:val="00FD497F"/>
    <w:rsid w:val="00FD521C"/>
    <w:rsid w:val="00FD536B"/>
    <w:rsid w:val="00FD5E69"/>
    <w:rsid w:val="00FD69B7"/>
    <w:rsid w:val="00FD74FA"/>
    <w:rsid w:val="00FE1DB3"/>
    <w:rsid w:val="00FE35AC"/>
    <w:rsid w:val="00FE38EB"/>
    <w:rsid w:val="00FE4339"/>
    <w:rsid w:val="00FE4B48"/>
    <w:rsid w:val="00FE5D99"/>
    <w:rsid w:val="00FE60AA"/>
    <w:rsid w:val="00FE7A61"/>
    <w:rsid w:val="00FF1FEA"/>
    <w:rsid w:val="00FF3DE3"/>
    <w:rsid w:val="00FF4045"/>
    <w:rsid w:val="00FF4345"/>
    <w:rsid w:val="00FF47E1"/>
    <w:rsid w:val="00FF536A"/>
    <w:rsid w:val="00FF5A1A"/>
    <w:rsid w:val="00FF5B00"/>
    <w:rsid w:val="00FF6779"/>
    <w:rsid w:val="00FF6BED"/>
    <w:rsid w:val="00FF700A"/>
    <w:rsid w:val="00FF7015"/>
    <w:rsid w:val="00FF7279"/>
    <w:rsid w:val="00FF7C7D"/>
    <w:rsid w:val="05622D32"/>
    <w:rsid w:val="1369A225"/>
    <w:rsid w:val="16905AB0"/>
    <w:rsid w:val="1815C196"/>
    <w:rsid w:val="1A80E19E"/>
    <w:rsid w:val="2C30006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1C1D5C77-3741-47F0-8821-269E4BDD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1"/>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233F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8DCD4B-0395-4832-BB46-ED03B1A51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14</TotalTime>
  <Pages>4</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Lesson 2.24: Presenting a Personal Plan for Growth</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2.24: Presenting a Personal Plan for Growth</dc:title>
  <dc:subject>Lesson 2.24: Presenting a Personal Plan for Growth</dc:subject>
  <dc:creator>Texas Education Agency</dc:creator>
  <cp:keywords/>
  <dc:description/>
  <cp:lastModifiedBy>Kailey Rose Rea</cp:lastModifiedBy>
  <cp:revision>14</cp:revision>
  <dcterms:created xsi:type="dcterms:W3CDTF">2022-07-11T17:36:00Z</dcterms:created>
  <dcterms:modified xsi:type="dcterms:W3CDTF">2023-08-18T02:55:00Z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