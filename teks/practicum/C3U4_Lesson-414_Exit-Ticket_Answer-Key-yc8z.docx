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1A7AA" w14:textId="77777777" w:rsidR="006D5F2E" w:rsidRDefault="006D5F2E" w:rsidP="006D5F2E">
      <w:pPr>
        <w:pStyle w:val="Heading1"/>
        <w:spacing w:after="160"/>
      </w:pPr>
      <w:r>
        <w:t>Exit Ticket - Answer Key</w:t>
      </w:r>
    </w:p>
    <w:p w14:paraId="731A166C" w14:textId="29989BC6" w:rsidR="006D5F2E" w:rsidRDefault="006D5F2E" w:rsidP="006D5F2E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4.14: Portfolio Presentations</w:t>
      </w:r>
    </w:p>
    <w:p w14:paraId="4ADB1C21" w14:textId="77777777" w:rsidR="006D5F2E" w:rsidRPr="00607460" w:rsidRDefault="006D5F2E" w:rsidP="006D5F2E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52D2F13C" w14:textId="77777777" w:rsidR="006D5F2E" w:rsidRPr="00667FA0" w:rsidRDefault="006D5F2E" w:rsidP="006D5F2E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D53E0B7" w14:textId="77777777" w:rsidR="006D5F2E" w:rsidRDefault="006D5F2E" w:rsidP="006D5F2E">
      <w:pPr>
        <w:spacing w:before="120"/>
      </w:pPr>
      <w:r>
        <w:t>What are the three most important things you learned during this course?</w:t>
      </w:r>
    </w:p>
    <w:p w14:paraId="75E0B7A0" w14:textId="77777777" w:rsidR="006D5F2E" w:rsidRPr="00667FA0" w:rsidRDefault="006D5F2E" w:rsidP="006D5F2E">
      <w:pPr>
        <w:pStyle w:val="Tabletext"/>
        <w:rPr>
          <w:i/>
          <w:iCs/>
          <w:color w:val="008000"/>
        </w:rPr>
      </w:pPr>
      <w:r w:rsidRPr="00667FA0">
        <w:rPr>
          <w:i/>
          <w:iCs/>
          <w:color w:val="008000"/>
        </w:rPr>
        <w:t>Responses will vary.</w:t>
      </w:r>
    </w:p>
    <w:p w14:paraId="48F16B96" w14:textId="77777777" w:rsidR="006D5F2E" w:rsidRDefault="006D5F2E" w:rsidP="006D5F2E"/>
    <w:p w14:paraId="26469E3F" w14:textId="77777777" w:rsidR="00AD6070" w:rsidRPr="00AD6070" w:rsidRDefault="00AD6070" w:rsidP="00CA355E">
      <w:pPr>
        <w:pStyle w:val="Tabletext"/>
      </w:pPr>
    </w:p>
    <w:p w14:paraId="20E818DA" w14:textId="77777777" w:rsidR="00A953FE" w:rsidRPr="00607460" w:rsidRDefault="00A953FE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</w:p>
    <w:sectPr w:rsidR="00A953FE" w:rsidRPr="0060746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F3F99" w14:textId="77777777" w:rsidR="000D7205" w:rsidRDefault="000D7205" w:rsidP="004C62A0">
      <w:pPr>
        <w:spacing w:after="0" w:line="240" w:lineRule="auto"/>
      </w:pPr>
      <w:r>
        <w:separator/>
      </w:r>
    </w:p>
  </w:endnote>
  <w:endnote w:type="continuationSeparator" w:id="0">
    <w:p w14:paraId="4477DDEB" w14:textId="77777777" w:rsidR="000D7205" w:rsidRDefault="000D7205" w:rsidP="004C62A0">
      <w:pPr>
        <w:spacing w:after="0" w:line="240" w:lineRule="auto"/>
      </w:pPr>
      <w:r>
        <w:continuationSeparator/>
      </w:r>
    </w:p>
  </w:endnote>
  <w:endnote w:type="continuationNotice" w:id="1">
    <w:p w14:paraId="42DD89B3" w14:textId="77777777" w:rsidR="000D7205" w:rsidRDefault="000D72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5E86617F" w:rsidR="00485163" w:rsidRPr="00F945B0" w:rsidRDefault="00F945B0" w:rsidP="00F945B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5B125" w14:textId="77777777" w:rsidR="000D7205" w:rsidRDefault="000D7205" w:rsidP="004C62A0">
      <w:pPr>
        <w:spacing w:after="0" w:line="240" w:lineRule="auto"/>
      </w:pPr>
      <w:r>
        <w:separator/>
      </w:r>
    </w:p>
  </w:footnote>
  <w:footnote w:type="continuationSeparator" w:id="0">
    <w:p w14:paraId="63416F36" w14:textId="77777777" w:rsidR="000D7205" w:rsidRDefault="000D7205" w:rsidP="004C62A0">
      <w:pPr>
        <w:spacing w:after="0" w:line="240" w:lineRule="auto"/>
      </w:pPr>
      <w:r>
        <w:continuationSeparator/>
      </w:r>
    </w:p>
  </w:footnote>
  <w:footnote w:type="continuationNotice" w:id="1">
    <w:p w14:paraId="1DE9B620" w14:textId="77777777" w:rsidR="000D7205" w:rsidRDefault="000D720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364"/>
    <w:multiLevelType w:val="hybridMultilevel"/>
    <w:tmpl w:val="FBB29084"/>
    <w:lvl w:ilvl="0" w:tplc="45DA3F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42F8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B68B2"/>
    <w:multiLevelType w:val="hybridMultilevel"/>
    <w:tmpl w:val="6246B25A"/>
    <w:lvl w:ilvl="0" w:tplc="51942E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3EC4CB4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7BC7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51E67"/>
    <w:multiLevelType w:val="hybridMultilevel"/>
    <w:tmpl w:val="C2F84BB0"/>
    <w:lvl w:ilvl="0" w:tplc="2EE468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14C5D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92644"/>
    <w:multiLevelType w:val="hybridMultilevel"/>
    <w:tmpl w:val="77740514"/>
    <w:lvl w:ilvl="0" w:tplc="0DD8591A">
      <w:start w:val="10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50D17"/>
    <w:multiLevelType w:val="hybridMultilevel"/>
    <w:tmpl w:val="9264792C"/>
    <w:lvl w:ilvl="0" w:tplc="D2BAD29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620F6"/>
    <w:multiLevelType w:val="hybridMultilevel"/>
    <w:tmpl w:val="A816C88A"/>
    <w:lvl w:ilvl="0" w:tplc="F4B8C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979011">
    <w:abstractNumId w:val="2"/>
  </w:num>
  <w:num w:numId="2" w16cid:durableId="519708658">
    <w:abstractNumId w:val="8"/>
  </w:num>
  <w:num w:numId="3" w16cid:durableId="267473961">
    <w:abstractNumId w:val="5"/>
  </w:num>
  <w:num w:numId="4" w16cid:durableId="965088002">
    <w:abstractNumId w:val="13"/>
  </w:num>
  <w:num w:numId="5" w16cid:durableId="97024153">
    <w:abstractNumId w:val="14"/>
  </w:num>
  <w:num w:numId="6" w16cid:durableId="1214731653">
    <w:abstractNumId w:val="18"/>
  </w:num>
  <w:num w:numId="7" w16cid:durableId="1514759592">
    <w:abstractNumId w:val="4"/>
  </w:num>
  <w:num w:numId="8" w16cid:durableId="959262902">
    <w:abstractNumId w:val="17"/>
  </w:num>
  <w:num w:numId="9" w16cid:durableId="1429429643">
    <w:abstractNumId w:val="15"/>
  </w:num>
  <w:num w:numId="10" w16cid:durableId="415515643">
    <w:abstractNumId w:val="12"/>
  </w:num>
  <w:num w:numId="11" w16cid:durableId="2096047439">
    <w:abstractNumId w:val="16"/>
  </w:num>
  <w:num w:numId="12" w16cid:durableId="1587375111">
    <w:abstractNumId w:val="9"/>
  </w:num>
  <w:num w:numId="13" w16cid:durableId="2110422332">
    <w:abstractNumId w:val="0"/>
  </w:num>
  <w:num w:numId="14" w16cid:durableId="197396837">
    <w:abstractNumId w:val="3"/>
  </w:num>
  <w:num w:numId="15" w16cid:durableId="1306742739">
    <w:abstractNumId w:val="1"/>
  </w:num>
  <w:num w:numId="16" w16cid:durableId="576860136">
    <w:abstractNumId w:val="10"/>
  </w:num>
  <w:num w:numId="17" w16cid:durableId="609819390">
    <w:abstractNumId w:val="6"/>
  </w:num>
  <w:num w:numId="18" w16cid:durableId="97914633">
    <w:abstractNumId w:val="7"/>
  </w:num>
  <w:num w:numId="19" w16cid:durableId="161547802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006E"/>
    <w:rsid w:val="00011E61"/>
    <w:rsid w:val="00012DB0"/>
    <w:rsid w:val="000133B3"/>
    <w:rsid w:val="000136B4"/>
    <w:rsid w:val="000138FB"/>
    <w:rsid w:val="00013CD3"/>
    <w:rsid w:val="00013F96"/>
    <w:rsid w:val="00014494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6D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7D52"/>
    <w:rsid w:val="00097EAA"/>
    <w:rsid w:val="000A0151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205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851"/>
    <w:rsid w:val="000F2E0A"/>
    <w:rsid w:val="000F3229"/>
    <w:rsid w:val="000F3F4A"/>
    <w:rsid w:val="000F5BAC"/>
    <w:rsid w:val="000F6967"/>
    <w:rsid w:val="000F6D4B"/>
    <w:rsid w:val="000F7B0A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776D3"/>
    <w:rsid w:val="00180755"/>
    <w:rsid w:val="001809AE"/>
    <w:rsid w:val="00180C33"/>
    <w:rsid w:val="00181837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2448"/>
    <w:rsid w:val="00193842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61D0"/>
    <w:rsid w:val="001C71E5"/>
    <w:rsid w:val="001D0016"/>
    <w:rsid w:val="001D1A1B"/>
    <w:rsid w:val="001D21BD"/>
    <w:rsid w:val="001D285B"/>
    <w:rsid w:val="001D2B73"/>
    <w:rsid w:val="001D393C"/>
    <w:rsid w:val="001D499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604"/>
    <w:rsid w:val="001F1D08"/>
    <w:rsid w:val="001F3CE2"/>
    <w:rsid w:val="001F4473"/>
    <w:rsid w:val="001F6F49"/>
    <w:rsid w:val="00200383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A4A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B3A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B25"/>
    <w:rsid w:val="00285CBC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7E9C"/>
    <w:rsid w:val="002B03E1"/>
    <w:rsid w:val="002B0512"/>
    <w:rsid w:val="002B166E"/>
    <w:rsid w:val="002B2D4D"/>
    <w:rsid w:val="002B490F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46B"/>
    <w:rsid w:val="002F062C"/>
    <w:rsid w:val="002F18F6"/>
    <w:rsid w:val="002F22EE"/>
    <w:rsid w:val="002F306B"/>
    <w:rsid w:val="002F3C9C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181B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1FA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1B3"/>
    <w:rsid w:val="00356660"/>
    <w:rsid w:val="00356B31"/>
    <w:rsid w:val="003570B4"/>
    <w:rsid w:val="00357207"/>
    <w:rsid w:val="0035720F"/>
    <w:rsid w:val="00360E31"/>
    <w:rsid w:val="00361752"/>
    <w:rsid w:val="00363316"/>
    <w:rsid w:val="003638BC"/>
    <w:rsid w:val="00364317"/>
    <w:rsid w:val="00364DCB"/>
    <w:rsid w:val="00364F19"/>
    <w:rsid w:val="00365052"/>
    <w:rsid w:val="00366722"/>
    <w:rsid w:val="00367254"/>
    <w:rsid w:val="00367DE1"/>
    <w:rsid w:val="00370686"/>
    <w:rsid w:val="00371A8A"/>
    <w:rsid w:val="00374604"/>
    <w:rsid w:val="0037483D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A422B"/>
    <w:rsid w:val="003A76B5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372"/>
    <w:rsid w:val="003D14FE"/>
    <w:rsid w:val="003D1B28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B72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06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094C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6D3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52E7"/>
    <w:rsid w:val="004F6B00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3251"/>
    <w:rsid w:val="00523AD8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1AEB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A8F"/>
    <w:rsid w:val="005F4437"/>
    <w:rsid w:val="005F4F10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115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5AD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0FCF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67FA0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33A9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1545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19CD"/>
    <w:rsid w:val="006B257F"/>
    <w:rsid w:val="006B3264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2E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09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7A9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4083"/>
    <w:rsid w:val="007A47F2"/>
    <w:rsid w:val="007A499E"/>
    <w:rsid w:val="007A4EE6"/>
    <w:rsid w:val="007A4FE0"/>
    <w:rsid w:val="007A656A"/>
    <w:rsid w:val="007A67B2"/>
    <w:rsid w:val="007A6912"/>
    <w:rsid w:val="007A6F99"/>
    <w:rsid w:val="007A730C"/>
    <w:rsid w:val="007A7C3A"/>
    <w:rsid w:val="007B0121"/>
    <w:rsid w:val="007B02D8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577BF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3E2F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8D6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0C23"/>
    <w:rsid w:val="0095192D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34D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D97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28BF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1F22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4CCD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1BAB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2B8A"/>
    <w:rsid w:val="00A735C1"/>
    <w:rsid w:val="00A74256"/>
    <w:rsid w:val="00A74728"/>
    <w:rsid w:val="00A75780"/>
    <w:rsid w:val="00A80447"/>
    <w:rsid w:val="00A807FF"/>
    <w:rsid w:val="00A80F05"/>
    <w:rsid w:val="00A81149"/>
    <w:rsid w:val="00A81E7E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68C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2233"/>
    <w:rsid w:val="00AD4BB4"/>
    <w:rsid w:val="00AD4CEA"/>
    <w:rsid w:val="00AD5706"/>
    <w:rsid w:val="00AD5E6D"/>
    <w:rsid w:val="00AD6070"/>
    <w:rsid w:val="00AD6953"/>
    <w:rsid w:val="00AD6D4C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3393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242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9EE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B6E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5FA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A26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748"/>
    <w:rsid w:val="00C80D13"/>
    <w:rsid w:val="00C8107E"/>
    <w:rsid w:val="00C8166A"/>
    <w:rsid w:val="00C81E85"/>
    <w:rsid w:val="00C81FAB"/>
    <w:rsid w:val="00C828DE"/>
    <w:rsid w:val="00C8308B"/>
    <w:rsid w:val="00C8382C"/>
    <w:rsid w:val="00C84350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78B"/>
    <w:rsid w:val="00CC78AC"/>
    <w:rsid w:val="00CD1AD4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3953"/>
    <w:rsid w:val="00CF5F9F"/>
    <w:rsid w:val="00CF6098"/>
    <w:rsid w:val="00CF6C81"/>
    <w:rsid w:val="00D00174"/>
    <w:rsid w:val="00D001D7"/>
    <w:rsid w:val="00D00AFC"/>
    <w:rsid w:val="00D00C5A"/>
    <w:rsid w:val="00D01CA1"/>
    <w:rsid w:val="00D01DBA"/>
    <w:rsid w:val="00D02016"/>
    <w:rsid w:val="00D02B27"/>
    <w:rsid w:val="00D04385"/>
    <w:rsid w:val="00D04D1E"/>
    <w:rsid w:val="00D05CB4"/>
    <w:rsid w:val="00D05DB4"/>
    <w:rsid w:val="00D060D6"/>
    <w:rsid w:val="00D0616A"/>
    <w:rsid w:val="00D067C1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0455"/>
    <w:rsid w:val="00D31424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F92"/>
    <w:rsid w:val="00D6439D"/>
    <w:rsid w:val="00D64486"/>
    <w:rsid w:val="00D64541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B6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1917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1C7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04B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855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7FE"/>
    <w:rsid w:val="00E84F6E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0F4"/>
    <w:rsid w:val="00EE0695"/>
    <w:rsid w:val="00EE254C"/>
    <w:rsid w:val="00EE28D8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223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1FF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97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45B0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7DF"/>
    <w:rsid w:val="00FB0805"/>
    <w:rsid w:val="00FB0C66"/>
    <w:rsid w:val="00FB0D8E"/>
    <w:rsid w:val="00FB1127"/>
    <w:rsid w:val="00FB1302"/>
    <w:rsid w:val="00FB1EEF"/>
    <w:rsid w:val="00FB2725"/>
    <w:rsid w:val="00FB2DC8"/>
    <w:rsid w:val="00FB3035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240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1965D0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137DDFE6-AE96-4A43-8FCF-AFCF3C00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4.14: Portfolio Presentations</vt:lpstr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4.14: Portfolio Presentations</dc:title>
  <dc:subject>Lesson 4.14: Portfolio Presentations</dc:subject>
  <dc:creator>Texas Education Agency</dc:creator>
  <cp:keywords/>
  <dc:description/>
  <cp:lastModifiedBy>White (she/her), Whitney</cp:lastModifiedBy>
  <cp:revision>5</cp:revision>
  <dcterms:created xsi:type="dcterms:W3CDTF">2023-03-10T17:09:00Z</dcterms:created>
  <dcterms:modified xsi:type="dcterms:W3CDTF">2023-08-18T06:51:00Z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