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9835" w14:textId="77777777" w:rsidR="005F3A8F" w:rsidRPr="005F5393" w:rsidRDefault="005F3A8F" w:rsidP="005F3A8F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2320796" w14:textId="41D6C706" w:rsidR="005F3A8F" w:rsidRDefault="005F3A8F" w:rsidP="005F3A8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6D5F2E">
        <w:rPr>
          <w:shd w:val="clear" w:color="auto" w:fill="FFFFFF"/>
        </w:rPr>
        <w:t>4.14</w:t>
      </w:r>
      <w:r>
        <w:rPr>
          <w:shd w:val="clear" w:color="auto" w:fill="FFFFFF"/>
        </w:rPr>
        <w:t>: Portfolio Presentations</w:t>
      </w:r>
    </w:p>
    <w:p w14:paraId="0459F9A3" w14:textId="77777777" w:rsidR="005F3A8F" w:rsidRPr="005F5393" w:rsidRDefault="005F3A8F" w:rsidP="005F3A8F">
      <w:r w:rsidRPr="005F5393">
        <w:t xml:space="preserve">Name: </w:t>
      </w:r>
    </w:p>
    <w:p w14:paraId="0ACA8450" w14:textId="77777777" w:rsidR="005F3A8F" w:rsidRDefault="005F3A8F" w:rsidP="005F3A8F">
      <w:r w:rsidRPr="005F5393">
        <w:t xml:space="preserve">Date: </w:t>
      </w:r>
    </w:p>
    <w:p w14:paraId="164296FB" w14:textId="77777777" w:rsidR="005F3A8F" w:rsidRDefault="005F3A8F" w:rsidP="005F3A8F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13A6CB37" w14:textId="77777777" w:rsidR="005F3A8F" w:rsidRDefault="005F3A8F" w:rsidP="005F3A8F">
      <w:pPr>
        <w:pStyle w:val="Tabletext"/>
      </w:pPr>
      <w:r>
        <w:t xml:space="preserve">In this course, you have completed </w:t>
      </w:r>
      <w:proofErr w:type="gramStart"/>
      <w:r>
        <w:t>several</w:t>
      </w:r>
      <w:proofErr w:type="gramEnd"/>
      <w:r>
        <w:t xml:space="preserve"> presentations. Think about the feedback you have received. What are the three most important things you need to do during today’s presentation?</w:t>
      </w:r>
    </w:p>
    <w:p w14:paraId="00CEC105" w14:textId="77777777" w:rsidR="005F3A8F" w:rsidRPr="00E2112F" w:rsidRDefault="005F3A8F" w:rsidP="005F3A8F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16CF8D99" w14:textId="77777777" w:rsidR="005F3A8F" w:rsidRDefault="005F3A8F" w:rsidP="005F3A8F">
      <w:pPr>
        <w:pStyle w:val="Tabletext"/>
        <w:numPr>
          <w:ilvl w:val="0"/>
          <w:numId w:val="5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need to speak clearly and not mumble.</w:t>
      </w:r>
    </w:p>
    <w:p w14:paraId="3377E393" w14:textId="77777777" w:rsidR="005F3A8F" w:rsidRDefault="005F3A8F" w:rsidP="005F3A8F">
      <w:pPr>
        <w:pStyle w:val="Tabletext"/>
        <w:numPr>
          <w:ilvl w:val="0"/>
          <w:numId w:val="5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need to slow down while I am speaking.</w:t>
      </w:r>
    </w:p>
    <w:p w14:paraId="19625E33" w14:textId="77777777" w:rsidR="005F3A8F" w:rsidRPr="004F6B00" w:rsidRDefault="005F3A8F" w:rsidP="005F3A8F">
      <w:pPr>
        <w:pStyle w:val="Tabletext"/>
        <w:numPr>
          <w:ilvl w:val="0"/>
          <w:numId w:val="5"/>
        </w:numPr>
        <w:spacing w:before="0" w:after="0"/>
        <w:rPr>
          <w:i/>
          <w:iCs/>
          <w:color w:val="008000"/>
        </w:rPr>
      </w:pPr>
      <w:r w:rsidRPr="004F6B00">
        <w:rPr>
          <w:i/>
          <w:iCs/>
          <w:color w:val="008000"/>
        </w:rPr>
        <w:t>I need to look at the audience while I speak.</w:t>
      </w:r>
    </w:p>
    <w:p w14:paraId="6DC499E9" w14:textId="77777777" w:rsidR="005F3A8F" w:rsidRDefault="005F3A8F" w:rsidP="005F3A8F">
      <w:pPr>
        <w:pStyle w:val="Tabletext"/>
        <w:rPr>
          <w:i/>
          <w:iCs/>
          <w:color w:val="70AD47" w:themeColor="accent6"/>
        </w:rPr>
      </w:pPr>
    </w:p>
    <w:p w14:paraId="2A517DDD" w14:textId="77777777" w:rsidR="005F3A8F" w:rsidRDefault="005F3A8F" w:rsidP="005F3A8F">
      <w:pPr>
        <w:pStyle w:val="Tabletext"/>
        <w:rPr>
          <w:i/>
          <w:iCs/>
          <w:color w:val="70AD47" w:themeColor="accent6"/>
        </w:rPr>
      </w:pPr>
    </w:p>
    <w:p w14:paraId="13564D0C" w14:textId="77777777" w:rsidR="005F3A8F" w:rsidRDefault="005F3A8F" w:rsidP="005F3A8F">
      <w:pPr>
        <w:pStyle w:val="Tabletext"/>
        <w:rPr>
          <w:b/>
          <w:bCs/>
        </w:rPr>
      </w:pPr>
      <w:r>
        <w:rPr>
          <w:b/>
          <w:bCs/>
        </w:rPr>
        <w:t>Portfolio Presentation Planner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F3A8F" w14:paraId="4C3A2AF5" w14:textId="77777777" w:rsidTr="001F4AB6">
        <w:tc>
          <w:tcPr>
            <w:tcW w:w="2425" w:type="dxa"/>
          </w:tcPr>
          <w:p w14:paraId="70D67CF4" w14:textId="77777777" w:rsidR="005F3A8F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Your Name</w:t>
            </w:r>
          </w:p>
        </w:tc>
        <w:tc>
          <w:tcPr>
            <w:tcW w:w="6925" w:type="dxa"/>
          </w:tcPr>
          <w:p w14:paraId="6F84944C" w14:textId="77777777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4BA61512" w14:textId="77777777" w:rsidTr="001F4AB6">
        <w:tc>
          <w:tcPr>
            <w:tcW w:w="2425" w:type="dxa"/>
          </w:tcPr>
          <w:p w14:paraId="6E8EE2E0" w14:textId="77777777" w:rsidR="005F3A8F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Your Education and Training Career Goal</w:t>
            </w:r>
          </w:p>
        </w:tc>
        <w:tc>
          <w:tcPr>
            <w:tcW w:w="6925" w:type="dxa"/>
          </w:tcPr>
          <w:p w14:paraId="7AA29E76" w14:textId="77777777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487665E8" w14:textId="77777777" w:rsidTr="001F4AB6">
        <w:tc>
          <w:tcPr>
            <w:tcW w:w="2425" w:type="dxa"/>
          </w:tcPr>
          <w:p w14:paraId="3D832549" w14:textId="77777777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  <w:r w:rsidRPr="00AD6D4C">
              <w:rPr>
                <w:i/>
                <w:iCs/>
                <w:color w:val="008000"/>
              </w:rPr>
              <w:t>Name of First Portfolio Element</w:t>
            </w:r>
          </w:p>
        </w:tc>
        <w:tc>
          <w:tcPr>
            <w:tcW w:w="6925" w:type="dxa"/>
          </w:tcPr>
          <w:p w14:paraId="6B3A41E0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34FE1ED8" w14:textId="77777777" w:rsidR="005F3A8F" w:rsidRPr="00AD6D4C" w:rsidRDefault="005F3A8F" w:rsidP="005F3A8F">
            <w:pPr>
              <w:pStyle w:val="Tabletext"/>
              <w:numPr>
                <w:ilvl w:val="0"/>
                <w:numId w:val="12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  <w:p w14:paraId="13F210AD" w14:textId="77777777" w:rsidR="005F3A8F" w:rsidRDefault="005F3A8F" w:rsidP="005F3A8F">
            <w:pPr>
              <w:pStyle w:val="Tabletext"/>
              <w:numPr>
                <w:ilvl w:val="0"/>
                <w:numId w:val="12"/>
              </w:numPr>
              <w:rPr>
                <w:b/>
                <w:bCs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0B1A5E24" w14:textId="77777777" w:rsidTr="001F4AB6">
        <w:tc>
          <w:tcPr>
            <w:tcW w:w="2425" w:type="dxa"/>
          </w:tcPr>
          <w:p w14:paraId="013063CE" w14:textId="77777777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>
              <w:rPr>
                <w:b/>
                <w:bCs/>
              </w:rPr>
              <w:t xml:space="preserve"> </w:t>
            </w:r>
            <w:r w:rsidRPr="00AD6D4C">
              <w:rPr>
                <w:i/>
                <w:iCs/>
                <w:color w:val="008000"/>
              </w:rPr>
              <w:t>Name of Second Portfolio Element</w:t>
            </w:r>
          </w:p>
        </w:tc>
        <w:tc>
          <w:tcPr>
            <w:tcW w:w="6925" w:type="dxa"/>
          </w:tcPr>
          <w:p w14:paraId="3871863E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7637B909" w14:textId="77777777" w:rsidR="005F3A8F" w:rsidRPr="00AD6D4C" w:rsidRDefault="005F3A8F" w:rsidP="005F3A8F">
            <w:pPr>
              <w:pStyle w:val="Tabletext"/>
              <w:numPr>
                <w:ilvl w:val="0"/>
                <w:numId w:val="15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  <w:p w14:paraId="52C282A2" w14:textId="77777777" w:rsidR="005F3A8F" w:rsidRPr="00AD6D4C" w:rsidRDefault="005F3A8F" w:rsidP="005F3A8F">
            <w:pPr>
              <w:pStyle w:val="Tabletext"/>
              <w:numPr>
                <w:ilvl w:val="0"/>
                <w:numId w:val="15"/>
              </w:numPr>
              <w:rPr>
                <w:color w:val="008000"/>
              </w:rPr>
            </w:pPr>
            <w:r>
              <w:rPr>
                <w:i/>
                <w:iCs/>
                <w:color w:val="008000"/>
              </w:rPr>
              <w:t>R</w:t>
            </w:r>
            <w:r w:rsidRPr="00AD6D4C">
              <w:rPr>
                <w:i/>
                <w:iCs/>
                <w:color w:val="008000"/>
              </w:rPr>
              <w:t>esponses will vary.</w:t>
            </w:r>
          </w:p>
        </w:tc>
      </w:tr>
      <w:tr w:rsidR="005F3A8F" w14:paraId="170FAC4F" w14:textId="77777777" w:rsidTr="001F4AB6">
        <w:tc>
          <w:tcPr>
            <w:tcW w:w="2425" w:type="dxa"/>
          </w:tcPr>
          <w:p w14:paraId="0D9A4407" w14:textId="77777777" w:rsidR="005F3A8F" w:rsidRPr="00AD6D4C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  <w:r w:rsidRPr="00AD6D4C">
              <w:rPr>
                <w:i/>
                <w:iCs/>
                <w:color w:val="008000"/>
              </w:rPr>
              <w:t>Name of Third Portfolio Element</w:t>
            </w:r>
          </w:p>
        </w:tc>
        <w:tc>
          <w:tcPr>
            <w:tcW w:w="6925" w:type="dxa"/>
          </w:tcPr>
          <w:p w14:paraId="723075D0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4824B262" w14:textId="77777777" w:rsidR="005F3A8F" w:rsidRPr="00AD6D4C" w:rsidRDefault="005F3A8F" w:rsidP="005F3A8F">
            <w:pPr>
              <w:pStyle w:val="Tabletext"/>
              <w:numPr>
                <w:ilvl w:val="0"/>
                <w:numId w:val="16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  <w:p w14:paraId="42DC4353" w14:textId="77777777" w:rsidR="005F3A8F" w:rsidRPr="00AD6D4C" w:rsidRDefault="005F3A8F" w:rsidP="005F3A8F">
            <w:pPr>
              <w:pStyle w:val="Tabletext"/>
              <w:numPr>
                <w:ilvl w:val="0"/>
                <w:numId w:val="16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5003FF06" w14:textId="77777777" w:rsidTr="001F4AB6">
        <w:tc>
          <w:tcPr>
            <w:tcW w:w="2425" w:type="dxa"/>
          </w:tcPr>
          <w:p w14:paraId="4F520E6B" w14:textId="77777777" w:rsidR="005F3A8F" w:rsidRDefault="005F3A8F" w:rsidP="001F4AB6">
            <w:pPr>
              <w:pStyle w:val="Tabletext"/>
              <w:rPr>
                <w:b/>
                <w:bCs/>
              </w:rPr>
            </w:pPr>
            <w:r w:rsidRPr="00AD6D4C">
              <w:rPr>
                <w:b/>
                <w:bCs/>
              </w:rPr>
              <w:lastRenderedPageBreak/>
              <w:t>Portfolio Element:</w:t>
            </w:r>
            <w:r w:rsidRPr="00AD6D4C">
              <w:rPr>
                <w:i/>
                <w:iCs/>
              </w:rPr>
              <w:t xml:space="preserve"> </w:t>
            </w:r>
            <w:r w:rsidRPr="00AD6D4C">
              <w:rPr>
                <w:i/>
                <w:iCs/>
                <w:color w:val="008000"/>
              </w:rPr>
              <w:t xml:space="preserve">Name of </w:t>
            </w:r>
            <w:r>
              <w:rPr>
                <w:i/>
                <w:iCs/>
                <w:color w:val="008000"/>
              </w:rPr>
              <w:t>Fourth</w:t>
            </w:r>
            <w:r w:rsidRPr="00AD6D4C">
              <w:rPr>
                <w:i/>
                <w:iCs/>
                <w:color w:val="008000"/>
              </w:rPr>
              <w:t xml:space="preserve"> Portfolio Element</w:t>
            </w:r>
          </w:p>
        </w:tc>
        <w:tc>
          <w:tcPr>
            <w:tcW w:w="6925" w:type="dxa"/>
          </w:tcPr>
          <w:p w14:paraId="19FFEFCC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0A9F1F2F" w14:textId="77777777" w:rsidR="005F3A8F" w:rsidRPr="00AD6D4C" w:rsidRDefault="005F3A8F" w:rsidP="005F3A8F">
            <w:pPr>
              <w:pStyle w:val="Tabletext"/>
              <w:numPr>
                <w:ilvl w:val="0"/>
                <w:numId w:val="17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  <w:p w14:paraId="157BF8C9" w14:textId="77777777" w:rsidR="005F3A8F" w:rsidRPr="00AD6D4C" w:rsidRDefault="005F3A8F" w:rsidP="005F3A8F">
            <w:pPr>
              <w:pStyle w:val="Tabletext"/>
              <w:numPr>
                <w:ilvl w:val="0"/>
                <w:numId w:val="17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6FF6ECF1" w14:textId="77777777" w:rsidTr="001F4AB6">
        <w:tc>
          <w:tcPr>
            <w:tcW w:w="2425" w:type="dxa"/>
          </w:tcPr>
          <w:p w14:paraId="445B7860" w14:textId="2B3A5A8A" w:rsidR="005F3A8F" w:rsidRPr="00A72B8A" w:rsidRDefault="005F3A8F" w:rsidP="001F4AB6">
            <w:pPr>
              <w:pStyle w:val="Tabletext"/>
              <w:rPr>
                <w:i/>
                <w:iCs/>
                <w:color w:val="008000"/>
              </w:rPr>
            </w:pPr>
            <w:r w:rsidRPr="00AD6D4C">
              <w:rPr>
                <w:b/>
                <w:bCs/>
              </w:rPr>
              <w:t>Portfolio Element:</w:t>
            </w:r>
            <w:r w:rsidRPr="00AD6D4C">
              <w:rPr>
                <w:i/>
                <w:iCs/>
              </w:rPr>
              <w:t xml:space="preserve"> </w:t>
            </w:r>
            <w:r w:rsidRPr="00AD6D4C">
              <w:rPr>
                <w:i/>
                <w:iCs/>
                <w:color w:val="008000"/>
              </w:rPr>
              <w:t xml:space="preserve">Name of </w:t>
            </w:r>
            <w:r>
              <w:rPr>
                <w:i/>
                <w:iCs/>
                <w:color w:val="008000"/>
              </w:rPr>
              <w:t>F</w:t>
            </w:r>
            <w:r w:rsidR="00A72B8A">
              <w:rPr>
                <w:i/>
                <w:iCs/>
                <w:color w:val="008000"/>
              </w:rPr>
              <w:t xml:space="preserve">ifth </w:t>
            </w:r>
            <w:r w:rsidRPr="00AD6D4C">
              <w:rPr>
                <w:i/>
                <w:iCs/>
                <w:color w:val="008000"/>
              </w:rPr>
              <w:t>Portfolio Element</w:t>
            </w:r>
          </w:p>
        </w:tc>
        <w:tc>
          <w:tcPr>
            <w:tcW w:w="6925" w:type="dxa"/>
          </w:tcPr>
          <w:p w14:paraId="0425C3A2" w14:textId="77777777" w:rsidR="005F3A8F" w:rsidRPr="00AD6D4C" w:rsidRDefault="005F3A8F" w:rsidP="001F4AB6">
            <w:pPr>
              <w:pStyle w:val="Tabletext"/>
            </w:pPr>
            <w:r w:rsidRPr="00AD6D4C">
              <w:t>The two most important things I learned while creating this part of my portfolio are:</w:t>
            </w:r>
          </w:p>
          <w:p w14:paraId="37CEDFA4" w14:textId="77777777" w:rsidR="005F3A8F" w:rsidRPr="00AD6D4C" w:rsidRDefault="005F3A8F" w:rsidP="005F3A8F">
            <w:pPr>
              <w:pStyle w:val="Tabletext"/>
              <w:numPr>
                <w:ilvl w:val="0"/>
                <w:numId w:val="18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  <w:p w14:paraId="16665C7D" w14:textId="77777777" w:rsidR="005F3A8F" w:rsidRPr="00AD6D4C" w:rsidRDefault="005F3A8F" w:rsidP="005F3A8F">
            <w:pPr>
              <w:pStyle w:val="Tabletext"/>
              <w:numPr>
                <w:ilvl w:val="0"/>
                <w:numId w:val="18"/>
              </w:numPr>
              <w:rPr>
                <w:color w:val="008000"/>
              </w:rPr>
            </w:pPr>
            <w:r w:rsidRPr="00AD6D4C">
              <w:rPr>
                <w:i/>
                <w:iCs/>
                <w:color w:val="008000"/>
              </w:rPr>
              <w:t>Responses will vary.</w:t>
            </w:r>
          </w:p>
        </w:tc>
      </w:tr>
    </w:tbl>
    <w:p w14:paraId="6EECC8F7" w14:textId="77777777" w:rsidR="005F3A8F" w:rsidRDefault="005F3A8F" w:rsidP="005F3A8F">
      <w:pPr>
        <w:pStyle w:val="Tabletext"/>
        <w:rPr>
          <w:b/>
          <w:bCs/>
        </w:rPr>
      </w:pPr>
    </w:p>
    <w:p w14:paraId="0CE6AFD5" w14:textId="77777777" w:rsidR="005F3A8F" w:rsidRPr="0019436F" w:rsidRDefault="005F3A8F" w:rsidP="005F3A8F">
      <w:pPr>
        <w:pStyle w:val="Tabletext"/>
        <w:rPr>
          <w:b/>
          <w:bCs/>
        </w:rPr>
      </w:pPr>
    </w:p>
    <w:p w14:paraId="08F43ADA" w14:textId="77777777" w:rsidR="005F3A8F" w:rsidRDefault="005F3A8F" w:rsidP="005F3A8F">
      <w:pPr>
        <w:pStyle w:val="Tabletext"/>
        <w:rPr>
          <w:i/>
          <w:iCs/>
          <w:color w:val="008000"/>
        </w:rPr>
      </w:pPr>
    </w:p>
    <w:p w14:paraId="1C8260B7" w14:textId="77777777" w:rsidR="005F3A8F" w:rsidRPr="00667FA0" w:rsidRDefault="005F3A8F" w:rsidP="005F3A8F">
      <w:pPr>
        <w:pStyle w:val="Tabletext"/>
        <w:rPr>
          <w:b/>
          <w:bCs/>
        </w:rPr>
      </w:pPr>
      <w:r w:rsidRPr="00667FA0">
        <w:rPr>
          <w:b/>
          <w:bCs/>
        </w:rPr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5F3A8F" w14:paraId="7C0513C4" w14:textId="77777777" w:rsidTr="001F4AB6">
        <w:tc>
          <w:tcPr>
            <w:tcW w:w="4225" w:type="dxa"/>
          </w:tcPr>
          <w:p w14:paraId="50C503B4" w14:textId="77777777" w:rsidR="005F3A8F" w:rsidRPr="00667FA0" w:rsidRDefault="005F3A8F" w:rsidP="001F4AB6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312BE536" w14:textId="77777777" w:rsidR="005F3A8F" w:rsidRDefault="005F3A8F" w:rsidP="001F4AB6">
            <w:pPr>
              <w:pStyle w:val="Tabletext"/>
            </w:pPr>
            <w:r w:rsidRPr="00667FA0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2C3E2E11" w14:textId="77777777" w:rsidTr="001F4AB6">
        <w:tc>
          <w:tcPr>
            <w:tcW w:w="4225" w:type="dxa"/>
          </w:tcPr>
          <w:p w14:paraId="69D44D85" w14:textId="77777777" w:rsidR="005F3A8F" w:rsidRPr="00EE28D8" w:rsidRDefault="005F3A8F" w:rsidP="001F4AB6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>Did the presenter share all elements of a portfolio with the audience?</w:t>
            </w:r>
          </w:p>
        </w:tc>
        <w:tc>
          <w:tcPr>
            <w:tcW w:w="5125" w:type="dxa"/>
          </w:tcPr>
          <w:p w14:paraId="10AEE952" w14:textId="77777777" w:rsidR="005F3A8F" w:rsidRDefault="005F3A8F" w:rsidP="001F4AB6">
            <w:pPr>
              <w:pStyle w:val="Tabletext"/>
            </w:pPr>
            <w:r>
              <w:t>Yes                              No</w:t>
            </w:r>
          </w:p>
          <w:p w14:paraId="2139A7E3" w14:textId="77777777" w:rsidR="005F3A8F" w:rsidRDefault="005F3A8F" w:rsidP="001F4AB6">
            <w:pPr>
              <w:pStyle w:val="Tabletext"/>
            </w:pPr>
            <w:r>
              <w:t>If no, which portfolio elements were missing?</w:t>
            </w:r>
          </w:p>
          <w:p w14:paraId="3BEA72AD" w14:textId="77777777" w:rsidR="005F3A8F" w:rsidRDefault="005F3A8F" w:rsidP="001F4AB6">
            <w:pPr>
              <w:pStyle w:val="Tabletext"/>
            </w:pPr>
            <w:r w:rsidRPr="000F2851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60552237" w14:textId="77777777" w:rsidTr="001F4AB6">
        <w:tc>
          <w:tcPr>
            <w:tcW w:w="4225" w:type="dxa"/>
          </w:tcPr>
          <w:p w14:paraId="687A0622" w14:textId="77777777" w:rsidR="005F3A8F" w:rsidRDefault="005F3A8F" w:rsidP="001F4AB6">
            <w:pPr>
              <w:pStyle w:val="Tabletext"/>
            </w:pPr>
            <w:r w:rsidRPr="00CD1AD4">
              <w:rPr>
                <w:b/>
                <w:bCs/>
              </w:rPr>
              <w:t>Did the presenter share meaningful lessons learned about the elements in their portfolio?</w:t>
            </w:r>
          </w:p>
        </w:tc>
        <w:tc>
          <w:tcPr>
            <w:tcW w:w="5125" w:type="dxa"/>
          </w:tcPr>
          <w:p w14:paraId="2C4A3CE4" w14:textId="77777777" w:rsidR="005F3A8F" w:rsidRDefault="005F3A8F" w:rsidP="001F4AB6">
            <w:pPr>
              <w:pStyle w:val="Tabletext"/>
            </w:pPr>
            <w:r>
              <w:t>Yes                             Somewhat                           No</w:t>
            </w:r>
          </w:p>
          <w:p w14:paraId="370EB7F1" w14:textId="77777777" w:rsidR="005F3A8F" w:rsidRDefault="005F3A8F" w:rsidP="001F4AB6">
            <w:pPr>
              <w:pStyle w:val="Tabletext"/>
            </w:pPr>
            <w:r>
              <w:t>Please explain.</w:t>
            </w:r>
          </w:p>
          <w:p w14:paraId="4AB36C78" w14:textId="77777777" w:rsidR="005F3A8F" w:rsidRDefault="005F3A8F" w:rsidP="001F4AB6">
            <w:pPr>
              <w:pStyle w:val="Tabletext"/>
            </w:pPr>
            <w:r w:rsidRPr="003A422B">
              <w:rPr>
                <w:i/>
                <w:iCs/>
                <w:color w:val="008000"/>
              </w:rPr>
              <w:t>Responses will vary.</w:t>
            </w:r>
          </w:p>
        </w:tc>
      </w:tr>
      <w:tr w:rsidR="005F3A8F" w14:paraId="22B87831" w14:textId="77777777" w:rsidTr="001F4AB6">
        <w:tc>
          <w:tcPr>
            <w:tcW w:w="4225" w:type="dxa"/>
          </w:tcPr>
          <w:p w14:paraId="3D0E8407" w14:textId="77777777" w:rsidR="005F3A8F" w:rsidRPr="00523251" w:rsidRDefault="005F3A8F" w:rsidP="001F4AB6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70EBD788" w14:textId="77777777" w:rsidR="005F3A8F" w:rsidRDefault="005F3A8F" w:rsidP="001F4AB6">
            <w:pPr>
              <w:pStyle w:val="Tabletext"/>
            </w:pPr>
            <w:r w:rsidRPr="003A422B">
              <w:rPr>
                <w:i/>
                <w:iCs/>
                <w:color w:val="008000"/>
              </w:rPr>
              <w:t>Responses will vary.</w:t>
            </w:r>
          </w:p>
        </w:tc>
      </w:tr>
    </w:tbl>
    <w:p w14:paraId="70956AB2" w14:textId="77777777" w:rsidR="00654C1B" w:rsidRDefault="00654C1B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258DDEE" w14:textId="6E1D1B7C" w:rsidR="003C711C" w:rsidRPr="00667FA0" w:rsidRDefault="00667FA0" w:rsidP="00CA355E">
      <w:pPr>
        <w:pStyle w:val="Tabletext"/>
        <w:rPr>
          <w:b/>
          <w:bCs/>
        </w:rPr>
      </w:pPr>
      <w:r w:rsidRPr="00667FA0">
        <w:rPr>
          <w:b/>
          <w:bCs/>
        </w:rPr>
        <w:lastRenderedPageBreak/>
        <w:t>Portfolio Presentation Feedback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125"/>
      </w:tblGrid>
      <w:tr w:rsidR="00667FA0" w14:paraId="6D4DA22D" w14:textId="77777777" w:rsidTr="00406B72">
        <w:tc>
          <w:tcPr>
            <w:tcW w:w="4225" w:type="dxa"/>
          </w:tcPr>
          <w:p w14:paraId="4D757259" w14:textId="08AF0205" w:rsidR="00667FA0" w:rsidRPr="00667FA0" w:rsidRDefault="00667FA0" w:rsidP="00CA355E">
            <w:pPr>
              <w:pStyle w:val="Tabletext"/>
              <w:rPr>
                <w:b/>
                <w:bCs/>
              </w:rPr>
            </w:pPr>
            <w:r w:rsidRPr="00667FA0">
              <w:rPr>
                <w:b/>
                <w:bCs/>
              </w:rPr>
              <w:t>Name of Presenter</w:t>
            </w:r>
          </w:p>
        </w:tc>
        <w:tc>
          <w:tcPr>
            <w:tcW w:w="5125" w:type="dxa"/>
          </w:tcPr>
          <w:p w14:paraId="6A114321" w14:textId="77777777" w:rsidR="00667FA0" w:rsidRDefault="00667FA0" w:rsidP="00CA355E">
            <w:pPr>
              <w:pStyle w:val="Tabletext"/>
              <w:rPr>
                <w:i/>
                <w:iCs/>
                <w:color w:val="008000"/>
              </w:rPr>
            </w:pPr>
          </w:p>
          <w:p w14:paraId="2DB0A8EF" w14:textId="51454913" w:rsidR="00DB1917" w:rsidRDefault="00DB1917" w:rsidP="00CA355E">
            <w:pPr>
              <w:pStyle w:val="Tabletext"/>
            </w:pPr>
          </w:p>
        </w:tc>
      </w:tr>
      <w:tr w:rsidR="00667FA0" w14:paraId="10D55C0E" w14:textId="77777777" w:rsidTr="00406B72">
        <w:tc>
          <w:tcPr>
            <w:tcW w:w="4225" w:type="dxa"/>
          </w:tcPr>
          <w:p w14:paraId="565391E1" w14:textId="0B477733" w:rsidR="00667FA0" w:rsidRPr="00EE28D8" w:rsidRDefault="00406B72" w:rsidP="00CA355E">
            <w:pPr>
              <w:pStyle w:val="Tabletext"/>
              <w:rPr>
                <w:b/>
                <w:bCs/>
              </w:rPr>
            </w:pPr>
            <w:r w:rsidRPr="00EE28D8">
              <w:rPr>
                <w:b/>
                <w:bCs/>
              </w:rPr>
              <w:t xml:space="preserve">Did the presenter share all elements of a </w:t>
            </w:r>
            <w:r w:rsidR="002F046B" w:rsidRPr="00EE28D8">
              <w:rPr>
                <w:b/>
                <w:bCs/>
              </w:rPr>
              <w:t>portfolio with the audience?</w:t>
            </w:r>
          </w:p>
        </w:tc>
        <w:tc>
          <w:tcPr>
            <w:tcW w:w="5125" w:type="dxa"/>
          </w:tcPr>
          <w:p w14:paraId="3AEF907C" w14:textId="77777777" w:rsidR="00667FA0" w:rsidRDefault="002F046B" w:rsidP="00CA355E">
            <w:pPr>
              <w:pStyle w:val="Tabletext"/>
            </w:pPr>
            <w:r>
              <w:t>Yes                              No</w:t>
            </w:r>
          </w:p>
          <w:p w14:paraId="08D0A13F" w14:textId="77777777" w:rsidR="002F046B" w:rsidRDefault="002F046B" w:rsidP="00CA355E">
            <w:pPr>
              <w:pStyle w:val="Tabletext"/>
            </w:pPr>
            <w:r>
              <w:t>If no, which portfolio elements were missing?</w:t>
            </w:r>
          </w:p>
          <w:p w14:paraId="47589CE5" w14:textId="77777777" w:rsidR="002F046B" w:rsidRDefault="002F046B" w:rsidP="00CA355E">
            <w:pPr>
              <w:pStyle w:val="Tabletext"/>
              <w:rPr>
                <w:i/>
                <w:iCs/>
                <w:color w:val="008000"/>
              </w:rPr>
            </w:pPr>
          </w:p>
          <w:p w14:paraId="5F10568E" w14:textId="24901A95" w:rsidR="00DB1917" w:rsidRDefault="00DB1917" w:rsidP="00CA355E">
            <w:pPr>
              <w:pStyle w:val="Tabletext"/>
            </w:pPr>
          </w:p>
        </w:tc>
      </w:tr>
      <w:tr w:rsidR="005D1AEB" w14:paraId="0B52279C" w14:textId="77777777" w:rsidTr="00406B72">
        <w:tc>
          <w:tcPr>
            <w:tcW w:w="4225" w:type="dxa"/>
          </w:tcPr>
          <w:p w14:paraId="64395016" w14:textId="597B2B04" w:rsidR="005D1AEB" w:rsidRDefault="003A76B5" w:rsidP="005D1AEB">
            <w:pPr>
              <w:pStyle w:val="Tabletext"/>
            </w:pPr>
            <w:r w:rsidRPr="00CD1AD4">
              <w:rPr>
                <w:b/>
                <w:bCs/>
              </w:rPr>
              <w:t xml:space="preserve">Did the presenter share meaningful lessons learned about </w:t>
            </w:r>
            <w:r w:rsidR="00CD1AD4" w:rsidRPr="00CD1AD4">
              <w:rPr>
                <w:b/>
                <w:bCs/>
              </w:rPr>
              <w:t>the elements in their portfolio?</w:t>
            </w:r>
          </w:p>
        </w:tc>
        <w:tc>
          <w:tcPr>
            <w:tcW w:w="5125" w:type="dxa"/>
          </w:tcPr>
          <w:p w14:paraId="3B05438C" w14:textId="77777777" w:rsidR="005D1AEB" w:rsidRDefault="009028D6" w:rsidP="005D1AEB">
            <w:pPr>
              <w:pStyle w:val="Tabletext"/>
            </w:pPr>
            <w:r>
              <w:t>Yes</w:t>
            </w:r>
            <w:r w:rsidR="00523251">
              <w:t xml:space="preserve">                             Somewhat                           No</w:t>
            </w:r>
          </w:p>
          <w:p w14:paraId="3ED66111" w14:textId="77777777" w:rsidR="003A422B" w:rsidRDefault="003A422B" w:rsidP="005D1AEB">
            <w:pPr>
              <w:pStyle w:val="Tabletext"/>
            </w:pPr>
            <w:r>
              <w:t>Please explain.</w:t>
            </w:r>
          </w:p>
          <w:p w14:paraId="296EC3DC" w14:textId="77777777" w:rsidR="003A422B" w:rsidRDefault="003A422B" w:rsidP="005D1AEB">
            <w:pPr>
              <w:pStyle w:val="Tabletext"/>
              <w:rPr>
                <w:i/>
                <w:iCs/>
                <w:color w:val="008000"/>
              </w:rPr>
            </w:pPr>
          </w:p>
          <w:p w14:paraId="05C25561" w14:textId="00431AFB" w:rsidR="00DB1917" w:rsidRDefault="00DB1917" w:rsidP="005D1AEB">
            <w:pPr>
              <w:pStyle w:val="Tabletext"/>
            </w:pPr>
          </w:p>
        </w:tc>
      </w:tr>
      <w:tr w:rsidR="005D1AEB" w14:paraId="7B2D22F0" w14:textId="77777777" w:rsidTr="00406B72">
        <w:tc>
          <w:tcPr>
            <w:tcW w:w="4225" w:type="dxa"/>
          </w:tcPr>
          <w:p w14:paraId="69C63614" w14:textId="7C43758F" w:rsidR="005D1AEB" w:rsidRPr="00523251" w:rsidRDefault="004A094C" w:rsidP="005D1AEB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What advice do you have for the presenter?</w:t>
            </w:r>
          </w:p>
        </w:tc>
        <w:tc>
          <w:tcPr>
            <w:tcW w:w="5125" w:type="dxa"/>
          </w:tcPr>
          <w:p w14:paraId="10FFD535" w14:textId="77777777" w:rsidR="005D1AEB" w:rsidRDefault="005D1AEB" w:rsidP="005D1AEB">
            <w:pPr>
              <w:pStyle w:val="Tabletext"/>
            </w:pPr>
          </w:p>
          <w:p w14:paraId="7415961F" w14:textId="195C9D00" w:rsidR="00DB1917" w:rsidRDefault="00DB1917" w:rsidP="005D1AEB">
            <w:pPr>
              <w:pStyle w:val="Tabletext"/>
            </w:pPr>
          </w:p>
        </w:tc>
      </w:tr>
    </w:tbl>
    <w:p w14:paraId="6DB45257" w14:textId="0412D767" w:rsidR="00667FA0" w:rsidRDefault="00667FA0" w:rsidP="00CA355E">
      <w:pPr>
        <w:pStyle w:val="Tabletext"/>
      </w:pPr>
    </w:p>
    <w:p w14:paraId="61DE3619" w14:textId="77777777" w:rsidR="003A422B" w:rsidRPr="00667FA0" w:rsidRDefault="003A422B" w:rsidP="00CA355E">
      <w:pPr>
        <w:pStyle w:val="Tabletext"/>
      </w:pPr>
    </w:p>
    <w:sectPr w:rsidR="003A422B" w:rsidRPr="00667FA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9B863" w14:textId="77777777" w:rsidR="00434624" w:rsidRDefault="00434624" w:rsidP="004C62A0">
      <w:pPr>
        <w:spacing w:after="0" w:line="240" w:lineRule="auto"/>
      </w:pPr>
      <w:r>
        <w:separator/>
      </w:r>
    </w:p>
  </w:endnote>
  <w:endnote w:type="continuationSeparator" w:id="0">
    <w:p w14:paraId="45CD19C5" w14:textId="77777777" w:rsidR="00434624" w:rsidRDefault="00434624" w:rsidP="004C62A0">
      <w:pPr>
        <w:spacing w:after="0" w:line="240" w:lineRule="auto"/>
      </w:pPr>
      <w:r>
        <w:continuationSeparator/>
      </w:r>
    </w:p>
  </w:endnote>
  <w:endnote w:type="continuationNotice" w:id="1">
    <w:p w14:paraId="24D0832E" w14:textId="77777777" w:rsidR="00434624" w:rsidRDefault="004346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1DAD87A5" w:rsidR="00485163" w:rsidRPr="009F04C6" w:rsidRDefault="009F04C6" w:rsidP="009F04C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6E17D" w14:textId="77777777" w:rsidR="00434624" w:rsidRDefault="00434624" w:rsidP="004C62A0">
      <w:pPr>
        <w:spacing w:after="0" w:line="240" w:lineRule="auto"/>
      </w:pPr>
      <w:r>
        <w:separator/>
      </w:r>
    </w:p>
  </w:footnote>
  <w:footnote w:type="continuationSeparator" w:id="0">
    <w:p w14:paraId="59FD8BF4" w14:textId="77777777" w:rsidR="00434624" w:rsidRDefault="00434624" w:rsidP="004C62A0">
      <w:pPr>
        <w:spacing w:after="0" w:line="240" w:lineRule="auto"/>
      </w:pPr>
      <w:r>
        <w:continuationSeparator/>
      </w:r>
    </w:p>
  </w:footnote>
  <w:footnote w:type="continuationNotice" w:id="1">
    <w:p w14:paraId="6093AD6E" w14:textId="77777777" w:rsidR="00434624" w:rsidRDefault="004346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364"/>
    <w:multiLevelType w:val="hybridMultilevel"/>
    <w:tmpl w:val="FBB29084"/>
    <w:lvl w:ilvl="0" w:tplc="45DA3F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42F8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B68B2"/>
    <w:multiLevelType w:val="hybridMultilevel"/>
    <w:tmpl w:val="6246B25A"/>
    <w:lvl w:ilvl="0" w:tplc="51942E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EC4CB4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7BC7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1E67"/>
    <w:multiLevelType w:val="hybridMultilevel"/>
    <w:tmpl w:val="C2F84BB0"/>
    <w:lvl w:ilvl="0" w:tplc="2EE468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14C5D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92644"/>
    <w:multiLevelType w:val="hybridMultilevel"/>
    <w:tmpl w:val="77740514"/>
    <w:lvl w:ilvl="0" w:tplc="0DD8591A">
      <w:start w:val="10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50D17"/>
    <w:multiLevelType w:val="hybridMultilevel"/>
    <w:tmpl w:val="9264792C"/>
    <w:lvl w:ilvl="0" w:tplc="D2BAD29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620F6"/>
    <w:multiLevelType w:val="hybridMultilevel"/>
    <w:tmpl w:val="A816C88A"/>
    <w:lvl w:ilvl="0" w:tplc="F4B8C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979011">
    <w:abstractNumId w:val="2"/>
  </w:num>
  <w:num w:numId="2" w16cid:durableId="519708658">
    <w:abstractNumId w:val="8"/>
  </w:num>
  <w:num w:numId="3" w16cid:durableId="267473961">
    <w:abstractNumId w:val="5"/>
  </w:num>
  <w:num w:numId="4" w16cid:durableId="965088002">
    <w:abstractNumId w:val="13"/>
  </w:num>
  <w:num w:numId="5" w16cid:durableId="97024153">
    <w:abstractNumId w:val="14"/>
  </w:num>
  <w:num w:numId="6" w16cid:durableId="1214731653">
    <w:abstractNumId w:val="18"/>
  </w:num>
  <w:num w:numId="7" w16cid:durableId="1514759592">
    <w:abstractNumId w:val="4"/>
  </w:num>
  <w:num w:numId="8" w16cid:durableId="959262902">
    <w:abstractNumId w:val="17"/>
  </w:num>
  <w:num w:numId="9" w16cid:durableId="1429429643">
    <w:abstractNumId w:val="15"/>
  </w:num>
  <w:num w:numId="10" w16cid:durableId="415515643">
    <w:abstractNumId w:val="12"/>
  </w:num>
  <w:num w:numId="11" w16cid:durableId="2096047439">
    <w:abstractNumId w:val="16"/>
  </w:num>
  <w:num w:numId="12" w16cid:durableId="1587375111">
    <w:abstractNumId w:val="9"/>
  </w:num>
  <w:num w:numId="13" w16cid:durableId="2110422332">
    <w:abstractNumId w:val="0"/>
  </w:num>
  <w:num w:numId="14" w16cid:durableId="197396837">
    <w:abstractNumId w:val="3"/>
  </w:num>
  <w:num w:numId="15" w16cid:durableId="1306742739">
    <w:abstractNumId w:val="1"/>
  </w:num>
  <w:num w:numId="16" w16cid:durableId="576860136">
    <w:abstractNumId w:val="10"/>
  </w:num>
  <w:num w:numId="17" w16cid:durableId="609819390">
    <w:abstractNumId w:val="6"/>
  </w:num>
  <w:num w:numId="18" w16cid:durableId="97914633">
    <w:abstractNumId w:val="7"/>
  </w:num>
  <w:num w:numId="19" w16cid:durableId="161547802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006E"/>
    <w:rsid w:val="00011E61"/>
    <w:rsid w:val="00012DB0"/>
    <w:rsid w:val="000133B3"/>
    <w:rsid w:val="000136B4"/>
    <w:rsid w:val="000138FB"/>
    <w:rsid w:val="00013CD3"/>
    <w:rsid w:val="00013F96"/>
    <w:rsid w:val="00014494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6D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151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851"/>
    <w:rsid w:val="000F2E0A"/>
    <w:rsid w:val="000F3229"/>
    <w:rsid w:val="000F3F4A"/>
    <w:rsid w:val="000F5BAC"/>
    <w:rsid w:val="000F6967"/>
    <w:rsid w:val="000F6D4B"/>
    <w:rsid w:val="000F7B0A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776D3"/>
    <w:rsid w:val="00180755"/>
    <w:rsid w:val="001809AE"/>
    <w:rsid w:val="00180C33"/>
    <w:rsid w:val="00181837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2448"/>
    <w:rsid w:val="00193842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61D0"/>
    <w:rsid w:val="001C71E5"/>
    <w:rsid w:val="001D0016"/>
    <w:rsid w:val="001D1A1B"/>
    <w:rsid w:val="001D21BD"/>
    <w:rsid w:val="001D285B"/>
    <w:rsid w:val="001D2B73"/>
    <w:rsid w:val="001D393C"/>
    <w:rsid w:val="001D499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604"/>
    <w:rsid w:val="001F1D08"/>
    <w:rsid w:val="001F3CE2"/>
    <w:rsid w:val="001F4473"/>
    <w:rsid w:val="001F6F49"/>
    <w:rsid w:val="00200383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A4A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5CBC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490F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46B"/>
    <w:rsid w:val="002F062C"/>
    <w:rsid w:val="002F18F6"/>
    <w:rsid w:val="002F22EE"/>
    <w:rsid w:val="002F306B"/>
    <w:rsid w:val="002F3C9C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181B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1FA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1B3"/>
    <w:rsid w:val="00356660"/>
    <w:rsid w:val="00356B31"/>
    <w:rsid w:val="003570B4"/>
    <w:rsid w:val="00357207"/>
    <w:rsid w:val="0035720F"/>
    <w:rsid w:val="00360E31"/>
    <w:rsid w:val="00361752"/>
    <w:rsid w:val="00363316"/>
    <w:rsid w:val="003638BC"/>
    <w:rsid w:val="00364317"/>
    <w:rsid w:val="00364DCB"/>
    <w:rsid w:val="00364F19"/>
    <w:rsid w:val="00365052"/>
    <w:rsid w:val="00366722"/>
    <w:rsid w:val="00367254"/>
    <w:rsid w:val="00367DE1"/>
    <w:rsid w:val="00370686"/>
    <w:rsid w:val="00371A8A"/>
    <w:rsid w:val="00374604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A422B"/>
    <w:rsid w:val="003A76B5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372"/>
    <w:rsid w:val="003D14FE"/>
    <w:rsid w:val="003D1B28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5F5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B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624"/>
    <w:rsid w:val="00434A52"/>
    <w:rsid w:val="00434CE0"/>
    <w:rsid w:val="00434F2A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06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094C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6D3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52E7"/>
    <w:rsid w:val="004F6B00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3251"/>
    <w:rsid w:val="00523AD8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1AEB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A8F"/>
    <w:rsid w:val="005F4437"/>
    <w:rsid w:val="005F4F10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115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5AD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67FA0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33A9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1545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19CD"/>
    <w:rsid w:val="006B257F"/>
    <w:rsid w:val="006B3264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2E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09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7A9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577BF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3E2F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8D6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C23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34D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D97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28BF"/>
    <w:rsid w:val="009E4364"/>
    <w:rsid w:val="009E616F"/>
    <w:rsid w:val="009E73D9"/>
    <w:rsid w:val="009E7A6F"/>
    <w:rsid w:val="009E7EED"/>
    <w:rsid w:val="009F01D7"/>
    <w:rsid w:val="009F04C6"/>
    <w:rsid w:val="009F05F1"/>
    <w:rsid w:val="009F0796"/>
    <w:rsid w:val="009F0857"/>
    <w:rsid w:val="009F1F22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4CCD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1BAB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380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2B8A"/>
    <w:rsid w:val="00A735C1"/>
    <w:rsid w:val="00A74256"/>
    <w:rsid w:val="00A74728"/>
    <w:rsid w:val="00A75780"/>
    <w:rsid w:val="00A80447"/>
    <w:rsid w:val="00A807FF"/>
    <w:rsid w:val="00A80F05"/>
    <w:rsid w:val="00A81149"/>
    <w:rsid w:val="00A81E7E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68C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2233"/>
    <w:rsid w:val="00AD4BB4"/>
    <w:rsid w:val="00AD4CEA"/>
    <w:rsid w:val="00AD5706"/>
    <w:rsid w:val="00AD5E6D"/>
    <w:rsid w:val="00AD6070"/>
    <w:rsid w:val="00AD6953"/>
    <w:rsid w:val="00AD6D4C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3393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242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9EE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B6E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5FA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A26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748"/>
    <w:rsid w:val="00C80D13"/>
    <w:rsid w:val="00C8107E"/>
    <w:rsid w:val="00C8166A"/>
    <w:rsid w:val="00C81E85"/>
    <w:rsid w:val="00C81FAB"/>
    <w:rsid w:val="00C828DE"/>
    <w:rsid w:val="00C8308B"/>
    <w:rsid w:val="00C8382C"/>
    <w:rsid w:val="00C84350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78B"/>
    <w:rsid w:val="00CC78AC"/>
    <w:rsid w:val="00CD1AD4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3953"/>
    <w:rsid w:val="00CF5F9F"/>
    <w:rsid w:val="00CF6098"/>
    <w:rsid w:val="00CF6C81"/>
    <w:rsid w:val="00D00174"/>
    <w:rsid w:val="00D001D7"/>
    <w:rsid w:val="00D00AFC"/>
    <w:rsid w:val="00D00C5A"/>
    <w:rsid w:val="00D01CA1"/>
    <w:rsid w:val="00D01DBA"/>
    <w:rsid w:val="00D02016"/>
    <w:rsid w:val="00D02B27"/>
    <w:rsid w:val="00D04385"/>
    <w:rsid w:val="00D04D1E"/>
    <w:rsid w:val="00D05CB4"/>
    <w:rsid w:val="00D05DB4"/>
    <w:rsid w:val="00D060D6"/>
    <w:rsid w:val="00D0616A"/>
    <w:rsid w:val="00D067C1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455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F92"/>
    <w:rsid w:val="00D6439D"/>
    <w:rsid w:val="00D64486"/>
    <w:rsid w:val="00D64541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B6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1917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1C7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04B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855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7FE"/>
    <w:rsid w:val="00E84F6E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0F4"/>
    <w:rsid w:val="00EE0695"/>
    <w:rsid w:val="00EE254C"/>
    <w:rsid w:val="00EE28D8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223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1FF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97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7DF"/>
    <w:rsid w:val="00FB0805"/>
    <w:rsid w:val="00FB0C66"/>
    <w:rsid w:val="00FB0D8E"/>
    <w:rsid w:val="00FB1127"/>
    <w:rsid w:val="00FB1302"/>
    <w:rsid w:val="00FB1EEF"/>
    <w:rsid w:val="00FB2725"/>
    <w:rsid w:val="00FB2DC8"/>
    <w:rsid w:val="00FB3035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240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1965D0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137DDFE6-AE96-4A43-8FCF-AFCF3C00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20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Portfolio Presentations</vt:lpstr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Portfolio Presentations</dc:title>
  <dc:subject>Lesson 4.14: Portfolio Presentations</dc:subject>
  <dc:creator>Texas Education Agency</dc:creator>
  <cp:keywords/>
  <dc:description/>
  <cp:lastModifiedBy>White (she/her), Whitney</cp:lastModifiedBy>
  <cp:revision>4</cp:revision>
  <dcterms:created xsi:type="dcterms:W3CDTF">2023-03-10T17:09:00Z</dcterms:created>
  <dcterms:modified xsi:type="dcterms:W3CDTF">2023-08-18T06:53:00Z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