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EB49B5D" w:rsidR="001B7467" w:rsidRDefault="007B668D" w:rsidP="002133F4">
      <w:pPr>
        <w:pStyle w:val="Heading1"/>
      </w:pPr>
      <w:r w:rsidRPr="002133F4">
        <w:t>Unit</w:t>
      </w:r>
      <w:r w:rsidR="00677709">
        <w:t xml:space="preserve"> </w:t>
      </w:r>
      <w:r w:rsidR="00560B98">
        <w:t>3</w:t>
      </w:r>
      <w:r w:rsidR="00677709">
        <w:t xml:space="preserve">: </w:t>
      </w:r>
      <w:r w:rsidR="00560B98">
        <w:t xml:space="preserve">Research-Based </w:t>
      </w:r>
      <w:r w:rsidR="00061864">
        <w:t>Instructional Strategies (RBIS)</w:t>
      </w:r>
      <w:r w:rsidR="004B75D9">
        <w:t xml:space="preserve"> for </w:t>
      </w:r>
      <w:r w:rsidR="00061864">
        <w:t>Reading Language Arts (RLA)</w:t>
      </w:r>
      <w:r w:rsidR="00E71828">
        <w:t xml:space="preserve"> </w:t>
      </w:r>
    </w:p>
    <w:p w14:paraId="4ED2FB9F" w14:textId="5F73B6A5" w:rsidR="007B668D" w:rsidRDefault="007B668D" w:rsidP="00A72A7F">
      <w:pPr>
        <w:pStyle w:val="Heading2"/>
        <w:spacing w:after="360"/>
      </w:pPr>
      <w:r w:rsidRPr="003B566B">
        <w:t>Lesson</w:t>
      </w:r>
      <w:r>
        <w:t xml:space="preserve"> </w:t>
      </w:r>
      <w:r w:rsidR="00721A5F">
        <w:t>3</w:t>
      </w:r>
      <w:r w:rsidR="00E71828">
        <w:t>.</w:t>
      </w:r>
      <w:r w:rsidR="00D11A63">
        <w:t>0</w:t>
      </w:r>
      <w:r w:rsidR="0032298B">
        <w:t>3: Explicit Instruction Practice</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2665BE8" w:rsidR="00A969C1" w:rsidRPr="00D268F5" w:rsidRDefault="00A969C1" w:rsidP="00D268F5">
            <w:pPr>
              <w:pStyle w:val="Tabletext"/>
            </w:pPr>
            <w:r w:rsidRPr="00D268F5">
              <w:t>Warm-Up (</w:t>
            </w:r>
            <w:r w:rsidR="00C659EB">
              <w:t>8</w:t>
            </w:r>
            <w:r w:rsidR="00BC71DF">
              <w:t xml:space="preserve"> </w:t>
            </w:r>
            <w:r w:rsidRPr="00D268F5">
              <w:t>mins)</w:t>
            </w:r>
            <w:r w:rsidR="00B057A4">
              <w:t xml:space="preserve"> </w:t>
            </w:r>
          </w:p>
          <w:p w14:paraId="1F81188F" w14:textId="1735311B" w:rsidR="00A969C1" w:rsidRPr="00E73B64" w:rsidRDefault="00BC173C" w:rsidP="001C0565">
            <w:pPr>
              <w:pStyle w:val="Tabletextbullet"/>
              <w:numPr>
                <w:ilvl w:val="0"/>
                <w:numId w:val="3"/>
              </w:numPr>
            </w:pPr>
            <w:r>
              <w:t>Bell</w:t>
            </w:r>
            <w:r w:rsidR="00BF0D11">
              <w:t>r</w:t>
            </w:r>
            <w:r>
              <w:t>inger</w:t>
            </w:r>
          </w:p>
        </w:tc>
        <w:tc>
          <w:tcPr>
            <w:tcW w:w="1733" w:type="pct"/>
          </w:tcPr>
          <w:p w14:paraId="3697D814" w14:textId="789168A2" w:rsidR="00A969C1" w:rsidRPr="008A3F4E" w:rsidRDefault="00A969C1" w:rsidP="008A3F4E">
            <w:pPr>
              <w:pStyle w:val="Tabletext"/>
            </w:pPr>
            <w:r w:rsidRPr="008A3F4E">
              <w:t xml:space="preserve">Instruction </w:t>
            </w:r>
            <w:r w:rsidR="003E6C16">
              <w:t>(</w:t>
            </w:r>
            <w:r w:rsidR="00E74EE1">
              <w:t xml:space="preserve">2 </w:t>
            </w:r>
            <w:r w:rsidR="00851692">
              <w:t>mins</w:t>
            </w:r>
            <w:r w:rsidR="003E6C16">
              <w:t>)</w:t>
            </w:r>
          </w:p>
          <w:p w14:paraId="25B3F7C7" w14:textId="6EA99D84" w:rsidR="00BC71DF" w:rsidRDefault="00E74EE1" w:rsidP="00E74EE1">
            <w:pPr>
              <w:pStyle w:val="Tabletextbullet"/>
              <w:numPr>
                <w:ilvl w:val="0"/>
                <w:numId w:val="30"/>
              </w:numPr>
              <w:ind w:left="864"/>
            </w:pPr>
            <w:r w:rsidRPr="00E74EE1">
              <w:t>Review Systematic and Explicit Literacy Instruction</w:t>
            </w:r>
          </w:p>
          <w:p w14:paraId="1E7AFF28" w14:textId="2821BE45" w:rsidR="00BC71DF" w:rsidRPr="007113B9" w:rsidRDefault="00BC71DF" w:rsidP="00576F76">
            <w:pPr>
              <w:pStyle w:val="Tabletextbullet"/>
              <w:numPr>
                <w:ilvl w:val="0"/>
                <w:numId w:val="0"/>
              </w:numPr>
              <w:ind w:left="432"/>
            </w:pPr>
          </w:p>
        </w:tc>
        <w:tc>
          <w:tcPr>
            <w:tcW w:w="1730" w:type="pct"/>
          </w:tcPr>
          <w:p w14:paraId="6F9B66EA" w14:textId="3684C514" w:rsidR="00A969C1" w:rsidRPr="008A3F4E" w:rsidRDefault="00A969C1" w:rsidP="008A3F4E">
            <w:pPr>
              <w:pStyle w:val="Tabletext"/>
            </w:pPr>
            <w:r w:rsidRPr="008A3F4E">
              <w:t xml:space="preserve">Application </w:t>
            </w:r>
            <w:r w:rsidR="003E6C16">
              <w:t>(</w:t>
            </w:r>
            <w:r w:rsidR="00E74EE1">
              <w:t>35</w:t>
            </w:r>
            <w:r w:rsidR="006F62F7">
              <w:t xml:space="preserve"> </w:t>
            </w:r>
            <w:r w:rsidR="00851692">
              <w:t>mins</w:t>
            </w:r>
            <w:r w:rsidR="003E6C16">
              <w:t>)</w:t>
            </w:r>
          </w:p>
          <w:p w14:paraId="263C0666" w14:textId="7C0CC071" w:rsidR="00EE66D5" w:rsidRDefault="00E74EE1" w:rsidP="00A72A7F">
            <w:pPr>
              <w:pStyle w:val="Tabletextbullet"/>
            </w:pPr>
            <w:r>
              <w:t>Practice</w:t>
            </w:r>
            <w:r w:rsidR="00BF0D11">
              <w:t xml:space="preserve"> 1: </w:t>
            </w:r>
            <w:r w:rsidR="00EE66D5">
              <w:t>Video Analysis (10</w:t>
            </w:r>
            <w:r w:rsidR="00BF0D11">
              <w:t xml:space="preserve"> mins</w:t>
            </w:r>
            <w:r w:rsidR="00EE66D5">
              <w:t>)</w:t>
            </w:r>
          </w:p>
          <w:p w14:paraId="184AC91A" w14:textId="77D10FBC" w:rsidR="00E74EE1" w:rsidRDefault="00EE66D5" w:rsidP="00A72A7F">
            <w:pPr>
              <w:pStyle w:val="Tabletextbullet"/>
            </w:pPr>
            <w:r>
              <w:t>Practice</w:t>
            </w:r>
            <w:r w:rsidR="00BF0D11">
              <w:t xml:space="preserve"> 2: </w:t>
            </w:r>
            <w:r w:rsidR="00E74EE1">
              <w:t>Role-Play (</w:t>
            </w:r>
            <w:r>
              <w:t>1</w:t>
            </w:r>
            <w:r w:rsidR="00E74EE1">
              <w:t>5</w:t>
            </w:r>
            <w:r w:rsidR="00BF0D11">
              <w:t xml:space="preserve"> mins</w:t>
            </w:r>
            <w:r w:rsidR="00E74EE1">
              <w:t>)</w:t>
            </w:r>
          </w:p>
          <w:p w14:paraId="7401B3C7" w14:textId="2A559409" w:rsidR="000F1BC3" w:rsidRDefault="000F1BC3" w:rsidP="00A72A7F">
            <w:pPr>
              <w:pStyle w:val="Tabletextbullet"/>
            </w:pPr>
            <w:r>
              <w:t xml:space="preserve">Debrief </w:t>
            </w:r>
            <w:r w:rsidR="00DE3AB5">
              <w:t>(</w:t>
            </w:r>
            <w:r w:rsidR="00E74EE1">
              <w:t>5</w:t>
            </w:r>
            <w:r w:rsidR="00BF0D11">
              <w:t xml:space="preserve"> mins</w:t>
            </w:r>
            <w:r w:rsidR="00DE3AB5">
              <w:t>)</w:t>
            </w:r>
          </w:p>
          <w:p w14:paraId="1B8734F9" w14:textId="301CF71C" w:rsidR="00BC173C" w:rsidRPr="007113B9" w:rsidRDefault="00BC173C" w:rsidP="00A72A7F">
            <w:pPr>
              <w:pStyle w:val="Tabletextbullet"/>
            </w:pPr>
            <w:r>
              <w:t>Exit Ticket</w:t>
            </w:r>
            <w:r w:rsidR="00DE3AB5">
              <w:t xml:space="preserve"> (</w:t>
            </w:r>
            <w:r w:rsidR="00E74EE1">
              <w:t>5</w:t>
            </w:r>
            <w:r w:rsidR="00BF0D11">
              <w:t xml:space="preserve"> mins</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435"/>
        <w:gridCol w:w="450"/>
        <w:gridCol w:w="1350"/>
        <w:gridCol w:w="6115"/>
      </w:tblGrid>
      <w:tr w:rsidR="006F5F14" w:rsidRPr="00447D20" w14:paraId="2EC513B2" w14:textId="77777777" w:rsidTr="00225D62">
        <w:trPr>
          <w:cantSplit w:val="0"/>
        </w:trPr>
        <w:tc>
          <w:tcPr>
            <w:tcW w:w="1435" w:type="dxa"/>
            <w:tcBorders>
              <w:bottom w:val="single" w:sz="4" w:space="0" w:color="FFFFFF" w:themeColor="background1"/>
            </w:tcBorders>
          </w:tcPr>
          <w:p w14:paraId="5E03856C" w14:textId="2B805576" w:rsidR="006F5F14" w:rsidRPr="00A72A7F" w:rsidRDefault="006F5F14" w:rsidP="006F5F14">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53D07909" w:rsidR="006F5F14" w:rsidRPr="00447D20" w:rsidRDefault="00BF6F5B" w:rsidP="006F5F14">
            <w:pPr>
              <w:pStyle w:val="Tabletext"/>
              <w:ind w:right="-105"/>
              <w:rPr>
                <w:rFonts w:eastAsia="Times New Roman"/>
                <w:color w:val="70AD47" w:themeColor="accent6"/>
              </w:rPr>
            </w:pPr>
            <w:r>
              <w:t>6</w:t>
            </w:r>
            <w:r w:rsidR="006F5F14">
              <w:br/>
            </w:r>
          </w:p>
        </w:tc>
        <w:tc>
          <w:tcPr>
            <w:tcW w:w="7465" w:type="dxa"/>
            <w:gridSpan w:val="2"/>
          </w:tcPr>
          <w:p w14:paraId="1FA3C179" w14:textId="77777777" w:rsidR="00BF6F5B" w:rsidRDefault="00BF6F5B" w:rsidP="00BF6F5B">
            <w:pPr>
              <w:spacing w:before="240" w:line="276" w:lineRule="auto"/>
            </w:pPr>
            <w:r>
              <w:t xml:space="preserve">The student plans and uses effective instruction. The student is expected to: </w:t>
            </w:r>
          </w:p>
          <w:p w14:paraId="2AE79B73" w14:textId="77777777" w:rsidR="00D03CFE" w:rsidRDefault="00BF6F5B" w:rsidP="00D03CFE">
            <w:pPr>
              <w:pStyle w:val="ListParagraph"/>
              <w:numPr>
                <w:ilvl w:val="0"/>
                <w:numId w:val="39"/>
              </w:numPr>
              <w:spacing w:before="240" w:line="276" w:lineRule="auto"/>
            </w:pPr>
            <w:r>
              <w:t xml:space="preserve">Apply principles and theories that impact instructional </w:t>
            </w:r>
            <w:r w:rsidR="00407E07">
              <w:t>planning.</w:t>
            </w:r>
            <w:r>
              <w:t xml:space="preserve"> </w:t>
            </w:r>
          </w:p>
          <w:p w14:paraId="3C0DCEE0" w14:textId="77777777" w:rsidR="00D03CFE" w:rsidRDefault="00BF6F5B" w:rsidP="00EB7E44">
            <w:pPr>
              <w:pStyle w:val="ListParagraph"/>
              <w:numPr>
                <w:ilvl w:val="0"/>
                <w:numId w:val="40"/>
              </w:numPr>
              <w:spacing w:before="240" w:line="276" w:lineRule="auto"/>
            </w:pPr>
            <w:r>
              <w:t xml:space="preserve">Develop instructional materials that align with the Texas Essential Knowledge and Skills </w:t>
            </w:r>
          </w:p>
          <w:p w14:paraId="693C4717" w14:textId="77777777" w:rsidR="00D03CFE" w:rsidRDefault="00BF6F5B" w:rsidP="00EB7E44">
            <w:pPr>
              <w:pStyle w:val="ListParagraph"/>
              <w:numPr>
                <w:ilvl w:val="0"/>
                <w:numId w:val="40"/>
              </w:numPr>
              <w:spacing w:before="240" w:line="276" w:lineRule="auto"/>
            </w:pPr>
            <w:r>
              <w:t xml:space="preserve">Demonstrate competency in </w:t>
            </w:r>
            <w:r w:rsidR="00022EAC" w:rsidRPr="00022EAC">
              <w:t xml:space="preserve">foundation and enrichment subject </w:t>
            </w:r>
            <w:r w:rsidR="00407E07" w:rsidRPr="00022EAC">
              <w:t>areas.</w:t>
            </w:r>
          </w:p>
          <w:p w14:paraId="7728D243" w14:textId="77777777" w:rsidR="00D03CFE" w:rsidRDefault="00D03CFE" w:rsidP="00EB7E44">
            <w:pPr>
              <w:pStyle w:val="ListParagraph"/>
              <w:numPr>
                <w:ilvl w:val="0"/>
                <w:numId w:val="41"/>
              </w:numPr>
              <w:spacing w:before="240" w:line="276" w:lineRule="auto"/>
            </w:pPr>
            <w:r>
              <w:t>A</w:t>
            </w:r>
            <w:r w:rsidR="00BF6F5B">
              <w:t>nalyze</w:t>
            </w:r>
            <w:r w:rsidR="00751405" w:rsidRPr="00751405">
              <w:t xml:space="preserve"> the development of effective instructional </w:t>
            </w:r>
            <w:r w:rsidR="00407E07" w:rsidRPr="00751405">
              <w:t>strategies.</w:t>
            </w:r>
            <w:r>
              <w:t xml:space="preserve"> </w:t>
            </w:r>
          </w:p>
          <w:p w14:paraId="6C81130F" w14:textId="4880256E" w:rsidR="006F5F14" w:rsidRPr="003D0313" w:rsidRDefault="00D03CFE" w:rsidP="00EB7E44">
            <w:pPr>
              <w:pStyle w:val="ListParagraph"/>
              <w:numPr>
                <w:ilvl w:val="0"/>
                <w:numId w:val="41"/>
              </w:numPr>
              <w:spacing w:before="240" w:after="160" w:line="276" w:lineRule="auto"/>
            </w:pPr>
            <w:r>
              <w:t>Evaluate and analyze effectiveness of lesson plans and instructional strategies used in a lesson or series of lessons.</w:t>
            </w:r>
          </w:p>
        </w:tc>
      </w:tr>
      <w:tr w:rsidR="00224925" w:rsidRPr="00447D20" w14:paraId="265F69C0" w14:textId="77777777" w:rsidTr="00225D62">
        <w:trPr>
          <w:cantSplit w:val="0"/>
        </w:trPr>
        <w:tc>
          <w:tcPr>
            <w:tcW w:w="143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915" w:type="dxa"/>
            <w:gridSpan w:val="3"/>
            <w:hideMark/>
          </w:tcPr>
          <w:p w14:paraId="09D0B293" w14:textId="3AD8F602" w:rsidR="00A12669" w:rsidRPr="00F2767A" w:rsidRDefault="004B7979" w:rsidP="00691DBF">
            <w:pPr>
              <w:pStyle w:val="paragraph"/>
              <w:numPr>
                <w:ilvl w:val="0"/>
                <w:numId w:val="3"/>
              </w:numPr>
              <w:spacing w:before="120" w:beforeAutospacing="0" w:after="120" w:afterAutospacing="0"/>
              <w:ind w:left="360"/>
              <w:textAlignment w:val="baseline"/>
              <w:rPr>
                <w:rFonts w:asciiTheme="minorHAnsi" w:hAnsiTheme="minorHAnsi" w:cstheme="minorHAnsi"/>
                <w:sz w:val="22"/>
                <w:szCs w:val="22"/>
              </w:rPr>
            </w:pPr>
            <w:r w:rsidRPr="004B7979">
              <w:rPr>
                <w:rStyle w:val="normaltextrun"/>
                <w:rFonts w:asciiTheme="minorHAnsi" w:hAnsiTheme="minorHAnsi" w:cstheme="minorHAnsi"/>
                <w:sz w:val="22"/>
                <w:szCs w:val="22"/>
              </w:rPr>
              <w:t xml:space="preserve">Apply </w:t>
            </w:r>
            <w:r>
              <w:rPr>
                <w:rStyle w:val="normaltextrun"/>
                <w:rFonts w:asciiTheme="minorHAnsi" w:hAnsiTheme="minorHAnsi" w:cstheme="minorHAnsi"/>
                <w:sz w:val="22"/>
                <w:szCs w:val="22"/>
              </w:rPr>
              <w:t xml:space="preserve">an </w:t>
            </w:r>
            <w:r w:rsidRPr="004B7979">
              <w:rPr>
                <w:rStyle w:val="normaltextrun"/>
                <w:rFonts w:asciiTheme="minorHAnsi" w:hAnsiTheme="minorHAnsi" w:cstheme="minorHAnsi"/>
                <w:sz w:val="22"/>
                <w:szCs w:val="22"/>
              </w:rPr>
              <w:t xml:space="preserve">understanding of </w:t>
            </w:r>
            <w:r w:rsidR="000E1430">
              <w:rPr>
                <w:rStyle w:val="normaltextrun"/>
                <w:rFonts w:asciiTheme="minorHAnsi" w:hAnsiTheme="minorHAnsi" w:cstheme="minorHAnsi"/>
                <w:sz w:val="22"/>
                <w:szCs w:val="22"/>
              </w:rPr>
              <w:t xml:space="preserve">explicit and systematic instruction to </w:t>
            </w:r>
            <w:r w:rsidRPr="004B7979">
              <w:rPr>
                <w:rStyle w:val="normaltextrun"/>
                <w:rFonts w:asciiTheme="minorHAnsi" w:hAnsiTheme="minorHAnsi" w:cstheme="minorHAnsi"/>
                <w:sz w:val="22"/>
                <w:szCs w:val="22"/>
              </w:rPr>
              <w:t xml:space="preserve">practice </w:t>
            </w:r>
            <w:r w:rsidR="000E1430">
              <w:rPr>
                <w:rStyle w:val="normaltextrun"/>
                <w:rFonts w:asciiTheme="minorHAnsi" w:hAnsiTheme="minorHAnsi" w:cstheme="minorHAnsi"/>
                <w:sz w:val="22"/>
                <w:szCs w:val="22"/>
              </w:rPr>
              <w:t xml:space="preserve">and </w:t>
            </w:r>
            <w:r w:rsidRPr="004B7979">
              <w:rPr>
                <w:rStyle w:val="normaltextrun"/>
                <w:rFonts w:asciiTheme="minorHAnsi" w:hAnsiTheme="minorHAnsi" w:cstheme="minorHAnsi"/>
                <w:sz w:val="22"/>
                <w:szCs w:val="22"/>
              </w:rPr>
              <w:t>deliver</w:t>
            </w:r>
            <w:r w:rsidR="000E1430">
              <w:rPr>
                <w:rStyle w:val="normaltextrun"/>
                <w:rFonts w:asciiTheme="minorHAnsi" w:hAnsiTheme="minorHAnsi" w:cstheme="minorHAnsi"/>
                <w:sz w:val="22"/>
                <w:szCs w:val="22"/>
              </w:rPr>
              <w:t xml:space="preserve"> foundational literacy skills </w:t>
            </w:r>
            <w:r>
              <w:rPr>
                <w:rStyle w:val="normaltextrun"/>
                <w:rFonts w:asciiTheme="minorHAnsi" w:hAnsiTheme="minorHAnsi" w:cstheme="minorHAnsi"/>
                <w:sz w:val="22"/>
                <w:szCs w:val="22"/>
              </w:rPr>
              <w:t>from H</w:t>
            </w:r>
            <w:r w:rsidR="00FF1A23">
              <w:rPr>
                <w:rStyle w:val="normaltextrun"/>
                <w:rFonts w:asciiTheme="minorHAnsi" w:hAnsiTheme="minorHAnsi" w:cstheme="minorHAnsi"/>
                <w:sz w:val="22"/>
                <w:szCs w:val="22"/>
              </w:rPr>
              <w:t xml:space="preserve">igh </w:t>
            </w:r>
            <w:r>
              <w:rPr>
                <w:rStyle w:val="normaltextrun"/>
                <w:rFonts w:asciiTheme="minorHAnsi" w:hAnsiTheme="minorHAnsi" w:cstheme="minorHAnsi"/>
                <w:sz w:val="22"/>
                <w:szCs w:val="22"/>
              </w:rPr>
              <w:t>Q</w:t>
            </w:r>
            <w:r w:rsidR="00FF1A23">
              <w:rPr>
                <w:rStyle w:val="normaltextrun"/>
                <w:rFonts w:asciiTheme="minorHAnsi" w:hAnsiTheme="minorHAnsi" w:cstheme="minorHAnsi"/>
                <w:sz w:val="22"/>
                <w:szCs w:val="22"/>
              </w:rPr>
              <w:t xml:space="preserve">uality </w:t>
            </w:r>
            <w:r>
              <w:rPr>
                <w:rStyle w:val="normaltextrun"/>
                <w:rFonts w:asciiTheme="minorHAnsi" w:hAnsiTheme="minorHAnsi" w:cstheme="minorHAnsi"/>
                <w:sz w:val="22"/>
                <w:szCs w:val="22"/>
              </w:rPr>
              <w:t>I</w:t>
            </w:r>
            <w:r w:rsidR="00FF1A23">
              <w:rPr>
                <w:rStyle w:val="normaltextrun"/>
                <w:rFonts w:asciiTheme="minorHAnsi" w:hAnsiTheme="minorHAnsi" w:cstheme="minorHAnsi"/>
                <w:sz w:val="22"/>
                <w:szCs w:val="22"/>
              </w:rPr>
              <w:t xml:space="preserve">nstructional </w:t>
            </w:r>
            <w:r>
              <w:rPr>
                <w:rStyle w:val="normaltextrun"/>
                <w:rFonts w:asciiTheme="minorHAnsi" w:hAnsiTheme="minorHAnsi" w:cstheme="minorHAnsi"/>
                <w:sz w:val="22"/>
                <w:szCs w:val="22"/>
              </w:rPr>
              <w:t>M</w:t>
            </w:r>
            <w:r w:rsidR="00FF1A23">
              <w:rPr>
                <w:rStyle w:val="normaltextrun"/>
                <w:rFonts w:asciiTheme="minorHAnsi" w:hAnsiTheme="minorHAnsi" w:cstheme="minorHAnsi"/>
                <w:sz w:val="22"/>
                <w:szCs w:val="22"/>
              </w:rPr>
              <w:t>aterials</w:t>
            </w:r>
            <w:r>
              <w:rPr>
                <w:rStyle w:val="normaltextrun"/>
                <w:rFonts w:asciiTheme="minorHAnsi" w:hAnsiTheme="minorHAnsi" w:cstheme="minorHAnsi"/>
                <w:sz w:val="22"/>
                <w:szCs w:val="22"/>
              </w:rPr>
              <w:t xml:space="preserve">. </w:t>
            </w:r>
          </w:p>
        </w:tc>
      </w:tr>
      <w:tr w:rsidR="00224925" w:rsidRPr="00D00C5A" w14:paraId="24AD592D" w14:textId="77777777" w:rsidTr="00225D62">
        <w:trPr>
          <w:cantSplit w:val="0"/>
        </w:trPr>
        <w:tc>
          <w:tcPr>
            <w:tcW w:w="1435" w:type="dxa"/>
          </w:tcPr>
          <w:p w14:paraId="3568B501" w14:textId="177A489F" w:rsidR="00224925" w:rsidRPr="00A72A7F" w:rsidRDefault="00224925" w:rsidP="00224925">
            <w:pPr>
              <w:pStyle w:val="Tabletext"/>
              <w:rPr>
                <w:b/>
                <w:bCs/>
                <w:sz w:val="24"/>
                <w:szCs w:val="24"/>
              </w:rPr>
            </w:pPr>
            <w:r w:rsidRPr="00581E16">
              <w:rPr>
                <w:b/>
                <w:bCs/>
                <w:sz w:val="24"/>
                <w:szCs w:val="24"/>
              </w:rPr>
              <w:t>Rationale/</w:t>
            </w:r>
            <w:r w:rsidRPr="00581E16">
              <w:rPr>
                <w:b/>
                <w:bCs/>
                <w:sz w:val="24"/>
                <w:szCs w:val="24"/>
              </w:rPr>
              <w:br/>
              <w:t>Summary</w:t>
            </w:r>
            <w:r>
              <w:rPr>
                <w:b/>
                <w:bCs/>
                <w:sz w:val="24"/>
                <w:szCs w:val="24"/>
              </w:rPr>
              <w:t xml:space="preserve"> </w:t>
            </w:r>
          </w:p>
        </w:tc>
        <w:tc>
          <w:tcPr>
            <w:tcW w:w="7915" w:type="dxa"/>
            <w:gridSpan w:val="3"/>
          </w:tcPr>
          <w:p w14:paraId="0CF4C16E" w14:textId="47176946" w:rsidR="00A2355E" w:rsidRPr="00A86446" w:rsidRDefault="000B3425" w:rsidP="00691DBF">
            <w:pPr>
              <w:spacing w:before="120" w:after="120"/>
            </w:pPr>
            <w:r>
              <w:t>S</w:t>
            </w:r>
            <w:r w:rsidR="00BB3948" w:rsidRPr="004D521B">
              <w:t xml:space="preserve">tudents who receive systematic and explicit phonics instruction </w:t>
            </w:r>
            <w:r w:rsidR="00BB3948">
              <w:t>are</w:t>
            </w:r>
            <w:r w:rsidR="00BB3948" w:rsidRPr="004D521B">
              <w:t xml:space="preserve"> better readers at the end of instruction than students who receive non-systematic or no phonics instruction</w:t>
            </w:r>
            <w:r w:rsidR="00BB3948">
              <w:t>.</w:t>
            </w:r>
            <w:r w:rsidR="00BB3948" w:rsidRPr="004D521B">
              <w:t xml:space="preserve"> </w:t>
            </w:r>
            <w:r w:rsidR="00BB3948">
              <w:t>Instruction in foundational literacy should be systematic</w:t>
            </w:r>
            <w:r w:rsidR="009B1DC7">
              <w:t xml:space="preserve"> and </w:t>
            </w:r>
            <w:r w:rsidR="00BB3948">
              <w:t>explicit and include practice of specific skills</w:t>
            </w:r>
            <w:r w:rsidR="00AF5846">
              <w:t xml:space="preserve"> both</w:t>
            </w:r>
            <w:r w:rsidR="00BB3948">
              <w:t xml:space="preserve"> in and out of text</w:t>
            </w:r>
            <w:r w:rsidR="009B1DC7">
              <w:t xml:space="preserve">. </w:t>
            </w:r>
            <w:r w:rsidR="00BB3948">
              <w:t xml:space="preserve">In this lesson, students will </w:t>
            </w:r>
            <w:r w:rsidR="00604F6D">
              <w:t>plan and teach an explicit</w:t>
            </w:r>
            <w:r w:rsidR="00AF5846">
              <w:t xml:space="preserve"> phonics</w:t>
            </w:r>
            <w:r w:rsidR="00604F6D">
              <w:t xml:space="preserve"> lesson</w:t>
            </w:r>
            <w:r w:rsidR="00AF5846">
              <w:t xml:space="preserve"> from </w:t>
            </w:r>
            <w:r w:rsidR="006F5F14">
              <w:t xml:space="preserve">High-Quality Instructional Materials (HQIM) </w:t>
            </w:r>
            <w:r w:rsidR="00604F6D">
              <w:t>to a small group</w:t>
            </w:r>
            <w:r w:rsidR="00AF5846">
              <w:t>.</w:t>
            </w:r>
          </w:p>
        </w:tc>
      </w:tr>
      <w:tr w:rsidR="00224925" w:rsidRPr="00447D20" w14:paraId="62447C42" w14:textId="77777777" w:rsidTr="00225D62">
        <w:trPr>
          <w:cantSplit w:val="0"/>
        </w:trPr>
        <w:tc>
          <w:tcPr>
            <w:tcW w:w="143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915" w:type="dxa"/>
            <w:gridSpan w:val="3"/>
          </w:tcPr>
          <w:p w14:paraId="6ECD71C0" w14:textId="5ADAEF4E" w:rsidR="000E1430" w:rsidRDefault="006F5F14" w:rsidP="00691DBF">
            <w:pPr>
              <w:spacing w:before="120"/>
            </w:pPr>
            <w:r>
              <w:t>R</w:t>
            </w:r>
            <w:r w:rsidR="000E1430">
              <w:t xml:space="preserve">eflect on the following questions: </w:t>
            </w:r>
          </w:p>
          <w:p w14:paraId="5A91BAE6" w14:textId="77777777" w:rsidR="000E1430" w:rsidRDefault="000E1430" w:rsidP="000E1430">
            <w:pPr>
              <w:pStyle w:val="ListParagraph"/>
              <w:numPr>
                <w:ilvl w:val="0"/>
                <w:numId w:val="28"/>
              </w:numPr>
            </w:pPr>
            <w:r>
              <w:t>How did it feel to deliver explicit literacy instruction?</w:t>
            </w:r>
          </w:p>
          <w:p w14:paraId="23BBF5FA" w14:textId="77777777" w:rsidR="000E1430" w:rsidRDefault="000E1430" w:rsidP="000E1430">
            <w:pPr>
              <w:pStyle w:val="ListParagraph"/>
              <w:numPr>
                <w:ilvl w:val="0"/>
                <w:numId w:val="28"/>
              </w:numPr>
            </w:pPr>
            <w:r>
              <w:t>Why is explicit literacy instruction important for all learners?</w:t>
            </w:r>
          </w:p>
          <w:p w14:paraId="05A6923A" w14:textId="1C1B6F76" w:rsidR="00E24C35" w:rsidRPr="00E24C35" w:rsidRDefault="00E24C35" w:rsidP="00224925">
            <w:pPr>
              <w:pStyle w:val="Tabletext"/>
              <w:rPr>
                <w:i/>
                <w:iCs/>
              </w:rPr>
            </w:pPr>
            <w:r w:rsidRPr="00E24C35">
              <w:rPr>
                <w:i/>
                <w:iCs/>
              </w:rPr>
              <w:t>See Exit Ticket Answer Key for exemplar response</w:t>
            </w:r>
            <w:r w:rsidR="00155B43">
              <w:rPr>
                <w:i/>
                <w:iCs/>
              </w:rPr>
              <w:t>s</w:t>
            </w:r>
            <w:r w:rsidR="00AC1099">
              <w:rPr>
                <w:i/>
                <w:iCs/>
              </w:rPr>
              <w:t>.</w:t>
            </w:r>
          </w:p>
        </w:tc>
      </w:tr>
      <w:tr w:rsidR="005D7ACF" w:rsidRPr="00602ABE" w14:paraId="74C79306" w14:textId="77777777" w:rsidTr="00225D62">
        <w:trPr>
          <w:cantSplit w:val="0"/>
        </w:trPr>
        <w:tc>
          <w:tcPr>
            <w:tcW w:w="1435" w:type="dxa"/>
          </w:tcPr>
          <w:p w14:paraId="75319A73" w14:textId="11D4B1F8" w:rsidR="005D7ACF" w:rsidRPr="00A72A7F" w:rsidRDefault="00225D62" w:rsidP="00C136C9">
            <w:pPr>
              <w:pStyle w:val="Tabletext"/>
              <w:rPr>
                <w:b/>
                <w:bCs/>
                <w:sz w:val="24"/>
                <w:szCs w:val="24"/>
              </w:rPr>
            </w:pPr>
            <w:r>
              <w:rPr>
                <w:b/>
                <w:bCs/>
                <w:sz w:val="24"/>
                <w:szCs w:val="24"/>
              </w:rPr>
              <w:t>Vocabulary</w:t>
            </w:r>
          </w:p>
        </w:tc>
        <w:tc>
          <w:tcPr>
            <w:tcW w:w="1800" w:type="dxa"/>
            <w:gridSpan w:val="2"/>
          </w:tcPr>
          <w:p w14:paraId="0AFF315B" w14:textId="6ECCF87B" w:rsidR="005D7ACF" w:rsidRPr="00BA65B7" w:rsidRDefault="005D7ACF" w:rsidP="00C136C9">
            <w:pPr>
              <w:pStyle w:val="Tabletext"/>
            </w:pPr>
          </w:p>
        </w:tc>
        <w:tc>
          <w:tcPr>
            <w:tcW w:w="6115" w:type="dxa"/>
          </w:tcPr>
          <w:p w14:paraId="7B152208" w14:textId="6D821C77" w:rsidR="005D7ACF" w:rsidRDefault="005D7ACF" w:rsidP="00C136C9">
            <w:pPr>
              <w:pStyle w:val="Tabletext"/>
            </w:pPr>
          </w:p>
        </w:tc>
      </w:tr>
    </w:tbl>
    <w:p w14:paraId="1B26D53A" w14:textId="3BCEE205" w:rsidR="00DB54CD" w:rsidRDefault="00DB54CD" w:rsidP="00DB54CD"/>
    <w:tbl>
      <w:tblPr>
        <w:tblStyle w:val="TableGrid"/>
        <w:tblW w:w="5002" w:type="pct"/>
        <w:tblLayout w:type="fixed"/>
        <w:tblLook w:val="04A0" w:firstRow="1" w:lastRow="0" w:firstColumn="1" w:lastColumn="0" w:noHBand="0" w:noVBand="1"/>
      </w:tblPr>
      <w:tblGrid>
        <w:gridCol w:w="2246"/>
        <w:gridCol w:w="5530"/>
        <w:gridCol w:w="1578"/>
      </w:tblGrid>
      <w:tr w:rsidR="00413E82" w:rsidRPr="00DB54CD" w14:paraId="65762ACA" w14:textId="77777777" w:rsidTr="00225D62">
        <w:trPr>
          <w:cantSplit w:val="0"/>
          <w:tblHeader/>
        </w:trPr>
        <w:tc>
          <w:tcPr>
            <w:tcW w:w="2246" w:type="dxa"/>
            <w:vAlign w:val="center"/>
            <w:hideMark/>
          </w:tcPr>
          <w:p w14:paraId="5DD0FD98" w14:textId="554EF67E" w:rsidR="00413E82" w:rsidRPr="00205E12" w:rsidRDefault="00413E82" w:rsidP="00205E12">
            <w:pPr>
              <w:pStyle w:val="Tabletext"/>
              <w:jc w:val="center"/>
              <w:rPr>
                <w:b/>
                <w:bCs/>
              </w:rPr>
            </w:pPr>
            <w:r w:rsidRPr="00205E12">
              <w:rPr>
                <w:b/>
                <w:bCs/>
              </w:rPr>
              <w:lastRenderedPageBreak/>
              <w:t>Est</w:t>
            </w:r>
            <w:r w:rsidR="00DB54CD" w:rsidRPr="00205E12">
              <w:rPr>
                <w:b/>
                <w:bCs/>
              </w:rPr>
              <w:t xml:space="preserve"> </w:t>
            </w:r>
            <w:r w:rsidRPr="00205E12">
              <w:rPr>
                <w:b/>
                <w:bCs/>
              </w:rPr>
              <w:t>Time</w:t>
            </w:r>
          </w:p>
        </w:tc>
        <w:tc>
          <w:tcPr>
            <w:tcW w:w="5530"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C42F79" w:rsidRPr="00447D20" w14:paraId="25976842" w14:textId="77777777" w:rsidTr="00225D62">
        <w:trPr>
          <w:cantSplit w:val="0"/>
        </w:trPr>
        <w:tc>
          <w:tcPr>
            <w:tcW w:w="2246" w:type="dxa"/>
          </w:tcPr>
          <w:p w14:paraId="160AC8FA" w14:textId="77777777" w:rsidR="00C42F79" w:rsidRDefault="00C42F79" w:rsidP="00205E12">
            <w:pPr>
              <w:pStyle w:val="Tabletext"/>
              <w:jc w:val="center"/>
            </w:pPr>
          </w:p>
        </w:tc>
        <w:tc>
          <w:tcPr>
            <w:tcW w:w="5530" w:type="dxa"/>
          </w:tcPr>
          <w:p w14:paraId="36CCDD76" w14:textId="43A16C93" w:rsidR="00C42F79" w:rsidRPr="00691DBF" w:rsidRDefault="79C0F74E" w:rsidP="7BD618E8">
            <w:pPr>
              <w:spacing w:before="120" w:after="120"/>
              <w:rPr>
                <w:i/>
                <w:iCs/>
              </w:rPr>
            </w:pPr>
            <w:r w:rsidRPr="7BD618E8">
              <w:rPr>
                <w:i/>
                <w:iCs/>
              </w:rPr>
              <w:t xml:space="preserve">Prepare a copy of the </w:t>
            </w:r>
            <w:r w:rsidRPr="00EB7E44">
              <w:rPr>
                <w:i/>
                <w:iCs/>
              </w:rPr>
              <w:t>Grade 1 Unit 3 Lesson 15</w:t>
            </w:r>
            <w:r w:rsidRPr="7BD618E8">
              <w:rPr>
                <w:i/>
                <w:iCs/>
              </w:rPr>
              <w:t>, pages 172-</w:t>
            </w:r>
            <w:bookmarkStart w:id="0" w:name="_Int_3kc4k1Pc"/>
            <w:r w:rsidRPr="7BD618E8">
              <w:rPr>
                <w:i/>
                <w:iCs/>
              </w:rPr>
              <w:t>174</w:t>
            </w:r>
            <w:bookmarkEnd w:id="0"/>
            <w:r w:rsidRPr="7BD618E8">
              <w:rPr>
                <w:i/>
                <w:iCs/>
              </w:rPr>
              <w:t xml:space="preserve"> for each student.</w:t>
            </w:r>
          </w:p>
        </w:tc>
        <w:tc>
          <w:tcPr>
            <w:tcW w:w="1578" w:type="dxa"/>
          </w:tcPr>
          <w:p w14:paraId="6C58CC02" w14:textId="77777777" w:rsidR="00C42F79" w:rsidRDefault="00C42F79" w:rsidP="00F20BB1">
            <w:pPr>
              <w:pStyle w:val="Tabletext"/>
              <w:jc w:val="center"/>
            </w:pPr>
          </w:p>
        </w:tc>
      </w:tr>
      <w:tr w:rsidR="0020302B" w:rsidRPr="00447D20" w14:paraId="49C9FFA8" w14:textId="77777777" w:rsidTr="00225D62">
        <w:trPr>
          <w:cantSplit w:val="0"/>
        </w:trPr>
        <w:tc>
          <w:tcPr>
            <w:tcW w:w="2246" w:type="dxa"/>
          </w:tcPr>
          <w:p w14:paraId="5A83577B" w14:textId="77777777" w:rsidR="0020302B" w:rsidRDefault="0020302B" w:rsidP="00205E12">
            <w:pPr>
              <w:pStyle w:val="Tabletext"/>
              <w:jc w:val="center"/>
            </w:pPr>
          </w:p>
        </w:tc>
        <w:tc>
          <w:tcPr>
            <w:tcW w:w="5530" w:type="dxa"/>
          </w:tcPr>
          <w:p w14:paraId="7BBFFD38" w14:textId="79F8EC4A" w:rsidR="0020302B" w:rsidRPr="00691DBF" w:rsidRDefault="0020302B" w:rsidP="00A924FF">
            <w:pPr>
              <w:spacing w:before="120" w:after="120"/>
              <w:rPr>
                <w:i/>
                <w:iCs/>
              </w:rPr>
            </w:pPr>
            <w:r w:rsidRPr="00691DBF">
              <w:rPr>
                <w:i/>
                <w:iCs/>
              </w:rPr>
              <w:t xml:space="preserve">Prepare to show a </w:t>
            </w:r>
            <w:hyperlink r:id="rId11" w:history="1">
              <w:r w:rsidRPr="00691DBF">
                <w:rPr>
                  <w:rStyle w:val="Hyperlink"/>
                  <w:i/>
                  <w:iCs/>
                </w:rPr>
                <w:t>video</w:t>
              </w:r>
            </w:hyperlink>
            <w:r w:rsidRPr="00691DBF">
              <w:rPr>
                <w:i/>
                <w:iCs/>
              </w:rPr>
              <w:t xml:space="preserve"> of phonics instruction to students.</w:t>
            </w:r>
          </w:p>
        </w:tc>
        <w:tc>
          <w:tcPr>
            <w:tcW w:w="1578" w:type="dxa"/>
          </w:tcPr>
          <w:p w14:paraId="0F6250FF" w14:textId="77777777" w:rsidR="0020302B" w:rsidRDefault="0020302B" w:rsidP="00F20BB1">
            <w:pPr>
              <w:pStyle w:val="Tabletext"/>
              <w:jc w:val="center"/>
            </w:pPr>
          </w:p>
        </w:tc>
      </w:tr>
      <w:tr w:rsidR="00836689" w:rsidRPr="00447D20" w14:paraId="20356B69" w14:textId="77777777" w:rsidTr="00225D62">
        <w:trPr>
          <w:cantSplit w:val="0"/>
        </w:trPr>
        <w:tc>
          <w:tcPr>
            <w:tcW w:w="2246" w:type="dxa"/>
          </w:tcPr>
          <w:p w14:paraId="0C2175C9" w14:textId="6A8CE7C6" w:rsidR="00836689" w:rsidRDefault="00CD46B9" w:rsidP="00205E12">
            <w:pPr>
              <w:pStyle w:val="Tabletext"/>
              <w:jc w:val="center"/>
            </w:pPr>
            <w:r>
              <w:t>5</w:t>
            </w:r>
            <w:r w:rsidR="00F33BEA">
              <w:t xml:space="preserve"> mins</w:t>
            </w:r>
          </w:p>
        </w:tc>
        <w:tc>
          <w:tcPr>
            <w:tcW w:w="5530" w:type="dxa"/>
          </w:tcPr>
          <w:p w14:paraId="3FE86CFD" w14:textId="77777777" w:rsidR="00A924FF" w:rsidRPr="00691DBF" w:rsidRDefault="0034195E" w:rsidP="00691DBF">
            <w:pPr>
              <w:spacing w:before="120" w:after="120"/>
              <w:rPr>
                <w:b/>
                <w:bCs/>
              </w:rPr>
            </w:pPr>
            <w:r w:rsidRPr="00691DBF">
              <w:rPr>
                <w:b/>
                <w:bCs/>
              </w:rPr>
              <w:t xml:space="preserve">Bellringer: </w:t>
            </w:r>
          </w:p>
          <w:p w14:paraId="7AB064CD" w14:textId="5054A6F4" w:rsidR="008531E2" w:rsidRPr="00CF3950" w:rsidRDefault="0035478D" w:rsidP="00691DBF">
            <w:pPr>
              <w:spacing w:after="120"/>
            </w:pPr>
            <w:r>
              <w:t xml:space="preserve">Analyze the scenario to determine if the instruction is explicit and systematic. Place a check in the box to indicate if each criterion for explicit and systematic instruction is evident in the scenario. </w:t>
            </w:r>
            <w:r w:rsidR="008B7DD2">
              <w:t xml:space="preserve">Then, explain how this scenario supports phonics instruction and </w:t>
            </w:r>
            <w:r w:rsidR="00210D42">
              <w:t>explain where the instruction falls within the</w:t>
            </w:r>
            <w:r w:rsidR="00315EB3">
              <w:t xml:space="preserve"> simple view of reading. </w:t>
            </w:r>
          </w:p>
        </w:tc>
        <w:tc>
          <w:tcPr>
            <w:tcW w:w="1578" w:type="dxa"/>
          </w:tcPr>
          <w:p w14:paraId="5C1802EF" w14:textId="0067FA18" w:rsidR="00F20BB1" w:rsidRDefault="00F20BB1" w:rsidP="00F20BB1">
            <w:pPr>
              <w:pStyle w:val="Tabletext"/>
              <w:jc w:val="center"/>
            </w:pPr>
            <w:r>
              <w:t>Student Guide</w:t>
            </w:r>
          </w:p>
        </w:tc>
      </w:tr>
      <w:tr w:rsidR="005177CC" w:rsidRPr="00447D20" w14:paraId="34829627" w14:textId="77777777" w:rsidTr="00225D62">
        <w:trPr>
          <w:cantSplit w:val="0"/>
        </w:trPr>
        <w:tc>
          <w:tcPr>
            <w:tcW w:w="2246" w:type="dxa"/>
          </w:tcPr>
          <w:p w14:paraId="0436DEF2" w14:textId="26266ABD" w:rsidR="005177CC" w:rsidRDefault="006856CD" w:rsidP="00205E12">
            <w:pPr>
              <w:pStyle w:val="Tabletext"/>
              <w:jc w:val="center"/>
            </w:pPr>
            <w:r>
              <w:t>3</w:t>
            </w:r>
            <w:r w:rsidR="005177CC">
              <w:t xml:space="preserve"> mins</w:t>
            </w:r>
          </w:p>
        </w:tc>
        <w:tc>
          <w:tcPr>
            <w:tcW w:w="5530" w:type="dxa"/>
          </w:tcPr>
          <w:p w14:paraId="6406C92F" w14:textId="782EB581" w:rsidR="009A4217" w:rsidRDefault="2DBE8FF6" w:rsidP="006856CD">
            <w:pPr>
              <w:pStyle w:val="Tabletextbullet"/>
              <w:numPr>
                <w:ilvl w:val="0"/>
                <w:numId w:val="0"/>
              </w:numPr>
            </w:pPr>
            <w:r>
              <w:t xml:space="preserve">T: </w:t>
            </w:r>
            <w:r w:rsidR="3EFD7E3A">
              <w:t>Stand up and pair up with a partner.</w:t>
            </w:r>
            <w:r>
              <w:t xml:space="preserve"> Share your </w:t>
            </w:r>
            <w:r w:rsidR="38E6F41C">
              <w:t xml:space="preserve">response </w:t>
            </w:r>
            <w:r w:rsidR="15BA06E6">
              <w:t xml:space="preserve">and </w:t>
            </w:r>
            <w:r w:rsidR="00407E07">
              <w:t>you are</w:t>
            </w:r>
            <w:r w:rsidR="15BA06E6">
              <w:t xml:space="preserve"> reasoning </w:t>
            </w:r>
            <w:r w:rsidR="38E6F41C">
              <w:t>for each statement</w:t>
            </w:r>
            <w:r w:rsidR="34EAB0B3">
              <w:t xml:space="preserve"> with your partner.</w:t>
            </w:r>
          </w:p>
          <w:p w14:paraId="148F8166" w14:textId="77777777" w:rsidR="005651AC" w:rsidRDefault="005651AC" w:rsidP="006856CD">
            <w:pPr>
              <w:pStyle w:val="Tabletextbullet"/>
              <w:numPr>
                <w:ilvl w:val="0"/>
                <w:numId w:val="0"/>
              </w:numPr>
            </w:pPr>
          </w:p>
          <w:p w14:paraId="21B4275D" w14:textId="420E5C65" w:rsidR="006856CD" w:rsidRDefault="006856CD" w:rsidP="006856CD">
            <w:pPr>
              <w:pStyle w:val="Tabletextbullet"/>
              <w:numPr>
                <w:ilvl w:val="0"/>
                <w:numId w:val="0"/>
              </w:numPr>
            </w:pPr>
            <w:r>
              <w:t>S: (</w:t>
            </w:r>
            <w:r w:rsidR="005651AC">
              <w:t>S</w:t>
            </w:r>
            <w:r w:rsidR="009C79AB">
              <w:t>tand up and pair up</w:t>
            </w:r>
            <w:r w:rsidR="005651AC">
              <w:t xml:space="preserve"> and share responses and reasoning.</w:t>
            </w:r>
            <w:r>
              <w:t>)</w:t>
            </w:r>
          </w:p>
          <w:p w14:paraId="714CA2B3" w14:textId="77777777" w:rsidR="005651AC" w:rsidRDefault="005651AC" w:rsidP="006856CD">
            <w:pPr>
              <w:pStyle w:val="Tabletextbullet"/>
              <w:numPr>
                <w:ilvl w:val="0"/>
                <w:numId w:val="0"/>
              </w:numPr>
            </w:pPr>
          </w:p>
          <w:p w14:paraId="48139812" w14:textId="50F42127" w:rsidR="000077AB" w:rsidRPr="00CF3950" w:rsidRDefault="006856CD" w:rsidP="00210B97">
            <w:pPr>
              <w:pStyle w:val="Tabletextbullet"/>
              <w:numPr>
                <w:ilvl w:val="0"/>
                <w:numId w:val="0"/>
              </w:numPr>
            </w:pPr>
            <w:r>
              <w:t xml:space="preserve">T: </w:t>
            </w:r>
            <w:r w:rsidR="000077AB">
              <w:t xml:space="preserve">(Quickly review responses to </w:t>
            </w:r>
            <w:r w:rsidR="00502E16">
              <w:t>the scenario</w:t>
            </w:r>
            <w:r w:rsidR="00961B72">
              <w:t>.</w:t>
            </w:r>
            <w:r w:rsidR="000077AB">
              <w:t>)</w:t>
            </w:r>
          </w:p>
        </w:tc>
        <w:tc>
          <w:tcPr>
            <w:tcW w:w="1578" w:type="dxa"/>
          </w:tcPr>
          <w:p w14:paraId="32BDC02F" w14:textId="439441C2" w:rsidR="005177CC" w:rsidRDefault="00961B72" w:rsidP="00F20BB1">
            <w:pPr>
              <w:pStyle w:val="Tabletext"/>
              <w:jc w:val="center"/>
            </w:pPr>
            <w:r>
              <w:t>Student Guide</w:t>
            </w:r>
          </w:p>
        </w:tc>
      </w:tr>
      <w:tr w:rsidR="00A2106E" w:rsidRPr="00447D20" w14:paraId="32DCF1B0" w14:textId="77777777" w:rsidTr="00225D62">
        <w:trPr>
          <w:cantSplit w:val="0"/>
        </w:trPr>
        <w:tc>
          <w:tcPr>
            <w:tcW w:w="2246" w:type="dxa"/>
          </w:tcPr>
          <w:p w14:paraId="1238EFAB" w14:textId="25DC6985" w:rsidR="00A2106E" w:rsidRDefault="00E74EE1" w:rsidP="00C63ED9">
            <w:pPr>
              <w:pStyle w:val="Tabletext"/>
              <w:jc w:val="center"/>
            </w:pPr>
            <w:r>
              <w:t>2</w:t>
            </w:r>
            <w:r w:rsidR="00C63ED9">
              <w:t xml:space="preserve"> </w:t>
            </w:r>
            <w:r w:rsidR="00A46891">
              <w:t>mins</w:t>
            </w:r>
          </w:p>
        </w:tc>
        <w:tc>
          <w:tcPr>
            <w:tcW w:w="5530" w:type="dxa"/>
          </w:tcPr>
          <w:p w14:paraId="197D7C8A" w14:textId="2552C3E8" w:rsidR="00A2106E" w:rsidRDefault="00E74EE1" w:rsidP="00B125BD">
            <w:pPr>
              <w:pStyle w:val="Tabletextbullet"/>
              <w:numPr>
                <w:ilvl w:val="0"/>
                <w:numId w:val="0"/>
              </w:numPr>
              <w:contextualSpacing w:val="0"/>
              <w:rPr>
                <w:b/>
                <w:bCs/>
              </w:rPr>
            </w:pPr>
            <w:r>
              <w:rPr>
                <w:b/>
                <w:bCs/>
              </w:rPr>
              <w:t xml:space="preserve">Review </w:t>
            </w:r>
            <w:r w:rsidR="00EF49EE">
              <w:rPr>
                <w:b/>
                <w:bCs/>
              </w:rPr>
              <w:t>Systematic and Explicit Literacy Instruction</w:t>
            </w:r>
          </w:p>
          <w:p w14:paraId="34C78FE0" w14:textId="6A95AC7F" w:rsidR="00FC1BA4" w:rsidRDefault="00441862" w:rsidP="00FC1BA4">
            <w:pPr>
              <w:pStyle w:val="Tabletextbullet"/>
              <w:numPr>
                <w:ilvl w:val="0"/>
                <w:numId w:val="0"/>
              </w:numPr>
            </w:pPr>
            <w:r>
              <w:t xml:space="preserve">T: </w:t>
            </w:r>
            <w:r w:rsidR="00244629">
              <w:t xml:space="preserve">In our previous lesson, we learned about </w:t>
            </w:r>
            <w:r w:rsidR="003443F7">
              <w:t xml:space="preserve">explicit and systematic instruction. </w:t>
            </w:r>
            <w:r w:rsidR="00407E07">
              <w:t>Let us</w:t>
            </w:r>
            <w:r w:rsidR="00FC1BA4">
              <w:t xml:space="preserve"> review the criteria for successful systematic and explicit instruction. </w:t>
            </w:r>
          </w:p>
          <w:p w14:paraId="08E02252" w14:textId="77777777" w:rsidR="00670A37" w:rsidRDefault="00670A37" w:rsidP="00FC1BA4">
            <w:pPr>
              <w:pStyle w:val="Tabletextbullet"/>
              <w:numPr>
                <w:ilvl w:val="0"/>
                <w:numId w:val="0"/>
              </w:numPr>
            </w:pPr>
          </w:p>
          <w:p w14:paraId="378C92BC" w14:textId="5D3CCC6F" w:rsidR="00670A37" w:rsidRDefault="00670A37" w:rsidP="00FC1BA4">
            <w:pPr>
              <w:pStyle w:val="Tabletextbullet"/>
              <w:numPr>
                <w:ilvl w:val="0"/>
                <w:numId w:val="0"/>
              </w:numPr>
            </w:pPr>
            <w:r>
              <w:t>S: (Review notes from previous lesson.)</w:t>
            </w:r>
          </w:p>
          <w:p w14:paraId="03591022" w14:textId="77777777" w:rsidR="00FD13BF" w:rsidRDefault="00FD13BF" w:rsidP="00441862"/>
          <w:p w14:paraId="33F1C1B0" w14:textId="7F360973" w:rsidR="00FA451A" w:rsidRDefault="00FD13BF" w:rsidP="00441862">
            <w:r>
              <w:t xml:space="preserve">T: </w:t>
            </w:r>
            <w:r w:rsidR="003443F7">
              <w:t>Why is it important for learners</w:t>
            </w:r>
            <w:r w:rsidR="00670A37">
              <w:t xml:space="preserve"> to have systematic and explicit instruction</w:t>
            </w:r>
            <w:r w:rsidR="003443F7">
              <w:t>?</w:t>
            </w:r>
          </w:p>
          <w:p w14:paraId="0EB7DBC3" w14:textId="77777777" w:rsidR="003443F7" w:rsidRDefault="003443F7" w:rsidP="00441862"/>
          <w:p w14:paraId="2D4F3A01" w14:textId="74D5B162" w:rsidR="00102ED5" w:rsidRPr="00500614" w:rsidRDefault="003443F7" w:rsidP="00691DBF">
            <w:pPr>
              <w:spacing w:after="120"/>
            </w:pPr>
            <w:r>
              <w:t xml:space="preserve">S: </w:t>
            </w:r>
            <w:r w:rsidR="00D915F0">
              <w:t xml:space="preserve">It provides </w:t>
            </w:r>
            <w:r w:rsidR="00344D4C">
              <w:t xml:space="preserve">direct teaching and modeling </w:t>
            </w:r>
            <w:r w:rsidR="005E7A91">
              <w:t xml:space="preserve">that </w:t>
            </w:r>
            <w:r w:rsidR="000A686C">
              <w:t>introduces skills in a logical sequence to build on students</w:t>
            </w:r>
            <w:r w:rsidR="003C7B32">
              <w:t>’</w:t>
            </w:r>
            <w:r w:rsidR="000A686C">
              <w:t xml:space="preserve"> prior knowledge. </w:t>
            </w:r>
            <w:r w:rsidR="00D170BC">
              <w:t xml:space="preserve">Most </w:t>
            </w:r>
            <w:r w:rsidR="003C7B32">
              <w:t xml:space="preserve">learners require a structured literacy approach </w:t>
            </w:r>
            <w:r w:rsidR="001656AC">
              <w:t xml:space="preserve">to learn how to read because learning to read is not a natural process. </w:t>
            </w:r>
          </w:p>
        </w:tc>
        <w:tc>
          <w:tcPr>
            <w:tcW w:w="1578" w:type="dxa"/>
          </w:tcPr>
          <w:p w14:paraId="53710BC2" w14:textId="525C6663" w:rsidR="00A2106E" w:rsidRPr="00205E12" w:rsidRDefault="00961B72" w:rsidP="00B125BD">
            <w:pPr>
              <w:pStyle w:val="Tabletext"/>
              <w:jc w:val="center"/>
            </w:pPr>
            <w:r>
              <w:t>Student Guide</w:t>
            </w:r>
          </w:p>
        </w:tc>
      </w:tr>
      <w:tr w:rsidR="00DE7022" w:rsidRPr="00447D20" w14:paraId="20B5BE3E" w14:textId="77777777" w:rsidTr="00225D62">
        <w:trPr>
          <w:cantSplit w:val="0"/>
        </w:trPr>
        <w:tc>
          <w:tcPr>
            <w:tcW w:w="2246" w:type="dxa"/>
          </w:tcPr>
          <w:p w14:paraId="5F1B74FA" w14:textId="242610F5" w:rsidR="00DE7022" w:rsidRDefault="00A45153" w:rsidP="00B125BD">
            <w:pPr>
              <w:pStyle w:val="Tabletext"/>
              <w:jc w:val="center"/>
            </w:pPr>
            <w:r>
              <w:t>10</w:t>
            </w:r>
            <w:r w:rsidR="00C237E3">
              <w:t xml:space="preserve"> mins</w:t>
            </w:r>
          </w:p>
        </w:tc>
        <w:tc>
          <w:tcPr>
            <w:tcW w:w="5530" w:type="dxa"/>
          </w:tcPr>
          <w:p w14:paraId="4E457325" w14:textId="4EB10577" w:rsidR="00DE7022" w:rsidRDefault="00DE7022" w:rsidP="008F217F">
            <w:pPr>
              <w:pStyle w:val="Tabletextbullet"/>
              <w:numPr>
                <w:ilvl w:val="0"/>
                <w:numId w:val="0"/>
              </w:numPr>
              <w:contextualSpacing w:val="0"/>
              <w:rPr>
                <w:b/>
                <w:bCs/>
              </w:rPr>
            </w:pPr>
            <w:r>
              <w:rPr>
                <w:b/>
                <w:bCs/>
              </w:rPr>
              <w:t>Practice</w:t>
            </w:r>
            <w:r w:rsidR="00D225B8">
              <w:rPr>
                <w:b/>
                <w:bCs/>
              </w:rPr>
              <w:t xml:space="preserve"> 1: </w:t>
            </w:r>
            <w:r>
              <w:rPr>
                <w:b/>
                <w:bCs/>
              </w:rPr>
              <w:t>Video Analysis</w:t>
            </w:r>
          </w:p>
          <w:p w14:paraId="01204ABE" w14:textId="7B58B02E" w:rsidR="00DE7022" w:rsidRDefault="00DE7022" w:rsidP="008F217F">
            <w:pPr>
              <w:pStyle w:val="Tabletextbullet"/>
              <w:numPr>
                <w:ilvl w:val="0"/>
                <w:numId w:val="0"/>
              </w:numPr>
            </w:pPr>
            <w:r>
              <w:t xml:space="preserve">T: </w:t>
            </w:r>
            <w:r w:rsidR="00407E07">
              <w:t>Let us</w:t>
            </w:r>
            <w:r>
              <w:t xml:space="preserve"> observe a 1</w:t>
            </w:r>
            <w:r w:rsidRPr="00DF5B33">
              <w:rPr>
                <w:vertAlign w:val="superscript"/>
              </w:rPr>
              <w:t>st</w:t>
            </w:r>
            <w:r>
              <w:t xml:space="preserve"> grade teacher as she </w:t>
            </w:r>
            <w:r w:rsidR="00E377DB">
              <w:t xml:space="preserve">engages students in a phonics lesson </w:t>
            </w:r>
            <w:r w:rsidR="00657839">
              <w:t xml:space="preserve">on the </w:t>
            </w:r>
            <w:r w:rsidR="00963BA8">
              <w:t xml:space="preserve">long “I” sound. As you watch, </w:t>
            </w:r>
            <w:r w:rsidR="006D035A">
              <w:t xml:space="preserve">observe how well the teacher instruction aligns to the success criteria for explicit and systematic instruction and record notes in the chart in your student guide. </w:t>
            </w:r>
          </w:p>
          <w:p w14:paraId="0B2F0F98" w14:textId="77777777" w:rsidR="00A45153" w:rsidRDefault="00A45153" w:rsidP="008F217F">
            <w:pPr>
              <w:pStyle w:val="Tabletextbullet"/>
              <w:numPr>
                <w:ilvl w:val="0"/>
                <w:numId w:val="0"/>
              </w:numPr>
            </w:pPr>
          </w:p>
          <w:p w14:paraId="21AECFDF" w14:textId="19D28C90" w:rsidR="00A45153" w:rsidRDefault="00A45153" w:rsidP="008F217F">
            <w:pPr>
              <w:pStyle w:val="Tabletextbullet"/>
              <w:numPr>
                <w:ilvl w:val="0"/>
                <w:numId w:val="0"/>
              </w:numPr>
            </w:pPr>
            <w:r>
              <w:t>T: (Play video. Stop at 7:40</w:t>
            </w:r>
            <w:r w:rsidR="00DD5FFC">
              <w:t>.</w:t>
            </w:r>
            <w:r>
              <w:t>)</w:t>
            </w:r>
          </w:p>
          <w:p w14:paraId="4FB9C477" w14:textId="77777777" w:rsidR="00A45153" w:rsidRDefault="00A45153" w:rsidP="008F217F">
            <w:pPr>
              <w:pStyle w:val="Tabletextbullet"/>
              <w:numPr>
                <w:ilvl w:val="0"/>
                <w:numId w:val="0"/>
              </w:numPr>
            </w:pPr>
          </w:p>
          <w:p w14:paraId="25226E30" w14:textId="37A386CC" w:rsidR="00A45153" w:rsidRDefault="00A45153" w:rsidP="008F217F">
            <w:pPr>
              <w:pStyle w:val="Tabletextbullet"/>
              <w:numPr>
                <w:ilvl w:val="0"/>
                <w:numId w:val="0"/>
              </w:numPr>
            </w:pPr>
            <w:r>
              <w:t xml:space="preserve">S: (Watch video and take notes in </w:t>
            </w:r>
            <w:r w:rsidR="00DD5FFC">
              <w:t>S</w:t>
            </w:r>
            <w:r>
              <w:t xml:space="preserve">tudent </w:t>
            </w:r>
            <w:r w:rsidR="00DD5FFC">
              <w:t>G</w:t>
            </w:r>
            <w:r>
              <w:t>uide.)</w:t>
            </w:r>
          </w:p>
          <w:p w14:paraId="2E07A34D" w14:textId="77777777" w:rsidR="00A45153" w:rsidRDefault="00A45153" w:rsidP="008F217F">
            <w:pPr>
              <w:pStyle w:val="Tabletextbullet"/>
              <w:numPr>
                <w:ilvl w:val="0"/>
                <w:numId w:val="0"/>
              </w:numPr>
            </w:pPr>
          </w:p>
          <w:p w14:paraId="5B49EB75" w14:textId="77777777" w:rsidR="00A45153" w:rsidRDefault="00A45153" w:rsidP="008F217F">
            <w:pPr>
              <w:pStyle w:val="Tabletextbullet"/>
              <w:numPr>
                <w:ilvl w:val="0"/>
                <w:numId w:val="0"/>
              </w:numPr>
            </w:pPr>
            <w:r>
              <w:t>T: How did the teacher’s instruction align to the success criteria?</w:t>
            </w:r>
          </w:p>
          <w:p w14:paraId="238AA30A" w14:textId="77777777" w:rsidR="00A45153" w:rsidRDefault="00A45153" w:rsidP="008F217F">
            <w:pPr>
              <w:pStyle w:val="Tabletextbullet"/>
              <w:numPr>
                <w:ilvl w:val="0"/>
                <w:numId w:val="0"/>
              </w:numPr>
            </w:pPr>
          </w:p>
          <w:p w14:paraId="3B6395C7" w14:textId="3ABCA208" w:rsidR="00A45153" w:rsidRPr="00DF5B33" w:rsidRDefault="00A45153" w:rsidP="008F217F">
            <w:pPr>
              <w:pStyle w:val="Tabletextbullet"/>
              <w:numPr>
                <w:ilvl w:val="0"/>
                <w:numId w:val="0"/>
              </w:numPr>
            </w:pPr>
            <w:r>
              <w:t xml:space="preserve">S: </w:t>
            </w:r>
            <w:r w:rsidR="00EE66D5">
              <w:t xml:space="preserve">The teacher met all the criteria. </w:t>
            </w:r>
          </w:p>
        </w:tc>
        <w:tc>
          <w:tcPr>
            <w:tcW w:w="1578" w:type="dxa"/>
          </w:tcPr>
          <w:p w14:paraId="0B1724A2" w14:textId="77777777" w:rsidR="00DE7022" w:rsidRDefault="00EB7E44" w:rsidP="00B125BD">
            <w:pPr>
              <w:pStyle w:val="Tabletext"/>
              <w:jc w:val="center"/>
            </w:pPr>
            <w:hyperlink r:id="rId12" w:history="1">
              <w:r w:rsidR="00452779" w:rsidRPr="00452779">
                <w:rPr>
                  <w:rStyle w:val="Hyperlink"/>
                </w:rPr>
                <w:t>Video</w:t>
              </w:r>
            </w:hyperlink>
          </w:p>
          <w:p w14:paraId="7675CFE7" w14:textId="04D327FD" w:rsidR="00961B72" w:rsidRDefault="00961B72" w:rsidP="00B125BD">
            <w:pPr>
              <w:pStyle w:val="Tabletext"/>
              <w:jc w:val="center"/>
            </w:pPr>
            <w:r>
              <w:t>Student Guide</w:t>
            </w:r>
          </w:p>
        </w:tc>
      </w:tr>
      <w:tr w:rsidR="00915B1E" w:rsidRPr="00447D20" w14:paraId="77DBB99A" w14:textId="77777777" w:rsidTr="00225D62">
        <w:trPr>
          <w:cantSplit w:val="0"/>
        </w:trPr>
        <w:tc>
          <w:tcPr>
            <w:tcW w:w="2246" w:type="dxa"/>
          </w:tcPr>
          <w:p w14:paraId="071EB9BF" w14:textId="7D4872A6" w:rsidR="00915B1E" w:rsidRDefault="00A45153" w:rsidP="00B125BD">
            <w:pPr>
              <w:pStyle w:val="Tabletext"/>
              <w:jc w:val="center"/>
            </w:pPr>
            <w:r>
              <w:t>15</w:t>
            </w:r>
            <w:r w:rsidR="00C63ED9">
              <w:t xml:space="preserve"> </w:t>
            </w:r>
            <w:r w:rsidR="00915B1E">
              <w:t>mins</w:t>
            </w:r>
          </w:p>
        </w:tc>
        <w:tc>
          <w:tcPr>
            <w:tcW w:w="5530" w:type="dxa"/>
          </w:tcPr>
          <w:p w14:paraId="5216AD5E" w14:textId="0C8623F3" w:rsidR="008F217F" w:rsidRPr="00FD497F" w:rsidRDefault="008F217F" w:rsidP="008F217F">
            <w:pPr>
              <w:pStyle w:val="Tabletextbullet"/>
              <w:numPr>
                <w:ilvl w:val="0"/>
                <w:numId w:val="0"/>
              </w:numPr>
              <w:contextualSpacing w:val="0"/>
              <w:rPr>
                <w:b/>
                <w:bCs/>
              </w:rPr>
            </w:pPr>
            <w:r w:rsidRPr="00FD497F">
              <w:rPr>
                <w:b/>
                <w:bCs/>
              </w:rPr>
              <w:t>Practice</w:t>
            </w:r>
            <w:r w:rsidR="00961B72">
              <w:rPr>
                <w:b/>
                <w:bCs/>
              </w:rPr>
              <w:t xml:space="preserve"> 2: </w:t>
            </w:r>
            <w:r>
              <w:rPr>
                <w:b/>
                <w:bCs/>
              </w:rPr>
              <w:t>Role-play</w:t>
            </w:r>
          </w:p>
          <w:p w14:paraId="2386B697" w14:textId="0A9C1C5B" w:rsidR="00C42F79" w:rsidRDefault="008F217F" w:rsidP="008F217F">
            <w:pPr>
              <w:pStyle w:val="Tabletextbullet"/>
              <w:numPr>
                <w:ilvl w:val="0"/>
                <w:numId w:val="0"/>
              </w:numPr>
            </w:pPr>
            <w:r>
              <w:t xml:space="preserve">T: </w:t>
            </w:r>
            <w:r w:rsidR="00A830A8">
              <w:t>With a partner</w:t>
            </w:r>
            <w:r>
              <w:t xml:space="preserve">, you are going to role-play a portion of the </w:t>
            </w:r>
            <w:r w:rsidR="006E2AAC" w:rsidRPr="00407E07">
              <w:t>Grade 1 Unit 3 Lesson 15</w:t>
            </w:r>
            <w:r>
              <w:t xml:space="preserve">, pages </w:t>
            </w:r>
            <w:r w:rsidR="006E2AAC">
              <w:t>172-174</w:t>
            </w:r>
            <w:r>
              <w:t xml:space="preserve">. </w:t>
            </w:r>
          </w:p>
          <w:p w14:paraId="58AF6DDF" w14:textId="77777777" w:rsidR="00C42F79" w:rsidRDefault="00C42F79" w:rsidP="008F217F">
            <w:pPr>
              <w:pStyle w:val="Tabletextbullet"/>
              <w:numPr>
                <w:ilvl w:val="0"/>
                <w:numId w:val="0"/>
              </w:numPr>
            </w:pPr>
          </w:p>
          <w:p w14:paraId="29F14D7D" w14:textId="77777777" w:rsidR="00C42F79" w:rsidRDefault="00C42F79" w:rsidP="008F217F">
            <w:pPr>
              <w:pStyle w:val="Tabletextbullet"/>
              <w:numPr>
                <w:ilvl w:val="0"/>
                <w:numId w:val="0"/>
              </w:numPr>
            </w:pPr>
            <w:r>
              <w:t xml:space="preserve">T: </w:t>
            </w:r>
            <w:r w:rsidR="008F217F">
              <w:t>(Provide students with a copy of the lesson plan.</w:t>
            </w:r>
            <w:r>
              <w:t>)</w:t>
            </w:r>
          </w:p>
          <w:p w14:paraId="291F2B69" w14:textId="77777777" w:rsidR="00C42F79" w:rsidRDefault="00C42F79" w:rsidP="008F217F">
            <w:pPr>
              <w:pStyle w:val="Tabletextbullet"/>
              <w:numPr>
                <w:ilvl w:val="0"/>
                <w:numId w:val="0"/>
              </w:numPr>
            </w:pPr>
          </w:p>
          <w:p w14:paraId="4B05D0EE" w14:textId="48782C13" w:rsidR="008F217F" w:rsidRDefault="00C42F79" w:rsidP="008F217F">
            <w:pPr>
              <w:pStyle w:val="Tabletextbullet"/>
              <w:numPr>
                <w:ilvl w:val="0"/>
                <w:numId w:val="0"/>
              </w:numPr>
            </w:pPr>
            <w:r>
              <w:t>T: (</w:t>
            </w:r>
            <w:r w:rsidR="008F217F">
              <w:t xml:space="preserve">Divide students into </w:t>
            </w:r>
            <w:r w:rsidR="00A830A8">
              <w:t>pairs</w:t>
            </w:r>
            <w:r>
              <w:t>.</w:t>
            </w:r>
            <w:r w:rsidR="008F217F">
              <w:t>)</w:t>
            </w:r>
          </w:p>
          <w:p w14:paraId="392D15E0" w14:textId="77777777" w:rsidR="008F217F" w:rsidRDefault="008F217F" w:rsidP="008F217F">
            <w:pPr>
              <w:pStyle w:val="Tabletextbullet"/>
              <w:numPr>
                <w:ilvl w:val="0"/>
                <w:numId w:val="0"/>
              </w:numPr>
            </w:pPr>
          </w:p>
          <w:p w14:paraId="2B2AD27D" w14:textId="1F30CA8F" w:rsidR="00F344E3" w:rsidRDefault="008F217F" w:rsidP="00F344E3">
            <w:pPr>
              <w:pStyle w:val="Tabletextbullet"/>
              <w:numPr>
                <w:ilvl w:val="0"/>
                <w:numId w:val="0"/>
              </w:numPr>
            </w:pPr>
            <w:r>
              <w:t xml:space="preserve">T: </w:t>
            </w:r>
            <w:r w:rsidR="00F344E3">
              <w:t xml:space="preserve">Each group member will choose a section from the lesson plan to read and teach to the group. While the “teacher” is delivering the instruction, the other group members will provide feedback on how well the teacher instruction aligns to the success criteria for explicit and systematic instruction. At the end of each </w:t>
            </w:r>
            <w:r w:rsidR="00BE3679">
              <w:t>turn</w:t>
            </w:r>
            <w:r w:rsidR="00F344E3">
              <w:t>, group members will have 2 minutes to share feedback.</w:t>
            </w:r>
          </w:p>
          <w:p w14:paraId="34700609" w14:textId="77777777" w:rsidR="008F217F" w:rsidRDefault="008F217F" w:rsidP="008F217F">
            <w:pPr>
              <w:pStyle w:val="Tabletextbullet"/>
              <w:numPr>
                <w:ilvl w:val="0"/>
                <w:numId w:val="0"/>
              </w:numPr>
            </w:pPr>
          </w:p>
          <w:p w14:paraId="48A45D5D" w14:textId="77777777" w:rsidR="008F217F" w:rsidRDefault="008F217F" w:rsidP="008F217F">
            <w:pPr>
              <w:pStyle w:val="Tabletextbullet"/>
              <w:numPr>
                <w:ilvl w:val="0"/>
                <w:numId w:val="0"/>
              </w:numPr>
            </w:pPr>
            <w:r>
              <w:t>T: Here are the sections you can choose to role-play:</w:t>
            </w:r>
          </w:p>
          <w:p w14:paraId="649E874F" w14:textId="77777777" w:rsidR="008F217F" w:rsidRDefault="008F217F" w:rsidP="008F217F">
            <w:pPr>
              <w:pStyle w:val="Tabletextbullet"/>
              <w:numPr>
                <w:ilvl w:val="0"/>
                <w:numId w:val="0"/>
              </w:numPr>
            </w:pPr>
          </w:p>
          <w:p w14:paraId="4DE95A9B" w14:textId="3651007B" w:rsidR="008F217F" w:rsidRDefault="00E84886" w:rsidP="008F217F">
            <w:pPr>
              <w:pStyle w:val="Tabletextbullet"/>
              <w:numPr>
                <w:ilvl w:val="0"/>
                <w:numId w:val="3"/>
              </w:numPr>
              <w:ind w:left="360"/>
            </w:pPr>
            <w:r>
              <w:t>Introduce the Sound /aw/</w:t>
            </w:r>
          </w:p>
          <w:p w14:paraId="0B6B3E01" w14:textId="2668C093" w:rsidR="00E84886" w:rsidRPr="00475060" w:rsidRDefault="00E84886" w:rsidP="008F217F">
            <w:pPr>
              <w:pStyle w:val="Tabletextbullet"/>
              <w:numPr>
                <w:ilvl w:val="0"/>
                <w:numId w:val="3"/>
              </w:numPr>
              <w:ind w:left="360"/>
            </w:pPr>
            <w:r>
              <w:t xml:space="preserve">Introduce the Spelling /aw/ &gt; </w:t>
            </w:r>
            <w:r w:rsidR="00AE3DEB">
              <w:t>‘aw’</w:t>
            </w:r>
          </w:p>
          <w:p w14:paraId="0C45BC43" w14:textId="77777777" w:rsidR="008F217F" w:rsidRDefault="008F217F" w:rsidP="008F217F">
            <w:pPr>
              <w:pStyle w:val="Tabletextbullet"/>
              <w:numPr>
                <w:ilvl w:val="0"/>
                <w:numId w:val="0"/>
              </w:numPr>
            </w:pPr>
          </w:p>
          <w:p w14:paraId="78FB3808" w14:textId="77777777" w:rsidR="00BE3679" w:rsidRDefault="008F217F" w:rsidP="008F217F">
            <w:pPr>
              <w:pStyle w:val="Tabletextbullet"/>
              <w:numPr>
                <w:ilvl w:val="0"/>
                <w:numId w:val="0"/>
              </w:numPr>
            </w:pPr>
            <w:r>
              <w:t>S: (Move into groups and assign sections.</w:t>
            </w:r>
            <w:r w:rsidR="00BE3679">
              <w:t>)</w:t>
            </w:r>
          </w:p>
          <w:p w14:paraId="68A73405" w14:textId="77777777" w:rsidR="00BE3679" w:rsidRDefault="00BE3679" w:rsidP="008F217F">
            <w:pPr>
              <w:pStyle w:val="Tabletextbullet"/>
              <w:numPr>
                <w:ilvl w:val="0"/>
                <w:numId w:val="0"/>
              </w:numPr>
            </w:pPr>
          </w:p>
          <w:p w14:paraId="40C89A38" w14:textId="11AA2BDE" w:rsidR="008F217F" w:rsidRDefault="00BE3679" w:rsidP="00691DBF">
            <w:pPr>
              <w:pStyle w:val="Tabletextbullet"/>
              <w:numPr>
                <w:ilvl w:val="0"/>
                <w:numId w:val="0"/>
              </w:numPr>
            </w:pPr>
            <w:r>
              <w:t xml:space="preserve">S: </w:t>
            </w:r>
            <w:r w:rsidR="008F217F">
              <w:t xml:space="preserve">Complete role-play activity and record feedback in the </w:t>
            </w:r>
            <w:r>
              <w:t>S</w:t>
            </w:r>
            <w:r w:rsidR="008F217F">
              <w:t xml:space="preserve">tudent </w:t>
            </w:r>
            <w:r>
              <w:t>G</w:t>
            </w:r>
            <w:r w:rsidR="008F217F">
              <w:t>uide.)</w:t>
            </w:r>
          </w:p>
        </w:tc>
        <w:tc>
          <w:tcPr>
            <w:tcW w:w="1578" w:type="dxa"/>
          </w:tcPr>
          <w:p w14:paraId="6AD13B45" w14:textId="77777777" w:rsidR="00915B1E" w:rsidRDefault="00915B1E" w:rsidP="00B125BD">
            <w:pPr>
              <w:pStyle w:val="Tabletext"/>
              <w:jc w:val="center"/>
            </w:pPr>
          </w:p>
        </w:tc>
      </w:tr>
      <w:tr w:rsidR="00B125BD" w:rsidRPr="00447D20" w14:paraId="567CF707" w14:textId="77777777" w:rsidTr="00225D62">
        <w:trPr>
          <w:cantSplit w:val="0"/>
        </w:trPr>
        <w:tc>
          <w:tcPr>
            <w:tcW w:w="2246" w:type="dxa"/>
          </w:tcPr>
          <w:p w14:paraId="3880BC35" w14:textId="7844F4DA" w:rsidR="00B125BD" w:rsidRDefault="00BE03D8" w:rsidP="00B125BD">
            <w:pPr>
              <w:pStyle w:val="Tabletext"/>
              <w:jc w:val="center"/>
            </w:pPr>
            <w:r>
              <w:t>5</w:t>
            </w:r>
            <w:r w:rsidR="00B125BD" w:rsidRPr="00205E12">
              <w:t xml:space="preserve"> mins</w:t>
            </w:r>
          </w:p>
        </w:tc>
        <w:tc>
          <w:tcPr>
            <w:tcW w:w="5530" w:type="dxa"/>
          </w:tcPr>
          <w:p w14:paraId="0C3EEBFD" w14:textId="77777777" w:rsidR="002C3418" w:rsidRDefault="002C3418" w:rsidP="002C3418">
            <w:pPr>
              <w:pStyle w:val="Tabletextbullet"/>
              <w:numPr>
                <w:ilvl w:val="0"/>
                <w:numId w:val="0"/>
              </w:numPr>
              <w:contextualSpacing w:val="0"/>
              <w:rPr>
                <w:b/>
                <w:bCs/>
              </w:rPr>
            </w:pPr>
            <w:r w:rsidRPr="00A43E80">
              <w:rPr>
                <w:b/>
                <w:bCs/>
              </w:rPr>
              <w:t>Debrief</w:t>
            </w:r>
          </w:p>
          <w:p w14:paraId="64EFFA83" w14:textId="6CF56FA9" w:rsidR="002C3418" w:rsidRDefault="002C3418" w:rsidP="002C3418">
            <w:pPr>
              <w:pStyle w:val="Tabletextbullet"/>
              <w:numPr>
                <w:ilvl w:val="0"/>
                <w:numId w:val="0"/>
              </w:numPr>
            </w:pPr>
            <w:r>
              <w:t>T: How did it feel to deliver an explicit phonics lesson?</w:t>
            </w:r>
          </w:p>
          <w:p w14:paraId="656A56DE" w14:textId="77777777" w:rsidR="002C3418" w:rsidRDefault="002C3418" w:rsidP="002C3418">
            <w:pPr>
              <w:pStyle w:val="Tabletextbullet"/>
              <w:numPr>
                <w:ilvl w:val="0"/>
                <w:numId w:val="0"/>
              </w:numPr>
            </w:pPr>
          </w:p>
          <w:p w14:paraId="3B937657" w14:textId="65EC15E5" w:rsidR="002C3418" w:rsidRDefault="002C3418" w:rsidP="002C3418">
            <w:pPr>
              <w:pStyle w:val="Tabletextbullet"/>
              <w:numPr>
                <w:ilvl w:val="0"/>
                <w:numId w:val="0"/>
              </w:numPr>
            </w:pPr>
            <w:r>
              <w:t xml:space="preserve">S: </w:t>
            </w:r>
            <w:r w:rsidR="00BE3679">
              <w:t>R</w:t>
            </w:r>
            <w:r>
              <w:t>esponses will vary.</w:t>
            </w:r>
          </w:p>
          <w:p w14:paraId="232FAC77" w14:textId="77777777" w:rsidR="002C3418" w:rsidRDefault="002C3418" w:rsidP="002C3418">
            <w:pPr>
              <w:pStyle w:val="Tabletextbullet"/>
              <w:numPr>
                <w:ilvl w:val="0"/>
                <w:numId w:val="0"/>
              </w:numPr>
            </w:pPr>
          </w:p>
          <w:p w14:paraId="76F8284B" w14:textId="4745A6EA" w:rsidR="002C3418" w:rsidRDefault="002C3418" w:rsidP="002C3418">
            <w:pPr>
              <w:pStyle w:val="Tabletextbullet"/>
              <w:numPr>
                <w:ilvl w:val="0"/>
                <w:numId w:val="0"/>
              </w:numPr>
            </w:pPr>
            <w:r>
              <w:t xml:space="preserve">T: As the “students,” what was helpful about the </w:t>
            </w:r>
            <w:r w:rsidR="00BE03D8">
              <w:t>explicit instruction</w:t>
            </w:r>
            <w:r>
              <w:t>?</w:t>
            </w:r>
          </w:p>
          <w:p w14:paraId="292EC7FF" w14:textId="77777777" w:rsidR="002C3418" w:rsidRDefault="002C3418" w:rsidP="002C3418">
            <w:pPr>
              <w:pStyle w:val="Tabletextbullet"/>
              <w:numPr>
                <w:ilvl w:val="0"/>
                <w:numId w:val="0"/>
              </w:numPr>
            </w:pPr>
          </w:p>
          <w:p w14:paraId="02BB5A22" w14:textId="06165ABB" w:rsidR="002C3418" w:rsidRDefault="002C3418" w:rsidP="002C3418">
            <w:pPr>
              <w:pStyle w:val="Tabletextbullet"/>
              <w:numPr>
                <w:ilvl w:val="0"/>
                <w:numId w:val="0"/>
              </w:numPr>
            </w:pPr>
            <w:r>
              <w:t xml:space="preserve">S: </w:t>
            </w:r>
            <w:r w:rsidR="00547007">
              <w:t xml:space="preserve">The instruction was </w:t>
            </w:r>
            <w:r w:rsidR="00407E07">
              <w:t>clear</w:t>
            </w:r>
            <w:r w:rsidR="005B0B49">
              <w:t>, taught in manageable steps, and allowed for active participation. The lesson also built on previously learned skills which helped me make connections</w:t>
            </w:r>
            <w:r w:rsidR="00061E5A">
              <w:t xml:space="preserve">. There was also an opportunity for the teacher to check for my understanding to make sure I was on track. </w:t>
            </w:r>
          </w:p>
          <w:p w14:paraId="687D6B51" w14:textId="77777777" w:rsidR="002C3418" w:rsidRDefault="002C3418" w:rsidP="002C3418">
            <w:pPr>
              <w:pStyle w:val="Tabletextbullet"/>
              <w:numPr>
                <w:ilvl w:val="0"/>
                <w:numId w:val="0"/>
              </w:numPr>
            </w:pPr>
          </w:p>
          <w:p w14:paraId="2E8AFFA2" w14:textId="25FA751C" w:rsidR="002C3418" w:rsidRDefault="002C3418" w:rsidP="002C3418">
            <w:pPr>
              <w:pStyle w:val="Tabletextbullet"/>
              <w:numPr>
                <w:ilvl w:val="0"/>
                <w:numId w:val="0"/>
              </w:numPr>
            </w:pPr>
            <w:r>
              <w:t xml:space="preserve">T: How does </w:t>
            </w:r>
            <w:r w:rsidR="00BE03D8">
              <w:t>explicit instruction</w:t>
            </w:r>
            <w:r>
              <w:t xml:space="preserve"> help build student understanding?</w:t>
            </w:r>
          </w:p>
          <w:p w14:paraId="257DC857" w14:textId="77777777" w:rsidR="002C3418" w:rsidRDefault="002C3418" w:rsidP="002C3418">
            <w:pPr>
              <w:pStyle w:val="Tabletextbullet"/>
              <w:numPr>
                <w:ilvl w:val="0"/>
                <w:numId w:val="0"/>
              </w:numPr>
            </w:pPr>
          </w:p>
          <w:p w14:paraId="3DC11166" w14:textId="4923D58B" w:rsidR="005E129A" w:rsidRPr="00A85644" w:rsidRDefault="002C3418" w:rsidP="006C3BCA">
            <w:pPr>
              <w:pStyle w:val="Tabletextbullet"/>
              <w:numPr>
                <w:ilvl w:val="0"/>
                <w:numId w:val="0"/>
              </w:numPr>
            </w:pPr>
            <w:r>
              <w:t xml:space="preserve">S: </w:t>
            </w:r>
            <w:r w:rsidR="00061E5A" w:rsidRPr="00FE61C7">
              <w:t>Explicit instruction</w:t>
            </w:r>
            <w:r w:rsidRPr="00FE61C7">
              <w:t xml:space="preserve"> helps build student understanding by scaffolding the concepts and skills into learnable steps. </w:t>
            </w:r>
            <w:r w:rsidR="00FE61C7" w:rsidRPr="00FE61C7">
              <w:t xml:space="preserve">The teacher provides clear and direct teaching through modeling that </w:t>
            </w:r>
            <w:r w:rsidRPr="00FE61C7">
              <w:t xml:space="preserve">allows students to see how to perform each step of a process as well as understand the connections between each step and why each step is important. </w:t>
            </w:r>
            <w:r w:rsidR="00FE61C7" w:rsidRPr="00FE61C7">
              <w:t>The explicit instruction built on students’ prior knowledge of previously taught skills and provided frequent opportunities for students to actively participate.</w:t>
            </w:r>
            <w:r w:rsidR="00FE61C7">
              <w:t xml:space="preserve"> </w:t>
            </w:r>
          </w:p>
        </w:tc>
        <w:tc>
          <w:tcPr>
            <w:tcW w:w="1578" w:type="dxa"/>
          </w:tcPr>
          <w:p w14:paraId="32C54F38" w14:textId="77777777" w:rsidR="00B125BD" w:rsidRPr="00205E12" w:rsidRDefault="00B125BD" w:rsidP="00B125BD">
            <w:pPr>
              <w:pStyle w:val="Tabletext"/>
              <w:jc w:val="center"/>
            </w:pPr>
          </w:p>
        </w:tc>
      </w:tr>
      <w:tr w:rsidR="00B125BD" w:rsidRPr="00447D20" w14:paraId="047CC7AC" w14:textId="77777777" w:rsidTr="00225D62">
        <w:trPr>
          <w:cantSplit w:val="0"/>
        </w:trPr>
        <w:tc>
          <w:tcPr>
            <w:tcW w:w="2246" w:type="dxa"/>
          </w:tcPr>
          <w:p w14:paraId="2BC0BE01" w14:textId="306AC6B1" w:rsidR="00B125BD" w:rsidRDefault="00DF4C71" w:rsidP="00B125BD">
            <w:pPr>
              <w:pStyle w:val="Tabletext"/>
              <w:jc w:val="center"/>
            </w:pPr>
            <w:r>
              <w:t>5</w:t>
            </w:r>
            <w:r w:rsidR="00B125BD" w:rsidRPr="00205E12">
              <w:t xml:space="preserve"> mins</w:t>
            </w:r>
          </w:p>
        </w:tc>
        <w:tc>
          <w:tcPr>
            <w:tcW w:w="5530" w:type="dxa"/>
          </w:tcPr>
          <w:p w14:paraId="1C45E3F6" w14:textId="6F575353" w:rsidR="00B125BD" w:rsidRPr="00A85644" w:rsidRDefault="00BE3679" w:rsidP="00B125BD">
            <w:pPr>
              <w:pStyle w:val="Tabletextbullet"/>
              <w:numPr>
                <w:ilvl w:val="0"/>
                <w:numId w:val="0"/>
              </w:numPr>
            </w:pPr>
            <w:r>
              <w:t xml:space="preserve">S: </w:t>
            </w:r>
            <w:r w:rsidR="007B21A7">
              <w:t>(Complete the Exit Ticket.)</w:t>
            </w:r>
          </w:p>
        </w:tc>
        <w:tc>
          <w:tcPr>
            <w:tcW w:w="1578" w:type="dxa"/>
          </w:tcPr>
          <w:p w14:paraId="404725AA" w14:textId="4783F09D" w:rsidR="00B125BD" w:rsidRPr="00205E12" w:rsidRDefault="007B21A7" w:rsidP="00B125BD">
            <w:pPr>
              <w:pStyle w:val="Tabletext"/>
              <w:jc w:val="center"/>
            </w:pPr>
            <w:r>
              <w:t>Exit Ticket</w:t>
            </w:r>
          </w:p>
        </w:tc>
      </w:tr>
    </w:tbl>
    <w:p w14:paraId="68BCF25F" w14:textId="33AB1C3A" w:rsidR="00B125BD" w:rsidRDefault="00B125BD" w:rsidP="00D20D0B"/>
    <w:sectPr w:rsidR="00B125BD">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C89C3" w14:textId="77777777" w:rsidR="00736273" w:rsidRDefault="00736273" w:rsidP="004C62A0">
      <w:pPr>
        <w:spacing w:after="0" w:line="240" w:lineRule="auto"/>
      </w:pPr>
      <w:r>
        <w:separator/>
      </w:r>
    </w:p>
  </w:endnote>
  <w:endnote w:type="continuationSeparator" w:id="0">
    <w:p w14:paraId="2856D137" w14:textId="77777777" w:rsidR="00736273" w:rsidRDefault="00736273" w:rsidP="004C62A0">
      <w:pPr>
        <w:spacing w:after="0" w:line="240" w:lineRule="auto"/>
      </w:pPr>
      <w:r>
        <w:continuationSeparator/>
      </w:r>
    </w:p>
  </w:endnote>
  <w:endnote w:type="continuationNotice" w:id="1">
    <w:p w14:paraId="432A66D4" w14:textId="77777777" w:rsidR="00736273" w:rsidRDefault="00736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71849" w14:textId="23B8BEE5" w:rsidR="7BD618E8" w:rsidRPr="00225D62" w:rsidRDefault="00225D62" w:rsidP="00225D6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BED1E" w14:textId="77777777" w:rsidR="00736273" w:rsidRDefault="00736273" w:rsidP="004C62A0">
      <w:pPr>
        <w:spacing w:after="0" w:line="240" w:lineRule="auto"/>
      </w:pPr>
      <w:r>
        <w:separator/>
      </w:r>
    </w:p>
  </w:footnote>
  <w:footnote w:type="continuationSeparator" w:id="0">
    <w:p w14:paraId="49B0C267" w14:textId="77777777" w:rsidR="00736273" w:rsidRDefault="00736273" w:rsidP="004C62A0">
      <w:pPr>
        <w:spacing w:after="0" w:line="240" w:lineRule="auto"/>
      </w:pPr>
      <w:r>
        <w:continuationSeparator/>
      </w:r>
    </w:p>
  </w:footnote>
  <w:footnote w:type="continuationNotice" w:id="1">
    <w:p w14:paraId="412CD888" w14:textId="77777777" w:rsidR="00736273" w:rsidRDefault="007362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8AEEBB2" w:rsidR="004C62A0" w:rsidRDefault="00305815" w:rsidP="00691DBF">
    <w:pPr>
      <w:pStyle w:val="Header"/>
      <w:spacing w:after="120"/>
    </w:pPr>
    <w:r>
      <w:rPr>
        <w:noProof/>
      </w:rPr>
      <w:drawing>
        <wp:inline distT="0" distB="0" distL="0" distR="0" wp14:anchorId="2D0F45CD" wp14:editId="3DF594DA">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BC3EUS+j05HFFw" int2:id="FtcbAXnn">
      <int2:state int2:value="Rejected" int2:type="AugLoop_Text_Critique"/>
    </int2:textHash>
    <int2:bookmark int2:bookmarkName="_Int_3kc4k1Pc" int2:invalidationBookmarkName="" int2:hashCode="0JRwDjefD7O1Q+" int2:id="KLR8Ofo2">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817E3"/>
    <w:multiLevelType w:val="hybridMultilevel"/>
    <w:tmpl w:val="0486F44A"/>
    <w:lvl w:ilvl="0" w:tplc="53FECB08">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40675"/>
    <w:multiLevelType w:val="hybridMultilevel"/>
    <w:tmpl w:val="07A4770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A202E"/>
    <w:multiLevelType w:val="hybridMultilevel"/>
    <w:tmpl w:val="1DF8F368"/>
    <w:lvl w:ilvl="0" w:tplc="37F0726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D57C66"/>
    <w:multiLevelType w:val="hybridMultilevel"/>
    <w:tmpl w:val="4D6CAEDE"/>
    <w:lvl w:ilvl="0" w:tplc="D4462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8538A2"/>
    <w:multiLevelType w:val="hybridMultilevel"/>
    <w:tmpl w:val="E1BC7C70"/>
    <w:lvl w:ilvl="0" w:tplc="57A8221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BB2D95"/>
    <w:multiLevelType w:val="hybridMultilevel"/>
    <w:tmpl w:val="BC440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7621D6"/>
    <w:multiLevelType w:val="hybridMultilevel"/>
    <w:tmpl w:val="79D083CC"/>
    <w:lvl w:ilvl="0" w:tplc="75F6FC4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9327F74"/>
    <w:multiLevelType w:val="hybridMultilevel"/>
    <w:tmpl w:val="95CE8CE2"/>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6F151E"/>
    <w:multiLevelType w:val="hybridMultilevel"/>
    <w:tmpl w:val="07081B88"/>
    <w:lvl w:ilvl="0" w:tplc="673605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C76D1D"/>
    <w:multiLevelType w:val="hybridMultilevel"/>
    <w:tmpl w:val="821045FA"/>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C041E2"/>
    <w:multiLevelType w:val="hybridMultilevel"/>
    <w:tmpl w:val="1E9206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71D86"/>
    <w:multiLevelType w:val="hybridMultilevel"/>
    <w:tmpl w:val="76260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EE7446C"/>
    <w:multiLevelType w:val="hybridMultilevel"/>
    <w:tmpl w:val="2830241A"/>
    <w:lvl w:ilvl="0" w:tplc="6A5EEF26">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456303">
    <w:abstractNumId w:val="2"/>
  </w:num>
  <w:num w:numId="2" w16cid:durableId="2060474324">
    <w:abstractNumId w:val="13"/>
  </w:num>
  <w:num w:numId="3" w16cid:durableId="1108543023">
    <w:abstractNumId w:val="7"/>
  </w:num>
  <w:num w:numId="4" w16cid:durableId="203560688">
    <w:abstractNumId w:val="18"/>
  </w:num>
  <w:num w:numId="5" w16cid:durableId="428038753">
    <w:abstractNumId w:val="6"/>
  </w:num>
  <w:num w:numId="6" w16cid:durableId="1174564528">
    <w:abstractNumId w:val="23"/>
  </w:num>
  <w:num w:numId="7" w16cid:durableId="1815559653">
    <w:abstractNumId w:val="12"/>
  </w:num>
  <w:num w:numId="8" w16cid:durableId="999968695">
    <w:abstractNumId w:val="22"/>
  </w:num>
  <w:num w:numId="9" w16cid:durableId="175966158">
    <w:abstractNumId w:val="4"/>
  </w:num>
  <w:num w:numId="10" w16cid:durableId="1038359983">
    <w:abstractNumId w:val="9"/>
  </w:num>
  <w:num w:numId="11" w16cid:durableId="877397653">
    <w:abstractNumId w:val="0"/>
  </w:num>
  <w:num w:numId="12" w16cid:durableId="1903443463">
    <w:abstractNumId w:val="8"/>
  </w:num>
  <w:num w:numId="13" w16cid:durableId="510340148">
    <w:abstractNumId w:val="19"/>
  </w:num>
  <w:num w:numId="14" w16cid:durableId="799373498">
    <w:abstractNumId w:val="5"/>
  </w:num>
  <w:num w:numId="15" w16cid:durableId="810094177">
    <w:abstractNumId w:val="1"/>
  </w:num>
  <w:num w:numId="16" w16cid:durableId="1001129831">
    <w:abstractNumId w:val="20"/>
  </w:num>
  <w:num w:numId="17" w16cid:durableId="1360618429">
    <w:abstractNumId w:val="30"/>
  </w:num>
  <w:num w:numId="18" w16cid:durableId="118570590">
    <w:abstractNumId w:val="13"/>
    <w:lvlOverride w:ilvl="0">
      <w:startOverride w:val="1"/>
    </w:lvlOverride>
  </w:num>
  <w:num w:numId="19" w16cid:durableId="1447579092">
    <w:abstractNumId w:val="13"/>
    <w:lvlOverride w:ilvl="0">
      <w:startOverride w:val="1"/>
    </w:lvlOverride>
  </w:num>
  <w:num w:numId="20" w16cid:durableId="873808576">
    <w:abstractNumId w:val="28"/>
  </w:num>
  <w:num w:numId="21" w16cid:durableId="1440485600">
    <w:abstractNumId w:val="32"/>
  </w:num>
  <w:num w:numId="22" w16cid:durableId="1347630199">
    <w:abstractNumId w:val="10"/>
  </w:num>
  <w:num w:numId="23" w16cid:durableId="503593157">
    <w:abstractNumId w:val="11"/>
  </w:num>
  <w:num w:numId="24" w16cid:durableId="1655067936">
    <w:abstractNumId w:val="31"/>
  </w:num>
  <w:num w:numId="25" w16cid:durableId="1671593873">
    <w:abstractNumId w:val="34"/>
  </w:num>
  <w:num w:numId="26" w16cid:durableId="292755316">
    <w:abstractNumId w:val="16"/>
  </w:num>
  <w:num w:numId="27" w16cid:durableId="1984263961">
    <w:abstractNumId w:val="24"/>
  </w:num>
  <w:num w:numId="28" w16cid:durableId="1777097150">
    <w:abstractNumId w:val="25"/>
  </w:num>
  <w:num w:numId="29" w16cid:durableId="1431582612">
    <w:abstractNumId w:val="33"/>
  </w:num>
  <w:num w:numId="30" w16cid:durableId="1455758791">
    <w:abstractNumId w:val="35"/>
  </w:num>
  <w:num w:numId="31" w16cid:durableId="1557204965">
    <w:abstractNumId w:val="27"/>
  </w:num>
  <w:num w:numId="32" w16cid:durableId="100417423">
    <w:abstractNumId w:val="14"/>
  </w:num>
  <w:num w:numId="33" w16cid:durableId="1664620909">
    <w:abstractNumId w:val="2"/>
  </w:num>
  <w:num w:numId="34" w16cid:durableId="1679498239">
    <w:abstractNumId w:val="2"/>
  </w:num>
  <w:num w:numId="35" w16cid:durableId="1468009583">
    <w:abstractNumId w:val="21"/>
  </w:num>
  <w:num w:numId="36" w16cid:durableId="2055082395">
    <w:abstractNumId w:val="26"/>
  </w:num>
  <w:num w:numId="37" w16cid:durableId="681662140">
    <w:abstractNumId w:val="15"/>
  </w:num>
  <w:num w:numId="38" w16cid:durableId="970329859">
    <w:abstractNumId w:val="3"/>
  </w:num>
  <w:num w:numId="39" w16cid:durableId="541097134">
    <w:abstractNumId w:val="29"/>
  </w:num>
  <w:num w:numId="40" w16cid:durableId="1003513647">
    <w:abstractNumId w:val="17"/>
  </w:num>
  <w:num w:numId="41" w16cid:durableId="525557946">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E17"/>
    <w:rsid w:val="0000567A"/>
    <w:rsid w:val="00006D23"/>
    <w:rsid w:val="00006DE2"/>
    <w:rsid w:val="000077AB"/>
    <w:rsid w:val="000102A3"/>
    <w:rsid w:val="00011E61"/>
    <w:rsid w:val="00012A1E"/>
    <w:rsid w:val="000133B3"/>
    <w:rsid w:val="00013F79"/>
    <w:rsid w:val="00014132"/>
    <w:rsid w:val="00015218"/>
    <w:rsid w:val="0001557D"/>
    <w:rsid w:val="00015EA8"/>
    <w:rsid w:val="000173BE"/>
    <w:rsid w:val="00017457"/>
    <w:rsid w:val="000174FC"/>
    <w:rsid w:val="000178A9"/>
    <w:rsid w:val="000229D7"/>
    <w:rsid w:val="00022EAC"/>
    <w:rsid w:val="000244E6"/>
    <w:rsid w:val="00024960"/>
    <w:rsid w:val="00025E27"/>
    <w:rsid w:val="00025F14"/>
    <w:rsid w:val="0002700A"/>
    <w:rsid w:val="00027E9E"/>
    <w:rsid w:val="00030266"/>
    <w:rsid w:val="00030BE3"/>
    <w:rsid w:val="00031807"/>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B46"/>
    <w:rsid w:val="00045D0B"/>
    <w:rsid w:val="00045DBD"/>
    <w:rsid w:val="00047406"/>
    <w:rsid w:val="00047496"/>
    <w:rsid w:val="000477EF"/>
    <w:rsid w:val="0005217A"/>
    <w:rsid w:val="0005242C"/>
    <w:rsid w:val="00052D18"/>
    <w:rsid w:val="00053447"/>
    <w:rsid w:val="00054718"/>
    <w:rsid w:val="00055049"/>
    <w:rsid w:val="0005516F"/>
    <w:rsid w:val="00055228"/>
    <w:rsid w:val="00055408"/>
    <w:rsid w:val="00055CA6"/>
    <w:rsid w:val="00055EFC"/>
    <w:rsid w:val="0006004B"/>
    <w:rsid w:val="000606C9"/>
    <w:rsid w:val="000607C0"/>
    <w:rsid w:val="00061864"/>
    <w:rsid w:val="00061E5A"/>
    <w:rsid w:val="00061EA3"/>
    <w:rsid w:val="00061FAA"/>
    <w:rsid w:val="000625FA"/>
    <w:rsid w:val="0006308C"/>
    <w:rsid w:val="000637A6"/>
    <w:rsid w:val="00063805"/>
    <w:rsid w:val="0006380B"/>
    <w:rsid w:val="00063B88"/>
    <w:rsid w:val="0006418D"/>
    <w:rsid w:val="00064C3F"/>
    <w:rsid w:val="00064C78"/>
    <w:rsid w:val="00064F5A"/>
    <w:rsid w:val="000660BD"/>
    <w:rsid w:val="00067B18"/>
    <w:rsid w:val="00067E95"/>
    <w:rsid w:val="00070022"/>
    <w:rsid w:val="00070A64"/>
    <w:rsid w:val="00071019"/>
    <w:rsid w:val="00071185"/>
    <w:rsid w:val="000716F4"/>
    <w:rsid w:val="00071E1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77E"/>
    <w:rsid w:val="0009207B"/>
    <w:rsid w:val="00092250"/>
    <w:rsid w:val="0009375F"/>
    <w:rsid w:val="00094909"/>
    <w:rsid w:val="00095A6C"/>
    <w:rsid w:val="00096CD4"/>
    <w:rsid w:val="00097D52"/>
    <w:rsid w:val="00097EAA"/>
    <w:rsid w:val="000A016F"/>
    <w:rsid w:val="000A0552"/>
    <w:rsid w:val="000A0D14"/>
    <w:rsid w:val="000A0D7C"/>
    <w:rsid w:val="000A1841"/>
    <w:rsid w:val="000A2BA8"/>
    <w:rsid w:val="000A30B5"/>
    <w:rsid w:val="000A3608"/>
    <w:rsid w:val="000A4498"/>
    <w:rsid w:val="000A5534"/>
    <w:rsid w:val="000A55AB"/>
    <w:rsid w:val="000A686C"/>
    <w:rsid w:val="000A6A37"/>
    <w:rsid w:val="000A6BF4"/>
    <w:rsid w:val="000A70DF"/>
    <w:rsid w:val="000A7119"/>
    <w:rsid w:val="000B077E"/>
    <w:rsid w:val="000B103F"/>
    <w:rsid w:val="000B26AD"/>
    <w:rsid w:val="000B30FC"/>
    <w:rsid w:val="000B3425"/>
    <w:rsid w:val="000B3848"/>
    <w:rsid w:val="000B5088"/>
    <w:rsid w:val="000B5091"/>
    <w:rsid w:val="000B5C9F"/>
    <w:rsid w:val="000B762E"/>
    <w:rsid w:val="000C0070"/>
    <w:rsid w:val="000C04F7"/>
    <w:rsid w:val="000C0A85"/>
    <w:rsid w:val="000C13A7"/>
    <w:rsid w:val="000C17A4"/>
    <w:rsid w:val="000C1C22"/>
    <w:rsid w:val="000C1FF2"/>
    <w:rsid w:val="000C25C0"/>
    <w:rsid w:val="000C2E11"/>
    <w:rsid w:val="000C3037"/>
    <w:rsid w:val="000C585C"/>
    <w:rsid w:val="000C6884"/>
    <w:rsid w:val="000C6AA3"/>
    <w:rsid w:val="000D0A3B"/>
    <w:rsid w:val="000D148B"/>
    <w:rsid w:val="000D2097"/>
    <w:rsid w:val="000D29EC"/>
    <w:rsid w:val="000D2F33"/>
    <w:rsid w:val="000D4412"/>
    <w:rsid w:val="000D46A2"/>
    <w:rsid w:val="000D49E5"/>
    <w:rsid w:val="000D5314"/>
    <w:rsid w:val="000D5650"/>
    <w:rsid w:val="000D5836"/>
    <w:rsid w:val="000D6029"/>
    <w:rsid w:val="000D651B"/>
    <w:rsid w:val="000D7A28"/>
    <w:rsid w:val="000D7EB3"/>
    <w:rsid w:val="000E1430"/>
    <w:rsid w:val="000E1CA6"/>
    <w:rsid w:val="000E258C"/>
    <w:rsid w:val="000E2644"/>
    <w:rsid w:val="000E26EE"/>
    <w:rsid w:val="000E2CC8"/>
    <w:rsid w:val="000E2D38"/>
    <w:rsid w:val="000E3009"/>
    <w:rsid w:val="000E3BFB"/>
    <w:rsid w:val="000E3E1A"/>
    <w:rsid w:val="000E50B3"/>
    <w:rsid w:val="000E5866"/>
    <w:rsid w:val="000E5C28"/>
    <w:rsid w:val="000E7509"/>
    <w:rsid w:val="000E788C"/>
    <w:rsid w:val="000E7C2F"/>
    <w:rsid w:val="000F0D89"/>
    <w:rsid w:val="000F1007"/>
    <w:rsid w:val="000F16EF"/>
    <w:rsid w:val="000F1BC3"/>
    <w:rsid w:val="000F2B10"/>
    <w:rsid w:val="000F2E0A"/>
    <w:rsid w:val="000F3F4A"/>
    <w:rsid w:val="000F5BAC"/>
    <w:rsid w:val="000F6967"/>
    <w:rsid w:val="000F6D4B"/>
    <w:rsid w:val="000F6EB2"/>
    <w:rsid w:val="000F7B0A"/>
    <w:rsid w:val="001009DA"/>
    <w:rsid w:val="00102ED5"/>
    <w:rsid w:val="0010418B"/>
    <w:rsid w:val="001049F1"/>
    <w:rsid w:val="001107C2"/>
    <w:rsid w:val="00111937"/>
    <w:rsid w:val="00112098"/>
    <w:rsid w:val="0011222C"/>
    <w:rsid w:val="0011265A"/>
    <w:rsid w:val="001165FA"/>
    <w:rsid w:val="0011665E"/>
    <w:rsid w:val="0011688C"/>
    <w:rsid w:val="001175F7"/>
    <w:rsid w:val="00121103"/>
    <w:rsid w:val="001213ED"/>
    <w:rsid w:val="00121871"/>
    <w:rsid w:val="00121B32"/>
    <w:rsid w:val="00122D6B"/>
    <w:rsid w:val="00122DA9"/>
    <w:rsid w:val="00122FEB"/>
    <w:rsid w:val="001236DA"/>
    <w:rsid w:val="00123C49"/>
    <w:rsid w:val="001241E4"/>
    <w:rsid w:val="0012455D"/>
    <w:rsid w:val="00124F90"/>
    <w:rsid w:val="001253F4"/>
    <w:rsid w:val="0012574F"/>
    <w:rsid w:val="00126AD8"/>
    <w:rsid w:val="00126E40"/>
    <w:rsid w:val="00127898"/>
    <w:rsid w:val="00127B85"/>
    <w:rsid w:val="001306B2"/>
    <w:rsid w:val="00130757"/>
    <w:rsid w:val="00130D44"/>
    <w:rsid w:val="00130E1E"/>
    <w:rsid w:val="00131003"/>
    <w:rsid w:val="00131E84"/>
    <w:rsid w:val="00132FAB"/>
    <w:rsid w:val="001351C6"/>
    <w:rsid w:val="00135237"/>
    <w:rsid w:val="00136A4C"/>
    <w:rsid w:val="00136FC1"/>
    <w:rsid w:val="00137018"/>
    <w:rsid w:val="00137728"/>
    <w:rsid w:val="0014073C"/>
    <w:rsid w:val="0014091D"/>
    <w:rsid w:val="00140C96"/>
    <w:rsid w:val="00141737"/>
    <w:rsid w:val="001417F3"/>
    <w:rsid w:val="001431B2"/>
    <w:rsid w:val="00143376"/>
    <w:rsid w:val="00144982"/>
    <w:rsid w:val="001449A3"/>
    <w:rsid w:val="00144E48"/>
    <w:rsid w:val="00144F5B"/>
    <w:rsid w:val="001455BD"/>
    <w:rsid w:val="0014582C"/>
    <w:rsid w:val="00145EA2"/>
    <w:rsid w:val="00146E12"/>
    <w:rsid w:val="00147532"/>
    <w:rsid w:val="001479E6"/>
    <w:rsid w:val="0015031D"/>
    <w:rsid w:val="001508E5"/>
    <w:rsid w:val="00151884"/>
    <w:rsid w:val="00151F5A"/>
    <w:rsid w:val="001531DA"/>
    <w:rsid w:val="00153345"/>
    <w:rsid w:val="00153E77"/>
    <w:rsid w:val="00154139"/>
    <w:rsid w:val="00154998"/>
    <w:rsid w:val="00154AB5"/>
    <w:rsid w:val="00154E8A"/>
    <w:rsid w:val="0015552C"/>
    <w:rsid w:val="00155B43"/>
    <w:rsid w:val="00155BB2"/>
    <w:rsid w:val="00155DB3"/>
    <w:rsid w:val="001573A7"/>
    <w:rsid w:val="00157457"/>
    <w:rsid w:val="00157609"/>
    <w:rsid w:val="00157F63"/>
    <w:rsid w:val="001603EA"/>
    <w:rsid w:val="001608E9"/>
    <w:rsid w:val="00161CA4"/>
    <w:rsid w:val="001621DF"/>
    <w:rsid w:val="00162811"/>
    <w:rsid w:val="00163174"/>
    <w:rsid w:val="001639FF"/>
    <w:rsid w:val="00164477"/>
    <w:rsid w:val="001653E7"/>
    <w:rsid w:val="001656AC"/>
    <w:rsid w:val="00166CE0"/>
    <w:rsid w:val="00167350"/>
    <w:rsid w:val="00170566"/>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1D54"/>
    <w:rsid w:val="0018260C"/>
    <w:rsid w:val="001826AA"/>
    <w:rsid w:val="0018354C"/>
    <w:rsid w:val="001835C3"/>
    <w:rsid w:val="001838F1"/>
    <w:rsid w:val="00183D2F"/>
    <w:rsid w:val="001848C3"/>
    <w:rsid w:val="001849B6"/>
    <w:rsid w:val="0018594B"/>
    <w:rsid w:val="00185C4A"/>
    <w:rsid w:val="00186F34"/>
    <w:rsid w:val="001872F1"/>
    <w:rsid w:val="00187440"/>
    <w:rsid w:val="00187880"/>
    <w:rsid w:val="00187AB4"/>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8EE"/>
    <w:rsid w:val="00197F2C"/>
    <w:rsid w:val="001A0024"/>
    <w:rsid w:val="001A0449"/>
    <w:rsid w:val="001A0D80"/>
    <w:rsid w:val="001A0EDD"/>
    <w:rsid w:val="001A1144"/>
    <w:rsid w:val="001A195B"/>
    <w:rsid w:val="001A2E11"/>
    <w:rsid w:val="001A362E"/>
    <w:rsid w:val="001A45F8"/>
    <w:rsid w:val="001A4CF4"/>
    <w:rsid w:val="001A55A5"/>
    <w:rsid w:val="001A7ECA"/>
    <w:rsid w:val="001B0665"/>
    <w:rsid w:val="001B190E"/>
    <w:rsid w:val="001B193C"/>
    <w:rsid w:val="001B1FB8"/>
    <w:rsid w:val="001B37C0"/>
    <w:rsid w:val="001B37DB"/>
    <w:rsid w:val="001B3D1D"/>
    <w:rsid w:val="001B3D7C"/>
    <w:rsid w:val="001B3F2B"/>
    <w:rsid w:val="001B5294"/>
    <w:rsid w:val="001B57B4"/>
    <w:rsid w:val="001B5E9C"/>
    <w:rsid w:val="001B7467"/>
    <w:rsid w:val="001C0565"/>
    <w:rsid w:val="001C096D"/>
    <w:rsid w:val="001C0E05"/>
    <w:rsid w:val="001C11F8"/>
    <w:rsid w:val="001C16F1"/>
    <w:rsid w:val="001C2FDC"/>
    <w:rsid w:val="001C33C4"/>
    <w:rsid w:val="001C4F84"/>
    <w:rsid w:val="001C4FBA"/>
    <w:rsid w:val="001C5155"/>
    <w:rsid w:val="001C625F"/>
    <w:rsid w:val="001C6D70"/>
    <w:rsid w:val="001D067F"/>
    <w:rsid w:val="001D1532"/>
    <w:rsid w:val="001D1606"/>
    <w:rsid w:val="001D21BD"/>
    <w:rsid w:val="001D251F"/>
    <w:rsid w:val="001D4194"/>
    <w:rsid w:val="001D58E3"/>
    <w:rsid w:val="001D594C"/>
    <w:rsid w:val="001D5968"/>
    <w:rsid w:val="001D608C"/>
    <w:rsid w:val="001D697B"/>
    <w:rsid w:val="001D707F"/>
    <w:rsid w:val="001D725C"/>
    <w:rsid w:val="001D7B5E"/>
    <w:rsid w:val="001E05B0"/>
    <w:rsid w:val="001E1ECA"/>
    <w:rsid w:val="001E20D6"/>
    <w:rsid w:val="001E233E"/>
    <w:rsid w:val="001E2C4F"/>
    <w:rsid w:val="001E2F4E"/>
    <w:rsid w:val="001E33CB"/>
    <w:rsid w:val="001E5CAA"/>
    <w:rsid w:val="001E6538"/>
    <w:rsid w:val="001E6BCB"/>
    <w:rsid w:val="001E6DE5"/>
    <w:rsid w:val="001E6E00"/>
    <w:rsid w:val="001E72C2"/>
    <w:rsid w:val="001E7678"/>
    <w:rsid w:val="001F066E"/>
    <w:rsid w:val="001F0FCE"/>
    <w:rsid w:val="001F1D08"/>
    <w:rsid w:val="001F3521"/>
    <w:rsid w:val="001F3CE2"/>
    <w:rsid w:val="001F44B7"/>
    <w:rsid w:val="001F4996"/>
    <w:rsid w:val="001F4AD8"/>
    <w:rsid w:val="001F5599"/>
    <w:rsid w:val="001F5A69"/>
    <w:rsid w:val="001F6B75"/>
    <w:rsid w:val="001F735A"/>
    <w:rsid w:val="001F7FEC"/>
    <w:rsid w:val="00202300"/>
    <w:rsid w:val="002028B5"/>
    <w:rsid w:val="0020302B"/>
    <w:rsid w:val="00203417"/>
    <w:rsid w:val="00204F0D"/>
    <w:rsid w:val="0020573E"/>
    <w:rsid w:val="002059DB"/>
    <w:rsid w:val="00205E12"/>
    <w:rsid w:val="002064AE"/>
    <w:rsid w:val="00206EB3"/>
    <w:rsid w:val="00206FDC"/>
    <w:rsid w:val="00210933"/>
    <w:rsid w:val="00210B97"/>
    <w:rsid w:val="00210D42"/>
    <w:rsid w:val="002113EC"/>
    <w:rsid w:val="00211940"/>
    <w:rsid w:val="00211AC4"/>
    <w:rsid w:val="00211C95"/>
    <w:rsid w:val="002133F4"/>
    <w:rsid w:val="00213458"/>
    <w:rsid w:val="00213B34"/>
    <w:rsid w:val="00213E47"/>
    <w:rsid w:val="00213E55"/>
    <w:rsid w:val="0021416F"/>
    <w:rsid w:val="002159D7"/>
    <w:rsid w:val="002211C1"/>
    <w:rsid w:val="00221747"/>
    <w:rsid w:val="0022196D"/>
    <w:rsid w:val="00221D99"/>
    <w:rsid w:val="00221FFC"/>
    <w:rsid w:val="002220E3"/>
    <w:rsid w:val="00223B83"/>
    <w:rsid w:val="00224925"/>
    <w:rsid w:val="0022584B"/>
    <w:rsid w:val="00225C03"/>
    <w:rsid w:val="00225D62"/>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6EB6"/>
    <w:rsid w:val="0023723D"/>
    <w:rsid w:val="002372BB"/>
    <w:rsid w:val="00237EEE"/>
    <w:rsid w:val="00237F44"/>
    <w:rsid w:val="00240F25"/>
    <w:rsid w:val="00241CB1"/>
    <w:rsid w:val="0024439B"/>
    <w:rsid w:val="00244629"/>
    <w:rsid w:val="00244648"/>
    <w:rsid w:val="0024645F"/>
    <w:rsid w:val="002467ED"/>
    <w:rsid w:val="00246A92"/>
    <w:rsid w:val="00246C66"/>
    <w:rsid w:val="00250B95"/>
    <w:rsid w:val="002513EE"/>
    <w:rsid w:val="0025303C"/>
    <w:rsid w:val="002532B9"/>
    <w:rsid w:val="00254B97"/>
    <w:rsid w:val="00257A9A"/>
    <w:rsid w:val="00257E7A"/>
    <w:rsid w:val="00257FE0"/>
    <w:rsid w:val="00260BC3"/>
    <w:rsid w:val="00260BE8"/>
    <w:rsid w:val="002613E7"/>
    <w:rsid w:val="0026354D"/>
    <w:rsid w:val="00263A24"/>
    <w:rsid w:val="0026413C"/>
    <w:rsid w:val="0026497D"/>
    <w:rsid w:val="00264A38"/>
    <w:rsid w:val="00264C2C"/>
    <w:rsid w:val="0026502C"/>
    <w:rsid w:val="00265848"/>
    <w:rsid w:val="002659B4"/>
    <w:rsid w:val="00265E1A"/>
    <w:rsid w:val="00266813"/>
    <w:rsid w:val="00266BCD"/>
    <w:rsid w:val="0026711F"/>
    <w:rsid w:val="002706DC"/>
    <w:rsid w:val="00271BAB"/>
    <w:rsid w:val="002721F1"/>
    <w:rsid w:val="002728F8"/>
    <w:rsid w:val="00273874"/>
    <w:rsid w:val="00274BBD"/>
    <w:rsid w:val="0027530C"/>
    <w:rsid w:val="00275EC2"/>
    <w:rsid w:val="00275FA4"/>
    <w:rsid w:val="00276608"/>
    <w:rsid w:val="00276690"/>
    <w:rsid w:val="00277A35"/>
    <w:rsid w:val="002808D8"/>
    <w:rsid w:val="00280D3E"/>
    <w:rsid w:val="00282342"/>
    <w:rsid w:val="00282B25"/>
    <w:rsid w:val="002830FE"/>
    <w:rsid w:val="002836A6"/>
    <w:rsid w:val="00284AF3"/>
    <w:rsid w:val="00284E9F"/>
    <w:rsid w:val="0028524E"/>
    <w:rsid w:val="00285317"/>
    <w:rsid w:val="0028598A"/>
    <w:rsid w:val="00285D77"/>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81E"/>
    <w:rsid w:val="002A2D88"/>
    <w:rsid w:val="002A365A"/>
    <w:rsid w:val="002A37AB"/>
    <w:rsid w:val="002A37CF"/>
    <w:rsid w:val="002A3F5B"/>
    <w:rsid w:val="002A419D"/>
    <w:rsid w:val="002A5281"/>
    <w:rsid w:val="002A712F"/>
    <w:rsid w:val="002B15FC"/>
    <w:rsid w:val="002B2211"/>
    <w:rsid w:val="002B283F"/>
    <w:rsid w:val="002B432C"/>
    <w:rsid w:val="002B45B4"/>
    <w:rsid w:val="002B4655"/>
    <w:rsid w:val="002B5038"/>
    <w:rsid w:val="002B589B"/>
    <w:rsid w:val="002B5A55"/>
    <w:rsid w:val="002B70FA"/>
    <w:rsid w:val="002C07B3"/>
    <w:rsid w:val="002C08D1"/>
    <w:rsid w:val="002C12B8"/>
    <w:rsid w:val="002C170B"/>
    <w:rsid w:val="002C2C31"/>
    <w:rsid w:val="002C3407"/>
    <w:rsid w:val="002C3418"/>
    <w:rsid w:val="002C3FD9"/>
    <w:rsid w:val="002C43C9"/>
    <w:rsid w:val="002C53FA"/>
    <w:rsid w:val="002C55EB"/>
    <w:rsid w:val="002C628D"/>
    <w:rsid w:val="002C684D"/>
    <w:rsid w:val="002C6BDA"/>
    <w:rsid w:val="002C7102"/>
    <w:rsid w:val="002C7EE5"/>
    <w:rsid w:val="002D20BB"/>
    <w:rsid w:val="002D23D7"/>
    <w:rsid w:val="002D2D9A"/>
    <w:rsid w:val="002D352B"/>
    <w:rsid w:val="002D395F"/>
    <w:rsid w:val="002D3D0B"/>
    <w:rsid w:val="002D4D79"/>
    <w:rsid w:val="002D55BE"/>
    <w:rsid w:val="002D5DF6"/>
    <w:rsid w:val="002D68E9"/>
    <w:rsid w:val="002D68F7"/>
    <w:rsid w:val="002D6AB9"/>
    <w:rsid w:val="002D78EF"/>
    <w:rsid w:val="002E0735"/>
    <w:rsid w:val="002E185D"/>
    <w:rsid w:val="002E2853"/>
    <w:rsid w:val="002E4112"/>
    <w:rsid w:val="002E4550"/>
    <w:rsid w:val="002E45C2"/>
    <w:rsid w:val="002E58E1"/>
    <w:rsid w:val="002E5DFC"/>
    <w:rsid w:val="002F0985"/>
    <w:rsid w:val="002F0DC9"/>
    <w:rsid w:val="002F18F6"/>
    <w:rsid w:val="002F1D55"/>
    <w:rsid w:val="002F3603"/>
    <w:rsid w:val="002F51DA"/>
    <w:rsid w:val="002F5A4B"/>
    <w:rsid w:val="002F5CD7"/>
    <w:rsid w:val="002F5FE4"/>
    <w:rsid w:val="002F6394"/>
    <w:rsid w:val="002F71DA"/>
    <w:rsid w:val="003001D8"/>
    <w:rsid w:val="003003A6"/>
    <w:rsid w:val="00300FCD"/>
    <w:rsid w:val="0030186F"/>
    <w:rsid w:val="003024A8"/>
    <w:rsid w:val="00302944"/>
    <w:rsid w:val="00302C9E"/>
    <w:rsid w:val="00302D49"/>
    <w:rsid w:val="00302F36"/>
    <w:rsid w:val="00302F88"/>
    <w:rsid w:val="0030416B"/>
    <w:rsid w:val="00304B2C"/>
    <w:rsid w:val="003054D7"/>
    <w:rsid w:val="00305815"/>
    <w:rsid w:val="00305851"/>
    <w:rsid w:val="003066AF"/>
    <w:rsid w:val="0030739A"/>
    <w:rsid w:val="00307A34"/>
    <w:rsid w:val="0031000D"/>
    <w:rsid w:val="00310274"/>
    <w:rsid w:val="003108E8"/>
    <w:rsid w:val="00310EB4"/>
    <w:rsid w:val="00312199"/>
    <w:rsid w:val="003127D6"/>
    <w:rsid w:val="00313502"/>
    <w:rsid w:val="00315EB3"/>
    <w:rsid w:val="003164D8"/>
    <w:rsid w:val="0032179C"/>
    <w:rsid w:val="00321C7B"/>
    <w:rsid w:val="00322468"/>
    <w:rsid w:val="0032298B"/>
    <w:rsid w:val="00322FCB"/>
    <w:rsid w:val="00323E80"/>
    <w:rsid w:val="00324134"/>
    <w:rsid w:val="003245AB"/>
    <w:rsid w:val="0032534F"/>
    <w:rsid w:val="00325573"/>
    <w:rsid w:val="00325908"/>
    <w:rsid w:val="00326101"/>
    <w:rsid w:val="00326382"/>
    <w:rsid w:val="0032646C"/>
    <w:rsid w:val="0032795E"/>
    <w:rsid w:val="00327E8C"/>
    <w:rsid w:val="003307A7"/>
    <w:rsid w:val="00330D9D"/>
    <w:rsid w:val="003327AE"/>
    <w:rsid w:val="00332BAD"/>
    <w:rsid w:val="00332D33"/>
    <w:rsid w:val="003337FA"/>
    <w:rsid w:val="0033521B"/>
    <w:rsid w:val="00335662"/>
    <w:rsid w:val="003358D3"/>
    <w:rsid w:val="003362C7"/>
    <w:rsid w:val="00336F0F"/>
    <w:rsid w:val="00337318"/>
    <w:rsid w:val="00340073"/>
    <w:rsid w:val="0034087D"/>
    <w:rsid w:val="00340D9D"/>
    <w:rsid w:val="00340F20"/>
    <w:rsid w:val="0034195E"/>
    <w:rsid w:val="00341F28"/>
    <w:rsid w:val="003443F7"/>
    <w:rsid w:val="00344D4C"/>
    <w:rsid w:val="003450BB"/>
    <w:rsid w:val="0034614E"/>
    <w:rsid w:val="00346F7D"/>
    <w:rsid w:val="003472BD"/>
    <w:rsid w:val="00347721"/>
    <w:rsid w:val="00347CEE"/>
    <w:rsid w:val="00350A27"/>
    <w:rsid w:val="003514CB"/>
    <w:rsid w:val="00351AD7"/>
    <w:rsid w:val="0035233D"/>
    <w:rsid w:val="003537EB"/>
    <w:rsid w:val="00353BBC"/>
    <w:rsid w:val="0035478D"/>
    <w:rsid w:val="00354A6D"/>
    <w:rsid w:val="0035554E"/>
    <w:rsid w:val="00356660"/>
    <w:rsid w:val="003570B4"/>
    <w:rsid w:val="00361752"/>
    <w:rsid w:val="00362862"/>
    <w:rsid w:val="003631BB"/>
    <w:rsid w:val="00364244"/>
    <w:rsid w:val="00364317"/>
    <w:rsid w:val="00364F19"/>
    <w:rsid w:val="00365165"/>
    <w:rsid w:val="00365C44"/>
    <w:rsid w:val="0036686F"/>
    <w:rsid w:val="00367254"/>
    <w:rsid w:val="00367505"/>
    <w:rsid w:val="00367C22"/>
    <w:rsid w:val="00370686"/>
    <w:rsid w:val="00371A8A"/>
    <w:rsid w:val="00371E11"/>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87E2F"/>
    <w:rsid w:val="00390171"/>
    <w:rsid w:val="0039096E"/>
    <w:rsid w:val="00390C58"/>
    <w:rsid w:val="00390F9D"/>
    <w:rsid w:val="003924EB"/>
    <w:rsid w:val="00392D8C"/>
    <w:rsid w:val="00392E8F"/>
    <w:rsid w:val="00393EE1"/>
    <w:rsid w:val="00394359"/>
    <w:rsid w:val="00395210"/>
    <w:rsid w:val="003959BC"/>
    <w:rsid w:val="00396537"/>
    <w:rsid w:val="0039779D"/>
    <w:rsid w:val="003978B0"/>
    <w:rsid w:val="003A097F"/>
    <w:rsid w:val="003A1188"/>
    <w:rsid w:val="003A14A4"/>
    <w:rsid w:val="003A1988"/>
    <w:rsid w:val="003A4773"/>
    <w:rsid w:val="003A5563"/>
    <w:rsid w:val="003A5ACF"/>
    <w:rsid w:val="003B148C"/>
    <w:rsid w:val="003B1C73"/>
    <w:rsid w:val="003B2408"/>
    <w:rsid w:val="003B2FBA"/>
    <w:rsid w:val="003B3AD7"/>
    <w:rsid w:val="003B4548"/>
    <w:rsid w:val="003B5134"/>
    <w:rsid w:val="003B5E3A"/>
    <w:rsid w:val="003B609B"/>
    <w:rsid w:val="003B76CF"/>
    <w:rsid w:val="003B7A7B"/>
    <w:rsid w:val="003B7AAB"/>
    <w:rsid w:val="003C0F2D"/>
    <w:rsid w:val="003C2434"/>
    <w:rsid w:val="003C282E"/>
    <w:rsid w:val="003C2F8B"/>
    <w:rsid w:val="003C34D2"/>
    <w:rsid w:val="003C3DAC"/>
    <w:rsid w:val="003C48F3"/>
    <w:rsid w:val="003C4C0B"/>
    <w:rsid w:val="003C53E5"/>
    <w:rsid w:val="003C5AD1"/>
    <w:rsid w:val="003C63C0"/>
    <w:rsid w:val="003C662A"/>
    <w:rsid w:val="003C75BB"/>
    <w:rsid w:val="003C7875"/>
    <w:rsid w:val="003C7A74"/>
    <w:rsid w:val="003C7B32"/>
    <w:rsid w:val="003D0313"/>
    <w:rsid w:val="003D0436"/>
    <w:rsid w:val="003D14FE"/>
    <w:rsid w:val="003D16CD"/>
    <w:rsid w:val="003D1D9A"/>
    <w:rsid w:val="003D1DE7"/>
    <w:rsid w:val="003D1E9A"/>
    <w:rsid w:val="003D235B"/>
    <w:rsid w:val="003D2940"/>
    <w:rsid w:val="003D3572"/>
    <w:rsid w:val="003D363A"/>
    <w:rsid w:val="003D4BB2"/>
    <w:rsid w:val="003D4D2C"/>
    <w:rsid w:val="003D51F8"/>
    <w:rsid w:val="003D57F9"/>
    <w:rsid w:val="003D683D"/>
    <w:rsid w:val="003D71AB"/>
    <w:rsid w:val="003E17DB"/>
    <w:rsid w:val="003E1E46"/>
    <w:rsid w:val="003E3D25"/>
    <w:rsid w:val="003E4434"/>
    <w:rsid w:val="003E5FF8"/>
    <w:rsid w:val="003E60DF"/>
    <w:rsid w:val="003E650D"/>
    <w:rsid w:val="003E6C16"/>
    <w:rsid w:val="003F10B1"/>
    <w:rsid w:val="003F184B"/>
    <w:rsid w:val="003F1871"/>
    <w:rsid w:val="003F22F1"/>
    <w:rsid w:val="003F3C99"/>
    <w:rsid w:val="003F471D"/>
    <w:rsid w:val="003F4BD8"/>
    <w:rsid w:val="003F567D"/>
    <w:rsid w:val="003F5F69"/>
    <w:rsid w:val="003F7197"/>
    <w:rsid w:val="003F74A3"/>
    <w:rsid w:val="003F793C"/>
    <w:rsid w:val="00400AA8"/>
    <w:rsid w:val="00400D60"/>
    <w:rsid w:val="00401E5B"/>
    <w:rsid w:val="00402834"/>
    <w:rsid w:val="00403D3E"/>
    <w:rsid w:val="004043FE"/>
    <w:rsid w:val="00404546"/>
    <w:rsid w:val="004045D3"/>
    <w:rsid w:val="00404714"/>
    <w:rsid w:val="00404C9D"/>
    <w:rsid w:val="00404F3A"/>
    <w:rsid w:val="00405092"/>
    <w:rsid w:val="004051B0"/>
    <w:rsid w:val="00405535"/>
    <w:rsid w:val="00405C30"/>
    <w:rsid w:val="00405FBB"/>
    <w:rsid w:val="00406D27"/>
    <w:rsid w:val="004077A2"/>
    <w:rsid w:val="004079B1"/>
    <w:rsid w:val="00407D2D"/>
    <w:rsid w:val="00407E07"/>
    <w:rsid w:val="00411F71"/>
    <w:rsid w:val="00412C72"/>
    <w:rsid w:val="00413B08"/>
    <w:rsid w:val="00413E82"/>
    <w:rsid w:val="00414A0E"/>
    <w:rsid w:val="00415607"/>
    <w:rsid w:val="0041594F"/>
    <w:rsid w:val="00417A56"/>
    <w:rsid w:val="00417F7E"/>
    <w:rsid w:val="004211A1"/>
    <w:rsid w:val="004214E5"/>
    <w:rsid w:val="0042156A"/>
    <w:rsid w:val="00421A2A"/>
    <w:rsid w:val="00421D2F"/>
    <w:rsid w:val="00422439"/>
    <w:rsid w:val="00422B65"/>
    <w:rsid w:val="00422BBA"/>
    <w:rsid w:val="00423F9E"/>
    <w:rsid w:val="004243BB"/>
    <w:rsid w:val="0042531C"/>
    <w:rsid w:val="00425733"/>
    <w:rsid w:val="0042580A"/>
    <w:rsid w:val="004259F6"/>
    <w:rsid w:val="004271F9"/>
    <w:rsid w:val="00427C5A"/>
    <w:rsid w:val="0043007E"/>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F51"/>
    <w:rsid w:val="004409F8"/>
    <w:rsid w:val="00440E4D"/>
    <w:rsid w:val="00441862"/>
    <w:rsid w:val="004419B2"/>
    <w:rsid w:val="004419E6"/>
    <w:rsid w:val="00441A8A"/>
    <w:rsid w:val="00441AC0"/>
    <w:rsid w:val="00441FBF"/>
    <w:rsid w:val="004420CF"/>
    <w:rsid w:val="004444E3"/>
    <w:rsid w:val="00445B61"/>
    <w:rsid w:val="00445BAB"/>
    <w:rsid w:val="0044770B"/>
    <w:rsid w:val="00447847"/>
    <w:rsid w:val="00447D20"/>
    <w:rsid w:val="004507E7"/>
    <w:rsid w:val="00450D66"/>
    <w:rsid w:val="00450FE6"/>
    <w:rsid w:val="00452779"/>
    <w:rsid w:val="00453279"/>
    <w:rsid w:val="00453716"/>
    <w:rsid w:val="004542AD"/>
    <w:rsid w:val="00454580"/>
    <w:rsid w:val="004553BA"/>
    <w:rsid w:val="00455654"/>
    <w:rsid w:val="00455E17"/>
    <w:rsid w:val="00456ACE"/>
    <w:rsid w:val="00460887"/>
    <w:rsid w:val="00460BE5"/>
    <w:rsid w:val="00461BD6"/>
    <w:rsid w:val="00462B74"/>
    <w:rsid w:val="004636CF"/>
    <w:rsid w:val="004640A0"/>
    <w:rsid w:val="00464138"/>
    <w:rsid w:val="00464C3F"/>
    <w:rsid w:val="0046512A"/>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111"/>
    <w:rsid w:val="004811C8"/>
    <w:rsid w:val="00483D4B"/>
    <w:rsid w:val="00484F53"/>
    <w:rsid w:val="004858E2"/>
    <w:rsid w:val="004861FE"/>
    <w:rsid w:val="00486686"/>
    <w:rsid w:val="004868C7"/>
    <w:rsid w:val="00486B25"/>
    <w:rsid w:val="00487467"/>
    <w:rsid w:val="00487D02"/>
    <w:rsid w:val="00490082"/>
    <w:rsid w:val="00490658"/>
    <w:rsid w:val="0049159D"/>
    <w:rsid w:val="00491710"/>
    <w:rsid w:val="004919D8"/>
    <w:rsid w:val="00491F02"/>
    <w:rsid w:val="00493278"/>
    <w:rsid w:val="004935AD"/>
    <w:rsid w:val="0049368C"/>
    <w:rsid w:val="004939F0"/>
    <w:rsid w:val="00493E8B"/>
    <w:rsid w:val="004959DA"/>
    <w:rsid w:val="00495CC6"/>
    <w:rsid w:val="004A07F0"/>
    <w:rsid w:val="004A0E1A"/>
    <w:rsid w:val="004A0E3D"/>
    <w:rsid w:val="004A27BE"/>
    <w:rsid w:val="004A2F29"/>
    <w:rsid w:val="004A3C06"/>
    <w:rsid w:val="004A462D"/>
    <w:rsid w:val="004A6565"/>
    <w:rsid w:val="004A6843"/>
    <w:rsid w:val="004A696A"/>
    <w:rsid w:val="004A6C30"/>
    <w:rsid w:val="004A6FA5"/>
    <w:rsid w:val="004A6FD4"/>
    <w:rsid w:val="004A710A"/>
    <w:rsid w:val="004B01A5"/>
    <w:rsid w:val="004B0223"/>
    <w:rsid w:val="004B0AAC"/>
    <w:rsid w:val="004B0D51"/>
    <w:rsid w:val="004B1356"/>
    <w:rsid w:val="004B1378"/>
    <w:rsid w:val="004B149D"/>
    <w:rsid w:val="004B21B0"/>
    <w:rsid w:val="004B29D6"/>
    <w:rsid w:val="004B3B25"/>
    <w:rsid w:val="004B41C8"/>
    <w:rsid w:val="004B4A73"/>
    <w:rsid w:val="004B62D6"/>
    <w:rsid w:val="004B62EA"/>
    <w:rsid w:val="004B6652"/>
    <w:rsid w:val="004B69B4"/>
    <w:rsid w:val="004B6BC7"/>
    <w:rsid w:val="004B75D9"/>
    <w:rsid w:val="004B7979"/>
    <w:rsid w:val="004B7FD7"/>
    <w:rsid w:val="004C0A48"/>
    <w:rsid w:val="004C100F"/>
    <w:rsid w:val="004C1B76"/>
    <w:rsid w:val="004C23C3"/>
    <w:rsid w:val="004C2702"/>
    <w:rsid w:val="004C2D80"/>
    <w:rsid w:val="004C399B"/>
    <w:rsid w:val="004C3C11"/>
    <w:rsid w:val="004C5F44"/>
    <w:rsid w:val="004C62A0"/>
    <w:rsid w:val="004C63F6"/>
    <w:rsid w:val="004C69BA"/>
    <w:rsid w:val="004C6D6B"/>
    <w:rsid w:val="004C70B1"/>
    <w:rsid w:val="004C71BC"/>
    <w:rsid w:val="004D00A1"/>
    <w:rsid w:val="004D0114"/>
    <w:rsid w:val="004D1276"/>
    <w:rsid w:val="004D268F"/>
    <w:rsid w:val="004D32A9"/>
    <w:rsid w:val="004D3E3C"/>
    <w:rsid w:val="004D53AE"/>
    <w:rsid w:val="004D552A"/>
    <w:rsid w:val="004D6E86"/>
    <w:rsid w:val="004E0832"/>
    <w:rsid w:val="004E2690"/>
    <w:rsid w:val="004E2FF1"/>
    <w:rsid w:val="004E3F15"/>
    <w:rsid w:val="004E5071"/>
    <w:rsid w:val="004E7EED"/>
    <w:rsid w:val="004F0003"/>
    <w:rsid w:val="004F01E6"/>
    <w:rsid w:val="004F0713"/>
    <w:rsid w:val="004F0AF3"/>
    <w:rsid w:val="004F0CE4"/>
    <w:rsid w:val="004F0F83"/>
    <w:rsid w:val="004F1EAB"/>
    <w:rsid w:val="004F1FB1"/>
    <w:rsid w:val="004F46DA"/>
    <w:rsid w:val="004F52E7"/>
    <w:rsid w:val="004F6FBD"/>
    <w:rsid w:val="004F77B6"/>
    <w:rsid w:val="004F7DA9"/>
    <w:rsid w:val="005002A1"/>
    <w:rsid w:val="00500534"/>
    <w:rsid w:val="00500614"/>
    <w:rsid w:val="00500959"/>
    <w:rsid w:val="00500A85"/>
    <w:rsid w:val="00501A53"/>
    <w:rsid w:val="00502430"/>
    <w:rsid w:val="00502BDC"/>
    <w:rsid w:val="00502E16"/>
    <w:rsid w:val="00503585"/>
    <w:rsid w:val="00503F39"/>
    <w:rsid w:val="005042C4"/>
    <w:rsid w:val="00504A81"/>
    <w:rsid w:val="00504D09"/>
    <w:rsid w:val="00505168"/>
    <w:rsid w:val="005056BF"/>
    <w:rsid w:val="005060E8"/>
    <w:rsid w:val="005062C2"/>
    <w:rsid w:val="00506335"/>
    <w:rsid w:val="005063B6"/>
    <w:rsid w:val="005063E3"/>
    <w:rsid w:val="00506A7A"/>
    <w:rsid w:val="00506C50"/>
    <w:rsid w:val="00507FC9"/>
    <w:rsid w:val="00510378"/>
    <w:rsid w:val="00510BE6"/>
    <w:rsid w:val="00511433"/>
    <w:rsid w:val="005118DB"/>
    <w:rsid w:val="00511F4C"/>
    <w:rsid w:val="00511F5C"/>
    <w:rsid w:val="00514586"/>
    <w:rsid w:val="00516883"/>
    <w:rsid w:val="00516A21"/>
    <w:rsid w:val="00516F79"/>
    <w:rsid w:val="00517607"/>
    <w:rsid w:val="005177CC"/>
    <w:rsid w:val="00517B4B"/>
    <w:rsid w:val="00520304"/>
    <w:rsid w:val="00521811"/>
    <w:rsid w:val="0052197B"/>
    <w:rsid w:val="00522337"/>
    <w:rsid w:val="00522617"/>
    <w:rsid w:val="00522A78"/>
    <w:rsid w:val="00522B71"/>
    <w:rsid w:val="00522FB3"/>
    <w:rsid w:val="005260A9"/>
    <w:rsid w:val="005262BE"/>
    <w:rsid w:val="005270D9"/>
    <w:rsid w:val="005274CD"/>
    <w:rsid w:val="00530CFA"/>
    <w:rsid w:val="00530F61"/>
    <w:rsid w:val="0053139A"/>
    <w:rsid w:val="0053331F"/>
    <w:rsid w:val="00534FEE"/>
    <w:rsid w:val="00535CDF"/>
    <w:rsid w:val="00535DCE"/>
    <w:rsid w:val="00535EF1"/>
    <w:rsid w:val="00536493"/>
    <w:rsid w:val="00537175"/>
    <w:rsid w:val="00537593"/>
    <w:rsid w:val="00537C2E"/>
    <w:rsid w:val="005404D1"/>
    <w:rsid w:val="00540D3C"/>
    <w:rsid w:val="0054419D"/>
    <w:rsid w:val="00544D9E"/>
    <w:rsid w:val="005457AF"/>
    <w:rsid w:val="00545A1B"/>
    <w:rsid w:val="00545EE3"/>
    <w:rsid w:val="00547007"/>
    <w:rsid w:val="00547172"/>
    <w:rsid w:val="005471D5"/>
    <w:rsid w:val="00551096"/>
    <w:rsid w:val="005512F2"/>
    <w:rsid w:val="00552487"/>
    <w:rsid w:val="00553C1F"/>
    <w:rsid w:val="00553E01"/>
    <w:rsid w:val="0055448C"/>
    <w:rsid w:val="00554A30"/>
    <w:rsid w:val="00556F8A"/>
    <w:rsid w:val="00557287"/>
    <w:rsid w:val="00557701"/>
    <w:rsid w:val="005579EA"/>
    <w:rsid w:val="00560143"/>
    <w:rsid w:val="005601E8"/>
    <w:rsid w:val="00560288"/>
    <w:rsid w:val="0056074C"/>
    <w:rsid w:val="00560B98"/>
    <w:rsid w:val="00560CA9"/>
    <w:rsid w:val="00562ACB"/>
    <w:rsid w:val="005634C2"/>
    <w:rsid w:val="0056353A"/>
    <w:rsid w:val="00563847"/>
    <w:rsid w:val="005639E6"/>
    <w:rsid w:val="005642AC"/>
    <w:rsid w:val="005651AC"/>
    <w:rsid w:val="005652DC"/>
    <w:rsid w:val="00565C36"/>
    <w:rsid w:val="0056609D"/>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E16"/>
    <w:rsid w:val="00581FFF"/>
    <w:rsid w:val="00582848"/>
    <w:rsid w:val="005830EF"/>
    <w:rsid w:val="00583BA7"/>
    <w:rsid w:val="00584148"/>
    <w:rsid w:val="00584C49"/>
    <w:rsid w:val="00585937"/>
    <w:rsid w:val="0058621E"/>
    <w:rsid w:val="005865F4"/>
    <w:rsid w:val="00586DCA"/>
    <w:rsid w:val="005874E6"/>
    <w:rsid w:val="00587E72"/>
    <w:rsid w:val="0059002F"/>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2C34"/>
    <w:rsid w:val="005A37A7"/>
    <w:rsid w:val="005A491F"/>
    <w:rsid w:val="005A5079"/>
    <w:rsid w:val="005A5800"/>
    <w:rsid w:val="005A5944"/>
    <w:rsid w:val="005A6265"/>
    <w:rsid w:val="005A63F1"/>
    <w:rsid w:val="005A6D8D"/>
    <w:rsid w:val="005A70B8"/>
    <w:rsid w:val="005A73E1"/>
    <w:rsid w:val="005A783C"/>
    <w:rsid w:val="005B049D"/>
    <w:rsid w:val="005B0527"/>
    <w:rsid w:val="005B05D3"/>
    <w:rsid w:val="005B070C"/>
    <w:rsid w:val="005B0B49"/>
    <w:rsid w:val="005B1560"/>
    <w:rsid w:val="005B345F"/>
    <w:rsid w:val="005B3682"/>
    <w:rsid w:val="005B429F"/>
    <w:rsid w:val="005B482E"/>
    <w:rsid w:val="005B4FF9"/>
    <w:rsid w:val="005B5800"/>
    <w:rsid w:val="005B65FF"/>
    <w:rsid w:val="005B6872"/>
    <w:rsid w:val="005B6AD4"/>
    <w:rsid w:val="005B7375"/>
    <w:rsid w:val="005B7587"/>
    <w:rsid w:val="005B7633"/>
    <w:rsid w:val="005C0334"/>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5A"/>
    <w:rsid w:val="005E0F83"/>
    <w:rsid w:val="005E129A"/>
    <w:rsid w:val="005E1723"/>
    <w:rsid w:val="005E2482"/>
    <w:rsid w:val="005E3B19"/>
    <w:rsid w:val="005E3D05"/>
    <w:rsid w:val="005E6172"/>
    <w:rsid w:val="005E7A91"/>
    <w:rsid w:val="005F01DA"/>
    <w:rsid w:val="005F02C0"/>
    <w:rsid w:val="005F0497"/>
    <w:rsid w:val="005F0E7A"/>
    <w:rsid w:val="005F42F4"/>
    <w:rsid w:val="005F51E5"/>
    <w:rsid w:val="005F5393"/>
    <w:rsid w:val="005F67E5"/>
    <w:rsid w:val="005F70D6"/>
    <w:rsid w:val="005F731C"/>
    <w:rsid w:val="005F798D"/>
    <w:rsid w:val="00600391"/>
    <w:rsid w:val="006009BE"/>
    <w:rsid w:val="00601A2F"/>
    <w:rsid w:val="00601EE6"/>
    <w:rsid w:val="0060216C"/>
    <w:rsid w:val="00602ABE"/>
    <w:rsid w:val="00604148"/>
    <w:rsid w:val="00604F6D"/>
    <w:rsid w:val="00605006"/>
    <w:rsid w:val="00605B2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C41"/>
    <w:rsid w:val="006230AC"/>
    <w:rsid w:val="00623C73"/>
    <w:rsid w:val="00625025"/>
    <w:rsid w:val="00626532"/>
    <w:rsid w:val="00626ABE"/>
    <w:rsid w:val="00627F7A"/>
    <w:rsid w:val="006300DF"/>
    <w:rsid w:val="0063053D"/>
    <w:rsid w:val="006315DC"/>
    <w:rsid w:val="006318AC"/>
    <w:rsid w:val="00632E8C"/>
    <w:rsid w:val="0063336B"/>
    <w:rsid w:val="00633D38"/>
    <w:rsid w:val="00634DFF"/>
    <w:rsid w:val="00634F1F"/>
    <w:rsid w:val="00635387"/>
    <w:rsid w:val="00635CC5"/>
    <w:rsid w:val="00637663"/>
    <w:rsid w:val="0064024C"/>
    <w:rsid w:val="00641381"/>
    <w:rsid w:val="00641C1A"/>
    <w:rsid w:val="006429CF"/>
    <w:rsid w:val="00642E3C"/>
    <w:rsid w:val="00644588"/>
    <w:rsid w:val="00645118"/>
    <w:rsid w:val="0064700A"/>
    <w:rsid w:val="00647596"/>
    <w:rsid w:val="0065012A"/>
    <w:rsid w:val="006506F1"/>
    <w:rsid w:val="00650E59"/>
    <w:rsid w:val="00652F88"/>
    <w:rsid w:val="00654450"/>
    <w:rsid w:val="00654E81"/>
    <w:rsid w:val="0065539D"/>
    <w:rsid w:val="006554D9"/>
    <w:rsid w:val="00655AA6"/>
    <w:rsid w:val="00656447"/>
    <w:rsid w:val="00656CCD"/>
    <w:rsid w:val="00657839"/>
    <w:rsid w:val="006603F8"/>
    <w:rsid w:val="00660528"/>
    <w:rsid w:val="00660DD4"/>
    <w:rsid w:val="00660FC0"/>
    <w:rsid w:val="00661D2F"/>
    <w:rsid w:val="00661E8C"/>
    <w:rsid w:val="00662607"/>
    <w:rsid w:val="00663143"/>
    <w:rsid w:val="00663E2C"/>
    <w:rsid w:val="00664BCD"/>
    <w:rsid w:val="00665996"/>
    <w:rsid w:val="00666A5B"/>
    <w:rsid w:val="0066702A"/>
    <w:rsid w:val="006679B2"/>
    <w:rsid w:val="00670A37"/>
    <w:rsid w:val="00670D45"/>
    <w:rsid w:val="00672F55"/>
    <w:rsid w:val="00673902"/>
    <w:rsid w:val="00673D29"/>
    <w:rsid w:val="00673F86"/>
    <w:rsid w:val="00674574"/>
    <w:rsid w:val="0067468A"/>
    <w:rsid w:val="00674850"/>
    <w:rsid w:val="006762D9"/>
    <w:rsid w:val="0067654C"/>
    <w:rsid w:val="00677709"/>
    <w:rsid w:val="00677981"/>
    <w:rsid w:val="0068008A"/>
    <w:rsid w:val="0068163A"/>
    <w:rsid w:val="006838F4"/>
    <w:rsid w:val="006841AA"/>
    <w:rsid w:val="0068512B"/>
    <w:rsid w:val="006856CD"/>
    <w:rsid w:val="00686966"/>
    <w:rsid w:val="00686C18"/>
    <w:rsid w:val="006873AA"/>
    <w:rsid w:val="00690F1E"/>
    <w:rsid w:val="00691936"/>
    <w:rsid w:val="00691DBF"/>
    <w:rsid w:val="00692459"/>
    <w:rsid w:val="00692FC0"/>
    <w:rsid w:val="00693AC2"/>
    <w:rsid w:val="00694516"/>
    <w:rsid w:val="00694D8E"/>
    <w:rsid w:val="00695397"/>
    <w:rsid w:val="006966B8"/>
    <w:rsid w:val="006A00B4"/>
    <w:rsid w:val="006A0F97"/>
    <w:rsid w:val="006A12C2"/>
    <w:rsid w:val="006A14A8"/>
    <w:rsid w:val="006A1650"/>
    <w:rsid w:val="006A2CD2"/>
    <w:rsid w:val="006A3493"/>
    <w:rsid w:val="006A4B39"/>
    <w:rsid w:val="006A56F0"/>
    <w:rsid w:val="006A5B54"/>
    <w:rsid w:val="006A5BA1"/>
    <w:rsid w:val="006A776B"/>
    <w:rsid w:val="006A7F59"/>
    <w:rsid w:val="006B08C9"/>
    <w:rsid w:val="006B311D"/>
    <w:rsid w:val="006B3E50"/>
    <w:rsid w:val="006B4112"/>
    <w:rsid w:val="006B500E"/>
    <w:rsid w:val="006B5FCE"/>
    <w:rsid w:val="006B6242"/>
    <w:rsid w:val="006B680A"/>
    <w:rsid w:val="006B6A5A"/>
    <w:rsid w:val="006B6F95"/>
    <w:rsid w:val="006C0022"/>
    <w:rsid w:val="006C0B55"/>
    <w:rsid w:val="006C10F3"/>
    <w:rsid w:val="006C21AF"/>
    <w:rsid w:val="006C3BCA"/>
    <w:rsid w:val="006C4522"/>
    <w:rsid w:val="006C4A1B"/>
    <w:rsid w:val="006C5AE1"/>
    <w:rsid w:val="006C5B47"/>
    <w:rsid w:val="006C60E7"/>
    <w:rsid w:val="006C65E4"/>
    <w:rsid w:val="006C74B6"/>
    <w:rsid w:val="006C7BA9"/>
    <w:rsid w:val="006C7E9F"/>
    <w:rsid w:val="006C7F53"/>
    <w:rsid w:val="006D035A"/>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AAC"/>
    <w:rsid w:val="006E2D34"/>
    <w:rsid w:val="006E30B2"/>
    <w:rsid w:val="006E32D8"/>
    <w:rsid w:val="006E3E73"/>
    <w:rsid w:val="006E43EC"/>
    <w:rsid w:val="006E44C4"/>
    <w:rsid w:val="006E4DDE"/>
    <w:rsid w:val="006E60B1"/>
    <w:rsid w:val="006E67E4"/>
    <w:rsid w:val="006E7DC3"/>
    <w:rsid w:val="006F172B"/>
    <w:rsid w:val="006F17EA"/>
    <w:rsid w:val="006F3D7C"/>
    <w:rsid w:val="006F4F8E"/>
    <w:rsid w:val="006F51A6"/>
    <w:rsid w:val="006F5438"/>
    <w:rsid w:val="006F5484"/>
    <w:rsid w:val="006F5942"/>
    <w:rsid w:val="006F5B3D"/>
    <w:rsid w:val="006F5F14"/>
    <w:rsid w:val="006F62F7"/>
    <w:rsid w:val="006F7664"/>
    <w:rsid w:val="006F76E0"/>
    <w:rsid w:val="0070002F"/>
    <w:rsid w:val="00701AF6"/>
    <w:rsid w:val="00703376"/>
    <w:rsid w:val="00704081"/>
    <w:rsid w:val="00704095"/>
    <w:rsid w:val="007053AA"/>
    <w:rsid w:val="00705935"/>
    <w:rsid w:val="00707116"/>
    <w:rsid w:val="007071C5"/>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47B5"/>
    <w:rsid w:val="00735D98"/>
    <w:rsid w:val="00736273"/>
    <w:rsid w:val="00736827"/>
    <w:rsid w:val="00736AEF"/>
    <w:rsid w:val="007408A7"/>
    <w:rsid w:val="0074143F"/>
    <w:rsid w:val="00743F98"/>
    <w:rsid w:val="0074533A"/>
    <w:rsid w:val="0074594D"/>
    <w:rsid w:val="00745AF9"/>
    <w:rsid w:val="00745EEF"/>
    <w:rsid w:val="00745F6F"/>
    <w:rsid w:val="00746C82"/>
    <w:rsid w:val="00746D8A"/>
    <w:rsid w:val="00746E56"/>
    <w:rsid w:val="00746ECC"/>
    <w:rsid w:val="00746FF4"/>
    <w:rsid w:val="007471E3"/>
    <w:rsid w:val="00747246"/>
    <w:rsid w:val="007478A6"/>
    <w:rsid w:val="007507C7"/>
    <w:rsid w:val="00751405"/>
    <w:rsid w:val="0075266C"/>
    <w:rsid w:val="00752FEB"/>
    <w:rsid w:val="007556B1"/>
    <w:rsid w:val="00755739"/>
    <w:rsid w:val="0075633F"/>
    <w:rsid w:val="007567B8"/>
    <w:rsid w:val="00756846"/>
    <w:rsid w:val="00756D72"/>
    <w:rsid w:val="0076018A"/>
    <w:rsid w:val="0076067E"/>
    <w:rsid w:val="00761F26"/>
    <w:rsid w:val="007628BF"/>
    <w:rsid w:val="00762F2D"/>
    <w:rsid w:val="00764EC7"/>
    <w:rsid w:val="00765C62"/>
    <w:rsid w:val="00765DE8"/>
    <w:rsid w:val="007660EA"/>
    <w:rsid w:val="0076649C"/>
    <w:rsid w:val="00767005"/>
    <w:rsid w:val="00767351"/>
    <w:rsid w:val="00767406"/>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4945"/>
    <w:rsid w:val="007761A1"/>
    <w:rsid w:val="007766D1"/>
    <w:rsid w:val="0078004A"/>
    <w:rsid w:val="00780ACE"/>
    <w:rsid w:val="00781043"/>
    <w:rsid w:val="007810B3"/>
    <w:rsid w:val="00781C99"/>
    <w:rsid w:val="00781DD8"/>
    <w:rsid w:val="0078229C"/>
    <w:rsid w:val="0078273C"/>
    <w:rsid w:val="007830BF"/>
    <w:rsid w:val="007836B0"/>
    <w:rsid w:val="00783A4C"/>
    <w:rsid w:val="00783B9E"/>
    <w:rsid w:val="00784019"/>
    <w:rsid w:val="007844AF"/>
    <w:rsid w:val="0078497A"/>
    <w:rsid w:val="007855F6"/>
    <w:rsid w:val="00786572"/>
    <w:rsid w:val="00786623"/>
    <w:rsid w:val="00786A68"/>
    <w:rsid w:val="00786BC5"/>
    <w:rsid w:val="0078747F"/>
    <w:rsid w:val="00787905"/>
    <w:rsid w:val="007905FB"/>
    <w:rsid w:val="00790A9B"/>
    <w:rsid w:val="00791066"/>
    <w:rsid w:val="00791674"/>
    <w:rsid w:val="00792300"/>
    <w:rsid w:val="007924DC"/>
    <w:rsid w:val="00792970"/>
    <w:rsid w:val="0079312B"/>
    <w:rsid w:val="00793EC3"/>
    <w:rsid w:val="00795363"/>
    <w:rsid w:val="00795D9B"/>
    <w:rsid w:val="00796B8F"/>
    <w:rsid w:val="007971FB"/>
    <w:rsid w:val="00797826"/>
    <w:rsid w:val="00797E12"/>
    <w:rsid w:val="007A0E38"/>
    <w:rsid w:val="007A19AD"/>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1A7"/>
    <w:rsid w:val="007B232A"/>
    <w:rsid w:val="007B235A"/>
    <w:rsid w:val="007B2687"/>
    <w:rsid w:val="007B32E9"/>
    <w:rsid w:val="007B48FA"/>
    <w:rsid w:val="007B4C57"/>
    <w:rsid w:val="007B55D3"/>
    <w:rsid w:val="007B60DA"/>
    <w:rsid w:val="007B6552"/>
    <w:rsid w:val="007B668D"/>
    <w:rsid w:val="007B796C"/>
    <w:rsid w:val="007C1D51"/>
    <w:rsid w:val="007C2073"/>
    <w:rsid w:val="007C28B2"/>
    <w:rsid w:val="007C3291"/>
    <w:rsid w:val="007C348B"/>
    <w:rsid w:val="007C3CF9"/>
    <w:rsid w:val="007C43FB"/>
    <w:rsid w:val="007C546D"/>
    <w:rsid w:val="007C7991"/>
    <w:rsid w:val="007C7D6F"/>
    <w:rsid w:val="007D0332"/>
    <w:rsid w:val="007D1018"/>
    <w:rsid w:val="007D228E"/>
    <w:rsid w:val="007D2D1A"/>
    <w:rsid w:val="007D2E0E"/>
    <w:rsid w:val="007D3FBD"/>
    <w:rsid w:val="007D4DDF"/>
    <w:rsid w:val="007D51F0"/>
    <w:rsid w:val="007D5856"/>
    <w:rsid w:val="007D5908"/>
    <w:rsid w:val="007D6243"/>
    <w:rsid w:val="007D6340"/>
    <w:rsid w:val="007D6486"/>
    <w:rsid w:val="007D65A7"/>
    <w:rsid w:val="007D663D"/>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8ED"/>
    <w:rsid w:val="007F0BA1"/>
    <w:rsid w:val="007F0E3C"/>
    <w:rsid w:val="007F118F"/>
    <w:rsid w:val="007F13D8"/>
    <w:rsid w:val="007F1DC8"/>
    <w:rsid w:val="007F20E7"/>
    <w:rsid w:val="007F2443"/>
    <w:rsid w:val="007F2BC2"/>
    <w:rsid w:val="007F2FE6"/>
    <w:rsid w:val="007F33BA"/>
    <w:rsid w:val="007F3A88"/>
    <w:rsid w:val="007F3D8F"/>
    <w:rsid w:val="007F4688"/>
    <w:rsid w:val="007F52D3"/>
    <w:rsid w:val="007F58BA"/>
    <w:rsid w:val="007F5EEE"/>
    <w:rsid w:val="007F76D0"/>
    <w:rsid w:val="007F7B17"/>
    <w:rsid w:val="007F7FB1"/>
    <w:rsid w:val="00800ECF"/>
    <w:rsid w:val="00802A78"/>
    <w:rsid w:val="0080369A"/>
    <w:rsid w:val="00803907"/>
    <w:rsid w:val="00803B6C"/>
    <w:rsid w:val="00803D89"/>
    <w:rsid w:val="00805D5D"/>
    <w:rsid w:val="008067ED"/>
    <w:rsid w:val="00806A49"/>
    <w:rsid w:val="00806CA3"/>
    <w:rsid w:val="008075D9"/>
    <w:rsid w:val="008079FF"/>
    <w:rsid w:val="0081065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173F"/>
    <w:rsid w:val="008218DE"/>
    <w:rsid w:val="008221F4"/>
    <w:rsid w:val="00824158"/>
    <w:rsid w:val="00824534"/>
    <w:rsid w:val="008248A1"/>
    <w:rsid w:val="0082580B"/>
    <w:rsid w:val="0082673F"/>
    <w:rsid w:val="0082686B"/>
    <w:rsid w:val="00826BCC"/>
    <w:rsid w:val="0082725C"/>
    <w:rsid w:val="0082741B"/>
    <w:rsid w:val="00830627"/>
    <w:rsid w:val="00831D06"/>
    <w:rsid w:val="008328BA"/>
    <w:rsid w:val="00833156"/>
    <w:rsid w:val="0083385C"/>
    <w:rsid w:val="0083488D"/>
    <w:rsid w:val="008348D9"/>
    <w:rsid w:val="00834B77"/>
    <w:rsid w:val="0083521D"/>
    <w:rsid w:val="00835544"/>
    <w:rsid w:val="0083564B"/>
    <w:rsid w:val="00835A7A"/>
    <w:rsid w:val="00836689"/>
    <w:rsid w:val="00836AF1"/>
    <w:rsid w:val="008371F1"/>
    <w:rsid w:val="00837AA9"/>
    <w:rsid w:val="00840F14"/>
    <w:rsid w:val="00841E5B"/>
    <w:rsid w:val="00841F95"/>
    <w:rsid w:val="00842CE7"/>
    <w:rsid w:val="00844755"/>
    <w:rsid w:val="00845AE2"/>
    <w:rsid w:val="00845F88"/>
    <w:rsid w:val="00846DD7"/>
    <w:rsid w:val="008470F1"/>
    <w:rsid w:val="008477CB"/>
    <w:rsid w:val="0085101A"/>
    <w:rsid w:val="00851692"/>
    <w:rsid w:val="00851FEB"/>
    <w:rsid w:val="0085241C"/>
    <w:rsid w:val="008526CF"/>
    <w:rsid w:val="00852751"/>
    <w:rsid w:val="0085315F"/>
    <w:rsid w:val="008531E2"/>
    <w:rsid w:val="00853CB5"/>
    <w:rsid w:val="008547FE"/>
    <w:rsid w:val="00854AA1"/>
    <w:rsid w:val="00856FD6"/>
    <w:rsid w:val="00857E4F"/>
    <w:rsid w:val="00860A50"/>
    <w:rsid w:val="0086131F"/>
    <w:rsid w:val="008615DD"/>
    <w:rsid w:val="00861D3B"/>
    <w:rsid w:val="008620C1"/>
    <w:rsid w:val="0086220F"/>
    <w:rsid w:val="008623BD"/>
    <w:rsid w:val="008629C2"/>
    <w:rsid w:val="0086361A"/>
    <w:rsid w:val="008642C7"/>
    <w:rsid w:val="00865272"/>
    <w:rsid w:val="0086555B"/>
    <w:rsid w:val="008657AD"/>
    <w:rsid w:val="00866AB9"/>
    <w:rsid w:val="00866ADD"/>
    <w:rsid w:val="00866D23"/>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572"/>
    <w:rsid w:val="00884EB1"/>
    <w:rsid w:val="00885686"/>
    <w:rsid w:val="00885D96"/>
    <w:rsid w:val="00886696"/>
    <w:rsid w:val="008867C4"/>
    <w:rsid w:val="00886BE5"/>
    <w:rsid w:val="0088712E"/>
    <w:rsid w:val="00887B3B"/>
    <w:rsid w:val="00890C8C"/>
    <w:rsid w:val="0089320F"/>
    <w:rsid w:val="008939E5"/>
    <w:rsid w:val="0089578E"/>
    <w:rsid w:val="0089591F"/>
    <w:rsid w:val="00895C7D"/>
    <w:rsid w:val="00895CE3"/>
    <w:rsid w:val="00895D3A"/>
    <w:rsid w:val="008960D5"/>
    <w:rsid w:val="0089652D"/>
    <w:rsid w:val="008966D6"/>
    <w:rsid w:val="00897231"/>
    <w:rsid w:val="008A10AB"/>
    <w:rsid w:val="008A14D3"/>
    <w:rsid w:val="008A21CC"/>
    <w:rsid w:val="008A31F6"/>
    <w:rsid w:val="008A3F4E"/>
    <w:rsid w:val="008A709A"/>
    <w:rsid w:val="008A7A72"/>
    <w:rsid w:val="008B034E"/>
    <w:rsid w:val="008B0667"/>
    <w:rsid w:val="008B07DE"/>
    <w:rsid w:val="008B099F"/>
    <w:rsid w:val="008B19AE"/>
    <w:rsid w:val="008B2389"/>
    <w:rsid w:val="008B2985"/>
    <w:rsid w:val="008B3DC7"/>
    <w:rsid w:val="008B434B"/>
    <w:rsid w:val="008B5241"/>
    <w:rsid w:val="008B55D2"/>
    <w:rsid w:val="008B6640"/>
    <w:rsid w:val="008B6887"/>
    <w:rsid w:val="008B7075"/>
    <w:rsid w:val="008B76F6"/>
    <w:rsid w:val="008B7D88"/>
    <w:rsid w:val="008B7DD2"/>
    <w:rsid w:val="008C0410"/>
    <w:rsid w:val="008C0414"/>
    <w:rsid w:val="008C05DC"/>
    <w:rsid w:val="008C1530"/>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4659"/>
    <w:rsid w:val="008D565F"/>
    <w:rsid w:val="008D5973"/>
    <w:rsid w:val="008D5A0B"/>
    <w:rsid w:val="008D70D6"/>
    <w:rsid w:val="008E095B"/>
    <w:rsid w:val="008E12B7"/>
    <w:rsid w:val="008E1D89"/>
    <w:rsid w:val="008E2086"/>
    <w:rsid w:val="008E3252"/>
    <w:rsid w:val="008E4442"/>
    <w:rsid w:val="008E46C9"/>
    <w:rsid w:val="008E4873"/>
    <w:rsid w:val="008E4B23"/>
    <w:rsid w:val="008E5148"/>
    <w:rsid w:val="008E53DD"/>
    <w:rsid w:val="008E553B"/>
    <w:rsid w:val="008E55A3"/>
    <w:rsid w:val="008E59AF"/>
    <w:rsid w:val="008E677F"/>
    <w:rsid w:val="008E731C"/>
    <w:rsid w:val="008E7378"/>
    <w:rsid w:val="008F0E9F"/>
    <w:rsid w:val="008F217F"/>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8E6"/>
    <w:rsid w:val="00900A35"/>
    <w:rsid w:val="00900D05"/>
    <w:rsid w:val="009013DE"/>
    <w:rsid w:val="00901F92"/>
    <w:rsid w:val="00902ABC"/>
    <w:rsid w:val="0090366E"/>
    <w:rsid w:val="009040BC"/>
    <w:rsid w:val="00907471"/>
    <w:rsid w:val="00907ED9"/>
    <w:rsid w:val="0091081B"/>
    <w:rsid w:val="00911485"/>
    <w:rsid w:val="00912DB4"/>
    <w:rsid w:val="009137E3"/>
    <w:rsid w:val="009140C2"/>
    <w:rsid w:val="00915B1E"/>
    <w:rsid w:val="00915F12"/>
    <w:rsid w:val="0091633D"/>
    <w:rsid w:val="00917A14"/>
    <w:rsid w:val="00917DE3"/>
    <w:rsid w:val="009211E3"/>
    <w:rsid w:val="0092198C"/>
    <w:rsid w:val="009226F1"/>
    <w:rsid w:val="009227FC"/>
    <w:rsid w:val="00922E73"/>
    <w:rsid w:val="00922F43"/>
    <w:rsid w:val="009234F8"/>
    <w:rsid w:val="00923A6F"/>
    <w:rsid w:val="009249B0"/>
    <w:rsid w:val="009251D4"/>
    <w:rsid w:val="009252F1"/>
    <w:rsid w:val="009254BA"/>
    <w:rsid w:val="00925DD3"/>
    <w:rsid w:val="009268FE"/>
    <w:rsid w:val="00926CA7"/>
    <w:rsid w:val="00927A56"/>
    <w:rsid w:val="009304FB"/>
    <w:rsid w:val="0093114E"/>
    <w:rsid w:val="009320EF"/>
    <w:rsid w:val="00932538"/>
    <w:rsid w:val="00933673"/>
    <w:rsid w:val="00933A3A"/>
    <w:rsid w:val="00933A42"/>
    <w:rsid w:val="00934218"/>
    <w:rsid w:val="00934ACD"/>
    <w:rsid w:val="009351B6"/>
    <w:rsid w:val="009360E4"/>
    <w:rsid w:val="00941125"/>
    <w:rsid w:val="009411D6"/>
    <w:rsid w:val="00941F96"/>
    <w:rsid w:val="009420F1"/>
    <w:rsid w:val="00943794"/>
    <w:rsid w:val="00943BA6"/>
    <w:rsid w:val="00943CE9"/>
    <w:rsid w:val="0094417E"/>
    <w:rsid w:val="009441BF"/>
    <w:rsid w:val="00944C02"/>
    <w:rsid w:val="009461E7"/>
    <w:rsid w:val="00946421"/>
    <w:rsid w:val="0095036B"/>
    <w:rsid w:val="00950917"/>
    <w:rsid w:val="0095192D"/>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1B72"/>
    <w:rsid w:val="009629FB"/>
    <w:rsid w:val="00963751"/>
    <w:rsid w:val="00963BA8"/>
    <w:rsid w:val="00964226"/>
    <w:rsid w:val="00964F12"/>
    <w:rsid w:val="00966CDB"/>
    <w:rsid w:val="0096730C"/>
    <w:rsid w:val="00967AB8"/>
    <w:rsid w:val="00967FF7"/>
    <w:rsid w:val="0097267D"/>
    <w:rsid w:val="00972E0B"/>
    <w:rsid w:val="00973614"/>
    <w:rsid w:val="00973E34"/>
    <w:rsid w:val="00975957"/>
    <w:rsid w:val="00975EC8"/>
    <w:rsid w:val="0097636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675"/>
    <w:rsid w:val="0099599C"/>
    <w:rsid w:val="00996AB9"/>
    <w:rsid w:val="009A13B9"/>
    <w:rsid w:val="009A1771"/>
    <w:rsid w:val="009A180E"/>
    <w:rsid w:val="009A2D1D"/>
    <w:rsid w:val="009A3130"/>
    <w:rsid w:val="009A3AF5"/>
    <w:rsid w:val="009A4217"/>
    <w:rsid w:val="009A4F7C"/>
    <w:rsid w:val="009A502F"/>
    <w:rsid w:val="009A66D2"/>
    <w:rsid w:val="009A7B5F"/>
    <w:rsid w:val="009A7F73"/>
    <w:rsid w:val="009B0A2A"/>
    <w:rsid w:val="009B1DC7"/>
    <w:rsid w:val="009B1FC3"/>
    <w:rsid w:val="009B285D"/>
    <w:rsid w:val="009B2E8A"/>
    <w:rsid w:val="009B2E8B"/>
    <w:rsid w:val="009B2E90"/>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C98"/>
    <w:rsid w:val="009C3630"/>
    <w:rsid w:val="009C5193"/>
    <w:rsid w:val="009C6E37"/>
    <w:rsid w:val="009C7163"/>
    <w:rsid w:val="009C783E"/>
    <w:rsid w:val="009C79AB"/>
    <w:rsid w:val="009D00B7"/>
    <w:rsid w:val="009D0993"/>
    <w:rsid w:val="009D0A06"/>
    <w:rsid w:val="009D0DD8"/>
    <w:rsid w:val="009D1D77"/>
    <w:rsid w:val="009D2965"/>
    <w:rsid w:val="009D319E"/>
    <w:rsid w:val="009D33E2"/>
    <w:rsid w:val="009D3595"/>
    <w:rsid w:val="009D39D2"/>
    <w:rsid w:val="009D431B"/>
    <w:rsid w:val="009D4A8E"/>
    <w:rsid w:val="009D5E37"/>
    <w:rsid w:val="009D7619"/>
    <w:rsid w:val="009E0053"/>
    <w:rsid w:val="009E0C0D"/>
    <w:rsid w:val="009E12DD"/>
    <w:rsid w:val="009E302D"/>
    <w:rsid w:val="009E33A0"/>
    <w:rsid w:val="009E4364"/>
    <w:rsid w:val="009E477E"/>
    <w:rsid w:val="009E48EF"/>
    <w:rsid w:val="009E5281"/>
    <w:rsid w:val="009E659A"/>
    <w:rsid w:val="009E68E1"/>
    <w:rsid w:val="009E7454"/>
    <w:rsid w:val="009E7A6F"/>
    <w:rsid w:val="009E7DF3"/>
    <w:rsid w:val="009F01D7"/>
    <w:rsid w:val="009F0359"/>
    <w:rsid w:val="009F0796"/>
    <w:rsid w:val="009F1152"/>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C19"/>
    <w:rsid w:val="00A104AB"/>
    <w:rsid w:val="00A12669"/>
    <w:rsid w:val="00A1279F"/>
    <w:rsid w:val="00A13229"/>
    <w:rsid w:val="00A13250"/>
    <w:rsid w:val="00A1330A"/>
    <w:rsid w:val="00A13691"/>
    <w:rsid w:val="00A1393D"/>
    <w:rsid w:val="00A13D7E"/>
    <w:rsid w:val="00A14560"/>
    <w:rsid w:val="00A15AC0"/>
    <w:rsid w:val="00A17D7A"/>
    <w:rsid w:val="00A2106E"/>
    <w:rsid w:val="00A21657"/>
    <w:rsid w:val="00A22DFD"/>
    <w:rsid w:val="00A233D6"/>
    <w:rsid w:val="00A2355E"/>
    <w:rsid w:val="00A23868"/>
    <w:rsid w:val="00A24999"/>
    <w:rsid w:val="00A24F51"/>
    <w:rsid w:val="00A24FF8"/>
    <w:rsid w:val="00A25885"/>
    <w:rsid w:val="00A25A10"/>
    <w:rsid w:val="00A265FA"/>
    <w:rsid w:val="00A266B9"/>
    <w:rsid w:val="00A267B3"/>
    <w:rsid w:val="00A271D3"/>
    <w:rsid w:val="00A275DC"/>
    <w:rsid w:val="00A278ED"/>
    <w:rsid w:val="00A27ED6"/>
    <w:rsid w:val="00A27EDD"/>
    <w:rsid w:val="00A30599"/>
    <w:rsid w:val="00A323A3"/>
    <w:rsid w:val="00A32A69"/>
    <w:rsid w:val="00A32D82"/>
    <w:rsid w:val="00A33022"/>
    <w:rsid w:val="00A34EB6"/>
    <w:rsid w:val="00A368B5"/>
    <w:rsid w:val="00A37D6F"/>
    <w:rsid w:val="00A37F44"/>
    <w:rsid w:val="00A40635"/>
    <w:rsid w:val="00A41DF7"/>
    <w:rsid w:val="00A42918"/>
    <w:rsid w:val="00A42CD3"/>
    <w:rsid w:val="00A42D39"/>
    <w:rsid w:val="00A43F65"/>
    <w:rsid w:val="00A44165"/>
    <w:rsid w:val="00A4431B"/>
    <w:rsid w:val="00A44EF6"/>
    <w:rsid w:val="00A45153"/>
    <w:rsid w:val="00A46891"/>
    <w:rsid w:val="00A46BB2"/>
    <w:rsid w:val="00A47F03"/>
    <w:rsid w:val="00A51458"/>
    <w:rsid w:val="00A52659"/>
    <w:rsid w:val="00A52B65"/>
    <w:rsid w:val="00A52F69"/>
    <w:rsid w:val="00A533A4"/>
    <w:rsid w:val="00A53AAF"/>
    <w:rsid w:val="00A53D6D"/>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1FD"/>
    <w:rsid w:val="00A635A8"/>
    <w:rsid w:val="00A6404F"/>
    <w:rsid w:val="00A65C4A"/>
    <w:rsid w:val="00A666EE"/>
    <w:rsid w:val="00A66943"/>
    <w:rsid w:val="00A66BDC"/>
    <w:rsid w:val="00A66C71"/>
    <w:rsid w:val="00A6716B"/>
    <w:rsid w:val="00A72A7F"/>
    <w:rsid w:val="00A72B3D"/>
    <w:rsid w:val="00A746B8"/>
    <w:rsid w:val="00A74728"/>
    <w:rsid w:val="00A747B3"/>
    <w:rsid w:val="00A753A8"/>
    <w:rsid w:val="00A75780"/>
    <w:rsid w:val="00A758CE"/>
    <w:rsid w:val="00A762CC"/>
    <w:rsid w:val="00A77150"/>
    <w:rsid w:val="00A773D5"/>
    <w:rsid w:val="00A7771F"/>
    <w:rsid w:val="00A77D5A"/>
    <w:rsid w:val="00A80447"/>
    <w:rsid w:val="00A807FF"/>
    <w:rsid w:val="00A80F05"/>
    <w:rsid w:val="00A81AC5"/>
    <w:rsid w:val="00A821C4"/>
    <w:rsid w:val="00A826E5"/>
    <w:rsid w:val="00A82909"/>
    <w:rsid w:val="00A829E7"/>
    <w:rsid w:val="00A82B4C"/>
    <w:rsid w:val="00A830A8"/>
    <w:rsid w:val="00A83830"/>
    <w:rsid w:val="00A8395A"/>
    <w:rsid w:val="00A83D2C"/>
    <w:rsid w:val="00A85644"/>
    <w:rsid w:val="00A86446"/>
    <w:rsid w:val="00A864BE"/>
    <w:rsid w:val="00A875C8"/>
    <w:rsid w:val="00A90C95"/>
    <w:rsid w:val="00A911BE"/>
    <w:rsid w:val="00A9151D"/>
    <w:rsid w:val="00A9187C"/>
    <w:rsid w:val="00A91C47"/>
    <w:rsid w:val="00A924FF"/>
    <w:rsid w:val="00A942D1"/>
    <w:rsid w:val="00A947AE"/>
    <w:rsid w:val="00A94CCC"/>
    <w:rsid w:val="00A969C1"/>
    <w:rsid w:val="00A96E9C"/>
    <w:rsid w:val="00A9714E"/>
    <w:rsid w:val="00A97332"/>
    <w:rsid w:val="00A97456"/>
    <w:rsid w:val="00AA0443"/>
    <w:rsid w:val="00AA1876"/>
    <w:rsid w:val="00AA1B8A"/>
    <w:rsid w:val="00AA1F00"/>
    <w:rsid w:val="00AA2737"/>
    <w:rsid w:val="00AA278F"/>
    <w:rsid w:val="00AA3F3B"/>
    <w:rsid w:val="00AA4BB0"/>
    <w:rsid w:val="00AA5FC3"/>
    <w:rsid w:val="00AA6033"/>
    <w:rsid w:val="00AA6748"/>
    <w:rsid w:val="00AA71F4"/>
    <w:rsid w:val="00AB00A6"/>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5742"/>
    <w:rsid w:val="00AC5C37"/>
    <w:rsid w:val="00AC63BF"/>
    <w:rsid w:val="00AC7DBF"/>
    <w:rsid w:val="00AD06C1"/>
    <w:rsid w:val="00AD071F"/>
    <w:rsid w:val="00AD0EDA"/>
    <w:rsid w:val="00AD3768"/>
    <w:rsid w:val="00AD43ED"/>
    <w:rsid w:val="00AD5706"/>
    <w:rsid w:val="00AD5920"/>
    <w:rsid w:val="00AD5E6D"/>
    <w:rsid w:val="00AD5FF1"/>
    <w:rsid w:val="00AD6EFD"/>
    <w:rsid w:val="00AD735B"/>
    <w:rsid w:val="00AD7EA6"/>
    <w:rsid w:val="00AE0071"/>
    <w:rsid w:val="00AE0531"/>
    <w:rsid w:val="00AE0699"/>
    <w:rsid w:val="00AE1467"/>
    <w:rsid w:val="00AE1F1A"/>
    <w:rsid w:val="00AE26EE"/>
    <w:rsid w:val="00AE3DEB"/>
    <w:rsid w:val="00AE3F17"/>
    <w:rsid w:val="00AE5FC9"/>
    <w:rsid w:val="00AE71C1"/>
    <w:rsid w:val="00AF110D"/>
    <w:rsid w:val="00AF17E0"/>
    <w:rsid w:val="00AF2E70"/>
    <w:rsid w:val="00AF3568"/>
    <w:rsid w:val="00AF3855"/>
    <w:rsid w:val="00AF4309"/>
    <w:rsid w:val="00AF5846"/>
    <w:rsid w:val="00AF6974"/>
    <w:rsid w:val="00AF7312"/>
    <w:rsid w:val="00B00ADE"/>
    <w:rsid w:val="00B01650"/>
    <w:rsid w:val="00B01C29"/>
    <w:rsid w:val="00B0201C"/>
    <w:rsid w:val="00B0262C"/>
    <w:rsid w:val="00B02E3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4EA9"/>
    <w:rsid w:val="00B150A4"/>
    <w:rsid w:val="00B15845"/>
    <w:rsid w:val="00B16C96"/>
    <w:rsid w:val="00B16F93"/>
    <w:rsid w:val="00B17391"/>
    <w:rsid w:val="00B17B7A"/>
    <w:rsid w:val="00B201E9"/>
    <w:rsid w:val="00B2040F"/>
    <w:rsid w:val="00B20684"/>
    <w:rsid w:val="00B20D26"/>
    <w:rsid w:val="00B2121E"/>
    <w:rsid w:val="00B21FF7"/>
    <w:rsid w:val="00B227A4"/>
    <w:rsid w:val="00B23FB0"/>
    <w:rsid w:val="00B25112"/>
    <w:rsid w:val="00B251EA"/>
    <w:rsid w:val="00B25708"/>
    <w:rsid w:val="00B3006B"/>
    <w:rsid w:val="00B3095E"/>
    <w:rsid w:val="00B3165A"/>
    <w:rsid w:val="00B318C3"/>
    <w:rsid w:val="00B31BBF"/>
    <w:rsid w:val="00B3338F"/>
    <w:rsid w:val="00B333FC"/>
    <w:rsid w:val="00B33782"/>
    <w:rsid w:val="00B33846"/>
    <w:rsid w:val="00B34934"/>
    <w:rsid w:val="00B36AA4"/>
    <w:rsid w:val="00B373DD"/>
    <w:rsid w:val="00B406B8"/>
    <w:rsid w:val="00B41582"/>
    <w:rsid w:val="00B41A04"/>
    <w:rsid w:val="00B422F4"/>
    <w:rsid w:val="00B423AE"/>
    <w:rsid w:val="00B44B0A"/>
    <w:rsid w:val="00B44C2D"/>
    <w:rsid w:val="00B455EF"/>
    <w:rsid w:val="00B47086"/>
    <w:rsid w:val="00B4783B"/>
    <w:rsid w:val="00B50571"/>
    <w:rsid w:val="00B50F6B"/>
    <w:rsid w:val="00B52AFB"/>
    <w:rsid w:val="00B5371F"/>
    <w:rsid w:val="00B548AE"/>
    <w:rsid w:val="00B551F6"/>
    <w:rsid w:val="00B55BA5"/>
    <w:rsid w:val="00B5630B"/>
    <w:rsid w:val="00B602FF"/>
    <w:rsid w:val="00B6039A"/>
    <w:rsid w:val="00B62A84"/>
    <w:rsid w:val="00B63BA8"/>
    <w:rsid w:val="00B70AE9"/>
    <w:rsid w:val="00B71C17"/>
    <w:rsid w:val="00B72568"/>
    <w:rsid w:val="00B725D9"/>
    <w:rsid w:val="00B726D9"/>
    <w:rsid w:val="00B73187"/>
    <w:rsid w:val="00B73992"/>
    <w:rsid w:val="00B739DC"/>
    <w:rsid w:val="00B744A3"/>
    <w:rsid w:val="00B74A75"/>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27"/>
    <w:rsid w:val="00B8525B"/>
    <w:rsid w:val="00B855C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5B7"/>
    <w:rsid w:val="00BA6BDB"/>
    <w:rsid w:val="00BB00E3"/>
    <w:rsid w:val="00BB01BF"/>
    <w:rsid w:val="00BB1564"/>
    <w:rsid w:val="00BB2D03"/>
    <w:rsid w:val="00BB369C"/>
    <w:rsid w:val="00BB3948"/>
    <w:rsid w:val="00BB3A40"/>
    <w:rsid w:val="00BB3A5D"/>
    <w:rsid w:val="00BB4227"/>
    <w:rsid w:val="00BB507C"/>
    <w:rsid w:val="00BB5211"/>
    <w:rsid w:val="00BB5294"/>
    <w:rsid w:val="00BB56D7"/>
    <w:rsid w:val="00BB5ECA"/>
    <w:rsid w:val="00BB66B7"/>
    <w:rsid w:val="00BC0025"/>
    <w:rsid w:val="00BC0381"/>
    <w:rsid w:val="00BC078B"/>
    <w:rsid w:val="00BC150C"/>
    <w:rsid w:val="00BC173C"/>
    <w:rsid w:val="00BC2784"/>
    <w:rsid w:val="00BC3275"/>
    <w:rsid w:val="00BC3520"/>
    <w:rsid w:val="00BC39F0"/>
    <w:rsid w:val="00BC5925"/>
    <w:rsid w:val="00BC5D5E"/>
    <w:rsid w:val="00BC6635"/>
    <w:rsid w:val="00BC71DF"/>
    <w:rsid w:val="00BD0C23"/>
    <w:rsid w:val="00BD15DD"/>
    <w:rsid w:val="00BD1B2F"/>
    <w:rsid w:val="00BD1E8D"/>
    <w:rsid w:val="00BD26E4"/>
    <w:rsid w:val="00BD2C91"/>
    <w:rsid w:val="00BD30F1"/>
    <w:rsid w:val="00BD3491"/>
    <w:rsid w:val="00BD3846"/>
    <w:rsid w:val="00BD38DD"/>
    <w:rsid w:val="00BD5820"/>
    <w:rsid w:val="00BD5D39"/>
    <w:rsid w:val="00BD6888"/>
    <w:rsid w:val="00BD7CA3"/>
    <w:rsid w:val="00BE0142"/>
    <w:rsid w:val="00BE03D8"/>
    <w:rsid w:val="00BE132A"/>
    <w:rsid w:val="00BE13AD"/>
    <w:rsid w:val="00BE33D3"/>
    <w:rsid w:val="00BE3679"/>
    <w:rsid w:val="00BE40C9"/>
    <w:rsid w:val="00BE46D9"/>
    <w:rsid w:val="00BE50E4"/>
    <w:rsid w:val="00BE586B"/>
    <w:rsid w:val="00BE58E4"/>
    <w:rsid w:val="00BE5FCB"/>
    <w:rsid w:val="00BE6842"/>
    <w:rsid w:val="00BE6A51"/>
    <w:rsid w:val="00BE6F55"/>
    <w:rsid w:val="00BE7037"/>
    <w:rsid w:val="00BE7885"/>
    <w:rsid w:val="00BF0D11"/>
    <w:rsid w:val="00BF132A"/>
    <w:rsid w:val="00BF1C82"/>
    <w:rsid w:val="00BF2F6E"/>
    <w:rsid w:val="00BF349B"/>
    <w:rsid w:val="00BF3735"/>
    <w:rsid w:val="00BF3FFA"/>
    <w:rsid w:val="00BF448E"/>
    <w:rsid w:val="00BF4C46"/>
    <w:rsid w:val="00BF5224"/>
    <w:rsid w:val="00BF6AD6"/>
    <w:rsid w:val="00BF6D26"/>
    <w:rsid w:val="00BF6DB3"/>
    <w:rsid w:val="00BF6E2E"/>
    <w:rsid w:val="00BF6F5B"/>
    <w:rsid w:val="00BF712F"/>
    <w:rsid w:val="00BF74C1"/>
    <w:rsid w:val="00BF7671"/>
    <w:rsid w:val="00C004DB"/>
    <w:rsid w:val="00C01083"/>
    <w:rsid w:val="00C011AA"/>
    <w:rsid w:val="00C03274"/>
    <w:rsid w:val="00C0492D"/>
    <w:rsid w:val="00C05223"/>
    <w:rsid w:val="00C055BF"/>
    <w:rsid w:val="00C066BD"/>
    <w:rsid w:val="00C06ACF"/>
    <w:rsid w:val="00C0721A"/>
    <w:rsid w:val="00C075AB"/>
    <w:rsid w:val="00C106B8"/>
    <w:rsid w:val="00C123F4"/>
    <w:rsid w:val="00C134BD"/>
    <w:rsid w:val="00C136C9"/>
    <w:rsid w:val="00C1388C"/>
    <w:rsid w:val="00C13A85"/>
    <w:rsid w:val="00C145B2"/>
    <w:rsid w:val="00C1470C"/>
    <w:rsid w:val="00C14AE1"/>
    <w:rsid w:val="00C16B86"/>
    <w:rsid w:val="00C16E6C"/>
    <w:rsid w:val="00C17430"/>
    <w:rsid w:val="00C17F9B"/>
    <w:rsid w:val="00C210CD"/>
    <w:rsid w:val="00C21C6E"/>
    <w:rsid w:val="00C21D9E"/>
    <w:rsid w:val="00C228ED"/>
    <w:rsid w:val="00C237E3"/>
    <w:rsid w:val="00C23B0A"/>
    <w:rsid w:val="00C248DB"/>
    <w:rsid w:val="00C253F3"/>
    <w:rsid w:val="00C257D5"/>
    <w:rsid w:val="00C258F2"/>
    <w:rsid w:val="00C25B2E"/>
    <w:rsid w:val="00C261E3"/>
    <w:rsid w:val="00C261ED"/>
    <w:rsid w:val="00C2676E"/>
    <w:rsid w:val="00C271F8"/>
    <w:rsid w:val="00C27A0F"/>
    <w:rsid w:val="00C30891"/>
    <w:rsid w:val="00C30C92"/>
    <w:rsid w:val="00C31ABF"/>
    <w:rsid w:val="00C32257"/>
    <w:rsid w:val="00C36D8F"/>
    <w:rsid w:val="00C36E80"/>
    <w:rsid w:val="00C37074"/>
    <w:rsid w:val="00C37B69"/>
    <w:rsid w:val="00C40359"/>
    <w:rsid w:val="00C403F9"/>
    <w:rsid w:val="00C40BE0"/>
    <w:rsid w:val="00C40C62"/>
    <w:rsid w:val="00C417F9"/>
    <w:rsid w:val="00C41E9D"/>
    <w:rsid w:val="00C41FF8"/>
    <w:rsid w:val="00C42548"/>
    <w:rsid w:val="00C42F79"/>
    <w:rsid w:val="00C434D0"/>
    <w:rsid w:val="00C46C07"/>
    <w:rsid w:val="00C47BAC"/>
    <w:rsid w:val="00C47DC9"/>
    <w:rsid w:val="00C47E59"/>
    <w:rsid w:val="00C506FB"/>
    <w:rsid w:val="00C512D1"/>
    <w:rsid w:val="00C517B8"/>
    <w:rsid w:val="00C522CB"/>
    <w:rsid w:val="00C529C4"/>
    <w:rsid w:val="00C5335D"/>
    <w:rsid w:val="00C5343D"/>
    <w:rsid w:val="00C534F0"/>
    <w:rsid w:val="00C535AE"/>
    <w:rsid w:val="00C54743"/>
    <w:rsid w:val="00C54C12"/>
    <w:rsid w:val="00C551CA"/>
    <w:rsid w:val="00C55C4D"/>
    <w:rsid w:val="00C56D46"/>
    <w:rsid w:val="00C56FAB"/>
    <w:rsid w:val="00C57329"/>
    <w:rsid w:val="00C57CBB"/>
    <w:rsid w:val="00C61A14"/>
    <w:rsid w:val="00C62B9F"/>
    <w:rsid w:val="00C6303C"/>
    <w:rsid w:val="00C63ED9"/>
    <w:rsid w:val="00C64037"/>
    <w:rsid w:val="00C64A67"/>
    <w:rsid w:val="00C64A91"/>
    <w:rsid w:val="00C65328"/>
    <w:rsid w:val="00C65601"/>
    <w:rsid w:val="00C659B4"/>
    <w:rsid w:val="00C659EB"/>
    <w:rsid w:val="00C65F56"/>
    <w:rsid w:val="00C67FBB"/>
    <w:rsid w:val="00C7075B"/>
    <w:rsid w:val="00C7175C"/>
    <w:rsid w:val="00C724B8"/>
    <w:rsid w:val="00C73552"/>
    <w:rsid w:val="00C73A37"/>
    <w:rsid w:val="00C73CE7"/>
    <w:rsid w:val="00C73D4C"/>
    <w:rsid w:val="00C743D2"/>
    <w:rsid w:val="00C74B82"/>
    <w:rsid w:val="00C751B1"/>
    <w:rsid w:val="00C754AB"/>
    <w:rsid w:val="00C75F47"/>
    <w:rsid w:val="00C76993"/>
    <w:rsid w:val="00C7759D"/>
    <w:rsid w:val="00C77EA0"/>
    <w:rsid w:val="00C8166A"/>
    <w:rsid w:val="00C81E85"/>
    <w:rsid w:val="00C81FAB"/>
    <w:rsid w:val="00C8308B"/>
    <w:rsid w:val="00C836BD"/>
    <w:rsid w:val="00C83718"/>
    <w:rsid w:val="00C8382C"/>
    <w:rsid w:val="00C85353"/>
    <w:rsid w:val="00C8548A"/>
    <w:rsid w:val="00C855F5"/>
    <w:rsid w:val="00C85DE5"/>
    <w:rsid w:val="00C86396"/>
    <w:rsid w:val="00C86A1A"/>
    <w:rsid w:val="00C90667"/>
    <w:rsid w:val="00C90F45"/>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F62"/>
    <w:rsid w:val="00CA612E"/>
    <w:rsid w:val="00CA6277"/>
    <w:rsid w:val="00CA6685"/>
    <w:rsid w:val="00CA6A32"/>
    <w:rsid w:val="00CA6F4C"/>
    <w:rsid w:val="00CA6F99"/>
    <w:rsid w:val="00CA7B4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57F"/>
    <w:rsid w:val="00CC1806"/>
    <w:rsid w:val="00CC19B1"/>
    <w:rsid w:val="00CC2901"/>
    <w:rsid w:val="00CC377C"/>
    <w:rsid w:val="00CC48DD"/>
    <w:rsid w:val="00CC503E"/>
    <w:rsid w:val="00CC5537"/>
    <w:rsid w:val="00CC599C"/>
    <w:rsid w:val="00CC69B1"/>
    <w:rsid w:val="00CC6BF5"/>
    <w:rsid w:val="00CD0413"/>
    <w:rsid w:val="00CD04AC"/>
    <w:rsid w:val="00CD05DB"/>
    <w:rsid w:val="00CD1A94"/>
    <w:rsid w:val="00CD1B8C"/>
    <w:rsid w:val="00CD46B9"/>
    <w:rsid w:val="00CD4BD4"/>
    <w:rsid w:val="00CD55F2"/>
    <w:rsid w:val="00CD5CF5"/>
    <w:rsid w:val="00CD6582"/>
    <w:rsid w:val="00CD7F06"/>
    <w:rsid w:val="00CE009A"/>
    <w:rsid w:val="00CE041A"/>
    <w:rsid w:val="00CE1513"/>
    <w:rsid w:val="00CE17A8"/>
    <w:rsid w:val="00CE19E6"/>
    <w:rsid w:val="00CE218B"/>
    <w:rsid w:val="00CE39F1"/>
    <w:rsid w:val="00CE40A8"/>
    <w:rsid w:val="00CE43A8"/>
    <w:rsid w:val="00CE4FA1"/>
    <w:rsid w:val="00CE5181"/>
    <w:rsid w:val="00CE541E"/>
    <w:rsid w:val="00CE5623"/>
    <w:rsid w:val="00CE5A23"/>
    <w:rsid w:val="00CE61B7"/>
    <w:rsid w:val="00CE62D8"/>
    <w:rsid w:val="00CF17E2"/>
    <w:rsid w:val="00CF1D6A"/>
    <w:rsid w:val="00CF2445"/>
    <w:rsid w:val="00CF3950"/>
    <w:rsid w:val="00CF480B"/>
    <w:rsid w:val="00CF54F5"/>
    <w:rsid w:val="00CF5E9C"/>
    <w:rsid w:val="00CF5F9F"/>
    <w:rsid w:val="00CF6C81"/>
    <w:rsid w:val="00CF7011"/>
    <w:rsid w:val="00D00AFC"/>
    <w:rsid w:val="00D00C5A"/>
    <w:rsid w:val="00D01CA1"/>
    <w:rsid w:val="00D01DBA"/>
    <w:rsid w:val="00D02016"/>
    <w:rsid w:val="00D02128"/>
    <w:rsid w:val="00D0282C"/>
    <w:rsid w:val="00D02B27"/>
    <w:rsid w:val="00D03CFE"/>
    <w:rsid w:val="00D04385"/>
    <w:rsid w:val="00D060D6"/>
    <w:rsid w:val="00D0616A"/>
    <w:rsid w:val="00D06AFD"/>
    <w:rsid w:val="00D06B2F"/>
    <w:rsid w:val="00D07571"/>
    <w:rsid w:val="00D0772B"/>
    <w:rsid w:val="00D10E6B"/>
    <w:rsid w:val="00D11A63"/>
    <w:rsid w:val="00D1223C"/>
    <w:rsid w:val="00D12432"/>
    <w:rsid w:val="00D127D9"/>
    <w:rsid w:val="00D12DD1"/>
    <w:rsid w:val="00D13C09"/>
    <w:rsid w:val="00D13D3E"/>
    <w:rsid w:val="00D13F75"/>
    <w:rsid w:val="00D14224"/>
    <w:rsid w:val="00D1576B"/>
    <w:rsid w:val="00D157D9"/>
    <w:rsid w:val="00D170BC"/>
    <w:rsid w:val="00D17102"/>
    <w:rsid w:val="00D17ADC"/>
    <w:rsid w:val="00D20345"/>
    <w:rsid w:val="00D20D0B"/>
    <w:rsid w:val="00D20FEA"/>
    <w:rsid w:val="00D21630"/>
    <w:rsid w:val="00D225B8"/>
    <w:rsid w:val="00D23338"/>
    <w:rsid w:val="00D23374"/>
    <w:rsid w:val="00D23ADC"/>
    <w:rsid w:val="00D24404"/>
    <w:rsid w:val="00D24505"/>
    <w:rsid w:val="00D254FF"/>
    <w:rsid w:val="00D259FD"/>
    <w:rsid w:val="00D26189"/>
    <w:rsid w:val="00D268F5"/>
    <w:rsid w:val="00D273BF"/>
    <w:rsid w:val="00D27DC2"/>
    <w:rsid w:val="00D31C97"/>
    <w:rsid w:val="00D33467"/>
    <w:rsid w:val="00D33599"/>
    <w:rsid w:val="00D33CA1"/>
    <w:rsid w:val="00D35EBE"/>
    <w:rsid w:val="00D36E5E"/>
    <w:rsid w:val="00D37710"/>
    <w:rsid w:val="00D40E9D"/>
    <w:rsid w:val="00D41AF7"/>
    <w:rsid w:val="00D41DF7"/>
    <w:rsid w:val="00D42108"/>
    <w:rsid w:val="00D4243D"/>
    <w:rsid w:val="00D425DF"/>
    <w:rsid w:val="00D428C6"/>
    <w:rsid w:val="00D4308D"/>
    <w:rsid w:val="00D4526D"/>
    <w:rsid w:val="00D45F7E"/>
    <w:rsid w:val="00D46031"/>
    <w:rsid w:val="00D463F4"/>
    <w:rsid w:val="00D46E74"/>
    <w:rsid w:val="00D4737F"/>
    <w:rsid w:val="00D4772A"/>
    <w:rsid w:val="00D47E41"/>
    <w:rsid w:val="00D50ACE"/>
    <w:rsid w:val="00D5116E"/>
    <w:rsid w:val="00D51473"/>
    <w:rsid w:val="00D52048"/>
    <w:rsid w:val="00D5228C"/>
    <w:rsid w:val="00D52D84"/>
    <w:rsid w:val="00D534B9"/>
    <w:rsid w:val="00D534BA"/>
    <w:rsid w:val="00D54B9F"/>
    <w:rsid w:val="00D56381"/>
    <w:rsid w:val="00D569BE"/>
    <w:rsid w:val="00D56FEC"/>
    <w:rsid w:val="00D57016"/>
    <w:rsid w:val="00D57238"/>
    <w:rsid w:val="00D61723"/>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4216"/>
    <w:rsid w:val="00D746C7"/>
    <w:rsid w:val="00D74D6B"/>
    <w:rsid w:val="00D7504A"/>
    <w:rsid w:val="00D8158C"/>
    <w:rsid w:val="00D81BD4"/>
    <w:rsid w:val="00D81C98"/>
    <w:rsid w:val="00D822C2"/>
    <w:rsid w:val="00D8253B"/>
    <w:rsid w:val="00D82C8E"/>
    <w:rsid w:val="00D83725"/>
    <w:rsid w:val="00D840D0"/>
    <w:rsid w:val="00D84BF7"/>
    <w:rsid w:val="00D85119"/>
    <w:rsid w:val="00D851EE"/>
    <w:rsid w:val="00D85D0D"/>
    <w:rsid w:val="00D86DE8"/>
    <w:rsid w:val="00D874DF"/>
    <w:rsid w:val="00D90258"/>
    <w:rsid w:val="00D90A83"/>
    <w:rsid w:val="00D90C71"/>
    <w:rsid w:val="00D90F06"/>
    <w:rsid w:val="00D90F5F"/>
    <w:rsid w:val="00D91217"/>
    <w:rsid w:val="00D915F0"/>
    <w:rsid w:val="00D91C5C"/>
    <w:rsid w:val="00D91F5F"/>
    <w:rsid w:val="00D920EC"/>
    <w:rsid w:val="00D929D0"/>
    <w:rsid w:val="00D947A1"/>
    <w:rsid w:val="00D94A82"/>
    <w:rsid w:val="00D94CA7"/>
    <w:rsid w:val="00D94F3A"/>
    <w:rsid w:val="00D9546F"/>
    <w:rsid w:val="00D96A2B"/>
    <w:rsid w:val="00D96D8A"/>
    <w:rsid w:val="00D978CE"/>
    <w:rsid w:val="00DA0036"/>
    <w:rsid w:val="00DA018F"/>
    <w:rsid w:val="00DA053E"/>
    <w:rsid w:val="00DA1143"/>
    <w:rsid w:val="00DA182B"/>
    <w:rsid w:val="00DA1836"/>
    <w:rsid w:val="00DA2666"/>
    <w:rsid w:val="00DA2867"/>
    <w:rsid w:val="00DA3F06"/>
    <w:rsid w:val="00DA4374"/>
    <w:rsid w:val="00DA5061"/>
    <w:rsid w:val="00DA5A75"/>
    <w:rsid w:val="00DA5D7E"/>
    <w:rsid w:val="00DA5DB8"/>
    <w:rsid w:val="00DA6931"/>
    <w:rsid w:val="00DA6AE7"/>
    <w:rsid w:val="00DA74B5"/>
    <w:rsid w:val="00DA7502"/>
    <w:rsid w:val="00DA7896"/>
    <w:rsid w:val="00DA79ED"/>
    <w:rsid w:val="00DA79F8"/>
    <w:rsid w:val="00DB0104"/>
    <w:rsid w:val="00DB09AF"/>
    <w:rsid w:val="00DB137D"/>
    <w:rsid w:val="00DB1656"/>
    <w:rsid w:val="00DB2291"/>
    <w:rsid w:val="00DB2BB8"/>
    <w:rsid w:val="00DB30C5"/>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54FF"/>
    <w:rsid w:val="00DD5E9E"/>
    <w:rsid w:val="00DD5FFC"/>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E7022"/>
    <w:rsid w:val="00DF2105"/>
    <w:rsid w:val="00DF228C"/>
    <w:rsid w:val="00DF2841"/>
    <w:rsid w:val="00DF2D10"/>
    <w:rsid w:val="00DF3498"/>
    <w:rsid w:val="00DF3668"/>
    <w:rsid w:val="00DF4C71"/>
    <w:rsid w:val="00DF5943"/>
    <w:rsid w:val="00DF5B33"/>
    <w:rsid w:val="00DF5F7A"/>
    <w:rsid w:val="00DF61CE"/>
    <w:rsid w:val="00DF73CC"/>
    <w:rsid w:val="00DF748E"/>
    <w:rsid w:val="00E00F6B"/>
    <w:rsid w:val="00E01CDE"/>
    <w:rsid w:val="00E02A8F"/>
    <w:rsid w:val="00E02D62"/>
    <w:rsid w:val="00E0300E"/>
    <w:rsid w:val="00E04F16"/>
    <w:rsid w:val="00E05CFB"/>
    <w:rsid w:val="00E05D85"/>
    <w:rsid w:val="00E07585"/>
    <w:rsid w:val="00E10A92"/>
    <w:rsid w:val="00E11261"/>
    <w:rsid w:val="00E11528"/>
    <w:rsid w:val="00E12552"/>
    <w:rsid w:val="00E12A55"/>
    <w:rsid w:val="00E137F0"/>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2DF3"/>
    <w:rsid w:val="00E248C1"/>
    <w:rsid w:val="00E24C35"/>
    <w:rsid w:val="00E250EF"/>
    <w:rsid w:val="00E25DAA"/>
    <w:rsid w:val="00E27D0E"/>
    <w:rsid w:val="00E32401"/>
    <w:rsid w:val="00E3261D"/>
    <w:rsid w:val="00E332FE"/>
    <w:rsid w:val="00E3518D"/>
    <w:rsid w:val="00E35480"/>
    <w:rsid w:val="00E355D8"/>
    <w:rsid w:val="00E35779"/>
    <w:rsid w:val="00E377DB"/>
    <w:rsid w:val="00E37E81"/>
    <w:rsid w:val="00E41157"/>
    <w:rsid w:val="00E41414"/>
    <w:rsid w:val="00E41896"/>
    <w:rsid w:val="00E41C05"/>
    <w:rsid w:val="00E42500"/>
    <w:rsid w:val="00E4348F"/>
    <w:rsid w:val="00E43BDC"/>
    <w:rsid w:val="00E4470F"/>
    <w:rsid w:val="00E44CF8"/>
    <w:rsid w:val="00E45C15"/>
    <w:rsid w:val="00E4640B"/>
    <w:rsid w:val="00E46CF2"/>
    <w:rsid w:val="00E47188"/>
    <w:rsid w:val="00E50906"/>
    <w:rsid w:val="00E51416"/>
    <w:rsid w:val="00E51459"/>
    <w:rsid w:val="00E515A3"/>
    <w:rsid w:val="00E51889"/>
    <w:rsid w:val="00E51BBD"/>
    <w:rsid w:val="00E521B9"/>
    <w:rsid w:val="00E527CF"/>
    <w:rsid w:val="00E5302A"/>
    <w:rsid w:val="00E53410"/>
    <w:rsid w:val="00E53FE6"/>
    <w:rsid w:val="00E56F4D"/>
    <w:rsid w:val="00E57242"/>
    <w:rsid w:val="00E573DE"/>
    <w:rsid w:val="00E6080F"/>
    <w:rsid w:val="00E60F0B"/>
    <w:rsid w:val="00E60F50"/>
    <w:rsid w:val="00E6135F"/>
    <w:rsid w:val="00E62196"/>
    <w:rsid w:val="00E627E1"/>
    <w:rsid w:val="00E662FD"/>
    <w:rsid w:val="00E6704A"/>
    <w:rsid w:val="00E67B5B"/>
    <w:rsid w:val="00E67D48"/>
    <w:rsid w:val="00E7012A"/>
    <w:rsid w:val="00E70CBB"/>
    <w:rsid w:val="00E71037"/>
    <w:rsid w:val="00E712FD"/>
    <w:rsid w:val="00E71828"/>
    <w:rsid w:val="00E72987"/>
    <w:rsid w:val="00E72AD9"/>
    <w:rsid w:val="00E7380E"/>
    <w:rsid w:val="00E73B64"/>
    <w:rsid w:val="00E74E19"/>
    <w:rsid w:val="00E74EE1"/>
    <w:rsid w:val="00E757A3"/>
    <w:rsid w:val="00E7619C"/>
    <w:rsid w:val="00E76602"/>
    <w:rsid w:val="00E777E7"/>
    <w:rsid w:val="00E77834"/>
    <w:rsid w:val="00E779C8"/>
    <w:rsid w:val="00E77CBF"/>
    <w:rsid w:val="00E8083A"/>
    <w:rsid w:val="00E80CBE"/>
    <w:rsid w:val="00E8125A"/>
    <w:rsid w:val="00E81C73"/>
    <w:rsid w:val="00E81CD5"/>
    <w:rsid w:val="00E8218F"/>
    <w:rsid w:val="00E82A09"/>
    <w:rsid w:val="00E832D9"/>
    <w:rsid w:val="00E83FAE"/>
    <w:rsid w:val="00E84886"/>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1F5"/>
    <w:rsid w:val="00E95407"/>
    <w:rsid w:val="00E95891"/>
    <w:rsid w:val="00E964DC"/>
    <w:rsid w:val="00E973AE"/>
    <w:rsid w:val="00E9767C"/>
    <w:rsid w:val="00E976C5"/>
    <w:rsid w:val="00E97F96"/>
    <w:rsid w:val="00EA0E7A"/>
    <w:rsid w:val="00EA102F"/>
    <w:rsid w:val="00EA1738"/>
    <w:rsid w:val="00EA1929"/>
    <w:rsid w:val="00EA31C5"/>
    <w:rsid w:val="00EA3502"/>
    <w:rsid w:val="00EA3B36"/>
    <w:rsid w:val="00EA5C42"/>
    <w:rsid w:val="00EA6910"/>
    <w:rsid w:val="00EA7435"/>
    <w:rsid w:val="00EB08FD"/>
    <w:rsid w:val="00EB1174"/>
    <w:rsid w:val="00EB19F4"/>
    <w:rsid w:val="00EB2849"/>
    <w:rsid w:val="00EB2DD3"/>
    <w:rsid w:val="00EB51C5"/>
    <w:rsid w:val="00EB51C7"/>
    <w:rsid w:val="00EB5791"/>
    <w:rsid w:val="00EB5AAC"/>
    <w:rsid w:val="00EB69FE"/>
    <w:rsid w:val="00EB7E44"/>
    <w:rsid w:val="00EC053E"/>
    <w:rsid w:val="00EC0B79"/>
    <w:rsid w:val="00EC0C85"/>
    <w:rsid w:val="00EC2373"/>
    <w:rsid w:val="00EC29DF"/>
    <w:rsid w:val="00EC2E95"/>
    <w:rsid w:val="00EC3592"/>
    <w:rsid w:val="00EC3EF5"/>
    <w:rsid w:val="00EC4DFA"/>
    <w:rsid w:val="00EC59F8"/>
    <w:rsid w:val="00EC5B5D"/>
    <w:rsid w:val="00EC5EEA"/>
    <w:rsid w:val="00EC62CE"/>
    <w:rsid w:val="00EC6410"/>
    <w:rsid w:val="00EC6544"/>
    <w:rsid w:val="00EC77F8"/>
    <w:rsid w:val="00ED0313"/>
    <w:rsid w:val="00ED0375"/>
    <w:rsid w:val="00ED0D8B"/>
    <w:rsid w:val="00ED174E"/>
    <w:rsid w:val="00ED1A88"/>
    <w:rsid w:val="00ED291D"/>
    <w:rsid w:val="00ED4032"/>
    <w:rsid w:val="00ED4278"/>
    <w:rsid w:val="00ED4AF0"/>
    <w:rsid w:val="00ED5336"/>
    <w:rsid w:val="00ED53E2"/>
    <w:rsid w:val="00ED5A95"/>
    <w:rsid w:val="00ED5D2D"/>
    <w:rsid w:val="00ED676E"/>
    <w:rsid w:val="00ED6F87"/>
    <w:rsid w:val="00EE039E"/>
    <w:rsid w:val="00EE175D"/>
    <w:rsid w:val="00EE1A5F"/>
    <w:rsid w:val="00EE1D06"/>
    <w:rsid w:val="00EE1E6E"/>
    <w:rsid w:val="00EE2BFA"/>
    <w:rsid w:val="00EE323A"/>
    <w:rsid w:val="00EE4BD1"/>
    <w:rsid w:val="00EE5CEC"/>
    <w:rsid w:val="00EE66D5"/>
    <w:rsid w:val="00EE74B2"/>
    <w:rsid w:val="00EE785F"/>
    <w:rsid w:val="00EE791B"/>
    <w:rsid w:val="00EF025B"/>
    <w:rsid w:val="00EF15BD"/>
    <w:rsid w:val="00EF1AC8"/>
    <w:rsid w:val="00EF2572"/>
    <w:rsid w:val="00EF4726"/>
    <w:rsid w:val="00EF498B"/>
    <w:rsid w:val="00EF49EE"/>
    <w:rsid w:val="00EF62E7"/>
    <w:rsid w:val="00EF683C"/>
    <w:rsid w:val="00F00ECE"/>
    <w:rsid w:val="00F02843"/>
    <w:rsid w:val="00F032BA"/>
    <w:rsid w:val="00F03962"/>
    <w:rsid w:val="00F03CF5"/>
    <w:rsid w:val="00F04621"/>
    <w:rsid w:val="00F05881"/>
    <w:rsid w:val="00F05CEE"/>
    <w:rsid w:val="00F05DD8"/>
    <w:rsid w:val="00F06839"/>
    <w:rsid w:val="00F06A8F"/>
    <w:rsid w:val="00F112E3"/>
    <w:rsid w:val="00F11434"/>
    <w:rsid w:val="00F11551"/>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BB1"/>
    <w:rsid w:val="00F20F09"/>
    <w:rsid w:val="00F22DBD"/>
    <w:rsid w:val="00F24385"/>
    <w:rsid w:val="00F246A6"/>
    <w:rsid w:val="00F2583F"/>
    <w:rsid w:val="00F25BD9"/>
    <w:rsid w:val="00F26035"/>
    <w:rsid w:val="00F26AEE"/>
    <w:rsid w:val="00F2767A"/>
    <w:rsid w:val="00F27D93"/>
    <w:rsid w:val="00F30426"/>
    <w:rsid w:val="00F30602"/>
    <w:rsid w:val="00F31A44"/>
    <w:rsid w:val="00F33BEA"/>
    <w:rsid w:val="00F341D5"/>
    <w:rsid w:val="00F344E3"/>
    <w:rsid w:val="00F34607"/>
    <w:rsid w:val="00F34926"/>
    <w:rsid w:val="00F34B8B"/>
    <w:rsid w:val="00F34C1C"/>
    <w:rsid w:val="00F34CB6"/>
    <w:rsid w:val="00F359DB"/>
    <w:rsid w:val="00F35BC0"/>
    <w:rsid w:val="00F35BC5"/>
    <w:rsid w:val="00F35DF5"/>
    <w:rsid w:val="00F36888"/>
    <w:rsid w:val="00F36897"/>
    <w:rsid w:val="00F368C5"/>
    <w:rsid w:val="00F3750C"/>
    <w:rsid w:val="00F40642"/>
    <w:rsid w:val="00F408CB"/>
    <w:rsid w:val="00F40B44"/>
    <w:rsid w:val="00F40F99"/>
    <w:rsid w:val="00F40FD8"/>
    <w:rsid w:val="00F410A4"/>
    <w:rsid w:val="00F41460"/>
    <w:rsid w:val="00F41B1A"/>
    <w:rsid w:val="00F41F03"/>
    <w:rsid w:val="00F42019"/>
    <w:rsid w:val="00F434FA"/>
    <w:rsid w:val="00F43852"/>
    <w:rsid w:val="00F448F3"/>
    <w:rsid w:val="00F44DF2"/>
    <w:rsid w:val="00F4568E"/>
    <w:rsid w:val="00F45E1D"/>
    <w:rsid w:val="00F460AE"/>
    <w:rsid w:val="00F478D3"/>
    <w:rsid w:val="00F47F61"/>
    <w:rsid w:val="00F50D53"/>
    <w:rsid w:val="00F51317"/>
    <w:rsid w:val="00F51C43"/>
    <w:rsid w:val="00F524E4"/>
    <w:rsid w:val="00F5251B"/>
    <w:rsid w:val="00F52645"/>
    <w:rsid w:val="00F52647"/>
    <w:rsid w:val="00F526FD"/>
    <w:rsid w:val="00F537CA"/>
    <w:rsid w:val="00F54218"/>
    <w:rsid w:val="00F548CF"/>
    <w:rsid w:val="00F54FC4"/>
    <w:rsid w:val="00F5514B"/>
    <w:rsid w:val="00F555DF"/>
    <w:rsid w:val="00F55C79"/>
    <w:rsid w:val="00F560E7"/>
    <w:rsid w:val="00F60622"/>
    <w:rsid w:val="00F60A49"/>
    <w:rsid w:val="00F60BCD"/>
    <w:rsid w:val="00F61453"/>
    <w:rsid w:val="00F61DC2"/>
    <w:rsid w:val="00F61E6A"/>
    <w:rsid w:val="00F62A32"/>
    <w:rsid w:val="00F63533"/>
    <w:rsid w:val="00F640F1"/>
    <w:rsid w:val="00F642BD"/>
    <w:rsid w:val="00F6577C"/>
    <w:rsid w:val="00F67719"/>
    <w:rsid w:val="00F67E92"/>
    <w:rsid w:val="00F706F4"/>
    <w:rsid w:val="00F714B4"/>
    <w:rsid w:val="00F71815"/>
    <w:rsid w:val="00F7276D"/>
    <w:rsid w:val="00F72995"/>
    <w:rsid w:val="00F730F8"/>
    <w:rsid w:val="00F73345"/>
    <w:rsid w:val="00F73386"/>
    <w:rsid w:val="00F738DB"/>
    <w:rsid w:val="00F73A5F"/>
    <w:rsid w:val="00F74D92"/>
    <w:rsid w:val="00F74DD2"/>
    <w:rsid w:val="00F75A8F"/>
    <w:rsid w:val="00F75E9B"/>
    <w:rsid w:val="00F761EC"/>
    <w:rsid w:val="00F7648A"/>
    <w:rsid w:val="00F7731C"/>
    <w:rsid w:val="00F77CA9"/>
    <w:rsid w:val="00F80463"/>
    <w:rsid w:val="00F80B2E"/>
    <w:rsid w:val="00F815D9"/>
    <w:rsid w:val="00F823FB"/>
    <w:rsid w:val="00F826BF"/>
    <w:rsid w:val="00F82AED"/>
    <w:rsid w:val="00F82BD2"/>
    <w:rsid w:val="00F83CBA"/>
    <w:rsid w:val="00F83CF2"/>
    <w:rsid w:val="00F843E0"/>
    <w:rsid w:val="00F84E18"/>
    <w:rsid w:val="00F856DE"/>
    <w:rsid w:val="00F85E75"/>
    <w:rsid w:val="00F87711"/>
    <w:rsid w:val="00F87A6C"/>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473"/>
    <w:rsid w:val="00FA451A"/>
    <w:rsid w:val="00FA48A0"/>
    <w:rsid w:val="00FA54CD"/>
    <w:rsid w:val="00FA5BB5"/>
    <w:rsid w:val="00FA6253"/>
    <w:rsid w:val="00FA6366"/>
    <w:rsid w:val="00FA6525"/>
    <w:rsid w:val="00FA6652"/>
    <w:rsid w:val="00FA7657"/>
    <w:rsid w:val="00FA7812"/>
    <w:rsid w:val="00FA7A91"/>
    <w:rsid w:val="00FB0805"/>
    <w:rsid w:val="00FB0C66"/>
    <w:rsid w:val="00FB1127"/>
    <w:rsid w:val="00FB1782"/>
    <w:rsid w:val="00FB3170"/>
    <w:rsid w:val="00FB31ED"/>
    <w:rsid w:val="00FB3410"/>
    <w:rsid w:val="00FB3C76"/>
    <w:rsid w:val="00FB44F7"/>
    <w:rsid w:val="00FB459E"/>
    <w:rsid w:val="00FB49D3"/>
    <w:rsid w:val="00FB51BC"/>
    <w:rsid w:val="00FB5591"/>
    <w:rsid w:val="00FB5AF7"/>
    <w:rsid w:val="00FB6209"/>
    <w:rsid w:val="00FB71BF"/>
    <w:rsid w:val="00FB73CC"/>
    <w:rsid w:val="00FB7DFB"/>
    <w:rsid w:val="00FC082D"/>
    <w:rsid w:val="00FC09C1"/>
    <w:rsid w:val="00FC1212"/>
    <w:rsid w:val="00FC1292"/>
    <w:rsid w:val="00FC19A2"/>
    <w:rsid w:val="00FC1BA4"/>
    <w:rsid w:val="00FC2483"/>
    <w:rsid w:val="00FC2B3B"/>
    <w:rsid w:val="00FC4F4E"/>
    <w:rsid w:val="00FC536A"/>
    <w:rsid w:val="00FC5778"/>
    <w:rsid w:val="00FC5A6E"/>
    <w:rsid w:val="00FC5D0C"/>
    <w:rsid w:val="00FC7D61"/>
    <w:rsid w:val="00FD13BF"/>
    <w:rsid w:val="00FD1782"/>
    <w:rsid w:val="00FD38A0"/>
    <w:rsid w:val="00FD497F"/>
    <w:rsid w:val="00FD521C"/>
    <w:rsid w:val="00FD536B"/>
    <w:rsid w:val="00FD5E69"/>
    <w:rsid w:val="00FD69B7"/>
    <w:rsid w:val="00FD74FA"/>
    <w:rsid w:val="00FE1DB3"/>
    <w:rsid w:val="00FE38EB"/>
    <w:rsid w:val="00FE4339"/>
    <w:rsid w:val="00FE4B48"/>
    <w:rsid w:val="00FE60AA"/>
    <w:rsid w:val="00FE61C7"/>
    <w:rsid w:val="00FE6B85"/>
    <w:rsid w:val="00FE71BA"/>
    <w:rsid w:val="00FE7A61"/>
    <w:rsid w:val="00FF1A23"/>
    <w:rsid w:val="00FF1FEA"/>
    <w:rsid w:val="00FF35F1"/>
    <w:rsid w:val="00FF3DE3"/>
    <w:rsid w:val="00FF4045"/>
    <w:rsid w:val="00FF4345"/>
    <w:rsid w:val="00FF47E1"/>
    <w:rsid w:val="00FF5A1A"/>
    <w:rsid w:val="00FF5B00"/>
    <w:rsid w:val="00FF6779"/>
    <w:rsid w:val="00FF6BED"/>
    <w:rsid w:val="00FF700A"/>
    <w:rsid w:val="00FF7015"/>
    <w:rsid w:val="00FF7279"/>
    <w:rsid w:val="00FF79A8"/>
    <w:rsid w:val="00FF7C7D"/>
    <w:rsid w:val="01311A0A"/>
    <w:rsid w:val="05622D32"/>
    <w:rsid w:val="09EC26E3"/>
    <w:rsid w:val="0D2AB811"/>
    <w:rsid w:val="0EC68872"/>
    <w:rsid w:val="12A5D4C5"/>
    <w:rsid w:val="1369A225"/>
    <w:rsid w:val="13B0DB7C"/>
    <w:rsid w:val="15BA06E6"/>
    <w:rsid w:val="16905AB0"/>
    <w:rsid w:val="1815C196"/>
    <w:rsid w:val="1A80E19E"/>
    <w:rsid w:val="2163DA9F"/>
    <w:rsid w:val="2DBE8FF6"/>
    <w:rsid w:val="30A298F5"/>
    <w:rsid w:val="30E7BD09"/>
    <w:rsid w:val="32702CDA"/>
    <w:rsid w:val="3353622C"/>
    <w:rsid w:val="33AA27AF"/>
    <w:rsid w:val="34EAB0B3"/>
    <w:rsid w:val="3608B075"/>
    <w:rsid w:val="37E06A07"/>
    <w:rsid w:val="38E638A9"/>
    <w:rsid w:val="38E6F41C"/>
    <w:rsid w:val="3EFD7E3A"/>
    <w:rsid w:val="52780AAD"/>
    <w:rsid w:val="5C882A90"/>
    <w:rsid w:val="60140EA9"/>
    <w:rsid w:val="635CC82D"/>
    <w:rsid w:val="680F5F39"/>
    <w:rsid w:val="6D35781C"/>
    <w:rsid w:val="6F7ED595"/>
    <w:rsid w:val="6FE30BF4"/>
    <w:rsid w:val="74F30DD1"/>
    <w:rsid w:val="77A441EE"/>
    <w:rsid w:val="79C0F74E"/>
    <w:rsid w:val="7BD618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D42D8334-FC5D-4AED-A692-40A2DA7A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paragraph" w:styleId="Revision">
    <w:name w:val="Revision"/>
    <w:hidden/>
    <w:uiPriority w:val="99"/>
    <w:semiHidden/>
    <w:rsid w:val="00F115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28207105">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wrv8ZXa3np8"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wrv8ZXa3np8"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0EFAF2-0887-4DBE-9064-A87C2DB5C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8</TotalTime>
  <Pages>4</Pages>
  <Words>870</Words>
  <Characters>4964</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Explicit Instruction Practice</dc:title>
  <dc:subject>Lesson 3.03: Explicit Instruction Practice</dc:subject>
  <dc:creator>Texas Education Agency</dc:creator>
  <cp:keywords/>
  <dc:description/>
  <cp:lastModifiedBy>White (she/her), Whitney</cp:lastModifiedBy>
  <cp:revision>14</cp:revision>
  <dcterms:created xsi:type="dcterms:W3CDTF">2022-12-02T22:51:00Z</dcterms:created>
  <dcterms:modified xsi:type="dcterms:W3CDTF">2023-08-17T03:30:00Z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