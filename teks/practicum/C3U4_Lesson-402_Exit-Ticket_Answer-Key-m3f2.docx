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58504" w14:textId="444827F2" w:rsidR="002D3FDF" w:rsidRDefault="002D3FDF" w:rsidP="002D3FDF">
      <w:pPr>
        <w:pStyle w:val="Heading1"/>
        <w:spacing w:after="160"/>
      </w:pPr>
      <w:r>
        <w:t>Exit Ticket - Answer Key</w:t>
      </w:r>
    </w:p>
    <w:p w14:paraId="2E2C8DBF" w14:textId="41BF4846" w:rsidR="002D3FDF" w:rsidRDefault="002D3FDF" w:rsidP="002D3FD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w:t>
      </w:r>
      <w:r w:rsidR="008D76A4">
        <w:rPr>
          <w:shd w:val="clear" w:color="auto" w:fill="FFFFFF"/>
        </w:rPr>
        <w:t>2</w:t>
      </w:r>
      <w:r>
        <w:rPr>
          <w:shd w:val="clear" w:color="auto" w:fill="FFFFFF"/>
        </w:rPr>
        <w:t xml:space="preserve">: </w:t>
      </w:r>
      <w:r w:rsidR="0080315C">
        <w:t>Conceptual Understanding-Math Tricks and Misconceptions</w:t>
      </w:r>
    </w:p>
    <w:p w14:paraId="7E46A110" w14:textId="77777777" w:rsidR="002D3FDF" w:rsidRPr="00607460" w:rsidRDefault="002D3FDF" w:rsidP="002D3FD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769DEA5B" w14:textId="77777777" w:rsidR="002D3FDF" w:rsidRDefault="002D3FDF" w:rsidP="002D3FD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7D202BA9" w14:textId="77777777" w:rsidR="003413CB" w:rsidRPr="00F359DB" w:rsidRDefault="003413CB" w:rsidP="003413CB">
      <w:pPr>
        <w:pStyle w:val="Tabletext"/>
      </w:pPr>
      <w:r>
        <w:t xml:space="preserve">Answer </w:t>
      </w:r>
      <w:r w:rsidRPr="00F359DB">
        <w:t>the following questions:</w:t>
      </w:r>
    </w:p>
    <w:p w14:paraId="39630059" w14:textId="1A8A0487" w:rsidR="003413CB" w:rsidRDefault="0079453F" w:rsidP="003413CB">
      <w:pPr>
        <w:pStyle w:val="Tabletext"/>
        <w:numPr>
          <w:ilvl w:val="0"/>
          <w:numId w:val="20"/>
        </w:numPr>
      </w:pPr>
      <w:r>
        <w:t>Describe</w:t>
      </w:r>
      <w:r w:rsidR="003413CB">
        <w:t xml:space="preserve"> the pitfalls of teaching math tricks and shortcuts.</w:t>
      </w:r>
    </w:p>
    <w:p w14:paraId="2888D88C" w14:textId="18260083" w:rsidR="00454147" w:rsidRPr="00DB45A4" w:rsidRDefault="00454147" w:rsidP="00454147">
      <w:pPr>
        <w:pStyle w:val="Tabletext"/>
        <w:ind w:left="720"/>
        <w:rPr>
          <w:i/>
          <w:iCs/>
          <w:color w:val="008000"/>
        </w:rPr>
      </w:pPr>
      <w:r w:rsidRPr="00DB45A4">
        <w:rPr>
          <w:i/>
          <w:iCs/>
          <w:color w:val="008000"/>
        </w:rPr>
        <w:t xml:space="preserve">Teaching </w:t>
      </w:r>
      <w:proofErr w:type="gramStart"/>
      <w:r w:rsidRPr="00DB45A4">
        <w:rPr>
          <w:i/>
          <w:iCs/>
          <w:color w:val="008000"/>
        </w:rPr>
        <w:t>students</w:t>
      </w:r>
      <w:proofErr w:type="gramEnd"/>
      <w:r w:rsidRPr="00DB45A4">
        <w:rPr>
          <w:i/>
          <w:iCs/>
          <w:color w:val="008000"/>
        </w:rPr>
        <w:t xml:space="preserve"> “trick</w:t>
      </w:r>
      <w:r w:rsidR="00E8111C" w:rsidRPr="00DB45A4">
        <w:rPr>
          <w:i/>
          <w:iCs/>
          <w:color w:val="008000"/>
        </w:rPr>
        <w:t>s</w:t>
      </w:r>
      <w:r w:rsidRPr="00DB45A4">
        <w:rPr>
          <w:i/>
          <w:iCs/>
          <w:color w:val="008000"/>
        </w:rPr>
        <w:t xml:space="preserve">” </w:t>
      </w:r>
      <w:r w:rsidR="002E2F0F" w:rsidRPr="00DB45A4">
        <w:rPr>
          <w:i/>
          <w:iCs/>
          <w:color w:val="008000"/>
        </w:rPr>
        <w:t>does not</w:t>
      </w:r>
      <w:r w:rsidRPr="00DB45A4">
        <w:rPr>
          <w:i/>
          <w:iCs/>
          <w:color w:val="008000"/>
        </w:rPr>
        <w:t xml:space="preserve"> help them to understand why the math works or even practice procedural fluency</w:t>
      </w:r>
      <w:r w:rsidR="002E2F0F" w:rsidRPr="00DB45A4">
        <w:rPr>
          <w:i/>
          <w:iCs/>
          <w:color w:val="008000"/>
        </w:rPr>
        <w:t xml:space="preserve">. </w:t>
      </w:r>
      <w:r w:rsidR="00790F9E" w:rsidRPr="00DB45A4">
        <w:rPr>
          <w:i/>
          <w:iCs/>
          <w:color w:val="008000"/>
        </w:rPr>
        <w:t>This means students could miss on conceptual understanding required for future learning</w:t>
      </w:r>
      <w:r w:rsidR="002E2F0F" w:rsidRPr="00DB45A4">
        <w:rPr>
          <w:i/>
          <w:iCs/>
          <w:color w:val="008000"/>
        </w:rPr>
        <w:t xml:space="preserve">. </w:t>
      </w:r>
      <w:r w:rsidR="00E8111C" w:rsidRPr="00DB45A4">
        <w:rPr>
          <w:i/>
          <w:iCs/>
          <w:color w:val="008000"/>
        </w:rPr>
        <w:t xml:space="preserve">Tricks also are limited in their application and </w:t>
      </w:r>
      <w:r w:rsidR="002E2F0F" w:rsidRPr="00DB45A4">
        <w:rPr>
          <w:i/>
          <w:iCs/>
          <w:color w:val="008000"/>
        </w:rPr>
        <w:t>do not</w:t>
      </w:r>
      <w:r w:rsidR="00E8111C" w:rsidRPr="00DB45A4">
        <w:rPr>
          <w:i/>
          <w:iCs/>
          <w:color w:val="008000"/>
        </w:rPr>
        <w:t xml:space="preserve"> always work in every situation.</w:t>
      </w:r>
      <w:r w:rsidR="00FA55F8" w:rsidRPr="00DB45A4">
        <w:rPr>
          <w:i/>
          <w:iCs/>
          <w:color w:val="008000"/>
        </w:rPr>
        <w:t xml:space="preserve"> </w:t>
      </w:r>
    </w:p>
    <w:p w14:paraId="5DB7107D" w14:textId="23B884EA" w:rsidR="0079453F" w:rsidRPr="00D5787B" w:rsidRDefault="0079453F" w:rsidP="00F11D3B">
      <w:pPr>
        <w:pStyle w:val="Tabletext"/>
        <w:numPr>
          <w:ilvl w:val="0"/>
          <w:numId w:val="20"/>
        </w:numPr>
      </w:pPr>
      <w:r>
        <w:t>Read the scenario below and determine if the teacher is using a trick or teaching conceptual understanding</w:t>
      </w:r>
      <w:r w:rsidR="002E2F0F">
        <w:t xml:space="preserve">. </w:t>
      </w:r>
      <w:r>
        <w:t>Explain your reasoning.</w:t>
      </w:r>
    </w:p>
    <w:p w14:paraId="70A657EC" w14:textId="39791B97" w:rsidR="0079453F" w:rsidRPr="0079453F" w:rsidRDefault="0079453F" w:rsidP="0079453F">
      <w:pPr>
        <w:pStyle w:val="Tabletext"/>
        <w:ind w:left="720"/>
      </w:pPr>
      <w:r w:rsidRPr="0079453F">
        <w:t>Scenario: A math teacher is teaching students strategies for solving word problems</w:t>
      </w:r>
      <w:r w:rsidR="002E2F0F" w:rsidRPr="0079453F">
        <w:t xml:space="preserve">. </w:t>
      </w:r>
      <w:r w:rsidRPr="0079453F">
        <w:t>She teaches students to look for keywords in the word problem to identify the operation (addition, subtraction, multiplication, division) that is needed to solve the problem</w:t>
      </w:r>
      <w:r w:rsidR="002E2F0F" w:rsidRPr="0079453F">
        <w:t xml:space="preserve">. </w:t>
      </w:r>
      <w:r w:rsidRPr="0079453F">
        <w:t>She tells her students that when they see the words “more than” it always means that they should be adding.</w:t>
      </w:r>
    </w:p>
    <w:p w14:paraId="0FD66456" w14:textId="1EE1DD00" w:rsidR="0079453F" w:rsidRPr="00DB45A4" w:rsidRDefault="0079453F" w:rsidP="0079453F">
      <w:pPr>
        <w:pStyle w:val="Tabletext"/>
        <w:ind w:left="720"/>
        <w:rPr>
          <w:i/>
          <w:iCs/>
          <w:color w:val="008000"/>
        </w:rPr>
      </w:pPr>
      <w:r w:rsidRPr="00DB45A4">
        <w:rPr>
          <w:i/>
          <w:iCs/>
          <w:color w:val="008000"/>
        </w:rPr>
        <w:t>This is a trick</w:t>
      </w:r>
      <w:r w:rsidR="002E2F0F" w:rsidRPr="00DB45A4">
        <w:rPr>
          <w:i/>
          <w:iCs/>
          <w:color w:val="008000"/>
        </w:rPr>
        <w:t xml:space="preserve">. </w:t>
      </w:r>
      <w:r w:rsidRPr="00DB45A4">
        <w:rPr>
          <w:i/>
          <w:iCs/>
          <w:color w:val="008000"/>
        </w:rPr>
        <w:t>While looking at key words may be strategy, the students cannot look for specific words to always indicate an operation</w:t>
      </w:r>
      <w:r w:rsidR="002E2F0F" w:rsidRPr="00DB45A4">
        <w:rPr>
          <w:i/>
          <w:iCs/>
          <w:color w:val="008000"/>
        </w:rPr>
        <w:t xml:space="preserve">. </w:t>
      </w:r>
      <w:r w:rsidRPr="00DB45A4">
        <w:rPr>
          <w:i/>
          <w:iCs/>
          <w:color w:val="008000"/>
        </w:rPr>
        <w:t>They need to read an analyze the whole problem to determine how to solve.</w:t>
      </w:r>
    </w:p>
    <w:p w14:paraId="7E1E2662" w14:textId="46A80546" w:rsidR="0079453F" w:rsidRPr="00AE4C9F" w:rsidRDefault="0079453F" w:rsidP="0079453F">
      <w:pPr>
        <w:pStyle w:val="Tabletext"/>
        <w:ind w:left="720"/>
        <w:rPr>
          <w:i/>
          <w:iCs/>
          <w:color w:val="008000"/>
        </w:rPr>
      </w:pPr>
    </w:p>
    <w:p w14:paraId="56306AEE" w14:textId="557A0929" w:rsidR="00AE4C9F" w:rsidRPr="00AE4C9F" w:rsidRDefault="00AE4C9F" w:rsidP="005C5B54">
      <w:pPr>
        <w:ind w:left="720"/>
        <w:rPr>
          <w:i/>
          <w:iCs/>
          <w:color w:val="008000"/>
        </w:rPr>
      </w:pPr>
    </w:p>
    <w:sectPr w:rsidR="00AE4C9F" w:rsidRPr="00AE4C9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B5C7D" w14:textId="77777777" w:rsidR="00545E67" w:rsidRDefault="00545E67" w:rsidP="004C62A0">
      <w:pPr>
        <w:spacing w:after="0" w:line="240" w:lineRule="auto"/>
      </w:pPr>
      <w:r>
        <w:separator/>
      </w:r>
    </w:p>
  </w:endnote>
  <w:endnote w:type="continuationSeparator" w:id="0">
    <w:p w14:paraId="0F80F373" w14:textId="77777777" w:rsidR="00545E67" w:rsidRDefault="00545E67" w:rsidP="004C62A0">
      <w:pPr>
        <w:spacing w:after="0" w:line="240" w:lineRule="auto"/>
      </w:pPr>
      <w:r>
        <w:continuationSeparator/>
      </w:r>
    </w:p>
  </w:endnote>
  <w:endnote w:type="continuationNotice" w:id="1">
    <w:p w14:paraId="11F0FA7B" w14:textId="77777777" w:rsidR="00545E67" w:rsidRDefault="00545E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42C03F39" w:rsidR="00D76B21" w:rsidRPr="002E2F0F" w:rsidRDefault="002E2F0F" w:rsidP="002E2F0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1ECF6" w14:textId="77777777" w:rsidR="00545E67" w:rsidRDefault="00545E67" w:rsidP="004C62A0">
      <w:pPr>
        <w:spacing w:after="0" w:line="240" w:lineRule="auto"/>
      </w:pPr>
      <w:r>
        <w:separator/>
      </w:r>
    </w:p>
  </w:footnote>
  <w:footnote w:type="continuationSeparator" w:id="0">
    <w:p w14:paraId="16447B80" w14:textId="77777777" w:rsidR="00545E67" w:rsidRDefault="00545E67" w:rsidP="004C62A0">
      <w:pPr>
        <w:spacing w:after="0" w:line="240" w:lineRule="auto"/>
      </w:pPr>
      <w:r>
        <w:continuationSeparator/>
      </w:r>
    </w:p>
  </w:footnote>
  <w:footnote w:type="continuationNotice" w:id="1">
    <w:p w14:paraId="03305C6F" w14:textId="77777777" w:rsidR="00545E67" w:rsidRDefault="00545E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BA5"/>
    <w:multiLevelType w:val="hybridMultilevel"/>
    <w:tmpl w:val="6C348028"/>
    <w:lvl w:ilvl="0" w:tplc="86E20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86D2C"/>
    <w:multiLevelType w:val="hybridMultilevel"/>
    <w:tmpl w:val="C8C275DC"/>
    <w:lvl w:ilvl="0" w:tplc="76B0C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632FB"/>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C69D1"/>
    <w:multiLevelType w:val="hybridMultilevel"/>
    <w:tmpl w:val="6C34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47069C"/>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BC0BA2"/>
    <w:multiLevelType w:val="hybridMultilevel"/>
    <w:tmpl w:val="EC8EBFFC"/>
    <w:lvl w:ilvl="0" w:tplc="AEC2D74C">
      <w:start w:val="1"/>
      <w:numFmt w:val="bullet"/>
      <w:lvlText w:val=""/>
      <w:lvlJc w:val="left"/>
      <w:pPr>
        <w:tabs>
          <w:tab w:val="num" w:pos="720"/>
        </w:tabs>
        <w:ind w:left="720" w:hanging="360"/>
      </w:pPr>
      <w:rPr>
        <w:rFonts w:ascii="Symbol" w:hAnsi="Symbol" w:hint="default"/>
      </w:rPr>
    </w:lvl>
    <w:lvl w:ilvl="1" w:tplc="0D6AFED6" w:tentative="1">
      <w:start w:val="1"/>
      <w:numFmt w:val="bullet"/>
      <w:lvlText w:val=""/>
      <w:lvlJc w:val="left"/>
      <w:pPr>
        <w:tabs>
          <w:tab w:val="num" w:pos="1440"/>
        </w:tabs>
        <w:ind w:left="1440" w:hanging="360"/>
      </w:pPr>
      <w:rPr>
        <w:rFonts w:ascii="Symbol" w:hAnsi="Symbol" w:hint="default"/>
      </w:rPr>
    </w:lvl>
    <w:lvl w:ilvl="2" w:tplc="E5AA6ECE" w:tentative="1">
      <w:start w:val="1"/>
      <w:numFmt w:val="bullet"/>
      <w:lvlText w:val=""/>
      <w:lvlJc w:val="left"/>
      <w:pPr>
        <w:tabs>
          <w:tab w:val="num" w:pos="2160"/>
        </w:tabs>
        <w:ind w:left="2160" w:hanging="360"/>
      </w:pPr>
      <w:rPr>
        <w:rFonts w:ascii="Symbol" w:hAnsi="Symbol" w:hint="default"/>
      </w:rPr>
    </w:lvl>
    <w:lvl w:ilvl="3" w:tplc="61C64948" w:tentative="1">
      <w:start w:val="1"/>
      <w:numFmt w:val="bullet"/>
      <w:lvlText w:val=""/>
      <w:lvlJc w:val="left"/>
      <w:pPr>
        <w:tabs>
          <w:tab w:val="num" w:pos="2880"/>
        </w:tabs>
        <w:ind w:left="2880" w:hanging="360"/>
      </w:pPr>
      <w:rPr>
        <w:rFonts w:ascii="Symbol" w:hAnsi="Symbol" w:hint="default"/>
      </w:rPr>
    </w:lvl>
    <w:lvl w:ilvl="4" w:tplc="E33026D0" w:tentative="1">
      <w:start w:val="1"/>
      <w:numFmt w:val="bullet"/>
      <w:lvlText w:val=""/>
      <w:lvlJc w:val="left"/>
      <w:pPr>
        <w:tabs>
          <w:tab w:val="num" w:pos="3600"/>
        </w:tabs>
        <w:ind w:left="3600" w:hanging="360"/>
      </w:pPr>
      <w:rPr>
        <w:rFonts w:ascii="Symbol" w:hAnsi="Symbol" w:hint="default"/>
      </w:rPr>
    </w:lvl>
    <w:lvl w:ilvl="5" w:tplc="83B0733C" w:tentative="1">
      <w:start w:val="1"/>
      <w:numFmt w:val="bullet"/>
      <w:lvlText w:val=""/>
      <w:lvlJc w:val="left"/>
      <w:pPr>
        <w:tabs>
          <w:tab w:val="num" w:pos="4320"/>
        </w:tabs>
        <w:ind w:left="4320" w:hanging="360"/>
      </w:pPr>
      <w:rPr>
        <w:rFonts w:ascii="Symbol" w:hAnsi="Symbol" w:hint="default"/>
      </w:rPr>
    </w:lvl>
    <w:lvl w:ilvl="6" w:tplc="1DBC2F62" w:tentative="1">
      <w:start w:val="1"/>
      <w:numFmt w:val="bullet"/>
      <w:lvlText w:val=""/>
      <w:lvlJc w:val="left"/>
      <w:pPr>
        <w:tabs>
          <w:tab w:val="num" w:pos="5040"/>
        </w:tabs>
        <w:ind w:left="5040" w:hanging="360"/>
      </w:pPr>
      <w:rPr>
        <w:rFonts w:ascii="Symbol" w:hAnsi="Symbol" w:hint="default"/>
      </w:rPr>
    </w:lvl>
    <w:lvl w:ilvl="7" w:tplc="4EA6B4C2" w:tentative="1">
      <w:start w:val="1"/>
      <w:numFmt w:val="bullet"/>
      <w:lvlText w:val=""/>
      <w:lvlJc w:val="left"/>
      <w:pPr>
        <w:tabs>
          <w:tab w:val="num" w:pos="5760"/>
        </w:tabs>
        <w:ind w:left="5760" w:hanging="360"/>
      </w:pPr>
      <w:rPr>
        <w:rFonts w:ascii="Symbol" w:hAnsi="Symbol" w:hint="default"/>
      </w:rPr>
    </w:lvl>
    <w:lvl w:ilvl="8" w:tplc="1122A45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1036370"/>
    <w:multiLevelType w:val="hybridMultilevel"/>
    <w:tmpl w:val="DD50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06B6252"/>
    <w:multiLevelType w:val="hybridMultilevel"/>
    <w:tmpl w:val="55840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00380"/>
    <w:multiLevelType w:val="hybridMultilevel"/>
    <w:tmpl w:val="0F86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B7719"/>
    <w:multiLevelType w:val="hybridMultilevel"/>
    <w:tmpl w:val="88BE6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3F298B"/>
    <w:multiLevelType w:val="hybridMultilevel"/>
    <w:tmpl w:val="89ACEC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04751F"/>
    <w:multiLevelType w:val="hybridMultilevel"/>
    <w:tmpl w:val="4694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C3658"/>
    <w:multiLevelType w:val="hybridMultilevel"/>
    <w:tmpl w:val="00644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61971"/>
    <w:multiLevelType w:val="hybridMultilevel"/>
    <w:tmpl w:val="72F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4F5C01"/>
    <w:multiLevelType w:val="hybridMultilevel"/>
    <w:tmpl w:val="0BA4D012"/>
    <w:lvl w:ilvl="0" w:tplc="93CA49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772400A6"/>
    <w:multiLevelType w:val="hybridMultilevel"/>
    <w:tmpl w:val="04928E2A"/>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5950">
    <w:abstractNumId w:val="8"/>
  </w:num>
  <w:num w:numId="2" w16cid:durableId="292371473">
    <w:abstractNumId w:val="14"/>
  </w:num>
  <w:num w:numId="3" w16cid:durableId="222985513">
    <w:abstractNumId w:val="9"/>
  </w:num>
  <w:num w:numId="4" w16cid:durableId="385222329">
    <w:abstractNumId w:val="18"/>
  </w:num>
  <w:num w:numId="5" w16cid:durableId="1504280155">
    <w:abstractNumId w:val="3"/>
  </w:num>
  <w:num w:numId="6" w16cid:durableId="383605074">
    <w:abstractNumId w:val="17"/>
  </w:num>
  <w:num w:numId="7" w16cid:durableId="1289314885">
    <w:abstractNumId w:val="10"/>
  </w:num>
  <w:num w:numId="8" w16cid:durableId="1747222456">
    <w:abstractNumId w:val="19"/>
  </w:num>
  <w:num w:numId="9" w16cid:durableId="1213156102">
    <w:abstractNumId w:val="22"/>
  </w:num>
  <w:num w:numId="10" w16cid:durableId="1280718809">
    <w:abstractNumId w:val="0"/>
  </w:num>
  <w:num w:numId="11" w16cid:durableId="1555777491">
    <w:abstractNumId w:val="1"/>
  </w:num>
  <w:num w:numId="12" w16cid:durableId="968704440">
    <w:abstractNumId w:val="4"/>
  </w:num>
  <w:num w:numId="13" w16cid:durableId="1174956103">
    <w:abstractNumId w:val="15"/>
  </w:num>
  <w:num w:numId="14" w16cid:durableId="1112556756">
    <w:abstractNumId w:val="21"/>
  </w:num>
  <w:num w:numId="15" w16cid:durableId="2058622321">
    <w:abstractNumId w:val="2"/>
  </w:num>
  <w:num w:numId="16" w16cid:durableId="1078744937">
    <w:abstractNumId w:val="16"/>
  </w:num>
  <w:num w:numId="17" w16cid:durableId="1163280426">
    <w:abstractNumId w:val="20"/>
  </w:num>
  <w:num w:numId="18" w16cid:durableId="745146341">
    <w:abstractNumId w:val="7"/>
  </w:num>
  <w:num w:numId="19" w16cid:durableId="1434086097">
    <w:abstractNumId w:val="12"/>
  </w:num>
  <w:num w:numId="20" w16cid:durableId="1313753804">
    <w:abstractNumId w:val="5"/>
  </w:num>
  <w:num w:numId="21" w16cid:durableId="1004363937">
    <w:abstractNumId w:val="13"/>
  </w:num>
  <w:num w:numId="22" w16cid:durableId="668288308">
    <w:abstractNumId w:val="11"/>
  </w:num>
  <w:num w:numId="23" w16cid:durableId="296226223">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1C4F"/>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6A92"/>
    <w:rsid w:val="000173BE"/>
    <w:rsid w:val="00017457"/>
    <w:rsid w:val="000174FC"/>
    <w:rsid w:val="000178A9"/>
    <w:rsid w:val="000203A3"/>
    <w:rsid w:val="000213D4"/>
    <w:rsid w:val="000229D7"/>
    <w:rsid w:val="000244E6"/>
    <w:rsid w:val="00024960"/>
    <w:rsid w:val="00025E27"/>
    <w:rsid w:val="00025F14"/>
    <w:rsid w:val="0002700A"/>
    <w:rsid w:val="00027E9E"/>
    <w:rsid w:val="000300C4"/>
    <w:rsid w:val="00030208"/>
    <w:rsid w:val="00030266"/>
    <w:rsid w:val="0003195C"/>
    <w:rsid w:val="000329DD"/>
    <w:rsid w:val="00035302"/>
    <w:rsid w:val="00040E32"/>
    <w:rsid w:val="00041002"/>
    <w:rsid w:val="0004147F"/>
    <w:rsid w:val="00041AD4"/>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276"/>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1D3A"/>
    <w:rsid w:val="00073871"/>
    <w:rsid w:val="000741B3"/>
    <w:rsid w:val="00074285"/>
    <w:rsid w:val="000746E6"/>
    <w:rsid w:val="00074E28"/>
    <w:rsid w:val="000752FB"/>
    <w:rsid w:val="00076087"/>
    <w:rsid w:val="00076191"/>
    <w:rsid w:val="00076F9B"/>
    <w:rsid w:val="000776C3"/>
    <w:rsid w:val="00080842"/>
    <w:rsid w:val="00080A97"/>
    <w:rsid w:val="00080D53"/>
    <w:rsid w:val="00080ECF"/>
    <w:rsid w:val="00081D97"/>
    <w:rsid w:val="00081FC7"/>
    <w:rsid w:val="00082029"/>
    <w:rsid w:val="00082554"/>
    <w:rsid w:val="00082711"/>
    <w:rsid w:val="000853C0"/>
    <w:rsid w:val="00086BF3"/>
    <w:rsid w:val="00086DFE"/>
    <w:rsid w:val="00087859"/>
    <w:rsid w:val="00087C6A"/>
    <w:rsid w:val="00090127"/>
    <w:rsid w:val="00090EFF"/>
    <w:rsid w:val="00091289"/>
    <w:rsid w:val="00091E2C"/>
    <w:rsid w:val="0009207B"/>
    <w:rsid w:val="00092250"/>
    <w:rsid w:val="00092DBF"/>
    <w:rsid w:val="000935B8"/>
    <w:rsid w:val="0009375F"/>
    <w:rsid w:val="00093961"/>
    <w:rsid w:val="00094909"/>
    <w:rsid w:val="0009518B"/>
    <w:rsid w:val="000955EE"/>
    <w:rsid w:val="00095A6C"/>
    <w:rsid w:val="00096CD4"/>
    <w:rsid w:val="00097CEA"/>
    <w:rsid w:val="00097D52"/>
    <w:rsid w:val="00097EAA"/>
    <w:rsid w:val="000A016F"/>
    <w:rsid w:val="000A0552"/>
    <w:rsid w:val="000A0D14"/>
    <w:rsid w:val="000A0D7C"/>
    <w:rsid w:val="000A1841"/>
    <w:rsid w:val="000A26DB"/>
    <w:rsid w:val="000A2BA8"/>
    <w:rsid w:val="000A30B5"/>
    <w:rsid w:val="000A3608"/>
    <w:rsid w:val="000A36EA"/>
    <w:rsid w:val="000A4498"/>
    <w:rsid w:val="000A5534"/>
    <w:rsid w:val="000A55AB"/>
    <w:rsid w:val="000A5850"/>
    <w:rsid w:val="000A5CC2"/>
    <w:rsid w:val="000A6A37"/>
    <w:rsid w:val="000A6BF4"/>
    <w:rsid w:val="000A70DF"/>
    <w:rsid w:val="000A7119"/>
    <w:rsid w:val="000B077E"/>
    <w:rsid w:val="000B1029"/>
    <w:rsid w:val="000B103F"/>
    <w:rsid w:val="000B234C"/>
    <w:rsid w:val="000B26AD"/>
    <w:rsid w:val="000B293B"/>
    <w:rsid w:val="000B30FC"/>
    <w:rsid w:val="000B3848"/>
    <w:rsid w:val="000B5088"/>
    <w:rsid w:val="000B5091"/>
    <w:rsid w:val="000B5C9F"/>
    <w:rsid w:val="000B762E"/>
    <w:rsid w:val="000C0070"/>
    <w:rsid w:val="000C04F7"/>
    <w:rsid w:val="000C0A85"/>
    <w:rsid w:val="000C130F"/>
    <w:rsid w:val="000C13A7"/>
    <w:rsid w:val="000C17A4"/>
    <w:rsid w:val="000C1C22"/>
    <w:rsid w:val="000C1FF2"/>
    <w:rsid w:val="000C25C0"/>
    <w:rsid w:val="000C3037"/>
    <w:rsid w:val="000C585C"/>
    <w:rsid w:val="000C5F40"/>
    <w:rsid w:val="000C6884"/>
    <w:rsid w:val="000C6AA3"/>
    <w:rsid w:val="000C6E76"/>
    <w:rsid w:val="000C7B03"/>
    <w:rsid w:val="000D071C"/>
    <w:rsid w:val="000D0A3B"/>
    <w:rsid w:val="000D148B"/>
    <w:rsid w:val="000D2097"/>
    <w:rsid w:val="000D29EC"/>
    <w:rsid w:val="000D2F33"/>
    <w:rsid w:val="000D36F8"/>
    <w:rsid w:val="000D4412"/>
    <w:rsid w:val="000D46A2"/>
    <w:rsid w:val="000D49E5"/>
    <w:rsid w:val="000D5650"/>
    <w:rsid w:val="000D5836"/>
    <w:rsid w:val="000D5F62"/>
    <w:rsid w:val="000D6029"/>
    <w:rsid w:val="000D651B"/>
    <w:rsid w:val="000D6683"/>
    <w:rsid w:val="000D7A28"/>
    <w:rsid w:val="000D7EB3"/>
    <w:rsid w:val="000E1CA6"/>
    <w:rsid w:val="000E258C"/>
    <w:rsid w:val="000E2644"/>
    <w:rsid w:val="000E26EE"/>
    <w:rsid w:val="000E2CC8"/>
    <w:rsid w:val="000E2D38"/>
    <w:rsid w:val="000E3BFB"/>
    <w:rsid w:val="000E3E1A"/>
    <w:rsid w:val="000E50B3"/>
    <w:rsid w:val="000E5866"/>
    <w:rsid w:val="000E59AE"/>
    <w:rsid w:val="000E5B42"/>
    <w:rsid w:val="000E5C28"/>
    <w:rsid w:val="000E7509"/>
    <w:rsid w:val="000E788C"/>
    <w:rsid w:val="000E7C2F"/>
    <w:rsid w:val="000F0D89"/>
    <w:rsid w:val="000F0F01"/>
    <w:rsid w:val="000F1007"/>
    <w:rsid w:val="000F1BC3"/>
    <w:rsid w:val="000F2AAF"/>
    <w:rsid w:val="000F2B10"/>
    <w:rsid w:val="000F2E0A"/>
    <w:rsid w:val="000F304E"/>
    <w:rsid w:val="000F3988"/>
    <w:rsid w:val="000F3BF4"/>
    <w:rsid w:val="000F3F4A"/>
    <w:rsid w:val="000F5BAC"/>
    <w:rsid w:val="000F6967"/>
    <w:rsid w:val="000F6D4B"/>
    <w:rsid w:val="000F6EB2"/>
    <w:rsid w:val="000F7B0A"/>
    <w:rsid w:val="001009DA"/>
    <w:rsid w:val="001011D3"/>
    <w:rsid w:val="0010418B"/>
    <w:rsid w:val="001049F1"/>
    <w:rsid w:val="001071DF"/>
    <w:rsid w:val="001107C2"/>
    <w:rsid w:val="00111937"/>
    <w:rsid w:val="00112098"/>
    <w:rsid w:val="0011222C"/>
    <w:rsid w:val="0011265A"/>
    <w:rsid w:val="001129B7"/>
    <w:rsid w:val="00113F1A"/>
    <w:rsid w:val="00114773"/>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9E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0C35"/>
    <w:rsid w:val="00151853"/>
    <w:rsid w:val="00151884"/>
    <w:rsid w:val="00151F5A"/>
    <w:rsid w:val="00153183"/>
    <w:rsid w:val="001531DA"/>
    <w:rsid w:val="001532B6"/>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4E9"/>
    <w:rsid w:val="001639FF"/>
    <w:rsid w:val="00164477"/>
    <w:rsid w:val="001653E7"/>
    <w:rsid w:val="00165EC1"/>
    <w:rsid w:val="00166CE0"/>
    <w:rsid w:val="00167045"/>
    <w:rsid w:val="00167350"/>
    <w:rsid w:val="001702CF"/>
    <w:rsid w:val="00170566"/>
    <w:rsid w:val="0017056F"/>
    <w:rsid w:val="001706F6"/>
    <w:rsid w:val="0017075E"/>
    <w:rsid w:val="00172582"/>
    <w:rsid w:val="00172593"/>
    <w:rsid w:val="00172BF3"/>
    <w:rsid w:val="00172DA6"/>
    <w:rsid w:val="0017332A"/>
    <w:rsid w:val="00173B2A"/>
    <w:rsid w:val="00174340"/>
    <w:rsid w:val="00174784"/>
    <w:rsid w:val="0017501A"/>
    <w:rsid w:val="00175F63"/>
    <w:rsid w:val="00176A90"/>
    <w:rsid w:val="001770C1"/>
    <w:rsid w:val="0017723D"/>
    <w:rsid w:val="00177CF6"/>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C1A"/>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1E4C"/>
    <w:rsid w:val="001C2FDC"/>
    <w:rsid w:val="001C33C4"/>
    <w:rsid w:val="001C4F84"/>
    <w:rsid w:val="001C4FBA"/>
    <w:rsid w:val="001C5155"/>
    <w:rsid w:val="001C5263"/>
    <w:rsid w:val="001C625F"/>
    <w:rsid w:val="001C67CE"/>
    <w:rsid w:val="001C6D70"/>
    <w:rsid w:val="001C75DF"/>
    <w:rsid w:val="001D067F"/>
    <w:rsid w:val="001D1532"/>
    <w:rsid w:val="001D1606"/>
    <w:rsid w:val="001D1D6B"/>
    <w:rsid w:val="001D21BD"/>
    <w:rsid w:val="001D251F"/>
    <w:rsid w:val="001D3920"/>
    <w:rsid w:val="001D4194"/>
    <w:rsid w:val="001D594C"/>
    <w:rsid w:val="001D5968"/>
    <w:rsid w:val="001D608C"/>
    <w:rsid w:val="001D682D"/>
    <w:rsid w:val="001D697B"/>
    <w:rsid w:val="001D707F"/>
    <w:rsid w:val="001D725C"/>
    <w:rsid w:val="001D7B5E"/>
    <w:rsid w:val="001E05B0"/>
    <w:rsid w:val="001E1ECA"/>
    <w:rsid w:val="001E20D6"/>
    <w:rsid w:val="001E233E"/>
    <w:rsid w:val="001E248C"/>
    <w:rsid w:val="001E2C4F"/>
    <w:rsid w:val="001E2F4E"/>
    <w:rsid w:val="001E5CAA"/>
    <w:rsid w:val="001E6538"/>
    <w:rsid w:val="001E6E00"/>
    <w:rsid w:val="001E72C2"/>
    <w:rsid w:val="001E7678"/>
    <w:rsid w:val="001F066E"/>
    <w:rsid w:val="001F0FCE"/>
    <w:rsid w:val="001F1B3D"/>
    <w:rsid w:val="001F1D08"/>
    <w:rsid w:val="001F3153"/>
    <w:rsid w:val="001F3521"/>
    <w:rsid w:val="001F3CE2"/>
    <w:rsid w:val="001F3F82"/>
    <w:rsid w:val="001F44B7"/>
    <w:rsid w:val="001F4AD8"/>
    <w:rsid w:val="001F4CF2"/>
    <w:rsid w:val="001F5599"/>
    <w:rsid w:val="001F5A69"/>
    <w:rsid w:val="001F6B75"/>
    <w:rsid w:val="001F735A"/>
    <w:rsid w:val="001F7E21"/>
    <w:rsid w:val="001F7FEC"/>
    <w:rsid w:val="002002F7"/>
    <w:rsid w:val="00202300"/>
    <w:rsid w:val="002028B5"/>
    <w:rsid w:val="00204A03"/>
    <w:rsid w:val="00204F0D"/>
    <w:rsid w:val="0020573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08"/>
    <w:rsid w:val="0022196D"/>
    <w:rsid w:val="00221D99"/>
    <w:rsid w:val="00221FFC"/>
    <w:rsid w:val="002220E3"/>
    <w:rsid w:val="002232BC"/>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279C"/>
    <w:rsid w:val="0024371C"/>
    <w:rsid w:val="0024439B"/>
    <w:rsid w:val="00244648"/>
    <w:rsid w:val="0024645F"/>
    <w:rsid w:val="002465C7"/>
    <w:rsid w:val="002467ED"/>
    <w:rsid w:val="00246A92"/>
    <w:rsid w:val="00246C66"/>
    <w:rsid w:val="00250B95"/>
    <w:rsid w:val="00251337"/>
    <w:rsid w:val="0025136D"/>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504"/>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B"/>
    <w:rsid w:val="002A5281"/>
    <w:rsid w:val="002A712F"/>
    <w:rsid w:val="002A79BF"/>
    <w:rsid w:val="002B02BD"/>
    <w:rsid w:val="002B15FC"/>
    <w:rsid w:val="002B2211"/>
    <w:rsid w:val="002B283F"/>
    <w:rsid w:val="002B3A2E"/>
    <w:rsid w:val="002B432C"/>
    <w:rsid w:val="002B4655"/>
    <w:rsid w:val="002B5038"/>
    <w:rsid w:val="002B589B"/>
    <w:rsid w:val="002B5A55"/>
    <w:rsid w:val="002B6603"/>
    <w:rsid w:val="002B7CD4"/>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0480"/>
    <w:rsid w:val="002D08DC"/>
    <w:rsid w:val="002D20BB"/>
    <w:rsid w:val="002D23D7"/>
    <w:rsid w:val="002D2D9A"/>
    <w:rsid w:val="002D352B"/>
    <w:rsid w:val="002D395F"/>
    <w:rsid w:val="002D3D0B"/>
    <w:rsid w:val="002D3FDF"/>
    <w:rsid w:val="002D4D79"/>
    <w:rsid w:val="002D55BE"/>
    <w:rsid w:val="002D5DF6"/>
    <w:rsid w:val="002D68E9"/>
    <w:rsid w:val="002D68F7"/>
    <w:rsid w:val="002D6AB9"/>
    <w:rsid w:val="002D78EF"/>
    <w:rsid w:val="002E0735"/>
    <w:rsid w:val="002E16E0"/>
    <w:rsid w:val="002E185D"/>
    <w:rsid w:val="002E2853"/>
    <w:rsid w:val="002E2F0F"/>
    <w:rsid w:val="002E4112"/>
    <w:rsid w:val="002E4550"/>
    <w:rsid w:val="002E46E3"/>
    <w:rsid w:val="002E5077"/>
    <w:rsid w:val="002E58E1"/>
    <w:rsid w:val="002E5DFC"/>
    <w:rsid w:val="002F0DC9"/>
    <w:rsid w:val="002F0ED3"/>
    <w:rsid w:val="002F18F6"/>
    <w:rsid w:val="002F1D55"/>
    <w:rsid w:val="002F226C"/>
    <w:rsid w:val="002F3EAE"/>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302B"/>
    <w:rsid w:val="0030416B"/>
    <w:rsid w:val="00304B2C"/>
    <w:rsid w:val="003054D7"/>
    <w:rsid w:val="00305851"/>
    <w:rsid w:val="003066AF"/>
    <w:rsid w:val="0030739A"/>
    <w:rsid w:val="00307A34"/>
    <w:rsid w:val="0031000D"/>
    <w:rsid w:val="00310274"/>
    <w:rsid w:val="003108E8"/>
    <w:rsid w:val="00310EB4"/>
    <w:rsid w:val="00312199"/>
    <w:rsid w:val="003127D6"/>
    <w:rsid w:val="00313502"/>
    <w:rsid w:val="0031380A"/>
    <w:rsid w:val="00314DC0"/>
    <w:rsid w:val="003157D3"/>
    <w:rsid w:val="003164D8"/>
    <w:rsid w:val="0032179C"/>
    <w:rsid w:val="00321C7B"/>
    <w:rsid w:val="00322468"/>
    <w:rsid w:val="00322FCB"/>
    <w:rsid w:val="00323E80"/>
    <w:rsid w:val="00324134"/>
    <w:rsid w:val="003245AB"/>
    <w:rsid w:val="0032484D"/>
    <w:rsid w:val="0032534F"/>
    <w:rsid w:val="00325573"/>
    <w:rsid w:val="00325D31"/>
    <w:rsid w:val="00326101"/>
    <w:rsid w:val="00326382"/>
    <w:rsid w:val="0032646C"/>
    <w:rsid w:val="0032795E"/>
    <w:rsid w:val="00327E8C"/>
    <w:rsid w:val="003307A7"/>
    <w:rsid w:val="00330D9D"/>
    <w:rsid w:val="00330F85"/>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3CB"/>
    <w:rsid w:val="0034195E"/>
    <w:rsid w:val="00341E29"/>
    <w:rsid w:val="00341F28"/>
    <w:rsid w:val="003450BB"/>
    <w:rsid w:val="0034614E"/>
    <w:rsid w:val="00346F7D"/>
    <w:rsid w:val="003472BD"/>
    <w:rsid w:val="00347721"/>
    <w:rsid w:val="0034793F"/>
    <w:rsid w:val="00347CEE"/>
    <w:rsid w:val="00350A27"/>
    <w:rsid w:val="003514CB"/>
    <w:rsid w:val="00351AD7"/>
    <w:rsid w:val="0035233D"/>
    <w:rsid w:val="003532AF"/>
    <w:rsid w:val="003537EB"/>
    <w:rsid w:val="00353BBC"/>
    <w:rsid w:val="00354A6D"/>
    <w:rsid w:val="00354C82"/>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24B"/>
    <w:rsid w:val="0037473C"/>
    <w:rsid w:val="003759F7"/>
    <w:rsid w:val="003772E6"/>
    <w:rsid w:val="003800A5"/>
    <w:rsid w:val="003800B9"/>
    <w:rsid w:val="003813C4"/>
    <w:rsid w:val="00382190"/>
    <w:rsid w:val="00383497"/>
    <w:rsid w:val="00383CD7"/>
    <w:rsid w:val="003848AB"/>
    <w:rsid w:val="003848E9"/>
    <w:rsid w:val="003849BB"/>
    <w:rsid w:val="00384A06"/>
    <w:rsid w:val="00385C3C"/>
    <w:rsid w:val="0038615C"/>
    <w:rsid w:val="00386E63"/>
    <w:rsid w:val="00390171"/>
    <w:rsid w:val="00390716"/>
    <w:rsid w:val="0039096E"/>
    <w:rsid w:val="00390C4C"/>
    <w:rsid w:val="00390C58"/>
    <w:rsid w:val="00390F9D"/>
    <w:rsid w:val="003912B1"/>
    <w:rsid w:val="00391EEF"/>
    <w:rsid w:val="003924EB"/>
    <w:rsid w:val="00393EE1"/>
    <w:rsid w:val="00394359"/>
    <w:rsid w:val="00395210"/>
    <w:rsid w:val="003959BC"/>
    <w:rsid w:val="00397172"/>
    <w:rsid w:val="0039779D"/>
    <w:rsid w:val="003978B0"/>
    <w:rsid w:val="003A097F"/>
    <w:rsid w:val="003A113E"/>
    <w:rsid w:val="003A1188"/>
    <w:rsid w:val="003A14A4"/>
    <w:rsid w:val="003A1988"/>
    <w:rsid w:val="003A4773"/>
    <w:rsid w:val="003A4A6B"/>
    <w:rsid w:val="003A4B72"/>
    <w:rsid w:val="003A5ACF"/>
    <w:rsid w:val="003B04C4"/>
    <w:rsid w:val="003B148C"/>
    <w:rsid w:val="003B1C73"/>
    <w:rsid w:val="003B1FD1"/>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760"/>
    <w:rsid w:val="003C5AD1"/>
    <w:rsid w:val="003C63C0"/>
    <w:rsid w:val="003C662A"/>
    <w:rsid w:val="003C75BB"/>
    <w:rsid w:val="003C7A74"/>
    <w:rsid w:val="003D0313"/>
    <w:rsid w:val="003D0436"/>
    <w:rsid w:val="003D14FE"/>
    <w:rsid w:val="003D1D9A"/>
    <w:rsid w:val="003D1DE7"/>
    <w:rsid w:val="003D235B"/>
    <w:rsid w:val="003D24D9"/>
    <w:rsid w:val="003D2940"/>
    <w:rsid w:val="003D3572"/>
    <w:rsid w:val="003D363A"/>
    <w:rsid w:val="003D4BB2"/>
    <w:rsid w:val="003D4D2C"/>
    <w:rsid w:val="003D57F9"/>
    <w:rsid w:val="003D5AC4"/>
    <w:rsid w:val="003D683D"/>
    <w:rsid w:val="003D71AB"/>
    <w:rsid w:val="003D7AF5"/>
    <w:rsid w:val="003E096F"/>
    <w:rsid w:val="003E17DB"/>
    <w:rsid w:val="003E1E46"/>
    <w:rsid w:val="003E3D25"/>
    <w:rsid w:val="003E4434"/>
    <w:rsid w:val="003E598A"/>
    <w:rsid w:val="003E5FF8"/>
    <w:rsid w:val="003E60DF"/>
    <w:rsid w:val="003E650D"/>
    <w:rsid w:val="003E6C16"/>
    <w:rsid w:val="003E7EA1"/>
    <w:rsid w:val="003F0F22"/>
    <w:rsid w:val="003F10B1"/>
    <w:rsid w:val="003F171F"/>
    <w:rsid w:val="003F181B"/>
    <w:rsid w:val="003F184B"/>
    <w:rsid w:val="003F1871"/>
    <w:rsid w:val="003F22F1"/>
    <w:rsid w:val="003F3C99"/>
    <w:rsid w:val="003F4BD8"/>
    <w:rsid w:val="003F567D"/>
    <w:rsid w:val="003F5F69"/>
    <w:rsid w:val="003F7197"/>
    <w:rsid w:val="003F74A3"/>
    <w:rsid w:val="00400AA8"/>
    <w:rsid w:val="00400CC0"/>
    <w:rsid w:val="00400D60"/>
    <w:rsid w:val="004025FA"/>
    <w:rsid w:val="00402834"/>
    <w:rsid w:val="00403D3E"/>
    <w:rsid w:val="004043FE"/>
    <w:rsid w:val="00404546"/>
    <w:rsid w:val="004045D3"/>
    <w:rsid w:val="00404714"/>
    <w:rsid w:val="00404D08"/>
    <w:rsid w:val="00404F3A"/>
    <w:rsid w:val="004051B0"/>
    <w:rsid w:val="004051CA"/>
    <w:rsid w:val="00405535"/>
    <w:rsid w:val="00405C30"/>
    <w:rsid w:val="00405FBB"/>
    <w:rsid w:val="004066A7"/>
    <w:rsid w:val="00406D27"/>
    <w:rsid w:val="004079B1"/>
    <w:rsid w:val="00407D2D"/>
    <w:rsid w:val="0041146E"/>
    <w:rsid w:val="00413B08"/>
    <w:rsid w:val="00413E82"/>
    <w:rsid w:val="00415607"/>
    <w:rsid w:val="0041594F"/>
    <w:rsid w:val="00416ADC"/>
    <w:rsid w:val="004176C5"/>
    <w:rsid w:val="00417A56"/>
    <w:rsid w:val="00417F41"/>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2C32"/>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3A63"/>
    <w:rsid w:val="00445B61"/>
    <w:rsid w:val="00445BAB"/>
    <w:rsid w:val="00445DE8"/>
    <w:rsid w:val="00446717"/>
    <w:rsid w:val="0044770B"/>
    <w:rsid w:val="00447847"/>
    <w:rsid w:val="00447D20"/>
    <w:rsid w:val="004507E7"/>
    <w:rsid w:val="00450D66"/>
    <w:rsid w:val="00450FE6"/>
    <w:rsid w:val="004515D2"/>
    <w:rsid w:val="00453716"/>
    <w:rsid w:val="00454147"/>
    <w:rsid w:val="004542AD"/>
    <w:rsid w:val="00454580"/>
    <w:rsid w:val="004553BA"/>
    <w:rsid w:val="00455899"/>
    <w:rsid w:val="00455BC3"/>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389"/>
    <w:rsid w:val="00470A3C"/>
    <w:rsid w:val="004712B6"/>
    <w:rsid w:val="00472608"/>
    <w:rsid w:val="00473664"/>
    <w:rsid w:val="00474B39"/>
    <w:rsid w:val="00474DFB"/>
    <w:rsid w:val="00476EA7"/>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2FF9"/>
    <w:rsid w:val="004A3C06"/>
    <w:rsid w:val="004A462D"/>
    <w:rsid w:val="004A6565"/>
    <w:rsid w:val="004A696A"/>
    <w:rsid w:val="004A6C30"/>
    <w:rsid w:val="004A6FA5"/>
    <w:rsid w:val="004A6FD4"/>
    <w:rsid w:val="004A710A"/>
    <w:rsid w:val="004A7FFC"/>
    <w:rsid w:val="004B01A5"/>
    <w:rsid w:val="004B0223"/>
    <w:rsid w:val="004B0AAC"/>
    <w:rsid w:val="004B0CF5"/>
    <w:rsid w:val="004B11C3"/>
    <w:rsid w:val="004B1356"/>
    <w:rsid w:val="004B1378"/>
    <w:rsid w:val="004B149D"/>
    <w:rsid w:val="004B21B0"/>
    <w:rsid w:val="004B29D6"/>
    <w:rsid w:val="004B3B25"/>
    <w:rsid w:val="004B41C8"/>
    <w:rsid w:val="004B4A73"/>
    <w:rsid w:val="004B6029"/>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3AA4"/>
    <w:rsid w:val="004C5F44"/>
    <w:rsid w:val="004C6060"/>
    <w:rsid w:val="004C62A0"/>
    <w:rsid w:val="004C63F6"/>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1DC"/>
    <w:rsid w:val="004E1E4E"/>
    <w:rsid w:val="004E2690"/>
    <w:rsid w:val="004E2FF1"/>
    <w:rsid w:val="004E3019"/>
    <w:rsid w:val="004E7EED"/>
    <w:rsid w:val="004F0003"/>
    <w:rsid w:val="004F01E6"/>
    <w:rsid w:val="004F0713"/>
    <w:rsid w:val="004F0AF3"/>
    <w:rsid w:val="004F0F83"/>
    <w:rsid w:val="004F1EAB"/>
    <w:rsid w:val="004F1FB1"/>
    <w:rsid w:val="004F3C29"/>
    <w:rsid w:val="004F46DA"/>
    <w:rsid w:val="004F4785"/>
    <w:rsid w:val="004F52E7"/>
    <w:rsid w:val="004F6FBD"/>
    <w:rsid w:val="004F77B6"/>
    <w:rsid w:val="004F7DA9"/>
    <w:rsid w:val="005002A1"/>
    <w:rsid w:val="00500534"/>
    <w:rsid w:val="00500614"/>
    <w:rsid w:val="0050080F"/>
    <w:rsid w:val="00500959"/>
    <w:rsid w:val="00500A85"/>
    <w:rsid w:val="0050129D"/>
    <w:rsid w:val="00501A53"/>
    <w:rsid w:val="00502430"/>
    <w:rsid w:val="00502BDC"/>
    <w:rsid w:val="00503585"/>
    <w:rsid w:val="00503F39"/>
    <w:rsid w:val="005042C4"/>
    <w:rsid w:val="00504D09"/>
    <w:rsid w:val="00505168"/>
    <w:rsid w:val="005056BF"/>
    <w:rsid w:val="0050586A"/>
    <w:rsid w:val="00505E2D"/>
    <w:rsid w:val="005060E8"/>
    <w:rsid w:val="005062C2"/>
    <w:rsid w:val="005063B6"/>
    <w:rsid w:val="005063E3"/>
    <w:rsid w:val="00506A7A"/>
    <w:rsid w:val="00506C4C"/>
    <w:rsid w:val="00506C50"/>
    <w:rsid w:val="0050755B"/>
    <w:rsid w:val="00507FC9"/>
    <w:rsid w:val="00510378"/>
    <w:rsid w:val="00510BE6"/>
    <w:rsid w:val="00511433"/>
    <w:rsid w:val="005118DB"/>
    <w:rsid w:val="00511DB3"/>
    <w:rsid w:val="00511F4C"/>
    <w:rsid w:val="00511F5C"/>
    <w:rsid w:val="00514586"/>
    <w:rsid w:val="005158C4"/>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4DBD"/>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5E67"/>
    <w:rsid w:val="00547172"/>
    <w:rsid w:val="005471D5"/>
    <w:rsid w:val="00551096"/>
    <w:rsid w:val="005512F2"/>
    <w:rsid w:val="00551AAF"/>
    <w:rsid w:val="00551E60"/>
    <w:rsid w:val="00552487"/>
    <w:rsid w:val="00553C1F"/>
    <w:rsid w:val="00553E01"/>
    <w:rsid w:val="0055448C"/>
    <w:rsid w:val="00554A30"/>
    <w:rsid w:val="00556F8A"/>
    <w:rsid w:val="00557287"/>
    <w:rsid w:val="005575E6"/>
    <w:rsid w:val="00557701"/>
    <w:rsid w:val="005579EA"/>
    <w:rsid w:val="00560143"/>
    <w:rsid w:val="005601E8"/>
    <w:rsid w:val="00560288"/>
    <w:rsid w:val="00560B98"/>
    <w:rsid w:val="00560CA9"/>
    <w:rsid w:val="00562ACB"/>
    <w:rsid w:val="005634C2"/>
    <w:rsid w:val="0056353A"/>
    <w:rsid w:val="00563847"/>
    <w:rsid w:val="005639E6"/>
    <w:rsid w:val="005642AC"/>
    <w:rsid w:val="00564D8C"/>
    <w:rsid w:val="005652DC"/>
    <w:rsid w:val="00565C36"/>
    <w:rsid w:val="0056609D"/>
    <w:rsid w:val="00566C76"/>
    <w:rsid w:val="00566E6D"/>
    <w:rsid w:val="00567529"/>
    <w:rsid w:val="005678F5"/>
    <w:rsid w:val="00567BB0"/>
    <w:rsid w:val="005708DD"/>
    <w:rsid w:val="005711DA"/>
    <w:rsid w:val="00571DBE"/>
    <w:rsid w:val="00571FDD"/>
    <w:rsid w:val="00571FEA"/>
    <w:rsid w:val="005725FB"/>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396"/>
    <w:rsid w:val="00584C49"/>
    <w:rsid w:val="00585937"/>
    <w:rsid w:val="0058621E"/>
    <w:rsid w:val="005865F4"/>
    <w:rsid w:val="00586DCA"/>
    <w:rsid w:val="005874E6"/>
    <w:rsid w:val="005907E8"/>
    <w:rsid w:val="00591ACF"/>
    <w:rsid w:val="00591D24"/>
    <w:rsid w:val="0059280C"/>
    <w:rsid w:val="005940EB"/>
    <w:rsid w:val="00594204"/>
    <w:rsid w:val="005944FA"/>
    <w:rsid w:val="00594C20"/>
    <w:rsid w:val="00594CFD"/>
    <w:rsid w:val="005952FB"/>
    <w:rsid w:val="0059651C"/>
    <w:rsid w:val="00596EF7"/>
    <w:rsid w:val="00596FF1"/>
    <w:rsid w:val="005974D0"/>
    <w:rsid w:val="005976E4"/>
    <w:rsid w:val="00597920"/>
    <w:rsid w:val="005A1145"/>
    <w:rsid w:val="005A2491"/>
    <w:rsid w:val="005A2C34"/>
    <w:rsid w:val="005A37A7"/>
    <w:rsid w:val="005A491F"/>
    <w:rsid w:val="005A49BD"/>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0BBE"/>
    <w:rsid w:val="005C1A62"/>
    <w:rsid w:val="005C1DF7"/>
    <w:rsid w:val="005C1FC2"/>
    <w:rsid w:val="005C2889"/>
    <w:rsid w:val="005C2E74"/>
    <w:rsid w:val="005C4D63"/>
    <w:rsid w:val="005C5B54"/>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1CB9"/>
    <w:rsid w:val="005E2482"/>
    <w:rsid w:val="005E2976"/>
    <w:rsid w:val="005E3B19"/>
    <w:rsid w:val="005E3D05"/>
    <w:rsid w:val="005E4586"/>
    <w:rsid w:val="005E5E58"/>
    <w:rsid w:val="005E6172"/>
    <w:rsid w:val="005E6D99"/>
    <w:rsid w:val="005F01DA"/>
    <w:rsid w:val="005F02C0"/>
    <w:rsid w:val="005F0497"/>
    <w:rsid w:val="005F0E7A"/>
    <w:rsid w:val="005F51E5"/>
    <w:rsid w:val="005F5393"/>
    <w:rsid w:val="005F6147"/>
    <w:rsid w:val="005F67E5"/>
    <w:rsid w:val="005F731C"/>
    <w:rsid w:val="005F798D"/>
    <w:rsid w:val="005F7C90"/>
    <w:rsid w:val="00600391"/>
    <w:rsid w:val="006009BE"/>
    <w:rsid w:val="00601A2F"/>
    <w:rsid w:val="00601EE6"/>
    <w:rsid w:val="0060216C"/>
    <w:rsid w:val="00602ABE"/>
    <w:rsid w:val="006032E1"/>
    <w:rsid w:val="0060357A"/>
    <w:rsid w:val="00604148"/>
    <w:rsid w:val="00605006"/>
    <w:rsid w:val="00605B2A"/>
    <w:rsid w:val="006060CF"/>
    <w:rsid w:val="006060EA"/>
    <w:rsid w:val="006068C6"/>
    <w:rsid w:val="00606F70"/>
    <w:rsid w:val="006078E3"/>
    <w:rsid w:val="0061030A"/>
    <w:rsid w:val="00610547"/>
    <w:rsid w:val="0061133D"/>
    <w:rsid w:val="00611655"/>
    <w:rsid w:val="00613B7A"/>
    <w:rsid w:val="00613F70"/>
    <w:rsid w:val="00614F3D"/>
    <w:rsid w:val="00615749"/>
    <w:rsid w:val="00615838"/>
    <w:rsid w:val="00616B4F"/>
    <w:rsid w:val="0061704A"/>
    <w:rsid w:val="00617A10"/>
    <w:rsid w:val="006202B0"/>
    <w:rsid w:val="00620A3F"/>
    <w:rsid w:val="00620AA5"/>
    <w:rsid w:val="0062138D"/>
    <w:rsid w:val="006215A2"/>
    <w:rsid w:val="006216CA"/>
    <w:rsid w:val="0062191B"/>
    <w:rsid w:val="0062210C"/>
    <w:rsid w:val="0062290E"/>
    <w:rsid w:val="00622C41"/>
    <w:rsid w:val="006230AC"/>
    <w:rsid w:val="00623C73"/>
    <w:rsid w:val="0062412C"/>
    <w:rsid w:val="00625025"/>
    <w:rsid w:val="00625E28"/>
    <w:rsid w:val="00626532"/>
    <w:rsid w:val="0062685C"/>
    <w:rsid w:val="00626ABE"/>
    <w:rsid w:val="00626EEA"/>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8D6"/>
    <w:rsid w:val="00655AA6"/>
    <w:rsid w:val="00656447"/>
    <w:rsid w:val="00656CCD"/>
    <w:rsid w:val="0066025C"/>
    <w:rsid w:val="006603F8"/>
    <w:rsid w:val="00660528"/>
    <w:rsid w:val="00660DD4"/>
    <w:rsid w:val="00660FC0"/>
    <w:rsid w:val="00661DE9"/>
    <w:rsid w:val="00661E8C"/>
    <w:rsid w:val="00662607"/>
    <w:rsid w:val="00663143"/>
    <w:rsid w:val="00664BCD"/>
    <w:rsid w:val="00665008"/>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0972"/>
    <w:rsid w:val="0068163A"/>
    <w:rsid w:val="00682730"/>
    <w:rsid w:val="00682739"/>
    <w:rsid w:val="006841AA"/>
    <w:rsid w:val="0068505B"/>
    <w:rsid w:val="006856CD"/>
    <w:rsid w:val="006858C5"/>
    <w:rsid w:val="006865A9"/>
    <w:rsid w:val="006867A3"/>
    <w:rsid w:val="00686966"/>
    <w:rsid w:val="00686BF5"/>
    <w:rsid w:val="00686C18"/>
    <w:rsid w:val="006873AA"/>
    <w:rsid w:val="00690522"/>
    <w:rsid w:val="00690B40"/>
    <w:rsid w:val="00690F1E"/>
    <w:rsid w:val="0069151F"/>
    <w:rsid w:val="00691602"/>
    <w:rsid w:val="00692459"/>
    <w:rsid w:val="00692FC0"/>
    <w:rsid w:val="00693AC2"/>
    <w:rsid w:val="00694D8E"/>
    <w:rsid w:val="00695397"/>
    <w:rsid w:val="0069610A"/>
    <w:rsid w:val="006966B8"/>
    <w:rsid w:val="006A00B4"/>
    <w:rsid w:val="006A0F97"/>
    <w:rsid w:val="006A1215"/>
    <w:rsid w:val="006A12C2"/>
    <w:rsid w:val="006A14A8"/>
    <w:rsid w:val="006A1650"/>
    <w:rsid w:val="006A1B14"/>
    <w:rsid w:val="006A2CD2"/>
    <w:rsid w:val="006A3493"/>
    <w:rsid w:val="006A47E4"/>
    <w:rsid w:val="006A4B39"/>
    <w:rsid w:val="006A56F0"/>
    <w:rsid w:val="006A5B54"/>
    <w:rsid w:val="006A5BA1"/>
    <w:rsid w:val="006A62A3"/>
    <w:rsid w:val="006A6751"/>
    <w:rsid w:val="006A776B"/>
    <w:rsid w:val="006A7F59"/>
    <w:rsid w:val="006B05FF"/>
    <w:rsid w:val="006B08C9"/>
    <w:rsid w:val="006B311D"/>
    <w:rsid w:val="006B36C3"/>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1E1"/>
    <w:rsid w:val="006D4EC7"/>
    <w:rsid w:val="006D532C"/>
    <w:rsid w:val="006D569A"/>
    <w:rsid w:val="006D5CDC"/>
    <w:rsid w:val="006D656F"/>
    <w:rsid w:val="006D6913"/>
    <w:rsid w:val="006D6E1C"/>
    <w:rsid w:val="006D7A03"/>
    <w:rsid w:val="006D7FAB"/>
    <w:rsid w:val="006E0546"/>
    <w:rsid w:val="006E079D"/>
    <w:rsid w:val="006E0932"/>
    <w:rsid w:val="006E0CC8"/>
    <w:rsid w:val="006E0D0B"/>
    <w:rsid w:val="006E121B"/>
    <w:rsid w:val="006E175F"/>
    <w:rsid w:val="006E2D34"/>
    <w:rsid w:val="006E30B2"/>
    <w:rsid w:val="006E32D8"/>
    <w:rsid w:val="006E3E73"/>
    <w:rsid w:val="006E3EDC"/>
    <w:rsid w:val="006E44C4"/>
    <w:rsid w:val="006E46E1"/>
    <w:rsid w:val="006E4DDE"/>
    <w:rsid w:val="006E60B1"/>
    <w:rsid w:val="006E6425"/>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68D"/>
    <w:rsid w:val="007016E4"/>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4DA7"/>
    <w:rsid w:val="00725BA8"/>
    <w:rsid w:val="00726FDF"/>
    <w:rsid w:val="0072748B"/>
    <w:rsid w:val="0072758E"/>
    <w:rsid w:val="00730DE2"/>
    <w:rsid w:val="00730FDD"/>
    <w:rsid w:val="00731A8C"/>
    <w:rsid w:val="007326FF"/>
    <w:rsid w:val="00732BB5"/>
    <w:rsid w:val="0073326F"/>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0CC3"/>
    <w:rsid w:val="00752422"/>
    <w:rsid w:val="0075266C"/>
    <w:rsid w:val="00752FEB"/>
    <w:rsid w:val="00753C35"/>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5FDD"/>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D57"/>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1E8C"/>
    <w:rsid w:val="0078229C"/>
    <w:rsid w:val="00782A0D"/>
    <w:rsid w:val="007836B0"/>
    <w:rsid w:val="00783B9A"/>
    <w:rsid w:val="00783B9E"/>
    <w:rsid w:val="00783DCD"/>
    <w:rsid w:val="00784019"/>
    <w:rsid w:val="007844AF"/>
    <w:rsid w:val="0078497A"/>
    <w:rsid w:val="00784E12"/>
    <w:rsid w:val="007855F6"/>
    <w:rsid w:val="00786572"/>
    <w:rsid w:val="00786623"/>
    <w:rsid w:val="00786BC5"/>
    <w:rsid w:val="007871CB"/>
    <w:rsid w:val="00787905"/>
    <w:rsid w:val="007905FB"/>
    <w:rsid w:val="00790A9B"/>
    <w:rsid w:val="00790BC4"/>
    <w:rsid w:val="00790F9E"/>
    <w:rsid w:val="00791066"/>
    <w:rsid w:val="00791674"/>
    <w:rsid w:val="00792300"/>
    <w:rsid w:val="00792970"/>
    <w:rsid w:val="007930F4"/>
    <w:rsid w:val="0079312B"/>
    <w:rsid w:val="007937F9"/>
    <w:rsid w:val="00793A84"/>
    <w:rsid w:val="00793EC3"/>
    <w:rsid w:val="0079453F"/>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A34"/>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4EE2"/>
    <w:rsid w:val="007B55D3"/>
    <w:rsid w:val="007B60DA"/>
    <w:rsid w:val="007B6552"/>
    <w:rsid w:val="007B668D"/>
    <w:rsid w:val="007B796C"/>
    <w:rsid w:val="007C04F0"/>
    <w:rsid w:val="007C1367"/>
    <w:rsid w:val="007C2073"/>
    <w:rsid w:val="007C28B2"/>
    <w:rsid w:val="007C3291"/>
    <w:rsid w:val="007C3388"/>
    <w:rsid w:val="007C348B"/>
    <w:rsid w:val="007C3CF9"/>
    <w:rsid w:val="007C3E0E"/>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4EF"/>
    <w:rsid w:val="007E5531"/>
    <w:rsid w:val="007E7087"/>
    <w:rsid w:val="007E7323"/>
    <w:rsid w:val="007E77AA"/>
    <w:rsid w:val="007E7CFD"/>
    <w:rsid w:val="007E7EA9"/>
    <w:rsid w:val="007F0515"/>
    <w:rsid w:val="007F072A"/>
    <w:rsid w:val="007F0BA1"/>
    <w:rsid w:val="007F0D5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955"/>
    <w:rsid w:val="007F7B17"/>
    <w:rsid w:val="007F7FB1"/>
    <w:rsid w:val="00800ECF"/>
    <w:rsid w:val="00802A78"/>
    <w:rsid w:val="0080315C"/>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3C4"/>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0BB9"/>
    <w:rsid w:val="00831D06"/>
    <w:rsid w:val="008328BA"/>
    <w:rsid w:val="00833156"/>
    <w:rsid w:val="0083385C"/>
    <w:rsid w:val="00834717"/>
    <w:rsid w:val="0083488D"/>
    <w:rsid w:val="008348D9"/>
    <w:rsid w:val="00834B77"/>
    <w:rsid w:val="0083521D"/>
    <w:rsid w:val="00835544"/>
    <w:rsid w:val="0083564B"/>
    <w:rsid w:val="008356B3"/>
    <w:rsid w:val="008356E1"/>
    <w:rsid w:val="00835A7A"/>
    <w:rsid w:val="00836689"/>
    <w:rsid w:val="00836AF1"/>
    <w:rsid w:val="00837757"/>
    <w:rsid w:val="00837AA9"/>
    <w:rsid w:val="00840CA5"/>
    <w:rsid w:val="00840F14"/>
    <w:rsid w:val="00841E5B"/>
    <w:rsid w:val="00841F95"/>
    <w:rsid w:val="008424C2"/>
    <w:rsid w:val="00842CE7"/>
    <w:rsid w:val="008438BB"/>
    <w:rsid w:val="00843A16"/>
    <w:rsid w:val="00843AA7"/>
    <w:rsid w:val="00844755"/>
    <w:rsid w:val="00845276"/>
    <w:rsid w:val="00845AE2"/>
    <w:rsid w:val="00845F88"/>
    <w:rsid w:val="00846DD7"/>
    <w:rsid w:val="008470F1"/>
    <w:rsid w:val="00847253"/>
    <w:rsid w:val="008477CB"/>
    <w:rsid w:val="00847A52"/>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147"/>
    <w:rsid w:val="0086741B"/>
    <w:rsid w:val="00871109"/>
    <w:rsid w:val="0087149A"/>
    <w:rsid w:val="00872088"/>
    <w:rsid w:val="00872288"/>
    <w:rsid w:val="0087407C"/>
    <w:rsid w:val="0087455F"/>
    <w:rsid w:val="00874628"/>
    <w:rsid w:val="00875211"/>
    <w:rsid w:val="008757A6"/>
    <w:rsid w:val="00875861"/>
    <w:rsid w:val="00875B84"/>
    <w:rsid w:val="008764D3"/>
    <w:rsid w:val="00880528"/>
    <w:rsid w:val="00880E81"/>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1F7C"/>
    <w:rsid w:val="008A21CC"/>
    <w:rsid w:val="008A3164"/>
    <w:rsid w:val="008A31F6"/>
    <w:rsid w:val="008A3F4E"/>
    <w:rsid w:val="008A58C9"/>
    <w:rsid w:val="008A709A"/>
    <w:rsid w:val="008A7A72"/>
    <w:rsid w:val="008B034E"/>
    <w:rsid w:val="008B0667"/>
    <w:rsid w:val="008B07DE"/>
    <w:rsid w:val="008B0967"/>
    <w:rsid w:val="008B099F"/>
    <w:rsid w:val="008B19AE"/>
    <w:rsid w:val="008B2389"/>
    <w:rsid w:val="008B2748"/>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1C3F"/>
    <w:rsid w:val="008D1EAA"/>
    <w:rsid w:val="008D2381"/>
    <w:rsid w:val="008D565F"/>
    <w:rsid w:val="008D5973"/>
    <w:rsid w:val="008D5A0B"/>
    <w:rsid w:val="008D70D6"/>
    <w:rsid w:val="008D76A4"/>
    <w:rsid w:val="008E095B"/>
    <w:rsid w:val="008E12B7"/>
    <w:rsid w:val="008E15F8"/>
    <w:rsid w:val="008E18D5"/>
    <w:rsid w:val="008E1D89"/>
    <w:rsid w:val="008E2086"/>
    <w:rsid w:val="008E319C"/>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283"/>
    <w:rsid w:val="008F58E1"/>
    <w:rsid w:val="008F67A6"/>
    <w:rsid w:val="008F6875"/>
    <w:rsid w:val="008F7A67"/>
    <w:rsid w:val="008F7D3F"/>
    <w:rsid w:val="0090020F"/>
    <w:rsid w:val="00900A35"/>
    <w:rsid w:val="00900D05"/>
    <w:rsid w:val="009013DE"/>
    <w:rsid w:val="00901B79"/>
    <w:rsid w:val="00901F92"/>
    <w:rsid w:val="00902ABC"/>
    <w:rsid w:val="0090366E"/>
    <w:rsid w:val="009040BC"/>
    <w:rsid w:val="009073B7"/>
    <w:rsid w:val="00907471"/>
    <w:rsid w:val="0091081B"/>
    <w:rsid w:val="00911177"/>
    <w:rsid w:val="00911485"/>
    <w:rsid w:val="009116EC"/>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81"/>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3675F"/>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B31"/>
    <w:rsid w:val="00952C3B"/>
    <w:rsid w:val="009536AD"/>
    <w:rsid w:val="00953EB2"/>
    <w:rsid w:val="00953ED8"/>
    <w:rsid w:val="009543CB"/>
    <w:rsid w:val="0095443C"/>
    <w:rsid w:val="0095533D"/>
    <w:rsid w:val="00955589"/>
    <w:rsid w:val="00955DBB"/>
    <w:rsid w:val="00955E8B"/>
    <w:rsid w:val="009568C6"/>
    <w:rsid w:val="00956E3C"/>
    <w:rsid w:val="00957208"/>
    <w:rsid w:val="00960168"/>
    <w:rsid w:val="009603AB"/>
    <w:rsid w:val="00961283"/>
    <w:rsid w:val="00961965"/>
    <w:rsid w:val="009619CF"/>
    <w:rsid w:val="00963751"/>
    <w:rsid w:val="00964226"/>
    <w:rsid w:val="00964F12"/>
    <w:rsid w:val="00965217"/>
    <w:rsid w:val="00966B6D"/>
    <w:rsid w:val="00966CDB"/>
    <w:rsid w:val="00967AB8"/>
    <w:rsid w:val="00967FF7"/>
    <w:rsid w:val="0097006C"/>
    <w:rsid w:val="009710CB"/>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4F0"/>
    <w:rsid w:val="00984D95"/>
    <w:rsid w:val="00984DD9"/>
    <w:rsid w:val="009851D6"/>
    <w:rsid w:val="00985A3C"/>
    <w:rsid w:val="00985B73"/>
    <w:rsid w:val="009860AC"/>
    <w:rsid w:val="00986129"/>
    <w:rsid w:val="0098618E"/>
    <w:rsid w:val="00986A65"/>
    <w:rsid w:val="00987128"/>
    <w:rsid w:val="009872E9"/>
    <w:rsid w:val="00987B9C"/>
    <w:rsid w:val="00987D12"/>
    <w:rsid w:val="0099001D"/>
    <w:rsid w:val="009908B9"/>
    <w:rsid w:val="009918B2"/>
    <w:rsid w:val="00992443"/>
    <w:rsid w:val="00992634"/>
    <w:rsid w:val="009936CD"/>
    <w:rsid w:val="00993D43"/>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244"/>
    <w:rsid w:val="009B285D"/>
    <w:rsid w:val="009B3206"/>
    <w:rsid w:val="009B325C"/>
    <w:rsid w:val="009B3328"/>
    <w:rsid w:val="009B45CA"/>
    <w:rsid w:val="009B47A8"/>
    <w:rsid w:val="009B51FE"/>
    <w:rsid w:val="009B5653"/>
    <w:rsid w:val="009B60BE"/>
    <w:rsid w:val="009B6679"/>
    <w:rsid w:val="009B6889"/>
    <w:rsid w:val="009B698A"/>
    <w:rsid w:val="009B6B0E"/>
    <w:rsid w:val="009B6C35"/>
    <w:rsid w:val="009B711F"/>
    <w:rsid w:val="009B7677"/>
    <w:rsid w:val="009B7DBC"/>
    <w:rsid w:val="009C07A5"/>
    <w:rsid w:val="009C0E2B"/>
    <w:rsid w:val="009C1730"/>
    <w:rsid w:val="009C1C98"/>
    <w:rsid w:val="009C3630"/>
    <w:rsid w:val="009C4D7C"/>
    <w:rsid w:val="009C5193"/>
    <w:rsid w:val="009C6200"/>
    <w:rsid w:val="009C7163"/>
    <w:rsid w:val="009C783E"/>
    <w:rsid w:val="009C7F59"/>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7CE"/>
    <w:rsid w:val="009E0C0D"/>
    <w:rsid w:val="009E12DD"/>
    <w:rsid w:val="009E302D"/>
    <w:rsid w:val="009E33A0"/>
    <w:rsid w:val="009E3E95"/>
    <w:rsid w:val="009E4364"/>
    <w:rsid w:val="009E477E"/>
    <w:rsid w:val="009E48EF"/>
    <w:rsid w:val="009E5281"/>
    <w:rsid w:val="009E659A"/>
    <w:rsid w:val="009E68E1"/>
    <w:rsid w:val="009E7454"/>
    <w:rsid w:val="009E7A6F"/>
    <w:rsid w:val="009F01D7"/>
    <w:rsid w:val="009F0359"/>
    <w:rsid w:val="009F0796"/>
    <w:rsid w:val="009F0ADD"/>
    <w:rsid w:val="009F1152"/>
    <w:rsid w:val="009F3ACE"/>
    <w:rsid w:val="009F4FBF"/>
    <w:rsid w:val="009F54F2"/>
    <w:rsid w:val="009F5A63"/>
    <w:rsid w:val="009F630F"/>
    <w:rsid w:val="009F637B"/>
    <w:rsid w:val="009F6DA9"/>
    <w:rsid w:val="009F6F9F"/>
    <w:rsid w:val="009F702B"/>
    <w:rsid w:val="009F7784"/>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46BA"/>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49F8"/>
    <w:rsid w:val="00A15AC0"/>
    <w:rsid w:val="00A16415"/>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C0"/>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E29"/>
    <w:rsid w:val="00A52F69"/>
    <w:rsid w:val="00A533A4"/>
    <w:rsid w:val="00A53AAF"/>
    <w:rsid w:val="00A540EC"/>
    <w:rsid w:val="00A546A0"/>
    <w:rsid w:val="00A551A8"/>
    <w:rsid w:val="00A55212"/>
    <w:rsid w:val="00A560D0"/>
    <w:rsid w:val="00A564D6"/>
    <w:rsid w:val="00A56D14"/>
    <w:rsid w:val="00A56E95"/>
    <w:rsid w:val="00A60388"/>
    <w:rsid w:val="00A6091A"/>
    <w:rsid w:val="00A60A38"/>
    <w:rsid w:val="00A615D4"/>
    <w:rsid w:val="00A61874"/>
    <w:rsid w:val="00A620CD"/>
    <w:rsid w:val="00A6275A"/>
    <w:rsid w:val="00A62812"/>
    <w:rsid w:val="00A63106"/>
    <w:rsid w:val="00A635A8"/>
    <w:rsid w:val="00A6404F"/>
    <w:rsid w:val="00A65C4A"/>
    <w:rsid w:val="00A66585"/>
    <w:rsid w:val="00A666EE"/>
    <w:rsid w:val="00A66943"/>
    <w:rsid w:val="00A66BDC"/>
    <w:rsid w:val="00A66C71"/>
    <w:rsid w:val="00A6716B"/>
    <w:rsid w:val="00A6791A"/>
    <w:rsid w:val="00A7021F"/>
    <w:rsid w:val="00A70533"/>
    <w:rsid w:val="00A705F5"/>
    <w:rsid w:val="00A72A7F"/>
    <w:rsid w:val="00A72B3D"/>
    <w:rsid w:val="00A73C9F"/>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7D0"/>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745"/>
    <w:rsid w:val="00AC4E1F"/>
    <w:rsid w:val="00AC5742"/>
    <w:rsid w:val="00AC5C37"/>
    <w:rsid w:val="00AC63BF"/>
    <w:rsid w:val="00AC686E"/>
    <w:rsid w:val="00AC7DBF"/>
    <w:rsid w:val="00AD06C1"/>
    <w:rsid w:val="00AD071F"/>
    <w:rsid w:val="00AD0EDA"/>
    <w:rsid w:val="00AD164D"/>
    <w:rsid w:val="00AD43ED"/>
    <w:rsid w:val="00AD5706"/>
    <w:rsid w:val="00AD5920"/>
    <w:rsid w:val="00AD5E6D"/>
    <w:rsid w:val="00AD5FF1"/>
    <w:rsid w:val="00AD6EFD"/>
    <w:rsid w:val="00AD735B"/>
    <w:rsid w:val="00AD7EA6"/>
    <w:rsid w:val="00AE0531"/>
    <w:rsid w:val="00AE0699"/>
    <w:rsid w:val="00AE1AAE"/>
    <w:rsid w:val="00AE38D8"/>
    <w:rsid w:val="00AE3F17"/>
    <w:rsid w:val="00AE4407"/>
    <w:rsid w:val="00AE4C9F"/>
    <w:rsid w:val="00AE5E4C"/>
    <w:rsid w:val="00AE5FC9"/>
    <w:rsid w:val="00AE678D"/>
    <w:rsid w:val="00AF110D"/>
    <w:rsid w:val="00AF17E0"/>
    <w:rsid w:val="00AF2E70"/>
    <w:rsid w:val="00AF3855"/>
    <w:rsid w:val="00AF4309"/>
    <w:rsid w:val="00AF4BCB"/>
    <w:rsid w:val="00AF7312"/>
    <w:rsid w:val="00AF773C"/>
    <w:rsid w:val="00AF7C40"/>
    <w:rsid w:val="00B00ADE"/>
    <w:rsid w:val="00B01650"/>
    <w:rsid w:val="00B01B88"/>
    <w:rsid w:val="00B0201C"/>
    <w:rsid w:val="00B0262C"/>
    <w:rsid w:val="00B037A3"/>
    <w:rsid w:val="00B03C58"/>
    <w:rsid w:val="00B03D83"/>
    <w:rsid w:val="00B03F36"/>
    <w:rsid w:val="00B0415C"/>
    <w:rsid w:val="00B047B7"/>
    <w:rsid w:val="00B05187"/>
    <w:rsid w:val="00B057A4"/>
    <w:rsid w:val="00B05A54"/>
    <w:rsid w:val="00B06529"/>
    <w:rsid w:val="00B065F6"/>
    <w:rsid w:val="00B07B8E"/>
    <w:rsid w:val="00B07E1F"/>
    <w:rsid w:val="00B120AB"/>
    <w:rsid w:val="00B125BD"/>
    <w:rsid w:val="00B12951"/>
    <w:rsid w:val="00B12A24"/>
    <w:rsid w:val="00B12D89"/>
    <w:rsid w:val="00B12D8E"/>
    <w:rsid w:val="00B13509"/>
    <w:rsid w:val="00B13533"/>
    <w:rsid w:val="00B13769"/>
    <w:rsid w:val="00B13993"/>
    <w:rsid w:val="00B1417D"/>
    <w:rsid w:val="00B150A4"/>
    <w:rsid w:val="00B15845"/>
    <w:rsid w:val="00B16C96"/>
    <w:rsid w:val="00B16F93"/>
    <w:rsid w:val="00B17391"/>
    <w:rsid w:val="00B175A3"/>
    <w:rsid w:val="00B201E9"/>
    <w:rsid w:val="00B2040F"/>
    <w:rsid w:val="00B20684"/>
    <w:rsid w:val="00B20D26"/>
    <w:rsid w:val="00B2121E"/>
    <w:rsid w:val="00B21FF7"/>
    <w:rsid w:val="00B2211F"/>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47445"/>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6712C"/>
    <w:rsid w:val="00B70AE9"/>
    <w:rsid w:val="00B71C17"/>
    <w:rsid w:val="00B72568"/>
    <w:rsid w:val="00B725D9"/>
    <w:rsid w:val="00B726D9"/>
    <w:rsid w:val="00B73187"/>
    <w:rsid w:val="00B73992"/>
    <w:rsid w:val="00B744A3"/>
    <w:rsid w:val="00B744AE"/>
    <w:rsid w:val="00B74A75"/>
    <w:rsid w:val="00B75A63"/>
    <w:rsid w:val="00B762F6"/>
    <w:rsid w:val="00B767D6"/>
    <w:rsid w:val="00B767FE"/>
    <w:rsid w:val="00B772FD"/>
    <w:rsid w:val="00B80F37"/>
    <w:rsid w:val="00B819A4"/>
    <w:rsid w:val="00B81EAC"/>
    <w:rsid w:val="00B82102"/>
    <w:rsid w:val="00B8254C"/>
    <w:rsid w:val="00B82D5C"/>
    <w:rsid w:val="00B84132"/>
    <w:rsid w:val="00B84542"/>
    <w:rsid w:val="00B84C8D"/>
    <w:rsid w:val="00B84E8E"/>
    <w:rsid w:val="00B851B4"/>
    <w:rsid w:val="00B8525B"/>
    <w:rsid w:val="00B855C3"/>
    <w:rsid w:val="00B86052"/>
    <w:rsid w:val="00B90732"/>
    <w:rsid w:val="00B908B4"/>
    <w:rsid w:val="00B90F2B"/>
    <w:rsid w:val="00B91716"/>
    <w:rsid w:val="00B9177E"/>
    <w:rsid w:val="00B91BB7"/>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D6BAA"/>
    <w:rsid w:val="00BD7E0B"/>
    <w:rsid w:val="00BE0142"/>
    <w:rsid w:val="00BE132A"/>
    <w:rsid w:val="00BE13AD"/>
    <w:rsid w:val="00BE33D3"/>
    <w:rsid w:val="00BE40C9"/>
    <w:rsid w:val="00BE46D9"/>
    <w:rsid w:val="00BE4E13"/>
    <w:rsid w:val="00BE4E41"/>
    <w:rsid w:val="00BE50E4"/>
    <w:rsid w:val="00BE586B"/>
    <w:rsid w:val="00BE58E4"/>
    <w:rsid w:val="00BE5FCB"/>
    <w:rsid w:val="00BE5FDC"/>
    <w:rsid w:val="00BE601C"/>
    <w:rsid w:val="00BE6A51"/>
    <w:rsid w:val="00BE6F55"/>
    <w:rsid w:val="00BE7037"/>
    <w:rsid w:val="00BE7885"/>
    <w:rsid w:val="00BF132A"/>
    <w:rsid w:val="00BF1C82"/>
    <w:rsid w:val="00BF1EC9"/>
    <w:rsid w:val="00BF2F6E"/>
    <w:rsid w:val="00BF349B"/>
    <w:rsid w:val="00BF3735"/>
    <w:rsid w:val="00BF3E73"/>
    <w:rsid w:val="00BF3FFA"/>
    <w:rsid w:val="00BF4C46"/>
    <w:rsid w:val="00BF5EE3"/>
    <w:rsid w:val="00BF6AD6"/>
    <w:rsid w:val="00BF6C70"/>
    <w:rsid w:val="00BF6D26"/>
    <w:rsid w:val="00BF6DB3"/>
    <w:rsid w:val="00BF6E2E"/>
    <w:rsid w:val="00BF74C1"/>
    <w:rsid w:val="00BF7671"/>
    <w:rsid w:val="00C004DB"/>
    <w:rsid w:val="00C01083"/>
    <w:rsid w:val="00C011AA"/>
    <w:rsid w:val="00C03274"/>
    <w:rsid w:val="00C0492D"/>
    <w:rsid w:val="00C05223"/>
    <w:rsid w:val="00C055BF"/>
    <w:rsid w:val="00C05DB7"/>
    <w:rsid w:val="00C05F1E"/>
    <w:rsid w:val="00C066BD"/>
    <w:rsid w:val="00C06ACF"/>
    <w:rsid w:val="00C0721A"/>
    <w:rsid w:val="00C075AB"/>
    <w:rsid w:val="00C106B8"/>
    <w:rsid w:val="00C10990"/>
    <w:rsid w:val="00C123F4"/>
    <w:rsid w:val="00C136C9"/>
    <w:rsid w:val="00C1388C"/>
    <w:rsid w:val="00C13A85"/>
    <w:rsid w:val="00C1470C"/>
    <w:rsid w:val="00C14A70"/>
    <w:rsid w:val="00C14AE1"/>
    <w:rsid w:val="00C169A5"/>
    <w:rsid w:val="00C16B86"/>
    <w:rsid w:val="00C16E6C"/>
    <w:rsid w:val="00C17430"/>
    <w:rsid w:val="00C17BEC"/>
    <w:rsid w:val="00C17F9B"/>
    <w:rsid w:val="00C210CD"/>
    <w:rsid w:val="00C2189F"/>
    <w:rsid w:val="00C21D9E"/>
    <w:rsid w:val="00C228ED"/>
    <w:rsid w:val="00C24A63"/>
    <w:rsid w:val="00C24B33"/>
    <w:rsid w:val="00C253F3"/>
    <w:rsid w:val="00C254FF"/>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5357"/>
    <w:rsid w:val="00C46C07"/>
    <w:rsid w:val="00C47BAC"/>
    <w:rsid w:val="00C47DC9"/>
    <w:rsid w:val="00C47E59"/>
    <w:rsid w:val="00C50248"/>
    <w:rsid w:val="00C50493"/>
    <w:rsid w:val="00C506FB"/>
    <w:rsid w:val="00C50E07"/>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0DF3"/>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3FE"/>
    <w:rsid w:val="00C8548A"/>
    <w:rsid w:val="00C855F5"/>
    <w:rsid w:val="00C85DE5"/>
    <w:rsid w:val="00C86396"/>
    <w:rsid w:val="00C86868"/>
    <w:rsid w:val="00C86A1A"/>
    <w:rsid w:val="00C90667"/>
    <w:rsid w:val="00C91A22"/>
    <w:rsid w:val="00C9236D"/>
    <w:rsid w:val="00C92848"/>
    <w:rsid w:val="00C928EA"/>
    <w:rsid w:val="00C92F64"/>
    <w:rsid w:val="00C931C4"/>
    <w:rsid w:val="00C932D8"/>
    <w:rsid w:val="00C93392"/>
    <w:rsid w:val="00C936AD"/>
    <w:rsid w:val="00C9391F"/>
    <w:rsid w:val="00C93F48"/>
    <w:rsid w:val="00C94EA0"/>
    <w:rsid w:val="00C95AED"/>
    <w:rsid w:val="00C96AA4"/>
    <w:rsid w:val="00C96E36"/>
    <w:rsid w:val="00C9797D"/>
    <w:rsid w:val="00C97EFE"/>
    <w:rsid w:val="00CA1E47"/>
    <w:rsid w:val="00CA283E"/>
    <w:rsid w:val="00CA2AF0"/>
    <w:rsid w:val="00CA3D61"/>
    <w:rsid w:val="00CA468A"/>
    <w:rsid w:val="00CA4C92"/>
    <w:rsid w:val="00CA5251"/>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AA8"/>
    <w:rsid w:val="00CD1B8C"/>
    <w:rsid w:val="00CD3D4E"/>
    <w:rsid w:val="00CD46B9"/>
    <w:rsid w:val="00CD4BD4"/>
    <w:rsid w:val="00CD55F2"/>
    <w:rsid w:val="00CD5CF5"/>
    <w:rsid w:val="00CD65F6"/>
    <w:rsid w:val="00CD7B4C"/>
    <w:rsid w:val="00CD7F06"/>
    <w:rsid w:val="00CE009A"/>
    <w:rsid w:val="00CE041A"/>
    <w:rsid w:val="00CE17A8"/>
    <w:rsid w:val="00CE19E6"/>
    <w:rsid w:val="00CE218B"/>
    <w:rsid w:val="00CE3651"/>
    <w:rsid w:val="00CE39F1"/>
    <w:rsid w:val="00CE40A8"/>
    <w:rsid w:val="00CE430C"/>
    <w:rsid w:val="00CE43A8"/>
    <w:rsid w:val="00CE4FA1"/>
    <w:rsid w:val="00CE541E"/>
    <w:rsid w:val="00CE5623"/>
    <w:rsid w:val="00CE5742"/>
    <w:rsid w:val="00CE5A23"/>
    <w:rsid w:val="00CE61B7"/>
    <w:rsid w:val="00CE62D8"/>
    <w:rsid w:val="00CE7914"/>
    <w:rsid w:val="00CE7921"/>
    <w:rsid w:val="00CF1D6A"/>
    <w:rsid w:val="00CF20E4"/>
    <w:rsid w:val="00CF23E8"/>
    <w:rsid w:val="00CF2445"/>
    <w:rsid w:val="00CF3805"/>
    <w:rsid w:val="00CF3950"/>
    <w:rsid w:val="00CF480B"/>
    <w:rsid w:val="00CF54F5"/>
    <w:rsid w:val="00CF5BEF"/>
    <w:rsid w:val="00CF5E9C"/>
    <w:rsid w:val="00CF5F9F"/>
    <w:rsid w:val="00CF6C81"/>
    <w:rsid w:val="00CF7011"/>
    <w:rsid w:val="00D00AFC"/>
    <w:rsid w:val="00D00C5A"/>
    <w:rsid w:val="00D01207"/>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1BF2"/>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60"/>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538A"/>
    <w:rsid w:val="00D56381"/>
    <w:rsid w:val="00D569BE"/>
    <w:rsid w:val="00D56FEC"/>
    <w:rsid w:val="00D57016"/>
    <w:rsid w:val="00D57238"/>
    <w:rsid w:val="00D5787B"/>
    <w:rsid w:val="00D60016"/>
    <w:rsid w:val="00D6020E"/>
    <w:rsid w:val="00D61723"/>
    <w:rsid w:val="00D61FC2"/>
    <w:rsid w:val="00D61FED"/>
    <w:rsid w:val="00D620E3"/>
    <w:rsid w:val="00D62A48"/>
    <w:rsid w:val="00D62E48"/>
    <w:rsid w:val="00D634DF"/>
    <w:rsid w:val="00D6391E"/>
    <w:rsid w:val="00D63F43"/>
    <w:rsid w:val="00D64486"/>
    <w:rsid w:val="00D64C04"/>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22C2"/>
    <w:rsid w:val="00D82C8E"/>
    <w:rsid w:val="00D83DA2"/>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4EC"/>
    <w:rsid w:val="00D929D0"/>
    <w:rsid w:val="00D947A1"/>
    <w:rsid w:val="00D94A82"/>
    <w:rsid w:val="00D94CA7"/>
    <w:rsid w:val="00D94F3A"/>
    <w:rsid w:val="00D9546F"/>
    <w:rsid w:val="00D969D6"/>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92C"/>
    <w:rsid w:val="00DA5A75"/>
    <w:rsid w:val="00DA5D7E"/>
    <w:rsid w:val="00DA5DB8"/>
    <w:rsid w:val="00DA61FD"/>
    <w:rsid w:val="00DA6931"/>
    <w:rsid w:val="00DA6AE7"/>
    <w:rsid w:val="00DA74B5"/>
    <w:rsid w:val="00DA79ED"/>
    <w:rsid w:val="00DA79F8"/>
    <w:rsid w:val="00DB0104"/>
    <w:rsid w:val="00DB06C9"/>
    <w:rsid w:val="00DB09AF"/>
    <w:rsid w:val="00DB137D"/>
    <w:rsid w:val="00DB2291"/>
    <w:rsid w:val="00DB2BB8"/>
    <w:rsid w:val="00DB30C5"/>
    <w:rsid w:val="00DB45A4"/>
    <w:rsid w:val="00DB49CD"/>
    <w:rsid w:val="00DB54CD"/>
    <w:rsid w:val="00DB5AEC"/>
    <w:rsid w:val="00DB5B77"/>
    <w:rsid w:val="00DB5BB4"/>
    <w:rsid w:val="00DB6AFA"/>
    <w:rsid w:val="00DB6CE0"/>
    <w:rsid w:val="00DB70C4"/>
    <w:rsid w:val="00DB7D93"/>
    <w:rsid w:val="00DB7FD2"/>
    <w:rsid w:val="00DC03D1"/>
    <w:rsid w:val="00DC0AF0"/>
    <w:rsid w:val="00DC0C6C"/>
    <w:rsid w:val="00DC1008"/>
    <w:rsid w:val="00DC1628"/>
    <w:rsid w:val="00DC1C60"/>
    <w:rsid w:val="00DC272E"/>
    <w:rsid w:val="00DC34F1"/>
    <w:rsid w:val="00DC444F"/>
    <w:rsid w:val="00DC4640"/>
    <w:rsid w:val="00DC4A1B"/>
    <w:rsid w:val="00DC4CCD"/>
    <w:rsid w:val="00DC4EAF"/>
    <w:rsid w:val="00DC5090"/>
    <w:rsid w:val="00DC52B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D7429"/>
    <w:rsid w:val="00DE0684"/>
    <w:rsid w:val="00DE0D63"/>
    <w:rsid w:val="00DE0EFA"/>
    <w:rsid w:val="00DE115C"/>
    <w:rsid w:val="00DE24D5"/>
    <w:rsid w:val="00DE3AB5"/>
    <w:rsid w:val="00DE3D4D"/>
    <w:rsid w:val="00DE4639"/>
    <w:rsid w:val="00DE4AB5"/>
    <w:rsid w:val="00DE59D6"/>
    <w:rsid w:val="00DE5B7D"/>
    <w:rsid w:val="00DE61BD"/>
    <w:rsid w:val="00DE6539"/>
    <w:rsid w:val="00DE67F5"/>
    <w:rsid w:val="00DE6834"/>
    <w:rsid w:val="00DE6AD2"/>
    <w:rsid w:val="00DF0B12"/>
    <w:rsid w:val="00DF2105"/>
    <w:rsid w:val="00DF228C"/>
    <w:rsid w:val="00DF27B3"/>
    <w:rsid w:val="00DF2841"/>
    <w:rsid w:val="00DF2D10"/>
    <w:rsid w:val="00DF3498"/>
    <w:rsid w:val="00DF4C71"/>
    <w:rsid w:val="00DF5943"/>
    <w:rsid w:val="00DF5F7A"/>
    <w:rsid w:val="00DF61CE"/>
    <w:rsid w:val="00DF6A2A"/>
    <w:rsid w:val="00DF73CC"/>
    <w:rsid w:val="00DF748E"/>
    <w:rsid w:val="00DF796C"/>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5BB"/>
    <w:rsid w:val="00E20AB1"/>
    <w:rsid w:val="00E21A33"/>
    <w:rsid w:val="00E22490"/>
    <w:rsid w:val="00E2266A"/>
    <w:rsid w:val="00E228D7"/>
    <w:rsid w:val="00E228F4"/>
    <w:rsid w:val="00E22B3E"/>
    <w:rsid w:val="00E22BAA"/>
    <w:rsid w:val="00E248C1"/>
    <w:rsid w:val="00E24C35"/>
    <w:rsid w:val="00E250EF"/>
    <w:rsid w:val="00E25DAA"/>
    <w:rsid w:val="00E267B4"/>
    <w:rsid w:val="00E30539"/>
    <w:rsid w:val="00E32401"/>
    <w:rsid w:val="00E3261D"/>
    <w:rsid w:val="00E332FE"/>
    <w:rsid w:val="00E35480"/>
    <w:rsid w:val="00E355D8"/>
    <w:rsid w:val="00E37E81"/>
    <w:rsid w:val="00E41157"/>
    <w:rsid w:val="00E41414"/>
    <w:rsid w:val="00E41896"/>
    <w:rsid w:val="00E41C05"/>
    <w:rsid w:val="00E42FCB"/>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D11"/>
    <w:rsid w:val="00E53FE6"/>
    <w:rsid w:val="00E54F9F"/>
    <w:rsid w:val="00E56F4D"/>
    <w:rsid w:val="00E57242"/>
    <w:rsid w:val="00E573DE"/>
    <w:rsid w:val="00E6080F"/>
    <w:rsid w:val="00E60F0B"/>
    <w:rsid w:val="00E60F50"/>
    <w:rsid w:val="00E6135F"/>
    <w:rsid w:val="00E62196"/>
    <w:rsid w:val="00E627E1"/>
    <w:rsid w:val="00E63B5E"/>
    <w:rsid w:val="00E651FA"/>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006"/>
    <w:rsid w:val="00E74E19"/>
    <w:rsid w:val="00E757A3"/>
    <w:rsid w:val="00E7619C"/>
    <w:rsid w:val="00E76549"/>
    <w:rsid w:val="00E76602"/>
    <w:rsid w:val="00E777E7"/>
    <w:rsid w:val="00E779C8"/>
    <w:rsid w:val="00E77A9B"/>
    <w:rsid w:val="00E77CBF"/>
    <w:rsid w:val="00E8083A"/>
    <w:rsid w:val="00E80CBE"/>
    <w:rsid w:val="00E8111C"/>
    <w:rsid w:val="00E8125A"/>
    <w:rsid w:val="00E81C73"/>
    <w:rsid w:val="00E81CD5"/>
    <w:rsid w:val="00E8218F"/>
    <w:rsid w:val="00E82A09"/>
    <w:rsid w:val="00E832D9"/>
    <w:rsid w:val="00E83489"/>
    <w:rsid w:val="00E83FAE"/>
    <w:rsid w:val="00E84BC4"/>
    <w:rsid w:val="00E851AF"/>
    <w:rsid w:val="00E856C5"/>
    <w:rsid w:val="00E85D2D"/>
    <w:rsid w:val="00E85D4F"/>
    <w:rsid w:val="00E85EF4"/>
    <w:rsid w:val="00E8632E"/>
    <w:rsid w:val="00E86868"/>
    <w:rsid w:val="00E86DC7"/>
    <w:rsid w:val="00E870AA"/>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340"/>
    <w:rsid w:val="00EA5C42"/>
    <w:rsid w:val="00EA6910"/>
    <w:rsid w:val="00EA72D9"/>
    <w:rsid w:val="00EA7435"/>
    <w:rsid w:val="00EA7BEE"/>
    <w:rsid w:val="00EB0744"/>
    <w:rsid w:val="00EB08FD"/>
    <w:rsid w:val="00EB10ED"/>
    <w:rsid w:val="00EB1174"/>
    <w:rsid w:val="00EB19F4"/>
    <w:rsid w:val="00EB2849"/>
    <w:rsid w:val="00EB51C5"/>
    <w:rsid w:val="00EB51C7"/>
    <w:rsid w:val="00EB5791"/>
    <w:rsid w:val="00EB5AAC"/>
    <w:rsid w:val="00EB69FE"/>
    <w:rsid w:val="00EB7AEE"/>
    <w:rsid w:val="00EC0427"/>
    <w:rsid w:val="00EC04CF"/>
    <w:rsid w:val="00EC053E"/>
    <w:rsid w:val="00EC0B79"/>
    <w:rsid w:val="00EC0C85"/>
    <w:rsid w:val="00EC0E2D"/>
    <w:rsid w:val="00EC2373"/>
    <w:rsid w:val="00EC27D2"/>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4C29"/>
    <w:rsid w:val="00ED53E2"/>
    <w:rsid w:val="00ED5A95"/>
    <w:rsid w:val="00ED5D2D"/>
    <w:rsid w:val="00ED609F"/>
    <w:rsid w:val="00ED6F87"/>
    <w:rsid w:val="00EE039E"/>
    <w:rsid w:val="00EE1456"/>
    <w:rsid w:val="00EE175D"/>
    <w:rsid w:val="00EE1A5F"/>
    <w:rsid w:val="00EE1D06"/>
    <w:rsid w:val="00EE1E6E"/>
    <w:rsid w:val="00EE27D7"/>
    <w:rsid w:val="00EE323A"/>
    <w:rsid w:val="00EE3536"/>
    <w:rsid w:val="00EE4BD1"/>
    <w:rsid w:val="00EE5CEC"/>
    <w:rsid w:val="00EE62D8"/>
    <w:rsid w:val="00EE74B2"/>
    <w:rsid w:val="00EE785F"/>
    <w:rsid w:val="00EE791B"/>
    <w:rsid w:val="00EF025B"/>
    <w:rsid w:val="00EF0EE9"/>
    <w:rsid w:val="00EF122D"/>
    <w:rsid w:val="00EF15BD"/>
    <w:rsid w:val="00EF19B1"/>
    <w:rsid w:val="00EF1AC8"/>
    <w:rsid w:val="00EF1F32"/>
    <w:rsid w:val="00EF2572"/>
    <w:rsid w:val="00EF4726"/>
    <w:rsid w:val="00EF498B"/>
    <w:rsid w:val="00EF4CA2"/>
    <w:rsid w:val="00EF62E7"/>
    <w:rsid w:val="00EF683C"/>
    <w:rsid w:val="00F00ECE"/>
    <w:rsid w:val="00F02166"/>
    <w:rsid w:val="00F02843"/>
    <w:rsid w:val="00F032BA"/>
    <w:rsid w:val="00F03962"/>
    <w:rsid w:val="00F03CF5"/>
    <w:rsid w:val="00F04621"/>
    <w:rsid w:val="00F04A29"/>
    <w:rsid w:val="00F05881"/>
    <w:rsid w:val="00F05CEE"/>
    <w:rsid w:val="00F05DD8"/>
    <w:rsid w:val="00F06839"/>
    <w:rsid w:val="00F06A8F"/>
    <w:rsid w:val="00F107EE"/>
    <w:rsid w:val="00F112E3"/>
    <w:rsid w:val="00F11434"/>
    <w:rsid w:val="00F11D3B"/>
    <w:rsid w:val="00F11DB8"/>
    <w:rsid w:val="00F12548"/>
    <w:rsid w:val="00F12D84"/>
    <w:rsid w:val="00F13137"/>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585"/>
    <w:rsid w:val="00F246A6"/>
    <w:rsid w:val="00F2583F"/>
    <w:rsid w:val="00F25BD9"/>
    <w:rsid w:val="00F26035"/>
    <w:rsid w:val="00F26F0C"/>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01D3"/>
    <w:rsid w:val="00F51295"/>
    <w:rsid w:val="00F51317"/>
    <w:rsid w:val="00F51C43"/>
    <w:rsid w:val="00F524E4"/>
    <w:rsid w:val="00F5251B"/>
    <w:rsid w:val="00F52645"/>
    <w:rsid w:val="00F52647"/>
    <w:rsid w:val="00F537CA"/>
    <w:rsid w:val="00F53D38"/>
    <w:rsid w:val="00F54193"/>
    <w:rsid w:val="00F54218"/>
    <w:rsid w:val="00F548CF"/>
    <w:rsid w:val="00F54FC4"/>
    <w:rsid w:val="00F5514B"/>
    <w:rsid w:val="00F555DF"/>
    <w:rsid w:val="00F55C79"/>
    <w:rsid w:val="00F560E7"/>
    <w:rsid w:val="00F60428"/>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6B1E"/>
    <w:rsid w:val="00F7731C"/>
    <w:rsid w:val="00F77CA9"/>
    <w:rsid w:val="00F80463"/>
    <w:rsid w:val="00F80B2E"/>
    <w:rsid w:val="00F815B5"/>
    <w:rsid w:val="00F815D9"/>
    <w:rsid w:val="00F8234C"/>
    <w:rsid w:val="00F823FB"/>
    <w:rsid w:val="00F826BF"/>
    <w:rsid w:val="00F82AED"/>
    <w:rsid w:val="00F82BD2"/>
    <w:rsid w:val="00F833CE"/>
    <w:rsid w:val="00F83CBA"/>
    <w:rsid w:val="00F83CF2"/>
    <w:rsid w:val="00F843E0"/>
    <w:rsid w:val="00F84E18"/>
    <w:rsid w:val="00F856DE"/>
    <w:rsid w:val="00F85E75"/>
    <w:rsid w:val="00F87711"/>
    <w:rsid w:val="00F87A6C"/>
    <w:rsid w:val="00F87F03"/>
    <w:rsid w:val="00F90556"/>
    <w:rsid w:val="00F90FB4"/>
    <w:rsid w:val="00F91841"/>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5F8"/>
    <w:rsid w:val="00FA5BB5"/>
    <w:rsid w:val="00FA6253"/>
    <w:rsid w:val="00FA6366"/>
    <w:rsid w:val="00FA6525"/>
    <w:rsid w:val="00FA6652"/>
    <w:rsid w:val="00FA7657"/>
    <w:rsid w:val="00FA7812"/>
    <w:rsid w:val="00FA7A91"/>
    <w:rsid w:val="00FB0367"/>
    <w:rsid w:val="00FB03A2"/>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830"/>
    <w:rsid w:val="00FB7DFB"/>
    <w:rsid w:val="00FC082D"/>
    <w:rsid w:val="00FC09C1"/>
    <w:rsid w:val="00FC1212"/>
    <w:rsid w:val="00FC19A2"/>
    <w:rsid w:val="00FC2B3B"/>
    <w:rsid w:val="00FC3DEE"/>
    <w:rsid w:val="00FC4F87"/>
    <w:rsid w:val="00FC536A"/>
    <w:rsid w:val="00FC5778"/>
    <w:rsid w:val="00FC5A6E"/>
    <w:rsid w:val="00FC5D0C"/>
    <w:rsid w:val="00FC651D"/>
    <w:rsid w:val="00FD1782"/>
    <w:rsid w:val="00FD1B47"/>
    <w:rsid w:val="00FD2963"/>
    <w:rsid w:val="00FD38A0"/>
    <w:rsid w:val="00FD497F"/>
    <w:rsid w:val="00FD521C"/>
    <w:rsid w:val="00FD536B"/>
    <w:rsid w:val="00FD59EF"/>
    <w:rsid w:val="00FD5E69"/>
    <w:rsid w:val="00FD69B7"/>
    <w:rsid w:val="00FD74FA"/>
    <w:rsid w:val="00FE1DB3"/>
    <w:rsid w:val="00FE2583"/>
    <w:rsid w:val="00FE32B6"/>
    <w:rsid w:val="00FE35AC"/>
    <w:rsid w:val="00FE38EB"/>
    <w:rsid w:val="00FE4339"/>
    <w:rsid w:val="00FE4A08"/>
    <w:rsid w:val="00FE4B48"/>
    <w:rsid w:val="00FE503B"/>
    <w:rsid w:val="00FE5D99"/>
    <w:rsid w:val="00FE60AA"/>
    <w:rsid w:val="00FE6286"/>
    <w:rsid w:val="00FE6E77"/>
    <w:rsid w:val="00FE7A61"/>
    <w:rsid w:val="00FF1FEA"/>
    <w:rsid w:val="00FF3DE3"/>
    <w:rsid w:val="00FF4045"/>
    <w:rsid w:val="00FF4345"/>
    <w:rsid w:val="00FF47E1"/>
    <w:rsid w:val="00FF5A1A"/>
    <w:rsid w:val="00FF5B00"/>
    <w:rsid w:val="00FF6779"/>
    <w:rsid w:val="00FF6BED"/>
    <w:rsid w:val="00FF700A"/>
    <w:rsid w:val="00FF7015"/>
    <w:rsid w:val="00FF7279"/>
    <w:rsid w:val="00FF7C7D"/>
    <w:rsid w:val="05622D32"/>
    <w:rsid w:val="073677C4"/>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476333334">
      <w:bodyDiv w:val="1"/>
      <w:marLeft w:val="0"/>
      <w:marRight w:val="0"/>
      <w:marTop w:val="0"/>
      <w:marBottom w:val="0"/>
      <w:divBdr>
        <w:top w:val="none" w:sz="0" w:space="0" w:color="auto"/>
        <w:left w:val="none" w:sz="0" w:space="0" w:color="auto"/>
        <w:bottom w:val="none" w:sz="0" w:space="0" w:color="auto"/>
        <w:right w:val="none" w:sz="0" w:space="0" w:color="auto"/>
      </w:divBdr>
    </w:div>
    <w:div w:id="1838230063">
      <w:bodyDiv w:val="1"/>
      <w:marLeft w:val="0"/>
      <w:marRight w:val="0"/>
      <w:marTop w:val="0"/>
      <w:marBottom w:val="0"/>
      <w:divBdr>
        <w:top w:val="none" w:sz="0" w:space="0" w:color="auto"/>
        <w:left w:val="none" w:sz="0" w:space="0" w:color="auto"/>
        <w:bottom w:val="none" w:sz="0" w:space="0" w:color="auto"/>
        <w:right w:val="none" w:sz="0" w:space="0" w:color="auto"/>
      </w:divBdr>
      <w:divsChild>
        <w:div w:id="533080819">
          <w:marLeft w:val="547"/>
          <w:marRight w:val="0"/>
          <w:marTop w:val="0"/>
          <w:marBottom w:val="360"/>
          <w:divBdr>
            <w:top w:val="none" w:sz="0" w:space="0" w:color="auto"/>
            <w:left w:val="none" w:sz="0" w:space="0" w:color="auto"/>
            <w:bottom w:val="none" w:sz="0" w:space="0" w:color="auto"/>
            <w:right w:val="none" w:sz="0" w:space="0" w:color="auto"/>
          </w:divBdr>
        </w:div>
        <w:div w:id="1552231577">
          <w:marLeft w:val="547"/>
          <w:marRight w:val="0"/>
          <w:marTop w:val="0"/>
          <w:marBottom w:val="360"/>
          <w:divBdr>
            <w:top w:val="none" w:sz="0" w:space="0" w:color="auto"/>
            <w:left w:val="none" w:sz="0" w:space="0" w:color="auto"/>
            <w:bottom w:val="none" w:sz="0" w:space="0" w:color="auto"/>
            <w:right w:val="none" w:sz="0" w:space="0" w:color="auto"/>
          </w:divBdr>
        </w:div>
        <w:div w:id="1330598601">
          <w:marLeft w:val="547"/>
          <w:marRight w:val="0"/>
          <w:marTop w:val="0"/>
          <w:marBottom w:val="360"/>
          <w:divBdr>
            <w:top w:val="none" w:sz="0" w:space="0" w:color="auto"/>
            <w:left w:val="none" w:sz="0" w:space="0" w:color="auto"/>
            <w:bottom w:val="none" w:sz="0" w:space="0" w:color="auto"/>
            <w:right w:val="none" w:sz="0" w:space="0" w:color="auto"/>
          </w:divBdr>
        </w:div>
        <w:div w:id="1855145828">
          <w:marLeft w:val="547"/>
          <w:marRight w:val="0"/>
          <w:marTop w:val="0"/>
          <w:marBottom w:val="360"/>
          <w:divBdr>
            <w:top w:val="none" w:sz="0" w:space="0" w:color="auto"/>
            <w:left w:val="none" w:sz="0" w:space="0" w:color="auto"/>
            <w:bottom w:val="none" w:sz="0" w:space="0" w:color="auto"/>
            <w:right w:val="none" w:sz="0" w:space="0" w:color="auto"/>
          </w:divBdr>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4.02: Conceptual Understanding: Math Tricks and Misconceptions</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4.02: Conceptual Understanding: Math Tricks and Misconceptions</dc:title>
  <dc:subject>Lesson 4.02: Conceptual Understanding: Math Tricks and Misconceptions</dc:subject>
  <dc:creator>Texas Education Agency</dc:creator>
  <cp:keywords/>
  <dc:description/>
  <cp:lastModifiedBy>White (she/her), Whitney</cp:lastModifiedBy>
  <cp:revision>4</cp:revision>
  <dcterms:created xsi:type="dcterms:W3CDTF">2023-03-17T13:01:00Z</dcterms:created>
  <dcterms:modified xsi:type="dcterms:W3CDTF">2023-08-18T05:29:00Z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