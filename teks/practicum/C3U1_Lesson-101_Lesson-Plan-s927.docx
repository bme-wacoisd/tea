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C0DECB" w14:textId="4A9CEC8F" w:rsidR="001B7467" w:rsidRDefault="007B668D" w:rsidP="002133F4">
      <w:pPr>
        <w:pStyle w:val="Heading1"/>
      </w:pPr>
      <w:r w:rsidRPr="002133F4">
        <w:t>Unit</w:t>
      </w:r>
      <w:r w:rsidR="00677709">
        <w:t xml:space="preserve"> </w:t>
      </w:r>
      <w:r w:rsidR="008153DD">
        <w:t>1</w:t>
      </w:r>
      <w:r w:rsidR="00677709">
        <w:t>:</w:t>
      </w:r>
      <w:r w:rsidR="004446FA">
        <w:t xml:space="preserve"> </w:t>
      </w:r>
      <w:r w:rsidR="00461AD6">
        <w:t>Career Exploration and Awareness</w:t>
      </w:r>
      <w:r w:rsidR="00677709">
        <w:t xml:space="preserve"> </w:t>
      </w:r>
    </w:p>
    <w:p w14:paraId="4ED2FB9F" w14:textId="5FC51A04" w:rsidR="007B668D" w:rsidRDefault="00B40728" w:rsidP="00A72A7F">
      <w:pPr>
        <w:pStyle w:val="Heading2"/>
        <w:spacing w:after="360"/>
      </w:pPr>
      <w:r w:rsidRPr="00B40728">
        <w:t xml:space="preserve">Lesson </w:t>
      </w:r>
      <w:r w:rsidR="00E42D77">
        <w:t>1.01</w:t>
      </w:r>
      <w:r w:rsidRPr="00B40728">
        <w:t xml:space="preserve">: </w:t>
      </w:r>
      <w:r w:rsidR="00461AD6">
        <w:t>Course Introduction</w:t>
      </w:r>
    </w:p>
    <w:tbl>
      <w:tblPr>
        <w:tblStyle w:val="TableGrid"/>
        <w:tblW w:w="5000" w:type="pct"/>
        <w:tblLayout w:type="fixed"/>
        <w:tblLook w:val="04A0" w:firstRow="1" w:lastRow="0" w:firstColumn="1" w:lastColumn="0" w:noHBand="0" w:noVBand="1"/>
      </w:tblPr>
      <w:tblGrid>
        <w:gridCol w:w="2874"/>
        <w:gridCol w:w="3241"/>
        <w:gridCol w:w="3235"/>
      </w:tblGrid>
      <w:tr w:rsidR="00D66F2A" w:rsidRPr="009D319E" w14:paraId="14D670DB" w14:textId="77777777" w:rsidTr="16AA99FE">
        <w:trPr>
          <w:trHeight w:val="420"/>
          <w:tblHeader/>
        </w:trPr>
        <w:tc>
          <w:tcPr>
            <w:tcW w:w="5000" w:type="pct"/>
            <w:gridSpan w:val="3"/>
            <w:vAlign w:val="center"/>
          </w:tcPr>
          <w:p w14:paraId="1D710B97" w14:textId="053D7B40" w:rsidR="00D66F2A" w:rsidRPr="009D319E" w:rsidRDefault="00D66F2A" w:rsidP="004D6E86">
            <w:pPr>
              <w:pStyle w:val="Heading2"/>
              <w:spacing w:before="60" w:after="60" w:line="259" w:lineRule="auto"/>
              <w:jc w:val="center"/>
              <w:outlineLvl w:val="1"/>
            </w:pPr>
            <w:r w:rsidRPr="009D319E">
              <w:t>Lesson at Glance</w:t>
            </w:r>
          </w:p>
        </w:tc>
      </w:tr>
      <w:tr w:rsidR="00A969C1" w:rsidRPr="00447D20" w14:paraId="2D07FE6A" w14:textId="77777777" w:rsidTr="16AA99FE">
        <w:trPr>
          <w:trHeight w:val="420"/>
        </w:trPr>
        <w:tc>
          <w:tcPr>
            <w:tcW w:w="1537" w:type="pct"/>
          </w:tcPr>
          <w:p w14:paraId="7B6BB488" w14:textId="0E3990C3" w:rsidR="00A969C1" w:rsidRPr="00D268F5" w:rsidRDefault="00A969C1" w:rsidP="00D268F5">
            <w:pPr>
              <w:pStyle w:val="Tabletext"/>
            </w:pPr>
            <w:r w:rsidRPr="00D268F5">
              <w:t>Warm-Up (</w:t>
            </w:r>
            <w:r w:rsidR="00862578">
              <w:t>5</w:t>
            </w:r>
            <w:r w:rsidR="00C64A91">
              <w:t xml:space="preserve"> </w:t>
            </w:r>
            <w:r w:rsidRPr="00D268F5">
              <w:t>mins)</w:t>
            </w:r>
            <w:r w:rsidR="00B057A4">
              <w:t xml:space="preserve"> </w:t>
            </w:r>
          </w:p>
          <w:p w14:paraId="6ED6E3B2" w14:textId="386182AE" w:rsidR="00A969C1" w:rsidRDefault="00BC173C" w:rsidP="00DB2B5E">
            <w:pPr>
              <w:pStyle w:val="Tabletextbullet"/>
              <w:numPr>
                <w:ilvl w:val="0"/>
                <w:numId w:val="3"/>
              </w:numPr>
              <w:ind w:left="510"/>
            </w:pPr>
            <w:r>
              <w:t>Bell</w:t>
            </w:r>
            <w:r w:rsidR="007C04A7">
              <w:t>r</w:t>
            </w:r>
            <w:r>
              <w:t>inger</w:t>
            </w:r>
            <w:r w:rsidR="00BC79A8">
              <w:t xml:space="preserve"> (5 mins)</w:t>
            </w:r>
          </w:p>
          <w:p w14:paraId="1F81188F" w14:textId="184C63CB" w:rsidR="00BC79A8" w:rsidRPr="00E73B64" w:rsidRDefault="00BC79A8" w:rsidP="00862578">
            <w:pPr>
              <w:pStyle w:val="Tabletextbullet"/>
              <w:numPr>
                <w:ilvl w:val="0"/>
                <w:numId w:val="0"/>
              </w:numPr>
              <w:ind w:left="864"/>
            </w:pPr>
          </w:p>
        </w:tc>
        <w:tc>
          <w:tcPr>
            <w:tcW w:w="1733" w:type="pct"/>
          </w:tcPr>
          <w:p w14:paraId="0D3F1410" w14:textId="2B099A23" w:rsidR="00341AE7" w:rsidRPr="008A3F4E" w:rsidRDefault="00C942AC" w:rsidP="00341AE7">
            <w:pPr>
              <w:pStyle w:val="Tabletext"/>
            </w:pPr>
            <w:r>
              <w:t>Instruction</w:t>
            </w:r>
            <w:r w:rsidR="00341AE7" w:rsidRPr="008A3F4E">
              <w:t xml:space="preserve"> </w:t>
            </w:r>
            <w:r w:rsidR="00341AE7">
              <w:t>(</w:t>
            </w:r>
            <w:r w:rsidR="00862578">
              <w:t>30</w:t>
            </w:r>
            <w:r w:rsidR="00341AE7">
              <w:t xml:space="preserve"> mins)</w:t>
            </w:r>
          </w:p>
          <w:p w14:paraId="28147DF7" w14:textId="2FD9FA5A" w:rsidR="00BC79A8" w:rsidRDefault="0004675F" w:rsidP="00341AE7">
            <w:pPr>
              <w:pStyle w:val="Tabletextbullet"/>
            </w:pPr>
            <w:r w:rsidRPr="0004675F">
              <w:t xml:space="preserve">Introductions and Bellringer Discussion </w:t>
            </w:r>
            <w:r w:rsidR="00A107AF">
              <w:t>(</w:t>
            </w:r>
            <w:r w:rsidR="00862578">
              <w:t>20</w:t>
            </w:r>
            <w:r w:rsidR="00BC79A8">
              <w:t xml:space="preserve"> mins)</w:t>
            </w:r>
          </w:p>
          <w:p w14:paraId="18E1A55C" w14:textId="30DF62F8" w:rsidR="00896C31" w:rsidRDefault="00862578" w:rsidP="00862578">
            <w:pPr>
              <w:pStyle w:val="Tabletextbullet"/>
            </w:pPr>
            <w:r>
              <w:t xml:space="preserve">Course </w:t>
            </w:r>
            <w:r w:rsidR="00896C31">
              <w:t>Routines (5 mins)</w:t>
            </w:r>
          </w:p>
          <w:p w14:paraId="1E7AFF28" w14:textId="2A10758C" w:rsidR="00867537" w:rsidRPr="00867537" w:rsidRDefault="00EC4390" w:rsidP="00862578">
            <w:pPr>
              <w:pStyle w:val="Tabletextbullet"/>
            </w:pPr>
            <w:r>
              <w:t>Practicum Units</w:t>
            </w:r>
            <w:r w:rsidR="00862578">
              <w:t xml:space="preserve"> (</w:t>
            </w:r>
            <w:r w:rsidR="00896C31">
              <w:t xml:space="preserve">5 </w:t>
            </w:r>
            <w:r w:rsidR="00862578">
              <w:t>min</w:t>
            </w:r>
            <w:r w:rsidR="00896C31">
              <w:t>s</w:t>
            </w:r>
            <w:r w:rsidR="00862578">
              <w:t>)</w:t>
            </w:r>
          </w:p>
        </w:tc>
        <w:tc>
          <w:tcPr>
            <w:tcW w:w="1730" w:type="pct"/>
          </w:tcPr>
          <w:p w14:paraId="6F9B66EA" w14:textId="660D1586" w:rsidR="00A969C1" w:rsidRPr="008A3F4E" w:rsidRDefault="00862578" w:rsidP="008A3F4E">
            <w:pPr>
              <w:pStyle w:val="Tabletext"/>
            </w:pPr>
            <w:r>
              <w:t>Reflection</w:t>
            </w:r>
            <w:r w:rsidR="00C942AC">
              <w:t xml:space="preserve"> (</w:t>
            </w:r>
            <w:r>
              <w:t>10</w:t>
            </w:r>
            <w:r w:rsidR="00C942AC">
              <w:t xml:space="preserve"> mins)</w:t>
            </w:r>
          </w:p>
          <w:p w14:paraId="5D3D7B59" w14:textId="03185D81" w:rsidR="00BC173C" w:rsidRDefault="00C942AC" w:rsidP="00A72A7F">
            <w:pPr>
              <w:pStyle w:val="Tabletextbullet"/>
            </w:pPr>
            <w:r>
              <w:t>Debrief (</w:t>
            </w:r>
            <w:r w:rsidR="00B7579F">
              <w:t>5</w:t>
            </w:r>
            <w:r>
              <w:t xml:space="preserve"> min</w:t>
            </w:r>
            <w:r w:rsidR="0037640E">
              <w:t>s</w:t>
            </w:r>
            <w:r>
              <w:t>)</w:t>
            </w:r>
          </w:p>
          <w:p w14:paraId="1B8734F9" w14:textId="069C926D" w:rsidR="00BC173C" w:rsidRPr="007113B9" w:rsidRDefault="00BC173C" w:rsidP="00A72A7F">
            <w:pPr>
              <w:pStyle w:val="Tabletextbullet"/>
            </w:pPr>
            <w:r>
              <w:t>Exit Ticket</w:t>
            </w:r>
            <w:r w:rsidR="003412C9">
              <w:t xml:space="preserve"> (</w:t>
            </w:r>
            <w:r w:rsidR="00B7579F">
              <w:t>5</w:t>
            </w:r>
            <w:r w:rsidR="003412C9">
              <w:t xml:space="preserve"> min</w:t>
            </w:r>
            <w:r w:rsidR="0037640E">
              <w:t>s</w:t>
            </w:r>
            <w:r w:rsidR="003412C9">
              <w:t>)</w:t>
            </w:r>
          </w:p>
        </w:tc>
      </w:tr>
    </w:tbl>
    <w:p w14:paraId="2574043E" w14:textId="43C20A96" w:rsidR="006966B8" w:rsidRPr="009D319E" w:rsidRDefault="006966B8"/>
    <w:tbl>
      <w:tblPr>
        <w:tblStyle w:val="TableGrid"/>
        <w:tblW w:w="5003" w:type="pct"/>
        <w:tblLayout w:type="fixed"/>
        <w:tblLook w:val="04A0" w:firstRow="1" w:lastRow="0" w:firstColumn="1" w:lastColumn="0" w:noHBand="0" w:noVBand="1"/>
      </w:tblPr>
      <w:tblGrid>
        <w:gridCol w:w="1705"/>
        <w:gridCol w:w="720"/>
        <w:gridCol w:w="630"/>
        <w:gridCol w:w="6301"/>
      </w:tblGrid>
      <w:tr w:rsidR="00AA5957" w:rsidRPr="00447D20" w14:paraId="2EC513B2" w14:textId="77777777" w:rsidTr="003E1D50">
        <w:trPr>
          <w:trHeight w:val="1358"/>
        </w:trPr>
        <w:tc>
          <w:tcPr>
            <w:tcW w:w="1705" w:type="dxa"/>
          </w:tcPr>
          <w:p w14:paraId="5E03856C" w14:textId="2B805576" w:rsidR="00AA5957" w:rsidRPr="00A72A7F" w:rsidRDefault="00AA5957" w:rsidP="00AC5742">
            <w:pPr>
              <w:pStyle w:val="Tabletext"/>
              <w:rPr>
                <w:b/>
                <w:bCs/>
                <w:sz w:val="24"/>
                <w:szCs w:val="24"/>
              </w:rPr>
            </w:pPr>
            <w:r w:rsidRPr="00A72A7F">
              <w:rPr>
                <w:b/>
                <w:bCs/>
                <w:sz w:val="24"/>
                <w:szCs w:val="24"/>
              </w:rPr>
              <w:t>TEKS</w:t>
            </w:r>
            <w:r>
              <w:rPr>
                <w:b/>
                <w:bCs/>
                <w:sz w:val="24"/>
                <w:szCs w:val="24"/>
              </w:rPr>
              <w:t xml:space="preserve"> </w:t>
            </w:r>
          </w:p>
        </w:tc>
        <w:tc>
          <w:tcPr>
            <w:tcW w:w="720" w:type="dxa"/>
          </w:tcPr>
          <w:p w14:paraId="48227220" w14:textId="6174ED66" w:rsidR="00AA5957" w:rsidRPr="00447D20" w:rsidRDefault="00461AD6" w:rsidP="00862578">
            <w:pPr>
              <w:pStyle w:val="Tabletext"/>
              <w:ind w:left="-111" w:right="-105"/>
              <w:jc w:val="center"/>
              <w:rPr>
                <w:rFonts w:eastAsia="Times New Roman"/>
                <w:color w:val="70AD47" w:themeColor="accent6"/>
              </w:rPr>
            </w:pPr>
            <w:r>
              <w:t>3</w:t>
            </w:r>
            <w:r w:rsidR="00AA5957">
              <w:br/>
            </w:r>
          </w:p>
        </w:tc>
        <w:tc>
          <w:tcPr>
            <w:tcW w:w="6931" w:type="dxa"/>
            <w:gridSpan w:val="2"/>
          </w:tcPr>
          <w:p w14:paraId="4DD703E5" w14:textId="05A336AB" w:rsidR="00AA5957" w:rsidRDefault="00AA5957" w:rsidP="006D532C">
            <w:pPr>
              <w:pStyle w:val="ListAlphaparens"/>
              <w:numPr>
                <w:ilvl w:val="0"/>
                <w:numId w:val="0"/>
              </w:numPr>
            </w:pPr>
            <w:r>
              <w:t xml:space="preserve">The student explores </w:t>
            </w:r>
            <w:r w:rsidR="00461AD6">
              <w:t>the teaching and training profession.</w:t>
            </w:r>
            <w:r w:rsidR="00AD2BAE">
              <w:t xml:space="preserve"> </w:t>
            </w:r>
            <w:r>
              <w:t>The student is expected to:</w:t>
            </w:r>
          </w:p>
          <w:p w14:paraId="6C81130F" w14:textId="2AFFFF0E" w:rsidR="00AA5957" w:rsidRPr="003D0313" w:rsidRDefault="00334479" w:rsidP="00AD7A0F">
            <w:pPr>
              <w:pStyle w:val="ListAlphaparens"/>
              <w:numPr>
                <w:ilvl w:val="0"/>
                <w:numId w:val="31"/>
              </w:numPr>
            </w:pPr>
            <w:r>
              <w:t>Refine personal career plan in preparation for a career in the field of education or training</w:t>
            </w:r>
          </w:p>
        </w:tc>
      </w:tr>
      <w:tr w:rsidR="00224925" w:rsidRPr="00447D20" w14:paraId="265F69C0" w14:textId="77777777" w:rsidTr="00862578">
        <w:trPr>
          <w:trHeight w:val="420"/>
        </w:trPr>
        <w:tc>
          <w:tcPr>
            <w:tcW w:w="1705" w:type="dxa"/>
            <w:hideMark/>
          </w:tcPr>
          <w:p w14:paraId="2C8F7ABE" w14:textId="63823AAD" w:rsidR="00224925" w:rsidRPr="00A72A7F" w:rsidRDefault="00224925" w:rsidP="00224925">
            <w:pPr>
              <w:pStyle w:val="Tabletext"/>
              <w:rPr>
                <w:b/>
                <w:bCs/>
                <w:sz w:val="24"/>
                <w:szCs w:val="24"/>
              </w:rPr>
            </w:pPr>
            <w:r w:rsidRPr="00A72A7F">
              <w:rPr>
                <w:b/>
                <w:bCs/>
                <w:sz w:val="24"/>
                <w:szCs w:val="24"/>
              </w:rPr>
              <w:t>Objectives</w:t>
            </w:r>
            <w:r>
              <w:rPr>
                <w:b/>
                <w:bCs/>
                <w:sz w:val="24"/>
                <w:szCs w:val="24"/>
              </w:rPr>
              <w:t xml:space="preserve"> </w:t>
            </w:r>
          </w:p>
        </w:tc>
        <w:tc>
          <w:tcPr>
            <w:tcW w:w="7651" w:type="dxa"/>
            <w:gridSpan w:val="3"/>
            <w:hideMark/>
          </w:tcPr>
          <w:p w14:paraId="5F823461" w14:textId="77777777" w:rsidR="00077077" w:rsidRDefault="00077077" w:rsidP="00077077">
            <w:pPr>
              <w:pStyle w:val="Tabletextbullet"/>
            </w:pPr>
            <w:r>
              <w:t>Build relationships with peers and teacher</w:t>
            </w:r>
          </w:p>
          <w:p w14:paraId="212052CE" w14:textId="0E7BC7B3" w:rsidR="00077077" w:rsidRDefault="00077077" w:rsidP="00077077">
            <w:pPr>
              <w:pStyle w:val="Tabletextbullet"/>
            </w:pPr>
            <w:r>
              <w:t xml:space="preserve">Understand and reflect on key components and </w:t>
            </w:r>
            <w:r w:rsidR="009D139E">
              <w:t xml:space="preserve">essential questions </w:t>
            </w:r>
            <w:r>
              <w:t>of the course</w:t>
            </w:r>
          </w:p>
          <w:p w14:paraId="316C8B85" w14:textId="5E2201C7" w:rsidR="000C2D5B" w:rsidRPr="00C22468" w:rsidRDefault="003E1D50" w:rsidP="00520D2C">
            <w:pPr>
              <w:pStyle w:val="Tabletextbullet"/>
              <w:contextualSpacing w:val="0"/>
            </w:pPr>
            <w:r>
              <w:t xml:space="preserve">Introduce classrooms </w:t>
            </w:r>
            <w:r w:rsidR="00F9339D">
              <w:t xml:space="preserve">procedures </w:t>
            </w:r>
            <w:r>
              <w:t>to students</w:t>
            </w:r>
          </w:p>
          <w:p w14:paraId="09D0B293" w14:textId="04623B69" w:rsidR="00B57C1B" w:rsidRPr="007113B9" w:rsidRDefault="00B57C1B" w:rsidP="00C22468">
            <w:pPr>
              <w:pStyle w:val="Tabletextbullet"/>
              <w:numPr>
                <w:ilvl w:val="0"/>
                <w:numId w:val="0"/>
              </w:numPr>
              <w:ind w:left="432" w:hanging="288"/>
            </w:pPr>
          </w:p>
        </w:tc>
      </w:tr>
      <w:tr w:rsidR="00224925" w:rsidRPr="00D00C5A" w14:paraId="24AD592D" w14:textId="77777777" w:rsidTr="00862578">
        <w:trPr>
          <w:trHeight w:val="420"/>
        </w:trPr>
        <w:tc>
          <w:tcPr>
            <w:tcW w:w="1705" w:type="dxa"/>
          </w:tcPr>
          <w:p w14:paraId="3568B501" w14:textId="177A489F" w:rsidR="00224925" w:rsidRPr="00A72A7F" w:rsidRDefault="00224925" w:rsidP="00224925">
            <w:pPr>
              <w:pStyle w:val="Tabletext"/>
              <w:rPr>
                <w:b/>
                <w:bCs/>
                <w:sz w:val="24"/>
                <w:szCs w:val="24"/>
              </w:rPr>
            </w:pPr>
            <w:r w:rsidRPr="00A72A7F">
              <w:rPr>
                <w:b/>
                <w:bCs/>
                <w:sz w:val="24"/>
                <w:szCs w:val="24"/>
              </w:rPr>
              <w:t>Rationale</w:t>
            </w:r>
            <w:r>
              <w:rPr>
                <w:b/>
                <w:bCs/>
                <w:sz w:val="24"/>
                <w:szCs w:val="24"/>
              </w:rPr>
              <w:t>/</w:t>
            </w:r>
            <w:r>
              <w:rPr>
                <w:b/>
                <w:bCs/>
                <w:sz w:val="24"/>
                <w:szCs w:val="24"/>
              </w:rPr>
              <w:br/>
              <w:t xml:space="preserve">Summary </w:t>
            </w:r>
          </w:p>
        </w:tc>
        <w:tc>
          <w:tcPr>
            <w:tcW w:w="7651" w:type="dxa"/>
            <w:gridSpan w:val="3"/>
          </w:tcPr>
          <w:p w14:paraId="0CF4C16E" w14:textId="13CED4E7" w:rsidR="00224925" w:rsidRPr="005E6172" w:rsidRDefault="00077077" w:rsidP="00224925">
            <w:pPr>
              <w:pStyle w:val="Tabletext"/>
            </w:pPr>
            <w:r w:rsidRPr="00862578">
              <w:t>Students will have</w:t>
            </w:r>
            <w:r w:rsidR="003E1D50">
              <w:t xml:space="preserve"> the</w:t>
            </w:r>
            <w:r w:rsidRPr="00862578">
              <w:t xml:space="preserve"> opportunity to get to know each other</w:t>
            </w:r>
            <w:r w:rsidR="003E1D50">
              <w:t xml:space="preserve"> and </w:t>
            </w:r>
            <w:r w:rsidRPr="00862578">
              <w:t>share their</w:t>
            </w:r>
            <w:r w:rsidR="003E1D50">
              <w:t xml:space="preserve"> teaching-relevant</w:t>
            </w:r>
            <w:r w:rsidRPr="00862578">
              <w:t xml:space="preserve"> interests</w:t>
            </w:r>
            <w:r w:rsidR="00AD2BAE">
              <w:t xml:space="preserve">. </w:t>
            </w:r>
            <w:r w:rsidR="003E1D50">
              <w:t>Additionally, students will be introduced to the essential questions that will drive the entire course.</w:t>
            </w:r>
          </w:p>
        </w:tc>
      </w:tr>
      <w:tr w:rsidR="00224925" w:rsidRPr="00447D20" w14:paraId="62447C42" w14:textId="77777777" w:rsidTr="00520D2C">
        <w:trPr>
          <w:trHeight w:val="1088"/>
        </w:trPr>
        <w:tc>
          <w:tcPr>
            <w:tcW w:w="1705" w:type="dxa"/>
          </w:tcPr>
          <w:p w14:paraId="2942E060" w14:textId="76275283" w:rsidR="00224925" w:rsidRPr="00A72A7F" w:rsidRDefault="00224925" w:rsidP="00224925">
            <w:pPr>
              <w:pStyle w:val="Tabletext"/>
              <w:rPr>
                <w:b/>
                <w:bCs/>
                <w:sz w:val="24"/>
                <w:szCs w:val="24"/>
              </w:rPr>
            </w:pPr>
            <w:r w:rsidRPr="00A72A7F">
              <w:rPr>
                <w:b/>
                <w:bCs/>
                <w:sz w:val="24"/>
                <w:szCs w:val="24"/>
              </w:rPr>
              <w:t>Formative Assessment and Exemplar Response</w:t>
            </w:r>
            <w:r>
              <w:rPr>
                <w:b/>
                <w:bCs/>
                <w:sz w:val="24"/>
                <w:szCs w:val="24"/>
              </w:rPr>
              <w:t xml:space="preserve"> </w:t>
            </w:r>
          </w:p>
        </w:tc>
        <w:tc>
          <w:tcPr>
            <w:tcW w:w="7651" w:type="dxa"/>
            <w:gridSpan w:val="3"/>
          </w:tcPr>
          <w:p w14:paraId="05A6923A" w14:textId="1806C740" w:rsidR="00B373C8" w:rsidRPr="00B373C8" w:rsidRDefault="00077077" w:rsidP="000C1D82">
            <w:pPr>
              <w:pStyle w:val="Tabletext"/>
              <w:rPr>
                <w:i/>
                <w:iCs/>
              </w:rPr>
            </w:pPr>
            <w:r>
              <w:t xml:space="preserve">Based on the </w:t>
            </w:r>
            <w:r w:rsidR="00EC4390">
              <w:t>key units covered in the course</w:t>
            </w:r>
            <w:r>
              <w:t>, what are you most excited about learning</w:t>
            </w:r>
            <w:r w:rsidR="00EC4390">
              <w:t xml:space="preserve"> and/or doing?</w:t>
            </w:r>
          </w:p>
        </w:tc>
      </w:tr>
      <w:tr w:rsidR="003E1D50" w:rsidRPr="00602ABE" w14:paraId="7DCEAEA0" w14:textId="77777777" w:rsidTr="003E1D50">
        <w:trPr>
          <w:trHeight w:val="420"/>
        </w:trPr>
        <w:tc>
          <w:tcPr>
            <w:tcW w:w="1705" w:type="dxa"/>
          </w:tcPr>
          <w:p w14:paraId="4D7BC820" w14:textId="5D955384" w:rsidR="003E1D50" w:rsidRPr="00A72A7F" w:rsidRDefault="003E1D50" w:rsidP="00DF6196">
            <w:pPr>
              <w:pStyle w:val="Tabletext"/>
              <w:rPr>
                <w:b/>
                <w:bCs/>
                <w:sz w:val="24"/>
                <w:szCs w:val="24"/>
              </w:rPr>
            </w:pPr>
            <w:r w:rsidRPr="00A72A7F">
              <w:rPr>
                <w:b/>
                <w:bCs/>
                <w:sz w:val="24"/>
                <w:szCs w:val="24"/>
              </w:rPr>
              <w:t xml:space="preserve">Vocabulary </w:t>
            </w:r>
          </w:p>
        </w:tc>
        <w:tc>
          <w:tcPr>
            <w:tcW w:w="1350" w:type="dxa"/>
            <w:gridSpan w:val="2"/>
          </w:tcPr>
          <w:p w14:paraId="64EA99A3" w14:textId="190FC5E7" w:rsidR="003E1D50" w:rsidRPr="00EC4390" w:rsidRDefault="00F718D6" w:rsidP="00DF6196">
            <w:pPr>
              <w:pStyle w:val="Tabletext"/>
            </w:pPr>
            <w:r w:rsidRPr="00EC4390">
              <w:t>Practicum</w:t>
            </w:r>
          </w:p>
        </w:tc>
        <w:tc>
          <w:tcPr>
            <w:tcW w:w="6301" w:type="dxa"/>
          </w:tcPr>
          <w:p w14:paraId="01E308A1" w14:textId="2DB28B72" w:rsidR="003E1D50" w:rsidRPr="00DB54CD" w:rsidRDefault="00F75513" w:rsidP="00DF6196">
            <w:pPr>
              <w:pStyle w:val="Tabletext"/>
            </w:pPr>
            <w:r>
              <w:t>A learning experience that provides students with the opportunity to apply what they have learned in a real-life situation</w:t>
            </w:r>
          </w:p>
        </w:tc>
      </w:tr>
    </w:tbl>
    <w:p w14:paraId="1B26D53A" w14:textId="3BCEE205" w:rsidR="00DB54CD" w:rsidRDefault="00DB54CD" w:rsidP="00DB54CD"/>
    <w:tbl>
      <w:tblPr>
        <w:tblStyle w:val="TableGrid"/>
        <w:tblW w:w="5003" w:type="pct"/>
        <w:tblInd w:w="-5" w:type="dxa"/>
        <w:tblLayout w:type="fixed"/>
        <w:tblLook w:val="04A0" w:firstRow="1" w:lastRow="0" w:firstColumn="1" w:lastColumn="0" w:noHBand="0" w:noVBand="1"/>
      </w:tblPr>
      <w:tblGrid>
        <w:gridCol w:w="990"/>
        <w:gridCol w:w="6788"/>
        <w:gridCol w:w="1578"/>
      </w:tblGrid>
      <w:tr w:rsidR="009E73D9" w:rsidRPr="00DB54CD" w14:paraId="23C53F7C" w14:textId="77777777" w:rsidTr="00520D2C">
        <w:trPr>
          <w:cantSplit w:val="0"/>
          <w:trHeight w:val="420"/>
          <w:tblHeader/>
        </w:trPr>
        <w:tc>
          <w:tcPr>
            <w:tcW w:w="990" w:type="dxa"/>
            <w:hideMark/>
          </w:tcPr>
          <w:p w14:paraId="6AAD4B24" w14:textId="1F7A704F" w:rsidR="009E73D9" w:rsidRPr="00205E12" w:rsidRDefault="00BA56BC" w:rsidP="00485163">
            <w:pPr>
              <w:pStyle w:val="Tabletext"/>
              <w:jc w:val="center"/>
              <w:rPr>
                <w:b/>
                <w:bCs/>
              </w:rPr>
            </w:pPr>
            <w:r>
              <w:br w:type="page"/>
            </w:r>
            <w:r w:rsidR="009E73D9" w:rsidRPr="00205E12">
              <w:rPr>
                <w:b/>
                <w:bCs/>
              </w:rPr>
              <w:t>Est Time</w:t>
            </w:r>
          </w:p>
        </w:tc>
        <w:tc>
          <w:tcPr>
            <w:tcW w:w="6788" w:type="dxa"/>
          </w:tcPr>
          <w:p w14:paraId="152881F7" w14:textId="77777777" w:rsidR="009E73D9" w:rsidRPr="00DB54CD" w:rsidRDefault="009E73D9" w:rsidP="00485163">
            <w:pPr>
              <w:pStyle w:val="Tabletext"/>
              <w:jc w:val="center"/>
              <w:rPr>
                <w:b/>
                <w:bCs/>
              </w:rPr>
            </w:pPr>
            <w:r w:rsidRPr="00DB54CD">
              <w:rPr>
                <w:b/>
                <w:bCs/>
              </w:rPr>
              <w:t>Instructional Activities (including formative assessments)</w:t>
            </w:r>
          </w:p>
        </w:tc>
        <w:tc>
          <w:tcPr>
            <w:tcW w:w="1578" w:type="dxa"/>
            <w:hideMark/>
          </w:tcPr>
          <w:p w14:paraId="4E0EAB0F" w14:textId="77777777" w:rsidR="009E73D9" w:rsidRPr="00DB54CD" w:rsidRDefault="009E73D9" w:rsidP="00485163">
            <w:pPr>
              <w:pStyle w:val="Tabletext"/>
              <w:jc w:val="center"/>
              <w:rPr>
                <w:b/>
                <w:bCs/>
              </w:rPr>
            </w:pPr>
            <w:r w:rsidRPr="00DB54CD">
              <w:rPr>
                <w:b/>
                <w:bCs/>
              </w:rPr>
              <w:t>Materials</w:t>
            </w:r>
          </w:p>
        </w:tc>
      </w:tr>
      <w:tr w:rsidR="00E768A9" w:rsidRPr="00DB54CD" w14:paraId="44EBF37E" w14:textId="77777777" w:rsidTr="00520D2C">
        <w:trPr>
          <w:cantSplit w:val="0"/>
          <w:trHeight w:val="420"/>
        </w:trPr>
        <w:tc>
          <w:tcPr>
            <w:tcW w:w="990" w:type="dxa"/>
          </w:tcPr>
          <w:p w14:paraId="52C3A3BC" w14:textId="77777777" w:rsidR="00E768A9" w:rsidRDefault="00E768A9" w:rsidP="00485163">
            <w:pPr>
              <w:pStyle w:val="Tabletext"/>
              <w:jc w:val="center"/>
            </w:pPr>
          </w:p>
        </w:tc>
        <w:tc>
          <w:tcPr>
            <w:tcW w:w="6788" w:type="dxa"/>
          </w:tcPr>
          <w:p w14:paraId="51EF7B3A" w14:textId="77777777" w:rsidR="00F9339D" w:rsidRDefault="00F9339D" w:rsidP="00F9339D">
            <w:pPr>
              <w:pStyle w:val="Tabletext"/>
              <w:rPr>
                <w:i/>
                <w:iCs/>
              </w:rPr>
            </w:pPr>
            <w:r w:rsidRPr="00FA4400">
              <w:rPr>
                <w:i/>
                <w:iCs/>
              </w:rPr>
              <w:t xml:space="preserve">Prior to this first class, consider the systems and routines you would like to develop in your classroom. For this lesson, you will need a routine for the following activities: </w:t>
            </w:r>
          </w:p>
          <w:p w14:paraId="6B57364F" w14:textId="77777777" w:rsidR="00F9339D" w:rsidRPr="00520D2C" w:rsidRDefault="00F9339D" w:rsidP="00520D2C">
            <w:pPr>
              <w:pStyle w:val="Tabletextbullet"/>
              <w:ind w:hanging="86"/>
              <w:rPr>
                <w:i/>
                <w:iCs/>
              </w:rPr>
            </w:pPr>
            <w:r w:rsidRPr="00520D2C">
              <w:rPr>
                <w:i/>
                <w:iCs/>
              </w:rPr>
              <w:t>Student entry into the class</w:t>
            </w:r>
          </w:p>
          <w:p w14:paraId="0BCB7787" w14:textId="77777777" w:rsidR="00F9339D" w:rsidRPr="00520D2C" w:rsidRDefault="00F9339D" w:rsidP="00520D2C">
            <w:pPr>
              <w:pStyle w:val="Tabletextbullet"/>
              <w:ind w:hanging="86"/>
              <w:rPr>
                <w:i/>
                <w:iCs/>
              </w:rPr>
            </w:pPr>
            <w:r w:rsidRPr="00520D2C">
              <w:rPr>
                <w:i/>
                <w:iCs/>
              </w:rPr>
              <w:t>Opening of class</w:t>
            </w:r>
          </w:p>
          <w:p w14:paraId="1480F458" w14:textId="77777777" w:rsidR="00F9339D" w:rsidRPr="00520D2C" w:rsidRDefault="00F9339D" w:rsidP="00520D2C">
            <w:pPr>
              <w:pStyle w:val="Tabletextbullet"/>
              <w:ind w:hanging="86"/>
              <w:rPr>
                <w:i/>
                <w:iCs/>
              </w:rPr>
            </w:pPr>
            <w:r w:rsidRPr="00520D2C">
              <w:rPr>
                <w:i/>
                <w:iCs/>
              </w:rPr>
              <w:t>Transition from independent/group work to next activity</w:t>
            </w:r>
          </w:p>
          <w:p w14:paraId="366D399D" w14:textId="6E0D6FA5" w:rsidR="00E768A9" w:rsidRPr="00520D2C" w:rsidRDefault="00F9339D" w:rsidP="00520D2C">
            <w:pPr>
              <w:pStyle w:val="Tabletextbullet"/>
              <w:ind w:hanging="86"/>
            </w:pPr>
            <w:r w:rsidRPr="00520D2C">
              <w:rPr>
                <w:i/>
                <w:iCs/>
              </w:rPr>
              <w:t>Whole class discussion</w:t>
            </w:r>
          </w:p>
        </w:tc>
        <w:tc>
          <w:tcPr>
            <w:tcW w:w="1578" w:type="dxa"/>
          </w:tcPr>
          <w:p w14:paraId="17481F78" w14:textId="77777777" w:rsidR="00E768A9" w:rsidRPr="00DB54CD" w:rsidRDefault="00E768A9" w:rsidP="00485163">
            <w:pPr>
              <w:pStyle w:val="Tabletext"/>
              <w:jc w:val="center"/>
              <w:rPr>
                <w:b/>
                <w:bCs/>
              </w:rPr>
            </w:pPr>
          </w:p>
        </w:tc>
      </w:tr>
      <w:tr w:rsidR="00430AA2" w:rsidRPr="00DB54CD" w14:paraId="7BDFE259" w14:textId="77777777" w:rsidTr="00520D2C">
        <w:trPr>
          <w:cantSplit w:val="0"/>
          <w:trHeight w:val="420"/>
        </w:trPr>
        <w:tc>
          <w:tcPr>
            <w:tcW w:w="990" w:type="dxa"/>
          </w:tcPr>
          <w:p w14:paraId="790E591B" w14:textId="77777777" w:rsidR="00430AA2" w:rsidRDefault="00430AA2" w:rsidP="00485163">
            <w:pPr>
              <w:pStyle w:val="Tabletext"/>
              <w:jc w:val="center"/>
            </w:pPr>
          </w:p>
        </w:tc>
        <w:tc>
          <w:tcPr>
            <w:tcW w:w="6788" w:type="dxa"/>
          </w:tcPr>
          <w:p w14:paraId="367D4FDB" w14:textId="3BD039A6" w:rsidR="00430AA2" w:rsidRPr="00520D2C" w:rsidRDefault="000441B9" w:rsidP="00520D2C">
            <w:pPr>
              <w:pStyle w:val="Tabletext"/>
              <w:rPr>
                <w:i/>
                <w:iCs/>
              </w:rPr>
            </w:pPr>
            <w:r>
              <w:rPr>
                <w:rFonts w:eastAsia="Times New Roman" w:cstheme="minorHAnsi"/>
                <w:i/>
                <w:iCs/>
                <w:color w:val="000000"/>
              </w:rPr>
              <w:t>Plan for how students will obtain their copy of the Student Guide and the supplies needed for the Bellringer. Consider setting them on each desk or directing students to take them from a table as they enter the room.</w:t>
            </w:r>
          </w:p>
        </w:tc>
        <w:tc>
          <w:tcPr>
            <w:tcW w:w="1578" w:type="dxa"/>
          </w:tcPr>
          <w:p w14:paraId="006D4AEC" w14:textId="77777777" w:rsidR="00430AA2" w:rsidRPr="00DB54CD" w:rsidRDefault="00430AA2" w:rsidP="00485163">
            <w:pPr>
              <w:pStyle w:val="Tabletext"/>
              <w:jc w:val="center"/>
              <w:rPr>
                <w:b/>
                <w:bCs/>
              </w:rPr>
            </w:pPr>
          </w:p>
        </w:tc>
      </w:tr>
      <w:tr w:rsidR="00BC7100" w:rsidRPr="00447D20" w14:paraId="2402CE48" w14:textId="77777777" w:rsidTr="00520D2C">
        <w:trPr>
          <w:cantSplit w:val="0"/>
          <w:trHeight w:val="420"/>
        </w:trPr>
        <w:tc>
          <w:tcPr>
            <w:tcW w:w="990" w:type="dxa"/>
          </w:tcPr>
          <w:p w14:paraId="5E513470" w14:textId="77777777" w:rsidR="00BC7100" w:rsidRDefault="00BC7100" w:rsidP="00BC7100">
            <w:pPr>
              <w:pStyle w:val="Tabletext"/>
              <w:jc w:val="center"/>
            </w:pPr>
          </w:p>
        </w:tc>
        <w:tc>
          <w:tcPr>
            <w:tcW w:w="6788" w:type="dxa"/>
          </w:tcPr>
          <w:p w14:paraId="1CAC674B" w14:textId="77777777" w:rsidR="00BC7100" w:rsidRPr="00F16ED0" w:rsidRDefault="00BC7100" w:rsidP="00BC7100">
            <w:pPr>
              <w:spacing w:before="120" w:after="120"/>
              <w:contextualSpacing/>
              <w:rPr>
                <w:rFonts w:eastAsia="Times New Roman" w:cstheme="minorHAnsi"/>
                <w:i/>
                <w:iCs/>
                <w:color w:val="000000"/>
              </w:rPr>
            </w:pPr>
            <w:r w:rsidRPr="00F16ED0">
              <w:rPr>
                <w:rFonts w:eastAsia="Times New Roman" w:cstheme="minorHAnsi"/>
                <w:i/>
                <w:iCs/>
                <w:color w:val="000000"/>
              </w:rPr>
              <w:t>Begin the first class by modeling a typical routine for beginning class effectively by:</w:t>
            </w:r>
          </w:p>
          <w:p w14:paraId="1D035B33" w14:textId="77777777" w:rsidR="00BC7100" w:rsidRPr="00F16ED0" w:rsidRDefault="00BC7100" w:rsidP="00BC7100">
            <w:pPr>
              <w:pStyle w:val="ListParagraph"/>
              <w:numPr>
                <w:ilvl w:val="0"/>
                <w:numId w:val="28"/>
              </w:numPr>
              <w:spacing w:before="120" w:after="120"/>
              <w:rPr>
                <w:rFonts w:eastAsia="Times New Roman" w:cstheme="minorHAnsi"/>
                <w:i/>
                <w:iCs/>
                <w:color w:val="000000"/>
              </w:rPr>
            </w:pPr>
            <w:r w:rsidRPr="00F16ED0">
              <w:rPr>
                <w:rFonts w:eastAsia="Times New Roman" w:cstheme="minorHAnsi"/>
                <w:i/>
                <w:iCs/>
                <w:color w:val="000000"/>
              </w:rPr>
              <w:t xml:space="preserve">standing at the doorway to greet and welcome students upon entry, </w:t>
            </w:r>
          </w:p>
          <w:p w14:paraId="24CE7AC9" w14:textId="740B5149" w:rsidR="00BC7100" w:rsidRPr="00F16ED0" w:rsidRDefault="00BC7100" w:rsidP="00BC7100">
            <w:pPr>
              <w:pStyle w:val="ListParagraph"/>
              <w:numPr>
                <w:ilvl w:val="0"/>
                <w:numId w:val="28"/>
              </w:numPr>
              <w:spacing w:before="120" w:after="120"/>
              <w:rPr>
                <w:rFonts w:eastAsia="Times New Roman" w:cstheme="minorHAnsi"/>
                <w:i/>
                <w:iCs/>
                <w:color w:val="000000"/>
              </w:rPr>
            </w:pPr>
            <w:r w:rsidRPr="00F16ED0">
              <w:rPr>
                <w:rFonts w:eastAsia="Times New Roman" w:cstheme="minorHAnsi"/>
                <w:i/>
                <w:iCs/>
                <w:color w:val="000000"/>
              </w:rPr>
              <w:t>directing students to a preferred seating arrangement utilizing a seating chart (seating chart should be projected on a screen for students to see</w:t>
            </w:r>
            <w:r>
              <w:rPr>
                <w:rFonts w:eastAsia="Times New Roman" w:cstheme="minorHAnsi"/>
                <w:i/>
                <w:iCs/>
                <w:color w:val="000000"/>
              </w:rPr>
              <w:t xml:space="preserve">. Alternatively, </w:t>
            </w:r>
            <w:r w:rsidRPr="00F16ED0">
              <w:rPr>
                <w:rFonts w:eastAsia="Times New Roman" w:cstheme="minorHAnsi"/>
                <w:i/>
                <w:iCs/>
                <w:color w:val="000000"/>
              </w:rPr>
              <w:t xml:space="preserve">consider using </w:t>
            </w:r>
            <w:r w:rsidR="00A229D0">
              <w:rPr>
                <w:rFonts w:eastAsia="Times New Roman" w:cstheme="minorHAnsi"/>
                <w:i/>
                <w:iCs/>
                <w:color w:val="000000"/>
              </w:rPr>
              <w:t>sticky</w:t>
            </w:r>
            <w:r w:rsidRPr="00F16ED0">
              <w:rPr>
                <w:rFonts w:eastAsia="Times New Roman" w:cstheme="minorHAnsi"/>
                <w:i/>
                <w:iCs/>
                <w:color w:val="000000"/>
              </w:rPr>
              <w:t xml:space="preserve"> notes on desks to help student locate their assigned seat), </w:t>
            </w:r>
          </w:p>
          <w:p w14:paraId="6A6559A2" w14:textId="77777777" w:rsidR="00BC7100" w:rsidRDefault="00BC7100" w:rsidP="00BC7100">
            <w:pPr>
              <w:pStyle w:val="ListParagraph"/>
              <w:numPr>
                <w:ilvl w:val="0"/>
                <w:numId w:val="28"/>
              </w:numPr>
              <w:spacing w:before="120" w:after="120"/>
              <w:rPr>
                <w:rFonts w:eastAsia="Times New Roman" w:cstheme="minorHAnsi"/>
                <w:i/>
                <w:iCs/>
                <w:color w:val="000000"/>
              </w:rPr>
            </w:pPr>
            <w:r>
              <w:rPr>
                <w:rFonts w:eastAsia="Times New Roman" w:cstheme="minorHAnsi"/>
                <w:i/>
                <w:iCs/>
                <w:color w:val="000000"/>
              </w:rPr>
              <w:t xml:space="preserve">direct them to complete the bellringer, </w:t>
            </w:r>
            <w:r w:rsidRPr="00F16ED0">
              <w:rPr>
                <w:rFonts w:eastAsia="Times New Roman" w:cstheme="minorHAnsi"/>
                <w:i/>
                <w:iCs/>
                <w:color w:val="000000"/>
              </w:rPr>
              <w:t>and</w:t>
            </w:r>
          </w:p>
          <w:p w14:paraId="6C55A206" w14:textId="7C51D500" w:rsidR="00BC7100" w:rsidRPr="00520D2C" w:rsidRDefault="00BC7100" w:rsidP="00520D2C">
            <w:pPr>
              <w:pStyle w:val="ListParagraph"/>
              <w:numPr>
                <w:ilvl w:val="0"/>
                <w:numId w:val="28"/>
              </w:numPr>
              <w:spacing w:before="120" w:after="120"/>
              <w:rPr>
                <w:rFonts w:eastAsia="Times New Roman" w:cstheme="minorHAnsi"/>
                <w:i/>
                <w:iCs/>
                <w:color w:val="000000"/>
              </w:rPr>
            </w:pPr>
            <w:r w:rsidRPr="00520D2C">
              <w:rPr>
                <w:rFonts w:eastAsia="Times New Roman" w:cstheme="minorHAnsi"/>
                <w:i/>
                <w:iCs/>
                <w:color w:val="000000"/>
              </w:rPr>
              <w:t xml:space="preserve">completing an attendance record while students complete the bellringer. </w:t>
            </w:r>
          </w:p>
        </w:tc>
        <w:tc>
          <w:tcPr>
            <w:tcW w:w="1578" w:type="dxa"/>
          </w:tcPr>
          <w:p w14:paraId="2C35B8E4" w14:textId="77777777" w:rsidR="00BC7100" w:rsidRDefault="00BC7100" w:rsidP="00BC7100">
            <w:pPr>
              <w:pStyle w:val="Tabletext"/>
              <w:jc w:val="center"/>
            </w:pPr>
          </w:p>
        </w:tc>
      </w:tr>
      <w:tr w:rsidR="00E82CE9" w:rsidRPr="00447D20" w14:paraId="7165DD64" w14:textId="77777777" w:rsidTr="002A226C">
        <w:trPr>
          <w:cantSplit w:val="0"/>
          <w:trHeight w:val="420"/>
        </w:trPr>
        <w:tc>
          <w:tcPr>
            <w:tcW w:w="990" w:type="dxa"/>
          </w:tcPr>
          <w:p w14:paraId="174573D6" w14:textId="77777777" w:rsidR="00E82CE9" w:rsidRDefault="00E82CE9" w:rsidP="00BC7100">
            <w:pPr>
              <w:pStyle w:val="Tabletext"/>
              <w:jc w:val="center"/>
            </w:pPr>
          </w:p>
        </w:tc>
        <w:tc>
          <w:tcPr>
            <w:tcW w:w="6788" w:type="dxa"/>
          </w:tcPr>
          <w:p w14:paraId="5E79956F" w14:textId="70D4B134" w:rsidR="00E82CE9" w:rsidRPr="00F16ED0" w:rsidRDefault="00334479" w:rsidP="00BC7100">
            <w:pPr>
              <w:spacing w:before="120" w:after="120"/>
              <w:contextualSpacing/>
              <w:rPr>
                <w:rFonts w:eastAsia="Times New Roman" w:cstheme="minorHAnsi"/>
                <w:i/>
                <w:iCs/>
                <w:color w:val="000000"/>
              </w:rPr>
            </w:pPr>
            <w:r>
              <w:rPr>
                <w:rFonts w:eastAsia="Times New Roman" w:cstheme="minorHAnsi"/>
                <w:i/>
                <w:iCs/>
                <w:color w:val="000000"/>
              </w:rPr>
              <w:t>Before class begins</w:t>
            </w:r>
            <w:r w:rsidR="00E82CE9">
              <w:rPr>
                <w:rFonts w:eastAsia="Times New Roman" w:cstheme="minorHAnsi"/>
                <w:i/>
                <w:iCs/>
                <w:color w:val="000000"/>
              </w:rPr>
              <w:t xml:space="preserve">, prepare to share the story of </w:t>
            </w:r>
            <w:r w:rsidR="00E642D9">
              <w:rPr>
                <w:rFonts w:eastAsia="Times New Roman" w:cstheme="minorHAnsi"/>
                <w:i/>
                <w:iCs/>
                <w:color w:val="000000"/>
              </w:rPr>
              <w:t>why you entered teaching and continue to do this work.</w:t>
            </w:r>
          </w:p>
        </w:tc>
        <w:tc>
          <w:tcPr>
            <w:tcW w:w="1578" w:type="dxa"/>
          </w:tcPr>
          <w:p w14:paraId="7966A21B" w14:textId="77777777" w:rsidR="00E82CE9" w:rsidRDefault="00E82CE9" w:rsidP="00BC7100">
            <w:pPr>
              <w:pStyle w:val="Tabletext"/>
              <w:jc w:val="center"/>
            </w:pPr>
          </w:p>
        </w:tc>
      </w:tr>
      <w:tr w:rsidR="00BC7100" w:rsidRPr="00447D20" w14:paraId="0D32C945" w14:textId="77777777" w:rsidTr="00520D2C">
        <w:trPr>
          <w:cantSplit w:val="0"/>
          <w:trHeight w:val="420"/>
        </w:trPr>
        <w:tc>
          <w:tcPr>
            <w:tcW w:w="990" w:type="dxa"/>
          </w:tcPr>
          <w:p w14:paraId="3B096FE9" w14:textId="633428A0" w:rsidR="00BC7100" w:rsidRDefault="00BC7100" w:rsidP="00BC7100">
            <w:pPr>
              <w:pStyle w:val="Tabletext"/>
              <w:jc w:val="center"/>
            </w:pPr>
            <w:r>
              <w:t>5 mins</w:t>
            </w:r>
          </w:p>
        </w:tc>
        <w:tc>
          <w:tcPr>
            <w:tcW w:w="6788" w:type="dxa"/>
          </w:tcPr>
          <w:p w14:paraId="66AF97A7" w14:textId="6F839102" w:rsidR="00BC7100" w:rsidRPr="00301690" w:rsidRDefault="00BC7100" w:rsidP="002A226C">
            <w:pPr>
              <w:pStyle w:val="Tabletext"/>
              <w:rPr>
                <w:b/>
                <w:bCs/>
              </w:rPr>
            </w:pPr>
            <w:r w:rsidRPr="00301690">
              <w:rPr>
                <w:b/>
                <w:bCs/>
              </w:rPr>
              <w:t>Bell</w:t>
            </w:r>
            <w:r>
              <w:rPr>
                <w:b/>
                <w:bCs/>
              </w:rPr>
              <w:t>r</w:t>
            </w:r>
            <w:r w:rsidRPr="00301690">
              <w:rPr>
                <w:b/>
                <w:bCs/>
              </w:rPr>
              <w:t>inger:</w:t>
            </w:r>
          </w:p>
          <w:p w14:paraId="389AE345" w14:textId="25EDA6FE" w:rsidR="00BC7100" w:rsidRDefault="00BC7100" w:rsidP="002A226C">
            <w:pPr>
              <w:pStyle w:val="Tabletext"/>
              <w:spacing w:before="0" w:after="0"/>
            </w:pPr>
            <w:r>
              <w:t>T: (Ask students to complete the interest inventory.)</w:t>
            </w:r>
          </w:p>
          <w:p w14:paraId="451C6D0D" w14:textId="77777777" w:rsidR="002A226C" w:rsidRDefault="002A226C" w:rsidP="00520D2C">
            <w:pPr>
              <w:pStyle w:val="Tabletext"/>
              <w:spacing w:before="0" w:after="0"/>
            </w:pPr>
          </w:p>
          <w:p w14:paraId="0D4514C4" w14:textId="7EC9FADC" w:rsidR="000421D8" w:rsidRDefault="00BC7100" w:rsidP="002A226C">
            <w:pPr>
              <w:pStyle w:val="Tabletext"/>
              <w:spacing w:before="0" w:after="0"/>
            </w:pPr>
            <w:r>
              <w:t>S: (Complete interest inventory in Student Guide.)</w:t>
            </w:r>
          </w:p>
          <w:p w14:paraId="5757262E" w14:textId="77777777" w:rsidR="002A226C" w:rsidRDefault="002A226C" w:rsidP="00520D2C">
            <w:pPr>
              <w:pStyle w:val="Tabletext"/>
              <w:spacing w:before="0" w:after="0"/>
            </w:pPr>
          </w:p>
          <w:p w14:paraId="741723D8" w14:textId="25A9D524" w:rsidR="00BC7100" w:rsidRPr="00CF3950" w:rsidRDefault="000421D8" w:rsidP="00520D2C">
            <w:pPr>
              <w:pStyle w:val="Tabletext"/>
              <w:spacing w:before="0"/>
            </w:pPr>
            <w:r>
              <w:t xml:space="preserve">T: </w:t>
            </w:r>
            <w:r w:rsidR="002A226C">
              <w:t>(As students complete the bellringer, circulate to each desk to determine each student’s preferred name. Document accordingly in the appropriate classroom records.)</w:t>
            </w:r>
          </w:p>
        </w:tc>
        <w:tc>
          <w:tcPr>
            <w:tcW w:w="1578" w:type="dxa"/>
          </w:tcPr>
          <w:p w14:paraId="36C70C61" w14:textId="40E2AE0F" w:rsidR="00BC7100" w:rsidRDefault="00BC7100" w:rsidP="00BC7100">
            <w:pPr>
              <w:pStyle w:val="Tabletext"/>
              <w:jc w:val="center"/>
            </w:pPr>
            <w:r>
              <w:t>Student Guide</w:t>
            </w:r>
          </w:p>
        </w:tc>
      </w:tr>
      <w:tr w:rsidR="00BC7100" w:rsidRPr="00447D20" w14:paraId="68134695" w14:textId="77777777" w:rsidTr="00520D2C">
        <w:trPr>
          <w:cantSplit w:val="0"/>
          <w:trHeight w:val="420"/>
        </w:trPr>
        <w:tc>
          <w:tcPr>
            <w:tcW w:w="990" w:type="dxa"/>
          </w:tcPr>
          <w:p w14:paraId="1FACA6F8" w14:textId="42E26C16" w:rsidR="00BC7100" w:rsidRDefault="00BC7100" w:rsidP="00BC7100">
            <w:pPr>
              <w:pStyle w:val="Tabletext"/>
              <w:jc w:val="center"/>
            </w:pPr>
            <w:r>
              <w:t>17 mins</w:t>
            </w:r>
          </w:p>
        </w:tc>
        <w:tc>
          <w:tcPr>
            <w:tcW w:w="6788" w:type="dxa"/>
          </w:tcPr>
          <w:p w14:paraId="020DD817" w14:textId="7F628C6F" w:rsidR="002A226C" w:rsidRDefault="00BC7100" w:rsidP="00520D2C">
            <w:pPr>
              <w:spacing w:before="120" w:after="120"/>
              <w:rPr>
                <w:b/>
                <w:bCs/>
              </w:rPr>
            </w:pPr>
            <w:r>
              <w:rPr>
                <w:b/>
                <w:bCs/>
              </w:rPr>
              <w:t>Introductions and Bellringer Discussion</w:t>
            </w:r>
          </w:p>
          <w:p w14:paraId="4A6102D0" w14:textId="446641E5" w:rsidR="00BC7100" w:rsidRDefault="00BC7100" w:rsidP="00520D2C">
            <w:pPr>
              <w:spacing w:before="120" w:after="120"/>
              <w:contextualSpacing/>
            </w:pPr>
            <w:r>
              <w:t xml:space="preserve">T: Welcome to </w:t>
            </w:r>
            <w:r w:rsidR="00A81522">
              <w:t>the Practicum in Education and Training. We</w:t>
            </w:r>
            <w:r>
              <w:t xml:space="preserve"> are going to </w:t>
            </w:r>
            <w:r w:rsidR="00A81522">
              <w:t>build</w:t>
            </w:r>
            <w:r w:rsidR="00B84CBD">
              <w:t xml:space="preserve"> some of the </w:t>
            </w:r>
            <w:r w:rsidR="00247A17">
              <w:t xml:space="preserve">skills and knowledge you need to be an effective educator, as well as </w:t>
            </w:r>
            <w:r w:rsidR="00B84CBD">
              <w:t xml:space="preserve">provide you with the opportunity to </w:t>
            </w:r>
            <w:r w:rsidR="00D97FC3">
              <w:t>get some teaching experience. I am excited</w:t>
            </w:r>
            <w:r>
              <w:t xml:space="preserve"> to be with you on this journey</w:t>
            </w:r>
            <w:r w:rsidR="00AD2BAE">
              <w:t xml:space="preserve">. </w:t>
            </w:r>
            <w:r>
              <w:t>Shortly, I am going to tell you what brought me into the teaching profession and why I do this work</w:t>
            </w:r>
            <w:r w:rsidR="00AD2BAE">
              <w:t xml:space="preserve">. </w:t>
            </w:r>
            <w:r>
              <w:t>But first I want us to start to get to know each other by reflecting on the interest inventory questions.</w:t>
            </w:r>
            <w:r w:rsidR="002A226C">
              <w:t xml:space="preserve"> Please </w:t>
            </w:r>
            <w:r w:rsidR="001272C5">
              <w:t>choose a student sitting near you to be your partner.</w:t>
            </w:r>
            <w:r>
              <w:t xml:space="preserve"> </w:t>
            </w:r>
          </w:p>
          <w:p w14:paraId="6F36D437" w14:textId="25782C3B" w:rsidR="00BC7100" w:rsidRDefault="00BC7100" w:rsidP="00BC7100"/>
          <w:p w14:paraId="0E459CCB" w14:textId="5E80F30A" w:rsidR="00BC7100" w:rsidRDefault="00BC7100" w:rsidP="00BC7100">
            <w:r>
              <w:t>S: (</w:t>
            </w:r>
            <w:r w:rsidR="001272C5">
              <w:t>Form</w:t>
            </w:r>
            <w:r>
              <w:t xml:space="preserve"> partner pairs</w:t>
            </w:r>
            <w:r w:rsidR="001272C5">
              <w:t>.</w:t>
            </w:r>
            <w:r>
              <w:t>)</w:t>
            </w:r>
          </w:p>
          <w:p w14:paraId="772D322C" w14:textId="1BEAB813" w:rsidR="00BC7100" w:rsidRDefault="00BC7100" w:rsidP="00BC7100"/>
          <w:p w14:paraId="16A46E92" w14:textId="58C452C4" w:rsidR="00BC7100" w:rsidRDefault="00BC7100" w:rsidP="00BC7100">
            <w:r>
              <w:t>T: Please share your responses to the interest inventory and identify 3 things in the interest inventory that you agreed or strongly agree</w:t>
            </w:r>
            <w:r w:rsidR="001272C5">
              <w:t>d</w:t>
            </w:r>
            <w:r>
              <w:t xml:space="preserve"> with and explain why to your partner. Listening partners should take notes </w:t>
            </w:r>
            <w:r>
              <w:lastRenderedPageBreak/>
              <w:t xml:space="preserve">and be prepared to introduce your partner to the class and tell them about </w:t>
            </w:r>
            <w:r w:rsidR="001272C5">
              <w:t xml:space="preserve">those </w:t>
            </w:r>
            <w:r>
              <w:t>three areas.</w:t>
            </w:r>
          </w:p>
          <w:p w14:paraId="450C9FF1" w14:textId="1060C9AE" w:rsidR="00BC7100" w:rsidRDefault="00BC7100" w:rsidP="00BC7100"/>
          <w:p w14:paraId="6C25C59D" w14:textId="7E3FAFF9" w:rsidR="00BC7100" w:rsidRDefault="00BC7100" w:rsidP="00BC7100">
            <w:r>
              <w:t xml:space="preserve">S: (Share for 5 minutes capturing partners interests in the </w:t>
            </w:r>
            <w:r w:rsidR="001272C5">
              <w:t>S</w:t>
            </w:r>
            <w:r>
              <w:t xml:space="preserve">tudent </w:t>
            </w:r>
            <w:r w:rsidR="001272C5">
              <w:t>G</w:t>
            </w:r>
            <w:r>
              <w:t>uide</w:t>
            </w:r>
            <w:r w:rsidR="001272C5">
              <w:t>.</w:t>
            </w:r>
            <w:r>
              <w:t>)</w:t>
            </w:r>
          </w:p>
          <w:p w14:paraId="1AAE0759" w14:textId="2D5292B0" w:rsidR="00BC7100" w:rsidRDefault="00BC7100" w:rsidP="00BC7100"/>
          <w:p w14:paraId="5A7A0418" w14:textId="77777777" w:rsidR="005251AF" w:rsidRDefault="00BC7100" w:rsidP="00BC7100">
            <w:r>
              <w:t>T: (Bring students back together.</w:t>
            </w:r>
            <w:r w:rsidR="005251AF">
              <w:t>)</w:t>
            </w:r>
          </w:p>
          <w:p w14:paraId="4E342A75" w14:textId="77777777" w:rsidR="005251AF" w:rsidRDefault="005251AF" w:rsidP="00BC7100"/>
          <w:p w14:paraId="21DA5741" w14:textId="1AC7F7CE" w:rsidR="00BC7100" w:rsidRDefault="005251AF" w:rsidP="00BC7100">
            <w:r>
              <w:t xml:space="preserve">T: I </w:t>
            </w:r>
            <w:r w:rsidR="00122475">
              <w:t>will now ask each partner pair to take turns introducing each other by sharing their partner’s name, three statements their partner agrees with, and why.</w:t>
            </w:r>
          </w:p>
          <w:p w14:paraId="776C7EE1" w14:textId="77777777" w:rsidR="00BC7100" w:rsidRDefault="00BC7100" w:rsidP="00BC7100"/>
          <w:p w14:paraId="0ABE287A" w14:textId="047A49F2" w:rsidR="00BC7100" w:rsidRDefault="00BC7100" w:rsidP="00BC7100">
            <w:r>
              <w:t>S: (</w:t>
            </w:r>
            <w:r w:rsidR="001272C5">
              <w:t>I</w:t>
            </w:r>
            <w:r>
              <w:t>ntroduce each other to the class).</w:t>
            </w:r>
          </w:p>
          <w:p w14:paraId="41277257" w14:textId="215A53AA" w:rsidR="00BC7100" w:rsidRDefault="00BC7100" w:rsidP="00BC7100"/>
          <w:p w14:paraId="2148755B" w14:textId="62736D8D" w:rsidR="00BC7100" w:rsidRDefault="00BC7100" w:rsidP="00BC7100">
            <w:r>
              <w:t>T: Thank you all for introducing yourselves</w:t>
            </w:r>
            <w:r w:rsidR="00AD2BAE">
              <w:t xml:space="preserve">. </w:t>
            </w:r>
            <w:r>
              <w:t>After hearing from your class, why do you think I asked the questions I did in the inventory?</w:t>
            </w:r>
          </w:p>
          <w:p w14:paraId="771CBA2B" w14:textId="241F064C" w:rsidR="00BC7100" w:rsidRDefault="00BC7100" w:rsidP="00BC7100"/>
          <w:p w14:paraId="5541630E" w14:textId="51E3C3B0" w:rsidR="00BC7100" w:rsidRDefault="00BC7100" w:rsidP="00BC7100">
            <w:r>
              <w:t>S: Because they are ideas or statements that are important for teaching.</w:t>
            </w:r>
          </w:p>
          <w:p w14:paraId="046C1B1B" w14:textId="42588747" w:rsidR="00BC7100" w:rsidRDefault="00BC7100" w:rsidP="00BC7100"/>
          <w:p w14:paraId="594A9448" w14:textId="48B33292" w:rsidR="00BC7100" w:rsidRDefault="00BC7100" w:rsidP="00BC7100">
            <w:r>
              <w:t>T: Can you provide an example and explain how you think that example from the list relates to teaching?</w:t>
            </w:r>
          </w:p>
          <w:p w14:paraId="100CC9C6" w14:textId="77777777" w:rsidR="000227DC" w:rsidRDefault="000227DC" w:rsidP="00BC7100"/>
          <w:p w14:paraId="429936C4" w14:textId="2F6A12FA" w:rsidR="000227DC" w:rsidRDefault="000227DC" w:rsidP="00BC7100">
            <w:r>
              <w:t>T: (Calls on 2 or 3 students for examples and explanations.)</w:t>
            </w:r>
          </w:p>
          <w:p w14:paraId="2DAA9D62" w14:textId="05648F99" w:rsidR="00BC7100" w:rsidRDefault="00BC7100" w:rsidP="00BC7100"/>
          <w:p w14:paraId="7DE58FA2" w14:textId="2502C169" w:rsidR="00BC7100" w:rsidRDefault="00BC7100" w:rsidP="00BC7100">
            <w:r>
              <w:t xml:space="preserve">S: </w:t>
            </w:r>
            <w:r w:rsidR="00FA56C5">
              <w:t>Answers may vary but may include:</w:t>
            </w:r>
          </w:p>
          <w:p w14:paraId="041585B8" w14:textId="5F55EFC5" w:rsidR="00FA56C5" w:rsidRDefault="00FA56C5" w:rsidP="00FA56C5">
            <w:pPr>
              <w:pStyle w:val="ListParagraph"/>
              <w:numPr>
                <w:ilvl w:val="0"/>
                <w:numId w:val="29"/>
              </w:numPr>
            </w:pPr>
            <w:r>
              <w:t>I persevere in the face of challenges. Teaching isn’t easy, and you need to be willing to keep working.</w:t>
            </w:r>
          </w:p>
          <w:p w14:paraId="1EA9A5DD" w14:textId="5329800A" w:rsidR="00FA56C5" w:rsidRDefault="00896C31" w:rsidP="00FA56C5">
            <w:pPr>
              <w:pStyle w:val="ListParagraph"/>
              <w:numPr>
                <w:ilvl w:val="0"/>
                <w:numId w:val="29"/>
              </w:numPr>
            </w:pPr>
            <w:r w:rsidRPr="00896C31">
              <w:t>I like the process of learning new things myself.</w:t>
            </w:r>
            <w:r>
              <w:t xml:space="preserve"> There will be new and better ways to teach students, and you will need to learn them.</w:t>
            </w:r>
          </w:p>
          <w:p w14:paraId="4E9C2DBE" w14:textId="30915877" w:rsidR="00896C31" w:rsidRDefault="00896C31" w:rsidP="00520D2C">
            <w:pPr>
              <w:pStyle w:val="ListParagraph"/>
              <w:numPr>
                <w:ilvl w:val="0"/>
                <w:numId w:val="29"/>
              </w:numPr>
            </w:pPr>
            <w:r w:rsidRPr="00896C31">
              <w:t>I am good at building relationships.</w:t>
            </w:r>
            <w:r>
              <w:t xml:space="preserve"> Teachers need to get to know their students well.</w:t>
            </w:r>
          </w:p>
          <w:p w14:paraId="6F4A2CD5" w14:textId="0BA6D5D4" w:rsidR="00BC7100" w:rsidRDefault="00BC7100" w:rsidP="00BC7100"/>
          <w:p w14:paraId="1A65CF9A" w14:textId="75C290BD" w:rsidR="00BC7100" w:rsidRDefault="00BC7100" w:rsidP="00BC7100">
            <w:r>
              <w:t>T: Right. These are all qualities or interests that relate to being a teacher</w:t>
            </w:r>
            <w:r w:rsidR="00AD2BAE">
              <w:t xml:space="preserve">. </w:t>
            </w:r>
            <w:r>
              <w:t>You certainly don’t need to have all of them to be a teacher, but they are all relevant to what it means to be a teacher day to day.</w:t>
            </w:r>
          </w:p>
          <w:p w14:paraId="18E427D6" w14:textId="77777777" w:rsidR="00BC7100" w:rsidRDefault="00BC7100" w:rsidP="00BC7100"/>
          <w:p w14:paraId="3D8E4B0A" w14:textId="314B4DBB" w:rsidR="00BC7100" w:rsidRPr="00D63137" w:rsidRDefault="00BC7100" w:rsidP="00520D2C">
            <w:pPr>
              <w:spacing w:after="120"/>
            </w:pPr>
            <w:r>
              <w:t xml:space="preserve">T: </w:t>
            </w:r>
            <w:r w:rsidR="00FA56C5" w:rsidRPr="00520D2C">
              <w:t xml:space="preserve">(Share </w:t>
            </w:r>
            <w:r w:rsidRPr="00520D2C">
              <w:t>your story of how you entered the profession and why you do the work you do.</w:t>
            </w:r>
            <w:r w:rsidR="00FA56C5" w:rsidRPr="00520D2C">
              <w:t>)</w:t>
            </w:r>
          </w:p>
        </w:tc>
        <w:tc>
          <w:tcPr>
            <w:tcW w:w="1578" w:type="dxa"/>
          </w:tcPr>
          <w:p w14:paraId="16E19B66" w14:textId="5B604D92" w:rsidR="00BC7100" w:rsidRDefault="002A226C" w:rsidP="00BC7100">
            <w:pPr>
              <w:pStyle w:val="Tabletext"/>
              <w:jc w:val="center"/>
            </w:pPr>
            <w:r>
              <w:lastRenderedPageBreak/>
              <w:t>Student Guide</w:t>
            </w:r>
          </w:p>
        </w:tc>
      </w:tr>
      <w:tr w:rsidR="00BC7100" w:rsidRPr="00447D20" w14:paraId="29749F4F" w14:textId="77777777" w:rsidTr="00520D2C">
        <w:trPr>
          <w:cantSplit w:val="0"/>
          <w:trHeight w:val="1646"/>
        </w:trPr>
        <w:tc>
          <w:tcPr>
            <w:tcW w:w="990" w:type="dxa"/>
          </w:tcPr>
          <w:p w14:paraId="4F62A4F0" w14:textId="4D748682" w:rsidR="00BC7100" w:rsidRDefault="00BC7100" w:rsidP="00BC7100">
            <w:pPr>
              <w:pStyle w:val="Tabletext"/>
              <w:jc w:val="center"/>
            </w:pPr>
            <w:r>
              <w:t>5 min</w:t>
            </w:r>
          </w:p>
        </w:tc>
        <w:tc>
          <w:tcPr>
            <w:tcW w:w="6788" w:type="dxa"/>
          </w:tcPr>
          <w:p w14:paraId="61306589" w14:textId="30F1C4B1" w:rsidR="00BC7100" w:rsidRDefault="00BC7100" w:rsidP="00BC7100">
            <w:pPr>
              <w:pStyle w:val="Tabletext"/>
              <w:rPr>
                <w:b/>
                <w:bCs/>
              </w:rPr>
            </w:pPr>
            <w:r w:rsidRPr="00B60056">
              <w:rPr>
                <w:b/>
                <w:bCs/>
              </w:rPr>
              <w:t xml:space="preserve">Course </w:t>
            </w:r>
            <w:r w:rsidR="00896C31">
              <w:rPr>
                <w:b/>
                <w:bCs/>
              </w:rPr>
              <w:t>Routines</w:t>
            </w:r>
            <w:r w:rsidR="00896C31" w:rsidRPr="00B60056">
              <w:rPr>
                <w:b/>
                <w:bCs/>
              </w:rPr>
              <w:t xml:space="preserve"> </w:t>
            </w:r>
          </w:p>
          <w:p w14:paraId="2EA86049" w14:textId="42AC9FC6" w:rsidR="00896C31" w:rsidRDefault="00896C31" w:rsidP="00BC7100">
            <w:pPr>
              <w:pStyle w:val="Tabletext"/>
              <w:rPr>
                <w:i/>
                <w:iCs/>
              </w:rPr>
            </w:pPr>
            <w:r w:rsidRPr="00520D2C">
              <w:t>T: (Share classroom routine</w:t>
            </w:r>
            <w:r w:rsidR="005918C1">
              <w:t xml:space="preserve">s through a roll-out speech that highlights why the routines are important and </w:t>
            </w:r>
            <w:r w:rsidR="00F718D6">
              <w:t>models how to complete them</w:t>
            </w:r>
            <w:r w:rsidRPr="00520D2C">
              <w:t>.)</w:t>
            </w:r>
          </w:p>
          <w:p w14:paraId="165E6721" w14:textId="5755C57E" w:rsidR="00BC7100" w:rsidRPr="00B60056" w:rsidRDefault="00BC7100" w:rsidP="00520D2C">
            <w:pPr>
              <w:spacing w:after="120"/>
            </w:pPr>
            <w:r>
              <w:lastRenderedPageBreak/>
              <w:t xml:space="preserve">T: Now we will move into a quick review of the some of the key </w:t>
            </w:r>
            <w:r w:rsidR="00F718D6">
              <w:t>topics</w:t>
            </w:r>
            <w:r>
              <w:t xml:space="preserve"> that we will address in this course</w:t>
            </w:r>
            <w:r w:rsidR="00AD2BAE">
              <w:t xml:space="preserve">. </w:t>
            </w:r>
          </w:p>
        </w:tc>
        <w:tc>
          <w:tcPr>
            <w:tcW w:w="1578" w:type="dxa"/>
          </w:tcPr>
          <w:p w14:paraId="3EA70B98" w14:textId="286293AA" w:rsidR="00BC7100" w:rsidRDefault="00BC7100" w:rsidP="00BC7100">
            <w:pPr>
              <w:pStyle w:val="Tabletext"/>
              <w:jc w:val="center"/>
            </w:pPr>
          </w:p>
        </w:tc>
      </w:tr>
      <w:tr w:rsidR="00BC7100" w:rsidRPr="00447D20" w14:paraId="06CE6D5B" w14:textId="77777777" w:rsidTr="00CE01D4">
        <w:trPr>
          <w:cantSplit w:val="0"/>
          <w:trHeight w:val="728"/>
        </w:trPr>
        <w:tc>
          <w:tcPr>
            <w:tcW w:w="990" w:type="dxa"/>
          </w:tcPr>
          <w:p w14:paraId="229B381B" w14:textId="3470B759" w:rsidR="00BC7100" w:rsidRDefault="00BC7100" w:rsidP="00BC7100">
            <w:pPr>
              <w:pStyle w:val="Tabletext"/>
              <w:jc w:val="center"/>
            </w:pPr>
            <w:r>
              <w:t>5 min</w:t>
            </w:r>
          </w:p>
        </w:tc>
        <w:tc>
          <w:tcPr>
            <w:tcW w:w="6788" w:type="dxa"/>
          </w:tcPr>
          <w:p w14:paraId="24D2FDDB" w14:textId="01ED5283" w:rsidR="00BC7100" w:rsidRDefault="00F75513" w:rsidP="00836068">
            <w:pPr>
              <w:pStyle w:val="Tabletext"/>
              <w:rPr>
                <w:b/>
                <w:bCs/>
              </w:rPr>
            </w:pPr>
            <w:r>
              <w:rPr>
                <w:b/>
                <w:bCs/>
              </w:rPr>
              <w:t>Practicum Units</w:t>
            </w:r>
          </w:p>
          <w:p w14:paraId="16E28FD2" w14:textId="77777777" w:rsidR="00F75513" w:rsidRDefault="00BC7100" w:rsidP="00520D2C">
            <w:pPr>
              <w:pStyle w:val="Tabletext"/>
              <w:spacing w:before="0" w:after="0"/>
            </w:pPr>
            <w:r>
              <w:t xml:space="preserve">T: </w:t>
            </w:r>
            <w:r w:rsidR="00F75513">
              <w:t>As I mentioned, the name of this course is Practicum in Education and Training. What word do you see within the word practicum?</w:t>
            </w:r>
          </w:p>
          <w:p w14:paraId="78CD2BAD" w14:textId="77777777" w:rsidR="00F75513" w:rsidRDefault="00F75513" w:rsidP="00520D2C">
            <w:pPr>
              <w:pStyle w:val="Tabletext"/>
              <w:spacing w:before="0" w:after="0"/>
            </w:pPr>
          </w:p>
          <w:p w14:paraId="1C46C0EE" w14:textId="77777777" w:rsidR="00F75513" w:rsidRDefault="00F75513" w:rsidP="00520D2C">
            <w:pPr>
              <w:pStyle w:val="Tabletext"/>
              <w:spacing w:before="0" w:after="0"/>
            </w:pPr>
            <w:r>
              <w:t>S: Practice.</w:t>
            </w:r>
          </w:p>
          <w:p w14:paraId="5B4D15CB" w14:textId="77777777" w:rsidR="00F75513" w:rsidRDefault="00F75513" w:rsidP="00520D2C">
            <w:pPr>
              <w:pStyle w:val="Tabletext"/>
              <w:spacing w:before="0" w:after="0"/>
            </w:pPr>
          </w:p>
          <w:p w14:paraId="0B9D79A6" w14:textId="7908922F" w:rsidR="00836068" w:rsidRDefault="00F75513" w:rsidP="00520D2C">
            <w:pPr>
              <w:pStyle w:val="Tabletext"/>
              <w:spacing w:before="0" w:after="0"/>
            </w:pPr>
            <w:r>
              <w:t xml:space="preserve">T: </w:t>
            </w:r>
            <w:r w:rsidR="00BC7100">
              <w:t xml:space="preserve"> </w:t>
            </w:r>
            <w:r w:rsidR="00BE77B4">
              <w:t>A practicum is a learning experience that provides students with the opportunity to apply what they have learned in a real-life situation.</w:t>
            </w:r>
          </w:p>
          <w:p w14:paraId="58DD07A3" w14:textId="327AEE14" w:rsidR="00BE77B4" w:rsidRDefault="00BE77B4" w:rsidP="00520D2C">
            <w:pPr>
              <w:pStyle w:val="Tabletext"/>
              <w:spacing w:before="0" w:after="0"/>
            </w:pPr>
          </w:p>
          <w:p w14:paraId="310C4464" w14:textId="46D27E3C" w:rsidR="00BE77B4" w:rsidRDefault="00BE77B4" w:rsidP="00520D2C">
            <w:pPr>
              <w:pStyle w:val="Tabletext"/>
              <w:spacing w:before="0" w:after="0"/>
            </w:pPr>
            <w:r>
              <w:t>S: (Add definition to Student Guide.)</w:t>
            </w:r>
          </w:p>
          <w:p w14:paraId="14418BF5" w14:textId="31A2E669" w:rsidR="0014345C" w:rsidRDefault="0014345C" w:rsidP="00520D2C">
            <w:pPr>
              <w:pStyle w:val="Tabletext"/>
              <w:spacing w:before="0" w:after="0"/>
            </w:pPr>
          </w:p>
          <w:p w14:paraId="516E0AA8" w14:textId="26110BF2" w:rsidR="0014345C" w:rsidRDefault="0014345C" w:rsidP="00520D2C">
            <w:pPr>
              <w:pStyle w:val="Tabletext"/>
              <w:spacing w:before="0" w:after="0"/>
            </w:pPr>
            <w:r>
              <w:t xml:space="preserve">T: There will be five units in this course. They will provide you with </w:t>
            </w:r>
            <w:r w:rsidR="008920DA">
              <w:t>some of the skills and knowledge needed to be an effective educator. After we complete those five units, you’ll be putting the units into practice by spending some time as a teacher. We will explore that experience in more depth as we get closer to that point in the course.</w:t>
            </w:r>
          </w:p>
          <w:p w14:paraId="31EC95F6" w14:textId="5C41C7CC" w:rsidR="00BC7100" w:rsidRDefault="00BC7100" w:rsidP="00520D2C">
            <w:pPr>
              <w:pStyle w:val="Tabletext"/>
              <w:spacing w:before="0" w:after="0"/>
            </w:pPr>
          </w:p>
          <w:p w14:paraId="1931DC9E" w14:textId="5C779210" w:rsidR="00836068" w:rsidRDefault="00BC7100" w:rsidP="00836068">
            <w:pPr>
              <w:pStyle w:val="Tabletext"/>
              <w:spacing w:before="0" w:after="0"/>
            </w:pPr>
            <w:r>
              <w:t xml:space="preserve">T: (Display </w:t>
            </w:r>
            <w:r w:rsidR="00836068">
              <w:t>u</w:t>
            </w:r>
            <w:r>
              <w:t>nits on the slide deck</w:t>
            </w:r>
            <w:r w:rsidR="00836068">
              <w:t>.)</w:t>
            </w:r>
          </w:p>
          <w:p w14:paraId="6041C98D" w14:textId="77777777" w:rsidR="00836068" w:rsidRDefault="00836068" w:rsidP="00520D2C">
            <w:pPr>
              <w:pStyle w:val="Tabletext"/>
              <w:spacing w:before="0" w:after="0"/>
            </w:pPr>
          </w:p>
          <w:p w14:paraId="64554FD0" w14:textId="1BD29362" w:rsidR="00836068" w:rsidRDefault="00836068" w:rsidP="00836068">
            <w:pPr>
              <w:pStyle w:val="Tabletext"/>
              <w:spacing w:before="0" w:after="0"/>
            </w:pPr>
            <w:r>
              <w:t>S: (C</w:t>
            </w:r>
            <w:r w:rsidR="00BC7100">
              <w:t xml:space="preserve">apture the </w:t>
            </w:r>
            <w:r w:rsidR="001B51AD">
              <w:t>key topics</w:t>
            </w:r>
            <w:r w:rsidR="00BC7100">
              <w:t xml:space="preserve"> in the </w:t>
            </w:r>
            <w:r>
              <w:t>Student G</w:t>
            </w:r>
            <w:r w:rsidR="00BC7100">
              <w:t>uide.)</w:t>
            </w:r>
          </w:p>
          <w:p w14:paraId="51EE5343" w14:textId="77777777" w:rsidR="00836068" w:rsidRDefault="00836068" w:rsidP="00836068">
            <w:pPr>
              <w:pStyle w:val="Tabletext"/>
              <w:spacing w:before="0" w:after="0"/>
            </w:pPr>
          </w:p>
          <w:p w14:paraId="354CDC1C" w14:textId="77777777" w:rsidR="00BC7100" w:rsidRDefault="00836068" w:rsidP="001B51AD">
            <w:pPr>
              <w:pStyle w:val="Tabletext"/>
              <w:spacing w:before="0" w:after="0"/>
            </w:pPr>
            <w:r>
              <w:t>T:</w:t>
            </w:r>
            <w:r w:rsidR="001B51AD">
              <w:t xml:space="preserve"> Unit 1 is Career Exploration and Awareness. </w:t>
            </w:r>
            <w:r w:rsidR="00152175">
              <w:t xml:space="preserve">You will not only explore your own approach to teaching, but also learn more about the profession in general, including trends in the teacher workforce and how education in the United States is governed. </w:t>
            </w:r>
          </w:p>
          <w:p w14:paraId="31FC9196" w14:textId="77777777" w:rsidR="00152175" w:rsidRDefault="00152175" w:rsidP="001B51AD">
            <w:pPr>
              <w:pStyle w:val="Tabletext"/>
              <w:spacing w:before="0" w:after="0"/>
            </w:pPr>
          </w:p>
          <w:p w14:paraId="0F061AC3" w14:textId="77777777" w:rsidR="00152175" w:rsidRDefault="00152175" w:rsidP="001B51AD">
            <w:pPr>
              <w:pStyle w:val="Tabletext"/>
              <w:spacing w:before="0" w:after="0"/>
            </w:pPr>
            <w:r>
              <w:t xml:space="preserve">T: Unit 2 is Professionalism and Ethics. We’ll explore the </w:t>
            </w:r>
            <w:r w:rsidR="00D61DAF">
              <w:t>Texas Code of Ethics for Educators and consider how educators need to act professionally with their students and colleagues</w:t>
            </w:r>
            <w:r w:rsidR="006A7797">
              <w:t xml:space="preserve"> and as role models within their communities.</w:t>
            </w:r>
          </w:p>
          <w:p w14:paraId="689F7555" w14:textId="77777777" w:rsidR="006A7797" w:rsidRDefault="006A7797" w:rsidP="001B51AD">
            <w:pPr>
              <w:pStyle w:val="Tabletext"/>
              <w:spacing w:before="0" w:after="0"/>
            </w:pPr>
          </w:p>
          <w:p w14:paraId="648A77DD" w14:textId="77777777" w:rsidR="006A7797" w:rsidRDefault="006A7797" w:rsidP="001B51AD">
            <w:pPr>
              <w:pStyle w:val="Tabletext"/>
              <w:spacing w:before="0" w:after="0"/>
            </w:pPr>
            <w:r>
              <w:t xml:space="preserve">T: Unit 3 is Research-Based Instructional Strategies in English Language Arts. In this unit, </w:t>
            </w:r>
            <w:r w:rsidR="00C51863">
              <w:t>we’ll learn about how teachers of all content areas can support students with building literacy skills.</w:t>
            </w:r>
          </w:p>
          <w:p w14:paraId="420E89D9" w14:textId="77777777" w:rsidR="00C51863" w:rsidRDefault="00C51863" w:rsidP="001B51AD">
            <w:pPr>
              <w:pStyle w:val="Tabletext"/>
              <w:spacing w:before="0" w:after="0"/>
            </w:pPr>
          </w:p>
          <w:p w14:paraId="37C422D3" w14:textId="2B151B85" w:rsidR="00C51863" w:rsidRPr="00B60056" w:rsidRDefault="00C51863" w:rsidP="00CE01D4">
            <w:pPr>
              <w:pStyle w:val="Tabletext"/>
              <w:spacing w:before="0"/>
            </w:pPr>
            <w:r>
              <w:t xml:space="preserve">T: Unit 4 is Research-Based Instructional Strategies in Mathematics. </w:t>
            </w:r>
            <w:r w:rsidR="00CE01D4">
              <w:t>In this unit, we will dig into instruction in mathematics and how teachers can build students’ numeracy skills.</w:t>
            </w:r>
          </w:p>
        </w:tc>
        <w:tc>
          <w:tcPr>
            <w:tcW w:w="1578" w:type="dxa"/>
          </w:tcPr>
          <w:p w14:paraId="23D4DEF1" w14:textId="77777777" w:rsidR="00BC7100" w:rsidRDefault="00836068" w:rsidP="00BC7100">
            <w:pPr>
              <w:pStyle w:val="Tabletext"/>
              <w:jc w:val="center"/>
            </w:pPr>
            <w:r>
              <w:t>Student Guide</w:t>
            </w:r>
          </w:p>
          <w:p w14:paraId="7A78C946" w14:textId="7469E043" w:rsidR="00836068" w:rsidRDefault="00836068" w:rsidP="00BC7100">
            <w:pPr>
              <w:pStyle w:val="Tabletext"/>
              <w:jc w:val="center"/>
            </w:pPr>
            <w:r>
              <w:t>PowerPoint</w:t>
            </w:r>
          </w:p>
        </w:tc>
      </w:tr>
      <w:tr w:rsidR="00BC7100" w:rsidRPr="00447D20" w14:paraId="0DDA4D06" w14:textId="77777777" w:rsidTr="00520D2C">
        <w:trPr>
          <w:cantSplit w:val="0"/>
          <w:trHeight w:val="420"/>
        </w:trPr>
        <w:tc>
          <w:tcPr>
            <w:tcW w:w="990" w:type="dxa"/>
          </w:tcPr>
          <w:p w14:paraId="435914CB" w14:textId="1108D2C6" w:rsidR="00BC7100" w:rsidRDefault="00BC7100" w:rsidP="00BC7100">
            <w:pPr>
              <w:pStyle w:val="Tabletext"/>
              <w:jc w:val="center"/>
            </w:pPr>
            <w:r>
              <w:lastRenderedPageBreak/>
              <w:t>5 mins</w:t>
            </w:r>
          </w:p>
        </w:tc>
        <w:tc>
          <w:tcPr>
            <w:tcW w:w="6788" w:type="dxa"/>
          </w:tcPr>
          <w:p w14:paraId="05A84210" w14:textId="63734AB4" w:rsidR="00BC7100" w:rsidRDefault="00BC7100" w:rsidP="00520D2C">
            <w:pPr>
              <w:pStyle w:val="Tabletextbullet"/>
              <w:numPr>
                <w:ilvl w:val="0"/>
                <w:numId w:val="0"/>
              </w:numPr>
              <w:contextualSpacing w:val="0"/>
              <w:rPr>
                <w:b/>
                <w:bCs/>
              </w:rPr>
            </w:pPr>
            <w:r>
              <w:rPr>
                <w:b/>
                <w:bCs/>
              </w:rPr>
              <w:t>Debrief</w:t>
            </w:r>
          </w:p>
          <w:p w14:paraId="41B8F4FC" w14:textId="12792E12" w:rsidR="00CE353A" w:rsidRDefault="00CE353A" w:rsidP="00CE353A">
            <w:pPr>
              <w:pStyle w:val="Tabletextbullet"/>
              <w:numPr>
                <w:ilvl w:val="0"/>
                <w:numId w:val="0"/>
              </w:numPr>
              <w:spacing w:before="0" w:after="0"/>
            </w:pPr>
            <w:r>
              <w:t>T: Which of these units will be easiest for you to learn?</w:t>
            </w:r>
          </w:p>
          <w:p w14:paraId="4DE915CC" w14:textId="01F601DD" w:rsidR="00CE353A" w:rsidRDefault="00CE353A" w:rsidP="00CE353A">
            <w:pPr>
              <w:pStyle w:val="Tabletextbullet"/>
              <w:numPr>
                <w:ilvl w:val="0"/>
                <w:numId w:val="0"/>
              </w:numPr>
              <w:spacing w:before="0" w:after="0"/>
            </w:pPr>
          </w:p>
          <w:p w14:paraId="55B22B17" w14:textId="44426D24" w:rsidR="00CE353A" w:rsidRDefault="00CE353A" w:rsidP="00CE353A">
            <w:pPr>
              <w:pStyle w:val="Tabletextbullet"/>
              <w:numPr>
                <w:ilvl w:val="0"/>
                <w:numId w:val="0"/>
              </w:numPr>
              <w:spacing w:before="0" w:after="0"/>
            </w:pPr>
            <w:r>
              <w:t>S: Answers will vary.</w:t>
            </w:r>
          </w:p>
          <w:p w14:paraId="4361C988" w14:textId="197D3CE0" w:rsidR="00CE353A" w:rsidRDefault="00CE353A" w:rsidP="00CE353A">
            <w:pPr>
              <w:pStyle w:val="Tabletextbullet"/>
              <w:numPr>
                <w:ilvl w:val="0"/>
                <w:numId w:val="0"/>
              </w:numPr>
              <w:spacing w:before="0" w:after="0"/>
            </w:pPr>
          </w:p>
          <w:p w14:paraId="74952860" w14:textId="6901B05B" w:rsidR="00CE353A" w:rsidRDefault="00CE353A" w:rsidP="00CE353A">
            <w:pPr>
              <w:pStyle w:val="Tabletextbullet"/>
              <w:numPr>
                <w:ilvl w:val="0"/>
                <w:numId w:val="0"/>
              </w:numPr>
              <w:spacing w:before="0" w:after="0"/>
            </w:pPr>
            <w:r>
              <w:t>T: Which of these units will be most difficult?</w:t>
            </w:r>
          </w:p>
          <w:p w14:paraId="00D772E5" w14:textId="645F7AE1" w:rsidR="00CE353A" w:rsidRDefault="00CE353A" w:rsidP="00CE353A">
            <w:pPr>
              <w:pStyle w:val="Tabletextbullet"/>
              <w:numPr>
                <w:ilvl w:val="0"/>
                <w:numId w:val="0"/>
              </w:numPr>
              <w:spacing w:before="0" w:after="0"/>
            </w:pPr>
          </w:p>
          <w:p w14:paraId="4B7F81CB" w14:textId="46146FFE" w:rsidR="00BC7100" w:rsidRPr="009E28D7" w:rsidRDefault="00CE353A" w:rsidP="00CE353A">
            <w:pPr>
              <w:pStyle w:val="Tabletextbullet"/>
              <w:numPr>
                <w:ilvl w:val="0"/>
                <w:numId w:val="0"/>
              </w:numPr>
              <w:spacing w:before="0"/>
            </w:pPr>
            <w:r>
              <w:t>S: Answers will vary.</w:t>
            </w:r>
          </w:p>
        </w:tc>
        <w:tc>
          <w:tcPr>
            <w:tcW w:w="1578" w:type="dxa"/>
          </w:tcPr>
          <w:p w14:paraId="75A31E9C" w14:textId="01169A80" w:rsidR="00BC7100" w:rsidRDefault="00CE353A" w:rsidP="00BC7100">
            <w:pPr>
              <w:pStyle w:val="Tabletext"/>
              <w:jc w:val="center"/>
            </w:pPr>
            <w:r>
              <w:t>Student Guide</w:t>
            </w:r>
          </w:p>
        </w:tc>
      </w:tr>
      <w:tr w:rsidR="00BC7100" w:rsidRPr="00447D20" w14:paraId="047CC7AC" w14:textId="77777777" w:rsidTr="00520D2C">
        <w:trPr>
          <w:cantSplit w:val="0"/>
          <w:trHeight w:val="420"/>
        </w:trPr>
        <w:tc>
          <w:tcPr>
            <w:tcW w:w="990" w:type="dxa"/>
          </w:tcPr>
          <w:p w14:paraId="2BC0BE01" w14:textId="3338E2B5" w:rsidR="00BC7100" w:rsidRDefault="00BC7100" w:rsidP="00BC7100">
            <w:pPr>
              <w:pStyle w:val="Tabletext"/>
              <w:jc w:val="center"/>
            </w:pPr>
            <w:r>
              <w:t>5</w:t>
            </w:r>
            <w:r w:rsidRPr="00205E12">
              <w:t xml:space="preserve"> mins</w:t>
            </w:r>
          </w:p>
        </w:tc>
        <w:tc>
          <w:tcPr>
            <w:tcW w:w="6788" w:type="dxa"/>
          </w:tcPr>
          <w:p w14:paraId="1C45E3F6" w14:textId="121413E3" w:rsidR="00BC7100" w:rsidRPr="00A85644" w:rsidRDefault="00BC7100" w:rsidP="00BC7100">
            <w:pPr>
              <w:pStyle w:val="Tabletextbullet"/>
              <w:numPr>
                <w:ilvl w:val="0"/>
                <w:numId w:val="0"/>
              </w:numPr>
            </w:pPr>
            <w:r>
              <w:t xml:space="preserve">S: (Complete the Exit </w:t>
            </w:r>
            <w:r w:rsidR="000F4F9A">
              <w:t>Ticket</w:t>
            </w:r>
            <w:r>
              <w:t>.)</w:t>
            </w:r>
          </w:p>
        </w:tc>
        <w:tc>
          <w:tcPr>
            <w:tcW w:w="1578" w:type="dxa"/>
          </w:tcPr>
          <w:p w14:paraId="404725AA" w14:textId="2E855E6C" w:rsidR="00BC7100" w:rsidRPr="00205E12" w:rsidRDefault="000F4F9A" w:rsidP="00BC7100">
            <w:pPr>
              <w:pStyle w:val="Tabletext"/>
              <w:jc w:val="center"/>
            </w:pPr>
            <w:r>
              <w:t>Exit Ticket</w:t>
            </w:r>
          </w:p>
        </w:tc>
      </w:tr>
    </w:tbl>
    <w:p w14:paraId="6B39A1A1" w14:textId="5F127FF9" w:rsidR="00E0252E" w:rsidRPr="00347760" w:rsidRDefault="00E0252E" w:rsidP="00E0252E">
      <w:pPr>
        <w:pStyle w:val="Tabletext"/>
        <w:rPr>
          <w:i/>
          <w:iCs/>
          <w:color w:val="70AD47" w:themeColor="accent6"/>
        </w:rPr>
      </w:pPr>
    </w:p>
    <w:p w14:paraId="0DDF80A1" w14:textId="77777777" w:rsidR="00864DAB" w:rsidRDefault="00864DAB" w:rsidP="00DF6540">
      <w:pPr>
        <w:pStyle w:val="Tabletextbullet"/>
        <w:numPr>
          <w:ilvl w:val="0"/>
          <w:numId w:val="0"/>
        </w:numPr>
        <w:rPr>
          <w:b/>
          <w:bCs/>
        </w:rPr>
      </w:pPr>
    </w:p>
    <w:p w14:paraId="69683A39" w14:textId="68BB7285" w:rsidR="00CE74EB" w:rsidRDefault="00CE74EB"/>
    <w:sectPr w:rsidR="00CE74EB">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B7549F" w14:textId="77777777" w:rsidR="00EB2DAD" w:rsidRDefault="00EB2DAD" w:rsidP="004C62A0">
      <w:pPr>
        <w:spacing w:after="0" w:line="240" w:lineRule="auto"/>
      </w:pPr>
      <w:r>
        <w:separator/>
      </w:r>
    </w:p>
  </w:endnote>
  <w:endnote w:type="continuationSeparator" w:id="0">
    <w:p w14:paraId="627D4907" w14:textId="77777777" w:rsidR="00EB2DAD" w:rsidRDefault="00EB2DAD" w:rsidP="004C62A0">
      <w:pPr>
        <w:spacing w:after="0" w:line="240" w:lineRule="auto"/>
      </w:pPr>
      <w:r>
        <w:continuationSeparator/>
      </w:r>
    </w:p>
  </w:endnote>
  <w:endnote w:type="continuationNotice" w:id="1">
    <w:p w14:paraId="4E88C6FB" w14:textId="77777777" w:rsidR="00EB2DAD" w:rsidRDefault="00EB2DA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E744D8" w14:textId="77777777" w:rsidR="001A15BB" w:rsidRPr="002D4917" w:rsidRDefault="001A15BB" w:rsidP="001A15BB">
    <w:pPr>
      <w:pStyle w:val="Footer"/>
      <w:jc w:val="center"/>
      <w:rPr>
        <w:sz w:val="20"/>
        <w:szCs w:val="20"/>
      </w:rPr>
    </w:pPr>
  </w:p>
  <w:p w14:paraId="3902C3FA" w14:textId="21DEB7AE" w:rsidR="00485163" w:rsidRPr="001A15BB" w:rsidRDefault="001A15BB" w:rsidP="001A15BB">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zCs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C12527" w14:textId="77777777" w:rsidR="00EB2DAD" w:rsidRDefault="00EB2DAD" w:rsidP="004C62A0">
      <w:pPr>
        <w:spacing w:after="0" w:line="240" w:lineRule="auto"/>
      </w:pPr>
      <w:r>
        <w:separator/>
      </w:r>
    </w:p>
  </w:footnote>
  <w:footnote w:type="continuationSeparator" w:id="0">
    <w:p w14:paraId="68278FDA" w14:textId="77777777" w:rsidR="00EB2DAD" w:rsidRDefault="00EB2DAD" w:rsidP="004C62A0">
      <w:pPr>
        <w:spacing w:after="0" w:line="240" w:lineRule="auto"/>
      </w:pPr>
      <w:r>
        <w:continuationSeparator/>
      </w:r>
    </w:p>
  </w:footnote>
  <w:footnote w:type="continuationNotice" w:id="1">
    <w:p w14:paraId="6C1C9EBA" w14:textId="77777777" w:rsidR="00EB2DAD" w:rsidRDefault="00EB2DA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7B0C3" w14:textId="5CCFE974" w:rsidR="00485163" w:rsidRDefault="00485163" w:rsidP="002B03E1">
    <w:pPr>
      <w:pStyle w:val="Header"/>
      <w:spacing w:after="120"/>
    </w:pPr>
    <w:r>
      <w:rPr>
        <w:noProof/>
      </w:rPr>
      <w:drawing>
        <wp:inline distT="0" distB="0" distL="0" distR="0" wp14:anchorId="2F3BEFD1" wp14:editId="61B9D59F">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33D5F"/>
    <w:multiLevelType w:val="hybridMultilevel"/>
    <w:tmpl w:val="560EB88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FB41A05"/>
    <w:multiLevelType w:val="hybridMultilevel"/>
    <w:tmpl w:val="EB3AC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567653"/>
    <w:multiLevelType w:val="hybridMultilevel"/>
    <w:tmpl w:val="957EAD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540675"/>
    <w:multiLevelType w:val="hybridMultilevel"/>
    <w:tmpl w:val="32287EDE"/>
    <w:lvl w:ilvl="0" w:tplc="24845EFE">
      <w:start w:val="1"/>
      <w:numFmt w:val="bullet"/>
      <w:lvlText w:val=""/>
      <w:lvlJc w:val="left"/>
      <w:pPr>
        <w:ind w:left="264" w:hanging="360"/>
      </w:pPr>
      <w:rPr>
        <w:rFonts w:ascii="Symbol" w:hAnsi="Symbol" w:hint="default"/>
        <w:color w:val="auto"/>
      </w:rPr>
    </w:lvl>
    <w:lvl w:ilvl="1" w:tplc="04090003" w:tentative="1">
      <w:start w:val="1"/>
      <w:numFmt w:val="bullet"/>
      <w:lvlText w:val="o"/>
      <w:lvlJc w:val="left"/>
      <w:pPr>
        <w:ind w:left="984" w:hanging="360"/>
      </w:pPr>
      <w:rPr>
        <w:rFonts w:ascii="Courier New" w:hAnsi="Courier New" w:cs="Courier New" w:hint="default"/>
      </w:rPr>
    </w:lvl>
    <w:lvl w:ilvl="2" w:tplc="04090005" w:tentative="1">
      <w:start w:val="1"/>
      <w:numFmt w:val="bullet"/>
      <w:lvlText w:val=""/>
      <w:lvlJc w:val="left"/>
      <w:pPr>
        <w:ind w:left="1704" w:hanging="360"/>
      </w:pPr>
      <w:rPr>
        <w:rFonts w:ascii="Wingdings" w:hAnsi="Wingdings" w:hint="default"/>
      </w:rPr>
    </w:lvl>
    <w:lvl w:ilvl="3" w:tplc="04090001" w:tentative="1">
      <w:start w:val="1"/>
      <w:numFmt w:val="bullet"/>
      <w:lvlText w:val=""/>
      <w:lvlJc w:val="left"/>
      <w:pPr>
        <w:ind w:left="2424" w:hanging="360"/>
      </w:pPr>
      <w:rPr>
        <w:rFonts w:ascii="Symbol" w:hAnsi="Symbol" w:hint="default"/>
      </w:rPr>
    </w:lvl>
    <w:lvl w:ilvl="4" w:tplc="04090003" w:tentative="1">
      <w:start w:val="1"/>
      <w:numFmt w:val="bullet"/>
      <w:lvlText w:val="o"/>
      <w:lvlJc w:val="left"/>
      <w:pPr>
        <w:ind w:left="3144" w:hanging="360"/>
      </w:pPr>
      <w:rPr>
        <w:rFonts w:ascii="Courier New" w:hAnsi="Courier New" w:cs="Courier New" w:hint="default"/>
      </w:rPr>
    </w:lvl>
    <w:lvl w:ilvl="5" w:tplc="04090005" w:tentative="1">
      <w:start w:val="1"/>
      <w:numFmt w:val="bullet"/>
      <w:lvlText w:val=""/>
      <w:lvlJc w:val="left"/>
      <w:pPr>
        <w:ind w:left="3864" w:hanging="360"/>
      </w:pPr>
      <w:rPr>
        <w:rFonts w:ascii="Wingdings" w:hAnsi="Wingdings" w:hint="default"/>
      </w:rPr>
    </w:lvl>
    <w:lvl w:ilvl="6" w:tplc="04090001" w:tentative="1">
      <w:start w:val="1"/>
      <w:numFmt w:val="bullet"/>
      <w:lvlText w:val=""/>
      <w:lvlJc w:val="left"/>
      <w:pPr>
        <w:ind w:left="4584" w:hanging="360"/>
      </w:pPr>
      <w:rPr>
        <w:rFonts w:ascii="Symbol" w:hAnsi="Symbol" w:hint="default"/>
      </w:rPr>
    </w:lvl>
    <w:lvl w:ilvl="7" w:tplc="04090003" w:tentative="1">
      <w:start w:val="1"/>
      <w:numFmt w:val="bullet"/>
      <w:lvlText w:val="o"/>
      <w:lvlJc w:val="left"/>
      <w:pPr>
        <w:ind w:left="5304" w:hanging="360"/>
      </w:pPr>
      <w:rPr>
        <w:rFonts w:ascii="Courier New" w:hAnsi="Courier New" w:cs="Courier New" w:hint="default"/>
      </w:rPr>
    </w:lvl>
    <w:lvl w:ilvl="8" w:tplc="04090005" w:tentative="1">
      <w:start w:val="1"/>
      <w:numFmt w:val="bullet"/>
      <w:lvlText w:val=""/>
      <w:lvlJc w:val="left"/>
      <w:pPr>
        <w:ind w:left="6024" w:hanging="360"/>
      </w:pPr>
      <w:rPr>
        <w:rFonts w:ascii="Wingdings" w:hAnsi="Wingdings" w:hint="default"/>
      </w:rPr>
    </w:lvl>
  </w:abstractNum>
  <w:abstractNum w:abstractNumId="5" w15:restartNumberingAfterBreak="0">
    <w:nsid w:val="21114E82"/>
    <w:multiLevelType w:val="hybridMultilevel"/>
    <w:tmpl w:val="D5A8373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737040"/>
    <w:multiLevelType w:val="hybridMultilevel"/>
    <w:tmpl w:val="06D0AA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DD56C6"/>
    <w:multiLevelType w:val="hybridMultilevel"/>
    <w:tmpl w:val="62CED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4029BC"/>
    <w:multiLevelType w:val="hybridMultilevel"/>
    <w:tmpl w:val="BA1A2D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7928CB"/>
    <w:multiLevelType w:val="hybridMultilevel"/>
    <w:tmpl w:val="6540E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3A3312"/>
    <w:multiLevelType w:val="hybridMultilevel"/>
    <w:tmpl w:val="E2101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C957AC"/>
    <w:multiLevelType w:val="hybridMultilevel"/>
    <w:tmpl w:val="70D8A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DC29D5"/>
    <w:multiLevelType w:val="hybridMultilevel"/>
    <w:tmpl w:val="1534BE3C"/>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35971A19"/>
    <w:multiLevelType w:val="hybridMultilevel"/>
    <w:tmpl w:val="865CDC00"/>
    <w:lvl w:ilvl="0" w:tplc="79645D5E">
      <w:start w:val="1"/>
      <w:numFmt w:val="decimal"/>
      <w:lvlText w:val="%1."/>
      <w:lvlJc w:val="left"/>
      <w:pPr>
        <w:ind w:left="720" w:hanging="360"/>
      </w:pPr>
      <w:rPr>
        <w:i w:val="0"/>
        <w:i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7D5127"/>
    <w:multiLevelType w:val="hybridMultilevel"/>
    <w:tmpl w:val="02CED064"/>
    <w:lvl w:ilvl="0" w:tplc="2B142C40">
      <w:start w:val="7"/>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4254B3"/>
    <w:multiLevelType w:val="hybridMultilevel"/>
    <w:tmpl w:val="1EE23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984C79"/>
    <w:multiLevelType w:val="hybridMultilevel"/>
    <w:tmpl w:val="4A529E94"/>
    <w:lvl w:ilvl="0" w:tplc="9E28F584">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3D58DF"/>
    <w:multiLevelType w:val="hybridMultilevel"/>
    <w:tmpl w:val="02D29C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6166C23"/>
    <w:multiLevelType w:val="hybridMultilevel"/>
    <w:tmpl w:val="2DE0467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62961C6"/>
    <w:multiLevelType w:val="hybridMultilevel"/>
    <w:tmpl w:val="06D0AA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3C39A4"/>
    <w:multiLevelType w:val="hybridMultilevel"/>
    <w:tmpl w:val="08EA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D5D2FF4"/>
    <w:multiLevelType w:val="hybridMultilevel"/>
    <w:tmpl w:val="957EAD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4C43D05"/>
    <w:multiLevelType w:val="hybridMultilevel"/>
    <w:tmpl w:val="1534BE3C"/>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581D1CBA"/>
    <w:multiLevelType w:val="hybridMultilevel"/>
    <w:tmpl w:val="D5A8373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BDB1DA0"/>
    <w:multiLevelType w:val="hybridMultilevel"/>
    <w:tmpl w:val="568A5C76"/>
    <w:lvl w:ilvl="0" w:tplc="C03EA60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DD1308C"/>
    <w:multiLevelType w:val="hybridMultilevel"/>
    <w:tmpl w:val="3404E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E707E61"/>
    <w:multiLevelType w:val="multilevel"/>
    <w:tmpl w:val="6C020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730463"/>
    <w:multiLevelType w:val="hybridMultilevel"/>
    <w:tmpl w:val="1534BE3C"/>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 w15:restartNumberingAfterBreak="0">
    <w:nsid w:val="76515513"/>
    <w:multiLevelType w:val="hybridMultilevel"/>
    <w:tmpl w:val="BB648FD0"/>
    <w:lvl w:ilvl="0" w:tplc="09C41FC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9957771">
    <w:abstractNumId w:val="2"/>
  </w:num>
  <w:num w:numId="2" w16cid:durableId="707295784">
    <w:abstractNumId w:val="12"/>
  </w:num>
  <w:num w:numId="3" w16cid:durableId="1757248058">
    <w:abstractNumId w:val="4"/>
  </w:num>
  <w:num w:numId="4" w16cid:durableId="1320964763">
    <w:abstractNumId w:val="29"/>
  </w:num>
  <w:num w:numId="5" w16cid:durableId="97650583">
    <w:abstractNumId w:val="11"/>
  </w:num>
  <w:num w:numId="6" w16cid:durableId="312680080">
    <w:abstractNumId w:val="8"/>
  </w:num>
  <w:num w:numId="7" w16cid:durableId="1113865007">
    <w:abstractNumId w:val="3"/>
  </w:num>
  <w:num w:numId="8" w16cid:durableId="485438345">
    <w:abstractNumId w:val="20"/>
  </w:num>
  <w:num w:numId="9" w16cid:durableId="308559671">
    <w:abstractNumId w:val="6"/>
  </w:num>
  <w:num w:numId="10" w16cid:durableId="141894170">
    <w:abstractNumId w:val="25"/>
  </w:num>
  <w:num w:numId="11" w16cid:durableId="2061901972">
    <w:abstractNumId w:val="22"/>
  </w:num>
  <w:num w:numId="12" w16cid:durableId="1741050167">
    <w:abstractNumId w:val="9"/>
  </w:num>
  <w:num w:numId="13" w16cid:durableId="141509423">
    <w:abstractNumId w:val="0"/>
  </w:num>
  <w:num w:numId="14" w16cid:durableId="1589344684">
    <w:abstractNumId w:val="16"/>
  </w:num>
  <w:num w:numId="15" w16cid:durableId="825903142">
    <w:abstractNumId w:val="27"/>
  </w:num>
  <w:num w:numId="16" w16cid:durableId="1737901228">
    <w:abstractNumId w:val="26"/>
  </w:num>
  <w:num w:numId="17" w16cid:durableId="651913718">
    <w:abstractNumId w:val="1"/>
  </w:num>
  <w:num w:numId="18" w16cid:durableId="696926879">
    <w:abstractNumId w:val="14"/>
  </w:num>
  <w:num w:numId="19" w16cid:durableId="837117831">
    <w:abstractNumId w:val="18"/>
  </w:num>
  <w:num w:numId="20" w16cid:durableId="1729646203">
    <w:abstractNumId w:val="7"/>
  </w:num>
  <w:num w:numId="21" w16cid:durableId="1313632365">
    <w:abstractNumId w:val="24"/>
  </w:num>
  <w:num w:numId="22" w16cid:durableId="1786189545">
    <w:abstractNumId w:val="5"/>
  </w:num>
  <w:num w:numId="23" w16cid:durableId="1147165610">
    <w:abstractNumId w:val="19"/>
  </w:num>
  <w:num w:numId="24" w16cid:durableId="68193394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41462760">
    <w:abstractNumId w:val="28"/>
  </w:num>
  <w:num w:numId="26" w16cid:durableId="1077676706">
    <w:abstractNumId w:val="13"/>
  </w:num>
  <w:num w:numId="27" w16cid:durableId="1181044638">
    <w:abstractNumId w:val="23"/>
  </w:num>
  <w:num w:numId="28" w16cid:durableId="836961334">
    <w:abstractNumId w:val="21"/>
  </w:num>
  <w:num w:numId="29" w16cid:durableId="846285632">
    <w:abstractNumId w:val="10"/>
  </w:num>
  <w:num w:numId="30" w16cid:durableId="651299251">
    <w:abstractNumId w:val="15"/>
  </w:num>
  <w:num w:numId="31" w16cid:durableId="691033645">
    <w:abstractNumId w:val="1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1638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034D"/>
    <w:rsid w:val="00002EE1"/>
    <w:rsid w:val="00004E17"/>
    <w:rsid w:val="00006D24"/>
    <w:rsid w:val="00011E61"/>
    <w:rsid w:val="000133B3"/>
    <w:rsid w:val="000139CA"/>
    <w:rsid w:val="00013F96"/>
    <w:rsid w:val="00015EA8"/>
    <w:rsid w:val="00017457"/>
    <w:rsid w:val="000174FC"/>
    <w:rsid w:val="000178A9"/>
    <w:rsid w:val="00021599"/>
    <w:rsid w:val="000224A0"/>
    <w:rsid w:val="000227DC"/>
    <w:rsid w:val="00022932"/>
    <w:rsid w:val="000229D7"/>
    <w:rsid w:val="000251A9"/>
    <w:rsid w:val="00025E27"/>
    <w:rsid w:val="0002700A"/>
    <w:rsid w:val="00027EB1"/>
    <w:rsid w:val="000304FE"/>
    <w:rsid w:val="00031296"/>
    <w:rsid w:val="0003431E"/>
    <w:rsid w:val="0003584E"/>
    <w:rsid w:val="00040E32"/>
    <w:rsid w:val="00041002"/>
    <w:rsid w:val="00041994"/>
    <w:rsid w:val="00041EB2"/>
    <w:rsid w:val="0004206A"/>
    <w:rsid w:val="0004215D"/>
    <w:rsid w:val="000421D8"/>
    <w:rsid w:val="00042A32"/>
    <w:rsid w:val="00042B65"/>
    <w:rsid w:val="00043E9C"/>
    <w:rsid w:val="000441B9"/>
    <w:rsid w:val="0004463E"/>
    <w:rsid w:val="00045ADB"/>
    <w:rsid w:val="00045B93"/>
    <w:rsid w:val="00045DBD"/>
    <w:rsid w:val="0004675F"/>
    <w:rsid w:val="00047496"/>
    <w:rsid w:val="00047B92"/>
    <w:rsid w:val="0005242C"/>
    <w:rsid w:val="00053812"/>
    <w:rsid w:val="00053CE9"/>
    <w:rsid w:val="00054896"/>
    <w:rsid w:val="00055408"/>
    <w:rsid w:val="00055D7D"/>
    <w:rsid w:val="00055EFC"/>
    <w:rsid w:val="00057E53"/>
    <w:rsid w:val="0006004B"/>
    <w:rsid w:val="000606C9"/>
    <w:rsid w:val="000607C0"/>
    <w:rsid w:val="0006189B"/>
    <w:rsid w:val="00061EA3"/>
    <w:rsid w:val="0006308C"/>
    <w:rsid w:val="000637A6"/>
    <w:rsid w:val="0006380B"/>
    <w:rsid w:val="00064831"/>
    <w:rsid w:val="000649F6"/>
    <w:rsid w:val="00064B10"/>
    <w:rsid w:val="00064DA6"/>
    <w:rsid w:val="00064EDE"/>
    <w:rsid w:val="00064F5A"/>
    <w:rsid w:val="000650CA"/>
    <w:rsid w:val="000660BD"/>
    <w:rsid w:val="00066339"/>
    <w:rsid w:val="00066AF8"/>
    <w:rsid w:val="00070022"/>
    <w:rsid w:val="00070A64"/>
    <w:rsid w:val="0007112A"/>
    <w:rsid w:val="000719F0"/>
    <w:rsid w:val="00072119"/>
    <w:rsid w:val="00074E28"/>
    <w:rsid w:val="000753D4"/>
    <w:rsid w:val="00075672"/>
    <w:rsid w:val="00075C4F"/>
    <w:rsid w:val="00075CE0"/>
    <w:rsid w:val="00076087"/>
    <w:rsid w:val="00076191"/>
    <w:rsid w:val="00077077"/>
    <w:rsid w:val="00077166"/>
    <w:rsid w:val="0007774F"/>
    <w:rsid w:val="00080068"/>
    <w:rsid w:val="00080465"/>
    <w:rsid w:val="00080842"/>
    <w:rsid w:val="00080A97"/>
    <w:rsid w:val="00081003"/>
    <w:rsid w:val="00082355"/>
    <w:rsid w:val="00082554"/>
    <w:rsid w:val="000825A5"/>
    <w:rsid w:val="00082711"/>
    <w:rsid w:val="000853C0"/>
    <w:rsid w:val="00085530"/>
    <w:rsid w:val="000855A3"/>
    <w:rsid w:val="00086227"/>
    <w:rsid w:val="00086DFE"/>
    <w:rsid w:val="00087C6A"/>
    <w:rsid w:val="00090EFF"/>
    <w:rsid w:val="000911DA"/>
    <w:rsid w:val="0009275E"/>
    <w:rsid w:val="00092A9D"/>
    <w:rsid w:val="000957DE"/>
    <w:rsid w:val="00097D52"/>
    <w:rsid w:val="00097EAA"/>
    <w:rsid w:val="000A0D14"/>
    <w:rsid w:val="000A1841"/>
    <w:rsid w:val="000A24CA"/>
    <w:rsid w:val="000A26C8"/>
    <w:rsid w:val="000A3608"/>
    <w:rsid w:val="000A3B71"/>
    <w:rsid w:val="000A3F32"/>
    <w:rsid w:val="000A5534"/>
    <w:rsid w:val="000A70DF"/>
    <w:rsid w:val="000A7119"/>
    <w:rsid w:val="000A7F61"/>
    <w:rsid w:val="000B103F"/>
    <w:rsid w:val="000B21EA"/>
    <w:rsid w:val="000B26AD"/>
    <w:rsid w:val="000B35B2"/>
    <w:rsid w:val="000B36EE"/>
    <w:rsid w:val="000B3848"/>
    <w:rsid w:val="000B38F1"/>
    <w:rsid w:val="000B5088"/>
    <w:rsid w:val="000B5C9F"/>
    <w:rsid w:val="000B7018"/>
    <w:rsid w:val="000C1510"/>
    <w:rsid w:val="000C17A4"/>
    <w:rsid w:val="000C1D82"/>
    <w:rsid w:val="000C2CC3"/>
    <w:rsid w:val="000C2D5B"/>
    <w:rsid w:val="000C3037"/>
    <w:rsid w:val="000C3A78"/>
    <w:rsid w:val="000C3C80"/>
    <w:rsid w:val="000C585C"/>
    <w:rsid w:val="000C6300"/>
    <w:rsid w:val="000C6884"/>
    <w:rsid w:val="000C6A78"/>
    <w:rsid w:val="000D0A3B"/>
    <w:rsid w:val="000D148B"/>
    <w:rsid w:val="000D1AE1"/>
    <w:rsid w:val="000D1D93"/>
    <w:rsid w:val="000D1F93"/>
    <w:rsid w:val="000D2C97"/>
    <w:rsid w:val="000D2F33"/>
    <w:rsid w:val="000D3A1C"/>
    <w:rsid w:val="000D3EE1"/>
    <w:rsid w:val="000D3F51"/>
    <w:rsid w:val="000D4412"/>
    <w:rsid w:val="000D5BF4"/>
    <w:rsid w:val="000D5EFC"/>
    <w:rsid w:val="000E00CD"/>
    <w:rsid w:val="000E1206"/>
    <w:rsid w:val="000E1CA6"/>
    <w:rsid w:val="000E2D38"/>
    <w:rsid w:val="000E2DAF"/>
    <w:rsid w:val="000E3BFB"/>
    <w:rsid w:val="000E50B3"/>
    <w:rsid w:val="000E57E5"/>
    <w:rsid w:val="000E5866"/>
    <w:rsid w:val="000E71C4"/>
    <w:rsid w:val="000E788C"/>
    <w:rsid w:val="000F1007"/>
    <w:rsid w:val="000F128D"/>
    <w:rsid w:val="000F2682"/>
    <w:rsid w:val="000F2E0A"/>
    <w:rsid w:val="000F3F4A"/>
    <w:rsid w:val="000F4D83"/>
    <w:rsid w:val="000F4F9A"/>
    <w:rsid w:val="000F5BAC"/>
    <w:rsid w:val="000F6967"/>
    <w:rsid w:val="000F6D4B"/>
    <w:rsid w:val="000F7B0A"/>
    <w:rsid w:val="00101C02"/>
    <w:rsid w:val="00102C15"/>
    <w:rsid w:val="00103093"/>
    <w:rsid w:val="0010418B"/>
    <w:rsid w:val="00104876"/>
    <w:rsid w:val="00107653"/>
    <w:rsid w:val="00107D91"/>
    <w:rsid w:val="001107C2"/>
    <w:rsid w:val="001118C1"/>
    <w:rsid w:val="00111937"/>
    <w:rsid w:val="00112098"/>
    <w:rsid w:val="0011222C"/>
    <w:rsid w:val="0011265A"/>
    <w:rsid w:val="001128C0"/>
    <w:rsid w:val="001132CC"/>
    <w:rsid w:val="00113D63"/>
    <w:rsid w:val="0011652B"/>
    <w:rsid w:val="0011665E"/>
    <w:rsid w:val="0011717A"/>
    <w:rsid w:val="00121103"/>
    <w:rsid w:val="00122475"/>
    <w:rsid w:val="00122DA9"/>
    <w:rsid w:val="00123471"/>
    <w:rsid w:val="001241E4"/>
    <w:rsid w:val="00124F90"/>
    <w:rsid w:val="0012574F"/>
    <w:rsid w:val="001272C5"/>
    <w:rsid w:val="00130E7A"/>
    <w:rsid w:val="00131003"/>
    <w:rsid w:val="0013291D"/>
    <w:rsid w:val="00132FAB"/>
    <w:rsid w:val="0013342D"/>
    <w:rsid w:val="00134362"/>
    <w:rsid w:val="00134F2D"/>
    <w:rsid w:val="001351C6"/>
    <w:rsid w:val="00135237"/>
    <w:rsid w:val="001352D9"/>
    <w:rsid w:val="00136C16"/>
    <w:rsid w:val="00137728"/>
    <w:rsid w:val="00137DFB"/>
    <w:rsid w:val="00140C96"/>
    <w:rsid w:val="001411AA"/>
    <w:rsid w:val="00141862"/>
    <w:rsid w:val="00142007"/>
    <w:rsid w:val="0014345C"/>
    <w:rsid w:val="001434B2"/>
    <w:rsid w:val="00143A9D"/>
    <w:rsid w:val="00143C15"/>
    <w:rsid w:val="001449A3"/>
    <w:rsid w:val="00144F5B"/>
    <w:rsid w:val="00145EA2"/>
    <w:rsid w:val="00146574"/>
    <w:rsid w:val="00147532"/>
    <w:rsid w:val="001479E6"/>
    <w:rsid w:val="00147FF2"/>
    <w:rsid w:val="001508E5"/>
    <w:rsid w:val="00151213"/>
    <w:rsid w:val="00152175"/>
    <w:rsid w:val="001534B8"/>
    <w:rsid w:val="00154AB5"/>
    <w:rsid w:val="00154E8A"/>
    <w:rsid w:val="00155BB2"/>
    <w:rsid w:val="00156A15"/>
    <w:rsid w:val="00157457"/>
    <w:rsid w:val="001613D0"/>
    <w:rsid w:val="00161CA4"/>
    <w:rsid w:val="00162811"/>
    <w:rsid w:val="00162F8C"/>
    <w:rsid w:val="001639FF"/>
    <w:rsid w:val="00164477"/>
    <w:rsid w:val="001650AA"/>
    <w:rsid w:val="00165A9D"/>
    <w:rsid w:val="00165C69"/>
    <w:rsid w:val="00165C7C"/>
    <w:rsid w:val="00166CE0"/>
    <w:rsid w:val="00167350"/>
    <w:rsid w:val="001706F6"/>
    <w:rsid w:val="0017075E"/>
    <w:rsid w:val="00171871"/>
    <w:rsid w:val="00171FAB"/>
    <w:rsid w:val="0017237C"/>
    <w:rsid w:val="00172582"/>
    <w:rsid w:val="0017259E"/>
    <w:rsid w:val="00172DA6"/>
    <w:rsid w:val="0017332A"/>
    <w:rsid w:val="00173442"/>
    <w:rsid w:val="00174340"/>
    <w:rsid w:val="0017501A"/>
    <w:rsid w:val="00175F63"/>
    <w:rsid w:val="00176A90"/>
    <w:rsid w:val="0017723D"/>
    <w:rsid w:val="00180755"/>
    <w:rsid w:val="001809AE"/>
    <w:rsid w:val="00180C33"/>
    <w:rsid w:val="0018228A"/>
    <w:rsid w:val="001835C3"/>
    <w:rsid w:val="001836E4"/>
    <w:rsid w:val="001838F1"/>
    <w:rsid w:val="00183AE1"/>
    <w:rsid w:val="00183D2F"/>
    <w:rsid w:val="001849B6"/>
    <w:rsid w:val="0018594B"/>
    <w:rsid w:val="00186913"/>
    <w:rsid w:val="00186D06"/>
    <w:rsid w:val="00186F34"/>
    <w:rsid w:val="00191D90"/>
    <w:rsid w:val="0019444C"/>
    <w:rsid w:val="00194AD9"/>
    <w:rsid w:val="00196038"/>
    <w:rsid w:val="00196238"/>
    <w:rsid w:val="00197504"/>
    <w:rsid w:val="001A018E"/>
    <w:rsid w:val="001A0449"/>
    <w:rsid w:val="001A0EDD"/>
    <w:rsid w:val="001A15BB"/>
    <w:rsid w:val="001A2E11"/>
    <w:rsid w:val="001A4647"/>
    <w:rsid w:val="001A46AA"/>
    <w:rsid w:val="001A4B48"/>
    <w:rsid w:val="001A4CF4"/>
    <w:rsid w:val="001A5F79"/>
    <w:rsid w:val="001A7ECA"/>
    <w:rsid w:val="001B0051"/>
    <w:rsid w:val="001B0665"/>
    <w:rsid w:val="001B14C5"/>
    <w:rsid w:val="001B193C"/>
    <w:rsid w:val="001B23B7"/>
    <w:rsid w:val="001B35DB"/>
    <w:rsid w:val="001B3A38"/>
    <w:rsid w:val="001B3F2B"/>
    <w:rsid w:val="001B51AD"/>
    <w:rsid w:val="001B5294"/>
    <w:rsid w:val="001B70DA"/>
    <w:rsid w:val="001B7467"/>
    <w:rsid w:val="001B77D1"/>
    <w:rsid w:val="001B7C8D"/>
    <w:rsid w:val="001C0565"/>
    <w:rsid w:val="001C112A"/>
    <w:rsid w:val="001C11F8"/>
    <w:rsid w:val="001C16F1"/>
    <w:rsid w:val="001C2FDC"/>
    <w:rsid w:val="001C3006"/>
    <w:rsid w:val="001C33C4"/>
    <w:rsid w:val="001C41AB"/>
    <w:rsid w:val="001C4422"/>
    <w:rsid w:val="001C44B9"/>
    <w:rsid w:val="001C497D"/>
    <w:rsid w:val="001C5FBD"/>
    <w:rsid w:val="001D0016"/>
    <w:rsid w:val="001D0612"/>
    <w:rsid w:val="001D1402"/>
    <w:rsid w:val="001D1A1B"/>
    <w:rsid w:val="001D21BD"/>
    <w:rsid w:val="001D232B"/>
    <w:rsid w:val="001D2B73"/>
    <w:rsid w:val="001D594C"/>
    <w:rsid w:val="001D608C"/>
    <w:rsid w:val="001D697B"/>
    <w:rsid w:val="001D6CE1"/>
    <w:rsid w:val="001D725C"/>
    <w:rsid w:val="001E18A5"/>
    <w:rsid w:val="001E1ECA"/>
    <w:rsid w:val="001E20D6"/>
    <w:rsid w:val="001E233E"/>
    <w:rsid w:val="001E370E"/>
    <w:rsid w:val="001E5465"/>
    <w:rsid w:val="001E72C2"/>
    <w:rsid w:val="001F066E"/>
    <w:rsid w:val="001F0D96"/>
    <w:rsid w:val="001F0FCE"/>
    <w:rsid w:val="001F1D08"/>
    <w:rsid w:val="001F34A9"/>
    <w:rsid w:val="001F3CE2"/>
    <w:rsid w:val="001F6F49"/>
    <w:rsid w:val="002012F4"/>
    <w:rsid w:val="002028B5"/>
    <w:rsid w:val="0020467D"/>
    <w:rsid w:val="00204BCE"/>
    <w:rsid w:val="00204F0D"/>
    <w:rsid w:val="0020573E"/>
    <w:rsid w:val="00205E12"/>
    <w:rsid w:val="00207623"/>
    <w:rsid w:val="002113EC"/>
    <w:rsid w:val="00211940"/>
    <w:rsid w:val="002119A1"/>
    <w:rsid w:val="00211AC4"/>
    <w:rsid w:val="00211C95"/>
    <w:rsid w:val="00212966"/>
    <w:rsid w:val="002133F4"/>
    <w:rsid w:val="00213B34"/>
    <w:rsid w:val="0021416F"/>
    <w:rsid w:val="00215703"/>
    <w:rsid w:val="002166F1"/>
    <w:rsid w:val="002211C1"/>
    <w:rsid w:val="00221984"/>
    <w:rsid w:val="002237A8"/>
    <w:rsid w:val="0022441D"/>
    <w:rsid w:val="00224925"/>
    <w:rsid w:val="00225044"/>
    <w:rsid w:val="002259FE"/>
    <w:rsid w:val="00225C03"/>
    <w:rsid w:val="0022637A"/>
    <w:rsid w:val="002264A5"/>
    <w:rsid w:val="002266AF"/>
    <w:rsid w:val="00230643"/>
    <w:rsid w:val="002314C1"/>
    <w:rsid w:val="002321A5"/>
    <w:rsid w:val="002348D5"/>
    <w:rsid w:val="00235E51"/>
    <w:rsid w:val="002361D1"/>
    <w:rsid w:val="002362B5"/>
    <w:rsid w:val="00236467"/>
    <w:rsid w:val="00236971"/>
    <w:rsid w:val="00236D4F"/>
    <w:rsid w:val="0023723D"/>
    <w:rsid w:val="002372BB"/>
    <w:rsid w:val="002376C4"/>
    <w:rsid w:val="0023776E"/>
    <w:rsid w:val="00237EEE"/>
    <w:rsid w:val="00241CB1"/>
    <w:rsid w:val="00241CDC"/>
    <w:rsid w:val="0024439B"/>
    <w:rsid w:val="00245E55"/>
    <w:rsid w:val="0024645F"/>
    <w:rsid w:val="002467ED"/>
    <w:rsid w:val="00246C66"/>
    <w:rsid w:val="00247A17"/>
    <w:rsid w:val="00250B95"/>
    <w:rsid w:val="002523BC"/>
    <w:rsid w:val="00255974"/>
    <w:rsid w:val="0026052E"/>
    <w:rsid w:val="00260FE8"/>
    <w:rsid w:val="00263A24"/>
    <w:rsid w:val="0026547C"/>
    <w:rsid w:val="00265601"/>
    <w:rsid w:val="00265C59"/>
    <w:rsid w:val="00265E1A"/>
    <w:rsid w:val="00266BCD"/>
    <w:rsid w:val="002706DC"/>
    <w:rsid w:val="0027167A"/>
    <w:rsid w:val="00272202"/>
    <w:rsid w:val="0027391A"/>
    <w:rsid w:val="00273A1F"/>
    <w:rsid w:val="00275884"/>
    <w:rsid w:val="00275EC2"/>
    <w:rsid w:val="00275FA4"/>
    <w:rsid w:val="00277463"/>
    <w:rsid w:val="002806C1"/>
    <w:rsid w:val="002808D8"/>
    <w:rsid w:val="00281CD2"/>
    <w:rsid w:val="00282B25"/>
    <w:rsid w:val="00282FF6"/>
    <w:rsid w:val="002861FB"/>
    <w:rsid w:val="00286FB4"/>
    <w:rsid w:val="00292F20"/>
    <w:rsid w:val="00293953"/>
    <w:rsid w:val="00293C6D"/>
    <w:rsid w:val="002944B0"/>
    <w:rsid w:val="002958C8"/>
    <w:rsid w:val="00295EE5"/>
    <w:rsid w:val="00295FE6"/>
    <w:rsid w:val="00297AD9"/>
    <w:rsid w:val="002A1BD6"/>
    <w:rsid w:val="002A226C"/>
    <w:rsid w:val="002A2D88"/>
    <w:rsid w:val="002A5281"/>
    <w:rsid w:val="002B03E1"/>
    <w:rsid w:val="002B0512"/>
    <w:rsid w:val="002B2D4D"/>
    <w:rsid w:val="002B3557"/>
    <w:rsid w:val="002B584C"/>
    <w:rsid w:val="002B5A55"/>
    <w:rsid w:val="002B755E"/>
    <w:rsid w:val="002B7CAC"/>
    <w:rsid w:val="002C07B3"/>
    <w:rsid w:val="002C08D1"/>
    <w:rsid w:val="002C3407"/>
    <w:rsid w:val="002C4395"/>
    <w:rsid w:val="002C53FA"/>
    <w:rsid w:val="002C55EB"/>
    <w:rsid w:val="002D2D9A"/>
    <w:rsid w:val="002D395F"/>
    <w:rsid w:val="002D4D79"/>
    <w:rsid w:val="002D55BE"/>
    <w:rsid w:val="002D6AB9"/>
    <w:rsid w:val="002D78CA"/>
    <w:rsid w:val="002E14B8"/>
    <w:rsid w:val="002E185D"/>
    <w:rsid w:val="002E2853"/>
    <w:rsid w:val="002E2FB6"/>
    <w:rsid w:val="002E44B2"/>
    <w:rsid w:val="002E4550"/>
    <w:rsid w:val="002E5003"/>
    <w:rsid w:val="002E54FC"/>
    <w:rsid w:val="002E58E1"/>
    <w:rsid w:val="002E68C2"/>
    <w:rsid w:val="002E7AAE"/>
    <w:rsid w:val="002F062C"/>
    <w:rsid w:val="002F102B"/>
    <w:rsid w:val="002F18F6"/>
    <w:rsid w:val="002F3C9C"/>
    <w:rsid w:val="002F4331"/>
    <w:rsid w:val="002F4686"/>
    <w:rsid w:val="002F5CD7"/>
    <w:rsid w:val="002F5FE4"/>
    <w:rsid w:val="002F7464"/>
    <w:rsid w:val="00300E6E"/>
    <w:rsid w:val="003010A8"/>
    <w:rsid w:val="00301690"/>
    <w:rsid w:val="003024A8"/>
    <w:rsid w:val="00302B6F"/>
    <w:rsid w:val="00302D49"/>
    <w:rsid w:val="00302F36"/>
    <w:rsid w:val="0030416B"/>
    <w:rsid w:val="0030417C"/>
    <w:rsid w:val="00304604"/>
    <w:rsid w:val="00304640"/>
    <w:rsid w:val="00304C16"/>
    <w:rsid w:val="0030775F"/>
    <w:rsid w:val="00310274"/>
    <w:rsid w:val="003108E8"/>
    <w:rsid w:val="00310EB4"/>
    <w:rsid w:val="0031342F"/>
    <w:rsid w:val="00315B3A"/>
    <w:rsid w:val="003166E5"/>
    <w:rsid w:val="00316FB7"/>
    <w:rsid w:val="003215C8"/>
    <w:rsid w:val="003217C0"/>
    <w:rsid w:val="0032376F"/>
    <w:rsid w:val="00323E80"/>
    <w:rsid w:val="00324360"/>
    <w:rsid w:val="003245AB"/>
    <w:rsid w:val="0032534F"/>
    <w:rsid w:val="00325587"/>
    <w:rsid w:val="00326382"/>
    <w:rsid w:val="0032795E"/>
    <w:rsid w:val="00327E8C"/>
    <w:rsid w:val="00330D9D"/>
    <w:rsid w:val="003327AE"/>
    <w:rsid w:val="00334479"/>
    <w:rsid w:val="0033521B"/>
    <w:rsid w:val="00336DA7"/>
    <w:rsid w:val="00337388"/>
    <w:rsid w:val="00340073"/>
    <w:rsid w:val="00340F20"/>
    <w:rsid w:val="003412C9"/>
    <w:rsid w:val="00341AE7"/>
    <w:rsid w:val="00341F28"/>
    <w:rsid w:val="00346C0F"/>
    <w:rsid w:val="003472BD"/>
    <w:rsid w:val="00347760"/>
    <w:rsid w:val="00347CEE"/>
    <w:rsid w:val="00350A27"/>
    <w:rsid w:val="003514CB"/>
    <w:rsid w:val="003517AC"/>
    <w:rsid w:val="00351AD7"/>
    <w:rsid w:val="003537EB"/>
    <w:rsid w:val="003546B7"/>
    <w:rsid w:val="00354752"/>
    <w:rsid w:val="0035554E"/>
    <w:rsid w:val="00355D45"/>
    <w:rsid w:val="00356660"/>
    <w:rsid w:val="003566D4"/>
    <w:rsid w:val="00356B31"/>
    <w:rsid w:val="003570B4"/>
    <w:rsid w:val="00360E31"/>
    <w:rsid w:val="00361752"/>
    <w:rsid w:val="00363316"/>
    <w:rsid w:val="00363598"/>
    <w:rsid w:val="00364317"/>
    <w:rsid w:val="0036487F"/>
    <w:rsid w:val="00364F19"/>
    <w:rsid w:val="00365052"/>
    <w:rsid w:val="003668B0"/>
    <w:rsid w:val="00366AC1"/>
    <w:rsid w:val="00367254"/>
    <w:rsid w:val="00367DE1"/>
    <w:rsid w:val="00370686"/>
    <w:rsid w:val="00371A8A"/>
    <w:rsid w:val="00371D06"/>
    <w:rsid w:val="0037640E"/>
    <w:rsid w:val="0037664D"/>
    <w:rsid w:val="00380D84"/>
    <w:rsid w:val="003849BB"/>
    <w:rsid w:val="00385FA9"/>
    <w:rsid w:val="00386E63"/>
    <w:rsid w:val="00387C99"/>
    <w:rsid w:val="00387D03"/>
    <w:rsid w:val="00390C06"/>
    <w:rsid w:val="00390F9D"/>
    <w:rsid w:val="00391205"/>
    <w:rsid w:val="003924EB"/>
    <w:rsid w:val="003928AA"/>
    <w:rsid w:val="00395210"/>
    <w:rsid w:val="003978B0"/>
    <w:rsid w:val="003A092F"/>
    <w:rsid w:val="003A097F"/>
    <w:rsid w:val="003A1DF9"/>
    <w:rsid w:val="003A1E76"/>
    <w:rsid w:val="003B1B49"/>
    <w:rsid w:val="003B2408"/>
    <w:rsid w:val="003B49FF"/>
    <w:rsid w:val="003B7A7B"/>
    <w:rsid w:val="003B7AAB"/>
    <w:rsid w:val="003C18E8"/>
    <w:rsid w:val="003C2728"/>
    <w:rsid w:val="003C34D2"/>
    <w:rsid w:val="003C3DAC"/>
    <w:rsid w:val="003C53E5"/>
    <w:rsid w:val="003C571B"/>
    <w:rsid w:val="003C63C0"/>
    <w:rsid w:val="003C7138"/>
    <w:rsid w:val="003C7592"/>
    <w:rsid w:val="003C75BB"/>
    <w:rsid w:val="003C7A74"/>
    <w:rsid w:val="003D0313"/>
    <w:rsid w:val="003D14FE"/>
    <w:rsid w:val="003D1CE9"/>
    <w:rsid w:val="003D3572"/>
    <w:rsid w:val="003D41EB"/>
    <w:rsid w:val="003D57F9"/>
    <w:rsid w:val="003D649B"/>
    <w:rsid w:val="003D738D"/>
    <w:rsid w:val="003D73CB"/>
    <w:rsid w:val="003E1708"/>
    <w:rsid w:val="003E17DB"/>
    <w:rsid w:val="003E1D50"/>
    <w:rsid w:val="003E1E46"/>
    <w:rsid w:val="003E259F"/>
    <w:rsid w:val="003E2814"/>
    <w:rsid w:val="003E55E6"/>
    <w:rsid w:val="003E650D"/>
    <w:rsid w:val="003E6C16"/>
    <w:rsid w:val="003E6F84"/>
    <w:rsid w:val="003E7036"/>
    <w:rsid w:val="003E7FC4"/>
    <w:rsid w:val="003F184B"/>
    <w:rsid w:val="003F1871"/>
    <w:rsid w:val="003F3C99"/>
    <w:rsid w:val="003F5F16"/>
    <w:rsid w:val="003F7197"/>
    <w:rsid w:val="003F74A3"/>
    <w:rsid w:val="003F7FA2"/>
    <w:rsid w:val="0040084F"/>
    <w:rsid w:val="00400D60"/>
    <w:rsid w:val="00401AA6"/>
    <w:rsid w:val="00401CCB"/>
    <w:rsid w:val="0040379C"/>
    <w:rsid w:val="00403D3E"/>
    <w:rsid w:val="004043FE"/>
    <w:rsid w:val="004045D3"/>
    <w:rsid w:val="004051B0"/>
    <w:rsid w:val="00405535"/>
    <w:rsid w:val="004073E0"/>
    <w:rsid w:val="004079B1"/>
    <w:rsid w:val="00407F51"/>
    <w:rsid w:val="00412D14"/>
    <w:rsid w:val="0041337D"/>
    <w:rsid w:val="00413B08"/>
    <w:rsid w:val="00413E11"/>
    <w:rsid w:val="00413E82"/>
    <w:rsid w:val="00414184"/>
    <w:rsid w:val="00414875"/>
    <w:rsid w:val="00415856"/>
    <w:rsid w:val="0041594F"/>
    <w:rsid w:val="00415B23"/>
    <w:rsid w:val="00417A56"/>
    <w:rsid w:val="00417DDC"/>
    <w:rsid w:val="004214E5"/>
    <w:rsid w:val="0042156A"/>
    <w:rsid w:val="00421A2A"/>
    <w:rsid w:val="00422192"/>
    <w:rsid w:val="004222EA"/>
    <w:rsid w:val="00422BBA"/>
    <w:rsid w:val="00423065"/>
    <w:rsid w:val="00423F9E"/>
    <w:rsid w:val="0042580A"/>
    <w:rsid w:val="00425AEE"/>
    <w:rsid w:val="004265C2"/>
    <w:rsid w:val="00426813"/>
    <w:rsid w:val="004271F9"/>
    <w:rsid w:val="00427C5A"/>
    <w:rsid w:val="00430910"/>
    <w:rsid w:val="00430AA2"/>
    <w:rsid w:val="00432BDA"/>
    <w:rsid w:val="00433A59"/>
    <w:rsid w:val="00433E9F"/>
    <w:rsid w:val="00433EE5"/>
    <w:rsid w:val="00434A52"/>
    <w:rsid w:val="00434CE0"/>
    <w:rsid w:val="00434F2A"/>
    <w:rsid w:val="00435C73"/>
    <w:rsid w:val="00435D9B"/>
    <w:rsid w:val="0043631E"/>
    <w:rsid w:val="0043782A"/>
    <w:rsid w:val="00437F51"/>
    <w:rsid w:val="004408E4"/>
    <w:rsid w:val="00441AC0"/>
    <w:rsid w:val="004446FA"/>
    <w:rsid w:val="00445B61"/>
    <w:rsid w:val="00447D20"/>
    <w:rsid w:val="00450FE6"/>
    <w:rsid w:val="00452278"/>
    <w:rsid w:val="00456ACE"/>
    <w:rsid w:val="00457758"/>
    <w:rsid w:val="00460481"/>
    <w:rsid w:val="00461AD6"/>
    <w:rsid w:val="00462CD8"/>
    <w:rsid w:val="004636CF"/>
    <w:rsid w:val="004659AB"/>
    <w:rsid w:val="00465A74"/>
    <w:rsid w:val="00466ABF"/>
    <w:rsid w:val="00467678"/>
    <w:rsid w:val="004679AD"/>
    <w:rsid w:val="00467B99"/>
    <w:rsid w:val="004702EA"/>
    <w:rsid w:val="00470CD1"/>
    <w:rsid w:val="00471143"/>
    <w:rsid w:val="00471C24"/>
    <w:rsid w:val="00472038"/>
    <w:rsid w:val="00472608"/>
    <w:rsid w:val="004734E3"/>
    <w:rsid w:val="00473664"/>
    <w:rsid w:val="004743A3"/>
    <w:rsid w:val="00474D47"/>
    <w:rsid w:val="00475640"/>
    <w:rsid w:val="00480C2E"/>
    <w:rsid w:val="00481666"/>
    <w:rsid w:val="00483742"/>
    <w:rsid w:val="00483C24"/>
    <w:rsid w:val="00483D4B"/>
    <w:rsid w:val="00485163"/>
    <w:rsid w:val="00486686"/>
    <w:rsid w:val="004868C7"/>
    <w:rsid w:val="00486C8A"/>
    <w:rsid w:val="00487CDE"/>
    <w:rsid w:val="0049054A"/>
    <w:rsid w:val="00490658"/>
    <w:rsid w:val="00490B05"/>
    <w:rsid w:val="004919D8"/>
    <w:rsid w:val="00491F02"/>
    <w:rsid w:val="00493373"/>
    <w:rsid w:val="004939F0"/>
    <w:rsid w:val="00493E8B"/>
    <w:rsid w:val="004964CB"/>
    <w:rsid w:val="004A0605"/>
    <w:rsid w:val="004A106D"/>
    <w:rsid w:val="004A12B4"/>
    <w:rsid w:val="004A16DE"/>
    <w:rsid w:val="004A27BE"/>
    <w:rsid w:val="004A320A"/>
    <w:rsid w:val="004A3C06"/>
    <w:rsid w:val="004A462D"/>
    <w:rsid w:val="004A489E"/>
    <w:rsid w:val="004A4F60"/>
    <w:rsid w:val="004A6FD4"/>
    <w:rsid w:val="004B0223"/>
    <w:rsid w:val="004B0AAC"/>
    <w:rsid w:val="004B1031"/>
    <w:rsid w:val="004B1378"/>
    <w:rsid w:val="004B227D"/>
    <w:rsid w:val="004B2909"/>
    <w:rsid w:val="004B3B25"/>
    <w:rsid w:val="004B4599"/>
    <w:rsid w:val="004B4A73"/>
    <w:rsid w:val="004B4F07"/>
    <w:rsid w:val="004B62D6"/>
    <w:rsid w:val="004B6652"/>
    <w:rsid w:val="004B69B4"/>
    <w:rsid w:val="004B7BA1"/>
    <w:rsid w:val="004C0A48"/>
    <w:rsid w:val="004C100F"/>
    <w:rsid w:val="004C23C3"/>
    <w:rsid w:val="004C3516"/>
    <w:rsid w:val="004C3BD8"/>
    <w:rsid w:val="004C5F44"/>
    <w:rsid w:val="004C62A0"/>
    <w:rsid w:val="004C63F6"/>
    <w:rsid w:val="004C69BA"/>
    <w:rsid w:val="004C6E9B"/>
    <w:rsid w:val="004C71BC"/>
    <w:rsid w:val="004C7E30"/>
    <w:rsid w:val="004D0E8F"/>
    <w:rsid w:val="004D1E68"/>
    <w:rsid w:val="004D31B6"/>
    <w:rsid w:val="004D6E86"/>
    <w:rsid w:val="004D7588"/>
    <w:rsid w:val="004D7CD3"/>
    <w:rsid w:val="004E24DE"/>
    <w:rsid w:val="004E287B"/>
    <w:rsid w:val="004E3182"/>
    <w:rsid w:val="004F0003"/>
    <w:rsid w:val="004F0F83"/>
    <w:rsid w:val="004F1EAB"/>
    <w:rsid w:val="004F1FB1"/>
    <w:rsid w:val="004F52E7"/>
    <w:rsid w:val="004F6CBA"/>
    <w:rsid w:val="004F6E7D"/>
    <w:rsid w:val="004F6E82"/>
    <w:rsid w:val="004F71D8"/>
    <w:rsid w:val="00500534"/>
    <w:rsid w:val="00500A85"/>
    <w:rsid w:val="005035D9"/>
    <w:rsid w:val="00505168"/>
    <w:rsid w:val="005060E8"/>
    <w:rsid w:val="005063B6"/>
    <w:rsid w:val="005063E3"/>
    <w:rsid w:val="00506C50"/>
    <w:rsid w:val="00507FC9"/>
    <w:rsid w:val="00510378"/>
    <w:rsid w:val="005118DB"/>
    <w:rsid w:val="00512EB0"/>
    <w:rsid w:val="00512EF8"/>
    <w:rsid w:val="00515094"/>
    <w:rsid w:val="00516487"/>
    <w:rsid w:val="0051696D"/>
    <w:rsid w:val="00520304"/>
    <w:rsid w:val="00520D2C"/>
    <w:rsid w:val="0052110B"/>
    <w:rsid w:val="00521702"/>
    <w:rsid w:val="0052197B"/>
    <w:rsid w:val="00522337"/>
    <w:rsid w:val="0052247D"/>
    <w:rsid w:val="005251AF"/>
    <w:rsid w:val="00525409"/>
    <w:rsid w:val="005262BE"/>
    <w:rsid w:val="00526835"/>
    <w:rsid w:val="005274CD"/>
    <w:rsid w:val="00530CFA"/>
    <w:rsid w:val="00530DCD"/>
    <w:rsid w:val="00530F61"/>
    <w:rsid w:val="0053139A"/>
    <w:rsid w:val="005337F0"/>
    <w:rsid w:val="00534A84"/>
    <w:rsid w:val="00535310"/>
    <w:rsid w:val="00535DCE"/>
    <w:rsid w:val="00535EF1"/>
    <w:rsid w:val="00536D1E"/>
    <w:rsid w:val="00537175"/>
    <w:rsid w:val="00537593"/>
    <w:rsid w:val="00540C49"/>
    <w:rsid w:val="005411D5"/>
    <w:rsid w:val="00541F5B"/>
    <w:rsid w:val="00542E9D"/>
    <w:rsid w:val="00543E4E"/>
    <w:rsid w:val="0054419D"/>
    <w:rsid w:val="00544D9E"/>
    <w:rsid w:val="00545A1B"/>
    <w:rsid w:val="00545D35"/>
    <w:rsid w:val="00546452"/>
    <w:rsid w:val="00546537"/>
    <w:rsid w:val="005471D5"/>
    <w:rsid w:val="00550B50"/>
    <w:rsid w:val="00550E52"/>
    <w:rsid w:val="00551096"/>
    <w:rsid w:val="00552487"/>
    <w:rsid w:val="00552734"/>
    <w:rsid w:val="005527B0"/>
    <w:rsid w:val="005546B7"/>
    <w:rsid w:val="00555224"/>
    <w:rsid w:val="00556F8A"/>
    <w:rsid w:val="0055755D"/>
    <w:rsid w:val="00560143"/>
    <w:rsid w:val="00560319"/>
    <w:rsid w:val="00560CA9"/>
    <w:rsid w:val="005611FF"/>
    <w:rsid w:val="00562ACB"/>
    <w:rsid w:val="0056353A"/>
    <w:rsid w:val="005639E6"/>
    <w:rsid w:val="00564D89"/>
    <w:rsid w:val="005652DC"/>
    <w:rsid w:val="005659CE"/>
    <w:rsid w:val="00567048"/>
    <w:rsid w:val="00567400"/>
    <w:rsid w:val="005711DA"/>
    <w:rsid w:val="00571854"/>
    <w:rsid w:val="00571DBE"/>
    <w:rsid w:val="005726D9"/>
    <w:rsid w:val="0057276E"/>
    <w:rsid w:val="00572B27"/>
    <w:rsid w:val="0057568B"/>
    <w:rsid w:val="005774B6"/>
    <w:rsid w:val="00580743"/>
    <w:rsid w:val="00581FFF"/>
    <w:rsid w:val="00584057"/>
    <w:rsid w:val="00584148"/>
    <w:rsid w:val="00584555"/>
    <w:rsid w:val="00584C49"/>
    <w:rsid w:val="00585937"/>
    <w:rsid w:val="0058621E"/>
    <w:rsid w:val="005865F4"/>
    <w:rsid w:val="00586A4A"/>
    <w:rsid w:val="00586F5C"/>
    <w:rsid w:val="005874E6"/>
    <w:rsid w:val="005879DA"/>
    <w:rsid w:val="00590983"/>
    <w:rsid w:val="005918C1"/>
    <w:rsid w:val="00592050"/>
    <w:rsid w:val="00592082"/>
    <w:rsid w:val="00592809"/>
    <w:rsid w:val="0059280C"/>
    <w:rsid w:val="00593CFE"/>
    <w:rsid w:val="00595580"/>
    <w:rsid w:val="00595A3D"/>
    <w:rsid w:val="00596B70"/>
    <w:rsid w:val="00596EF7"/>
    <w:rsid w:val="005974D0"/>
    <w:rsid w:val="005A3EC4"/>
    <w:rsid w:val="005A3FA1"/>
    <w:rsid w:val="005A4567"/>
    <w:rsid w:val="005A491F"/>
    <w:rsid w:val="005A5079"/>
    <w:rsid w:val="005A5944"/>
    <w:rsid w:val="005A73E1"/>
    <w:rsid w:val="005A783C"/>
    <w:rsid w:val="005B0527"/>
    <w:rsid w:val="005B05D3"/>
    <w:rsid w:val="005B070C"/>
    <w:rsid w:val="005B184D"/>
    <w:rsid w:val="005B2B5A"/>
    <w:rsid w:val="005B37CC"/>
    <w:rsid w:val="005B3F29"/>
    <w:rsid w:val="005B439D"/>
    <w:rsid w:val="005B65FF"/>
    <w:rsid w:val="005B6657"/>
    <w:rsid w:val="005B726C"/>
    <w:rsid w:val="005B7375"/>
    <w:rsid w:val="005C0334"/>
    <w:rsid w:val="005C135F"/>
    <w:rsid w:val="005C1842"/>
    <w:rsid w:val="005C1FC2"/>
    <w:rsid w:val="005C31C3"/>
    <w:rsid w:val="005C5B02"/>
    <w:rsid w:val="005C5DB7"/>
    <w:rsid w:val="005C68B4"/>
    <w:rsid w:val="005D0957"/>
    <w:rsid w:val="005D0BBF"/>
    <w:rsid w:val="005D18D1"/>
    <w:rsid w:val="005D19FF"/>
    <w:rsid w:val="005D2F4A"/>
    <w:rsid w:val="005D34C1"/>
    <w:rsid w:val="005D3DA9"/>
    <w:rsid w:val="005D3F79"/>
    <w:rsid w:val="005D4550"/>
    <w:rsid w:val="005D5BD2"/>
    <w:rsid w:val="005D5F4D"/>
    <w:rsid w:val="005D7748"/>
    <w:rsid w:val="005D7B62"/>
    <w:rsid w:val="005E04F3"/>
    <w:rsid w:val="005E0BF7"/>
    <w:rsid w:val="005E0D6D"/>
    <w:rsid w:val="005E1FFC"/>
    <w:rsid w:val="005E27FF"/>
    <w:rsid w:val="005E2900"/>
    <w:rsid w:val="005E2A18"/>
    <w:rsid w:val="005E6172"/>
    <w:rsid w:val="005E7266"/>
    <w:rsid w:val="005E7CAF"/>
    <w:rsid w:val="005F01DA"/>
    <w:rsid w:val="005F02C0"/>
    <w:rsid w:val="005F0497"/>
    <w:rsid w:val="005F0C5E"/>
    <w:rsid w:val="005F0E7A"/>
    <w:rsid w:val="005F25B9"/>
    <w:rsid w:val="005F3FE2"/>
    <w:rsid w:val="005F5393"/>
    <w:rsid w:val="005F59C9"/>
    <w:rsid w:val="005F67E5"/>
    <w:rsid w:val="005F6C2F"/>
    <w:rsid w:val="005F6E90"/>
    <w:rsid w:val="005F7119"/>
    <w:rsid w:val="00600909"/>
    <w:rsid w:val="006009BE"/>
    <w:rsid w:val="00601309"/>
    <w:rsid w:val="00602900"/>
    <w:rsid w:val="00602ABE"/>
    <w:rsid w:val="00605006"/>
    <w:rsid w:val="006107E1"/>
    <w:rsid w:val="00611655"/>
    <w:rsid w:val="00612F06"/>
    <w:rsid w:val="006137EC"/>
    <w:rsid w:val="00614DC8"/>
    <w:rsid w:val="00615838"/>
    <w:rsid w:val="00615AE8"/>
    <w:rsid w:val="00615B39"/>
    <w:rsid w:val="00616B4F"/>
    <w:rsid w:val="00616D7B"/>
    <w:rsid w:val="00617A10"/>
    <w:rsid w:val="006202B4"/>
    <w:rsid w:val="00622D8E"/>
    <w:rsid w:val="00624D5F"/>
    <w:rsid w:val="00625025"/>
    <w:rsid w:val="00626532"/>
    <w:rsid w:val="00626ABE"/>
    <w:rsid w:val="00627494"/>
    <w:rsid w:val="00627578"/>
    <w:rsid w:val="0062792C"/>
    <w:rsid w:val="0063224A"/>
    <w:rsid w:val="006323C5"/>
    <w:rsid w:val="00632E8C"/>
    <w:rsid w:val="00635E03"/>
    <w:rsid w:val="00636749"/>
    <w:rsid w:val="00637663"/>
    <w:rsid w:val="00642142"/>
    <w:rsid w:val="006438CB"/>
    <w:rsid w:val="00643BC3"/>
    <w:rsid w:val="00644588"/>
    <w:rsid w:val="00645118"/>
    <w:rsid w:val="0064688E"/>
    <w:rsid w:val="00646F5C"/>
    <w:rsid w:val="0064700A"/>
    <w:rsid w:val="00647596"/>
    <w:rsid w:val="006477DC"/>
    <w:rsid w:val="0065012A"/>
    <w:rsid w:val="006506C6"/>
    <w:rsid w:val="006514BA"/>
    <w:rsid w:val="00651D36"/>
    <w:rsid w:val="00652F88"/>
    <w:rsid w:val="00653D69"/>
    <w:rsid w:val="00654E81"/>
    <w:rsid w:val="0065539D"/>
    <w:rsid w:val="006554D9"/>
    <w:rsid w:val="00655AA6"/>
    <w:rsid w:val="00656CCD"/>
    <w:rsid w:val="006602A3"/>
    <w:rsid w:val="006603F8"/>
    <w:rsid w:val="00660FC0"/>
    <w:rsid w:val="00661E8C"/>
    <w:rsid w:val="00662607"/>
    <w:rsid w:val="00663143"/>
    <w:rsid w:val="00664675"/>
    <w:rsid w:val="00664BCD"/>
    <w:rsid w:val="00664C61"/>
    <w:rsid w:val="006668FD"/>
    <w:rsid w:val="006679B2"/>
    <w:rsid w:val="00667EF3"/>
    <w:rsid w:val="00670B01"/>
    <w:rsid w:val="00670D45"/>
    <w:rsid w:val="00672F55"/>
    <w:rsid w:val="00674574"/>
    <w:rsid w:val="0067468A"/>
    <w:rsid w:val="00677709"/>
    <w:rsid w:val="0068077A"/>
    <w:rsid w:val="00684678"/>
    <w:rsid w:val="00684B24"/>
    <w:rsid w:val="00685E15"/>
    <w:rsid w:val="00686966"/>
    <w:rsid w:val="00686A76"/>
    <w:rsid w:val="006873AA"/>
    <w:rsid w:val="00687E23"/>
    <w:rsid w:val="00694AA2"/>
    <w:rsid w:val="00695397"/>
    <w:rsid w:val="0069601F"/>
    <w:rsid w:val="006966B8"/>
    <w:rsid w:val="006967CA"/>
    <w:rsid w:val="006A12C2"/>
    <w:rsid w:val="006A14A8"/>
    <w:rsid w:val="006A2403"/>
    <w:rsid w:val="006A2E7F"/>
    <w:rsid w:val="006A3493"/>
    <w:rsid w:val="006A4A94"/>
    <w:rsid w:val="006A4B39"/>
    <w:rsid w:val="006A5640"/>
    <w:rsid w:val="006A5B54"/>
    <w:rsid w:val="006A7797"/>
    <w:rsid w:val="006A7C46"/>
    <w:rsid w:val="006A7F59"/>
    <w:rsid w:val="006B08C9"/>
    <w:rsid w:val="006B14DE"/>
    <w:rsid w:val="006B257F"/>
    <w:rsid w:val="006B500E"/>
    <w:rsid w:val="006C082A"/>
    <w:rsid w:val="006C319E"/>
    <w:rsid w:val="006C4522"/>
    <w:rsid w:val="006C5BCD"/>
    <w:rsid w:val="006C6F90"/>
    <w:rsid w:val="006C7BA9"/>
    <w:rsid w:val="006C7F53"/>
    <w:rsid w:val="006D0E8D"/>
    <w:rsid w:val="006D163A"/>
    <w:rsid w:val="006D4EC7"/>
    <w:rsid w:val="006D532C"/>
    <w:rsid w:val="006D57A9"/>
    <w:rsid w:val="006D656F"/>
    <w:rsid w:val="006D77B1"/>
    <w:rsid w:val="006D7FAB"/>
    <w:rsid w:val="006E0546"/>
    <w:rsid w:val="006E0D0B"/>
    <w:rsid w:val="006E1634"/>
    <w:rsid w:val="006E175F"/>
    <w:rsid w:val="006E1C81"/>
    <w:rsid w:val="006E2CF6"/>
    <w:rsid w:val="006E32D8"/>
    <w:rsid w:val="006E3441"/>
    <w:rsid w:val="006E39FC"/>
    <w:rsid w:val="006E3E73"/>
    <w:rsid w:val="006E4DDE"/>
    <w:rsid w:val="006E4E76"/>
    <w:rsid w:val="006E516D"/>
    <w:rsid w:val="006E535C"/>
    <w:rsid w:val="006E675F"/>
    <w:rsid w:val="006E71C5"/>
    <w:rsid w:val="006E7DC3"/>
    <w:rsid w:val="006F26C8"/>
    <w:rsid w:val="006F33ED"/>
    <w:rsid w:val="006F3BE1"/>
    <w:rsid w:val="006F3DE2"/>
    <w:rsid w:val="006F4F8E"/>
    <w:rsid w:val="006F51A6"/>
    <w:rsid w:val="006F5438"/>
    <w:rsid w:val="006F5484"/>
    <w:rsid w:val="006F7380"/>
    <w:rsid w:val="006F7664"/>
    <w:rsid w:val="006F76E0"/>
    <w:rsid w:val="00704081"/>
    <w:rsid w:val="007053AA"/>
    <w:rsid w:val="0070554B"/>
    <w:rsid w:val="00707C3E"/>
    <w:rsid w:val="00707E56"/>
    <w:rsid w:val="00710332"/>
    <w:rsid w:val="00710790"/>
    <w:rsid w:val="007113B9"/>
    <w:rsid w:val="00711565"/>
    <w:rsid w:val="00712EDE"/>
    <w:rsid w:val="007133C7"/>
    <w:rsid w:val="00713C29"/>
    <w:rsid w:val="007141CA"/>
    <w:rsid w:val="00714D2A"/>
    <w:rsid w:val="00715492"/>
    <w:rsid w:val="00715BF1"/>
    <w:rsid w:val="00715C97"/>
    <w:rsid w:val="007169C3"/>
    <w:rsid w:val="00716C79"/>
    <w:rsid w:val="00717766"/>
    <w:rsid w:val="00720227"/>
    <w:rsid w:val="00720288"/>
    <w:rsid w:val="00720297"/>
    <w:rsid w:val="0072068C"/>
    <w:rsid w:val="00721A38"/>
    <w:rsid w:val="00723156"/>
    <w:rsid w:val="0072419E"/>
    <w:rsid w:val="00724D6F"/>
    <w:rsid w:val="007253D5"/>
    <w:rsid w:val="00726FDF"/>
    <w:rsid w:val="0072758E"/>
    <w:rsid w:val="00730A1C"/>
    <w:rsid w:val="00731A8C"/>
    <w:rsid w:val="00732657"/>
    <w:rsid w:val="00732BB5"/>
    <w:rsid w:val="007343D0"/>
    <w:rsid w:val="007347B5"/>
    <w:rsid w:val="00735D98"/>
    <w:rsid w:val="007360F3"/>
    <w:rsid w:val="00736AEF"/>
    <w:rsid w:val="0074143F"/>
    <w:rsid w:val="00745353"/>
    <w:rsid w:val="00745AF9"/>
    <w:rsid w:val="00745F6F"/>
    <w:rsid w:val="00746E56"/>
    <w:rsid w:val="00746ECC"/>
    <w:rsid w:val="007471E3"/>
    <w:rsid w:val="00750092"/>
    <w:rsid w:val="00750E96"/>
    <w:rsid w:val="00751D40"/>
    <w:rsid w:val="0075266C"/>
    <w:rsid w:val="00756846"/>
    <w:rsid w:val="00756D72"/>
    <w:rsid w:val="0076018A"/>
    <w:rsid w:val="00762079"/>
    <w:rsid w:val="007628BF"/>
    <w:rsid w:val="00762E82"/>
    <w:rsid w:val="007643F0"/>
    <w:rsid w:val="00764894"/>
    <w:rsid w:val="0076546C"/>
    <w:rsid w:val="00765A51"/>
    <w:rsid w:val="0076649C"/>
    <w:rsid w:val="00767351"/>
    <w:rsid w:val="00767F3F"/>
    <w:rsid w:val="00771F56"/>
    <w:rsid w:val="00772A19"/>
    <w:rsid w:val="0077426E"/>
    <w:rsid w:val="00774454"/>
    <w:rsid w:val="00775BB5"/>
    <w:rsid w:val="00776241"/>
    <w:rsid w:val="0078004A"/>
    <w:rsid w:val="00780ACE"/>
    <w:rsid w:val="007810B3"/>
    <w:rsid w:val="00781C99"/>
    <w:rsid w:val="007821EA"/>
    <w:rsid w:val="0078229C"/>
    <w:rsid w:val="00784019"/>
    <w:rsid w:val="007844AF"/>
    <w:rsid w:val="007855F6"/>
    <w:rsid w:val="00786572"/>
    <w:rsid w:val="00786623"/>
    <w:rsid w:val="00786C04"/>
    <w:rsid w:val="007874F5"/>
    <w:rsid w:val="00787610"/>
    <w:rsid w:val="00787D90"/>
    <w:rsid w:val="007905FB"/>
    <w:rsid w:val="00791D12"/>
    <w:rsid w:val="00792300"/>
    <w:rsid w:val="00792FCD"/>
    <w:rsid w:val="00793603"/>
    <w:rsid w:val="00794884"/>
    <w:rsid w:val="00794A3C"/>
    <w:rsid w:val="00795363"/>
    <w:rsid w:val="007955CD"/>
    <w:rsid w:val="00795D9B"/>
    <w:rsid w:val="00797826"/>
    <w:rsid w:val="007A0E38"/>
    <w:rsid w:val="007A1B69"/>
    <w:rsid w:val="007A2279"/>
    <w:rsid w:val="007A4083"/>
    <w:rsid w:val="007A47F2"/>
    <w:rsid w:val="007A499E"/>
    <w:rsid w:val="007A656A"/>
    <w:rsid w:val="007A67B2"/>
    <w:rsid w:val="007A6912"/>
    <w:rsid w:val="007A6F99"/>
    <w:rsid w:val="007A730C"/>
    <w:rsid w:val="007A7C3A"/>
    <w:rsid w:val="007B0121"/>
    <w:rsid w:val="007B03F6"/>
    <w:rsid w:val="007B0E07"/>
    <w:rsid w:val="007B1EE4"/>
    <w:rsid w:val="007B1F0B"/>
    <w:rsid w:val="007B2E6E"/>
    <w:rsid w:val="007B4C57"/>
    <w:rsid w:val="007B6552"/>
    <w:rsid w:val="007B668D"/>
    <w:rsid w:val="007B796C"/>
    <w:rsid w:val="007C04A7"/>
    <w:rsid w:val="007C2073"/>
    <w:rsid w:val="007C28B2"/>
    <w:rsid w:val="007C30C9"/>
    <w:rsid w:val="007C5274"/>
    <w:rsid w:val="007C546D"/>
    <w:rsid w:val="007C5B8C"/>
    <w:rsid w:val="007C60D3"/>
    <w:rsid w:val="007C6813"/>
    <w:rsid w:val="007C6BDE"/>
    <w:rsid w:val="007C6FB4"/>
    <w:rsid w:val="007D2138"/>
    <w:rsid w:val="007D2E0E"/>
    <w:rsid w:val="007D3E64"/>
    <w:rsid w:val="007D4D32"/>
    <w:rsid w:val="007D4D3F"/>
    <w:rsid w:val="007D4D73"/>
    <w:rsid w:val="007D4DDF"/>
    <w:rsid w:val="007D5856"/>
    <w:rsid w:val="007D59CD"/>
    <w:rsid w:val="007D5CD5"/>
    <w:rsid w:val="007D6243"/>
    <w:rsid w:val="007D6340"/>
    <w:rsid w:val="007D6486"/>
    <w:rsid w:val="007D671F"/>
    <w:rsid w:val="007D69C0"/>
    <w:rsid w:val="007D6F10"/>
    <w:rsid w:val="007D7662"/>
    <w:rsid w:val="007D7E05"/>
    <w:rsid w:val="007E0660"/>
    <w:rsid w:val="007E11B2"/>
    <w:rsid w:val="007E1874"/>
    <w:rsid w:val="007E1A34"/>
    <w:rsid w:val="007E3F44"/>
    <w:rsid w:val="007E44ED"/>
    <w:rsid w:val="007E52B4"/>
    <w:rsid w:val="007E77AA"/>
    <w:rsid w:val="007E7CFD"/>
    <w:rsid w:val="007F0515"/>
    <w:rsid w:val="007F072A"/>
    <w:rsid w:val="007F0C82"/>
    <w:rsid w:val="007F0E3C"/>
    <w:rsid w:val="007F0F1B"/>
    <w:rsid w:val="007F1DC8"/>
    <w:rsid w:val="007F2443"/>
    <w:rsid w:val="007F2BC2"/>
    <w:rsid w:val="007F3A88"/>
    <w:rsid w:val="007F4023"/>
    <w:rsid w:val="007F52D3"/>
    <w:rsid w:val="007F58BA"/>
    <w:rsid w:val="007F5E0E"/>
    <w:rsid w:val="007F6633"/>
    <w:rsid w:val="007F762C"/>
    <w:rsid w:val="007F7B17"/>
    <w:rsid w:val="00800660"/>
    <w:rsid w:val="00800ECF"/>
    <w:rsid w:val="00802A78"/>
    <w:rsid w:val="00803B6C"/>
    <w:rsid w:val="008041DC"/>
    <w:rsid w:val="0080624E"/>
    <w:rsid w:val="00810422"/>
    <w:rsid w:val="0081049F"/>
    <w:rsid w:val="00810654"/>
    <w:rsid w:val="00810B60"/>
    <w:rsid w:val="00810EF4"/>
    <w:rsid w:val="008115E0"/>
    <w:rsid w:val="00811FCA"/>
    <w:rsid w:val="008129C6"/>
    <w:rsid w:val="00812B4A"/>
    <w:rsid w:val="00813C6E"/>
    <w:rsid w:val="0081447C"/>
    <w:rsid w:val="00814B2C"/>
    <w:rsid w:val="008153DD"/>
    <w:rsid w:val="00817511"/>
    <w:rsid w:val="00817582"/>
    <w:rsid w:val="00817896"/>
    <w:rsid w:val="00817A7D"/>
    <w:rsid w:val="00821102"/>
    <w:rsid w:val="0082173F"/>
    <w:rsid w:val="008218DE"/>
    <w:rsid w:val="008239C0"/>
    <w:rsid w:val="00823B1A"/>
    <w:rsid w:val="00823BC5"/>
    <w:rsid w:val="00824158"/>
    <w:rsid w:val="008242A1"/>
    <w:rsid w:val="00824534"/>
    <w:rsid w:val="00827134"/>
    <w:rsid w:val="00830627"/>
    <w:rsid w:val="0083177A"/>
    <w:rsid w:val="0083197C"/>
    <w:rsid w:val="00831F62"/>
    <w:rsid w:val="008320F5"/>
    <w:rsid w:val="008328BA"/>
    <w:rsid w:val="00833792"/>
    <w:rsid w:val="0083488D"/>
    <w:rsid w:val="00835544"/>
    <w:rsid w:val="00836068"/>
    <w:rsid w:val="00836141"/>
    <w:rsid w:val="00837AA9"/>
    <w:rsid w:val="0084333F"/>
    <w:rsid w:val="00844755"/>
    <w:rsid w:val="00845594"/>
    <w:rsid w:val="00845AE2"/>
    <w:rsid w:val="00845F88"/>
    <w:rsid w:val="008477CB"/>
    <w:rsid w:val="008500C7"/>
    <w:rsid w:val="008505D9"/>
    <w:rsid w:val="00850821"/>
    <w:rsid w:val="00851692"/>
    <w:rsid w:val="00854165"/>
    <w:rsid w:val="00857725"/>
    <w:rsid w:val="00860A50"/>
    <w:rsid w:val="0086131F"/>
    <w:rsid w:val="008620C1"/>
    <w:rsid w:val="0086220F"/>
    <w:rsid w:val="00862578"/>
    <w:rsid w:val="00863380"/>
    <w:rsid w:val="0086361A"/>
    <w:rsid w:val="008642C7"/>
    <w:rsid w:val="00864DAB"/>
    <w:rsid w:val="00865272"/>
    <w:rsid w:val="008652E6"/>
    <w:rsid w:val="0086555B"/>
    <w:rsid w:val="00867537"/>
    <w:rsid w:val="00871014"/>
    <w:rsid w:val="0087149A"/>
    <w:rsid w:val="00872088"/>
    <w:rsid w:val="00873A6D"/>
    <w:rsid w:val="0087407C"/>
    <w:rsid w:val="0087455F"/>
    <w:rsid w:val="00874628"/>
    <w:rsid w:val="00874E4F"/>
    <w:rsid w:val="0087511E"/>
    <w:rsid w:val="00875211"/>
    <w:rsid w:val="00876239"/>
    <w:rsid w:val="008764D3"/>
    <w:rsid w:val="008772C6"/>
    <w:rsid w:val="00880091"/>
    <w:rsid w:val="0088183C"/>
    <w:rsid w:val="008819D2"/>
    <w:rsid w:val="00881FBD"/>
    <w:rsid w:val="008832AA"/>
    <w:rsid w:val="00884D0E"/>
    <w:rsid w:val="00884EB1"/>
    <w:rsid w:val="00885D96"/>
    <w:rsid w:val="00890268"/>
    <w:rsid w:val="00891175"/>
    <w:rsid w:val="008920DA"/>
    <w:rsid w:val="008939E5"/>
    <w:rsid w:val="00893D3E"/>
    <w:rsid w:val="00894773"/>
    <w:rsid w:val="00895CE3"/>
    <w:rsid w:val="0089652D"/>
    <w:rsid w:val="00896C31"/>
    <w:rsid w:val="008977E9"/>
    <w:rsid w:val="008A05AF"/>
    <w:rsid w:val="008A21CC"/>
    <w:rsid w:val="008A27F1"/>
    <w:rsid w:val="008A2E9F"/>
    <w:rsid w:val="008A3F4E"/>
    <w:rsid w:val="008A6246"/>
    <w:rsid w:val="008A6E51"/>
    <w:rsid w:val="008A721D"/>
    <w:rsid w:val="008A7A72"/>
    <w:rsid w:val="008B07DE"/>
    <w:rsid w:val="008B099F"/>
    <w:rsid w:val="008B19AE"/>
    <w:rsid w:val="008B1C86"/>
    <w:rsid w:val="008B2A8D"/>
    <w:rsid w:val="008B3392"/>
    <w:rsid w:val="008B361B"/>
    <w:rsid w:val="008B3DC7"/>
    <w:rsid w:val="008B434B"/>
    <w:rsid w:val="008B5241"/>
    <w:rsid w:val="008B7D88"/>
    <w:rsid w:val="008C0766"/>
    <w:rsid w:val="008C19E4"/>
    <w:rsid w:val="008C2BED"/>
    <w:rsid w:val="008C3A04"/>
    <w:rsid w:val="008C5973"/>
    <w:rsid w:val="008C5AD2"/>
    <w:rsid w:val="008C6A73"/>
    <w:rsid w:val="008C6A83"/>
    <w:rsid w:val="008C7C84"/>
    <w:rsid w:val="008C7EBC"/>
    <w:rsid w:val="008D02CD"/>
    <w:rsid w:val="008D2381"/>
    <w:rsid w:val="008D2662"/>
    <w:rsid w:val="008D4347"/>
    <w:rsid w:val="008D70D6"/>
    <w:rsid w:val="008E07AD"/>
    <w:rsid w:val="008E12B7"/>
    <w:rsid w:val="008E2597"/>
    <w:rsid w:val="008E3252"/>
    <w:rsid w:val="008E4873"/>
    <w:rsid w:val="008E4B23"/>
    <w:rsid w:val="008E4BC6"/>
    <w:rsid w:val="008E5148"/>
    <w:rsid w:val="008E553B"/>
    <w:rsid w:val="008E55A3"/>
    <w:rsid w:val="008E6C2B"/>
    <w:rsid w:val="008F00F6"/>
    <w:rsid w:val="008F0B40"/>
    <w:rsid w:val="008F3027"/>
    <w:rsid w:val="008F3B3F"/>
    <w:rsid w:val="008F4F21"/>
    <w:rsid w:val="008F58E1"/>
    <w:rsid w:val="008F72B7"/>
    <w:rsid w:val="009013DE"/>
    <w:rsid w:val="00902202"/>
    <w:rsid w:val="009022BC"/>
    <w:rsid w:val="00902DE6"/>
    <w:rsid w:val="0090366E"/>
    <w:rsid w:val="009040BC"/>
    <w:rsid w:val="00910080"/>
    <w:rsid w:val="00913DFF"/>
    <w:rsid w:val="00916B25"/>
    <w:rsid w:val="00917A14"/>
    <w:rsid w:val="009226F1"/>
    <w:rsid w:val="009234F8"/>
    <w:rsid w:val="00923A6F"/>
    <w:rsid w:val="009240EE"/>
    <w:rsid w:val="009249B0"/>
    <w:rsid w:val="009252F1"/>
    <w:rsid w:val="00927A56"/>
    <w:rsid w:val="0093114E"/>
    <w:rsid w:val="009320D2"/>
    <w:rsid w:val="0093235B"/>
    <w:rsid w:val="00933A3A"/>
    <w:rsid w:val="00934ACD"/>
    <w:rsid w:val="009351B6"/>
    <w:rsid w:val="009404D6"/>
    <w:rsid w:val="00940F25"/>
    <w:rsid w:val="009411D6"/>
    <w:rsid w:val="0094195E"/>
    <w:rsid w:val="00941F96"/>
    <w:rsid w:val="0094482E"/>
    <w:rsid w:val="00944C02"/>
    <w:rsid w:val="00945996"/>
    <w:rsid w:val="00945CA6"/>
    <w:rsid w:val="009461E7"/>
    <w:rsid w:val="00947F5B"/>
    <w:rsid w:val="0095036B"/>
    <w:rsid w:val="00950917"/>
    <w:rsid w:val="0095192D"/>
    <w:rsid w:val="00953AFA"/>
    <w:rsid w:val="00953ED8"/>
    <w:rsid w:val="00954F00"/>
    <w:rsid w:val="00955589"/>
    <w:rsid w:val="00955B6A"/>
    <w:rsid w:val="00955DBB"/>
    <w:rsid w:val="00955F98"/>
    <w:rsid w:val="00956647"/>
    <w:rsid w:val="009568C6"/>
    <w:rsid w:val="00957208"/>
    <w:rsid w:val="00963751"/>
    <w:rsid w:val="00963EE9"/>
    <w:rsid w:val="00964F65"/>
    <w:rsid w:val="00966ECE"/>
    <w:rsid w:val="00970168"/>
    <w:rsid w:val="00971726"/>
    <w:rsid w:val="0097267D"/>
    <w:rsid w:val="009755BB"/>
    <w:rsid w:val="00975957"/>
    <w:rsid w:val="00975BA4"/>
    <w:rsid w:val="00975EC8"/>
    <w:rsid w:val="00976362"/>
    <w:rsid w:val="00976411"/>
    <w:rsid w:val="00976A43"/>
    <w:rsid w:val="00980B61"/>
    <w:rsid w:val="00980F09"/>
    <w:rsid w:val="00980FF3"/>
    <w:rsid w:val="00981E0A"/>
    <w:rsid w:val="00981F5D"/>
    <w:rsid w:val="0098330D"/>
    <w:rsid w:val="009838A0"/>
    <w:rsid w:val="00983CAE"/>
    <w:rsid w:val="00985A3C"/>
    <w:rsid w:val="00986129"/>
    <w:rsid w:val="009872E9"/>
    <w:rsid w:val="00987DBC"/>
    <w:rsid w:val="009908B9"/>
    <w:rsid w:val="00992634"/>
    <w:rsid w:val="00993220"/>
    <w:rsid w:val="009950B3"/>
    <w:rsid w:val="00995675"/>
    <w:rsid w:val="0099599C"/>
    <w:rsid w:val="00996A59"/>
    <w:rsid w:val="00997A06"/>
    <w:rsid w:val="009A08A3"/>
    <w:rsid w:val="009A0B44"/>
    <w:rsid w:val="009A1771"/>
    <w:rsid w:val="009A180E"/>
    <w:rsid w:val="009A2D1D"/>
    <w:rsid w:val="009A607F"/>
    <w:rsid w:val="009A7B5F"/>
    <w:rsid w:val="009B0A2A"/>
    <w:rsid w:val="009B1D1B"/>
    <w:rsid w:val="009B3206"/>
    <w:rsid w:val="009B47A8"/>
    <w:rsid w:val="009B51FE"/>
    <w:rsid w:val="009B6889"/>
    <w:rsid w:val="009B6892"/>
    <w:rsid w:val="009B711F"/>
    <w:rsid w:val="009C07A5"/>
    <w:rsid w:val="009C0E2B"/>
    <w:rsid w:val="009C1730"/>
    <w:rsid w:val="009C2181"/>
    <w:rsid w:val="009C5F2B"/>
    <w:rsid w:val="009D08A9"/>
    <w:rsid w:val="009D0993"/>
    <w:rsid w:val="009D0A06"/>
    <w:rsid w:val="009D0DD8"/>
    <w:rsid w:val="009D139E"/>
    <w:rsid w:val="009D2472"/>
    <w:rsid w:val="009D319E"/>
    <w:rsid w:val="009D32FA"/>
    <w:rsid w:val="009D3595"/>
    <w:rsid w:val="009D43E4"/>
    <w:rsid w:val="009D6276"/>
    <w:rsid w:val="009E12DD"/>
    <w:rsid w:val="009E1B48"/>
    <w:rsid w:val="009E28D7"/>
    <w:rsid w:val="009E4364"/>
    <w:rsid w:val="009E5E17"/>
    <w:rsid w:val="009E73D9"/>
    <w:rsid w:val="009E7A6F"/>
    <w:rsid w:val="009F01D7"/>
    <w:rsid w:val="009F05F1"/>
    <w:rsid w:val="009F0796"/>
    <w:rsid w:val="009F0857"/>
    <w:rsid w:val="009F20DD"/>
    <w:rsid w:val="009F2C98"/>
    <w:rsid w:val="009F356B"/>
    <w:rsid w:val="009F4451"/>
    <w:rsid w:val="009F4589"/>
    <w:rsid w:val="009F4FBF"/>
    <w:rsid w:val="009F54F2"/>
    <w:rsid w:val="009F5F1D"/>
    <w:rsid w:val="009F638A"/>
    <w:rsid w:val="009F68E0"/>
    <w:rsid w:val="009F6964"/>
    <w:rsid w:val="009F6EA9"/>
    <w:rsid w:val="009F702B"/>
    <w:rsid w:val="009F7E87"/>
    <w:rsid w:val="00A0006B"/>
    <w:rsid w:val="00A003A9"/>
    <w:rsid w:val="00A01A70"/>
    <w:rsid w:val="00A0314E"/>
    <w:rsid w:val="00A0495A"/>
    <w:rsid w:val="00A0601E"/>
    <w:rsid w:val="00A0624D"/>
    <w:rsid w:val="00A100BE"/>
    <w:rsid w:val="00A107AF"/>
    <w:rsid w:val="00A13502"/>
    <w:rsid w:val="00A13691"/>
    <w:rsid w:val="00A14495"/>
    <w:rsid w:val="00A15AC0"/>
    <w:rsid w:val="00A2091C"/>
    <w:rsid w:val="00A229D0"/>
    <w:rsid w:val="00A22C56"/>
    <w:rsid w:val="00A233AD"/>
    <w:rsid w:val="00A233D6"/>
    <w:rsid w:val="00A24CF9"/>
    <w:rsid w:val="00A24FF8"/>
    <w:rsid w:val="00A25885"/>
    <w:rsid w:val="00A25A10"/>
    <w:rsid w:val="00A264CB"/>
    <w:rsid w:val="00A267B3"/>
    <w:rsid w:val="00A271D3"/>
    <w:rsid w:val="00A275DC"/>
    <w:rsid w:val="00A27D6C"/>
    <w:rsid w:val="00A30951"/>
    <w:rsid w:val="00A32D82"/>
    <w:rsid w:val="00A34664"/>
    <w:rsid w:val="00A34EB6"/>
    <w:rsid w:val="00A35598"/>
    <w:rsid w:val="00A368B5"/>
    <w:rsid w:val="00A37F44"/>
    <w:rsid w:val="00A4065D"/>
    <w:rsid w:val="00A414BD"/>
    <w:rsid w:val="00A41DF7"/>
    <w:rsid w:val="00A4247A"/>
    <w:rsid w:val="00A42706"/>
    <w:rsid w:val="00A43288"/>
    <w:rsid w:val="00A4431B"/>
    <w:rsid w:val="00A44EF6"/>
    <w:rsid w:val="00A46BB2"/>
    <w:rsid w:val="00A4787F"/>
    <w:rsid w:val="00A47F03"/>
    <w:rsid w:val="00A518E7"/>
    <w:rsid w:val="00A52659"/>
    <w:rsid w:val="00A52BBA"/>
    <w:rsid w:val="00A536F0"/>
    <w:rsid w:val="00A53AAF"/>
    <w:rsid w:val="00A53F01"/>
    <w:rsid w:val="00A53FE7"/>
    <w:rsid w:val="00A546A0"/>
    <w:rsid w:val="00A551A8"/>
    <w:rsid w:val="00A560D0"/>
    <w:rsid w:val="00A56D14"/>
    <w:rsid w:val="00A56FF6"/>
    <w:rsid w:val="00A577FA"/>
    <w:rsid w:val="00A57F31"/>
    <w:rsid w:val="00A60388"/>
    <w:rsid w:val="00A60A38"/>
    <w:rsid w:val="00A63106"/>
    <w:rsid w:val="00A666EE"/>
    <w:rsid w:val="00A66C71"/>
    <w:rsid w:val="00A671A4"/>
    <w:rsid w:val="00A67866"/>
    <w:rsid w:val="00A70026"/>
    <w:rsid w:val="00A72A7F"/>
    <w:rsid w:val="00A735C1"/>
    <w:rsid w:val="00A74256"/>
    <w:rsid w:val="00A74728"/>
    <w:rsid w:val="00A75780"/>
    <w:rsid w:val="00A80447"/>
    <w:rsid w:val="00A807FF"/>
    <w:rsid w:val="00A80F05"/>
    <w:rsid w:val="00A81522"/>
    <w:rsid w:val="00A821C4"/>
    <w:rsid w:val="00A82553"/>
    <w:rsid w:val="00A829E7"/>
    <w:rsid w:val="00A83765"/>
    <w:rsid w:val="00A83D2C"/>
    <w:rsid w:val="00A85644"/>
    <w:rsid w:val="00A857D8"/>
    <w:rsid w:val="00A864BE"/>
    <w:rsid w:val="00A875C8"/>
    <w:rsid w:val="00A911BE"/>
    <w:rsid w:val="00A9151D"/>
    <w:rsid w:val="00A9239D"/>
    <w:rsid w:val="00A9244A"/>
    <w:rsid w:val="00A93FDC"/>
    <w:rsid w:val="00A947AE"/>
    <w:rsid w:val="00A961BD"/>
    <w:rsid w:val="00A969C1"/>
    <w:rsid w:val="00A96E9C"/>
    <w:rsid w:val="00A9714E"/>
    <w:rsid w:val="00A97332"/>
    <w:rsid w:val="00A97914"/>
    <w:rsid w:val="00A97946"/>
    <w:rsid w:val="00AA1876"/>
    <w:rsid w:val="00AA2737"/>
    <w:rsid w:val="00AA278F"/>
    <w:rsid w:val="00AA45CC"/>
    <w:rsid w:val="00AA468B"/>
    <w:rsid w:val="00AA4BB0"/>
    <w:rsid w:val="00AA5957"/>
    <w:rsid w:val="00AA6748"/>
    <w:rsid w:val="00AB2238"/>
    <w:rsid w:val="00AB2550"/>
    <w:rsid w:val="00AB346D"/>
    <w:rsid w:val="00AB4C94"/>
    <w:rsid w:val="00AB6A77"/>
    <w:rsid w:val="00AB70E2"/>
    <w:rsid w:val="00AB72F8"/>
    <w:rsid w:val="00AC07DE"/>
    <w:rsid w:val="00AC0876"/>
    <w:rsid w:val="00AC10B0"/>
    <w:rsid w:val="00AC1578"/>
    <w:rsid w:val="00AC1D7A"/>
    <w:rsid w:val="00AC2AE5"/>
    <w:rsid w:val="00AC2B47"/>
    <w:rsid w:val="00AC2DF0"/>
    <w:rsid w:val="00AC454F"/>
    <w:rsid w:val="00AC5742"/>
    <w:rsid w:val="00AC63BF"/>
    <w:rsid w:val="00AC7DBF"/>
    <w:rsid w:val="00AD06C1"/>
    <w:rsid w:val="00AD0B61"/>
    <w:rsid w:val="00AD1B03"/>
    <w:rsid w:val="00AD2BAE"/>
    <w:rsid w:val="00AD4BB4"/>
    <w:rsid w:val="00AD5378"/>
    <w:rsid w:val="00AD55F7"/>
    <w:rsid w:val="00AD5706"/>
    <w:rsid w:val="00AD5E6D"/>
    <w:rsid w:val="00AD6953"/>
    <w:rsid w:val="00AD735B"/>
    <w:rsid w:val="00AD7A0F"/>
    <w:rsid w:val="00AD7EA6"/>
    <w:rsid w:val="00AE0699"/>
    <w:rsid w:val="00AE33DC"/>
    <w:rsid w:val="00AE424E"/>
    <w:rsid w:val="00AE5887"/>
    <w:rsid w:val="00AE5A82"/>
    <w:rsid w:val="00AE6796"/>
    <w:rsid w:val="00AE7618"/>
    <w:rsid w:val="00AF110D"/>
    <w:rsid w:val="00AF2E70"/>
    <w:rsid w:val="00AF3178"/>
    <w:rsid w:val="00AF52F5"/>
    <w:rsid w:val="00AF7312"/>
    <w:rsid w:val="00AF7C58"/>
    <w:rsid w:val="00B009C5"/>
    <w:rsid w:val="00B0201C"/>
    <w:rsid w:val="00B02FEA"/>
    <w:rsid w:val="00B03D83"/>
    <w:rsid w:val="00B03FF8"/>
    <w:rsid w:val="00B047B7"/>
    <w:rsid w:val="00B057A4"/>
    <w:rsid w:val="00B059F3"/>
    <w:rsid w:val="00B065F6"/>
    <w:rsid w:val="00B07B7F"/>
    <w:rsid w:val="00B07E1F"/>
    <w:rsid w:val="00B10001"/>
    <w:rsid w:val="00B115AB"/>
    <w:rsid w:val="00B125BD"/>
    <w:rsid w:val="00B12D8E"/>
    <w:rsid w:val="00B13509"/>
    <w:rsid w:val="00B13769"/>
    <w:rsid w:val="00B14ABE"/>
    <w:rsid w:val="00B14B24"/>
    <w:rsid w:val="00B150A4"/>
    <w:rsid w:val="00B15845"/>
    <w:rsid w:val="00B15C91"/>
    <w:rsid w:val="00B16F93"/>
    <w:rsid w:val="00B2040F"/>
    <w:rsid w:val="00B20684"/>
    <w:rsid w:val="00B20882"/>
    <w:rsid w:val="00B20BDB"/>
    <w:rsid w:val="00B2121E"/>
    <w:rsid w:val="00B21FF7"/>
    <w:rsid w:val="00B221D3"/>
    <w:rsid w:val="00B227A4"/>
    <w:rsid w:val="00B2487C"/>
    <w:rsid w:val="00B2497B"/>
    <w:rsid w:val="00B251EA"/>
    <w:rsid w:val="00B25708"/>
    <w:rsid w:val="00B26A38"/>
    <w:rsid w:val="00B3095E"/>
    <w:rsid w:val="00B30C37"/>
    <w:rsid w:val="00B323BB"/>
    <w:rsid w:val="00B3313A"/>
    <w:rsid w:val="00B3338F"/>
    <w:rsid w:val="00B333FC"/>
    <w:rsid w:val="00B337B5"/>
    <w:rsid w:val="00B33846"/>
    <w:rsid w:val="00B33B72"/>
    <w:rsid w:val="00B34934"/>
    <w:rsid w:val="00B36AA4"/>
    <w:rsid w:val="00B373C8"/>
    <w:rsid w:val="00B373DD"/>
    <w:rsid w:val="00B378F6"/>
    <w:rsid w:val="00B40728"/>
    <w:rsid w:val="00B415E9"/>
    <w:rsid w:val="00B41A04"/>
    <w:rsid w:val="00B422F4"/>
    <w:rsid w:val="00B423AE"/>
    <w:rsid w:val="00B42938"/>
    <w:rsid w:val="00B446BE"/>
    <w:rsid w:val="00B44A1D"/>
    <w:rsid w:val="00B44B0A"/>
    <w:rsid w:val="00B44C2D"/>
    <w:rsid w:val="00B459D2"/>
    <w:rsid w:val="00B4658C"/>
    <w:rsid w:val="00B50571"/>
    <w:rsid w:val="00B52AFB"/>
    <w:rsid w:val="00B54DCE"/>
    <w:rsid w:val="00B55061"/>
    <w:rsid w:val="00B55C17"/>
    <w:rsid w:val="00B55C46"/>
    <w:rsid w:val="00B57268"/>
    <w:rsid w:val="00B57C1B"/>
    <w:rsid w:val="00B57C99"/>
    <w:rsid w:val="00B60056"/>
    <w:rsid w:val="00B6039A"/>
    <w:rsid w:val="00B614CF"/>
    <w:rsid w:val="00B61D10"/>
    <w:rsid w:val="00B62A84"/>
    <w:rsid w:val="00B63E64"/>
    <w:rsid w:val="00B65E39"/>
    <w:rsid w:val="00B716B2"/>
    <w:rsid w:val="00B71C17"/>
    <w:rsid w:val="00B7217A"/>
    <w:rsid w:val="00B72568"/>
    <w:rsid w:val="00B744A3"/>
    <w:rsid w:val="00B7579F"/>
    <w:rsid w:val="00B76E20"/>
    <w:rsid w:val="00B819A4"/>
    <w:rsid w:val="00B819B6"/>
    <w:rsid w:val="00B81EAC"/>
    <w:rsid w:val="00B8254C"/>
    <w:rsid w:val="00B83405"/>
    <w:rsid w:val="00B83748"/>
    <w:rsid w:val="00B84132"/>
    <w:rsid w:val="00B84542"/>
    <w:rsid w:val="00B84CBD"/>
    <w:rsid w:val="00B8525B"/>
    <w:rsid w:val="00B855C3"/>
    <w:rsid w:val="00B87D62"/>
    <w:rsid w:val="00B9154C"/>
    <w:rsid w:val="00B91716"/>
    <w:rsid w:val="00B9177E"/>
    <w:rsid w:val="00B924AF"/>
    <w:rsid w:val="00B9268B"/>
    <w:rsid w:val="00B92745"/>
    <w:rsid w:val="00B95605"/>
    <w:rsid w:val="00B957A9"/>
    <w:rsid w:val="00B97AF6"/>
    <w:rsid w:val="00B97E3F"/>
    <w:rsid w:val="00BA043D"/>
    <w:rsid w:val="00BA09A5"/>
    <w:rsid w:val="00BA1FDD"/>
    <w:rsid w:val="00BA2B5A"/>
    <w:rsid w:val="00BA3591"/>
    <w:rsid w:val="00BA44AB"/>
    <w:rsid w:val="00BA56BC"/>
    <w:rsid w:val="00BA5CD4"/>
    <w:rsid w:val="00BA5F8A"/>
    <w:rsid w:val="00BA68E6"/>
    <w:rsid w:val="00BA6A19"/>
    <w:rsid w:val="00BA7364"/>
    <w:rsid w:val="00BB12E6"/>
    <w:rsid w:val="00BB24B3"/>
    <w:rsid w:val="00BB3B87"/>
    <w:rsid w:val="00BB3CAE"/>
    <w:rsid w:val="00BB4227"/>
    <w:rsid w:val="00BB449C"/>
    <w:rsid w:val="00BB5211"/>
    <w:rsid w:val="00BB5ECA"/>
    <w:rsid w:val="00BB69EE"/>
    <w:rsid w:val="00BB724B"/>
    <w:rsid w:val="00BB796A"/>
    <w:rsid w:val="00BC0CE9"/>
    <w:rsid w:val="00BC13D0"/>
    <w:rsid w:val="00BC14B2"/>
    <w:rsid w:val="00BC173C"/>
    <w:rsid w:val="00BC3520"/>
    <w:rsid w:val="00BC3E42"/>
    <w:rsid w:val="00BC5D8A"/>
    <w:rsid w:val="00BC67BD"/>
    <w:rsid w:val="00BC7100"/>
    <w:rsid w:val="00BC7231"/>
    <w:rsid w:val="00BC79A8"/>
    <w:rsid w:val="00BC7A40"/>
    <w:rsid w:val="00BC7D3C"/>
    <w:rsid w:val="00BD2715"/>
    <w:rsid w:val="00BD3491"/>
    <w:rsid w:val="00BD3846"/>
    <w:rsid w:val="00BD38DD"/>
    <w:rsid w:val="00BD4282"/>
    <w:rsid w:val="00BD5FD7"/>
    <w:rsid w:val="00BD7D16"/>
    <w:rsid w:val="00BD7FCB"/>
    <w:rsid w:val="00BE3A00"/>
    <w:rsid w:val="00BE3E8A"/>
    <w:rsid w:val="00BE5467"/>
    <w:rsid w:val="00BE5FCB"/>
    <w:rsid w:val="00BE77B4"/>
    <w:rsid w:val="00BE7885"/>
    <w:rsid w:val="00BF07EC"/>
    <w:rsid w:val="00BF498C"/>
    <w:rsid w:val="00BF6D26"/>
    <w:rsid w:val="00BF6E2E"/>
    <w:rsid w:val="00C00D65"/>
    <w:rsid w:val="00C01083"/>
    <w:rsid w:val="00C011E6"/>
    <w:rsid w:val="00C03274"/>
    <w:rsid w:val="00C04294"/>
    <w:rsid w:val="00C0511A"/>
    <w:rsid w:val="00C055BF"/>
    <w:rsid w:val="00C066BD"/>
    <w:rsid w:val="00C068A0"/>
    <w:rsid w:val="00C0721A"/>
    <w:rsid w:val="00C106B8"/>
    <w:rsid w:val="00C10A7A"/>
    <w:rsid w:val="00C1364C"/>
    <w:rsid w:val="00C146C3"/>
    <w:rsid w:val="00C1470C"/>
    <w:rsid w:val="00C14F85"/>
    <w:rsid w:val="00C151F2"/>
    <w:rsid w:val="00C15C8E"/>
    <w:rsid w:val="00C15F38"/>
    <w:rsid w:val="00C16E6C"/>
    <w:rsid w:val="00C17430"/>
    <w:rsid w:val="00C174E1"/>
    <w:rsid w:val="00C1751A"/>
    <w:rsid w:val="00C17F9B"/>
    <w:rsid w:val="00C20728"/>
    <w:rsid w:val="00C20A33"/>
    <w:rsid w:val="00C21D50"/>
    <w:rsid w:val="00C22468"/>
    <w:rsid w:val="00C228ED"/>
    <w:rsid w:val="00C22C47"/>
    <w:rsid w:val="00C24D04"/>
    <w:rsid w:val="00C25FBB"/>
    <w:rsid w:val="00C261ED"/>
    <w:rsid w:val="00C26710"/>
    <w:rsid w:val="00C271F8"/>
    <w:rsid w:val="00C27A0F"/>
    <w:rsid w:val="00C304BD"/>
    <w:rsid w:val="00C30891"/>
    <w:rsid w:val="00C31ABF"/>
    <w:rsid w:val="00C31D20"/>
    <w:rsid w:val="00C3211C"/>
    <w:rsid w:val="00C32257"/>
    <w:rsid w:val="00C32B50"/>
    <w:rsid w:val="00C34680"/>
    <w:rsid w:val="00C352FD"/>
    <w:rsid w:val="00C36A83"/>
    <w:rsid w:val="00C37995"/>
    <w:rsid w:val="00C37B69"/>
    <w:rsid w:val="00C37BE0"/>
    <w:rsid w:val="00C40359"/>
    <w:rsid w:val="00C403F9"/>
    <w:rsid w:val="00C4040A"/>
    <w:rsid w:val="00C413D0"/>
    <w:rsid w:val="00C417F9"/>
    <w:rsid w:val="00C41E9D"/>
    <w:rsid w:val="00C41ECF"/>
    <w:rsid w:val="00C41FF8"/>
    <w:rsid w:val="00C42860"/>
    <w:rsid w:val="00C43A46"/>
    <w:rsid w:val="00C43F91"/>
    <w:rsid w:val="00C43FD3"/>
    <w:rsid w:val="00C45005"/>
    <w:rsid w:val="00C47BAC"/>
    <w:rsid w:val="00C506FB"/>
    <w:rsid w:val="00C517B8"/>
    <w:rsid w:val="00C51863"/>
    <w:rsid w:val="00C53106"/>
    <w:rsid w:val="00C5343D"/>
    <w:rsid w:val="00C534F0"/>
    <w:rsid w:val="00C535AE"/>
    <w:rsid w:val="00C54743"/>
    <w:rsid w:val="00C551CA"/>
    <w:rsid w:val="00C55C0D"/>
    <w:rsid w:val="00C56D46"/>
    <w:rsid w:val="00C56FAB"/>
    <w:rsid w:val="00C570EB"/>
    <w:rsid w:val="00C57329"/>
    <w:rsid w:val="00C575C9"/>
    <w:rsid w:val="00C61FB2"/>
    <w:rsid w:val="00C62B9F"/>
    <w:rsid w:val="00C63024"/>
    <w:rsid w:val="00C6303C"/>
    <w:rsid w:val="00C64037"/>
    <w:rsid w:val="00C64A91"/>
    <w:rsid w:val="00C65F56"/>
    <w:rsid w:val="00C67B1D"/>
    <w:rsid w:val="00C67FBB"/>
    <w:rsid w:val="00C7075B"/>
    <w:rsid w:val="00C71BA6"/>
    <w:rsid w:val="00C73552"/>
    <w:rsid w:val="00C73ED4"/>
    <w:rsid w:val="00C743D2"/>
    <w:rsid w:val="00C743E4"/>
    <w:rsid w:val="00C7529B"/>
    <w:rsid w:val="00C754AB"/>
    <w:rsid w:val="00C75553"/>
    <w:rsid w:val="00C7759D"/>
    <w:rsid w:val="00C8107E"/>
    <w:rsid w:val="00C8166A"/>
    <w:rsid w:val="00C81E85"/>
    <w:rsid w:val="00C81FAB"/>
    <w:rsid w:val="00C828DE"/>
    <w:rsid w:val="00C8308B"/>
    <w:rsid w:val="00C8382C"/>
    <w:rsid w:val="00C85353"/>
    <w:rsid w:val="00C855F5"/>
    <w:rsid w:val="00C8592A"/>
    <w:rsid w:val="00C86A1A"/>
    <w:rsid w:val="00C86C8B"/>
    <w:rsid w:val="00C87E2C"/>
    <w:rsid w:val="00C90667"/>
    <w:rsid w:val="00C91D74"/>
    <w:rsid w:val="00C9257A"/>
    <w:rsid w:val="00C936AD"/>
    <w:rsid w:val="00C9379D"/>
    <w:rsid w:val="00C942AC"/>
    <w:rsid w:val="00C9462D"/>
    <w:rsid w:val="00C9566F"/>
    <w:rsid w:val="00C95DC4"/>
    <w:rsid w:val="00C96C81"/>
    <w:rsid w:val="00C96E36"/>
    <w:rsid w:val="00C97467"/>
    <w:rsid w:val="00C97EFE"/>
    <w:rsid w:val="00CA04DC"/>
    <w:rsid w:val="00CA262F"/>
    <w:rsid w:val="00CA2AF0"/>
    <w:rsid w:val="00CA468A"/>
    <w:rsid w:val="00CA5F62"/>
    <w:rsid w:val="00CA6277"/>
    <w:rsid w:val="00CA79A3"/>
    <w:rsid w:val="00CA7B4B"/>
    <w:rsid w:val="00CB0C51"/>
    <w:rsid w:val="00CB2EA3"/>
    <w:rsid w:val="00CB2FFA"/>
    <w:rsid w:val="00CB3520"/>
    <w:rsid w:val="00CB3D3D"/>
    <w:rsid w:val="00CB4A42"/>
    <w:rsid w:val="00CB65C8"/>
    <w:rsid w:val="00CB7F84"/>
    <w:rsid w:val="00CC06B2"/>
    <w:rsid w:val="00CC0C8D"/>
    <w:rsid w:val="00CC10ED"/>
    <w:rsid w:val="00CC3C36"/>
    <w:rsid w:val="00CC48DD"/>
    <w:rsid w:val="00CC5282"/>
    <w:rsid w:val="00CC5537"/>
    <w:rsid w:val="00CC599C"/>
    <w:rsid w:val="00CC5FE2"/>
    <w:rsid w:val="00CC6032"/>
    <w:rsid w:val="00CC78AC"/>
    <w:rsid w:val="00CD1B8C"/>
    <w:rsid w:val="00CD55F2"/>
    <w:rsid w:val="00CD57D5"/>
    <w:rsid w:val="00CD5B96"/>
    <w:rsid w:val="00CE01D4"/>
    <w:rsid w:val="00CE041A"/>
    <w:rsid w:val="00CE0A3B"/>
    <w:rsid w:val="00CE0B74"/>
    <w:rsid w:val="00CE19E6"/>
    <w:rsid w:val="00CE25C4"/>
    <w:rsid w:val="00CE353A"/>
    <w:rsid w:val="00CE3FCD"/>
    <w:rsid w:val="00CE43A8"/>
    <w:rsid w:val="00CE495D"/>
    <w:rsid w:val="00CE4AE8"/>
    <w:rsid w:val="00CE7348"/>
    <w:rsid w:val="00CE74EB"/>
    <w:rsid w:val="00CF1A43"/>
    <w:rsid w:val="00CF1FDE"/>
    <w:rsid w:val="00CF2445"/>
    <w:rsid w:val="00CF3950"/>
    <w:rsid w:val="00CF46C2"/>
    <w:rsid w:val="00CF5F9F"/>
    <w:rsid w:val="00CF67B0"/>
    <w:rsid w:val="00CF6C81"/>
    <w:rsid w:val="00D00AFC"/>
    <w:rsid w:val="00D00C5A"/>
    <w:rsid w:val="00D01CA1"/>
    <w:rsid w:val="00D01DBA"/>
    <w:rsid w:val="00D02016"/>
    <w:rsid w:val="00D02B27"/>
    <w:rsid w:val="00D04385"/>
    <w:rsid w:val="00D045E0"/>
    <w:rsid w:val="00D05CB4"/>
    <w:rsid w:val="00D05DB4"/>
    <w:rsid w:val="00D060D6"/>
    <w:rsid w:val="00D0616A"/>
    <w:rsid w:val="00D0772B"/>
    <w:rsid w:val="00D10E6B"/>
    <w:rsid w:val="00D1223C"/>
    <w:rsid w:val="00D12432"/>
    <w:rsid w:val="00D13F0F"/>
    <w:rsid w:val="00D17ADC"/>
    <w:rsid w:val="00D17C77"/>
    <w:rsid w:val="00D20345"/>
    <w:rsid w:val="00D20D0B"/>
    <w:rsid w:val="00D20F61"/>
    <w:rsid w:val="00D234BA"/>
    <w:rsid w:val="00D246C8"/>
    <w:rsid w:val="00D259FD"/>
    <w:rsid w:val="00D25D2F"/>
    <w:rsid w:val="00D2669A"/>
    <w:rsid w:val="00D268F5"/>
    <w:rsid w:val="00D27DC2"/>
    <w:rsid w:val="00D31424"/>
    <w:rsid w:val="00D33CA1"/>
    <w:rsid w:val="00D40E9D"/>
    <w:rsid w:val="00D41AF7"/>
    <w:rsid w:val="00D4243D"/>
    <w:rsid w:val="00D425DF"/>
    <w:rsid w:val="00D43BD9"/>
    <w:rsid w:val="00D45F7E"/>
    <w:rsid w:val="00D4737F"/>
    <w:rsid w:val="00D47F63"/>
    <w:rsid w:val="00D500FE"/>
    <w:rsid w:val="00D50ACE"/>
    <w:rsid w:val="00D51AD6"/>
    <w:rsid w:val="00D52D84"/>
    <w:rsid w:val="00D53833"/>
    <w:rsid w:val="00D54B80"/>
    <w:rsid w:val="00D55F55"/>
    <w:rsid w:val="00D56381"/>
    <w:rsid w:val="00D56987"/>
    <w:rsid w:val="00D57238"/>
    <w:rsid w:val="00D61DAF"/>
    <w:rsid w:val="00D62E48"/>
    <w:rsid w:val="00D63137"/>
    <w:rsid w:val="00D633EC"/>
    <w:rsid w:val="00D63851"/>
    <w:rsid w:val="00D6439D"/>
    <w:rsid w:val="00D64486"/>
    <w:rsid w:val="00D64674"/>
    <w:rsid w:val="00D64F73"/>
    <w:rsid w:val="00D66F2A"/>
    <w:rsid w:val="00D671BC"/>
    <w:rsid w:val="00D70133"/>
    <w:rsid w:val="00D70A8D"/>
    <w:rsid w:val="00D74216"/>
    <w:rsid w:val="00D746C7"/>
    <w:rsid w:val="00D759D1"/>
    <w:rsid w:val="00D75B01"/>
    <w:rsid w:val="00D75C98"/>
    <w:rsid w:val="00D77889"/>
    <w:rsid w:val="00D8071C"/>
    <w:rsid w:val="00D80B8E"/>
    <w:rsid w:val="00D81C98"/>
    <w:rsid w:val="00D822C2"/>
    <w:rsid w:val="00D84A5A"/>
    <w:rsid w:val="00D84C2A"/>
    <w:rsid w:val="00D8545C"/>
    <w:rsid w:val="00D86DE8"/>
    <w:rsid w:val="00D874DF"/>
    <w:rsid w:val="00D90258"/>
    <w:rsid w:val="00D90F5F"/>
    <w:rsid w:val="00D932A3"/>
    <w:rsid w:val="00D9546F"/>
    <w:rsid w:val="00D96D8A"/>
    <w:rsid w:val="00D97FC3"/>
    <w:rsid w:val="00DA018F"/>
    <w:rsid w:val="00DA053E"/>
    <w:rsid w:val="00DA182B"/>
    <w:rsid w:val="00DA214A"/>
    <w:rsid w:val="00DA282E"/>
    <w:rsid w:val="00DA342C"/>
    <w:rsid w:val="00DA3ACF"/>
    <w:rsid w:val="00DA3F06"/>
    <w:rsid w:val="00DA4245"/>
    <w:rsid w:val="00DA5061"/>
    <w:rsid w:val="00DA5D7E"/>
    <w:rsid w:val="00DA6AE7"/>
    <w:rsid w:val="00DA773C"/>
    <w:rsid w:val="00DA79ED"/>
    <w:rsid w:val="00DA79F8"/>
    <w:rsid w:val="00DB09CC"/>
    <w:rsid w:val="00DB2B5E"/>
    <w:rsid w:val="00DB30C5"/>
    <w:rsid w:val="00DB3D77"/>
    <w:rsid w:val="00DB54CD"/>
    <w:rsid w:val="00DB5B77"/>
    <w:rsid w:val="00DB6AFA"/>
    <w:rsid w:val="00DB6CE0"/>
    <w:rsid w:val="00DB7FD2"/>
    <w:rsid w:val="00DC0AF0"/>
    <w:rsid w:val="00DC0C6C"/>
    <w:rsid w:val="00DC0E52"/>
    <w:rsid w:val="00DC4A1B"/>
    <w:rsid w:val="00DC4CCD"/>
    <w:rsid w:val="00DC5090"/>
    <w:rsid w:val="00DC5C91"/>
    <w:rsid w:val="00DC73C1"/>
    <w:rsid w:val="00DD02FB"/>
    <w:rsid w:val="00DD053D"/>
    <w:rsid w:val="00DD0A83"/>
    <w:rsid w:val="00DD0E25"/>
    <w:rsid w:val="00DD0E43"/>
    <w:rsid w:val="00DD15BA"/>
    <w:rsid w:val="00DD1D05"/>
    <w:rsid w:val="00DD20FB"/>
    <w:rsid w:val="00DD3D30"/>
    <w:rsid w:val="00DD423F"/>
    <w:rsid w:val="00DD4840"/>
    <w:rsid w:val="00DD54FF"/>
    <w:rsid w:val="00DD60FC"/>
    <w:rsid w:val="00DD674D"/>
    <w:rsid w:val="00DE0140"/>
    <w:rsid w:val="00DE115C"/>
    <w:rsid w:val="00DE1205"/>
    <w:rsid w:val="00DE24D5"/>
    <w:rsid w:val="00DE36BA"/>
    <w:rsid w:val="00DE3B9C"/>
    <w:rsid w:val="00DE45F1"/>
    <w:rsid w:val="00DE460E"/>
    <w:rsid w:val="00DE59D6"/>
    <w:rsid w:val="00DE6539"/>
    <w:rsid w:val="00DE6834"/>
    <w:rsid w:val="00DE6AD2"/>
    <w:rsid w:val="00DF070A"/>
    <w:rsid w:val="00DF0B0B"/>
    <w:rsid w:val="00DF0B4F"/>
    <w:rsid w:val="00DF10FE"/>
    <w:rsid w:val="00DF131D"/>
    <w:rsid w:val="00DF19C9"/>
    <w:rsid w:val="00DF2091"/>
    <w:rsid w:val="00DF2105"/>
    <w:rsid w:val="00DF2D10"/>
    <w:rsid w:val="00DF443A"/>
    <w:rsid w:val="00DF4C71"/>
    <w:rsid w:val="00DF5943"/>
    <w:rsid w:val="00DF6196"/>
    <w:rsid w:val="00DF6540"/>
    <w:rsid w:val="00DF73CC"/>
    <w:rsid w:val="00E00F6B"/>
    <w:rsid w:val="00E01736"/>
    <w:rsid w:val="00E01EFE"/>
    <w:rsid w:val="00E0252E"/>
    <w:rsid w:val="00E02A80"/>
    <w:rsid w:val="00E030C6"/>
    <w:rsid w:val="00E03191"/>
    <w:rsid w:val="00E04F16"/>
    <w:rsid w:val="00E05CFB"/>
    <w:rsid w:val="00E07585"/>
    <w:rsid w:val="00E07C05"/>
    <w:rsid w:val="00E10A92"/>
    <w:rsid w:val="00E11528"/>
    <w:rsid w:val="00E118B7"/>
    <w:rsid w:val="00E12A55"/>
    <w:rsid w:val="00E149AC"/>
    <w:rsid w:val="00E1537C"/>
    <w:rsid w:val="00E15B05"/>
    <w:rsid w:val="00E16164"/>
    <w:rsid w:val="00E17AA3"/>
    <w:rsid w:val="00E17B59"/>
    <w:rsid w:val="00E17FFA"/>
    <w:rsid w:val="00E205C1"/>
    <w:rsid w:val="00E20A6B"/>
    <w:rsid w:val="00E20AB1"/>
    <w:rsid w:val="00E20DDD"/>
    <w:rsid w:val="00E22490"/>
    <w:rsid w:val="00E2251F"/>
    <w:rsid w:val="00E228F4"/>
    <w:rsid w:val="00E22B3E"/>
    <w:rsid w:val="00E22B86"/>
    <w:rsid w:val="00E22BAA"/>
    <w:rsid w:val="00E235AD"/>
    <w:rsid w:val="00E2427A"/>
    <w:rsid w:val="00E250EF"/>
    <w:rsid w:val="00E25C50"/>
    <w:rsid w:val="00E27679"/>
    <w:rsid w:val="00E30168"/>
    <w:rsid w:val="00E30567"/>
    <w:rsid w:val="00E312BA"/>
    <w:rsid w:val="00E332FE"/>
    <w:rsid w:val="00E33CA2"/>
    <w:rsid w:val="00E35480"/>
    <w:rsid w:val="00E42D77"/>
    <w:rsid w:val="00E43073"/>
    <w:rsid w:val="00E4470F"/>
    <w:rsid w:val="00E46586"/>
    <w:rsid w:val="00E47D86"/>
    <w:rsid w:val="00E47FBC"/>
    <w:rsid w:val="00E502F7"/>
    <w:rsid w:val="00E5040A"/>
    <w:rsid w:val="00E508A6"/>
    <w:rsid w:val="00E50AE3"/>
    <w:rsid w:val="00E51416"/>
    <w:rsid w:val="00E51459"/>
    <w:rsid w:val="00E51FB7"/>
    <w:rsid w:val="00E521B9"/>
    <w:rsid w:val="00E525B2"/>
    <w:rsid w:val="00E53BE2"/>
    <w:rsid w:val="00E54D21"/>
    <w:rsid w:val="00E57242"/>
    <w:rsid w:val="00E6080F"/>
    <w:rsid w:val="00E60F0B"/>
    <w:rsid w:val="00E60F50"/>
    <w:rsid w:val="00E61448"/>
    <w:rsid w:val="00E61868"/>
    <w:rsid w:val="00E62196"/>
    <w:rsid w:val="00E627E1"/>
    <w:rsid w:val="00E62A75"/>
    <w:rsid w:val="00E62F76"/>
    <w:rsid w:val="00E6346C"/>
    <w:rsid w:val="00E639AF"/>
    <w:rsid w:val="00E63AEA"/>
    <w:rsid w:val="00E642D9"/>
    <w:rsid w:val="00E6585D"/>
    <w:rsid w:val="00E65E81"/>
    <w:rsid w:val="00E662FD"/>
    <w:rsid w:val="00E66404"/>
    <w:rsid w:val="00E668D4"/>
    <w:rsid w:val="00E67375"/>
    <w:rsid w:val="00E706A1"/>
    <w:rsid w:val="00E70AA8"/>
    <w:rsid w:val="00E70CBB"/>
    <w:rsid w:val="00E70D2E"/>
    <w:rsid w:val="00E72767"/>
    <w:rsid w:val="00E72987"/>
    <w:rsid w:val="00E7380E"/>
    <w:rsid w:val="00E73B64"/>
    <w:rsid w:val="00E74E19"/>
    <w:rsid w:val="00E75385"/>
    <w:rsid w:val="00E76142"/>
    <w:rsid w:val="00E76550"/>
    <w:rsid w:val="00E768A9"/>
    <w:rsid w:val="00E779C8"/>
    <w:rsid w:val="00E77CBF"/>
    <w:rsid w:val="00E8083A"/>
    <w:rsid w:val="00E8125A"/>
    <w:rsid w:val="00E81C73"/>
    <w:rsid w:val="00E82CE9"/>
    <w:rsid w:val="00E83B4A"/>
    <w:rsid w:val="00E856CC"/>
    <w:rsid w:val="00E85987"/>
    <w:rsid w:val="00E85D4F"/>
    <w:rsid w:val="00E85DD4"/>
    <w:rsid w:val="00E877A9"/>
    <w:rsid w:val="00E87FCB"/>
    <w:rsid w:val="00E90CE3"/>
    <w:rsid w:val="00E91CBF"/>
    <w:rsid w:val="00E93006"/>
    <w:rsid w:val="00E935D9"/>
    <w:rsid w:val="00E93601"/>
    <w:rsid w:val="00E9464A"/>
    <w:rsid w:val="00E94D0A"/>
    <w:rsid w:val="00E95407"/>
    <w:rsid w:val="00E95891"/>
    <w:rsid w:val="00E964DC"/>
    <w:rsid w:val="00E97078"/>
    <w:rsid w:val="00E973AE"/>
    <w:rsid w:val="00E9767C"/>
    <w:rsid w:val="00E97F96"/>
    <w:rsid w:val="00EA0D1B"/>
    <w:rsid w:val="00EA0D20"/>
    <w:rsid w:val="00EA102F"/>
    <w:rsid w:val="00EA1929"/>
    <w:rsid w:val="00EA3645"/>
    <w:rsid w:val="00EA3B36"/>
    <w:rsid w:val="00EA5484"/>
    <w:rsid w:val="00EA5C42"/>
    <w:rsid w:val="00EA78BA"/>
    <w:rsid w:val="00EB08FD"/>
    <w:rsid w:val="00EB1174"/>
    <w:rsid w:val="00EB19F4"/>
    <w:rsid w:val="00EB1B91"/>
    <w:rsid w:val="00EB263A"/>
    <w:rsid w:val="00EB2DAD"/>
    <w:rsid w:val="00EB51C5"/>
    <w:rsid w:val="00EB5FB3"/>
    <w:rsid w:val="00EB6C2F"/>
    <w:rsid w:val="00EB6E4C"/>
    <w:rsid w:val="00EC0B79"/>
    <w:rsid w:val="00EC3592"/>
    <w:rsid w:val="00EC3EF5"/>
    <w:rsid w:val="00EC4390"/>
    <w:rsid w:val="00EC46AC"/>
    <w:rsid w:val="00EC4B4D"/>
    <w:rsid w:val="00EC4DFA"/>
    <w:rsid w:val="00EC5EEA"/>
    <w:rsid w:val="00EC62CE"/>
    <w:rsid w:val="00EC6410"/>
    <w:rsid w:val="00EC64D3"/>
    <w:rsid w:val="00EC6544"/>
    <w:rsid w:val="00EC6D91"/>
    <w:rsid w:val="00ED0313"/>
    <w:rsid w:val="00ED0375"/>
    <w:rsid w:val="00ED0BFD"/>
    <w:rsid w:val="00ED174E"/>
    <w:rsid w:val="00ED1A88"/>
    <w:rsid w:val="00ED291D"/>
    <w:rsid w:val="00ED53E2"/>
    <w:rsid w:val="00ED57A7"/>
    <w:rsid w:val="00ED5A95"/>
    <w:rsid w:val="00ED5D8D"/>
    <w:rsid w:val="00ED6F87"/>
    <w:rsid w:val="00EE0695"/>
    <w:rsid w:val="00EE254C"/>
    <w:rsid w:val="00EE4529"/>
    <w:rsid w:val="00EE4BD1"/>
    <w:rsid w:val="00EE7AC3"/>
    <w:rsid w:val="00EF118C"/>
    <w:rsid w:val="00EF1477"/>
    <w:rsid w:val="00EF15BD"/>
    <w:rsid w:val="00EF1958"/>
    <w:rsid w:val="00EF2572"/>
    <w:rsid w:val="00EF2A79"/>
    <w:rsid w:val="00EF3D7A"/>
    <w:rsid w:val="00EF3D98"/>
    <w:rsid w:val="00EF4816"/>
    <w:rsid w:val="00EF498B"/>
    <w:rsid w:val="00EF54BD"/>
    <w:rsid w:val="00EF5592"/>
    <w:rsid w:val="00EF5A78"/>
    <w:rsid w:val="00F00026"/>
    <w:rsid w:val="00F00692"/>
    <w:rsid w:val="00F00ECE"/>
    <w:rsid w:val="00F02843"/>
    <w:rsid w:val="00F04248"/>
    <w:rsid w:val="00F05881"/>
    <w:rsid w:val="00F05F16"/>
    <w:rsid w:val="00F077CB"/>
    <w:rsid w:val="00F10930"/>
    <w:rsid w:val="00F11CC2"/>
    <w:rsid w:val="00F11DF9"/>
    <w:rsid w:val="00F1386C"/>
    <w:rsid w:val="00F14311"/>
    <w:rsid w:val="00F20F09"/>
    <w:rsid w:val="00F23DBC"/>
    <w:rsid w:val="00F25560"/>
    <w:rsid w:val="00F26035"/>
    <w:rsid w:val="00F262AA"/>
    <w:rsid w:val="00F26912"/>
    <w:rsid w:val="00F275C4"/>
    <w:rsid w:val="00F30426"/>
    <w:rsid w:val="00F3205D"/>
    <w:rsid w:val="00F3312A"/>
    <w:rsid w:val="00F341D5"/>
    <w:rsid w:val="00F34844"/>
    <w:rsid w:val="00F356F5"/>
    <w:rsid w:val="00F35BC0"/>
    <w:rsid w:val="00F35BC5"/>
    <w:rsid w:val="00F36888"/>
    <w:rsid w:val="00F40642"/>
    <w:rsid w:val="00F408CB"/>
    <w:rsid w:val="00F410A4"/>
    <w:rsid w:val="00F42019"/>
    <w:rsid w:val="00F434FA"/>
    <w:rsid w:val="00F43DF3"/>
    <w:rsid w:val="00F44074"/>
    <w:rsid w:val="00F448F3"/>
    <w:rsid w:val="00F454B8"/>
    <w:rsid w:val="00F45643"/>
    <w:rsid w:val="00F4568E"/>
    <w:rsid w:val="00F478D3"/>
    <w:rsid w:val="00F47CBA"/>
    <w:rsid w:val="00F47F61"/>
    <w:rsid w:val="00F50A37"/>
    <w:rsid w:val="00F51588"/>
    <w:rsid w:val="00F52647"/>
    <w:rsid w:val="00F54218"/>
    <w:rsid w:val="00F548CF"/>
    <w:rsid w:val="00F55C79"/>
    <w:rsid w:val="00F560E7"/>
    <w:rsid w:val="00F56A5F"/>
    <w:rsid w:val="00F57662"/>
    <w:rsid w:val="00F60BCD"/>
    <w:rsid w:val="00F61453"/>
    <w:rsid w:val="00F61DC2"/>
    <w:rsid w:val="00F62894"/>
    <w:rsid w:val="00F62CD8"/>
    <w:rsid w:val="00F64084"/>
    <w:rsid w:val="00F6423F"/>
    <w:rsid w:val="00F64E8A"/>
    <w:rsid w:val="00F66360"/>
    <w:rsid w:val="00F67277"/>
    <w:rsid w:val="00F714B4"/>
    <w:rsid w:val="00F718D6"/>
    <w:rsid w:val="00F721C2"/>
    <w:rsid w:val="00F7276D"/>
    <w:rsid w:val="00F730F8"/>
    <w:rsid w:val="00F73219"/>
    <w:rsid w:val="00F73345"/>
    <w:rsid w:val="00F75513"/>
    <w:rsid w:val="00F755A2"/>
    <w:rsid w:val="00F761EC"/>
    <w:rsid w:val="00F7731C"/>
    <w:rsid w:val="00F80B2E"/>
    <w:rsid w:val="00F81C5E"/>
    <w:rsid w:val="00F826BF"/>
    <w:rsid w:val="00F82BD2"/>
    <w:rsid w:val="00F83CF2"/>
    <w:rsid w:val="00F84E18"/>
    <w:rsid w:val="00F85620"/>
    <w:rsid w:val="00F856DE"/>
    <w:rsid w:val="00F85D97"/>
    <w:rsid w:val="00F85E75"/>
    <w:rsid w:val="00F87711"/>
    <w:rsid w:val="00F877C6"/>
    <w:rsid w:val="00F87A6C"/>
    <w:rsid w:val="00F87DC3"/>
    <w:rsid w:val="00F90556"/>
    <w:rsid w:val="00F90FB4"/>
    <w:rsid w:val="00F9339D"/>
    <w:rsid w:val="00F93976"/>
    <w:rsid w:val="00F9440F"/>
    <w:rsid w:val="00F96142"/>
    <w:rsid w:val="00F975B3"/>
    <w:rsid w:val="00FA157A"/>
    <w:rsid w:val="00FA1B5F"/>
    <w:rsid w:val="00FA2095"/>
    <w:rsid w:val="00FA363F"/>
    <w:rsid w:val="00FA48A0"/>
    <w:rsid w:val="00FA4B56"/>
    <w:rsid w:val="00FA56C5"/>
    <w:rsid w:val="00FA612F"/>
    <w:rsid w:val="00FA6253"/>
    <w:rsid w:val="00FA6366"/>
    <w:rsid w:val="00FA66CE"/>
    <w:rsid w:val="00FA7812"/>
    <w:rsid w:val="00FB0805"/>
    <w:rsid w:val="00FB081A"/>
    <w:rsid w:val="00FB0C66"/>
    <w:rsid w:val="00FB0D8E"/>
    <w:rsid w:val="00FB1127"/>
    <w:rsid w:val="00FB1EEF"/>
    <w:rsid w:val="00FB2725"/>
    <w:rsid w:val="00FB2DC8"/>
    <w:rsid w:val="00FB3170"/>
    <w:rsid w:val="00FB31ED"/>
    <w:rsid w:val="00FB459E"/>
    <w:rsid w:val="00FB5AF7"/>
    <w:rsid w:val="00FB73CC"/>
    <w:rsid w:val="00FB7DFB"/>
    <w:rsid w:val="00FC09C1"/>
    <w:rsid w:val="00FC1212"/>
    <w:rsid w:val="00FC2B3B"/>
    <w:rsid w:val="00FC536A"/>
    <w:rsid w:val="00FC5778"/>
    <w:rsid w:val="00FC5A6E"/>
    <w:rsid w:val="00FC76B6"/>
    <w:rsid w:val="00FC7DCC"/>
    <w:rsid w:val="00FD1782"/>
    <w:rsid w:val="00FD31E4"/>
    <w:rsid w:val="00FD38A0"/>
    <w:rsid w:val="00FD497F"/>
    <w:rsid w:val="00FD521C"/>
    <w:rsid w:val="00FD5E69"/>
    <w:rsid w:val="00FD69B7"/>
    <w:rsid w:val="00FE036D"/>
    <w:rsid w:val="00FE1E09"/>
    <w:rsid w:val="00FE38EB"/>
    <w:rsid w:val="00FE44E8"/>
    <w:rsid w:val="00FE4B48"/>
    <w:rsid w:val="00FE7A61"/>
    <w:rsid w:val="00FE7EC6"/>
    <w:rsid w:val="00FF1657"/>
    <w:rsid w:val="00FF2CBB"/>
    <w:rsid w:val="00FF2D0F"/>
    <w:rsid w:val="00FF2FC2"/>
    <w:rsid w:val="00FF3DE3"/>
    <w:rsid w:val="00FF4045"/>
    <w:rsid w:val="00FF4345"/>
    <w:rsid w:val="00FF43E8"/>
    <w:rsid w:val="00FF6779"/>
    <w:rsid w:val="00FF6BED"/>
    <w:rsid w:val="044D7ECC"/>
    <w:rsid w:val="0561FB9D"/>
    <w:rsid w:val="05622D32"/>
    <w:rsid w:val="05C577BE"/>
    <w:rsid w:val="073C83A2"/>
    <w:rsid w:val="0A31A382"/>
    <w:rsid w:val="0BB28619"/>
    <w:rsid w:val="0DC86A47"/>
    <w:rsid w:val="12EF4AA9"/>
    <w:rsid w:val="1635968C"/>
    <w:rsid w:val="16AA99FE"/>
    <w:rsid w:val="173633A0"/>
    <w:rsid w:val="1941DFD7"/>
    <w:rsid w:val="19475D09"/>
    <w:rsid w:val="1A1EF8AA"/>
    <w:rsid w:val="22666C9D"/>
    <w:rsid w:val="287F8C3E"/>
    <w:rsid w:val="2B0893CD"/>
    <w:rsid w:val="2C3F5476"/>
    <w:rsid w:val="30E5AFEA"/>
    <w:rsid w:val="311A804E"/>
    <w:rsid w:val="3285571E"/>
    <w:rsid w:val="33AA27AF"/>
    <w:rsid w:val="352FE6D6"/>
    <w:rsid w:val="35F6DB16"/>
    <w:rsid w:val="361C1DE3"/>
    <w:rsid w:val="3670576B"/>
    <w:rsid w:val="38B4680B"/>
    <w:rsid w:val="38D9AAD8"/>
    <w:rsid w:val="390952B4"/>
    <w:rsid w:val="39889085"/>
    <w:rsid w:val="3BA67A66"/>
    <w:rsid w:val="3C547C21"/>
    <w:rsid w:val="3ED8F4F3"/>
    <w:rsid w:val="465BCD03"/>
    <w:rsid w:val="4666F9E4"/>
    <w:rsid w:val="4714FB9F"/>
    <w:rsid w:val="48DF8FEA"/>
    <w:rsid w:val="4A070DFA"/>
    <w:rsid w:val="4ABC1776"/>
    <w:rsid w:val="4AE26841"/>
    <w:rsid w:val="4C351E66"/>
    <w:rsid w:val="4E69EC6D"/>
    <w:rsid w:val="517A83FA"/>
    <w:rsid w:val="534A7E0C"/>
    <w:rsid w:val="54198BBD"/>
    <w:rsid w:val="54B6D1EC"/>
    <w:rsid w:val="56A1645C"/>
    <w:rsid w:val="56C1187E"/>
    <w:rsid w:val="5939AE84"/>
    <w:rsid w:val="59C92B0D"/>
    <w:rsid w:val="5C22BF0D"/>
    <w:rsid w:val="5FA375E3"/>
    <w:rsid w:val="61CEAD4C"/>
    <w:rsid w:val="61F9E561"/>
    <w:rsid w:val="635CC82D"/>
    <w:rsid w:val="640964C2"/>
    <w:rsid w:val="6482ECF0"/>
    <w:rsid w:val="64DCB523"/>
    <w:rsid w:val="6774FF4B"/>
    <w:rsid w:val="686422F8"/>
    <w:rsid w:val="69ECCACC"/>
    <w:rsid w:val="6A6711A6"/>
    <w:rsid w:val="6BBBE842"/>
    <w:rsid w:val="6C0FF4D9"/>
    <w:rsid w:val="6D35781C"/>
    <w:rsid w:val="7025F38F"/>
    <w:rsid w:val="72E38084"/>
    <w:rsid w:val="72F2C31D"/>
    <w:rsid w:val="75279124"/>
    <w:rsid w:val="75F54701"/>
    <w:rsid w:val="7A292EB9"/>
    <w:rsid w:val="7C47FC8C"/>
    <w:rsid w:val="7C7C81F2"/>
    <w:rsid w:val="7D2A83A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6A5A6472"/>
  <w15:chartTrackingRefBased/>
  <w15:docId w15:val="{544F534B-EB1A-4880-8D50-F0B1F23ED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565"/>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semiHidden/>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 w:type="paragraph" w:styleId="Revision">
    <w:name w:val="Revision"/>
    <w:hidden/>
    <w:uiPriority w:val="99"/>
    <w:semiHidden/>
    <w:rsid w:val="000C1D8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33406688">
      <w:bodyDiv w:val="1"/>
      <w:marLeft w:val="0"/>
      <w:marRight w:val="0"/>
      <w:marTop w:val="0"/>
      <w:marBottom w:val="0"/>
      <w:divBdr>
        <w:top w:val="none" w:sz="0" w:space="0" w:color="auto"/>
        <w:left w:val="none" w:sz="0" w:space="0" w:color="auto"/>
        <w:bottom w:val="none" w:sz="0" w:space="0" w:color="auto"/>
        <w:right w:val="none" w:sz="0" w:space="0" w:color="auto"/>
      </w:divBdr>
    </w:div>
    <w:div w:id="638151253">
      <w:bodyDiv w:val="1"/>
      <w:marLeft w:val="0"/>
      <w:marRight w:val="0"/>
      <w:marTop w:val="0"/>
      <w:marBottom w:val="0"/>
      <w:divBdr>
        <w:top w:val="none" w:sz="0" w:space="0" w:color="auto"/>
        <w:left w:val="none" w:sz="0" w:space="0" w:color="auto"/>
        <w:bottom w:val="none" w:sz="0" w:space="0" w:color="auto"/>
        <w:right w:val="none" w:sz="0" w:space="0" w:color="auto"/>
      </w:divBdr>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150369168">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082285634">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F6F25EE-3B0E-48ED-902E-7D82E41379AF}">
  <ds:schemaRefs>
    <ds:schemaRef ds:uri="http://schemas.microsoft.com/office/2006/documentManagement/types"/>
    <ds:schemaRef ds:uri="http://schemas.microsoft.com/office/infopath/2007/PartnerControls"/>
    <ds:schemaRef ds:uri="17ad0721-24bc-4efd-a663-50a5116860f0"/>
    <ds:schemaRef ds:uri="http://purl.org/dc/elements/1.1/"/>
    <ds:schemaRef ds:uri="http://schemas.microsoft.com/office/2006/metadata/properties"/>
    <ds:schemaRef ds:uri="http://purl.org/dc/terms/"/>
    <ds:schemaRef ds:uri="http://schemas.openxmlformats.org/package/2006/metadata/core-properties"/>
    <ds:schemaRef ds:uri="e71b4a6e-04aa-446a-86bc-01960ca68683"/>
    <ds:schemaRef ds:uri="http://www.w3.org/XML/1998/namespace"/>
    <ds:schemaRef ds:uri="http://purl.org/dc/dcmitype/"/>
  </ds:schemaRefs>
</ds:datastoreItem>
</file>

<file path=customXml/itemProps2.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3.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4.xml><?xml version="1.0" encoding="utf-8"?>
<ds:datastoreItem xmlns:ds="http://schemas.openxmlformats.org/officeDocument/2006/customXml" ds:itemID="{8BDA0276-658A-49F6-869A-36CFEAA0A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TEA_Working_Template</Template>
  <TotalTime>5</TotalTime>
  <Pages>5</Pages>
  <Words>1080</Words>
  <Characters>6156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Lesson 1.01: Course Introductions</vt:lpstr>
    </vt:vector>
  </TitlesOfParts>
  <Company/>
  <LinksUpToDate>false</LinksUpToDate>
  <CharactersWithSpaces>7222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1.01: Course Introductions</dc:title>
  <dc:subject>Lesson 1.01: Course Introductions</dc:subject>
  <dc:creator>Texas Education Agency</dc:creator>
  <cp:keywords/>
  <dc:description/>
  <cp:lastModifiedBy>White (she/her), Whitney</cp:lastModifiedBy>
  <cp:revision>12</cp:revision>
  <dcterms:created xsi:type="dcterms:W3CDTF">2022-07-24T03:50:00Z</dcterms:created>
  <dcterms:modified xsi:type="dcterms:W3CDTF">2023-05-09T19:35:00Z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